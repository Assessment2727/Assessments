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1135"/>
        <w:gridCol w:w="5527"/>
        <w:gridCol w:w="3545"/>
      </w:tblGrid>
      <w:tr w:rsidR="00325745" w:rsidTr="00C42BE5">
        <w:trPr>
          <w:cantSplit/>
          <w:trHeight w:val="851"/>
        </w:trPr>
        <w:tc>
          <w:tcPr>
            <w:tcW w:w="1135" w:type="dxa"/>
            <w:shd w:val="clear" w:color="auto" w:fill="00FFFF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C27F86" w:rsidP="00C27F86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527" w:type="dxa"/>
            <w:shd w:val="clear" w:color="auto" w:fill="00FFFF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7CED0AABCD8A42788F28DFDBA1D49E2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1D51F7" w:rsidRPr="005C44C0" w:rsidRDefault="00DE59B1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sdtContent>
          </w:sdt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42BE5">
        <w:trPr>
          <w:cantSplit/>
          <w:trHeight w:val="851"/>
        </w:trPr>
        <w:tc>
          <w:tcPr>
            <w:tcW w:w="6662" w:type="dxa"/>
            <w:gridSpan w:val="2"/>
            <w:shd w:val="clear" w:color="auto" w:fill="00FFFF"/>
          </w:tcPr>
          <w:p w:rsidR="00B24BED" w:rsidRPr="00B24BED" w:rsidRDefault="00B24BED" w:rsidP="00B24BED">
            <w:pPr>
              <w:spacing w:after="200" w:line="276" w:lineRule="auto"/>
              <w:rPr>
                <w:rFonts w:ascii="Times New Roman" w:hAnsi="Times New Roman"/>
                <w:b/>
                <w:sz w:val="16"/>
                <w:szCs w:val="16"/>
              </w:rPr>
            </w:pPr>
            <w:r w:rsidRPr="00B24BED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24BED" w:rsidRPr="00B24BED" w:rsidRDefault="00B24BED" w:rsidP="00B24BED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Classify triangles according to their side and angle properties and describe quadrilaterals (ACMMG165)</w:t>
            </w:r>
          </w:p>
          <w:p w:rsidR="00B24BED" w:rsidRPr="00B24BED" w:rsidRDefault="00B24BED" w:rsidP="00B24BED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Demonstrate that the angle sum of a triangle is 180° and use this to find the angle sum of a quadrilateral (ACMMG166)</w:t>
            </w:r>
          </w:p>
          <w:p w:rsidR="00853748" w:rsidRPr="00C56E1E" w:rsidRDefault="00B24BED" w:rsidP="00B24BED">
            <w:pPr>
              <w:numPr>
                <w:ilvl w:val="0"/>
                <w:numId w:val="7"/>
              </w:numPr>
              <w:spacing w:after="200" w:line="276" w:lineRule="auto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B24BED">
              <w:rPr>
                <w:rFonts w:ascii="Times New Roman" w:hAnsi="Times New Roman"/>
                <w:sz w:val="16"/>
                <w:szCs w:val="16"/>
              </w:rPr>
              <w:t>Investigate the relationship between features of  circles such as circumference, area, radius and diameter.  (ACMMG197) </w:t>
            </w:r>
          </w:p>
        </w:tc>
        <w:tc>
          <w:tcPr>
            <w:tcW w:w="3545" w:type="dxa"/>
            <w:vAlign w:val="center"/>
          </w:tcPr>
          <w:p w:rsidR="00853748" w:rsidRPr="00325745" w:rsidRDefault="00853748" w:rsidP="003F3344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3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</w:tbl>
    <w:p w:rsidR="00A5054E" w:rsidRDefault="00A5054E"/>
    <w:tbl>
      <w:tblPr>
        <w:tblStyle w:val="TableGrid1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type of triangle is shown here?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53824" behindDoc="0" locked="0" layoutInCell="1" allowOverlap="1" wp14:anchorId="0AA507E3" wp14:editId="782C4569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18992</wp:posOffset>
                      </wp:positionV>
                      <wp:extent cx="171450" cy="944880"/>
                      <wp:effectExtent l="0" t="0" r="19050" b="26670"/>
                      <wp:wrapNone/>
                      <wp:docPr id="285" name="Group 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22BDC7" id="Group 285" o:spid="_x0000_s1026" style="position:absolute;margin-left:18.8pt;margin-top:1.5pt;width:13.5pt;height:74.4pt;z-index:25185382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ZLD8YA&#10;AADc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Fs/hfiYc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ZLD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rulMYA&#10;AADcAAAADwAAAGRycy9kb3ducmV2LnhtbESPQWvCQBSE7wX/w/IEL0U3eqgxzUZEUexFqIq9PrKv&#10;SWj2bciuSeyv7xYKPQ4z8w2TrgdTi45aV1lWMJ9FIIhzqysuFFwv+2kMwnlkjbVlUvAgB+ts9JRi&#10;om3P79SdfSEChF2CCkrvm0RKl5dk0M1sQxy8T9sa9EG2hdQt9gFuarmIohdpsOKwUGJD25Lyr/Pd&#10;KIgfsbl1t9Phg964332f9HLzvFJqMh42ryA8Df4//Nc+agWLeAm/Z8IR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0rul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65sIA&#10;AADc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isDacC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1XrmwgAAANwAAAAPAAAAAAAAAAAAAAAAAJgCAABkcnMvZG93&#10;bnJldi54bWxQSwUGAAAAAAQABAD1AAAAhw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nffcUA&#10;AADcAAAADwAAAGRycy9kb3ducmV2LnhtbESPQWvCQBSE7wX/w/IEL0U3erAxuoooFXsRqqLXR/aZ&#10;BLNvQ3abRH+9Wyj0OMzMN8xi1ZlSNFS7wrKC8SgCQZxaXXCm4Hz6HMYgnEfWWFomBQ9ysFr23haY&#10;aNvyNzVHn4kAYZeggtz7KpHSpTkZdCNbEQfvZmuDPsg6k7rGNsBNKSdRNJUGCw4LOVa0ySm9H3+M&#10;gvgRm0tzOeyu9MXt9nnQH+v3mVKDfreeg/DU+f/wX3uvFUziGfyeCUd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d99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An equilateral triangle.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An isosceles triangle.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 right triangle.          </w:t>
            </w:r>
          </w:p>
          <w:p w:rsidR="00A5054E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223" type="#_x0000_t75" style="position:absolute;margin-left:222.6pt;margin-top:-58.65pt;width:121.55pt;height:68.95pt;z-index:251852800;mso-position-horizontal-relative:text;mso-position-vertical-relative:text">
                  <v:imagedata r:id="rId8" o:title=""/>
                  <w10:wrap type="square"/>
                </v:shape>
                <o:OLEObject Type="Embed" ProgID="FXDraw.Graphic" ShapeID="_x0000_s1223" DrawAspect="Content" ObjectID="_1459808400" r:id="rId9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A scalene triangle.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figure shows a right scalene triangle?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4" type="#_x0000_t75" style="position:absolute;margin-left:13.3pt;margin-top:5.4pt;width:416.1pt;height:94.4pt;z-index:251854848;mso-position-horizontal-relative:text;mso-position-vertical-relative:text">
                  <v:imagedata r:id="rId10" o:title=""/>
                </v:shape>
                <o:OLEObject Type="Embed" ProgID="FXDraw.Graphic" ShapeID="_x0000_s1224" DrawAspect="Content" ObjectID="_1459808401" r:id="rId11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55872" behindDoc="0" locked="0" layoutInCell="1" allowOverlap="1" wp14:anchorId="556FC4F4" wp14:editId="3BE3AF90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6350</wp:posOffset>
                      </wp:positionV>
                      <wp:extent cx="4362450" cy="114300"/>
                      <wp:effectExtent l="0" t="0" r="19050" b="19050"/>
                      <wp:wrapNone/>
                      <wp:docPr id="290" name="Group 2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20CD2D" id="Group 290" o:spid="_x0000_s1026" style="position:absolute;margin-left:10.75pt;margin-top:.5pt;width:343.5pt;height:9pt;z-index:2518558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FpsYA&#10;AADcAAAADwAAAGRycy9kb3ducmV2LnhtbESPT2vCQBTE7wW/w/KEXorZ6MHGNKuI0qIXwT/Y6yP7&#10;moRm34bsNon99F2h4HGYmd8w2WowteiodZVlBdMoBkGcW11xoeByfp8kIJxH1lhbJgU3crBajp4y&#10;TLXt+UjdyRciQNilqKD0vkmldHlJBl1kG+LgfdnWoA+yLaRusQ9wU8tZHM+lwYrDQokNbUrKv08/&#10;RkFyS8y1ux4+PmnP/fb3oF/XLwulnsfD+g2Ep8E/wv/tnVYwW0zhfi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ZFp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Tb0cUA&#10;AADcAAAADwAAAGRycy9kb3ducmV2LnhtbESPQWvCQBSE70L/w/IKXqRuzEFj6ipSqehF0BZ7fWRf&#10;k9Ds25DdJtFf7wqCx2FmvmEWq95UoqXGlZYVTMYRCOLM6pJzBd9fn28JCOeRNVaWScGFHKyWL4MF&#10;ptp2fKT25HMRIOxSVFB4X6dSuqwgg25sa+Lg/drGoA+yyaVusAtwU8k4iqbSYMlhocCaPgrK/k7/&#10;RkFyScy5PR+2P7TnbnM96Nl6NFdq+Nqv30F46v0z/GjvtIJ4HsP9TDg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5NvRxQAAANw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mPs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5j7HAAAA3AAAAA8AAAAAAAAAAAAAAAAAmAIAAGRy&#10;cy9kb3ducmV2LnhtbFBLBQYAAAAABAAEAPUAAACMAwAAAAA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Write a description of this triangle using two of the words in the triangle.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8D308DF" wp14:editId="43081985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140970</wp:posOffset>
                      </wp:positionV>
                      <wp:extent cx="1162050" cy="373380"/>
                      <wp:effectExtent l="0" t="0" r="19050" b="26670"/>
                      <wp:wrapNone/>
                      <wp:docPr id="295" name="Rectangle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F09783" id="Rectangle 295" o:spid="_x0000_s1026" style="position:absolute;margin-left:74.05pt;margin-top:11.1pt;width:91.5pt;height:29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" filled="f" strokecolor="windowText" strokeweight="1.5pt"/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28C7DA3C" wp14:editId="160BFE40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140970</wp:posOffset>
                      </wp:positionV>
                      <wp:extent cx="1123950" cy="373380"/>
                      <wp:effectExtent l="0" t="0" r="19050" b="26670"/>
                      <wp:wrapNone/>
                      <wp:docPr id="296" name="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B4763A" id="Rectangle 296" o:spid="_x0000_s1026" style="position:absolute;margin-left:183.55pt;margin-top:11.1pt;width:88.5pt;height:29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This is a/an                               ,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triangle.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5" type="#_x0000_t75" style="position:absolute;margin-left:323.8pt;margin-top:-103.35pt;width:120.05pt;height:141.4pt;z-index:251856896;mso-position-horizontal-relative:text;mso-position-vertical-relative:text">
                  <v:imagedata r:id="rId12" o:title=""/>
                  <w10:wrap type="square"/>
                </v:shape>
                <o:OLEObject Type="Embed" ProgID="FXDraw.Graphic" ShapeID="_x0000_s1225" DrawAspect="Content" ObjectID="_1459808402" r:id="rId13"/>
              </w:object>
            </w: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Which figure would be called</w:t>
            </w:r>
            <w:r w:rsidRPr="007B0DA2">
              <w:rPr>
                <w:rFonts w:ascii="Times New Roman" w:hAnsi="Times New Roman"/>
                <w:noProof/>
                <w:color w:val="FF0000"/>
                <w:position w:val="-4"/>
                <w:sz w:val="24"/>
                <w:szCs w:val="24"/>
                <w:lang w:eastAsia="en-AU"/>
              </w:rPr>
              <w:object w:dxaOrig="832" w:dyaOrig="300">
                <v:shape id="_x0000_i1025" type="#_x0000_t75" style="width:35.7pt;height:12.75pt" o:ole="">
                  <v:imagedata r:id="rId14" o:title=""/>
                </v:shape>
                <o:OLEObject Type="Embed" ProgID="FXEquation.Equation" ShapeID="_x0000_i1025" DrawAspect="Content" ObjectID="_1459808343" r:id="rId15"/>
              </w:objec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6" type="#_x0000_t75" style="position:absolute;margin-left:58.6pt;margin-top:8.85pt;width:304.95pt;height:192.75pt;z-index:-251451392;mso-position-horizontal-relative:text;mso-position-vertical-relative:text">
                  <v:imagedata r:id="rId16" o:title=""/>
                </v:shape>
                <o:OLEObject Type="Embed" ProgID="FXDraw.Graphic" ShapeID="_x0000_s1226" DrawAspect="Content" ObjectID="_1459808403" r:id="rId17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6525978B" wp14:editId="6E339579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81915</wp:posOffset>
                      </wp:positionV>
                      <wp:extent cx="165100" cy="114300"/>
                      <wp:effectExtent l="0" t="0" r="25400" b="19050"/>
                      <wp:wrapNone/>
                      <wp:docPr id="297" name="Rounded Rectangle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CF1134" id="Rounded Rectangle 297" o:spid="_x0000_s1026" style="position:absolute;margin-left:42pt;margin-top:6.45pt;width:13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"/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4BFA24F6" wp14:editId="5668E1AF">
                      <wp:simplePos x="0" y="0"/>
                      <wp:positionH relativeFrom="column">
                        <wp:posOffset>2546350</wp:posOffset>
                      </wp:positionH>
                      <wp:positionV relativeFrom="paragraph">
                        <wp:posOffset>81915</wp:posOffset>
                      </wp:positionV>
                      <wp:extent cx="165100" cy="114300"/>
                      <wp:effectExtent l="0" t="0" r="25400" b="19050"/>
                      <wp:wrapNone/>
                      <wp:docPr id="298" name="Rounded Rectangle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8B2D22" id="Rounded Rectangle 298" o:spid="_x0000_s1026" style="position:absolute;margin-left:200.5pt;margin-top:6.45pt;width:13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"/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10A6DB22" wp14:editId="6C3151AF">
                      <wp:simplePos x="0" y="0"/>
                      <wp:positionH relativeFrom="column">
                        <wp:posOffset>514350</wp:posOffset>
                      </wp:positionH>
                      <wp:positionV relativeFrom="paragraph">
                        <wp:posOffset>1230630</wp:posOffset>
                      </wp:positionV>
                      <wp:extent cx="171450" cy="114300"/>
                      <wp:effectExtent l="0" t="0" r="19050" b="19050"/>
                      <wp:wrapNone/>
                      <wp:docPr id="299" name="Rounded Rectangle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6C79AF" id="Rounded Rectangle 299" o:spid="_x0000_s1026" style="position:absolute;margin-left:40.5pt;margin-top:96.9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"/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3B179877" wp14:editId="1340EAAB">
                      <wp:simplePos x="0" y="0"/>
                      <wp:positionH relativeFrom="column">
                        <wp:posOffset>2524125</wp:posOffset>
                      </wp:positionH>
                      <wp:positionV relativeFrom="paragraph">
                        <wp:posOffset>1230630</wp:posOffset>
                      </wp:positionV>
                      <wp:extent cx="171450" cy="114300"/>
                      <wp:effectExtent l="0" t="0" r="19050" b="19050"/>
                      <wp:wrapNone/>
                      <wp:docPr id="300" name="Rounded Rectangle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360AAF" id="Rounded Rectangle 300" o:spid="_x0000_s1026" style="position:absolute;margin-left:198.75pt;margin-top:96.9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59968" behindDoc="0" locked="0" layoutInCell="1" allowOverlap="1" wp14:anchorId="3C776901" wp14:editId="4C041EC2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301" name="Group 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30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0D1C0" id="Group 301" o:spid="_x0000_s1026" style="position:absolute;margin-left:117.5pt;margin-top:590.4pt;width:222pt;height:36pt;z-index:251859968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hAMQA&#10;AADcAAAADwAAAGRycy9kb3ducmV2LnhtbESPQWsCMRSE74L/ITyhN020VNrVKCJYeitde+jxuXnd&#10;Xbp5WZPsuu2vbwTB4zAz3zDr7WAb0ZMPtWMN85kCQVw4U3Op4fN4mD6DCBHZYOOYNPxSgO1mPFpj&#10;ZtyFP6jPYykShEOGGqoY20zKUFRkMcxcS5y8b+ctxiR9KY3HS4LbRi6UWkqLNaeFClvaV1T85J3V&#10;UBjVKf/Vv7+cnmL+13dnlq9nrR8mw24FItIQ7+Fb+81oeFQLuJ5JR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qYQDEAAAA3AAAAA8AAAAAAAAAAAAAAAAAmAIAAGRycy9k&#10;b3ducmV2LnhtbFBLBQYAAAAABAAEAPUAAACJ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bEm8QA&#10;AADcAAAADwAAAGRycy9kb3ducmV2LnhtbESPQWsCMRSE7wX/Q3iCN02sVOxqFCm0eCtdPfT43Lzu&#10;Lt28rEl23fbXN4LQ4zAz3zCb3WAb0ZMPtWMN85kCQVw4U3Op4XR8na5AhIhssHFMGn4owG47ethg&#10;ZtyVP6jPYykShEOGGqoY20zKUFRkMcxcS5y8L+ctxiR9KY3Ha4LbRj4qtZQWa04LFbb0UlHxnXdW&#10;Q2FUp/xn//58for5b99dWL5dtJ6Mh/0aRKQh/ofv7YPRsFALuJ1JR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mxJvEAAAA3AAAAA8AAAAAAAAAAAAAAAAAmAIAAGRycy9k&#10;b3ducmV2LnhtbFBLBQYAAAAABAAEAPUAAACJ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9c78UA&#10;AADc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hf1Cv9n0hG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j1zvxQAAANwAAAAPAAAAAAAAAAAAAAAAAJgCAABkcnMv&#10;ZG93bnJldi54bWxQSwUGAAAAAAQABAD1AAAAigMAAAAA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5dMQA&#10;AADcAAAADwAAAGRycy9kb3ducmV2LnhtbESPQWsCMRSE74L/ITzBmyZWFLsaRQotvZWuHnp8bl53&#10;l25e1iS7bvvrm0LB4zAz3zC7w2Ab0ZMPtWMNi7kCQVw4U3Op4Xx6nm1AhIhssHFMGr4pwGE/Hu0w&#10;M+7G79TnsRQJwiFDDVWMbSZlKCqyGOauJU7ep/MWY5K+lMbjLcFtIx+UWkuLNaeFClt6qqj4yjur&#10;oTCqU/6jf3u8rGL+03dXli9XraeT4bgFEWmI9/B/+9VoWKoV/J1JR0D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D+XTEAAAA3AAAAA8AAAAAAAAAAAAAAAAAmAIAAGRycy9k&#10;b3ducmV2LnhtbFBLBQYAAAAABAAEAPUAAACJAwAAAAA=&#10;"/>
                    </v:group>
                  </w:pict>
                </mc:Fallback>
              </mc:AlternateContent>
            </w: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In the pattern below, which types of triangle are shaded?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7" type="#_x0000_t75" style="position:absolute;margin-left:252.9pt;margin-top:-.25pt;width:164.7pt;height:145.4pt;z-index:251867136;mso-position-horizontal:absolute;mso-position-horizontal-relative:text;mso-position-vertical-relative:text">
                  <v:imagedata r:id="rId18" o:title=""/>
                  <o:lock v:ext="edit" aspectratio="f"/>
                </v:shape>
                <o:OLEObject Type="Embed" ProgID="FXDraw.Graphic" ShapeID="_x0000_s1227" DrawAspect="Content" ObjectID="_1459808404" r:id="rId19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66112" behindDoc="0" locked="0" layoutInCell="1" allowOverlap="1" wp14:anchorId="551CD8AF" wp14:editId="4EB1941B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34925</wp:posOffset>
                      </wp:positionV>
                      <wp:extent cx="190500" cy="895350"/>
                      <wp:effectExtent l="0" t="0" r="19050" b="19050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07" name="AutoShap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0" name="AutoShap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840CAB" id="Group 306" o:spid="_x0000_s1026" style="position:absolute;margin-left:43.5pt;margin-top:2.75pt;width:15pt;height:70.5pt;z-index:251866112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">
                      <v:roundrect id="AutoShape 57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3CmMUA&#10;AADcAAAADwAAAGRycy9kb3ducmV2LnhtbESPzWrDMBCE74W8g9hCb43UlubHjRJCoaW3UCeHHDfW&#10;xja1Vo4kO26fPioEchxm5htmsRpsI3ryoXas4WmsQBAXztRcathtPx5nIEJENtg4Jg2/FGC1HN0t&#10;MDPuzN/U57EUCcIhQw1VjG0mZSgqshjGriVO3tF5izFJX0rj8ZzgtpHPSk2kxZrTQoUtvVdU/OSd&#10;1VAY1Sm/7zfzw2vM//ruxPLzpPXD/bB+AxFpiLfwtf1lNLyoKfyfSUd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cKYxQAAANwAAAAPAAAAAAAAAAAAAAAAAJgCAABkcnMv&#10;ZG93bnJldi54bWxQSwUGAAAAAAQABAD1AAAAigMAAAAA&#10;"/>
                      <v:roundrect id="AutoShape 58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W6sEA&#10;AADcAAAADwAAAGRycy9kb3ducmV2LnhtbERPz2vCMBS+C/4P4Qm72UTHRDujiLCx21j14PGteWvL&#10;mpeapLXbX78cBh4/vt/b/WhbMZAPjWMNi0yBIC6dabjScD69zNcgQkQ22DomDT8UYL+bTraYG3fj&#10;DxqKWIkUwiFHDXWMXS5lKGuyGDLXESfuy3mLMUFfSePxlsJtK5dKraTFhlNDjR0dayq/i95qKI3q&#10;lb8M75vPp1j8Dv2V5etV64fZeHgGEWmMd/G/+81oeFRpbTqTjo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CVurBAAAA3AAAAA8AAAAAAAAAAAAAAAAAmAIAAGRycy9kb3du&#10;cmV2LnhtbFBLBQYAAAAABAAEAPUAAACGAwAAAAA=&#10;"/>
                      <v:roundrect id="AutoShape 59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7zccQA&#10;AADcAAAADwAAAGRycy9kb3ducmV2LnhtbESPQWsCMRSE7wX/Q3hCbzWx0qKrUUSo9Fa6evD43Dx3&#10;Fzcva5Jdt/31TaHQ4zAz3zCrzWAb0ZMPtWMN04kCQVw4U3Op4Xh4e5qDCBHZYOOYNHxRgM169LDC&#10;zLg7f1Kfx1IkCIcMNVQxtpmUoajIYpi4ljh5F+ctxiR9KY3He4LbRj4r9Sot1pwWKmxpV1FxzTur&#10;oTCqU/7UfyzOLzH/7rsby/1N68fxsF2CiDTE//Bf+91omKkF/J5JR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O83HEAAAA3AAAAA8AAAAAAAAAAAAAAAAAmAIAAGRycy9k&#10;b3ducmV2LnhtbFBLBQYAAAAABAAEAPUAAACJAwAAAAA=&#10;"/>
                      <v:roundrect id="AutoShape 60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3MMcEA&#10;AADcAAAADwAAAGRycy9kb3ducmV2LnhtbERPz2vCMBS+D/Y/hDfYbU10OGY1yhA2dhOrhx2fzbMt&#10;a15qktbOv94chB0/vt/L9WhbMZAPjWMNk0yBIC6dabjScNh/vryDCBHZYOuYNPxRgPXq8WGJuXEX&#10;3tFQxEqkEA45aqhj7HIpQ1mTxZC5jjhxJ+ctxgR9JY3HSwq3rZwq9SYtNpwaauxoU1P5W/RWQ2lU&#10;r/zPsJ0fZ7G4Dv2Z5ddZ6+en8WMBItIY/8V397fR8DpJ89OZdAT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tzDHBAAAA3AAAAA8AAAAAAAAAAAAAAAAAmAIAAGRycy9kb3du&#10;cmV2LnhtbFBLBQYAAAAABAAEAPUAAACGAwAAAAA=&#10;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Acute isosceles triangles.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Acute scalene triangles.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Obtuse isosceles triangles.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Right isosceles triangles.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Write the names of the quadrilaterals that are used to make this design.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8" type="#_x0000_t75" style="position:absolute;margin-left:157.1pt;margin-top:9.15pt;width:260.5pt;height:105.6pt;z-index:251870208;mso-position-horizontal-relative:text;mso-position-vertical-relative:text">
                  <v:imagedata r:id="rId20" o:title=""/>
                </v:shape>
                <o:OLEObject Type="Embed" ProgID="FXDraw.Graphic" ShapeID="_x0000_s1228" DrawAspect="Content" ObjectID="_1459808405" r:id="rId21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D8BA42E" wp14:editId="4126406B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76200</wp:posOffset>
                      </wp:positionV>
                      <wp:extent cx="1123950" cy="373380"/>
                      <wp:effectExtent l="0" t="0" r="19050" b="26670"/>
                      <wp:wrapNone/>
                      <wp:docPr id="311" name="Rectang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B91D5" id="Rectangle 311" o:spid="_x0000_s1026" style="position:absolute;margin-left:23.4pt;margin-top:6pt;width:88.5pt;height:29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73821C30" wp14:editId="61805D0A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-5715</wp:posOffset>
                      </wp:positionV>
                      <wp:extent cx="1162050" cy="373380"/>
                      <wp:effectExtent l="0" t="0" r="19050" b="26670"/>
                      <wp:wrapNone/>
                      <wp:docPr id="312" name="Rectangl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714653" id="Rectangle 312" o:spid="_x0000_s1026" style="position:absolute;margin-left:23.4pt;margin-top:-.45pt;width:91.5pt;height:29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9" type="#_x0000_t75" style="position:absolute;margin-left:217.3pt;margin-top:3.3pt;width:226.75pt;height:99.2pt;z-index:251871232;mso-position-horizontal-relative:text;mso-position-vertical-relative:text">
                  <v:imagedata r:id="rId22" o:title=""/>
                </v:shape>
                <o:OLEObject Type="Embed" ProgID="FXDraw.Graphic" ShapeID="_x0000_s1229" DrawAspect="Content" ObjectID="_1459808406" r:id="rId23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 </w:t>
            </w:r>
            <w:r w:rsidR="00A5054E" w:rsidRPr="00A5054E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867" w:dyaOrig="300">
                <v:shape id="_x0000_i1026" type="#_x0000_t75" style="width:43.35pt;height:15pt" o:ole="">
                  <v:imagedata r:id="rId24" o:title=""/>
                </v:shape>
                <o:OLEObject Type="Embed" ProgID="FXEquation.Equation" ShapeID="_x0000_i1026" DrawAspect="Content" ObjectID="_1459808344" r:id="rId25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147E2F5D" wp14:editId="47EBB762">
                      <wp:simplePos x="0" y="0"/>
                      <wp:positionH relativeFrom="column">
                        <wp:posOffset>516255</wp:posOffset>
                      </wp:positionH>
                      <wp:positionV relativeFrom="paragraph">
                        <wp:posOffset>0</wp:posOffset>
                      </wp:positionV>
                      <wp:extent cx="1162050" cy="373380"/>
                      <wp:effectExtent l="0" t="0" r="19050" b="26670"/>
                      <wp:wrapNone/>
                      <wp:docPr id="313" name="Rectangl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DD385" id="Rectangle 313" o:spid="_x0000_s1026" style="position:absolute;margin-left:40.65pt;margin-top:0;width:91.5pt;height:29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In the quadrilateral shown, what is the value of </w:t>
            </w:r>
            <w:r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A5054E" w:rsidRPr="007B0DA2" w:rsidRDefault="00500075" w:rsidP="00A5054E">
            <w:pPr>
              <w:rPr>
                <w:rFonts w:asciiTheme="minorHAnsi" w:eastAsiaTheme="minorHAnsi" w:hAnsiTheme="minorHAnsi" w:cstheme="minorBidi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0" type="#_x0000_t75" style="position:absolute;margin-left:154.9pt;margin-top:5.6pt;width:182.8pt;height:132.65pt;z-index:251873280;mso-position-horizontal-relative:text;mso-position-vertical-relative:text">
                  <v:imagedata r:id="rId26" o:title=""/>
                </v:shape>
                <o:OLEObject Type="Embed" ProgID="FXDraw.Graphic" ShapeID="_x0000_s1230" DrawAspect="Content" ObjectID="_1459808407" r:id="rId27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74304" behindDoc="0" locked="0" layoutInCell="1" allowOverlap="1" wp14:anchorId="38E71813" wp14:editId="149352D8">
                      <wp:simplePos x="0" y="0"/>
                      <wp:positionH relativeFrom="column">
                        <wp:posOffset>235586</wp:posOffset>
                      </wp:positionH>
                      <wp:positionV relativeFrom="paragraph">
                        <wp:posOffset>13335</wp:posOffset>
                      </wp:positionV>
                      <wp:extent cx="152400" cy="895350"/>
                      <wp:effectExtent l="0" t="0" r="19050" b="19050"/>
                      <wp:wrapNone/>
                      <wp:docPr id="314" name="Group 3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400" cy="89535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05A33B" id="Group 314" o:spid="_x0000_s1026" style="position:absolute;margin-left:18.55pt;margin-top:1.05pt;width:12pt;height:70.5pt;z-index:2518743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9PYsYA&#10;AADcAAAADwAAAGRycy9kb3ducmV2LnhtbESPQWvCQBSE74X+h+UJvRTdqLSmqauIpVIvglH0+sg+&#10;k9Ds25DdJtFf7xYKPQ4z8w0zX/amEi01rrSsYDyKQBBnVpecKzgePocxCOeRNVaWScGVHCwXjw9z&#10;TLTteE9t6nMRIOwSVFB4XydSuqwgg25ka+LgXWxj0AfZ5FI32AW4qeQkil6lwZLDQoE1rQvKvtMf&#10;oyC+xubUnnabM225+7jt9Gz1/KbU06BfvYPw1Pv/8F/7SyuYjl/g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9PY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3RFcYA&#10;AADcAAAADwAAAGRycy9kb3ducmV2LnhtbESPQWvCQBSE74L/YXlCL0U3tqBp6iZIi6W9CGqx10f2&#10;mQSzb0N2TWJ/fbcgeBxm5htmlQ2mFh21rrKsYD6LQBDnVldcKPg+bKYxCOeRNdaWScGVHGTpeLTC&#10;RNued9TtfSEChF2CCkrvm0RKl5dk0M1sQxy8k20N+iDbQuoW+wA3tXyKooU0WHFYKLGht5Ly8/5i&#10;FMTX2By74/bjh764f//d6uX68UWph8mwfgXhafD38K39qRU8zxf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3RF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F0jsYA&#10;AADcAAAADwAAAGRycy9kb3ducmV2LnhtbESPQWvCQBSE74L/YXlCL6IbW6hp6iZIi6W9CGqx10f2&#10;mQSzb0N2TWJ/fbcgeBxm5htmlQ2mFh21rrKsYDGPQBDnVldcKPg+bGYxCOeRNdaWScGVHGTpeLTC&#10;RNued9TtfSEChF2CCkrvm0RKl5dk0M1tQxy8k20N+iDbQuoW+wA3tXyMomdpsOKwUGJDbyXl5/3F&#10;KIivsTl2x+3HD31x//671cv19EWph8mwfgXhafD38K39qRU8LZ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F0j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7g/MMA&#10;AADcAAAADwAAAGRycy9kb3ducmV2LnhtbERPTWvCQBC9F/wPywi9lLqxQo1pNiJKpb0IpmKvQ3ZM&#10;gtnZkN0msb++eyh4fLzvdD2aRvTUudqygvksAkFcWF1zqeD09f4cg3AeWWNjmRTcyME6mzykmGg7&#10;8JH63JcihLBLUEHlfZtI6YqKDLqZbYkDd7GdQR9gV0rd4RDCTSNfouhVGqw5NFTY0rai4pr/GAXx&#10;LTbn/nzYf9MnD7vfg15unlZKPU7HzRsIT6O/i//dH1rBYh7WhjPhCM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7g/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94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96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104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106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vertAlign w:val="superscript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                      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Write the names of the two features of a circle indicated by the arrows.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1" type="#_x0000_t75" style="position:absolute;margin-left:71.8pt;margin-top:4.8pt;width:362.25pt;height:189.3pt;z-index:251875328;mso-position-horizontal-relative:text;mso-position-vertical-relative:text">
                  <v:imagedata r:id="rId28" o:title=""/>
                </v:shape>
                <o:OLEObject Type="Embed" ProgID="FXDraw.Graphic" ShapeID="_x0000_s1231" DrawAspect="Content" ObjectID="_1459808408" r:id="rId29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 about the rhombus shown?</w:t>
            </w:r>
          </w:p>
          <w:p w:rsidR="00A5054E" w:rsidRPr="007B0DA2" w:rsidRDefault="00500075" w:rsidP="00A5054E">
            <w:pPr>
              <w:rPr>
                <w:rFonts w:asciiTheme="minorHAnsi" w:eastAsiaTheme="minorHAnsi" w:hAnsiTheme="minorHAnsi" w:cstheme="minorBidi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2" type="#_x0000_t75" style="position:absolute;margin-left:264.75pt;margin-top:3.85pt;width:177.2pt;height:95.35pt;z-index:251877376;mso-position-horizontal-relative:text;mso-position-vertical-relative:text">
                  <v:imagedata r:id="rId30" o:title=""/>
                </v:shape>
                <o:OLEObject Type="Embed" ProgID="FXDraw.Graphic" ShapeID="_x0000_s1232" DrawAspect="Content" ObjectID="_1459808409" r:id="rId31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76352" behindDoc="0" locked="0" layoutInCell="1" allowOverlap="1" wp14:anchorId="72DDD5F3" wp14:editId="4365AEEF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19" name="Group 3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1CC06F" id="Group 319" o:spid="_x0000_s1026" style="position:absolute;margin-left:18.8pt;margin-top:.9pt;width:13.5pt;height:74.4pt;z-index:2518763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mR8IA&#10;AADcAAAADwAAAGRycy9kb3ducmV2LnhtbERPTWvCQBC9C/0PyxS8iG5qwcboKlKx6EWoil6H7DQJ&#10;zc6G7JpEf717EDw+3vd82ZlSNFS7wrKCj1EEgji1uuBMwem4GcYgnEfWWFomBTdysFy89eaYaNvy&#10;LzUHn4kQwi5BBbn3VSKlS3My6Ea2Ig7cn60N+gDrTOoa2xBuSjmOook0WHBoyLGi75zS/8PVKIhv&#10;sTk35/3PhXbcru97/bUaTJXqv3erGQhPnX+Jn+6tVvA5DvPD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CZH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D3MUA&#10;AADcAAAADwAAAGRycy9kb3ducmV2LnhtbESPQWvCQBSE74X+h+UVvJS6UaGN0VVEUfQi1IpeH9nX&#10;JDT7NmTXJPrrXUHocZiZb5jpvDOlaKh2hWUFg34Egji1uuBMwfFn/RGDcB5ZY2mZFFzJwXz2+jLF&#10;RNuWv6k5+EwECLsEFeTeV4mULs3JoOvbijh4v7Y26IOsM6lrbAPclHIYRZ/SYMFhIceKljmlf4eL&#10;URBfY3NqTvvNmXbcrm57/bV4HyvVe+sWExCeOv8ffra3WsFoOIDHmXA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IPc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odq8YA&#10;AADcAAAADwAAAGRycy9kb3ducmV2LnhtbESPQWvCQBSE74L/YXlCL1I3RtA0uoooLe1FqBZ7fWSf&#10;STD7NmS3SfTXdwsFj8PMfMOsNr2pREuNKy0rmE4iEMSZ1SXnCr5Or88JCOeRNVaWScGNHGzWw8EK&#10;U207/qT26HMRIOxSVFB4X6dSuqwgg25ia+LgXWxj0AfZ5FI32AW4qWQcRXNpsOSwUGBNu4Ky6/HH&#10;KEhuiTm358PbN31wt78f9GI7flHqadRvlyA89f4R/m+/awWzOIa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odq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a4MM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Np3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a4M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The diagonals EG and FH are equal in length.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diagonal EG is equal to the side FG.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diagonal FH is equal to the side FG.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sides EF and FG are equal in length.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</w:t>
            </w: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polygon has one pair of parallel sides and one pair of perpendicular sides?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79424" behindDoc="0" locked="0" layoutInCell="1" allowOverlap="1" wp14:anchorId="2EF4D0A1" wp14:editId="00F4871C">
                      <wp:simplePos x="0" y="0"/>
                      <wp:positionH relativeFrom="column">
                        <wp:posOffset>212552</wp:posOffset>
                      </wp:positionH>
                      <wp:positionV relativeFrom="paragraph">
                        <wp:posOffset>162271</wp:posOffset>
                      </wp:positionV>
                      <wp:extent cx="2505941" cy="1228195"/>
                      <wp:effectExtent l="0" t="0" r="27940" b="10160"/>
                      <wp:wrapNone/>
                      <wp:docPr id="324" name="Group 3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5941" cy="1228195"/>
                                <a:chOff x="0" y="0"/>
                                <a:chExt cx="2505941" cy="1228195"/>
                              </a:xfrm>
                            </wpg:grpSpPr>
                            <wps:wsp>
                              <wps:cNvPr id="325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38" y="0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6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9251" y="0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7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113906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8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4313" y="1113906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ECA735" id="Group 324" o:spid="_x0000_s1026" style="position:absolute;margin-left:16.75pt;margin-top:12.8pt;width:197.3pt;height:96.7pt;z-index:251879424" coordsize="25059,12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">
                      <v:roundrect id="AutoShape 13" o:spid="_x0000_s1027" style="position:absolute;left:249;width:1873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EOTsUA&#10;AADcAAAADwAAAGRycy9kb3ducmV2LnhtbESPQWvCQBSE70L/w/IKXkQ3WlpDdBVRVrwVbUGPz+xr&#10;Epp9G7Orpv/eLRR6HGbmG2a+7GwtbtT6yrGC8SgBQZw7U3Gh4PNDD1MQPiAbrB2Tgh/ysFw89eaY&#10;GXfnPd0OoRARwj5DBWUITSalz0uy6EeuIY7el2sthijbQpoW7xFuazlJkjdpseK4UGJD65Ly78PV&#10;KihS/T7lk071sdpsaaBxfN5clOo/d6sZiEBd+A//tXdGwcvkFX7Px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cQ5OxQAAANwAAAAPAAAAAAAAAAAAAAAAAJgCAABkcnMv&#10;ZG93bnJldi54bWxQSwUGAAAAAAQABAD1AAAAigMAAAAA&#10;" strokeweight="1pt"/>
                      <v:roundrect id="AutoShape 14" o:spid="_x0000_s1028" style="position:absolute;left:23192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OQOcQA&#10;AADcAAAADwAAAGRycy9kb3ducmV2LnhtbESPQWvCQBSE74L/YXlCL1I3WtCQuoooK72VqmCPr9ln&#10;Esy+TbOrxn/vFgoeh5n5hpkvO1uLK7W+cqxgPEpAEOfOVFwoOOz1awrCB2SDtWNScCcPy0W/N8fM&#10;uBt/0XUXChEh7DNUUIbQZFL6vCSLfuQa4uidXGsxRNkW0rR4i3Bby0mSTKXFiuNCiQ2tS8rPu4tV&#10;UKT6c8bfOtXHarOlocbxz+ZXqZdBt3oHEagLz/B/+8MoeJtM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jkDnEAAAA3AAAAA8AAAAAAAAAAAAAAAAAmAIAAGRycy9k&#10;b3ducmV2LnhtbFBLBQYAAAAABAAEAPUAAACJAwAAAAA=&#10;" strokeweight="1pt"/>
                      <v:roundrect id="AutoShape 16" o:spid="_x0000_s1029" style="position:absolute;top:11139;width:1872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81osUA&#10;AADcAAAADwAAAGRycy9kb3ducmV2LnhtbESPQWvCQBSE7wX/w/KEXkrdaKGGmI2IsuJNagvt8TX7&#10;TILZtzG71fTfu4WCx2FmvmHy5WBbcaHeN44VTCcJCOLSmYYrBR/v+jkF4QOywdYxKfglD8ti9JBj&#10;ZtyV3+hyCJWIEPYZKqhD6DIpfVmTRT9xHXH0jq63GKLsK2l6vEa4beUsSV6lxYbjQo0drWsqT4cf&#10;q6BK9X7OXzrVn81mS08ap9+bs1KP42G1ABFoCPfwf3tnFLzM5vB3Jh4B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7zWixQAAANwAAAAPAAAAAAAAAAAAAAAAAJgCAABkcnMv&#10;ZG93bnJldi54bWxQSwUGAAAAAAQABAD1AAAAigMAAAAA&#10;" strokeweight="1pt"/>
                      <v:roundrect id="AutoShape 17" o:spid="_x0000_s1030" style="position:absolute;left:22943;top:11139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Ch0MIA&#10;AADcAAAADwAAAGRycy9kb3ducmV2LnhtbERPz2vCMBS+D/Y/hDfYZdi0CrNUYxmTiLcxFfT4bN7a&#10;suala6J2//1yGHj8+H4vy9F24kqDbx0ryJIUBHHlTMu1gsNeT3IQPiAb7ByTgl/yUK4eH5ZYGHfj&#10;T7ruQi1iCPsCFTQh9IWUvmrIok9cTxy5LzdYDBEOtTQD3mK47eQ0TV+lxZZjQ4M9vTdUfe8uVkGd&#10;6485n3Suj+16Qy8as/P6R6nnp/FtASLQGO7if/fWKJhN49p4Jh4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cKHQwgAAANwAAAAPAAAAAAAAAAAAAAAAAJgCAABkcnMvZG93&#10;bnJldi54bWxQSwUGAAAAAAQABAD1AAAAhwMAAAAA&#10;" strokeweight="1pt"/>
                    </v:group>
                  </w:pict>
                </mc:Fallback>
              </mc:AlternateContent>
            </w:r>
            <w:r w:rsidR="0050007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3" type="#_x0000_t75" style="position:absolute;margin-left:36.9pt;margin-top:5.75pt;width:343.1pt;height:154.8pt;z-index:251878400;mso-position-horizontal-relative:text;mso-position-vertical-relative:text">
                  <v:imagedata r:id="rId32" o:title=""/>
                </v:shape>
                <o:OLEObject Type="Embed" ProgID="FXDraw.Graphic" ShapeID="_x0000_s1233" DrawAspect="Content" ObjectID="_1459808410" r:id="rId33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of the following is true of an obtuse isosceles triangle?</w:t>
            </w: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80448" behindDoc="0" locked="0" layoutInCell="1" allowOverlap="1" wp14:anchorId="3FEFEFC0" wp14:editId="72CD6387">
                      <wp:simplePos x="0" y="0"/>
                      <wp:positionH relativeFrom="column">
                        <wp:posOffset>253477</wp:posOffset>
                      </wp:positionH>
                      <wp:positionV relativeFrom="paragraph">
                        <wp:posOffset>14605</wp:posOffset>
                      </wp:positionV>
                      <wp:extent cx="171450" cy="944880"/>
                      <wp:effectExtent l="0" t="0" r="19050" b="26670"/>
                      <wp:wrapNone/>
                      <wp:docPr id="329" name="Group 3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63E9CE" id="Group 329" o:spid="_x0000_s1026" style="position:absolute;margin-left:19.95pt;margin-top:1.15pt;width:13.5pt;height:74.4pt;z-index:251880448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2wmsIA&#10;AADcAAAADwAAAGRycy9kb3ducmV2LnhtbERPTWvCQBC9F/oflil4Kbqpgo3RVaSi6EWoil6H7DQJ&#10;zc6G7JpEf717EDw+3vds0ZlSNFS7wrKCr0EEgji1uuBMwem47scgnEfWWFomBTdysJi/v80w0bbl&#10;X2oOPhMhhF2CCnLvq0RKl+Zk0A1sRRy4P1sb9AHWmdQ1tiHclHIYRWNpsODQkGNFPzml/4erURDf&#10;YnNuzvvNhXbcru57/b38nCjV++iWUxCeOv8SP91brWA0CvPD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/bCawgAAANw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EVAc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NpvA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EVA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LdsYA&#10;AADcAAAADwAAAGRycy9kb3ducmV2LnhtbESPQWvCQBSE74X+h+UVvJS6UaGN0U0QpUUvQq3o9ZF9&#10;TUKzb0N2m8T+elcQehxm5htmmQ2mFh21rrKsYDKOQBDnVldcKDh+vb/EIJxH1lhbJgUXcpCljw9L&#10;TLTt+ZO6gy9EgLBLUEHpfZNI6fKSDLqxbYiD921bgz7ItpC6xT7ATS2nUfQqDVYcFkpsaF1S/nP4&#10;NQriS2xO3Wn/caYd95u/vX5bPc+VGj0NqwUIT4P/D9/bW61gNpvC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OLd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8u7cYA&#10;AADcAAAADwAAAGRycy9kb3ducmV2LnhtbESPQWvCQBSE74L/YXlCL6VubKCm0VVEqdiLUC32+sg+&#10;k2D2bchuk+ivdwsFj8PMfMPMl72pREuNKy0rmIwjEMSZ1SXnCr6PHy8JCOeRNVaWScGVHCwXw8Ec&#10;U207/qL24HMRIOxSVFB4X6dSuqwgg25sa+LgnW1j0AfZ5FI32AW4qeRrFL1JgyWHhQJrWheUXQ6/&#10;RkFyTcypPe23P/TJ3ea219PV87tST6N+NQPhqfeP8H97pxXEcQx/Z8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8u7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="00117A8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angle sum is 18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0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All the angles are obtuse.</w:t>
            </w: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3B2772" w:rsidP="00A5054E">
            <w:pPr>
              <w:ind w:firstLine="78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All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sides are equal.</w:t>
            </w: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ind w:firstLine="784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There are three equal 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value of </w:t>
            </w:r>
            <w:r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y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4" type="#_x0000_t75" style="position:absolute;margin-left:12.7pt;margin-top:.3pt;width:173.8pt;height:87.65pt;z-index:251881472">
                  <v:imagedata r:id="rId34" o:title=""/>
                  <o:lock v:ext="edit" aspectratio="f"/>
                </v:shape>
                <o:OLEObject Type="Embed" ProgID="FXDraw.Graphic" ShapeID="_x0000_s1234" DrawAspect="Content" ObjectID="_1459808411" r:id="rId35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C7021FC" wp14:editId="04D4A8A0">
                      <wp:simplePos x="0" y="0"/>
                      <wp:positionH relativeFrom="column">
                        <wp:posOffset>3531235</wp:posOffset>
                      </wp:positionH>
                      <wp:positionV relativeFrom="paragraph">
                        <wp:posOffset>-635</wp:posOffset>
                      </wp:positionV>
                      <wp:extent cx="1038225" cy="542925"/>
                      <wp:effectExtent l="0" t="0" r="28575" b="28575"/>
                      <wp:wrapNone/>
                      <wp:docPr id="334" name="Rectangle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22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ysClr val="windowText" lastClr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864443" id="Rectangle 334" o:spid="_x0000_s1026" style="position:absolute;margin-left:278.05pt;margin-top:-.05pt;width:81.75pt;height:42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i/>
                <w:noProof/>
                <w:sz w:val="36"/>
                <w:szCs w:val="36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   </w:t>
            </w:r>
            <w:r w:rsidRPr="007B0DA2">
              <w:rPr>
                <w:rFonts w:ascii="Times New Roman" w:hAnsi="Times New Roman"/>
                <w:i/>
                <w:noProof/>
                <w:sz w:val="36"/>
                <w:szCs w:val="36"/>
                <w:lang w:eastAsia="en-AU"/>
              </w:rPr>
              <w:t xml:space="preserve"> y =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5" type="#_x0000_t75" style="position:absolute;margin-left:228.35pt;margin-top:3.25pt;width:192.95pt;height:120pt;z-index:251883520;mso-position-horizontal-relative:text;mso-position-vertical-relative:text">
                  <v:imagedata r:id="rId36" o:title=""/>
                </v:shape>
                <o:OLEObject Type="Embed" ProgID="FXDraw.Graphic" ShapeID="_x0000_s1235" DrawAspect="Content" ObjectID="_1459808412" r:id="rId37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the exterior angle </w:t>
            </w:r>
            <w:r w:rsidR="00A5054E"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PQR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6D55C110" wp14:editId="0DDC72D5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120073</wp:posOffset>
                      </wp:positionV>
                      <wp:extent cx="762000" cy="428625"/>
                      <wp:effectExtent l="0" t="0" r="19050" b="28575"/>
                      <wp:wrapNone/>
                      <wp:docPr id="335" name="Rectangle 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177560" id="Rectangle 335" o:spid="_x0000_s1026" style="position:absolute;margin-left:81.75pt;margin-top:9.45pt;width:60pt;height:33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36"/>
                <w:szCs w:val="36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73" w:dyaOrig="401">
                <v:shape id="_x0000_i1027" type="#_x0000_t75" style="width:73.95pt;height:20.3pt" o:ole="">
                  <v:imagedata r:id="rId38" o:title=""/>
                </v:shape>
                <o:OLEObject Type="Embed" ProgID="FXEquation.Equation" ShapeID="_x0000_i1027" DrawAspect="Content" ObjectID="_1459808345" r:id="rId39"/>
              </w:objec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</w:t>
            </w:r>
            <w:r w:rsidRPr="007B0DA2">
              <w:rPr>
                <w:rFonts w:ascii="Times New Roman" w:hAnsi="Times New Roman"/>
                <w:noProof/>
                <w:sz w:val="36"/>
                <w:szCs w:val="36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6" type="#_x0000_t75" style="position:absolute;margin-left:166.5pt;margin-top:3.75pt;width:165.6pt;height:117.25pt;z-index:251885568;mso-position-horizontal-relative:text;mso-position-vertical-relative:text">
                  <v:imagedata r:id="rId40" o:title=""/>
                </v:shape>
                <o:OLEObject Type="Embed" ProgID="FXDraw.Graphic" ShapeID="_x0000_s1236" DrawAspect="Content" ObjectID="_1459808413" r:id="rId41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angle </w:t>
            </w:r>
            <w:r w:rsidR="00A5054E"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IJK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5D2E1E22" wp14:editId="4D46E680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90921</wp:posOffset>
                      </wp:positionV>
                      <wp:extent cx="542925" cy="447675"/>
                      <wp:effectExtent l="0" t="0" r="28575" b="28575"/>
                      <wp:wrapNone/>
                      <wp:docPr id="336" name="Rectangle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292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EDAA00" id="Rectangle 336" o:spid="_x0000_s1026" style="position:absolute;margin-left:66.75pt;margin-top:7.15pt;width:42.75pt;height:35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743" w:dyaOrig="325">
                <v:shape id="_x0000_i1028" type="#_x0000_t75" style="width:113.2pt;height:20.95pt" o:ole="">
                  <v:imagedata r:id="rId42" o:title=""/>
                </v:shape>
                <o:OLEObject Type="Embed" ProgID="FXEquation.Equation" ShapeID="_x0000_i1028" DrawAspect="Content" ObjectID="_1459808346" r:id="rId43"/>
              </w:objec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ab/>
            </w: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7" type="#_x0000_t75" style="position:absolute;margin-left:209.95pt;margin-top:10.95pt;width:170.1pt;height:102pt;z-index:251887616;mso-position-horizontal-relative:text;mso-position-vertical-relative:text">
                  <v:imagedata r:id="rId44" o:title=""/>
                </v:shape>
                <o:OLEObject Type="Embed" ProgID="FXDraw.Graphic" ShapeID="_x0000_s1237" DrawAspect="Content" ObjectID="_1459808414" r:id="rId45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value of </w:t>
            </w:r>
            <w:r w:rsidR="00A5054E"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b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i/>
                <w:noProof/>
                <w:sz w:val="36"/>
                <w:szCs w:val="36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7B0DA2">
              <w:rPr>
                <w:rFonts w:asciiTheme="minorHAnsi" w:hAnsiTheme="minorHAnsi" w:cstheme="minorBidi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88640" behindDoc="0" locked="0" layoutInCell="1" allowOverlap="1" wp14:anchorId="3405A8C6" wp14:editId="58287976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41910</wp:posOffset>
                      </wp:positionV>
                      <wp:extent cx="4514850" cy="104775"/>
                      <wp:effectExtent l="0" t="0" r="19050" b="28575"/>
                      <wp:wrapNone/>
                      <wp:docPr id="337" name="Group 3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14850" cy="104775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338" name="AutoShap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AutoShap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0" name="AutoShap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1" name="AutoShap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A12877" id="Group 337" o:spid="_x0000_s1026" style="position:absolute;margin-left:8.25pt;margin-top:3.3pt;width:355.5pt;height:8.25pt;z-index:251888640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">
                      <v:roundrect id="AutoShape 78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3DcIA&#10;AADcAAAADwAAAGRycy9kb3ducmV2LnhtbERPy2rCQBTdC/2H4RbciJmooCE6SqlM6a74AF1eM7dJ&#10;aOZOzIya/n1nUXB5OO/VpreNuFPna8cKJkkKgrhwpuZSwfGgxxkIH5ANNo5JwS952KxfBivMjXvw&#10;ju77UIoYwj5HBVUIbS6lLyqy6BPXEkfu23UWQ4RdKU2HjxhuGzlN07m0WHNsqLCl94qKn/3NKigz&#10;/bXgs870qd5+0Ejj5LK9KjV87d+WIAL14Sn+d38aBbNZXBvPxCM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qTcNwgAAANwAAAAPAAAAAAAAAAAAAAAAAJgCAABkcnMvZG93&#10;bnJldi54bWxQSwUGAAAAAAQABAD1AAAAhwMAAAAA&#10;" strokeweight="1pt"/>
                      <v:roundrect id="AutoShape 79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WSlsUA&#10;AADcAAAADwAAAGRycy9kb3ducmV2LnhtbESPT2vCQBTE70K/w/IKXqRuVNCYuoooW3or/oF6fM2+&#10;JqHZtzG7avrtuwXB4zAzv2EWq87W4kqtrxwrGA0TEMS5MxUXCo4H/ZKC8AHZYO2YFPySh9XyqbfA&#10;zLgb7+i6D4WIEPYZKihDaDIpfV6SRT90DXH0vl1rMUTZFtK0eItwW8txkkylxYrjQokNbUrKf/YX&#10;q6BI9ceMTzrVn9X2jQYaR1/bs1L95279CiJQFx7he/vdKJhM5v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5ZKWxQAAANwAAAAPAAAAAAAAAAAAAAAAAJgCAABkcnMv&#10;ZG93bnJldi54bWxQSwUGAAAAAAQABAD1AAAAigMAAAAA&#10;" strokeweight="1pt"/>
                      <v:roundrect id="AutoShape 80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lIdsIA&#10;AADcAAAADwAAAGRycy9kb3ducmV2LnhtbERPz2vCMBS+D/Y/hDfYRTR1jlm6pjKUDG9DJ+jx2by1&#10;Zc1LbTKt/705CDt+fL/zxWBbcabeN44VTCcJCOLSmYYrBbtvPU5B+IBssHVMCq7kYVE8PuSYGXfh&#10;DZ23oRIxhH2GCuoQukxKX9Zk0U9cRxy5H9dbDBH2lTQ9XmK4beVLkrxJiw3Hhho7WtZU/m7/rIIq&#10;1V9zPuhU75vVJ400To+rk1LPT8PHO4hAQ/gX391ro2D2GufHM/EIy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2Uh2wgAAANwAAAAPAAAAAAAAAAAAAAAAAJgCAABkcnMvZG93&#10;bnJldi54bWxQSwUGAAAAAAQABAD1AAAAhwMAAAAA&#10;" strokeweight="1pt"/>
                      <v:roundrect id="AutoShape 81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Xt7cUA&#10;AADcAAAADwAAAGRycy9kb3ducmV2LnhtbESPQWvCQBSE74X+h+UVeim6SZUaUlcpyhZvohXs8TX7&#10;moRm38bsVuO/dwXB4zAz3zDTeW8bcaTO144VpMMEBHHhTM2lgt2XHmQgfEA22DgmBWfyMJ89Pkwx&#10;N+7EGzpuQykihH2OCqoQ2lxKX1Rk0Q9dSxy9X9dZDFF2pTQdniLcNvI1Sd6kxZrjQoUtLSoq/rb/&#10;VkGZ6fWEv3Wm9/Xyk140pj/Lg1LPT/3HO4hAfbiHb+2VUTAap3A9E4+An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le3txQAAANwAAAAPAAAAAAAAAAAAAAAAAJgCAABkcnMv&#10;ZG93bnJldi54bWxQSwUGAAAAAAQABAD1AAAAigMAAAAA&#10;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</w: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400" w:dyaOrig="325">
                <v:shape id="_x0000_i1029" type="#_x0000_t75" style="width:20pt;height:16.25pt" o:ole="">
                  <v:imagedata r:id="rId46" o:title=""/>
                </v:shape>
                <o:OLEObject Type="Embed" ProgID="FXEquation.Equation" ShapeID="_x0000_i1029" DrawAspect="Content" ObjectID="_1459808347" r:id="rId47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</w: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400" w:dyaOrig="325">
                <v:shape id="_x0000_i1030" type="#_x0000_t75" style="width:20pt;height:16.25pt" o:ole="">
                  <v:imagedata r:id="rId48" o:title=""/>
                </v:shape>
                <o:OLEObject Type="Embed" ProgID="FXEquation.Equation" ShapeID="_x0000_i1030" DrawAspect="Content" ObjectID="_1459808348" r:id="rId49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  </w: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400" w:dyaOrig="325">
                <v:shape id="_x0000_i1031" type="#_x0000_t75" style="width:20pt;height:16.25pt" o:ole="">
                  <v:imagedata r:id="rId50" o:title=""/>
                </v:shape>
                <o:OLEObject Type="Embed" ProgID="FXEquation.Equation" ShapeID="_x0000_i1031" DrawAspect="Content" ObjectID="_1459808349" r:id="rId51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     </w: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520" w:dyaOrig="325">
                <v:shape id="_x0000_i1032" type="#_x0000_t75" style="width:26pt;height:16.25pt" o:ole="">
                  <v:imagedata r:id="rId52" o:title=""/>
                </v:shape>
                <o:OLEObject Type="Embed" ProgID="FXEquation.Equation" ShapeID="_x0000_i1032" DrawAspect="Content" ObjectID="_1459808350" r:id="rId53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hAnsiTheme="minorHAnsi" w:cstheme="minorBidi"/>
              </w:rPr>
              <w:object w:dxaOrig="1440" w:dyaOrig="1440">
                <v:shape id="_x0000_s1238" type="#_x0000_t75" style="position:absolute;margin-left:262.85pt;margin-top:3.5pt;width:158.45pt;height:110.05pt;z-index:251889664;mso-position-horizontal-relative:text;mso-position-vertical-relative:text">
                  <v:imagedata r:id="rId54" o:title=""/>
                </v:shape>
                <o:OLEObject Type="Embed" ProgID="FXDraw.Graphic" ShapeID="_x0000_s1238" DrawAspect="Content" ObjectID="_1459808415" r:id="rId55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of the following is not a property of a kite?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Theme="minorHAnsi" w:hAnsiTheme="minorHAnsi" w:cstheme="minorBidi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0688" behindDoc="0" locked="0" layoutInCell="1" allowOverlap="1" wp14:anchorId="23C8934A" wp14:editId="60C7352E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18415</wp:posOffset>
                      </wp:positionV>
                      <wp:extent cx="190500" cy="895350"/>
                      <wp:effectExtent l="0" t="0" r="19050" b="1905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43" name="AutoShap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4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5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6" name="AutoShap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40D5C2" id="Group 342" o:spid="_x0000_s1026" style="position:absolute;margin-left:17.25pt;margin-top:1.45pt;width:15pt;height:70.5pt;z-index:251890688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">
                      <v:roundrect id="AutoShape 86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WAcUA&#10;AADcAAAADwAAAGRycy9kb3ducmV2LnhtbESPT2vCQBTE70K/w/IKXqRu/IMN0VVE2dJb0Rb0+My+&#10;JqHZtzG7avrtuwXB4zAzv2EWq87W4kqtrxwrGA0TEMS5MxUXCr4+9UsKwgdkg7VjUvBLHlbLp94C&#10;M+NuvKPrPhQiQthnqKAMocmk9HlJFv3QNcTR+3atxRBlW0jT4i3CbS3HSTKTFiuOCyU2tCkp/9lf&#10;rIIi1R+vfNSpPlTbNxpoHJ22Z6X6z916DiJQFx7he/vdKJhMJ/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C9YBxQAAANwAAAAPAAAAAAAAAAAAAAAAAJgCAABkcnMv&#10;ZG93bnJldi54bWxQSwUGAAAAAAQABAD1AAAAigMAAAAA&#10;" strokeweight="1pt"/>
                      <v:roundrect id="AutoShape 87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JOdcYA&#10;AADcAAAADwAAAGRycy9kb3ducmV2LnhtbESPW2vCQBSE3wv9D8sp+FJ044UaoquIstK34gX08Zg9&#10;TUKzZ2N21fTfdwuFPg4z8w0zX3a2FndqfeVYwXCQgCDOnam4UHA86H4Kwgdkg7VjUvBNHpaL56c5&#10;ZsY9eEf3fShEhLDPUEEZQpNJ6fOSLPqBa4ij9+laiyHKtpCmxUeE21qOkuRNWqw4LpTY0Lqk/Gt/&#10;swqKVH9M+axTfao2W3rVOLxsrkr1XrrVDESgLvyH/9rvRsF4MoHfM/EI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+JOdcYAAADcAAAADwAAAAAAAAAAAAAAAACYAgAAZHJz&#10;L2Rvd25yZXYueG1sUEsFBgAAAAAEAAQA9QAAAIsDAAAAAA==&#10;" strokeweight="1pt"/>
                      <v:roundrect id="AutoShape 88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7r7sUA&#10;AADcAAAADwAAAGRycy9kb3ducmV2LnhtbESPT2vCQBTE74V+h+UVvJS68X9IXaUoW7yJWrDH1+xr&#10;Epp9G7Orpt/eFQo9DjPzG2a+7GwtLtT6yrGCQT8BQZw7U3Gh4OOgX1IQPiAbrB2Tgl/ysFw8Pswx&#10;M+7KO7rsQyEihH2GCsoQmkxKn5dk0fddQxy9b9daDFG2hTQtXiPc1nKYJFNpseK4UGJDq5Lyn/3Z&#10;KihSvZ3xp071sVq/07PGwdf6pFTvqXt7BRGoC//hv/bGKBiNJ3A/E4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ruvuxQAAANwAAAAPAAAAAAAAAAAAAAAAAJgCAABkcnMv&#10;ZG93bnJldi54bWxQSwUGAAAAAAQABAD1AAAAigMAAAAA&#10;" strokeweight="1pt"/>
                      <v:roundrect id="AutoShape 89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x1mcUA&#10;AADcAAAADwAAAGRycy9kb3ducmV2LnhtbESPQWvCQBSE70L/w/IKvYhurBJD6iqlstKbaAV7fM2+&#10;JqHZt2l21fjvu4LQ4zAz3zCLVW8bcabO144VTMYJCOLCmZpLBYcPPcpA+IBssHFMCq7kYbV8GCww&#10;N+7COzrvQykihH2OCqoQ2lxKX1Rk0Y9dSxy9b9dZDFF2pTQdXiLcNvI5SVJpsea4UGFLbxUVP/uT&#10;VVBmejvnT53pY73e0FDj5Gv9q9TTY//6AiJQH/7D9/a7UTCdpXA7E4+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fHWZxQAAANwAAAAPAAAAAAAAAAAAAAAAAJgCAABkcnMv&#10;ZG93bnJldi54bWxQSwUGAAAAAAQABAD1AAAAigMAAAAA&#10;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</w:t>
            </w:r>
            <w:r w:rsidR="00801D9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Two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801D9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pairs of adjacent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sides are equal.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Has two axes of line symmetry.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</w:t>
            </w:r>
            <w:r w:rsidR="00117A8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One diagonal bisects the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other.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The diagonals</w:t>
            </w:r>
            <w:r w:rsidR="00801D9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are perpendicular.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value of e in the diagram below is: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hAnsiTheme="minorHAnsi" w:cstheme="minorBidi"/>
              </w:rPr>
              <w:object w:dxaOrig="1440" w:dyaOrig="1440">
                <v:shape id="_x0000_s1239" type="#_x0000_t75" style="position:absolute;margin-left:47.85pt;margin-top:4.2pt;width:213.95pt;height:104.55pt;z-index:251891712">
                  <v:imagedata r:id="rId56" o:title=""/>
                  <o:lock v:ext="edit" aspectratio="f"/>
                </v:shape>
                <o:OLEObject Type="Embed" ProgID="FXDraw.Graphic" ShapeID="_x0000_s1239" DrawAspect="Content" ObjectID="_1459808416" r:id="rId57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7B0DA2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2736" behindDoc="0" locked="0" layoutInCell="1" allowOverlap="1" wp14:anchorId="5550017F" wp14:editId="79565287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31750</wp:posOffset>
                      </wp:positionV>
                      <wp:extent cx="4362450" cy="114300"/>
                      <wp:effectExtent l="0" t="0" r="19050" b="19050"/>
                      <wp:wrapNone/>
                      <wp:docPr id="347" name="Group 3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2C9EA0" id="Group 347" o:spid="_x0000_s1026" style="position:absolute;margin-left:17.75pt;margin-top:2.5pt;width:343.5pt;height:9pt;z-index:2518927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3P4cQA&#10;AADcAAAADwAAAGRycy9kb3ducmV2LnhtbERPy2rCQBTdC/2H4RbciJloS0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Nz+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FqesYA&#10;AADcAAAADwAAAGRycy9kb3ducmV2LnhtbESPQWvCQBSE74L/YXlCL1I3aqk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Fqes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JVOs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OYH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iVTrEAAAA3A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7wocYA&#10;AADcAAAADwAAAGRycy9kb3ducmV2LnhtbESPQWvCQBSE74X+h+UJvRTdqLSmqauIpVIvglH0+sg+&#10;k9Ds25DdJtFf7xYKPQ4z8w0zX/amEi01rrSsYDyKQBBnVpecKzgePocxCOeRNVaWScGVHCwXjw9z&#10;TLTteE9t6nMRIOwSVFB4XydSuqwgg25ka+LgXWxj0AfZ5FI32AW4qeQkil6lwZLDQoE1rQvKvtMf&#10;oyC+xubUnnabM225+7jt9Gz1/KbU06BfvYPw1Pv/8F/7SyuYvozh9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7wo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</w:t>
            </w:r>
            <w:r w:rsidRPr="007B0DA2">
              <w:rPr>
                <w:rFonts w:ascii="Times New Roman" w:eastAsiaTheme="minorHAnsi" w:hAnsi="Times New Roman"/>
                <w:noProof/>
                <w:color w:val="FF0000"/>
                <w:position w:val="-6"/>
                <w:sz w:val="24"/>
                <w:szCs w:val="24"/>
              </w:rPr>
              <w:object w:dxaOrig="400" w:dyaOrig="325">
                <v:shape id="_x0000_i1033" type="#_x0000_t75" style="width:20pt;height:16.25pt" o:ole="">
                  <v:imagedata r:id="rId58" o:title=""/>
                </v:shape>
                <o:OLEObject Type="Embed" ProgID="FXEquation.Equation" ShapeID="_x0000_i1033" DrawAspect="Content" ObjectID="_1459808351" r:id="rId59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  </w:t>
            </w:r>
            <w:r w:rsidRPr="007B0DA2">
              <w:rPr>
                <w:rFonts w:ascii="Times New Roman" w:eastAsiaTheme="minorHAnsi" w:hAnsi="Times New Roman"/>
                <w:noProof/>
                <w:color w:val="FF0000"/>
                <w:position w:val="-6"/>
                <w:sz w:val="24"/>
                <w:szCs w:val="24"/>
              </w:rPr>
              <w:object w:dxaOrig="400" w:dyaOrig="325">
                <v:shape id="_x0000_i1034" type="#_x0000_t75" style="width:20pt;height:16.25pt" o:ole="">
                  <v:imagedata r:id="rId60" o:title=""/>
                </v:shape>
                <o:OLEObject Type="Embed" ProgID="FXEquation.Equation" ShapeID="_x0000_i1034" DrawAspect="Content" ObjectID="_1459808352" r:id="rId61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   </w:t>
            </w:r>
            <w:r w:rsidRPr="007B0DA2">
              <w:rPr>
                <w:rFonts w:ascii="Times New Roman" w:eastAsiaTheme="minorHAnsi" w:hAnsi="Times New Roman"/>
                <w:noProof/>
                <w:color w:val="FF0000"/>
                <w:position w:val="-6"/>
                <w:sz w:val="24"/>
                <w:szCs w:val="24"/>
              </w:rPr>
              <w:object w:dxaOrig="400" w:dyaOrig="325">
                <v:shape id="_x0000_i1035" type="#_x0000_t75" style="width:20pt;height:16.25pt" o:ole="">
                  <v:imagedata r:id="rId62" o:title=""/>
                </v:shape>
                <o:OLEObject Type="Embed" ProgID="FXEquation.Equation" ShapeID="_x0000_i1035" DrawAspect="Content" ObjectID="_1459808353" r:id="rId63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                              </w:t>
            </w:r>
            <w:r w:rsidRPr="007B0DA2">
              <w:rPr>
                <w:rFonts w:ascii="Times New Roman" w:eastAsiaTheme="minorHAnsi" w:hAnsi="Times New Roman"/>
                <w:noProof/>
                <w:color w:val="FF0000"/>
                <w:position w:val="-6"/>
                <w:sz w:val="24"/>
                <w:szCs w:val="24"/>
              </w:rPr>
              <w:object w:dxaOrig="520" w:dyaOrig="325">
                <v:shape id="_x0000_i1036" type="#_x0000_t75" style="width:26pt;height:16.25pt" o:ole="">
                  <v:imagedata r:id="rId64" o:title=""/>
                </v:shape>
                <o:OLEObject Type="Embed" ProgID="FXEquation.Equation" ShapeID="_x0000_i1036" DrawAspect="Content" ObjectID="_1459808354" r:id="rId65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>Which diagram below shows a convex quadrilateral?</w:t>
            </w:r>
          </w:p>
          <w:p w:rsidR="00A5054E" w:rsidRPr="007B0DA2" w:rsidRDefault="00500075" w:rsidP="00A505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0" type="#_x0000_t75" style="position:absolute;margin-left:24.2pt;margin-top:6.75pt;width:372.95pt;height:64.05pt;z-index:251893760">
                  <v:imagedata r:id="rId66" o:title=""/>
                </v:shape>
                <o:OLEObject Type="Embed" ProgID="FXDraw.Graphic" ShapeID="_x0000_s1240" DrawAspect="Content" ObjectID="_1459808417" r:id="rId67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4784" behindDoc="0" locked="0" layoutInCell="1" allowOverlap="1" wp14:anchorId="7FA90CBC" wp14:editId="135A86B4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99695</wp:posOffset>
                      </wp:positionV>
                      <wp:extent cx="4362450" cy="114300"/>
                      <wp:effectExtent l="0" t="0" r="19050" b="19050"/>
                      <wp:wrapNone/>
                      <wp:docPr id="352" name="Group 3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0077FD" id="Group 352" o:spid="_x0000_s1026" style="position:absolute;margin-left:37.7pt;margin-top:7.85pt;width:343.5pt;height:9pt;z-index:2518947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LTcYA&#10;AADcAAAADwAAAGRycy9kb3ducmV2LnhtbESPQWvCQBSE70L/w/IKXqRuVLRp6iqitNSL0LTY6yP7&#10;moRm34bsmkR/vVsQPA4z8w2zXPemEi01rrSsYDKOQBBnVpecK/j+enuKQTiPrLGyTArO5GC9ehgs&#10;MdG2409qU5+LAGGXoILC+zqR0mUFGXRjWxMH79c2Bn2QTS51g12Am0pOo2ghDZYcFgqsaVtQ9pee&#10;jIL4HJtjezy8/9Ceu93loJ83oxelho/95hWEp97fw7f2h1Ywm8/g/0w4AnJ1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DLT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lTOccA&#10;AADcAAAADwAAAGRycy9kb3ducmV2LnhtbESPT2vCQBTE70K/w/IEL1I3/mkbo6uI0mIvQm2x10f2&#10;mYRm34bsmsR+ercg9DjMzG+Y5bozpWiodoVlBeNRBII4tbrgTMHX5+tjDMJ5ZI2lZVJwJQfr1UNv&#10;iYm2LX9Qc/SZCBB2CSrIva8SKV2ak0E3shVx8M62NuiDrDOpa2wD3JRyEkXP0mDBYSHHirY5pT/H&#10;i1EQX2Nzak6Ht29653b3e9Avm+FcqUG/2yxAeOr8f/je3msF06cZ/J0JR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ZUznHAAAA3AAAAA8AAAAAAAAAAAAAAAAAmAIAAGRy&#10;cy9kb3ducmV2LnhtbFBLBQYAAAAABAAEAPUAAACM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X2osYA&#10;AADcAAAADwAAAGRycy9kb3ducmV2LnhtbESPQWvCQBSE7wX/w/KEXkrdWLHG6CpisehFMC32+sg+&#10;k2D2bchuk9hf3y0IPQ4z8w2zXPemEi01rrSsYDyKQBBnVpecK/j82D3HIJxH1lhZJgU3crBeDR6W&#10;mGjb8Yna1OciQNglqKDwvk6kdFlBBt3I1sTBu9jGoA+yyaVusAtwU8mXKHqVBksOCwXWtC0ou6bf&#10;RkF8i825PR/fv+jA3dvPUc82T3OlHof9ZgHCU+//w/f2XiuYTK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X2os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o1cYA&#10;AADcAAAADwAAAGRycy9kb3ducmV2LnhtbESPQWvCQBSE70L/w/IKXqRuqmjT1FWkouhFaFrs9ZF9&#10;TUKzb0N2TaK/vlsQPA4z8w2zWPWmEi01rrSs4HkcgSDOrC45V/D1uX2KQTiPrLGyTAou5GC1fBgs&#10;MNG24w9qU5+LAGGXoILC+zqR0mUFGXRjWxMH78c2Bn2QTS51g12Am0pOomguDZYcFgqs6b2g7Dc9&#10;GwXxJTan9nTcfdOBu831qF/Wo1elho/9+g2Ep97fw7f2XiuYzub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do1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A quadrilateral has these properties. </w:t>
            </w: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i/>
                <w:sz w:val="16"/>
                <w:szCs w:val="16"/>
              </w:rPr>
            </w:pP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i/>
                <w:sz w:val="28"/>
                <w:szCs w:val="28"/>
              </w:rPr>
            </w:pPr>
            <w:r w:rsidRPr="007B0DA2">
              <w:rPr>
                <w:rFonts w:ascii="Times New Roman" w:hAnsi="Times New Roman"/>
                <w:i/>
                <w:sz w:val="28"/>
                <w:szCs w:val="28"/>
              </w:rPr>
              <w:t>The diagonals are not equal in length but do bisect one another.</w:t>
            </w: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sz w:val="16"/>
                <w:szCs w:val="16"/>
              </w:rPr>
            </w:pP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The quadrilateral could </w:t>
            </w:r>
            <w:r w:rsidRPr="007B0DA2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be:</w:t>
            </w: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sz w:val="16"/>
                <w:szCs w:val="16"/>
              </w:rPr>
            </w:pPr>
          </w:p>
          <w:p w:rsidR="00A5054E" w:rsidRPr="007B0DA2" w:rsidRDefault="00A5054E" w:rsidP="00A5054E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5808" behindDoc="0" locked="0" layoutInCell="1" allowOverlap="1" wp14:anchorId="12EE6B5B" wp14:editId="5F992BDE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248920</wp:posOffset>
                      </wp:positionV>
                      <wp:extent cx="4362450" cy="114300"/>
                      <wp:effectExtent l="0" t="0" r="19050" b="19050"/>
                      <wp:wrapNone/>
                      <wp:docPr id="357" name="Group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F66365" id="Group 357" o:spid="_x0000_s1026" style="position:absolute;margin-left:44pt;margin-top:19.6pt;width:343.5pt;height:9pt;z-index:2518958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RZPMQA&#10;AADcAAAADwAAAGRycy9kb3ducmV2LnhtbERPy2rCQBTdC/2H4RbciJloaU3TjCJKS90IPtDtJXOb&#10;hGbuhMyYxH59Z1Ho8nDe2WowteiodZVlBbMoBkGcW11xoeB8ep8mIJxH1lhbJgV3crBaPowyTLXt&#10;+UDd0RcihLBLUUHpfZNK6fKSDLrINsSB+7KtQR9gW0jdYh/CTS3ncfwiDVYcGkpsaFNS/n28GQXJ&#10;PTGX7rL/uNKO++3PXi/Wk1elxo/D+g2Ep8H/i//cn1rB03NYG86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UWTz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8p8YA&#10;AADcAAAADwAAAGRycy9kb3ducmV2LnhtbESPQWvCQBSE74L/YXlCL1I3Kq0xuopYKvUiaIu9PrLP&#10;JJh9G7LbJPrr3UKhx2FmvmGW686UoqHaFZYVjEcRCOLU6oIzBV+f788xCOeRNZaWScGNHKxX/d4S&#10;E21bPlJz8pkIEHYJKsi9rxIpXZqTQTeyFXHwLrY26IOsM6lrbAPclHISRa/SYMFhIceKtjml19OP&#10;URDfYnNuzofdN+25fbsf9GwznCv1NOg2CxCeOv8f/mt/aAXTlzn8nglH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j8p8YAAADcAAAADwAAAAAAAAAAAAAAAACYAgAAZHJz&#10;L2Rvd25yZXYueG1sUEsFBgAAAAAEAAQA9QAAAIs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6fh8MA&#10;AADcAAAADwAAAGRycy9kb3ducmV2LnhtbERPTWvCQBC9F/wPywi9lLqxBY1pNiKWlnoRTMVeh+yY&#10;BLOzIbtNYn999yB4fLzvdD2aRvTUudqygvksAkFcWF1zqeD4/fEcg3AeWWNjmRRcycE6mzykmGg7&#10;8IH63JcihLBLUEHlfZtI6YqKDLqZbYkDd7adQR9gV0rd4RDCTSNfomghDdYcGipsaVtRccl/jYL4&#10;GptTf9p//tCOh/e/vV5unlZKPU7HzRsIT6O/i2/uL63gdRHmhzPhCM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6fh8MAAADcAAAADwAAAAAAAAAAAAAAAACYAgAAZHJzL2Rv&#10;d25yZXYueG1sUEsFBgAAAAAEAAQA9QAAAIg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I6HMYA&#10;AADcAAAADwAAAGRycy9kb3ducmV2LnhtbESPQWvCQBSE74L/YXlCL0U3tqBp6iZIi6W9CGqx10f2&#10;mQSzb0N2TWJ/fbcgeBxm5htmlQ2mFh21rrKsYD6LQBDnVldcKPg+bKYxCOeRNdaWScGVHGTpeLTC&#10;RNued9TtfSEChF2CCkrvm0RKl5dk0M1sQxy8k20N+iDbQuoW+wA3tXyKooU0WHFYKLGht5Ly8/5i&#10;FMTX2By74/bjh764f//d6uX68UWph8mwfgXhafD38K39qRU8L+b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I6H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a kite                   a parallelogram               a rhombus.                    a rectangle.                                           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>
                <v:shape id="_x0000_s1241" type="#_x0000_t75" style="position:absolute;margin-left:218.95pt;margin-top:6.25pt;width:145.6pt;height:104.05pt;z-index:251896832;mso-position-horizontal-relative:text;mso-position-vertical-relative:text">
                  <v:imagedata r:id="rId68" o:title=""/>
                  <o:lock v:ext="edit" aspectratio="f"/>
                </v:shape>
                <o:OLEObject Type="Embed" ProgID="FXDraw.Graphic" ShapeID="_x0000_s1241" DrawAspect="Content" ObjectID="_1459808418" r:id="rId69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value of </w:t>
            </w:r>
            <w:r w:rsidR="00A5054E"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is:</w:t>
            </w:r>
          </w:p>
          <w:p w:rsidR="00A5054E" w:rsidRPr="007B0DA2" w:rsidRDefault="00A5054E" w:rsidP="00A5054E">
            <w:pPr>
              <w:rPr>
                <w:rFonts w:asciiTheme="minorHAnsi" w:eastAsiaTheme="minorHAnsi" w:hAnsiTheme="minorHAnsi" w:cstheme="minorBidi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7856" behindDoc="0" locked="0" layoutInCell="1" allowOverlap="1" wp14:anchorId="1234CB21" wp14:editId="0E615E8C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62" name="Group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97D012" id="Group 362" o:spid="_x0000_s1026" style="position:absolute;margin-left:18.8pt;margin-top:.9pt;width:13.5pt;height:74.4pt;z-index:25189785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wB8MYA&#10;AADcAAAADwAAAGRycy9kb3ducmV2LnhtbESPT2vCQBTE74V+h+UVvJS6UcHG6CqitLSXQK3o9ZF9&#10;TUKzb0N2zZ9+elcQehxm5jfMatObSrTUuNKygsk4AkGcWV1yruD4/fYSg3AeWWNlmRQM5GCzfnxY&#10;YaJtx1/UHnwuAoRdggoK7+tESpcVZNCNbU0cvB/bGPRBNrnUDXYBbio5jaK5NFhyWCiwpl1B2e/h&#10;YhTEQ2xO7Sl9P9Mnd/u/VL9unxdKjZ767RKEp97/h+/tD61gNp/B7Uw4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pwB8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WZhMYA&#10;AADcAAAADwAAAGRycy9kb3ducmV2LnhtbESPQWvCQBSE70L/w/IKXqRuqmLT1FWkouhFaFrs9ZF9&#10;TUKzb0N2TaK/vlsQPA4z8w2zWPWmEi01rrSs4HkcgSDOrC45V/D1uX2KQTiPrLGyTAou5GC1fBgs&#10;MNG24w9qU5+LAGGXoILC+zqR0mUFGXRjWxMH78c2Bn2QTS51g12Am0pOomguDZYcFgqs6b2g7Dc9&#10;GwXxJTan9nTcfdOBu831qF/Wo1elho/9+g2Ep97fw7f2XiuYz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WZh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k8H8YA&#10;AADcAAAADwAAAGRycy9kb3ducmV2LnhtbESPQWvCQBSE70L/w/IKXqRuqmjT1FWkouhFaFrs9ZF9&#10;TUKzb0N2TaK/vlsQPA4z8w2zWPWmEi01rrSs4HkcgSDOrC45V/D1uX2KQTiPrLGyTAou5GC1fBgs&#10;MNG24w9qU5+LAGGXoILC+zqR0mUFGXRjWxMH78c2Bn2QTS51g12Am0pOomguDZYcFgqs6b2g7Dc9&#10;GwXxJTan9nTcfdOBu831qF/Wo1elho/9+g2Ep97fw7f2XiuYz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k8H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uiaMYA&#10;AADcAAAADwAAAGRycy9kb3ducmV2LnhtbESPQWvCQBSE7wX/w/KEXkrd2EJMo6tIS4u9CMZir4/s&#10;Mwlm34bsNon+elcQehxm5htmsRpMLTpqXWVZwXQSgSDOra64UPCz/3xOQDiPrLG2TArO5GC1HD0s&#10;MNW25x11mS9EgLBLUUHpfZNK6fKSDLqJbYiDd7StQR9kW0jdYh/gppYvURRLgxWHhRIbei8pP2V/&#10;RkFyTsyhO2y/fumb+4/LVs/WT29KPY6H9RyEp8H/h+/tjVbwGsdwOxOO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uia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14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42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46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138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vertAlign w:val="superscript"/>
                <w:lang w:eastAsia="en-AU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12"/>
                <w:szCs w:val="12"/>
                <w:lang w:eastAsia="en-AU"/>
              </w:rPr>
            </w:pPr>
            <w:r w:rsidRPr="007B0DA2">
              <w:rPr>
                <w:rFonts w:ascii="Arial" w:hAnsi="Arial" w:cs="Arial"/>
                <w:noProof/>
                <w:sz w:val="24"/>
                <w:szCs w:val="24"/>
                <w:lang w:eastAsia="en-AU"/>
              </w:rPr>
              <w:t xml:space="preserve">  </w:t>
            </w: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>Which statement is true of all rhombuses?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898880" behindDoc="0" locked="0" layoutInCell="1" allowOverlap="1" wp14:anchorId="4874E51E" wp14:editId="47869BF2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111125</wp:posOffset>
                      </wp:positionV>
                      <wp:extent cx="190500" cy="895350"/>
                      <wp:effectExtent l="0" t="0" r="19050" b="19050"/>
                      <wp:wrapNone/>
                      <wp:docPr id="367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368" name="AutoShap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AutoShap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0" name="AutoShap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1" name="AutoShap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0A5181" id="Group 367" o:spid="_x0000_s1026" style="position:absolute;margin-left:17.25pt;margin-top:8.75pt;width:15pt;height:70.5pt;z-index:251898880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">
                      <v:roundrect id="AutoShape 128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2zSsEA&#10;AADcAAAADwAAAGRycy9kb3ducmV2LnhtbERPz2vCMBS+D/wfwhO8zcSNiVajiLDhbazbweOzebbF&#10;5qUmaa3+9cthsOPH93u9HWwjevKhdqxhNlUgiAtnai41/Hy/Py9AhIhssHFMGu4UYLsZPa0xM+7G&#10;X9TnsRQphEOGGqoY20zKUFRkMUxdS5y4s/MWY4K+lMbjLYXbRr4oNZcWa04NFba0r6i45J3VUBjV&#10;KX/sP5ent5g/+u7K8uOq9WQ87FYgIg3xX/znPhgNr/O0Np1JR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ds0rBAAAA3AAAAA8AAAAAAAAAAAAAAAAAmAIAAGRycy9kb3du&#10;cmV2LnhtbFBLBQYAAAAABAAEAPUAAACGAwAAAAA=&#10;"/>
                      <v:roundrect id="AutoShape 129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EW0cQA&#10;AADcAAAADwAAAGRycy9kb3ducmV2LnhtbESPQWsCMRSE7wX/Q3iCt5pYqehqFCkovZVue/D43Dx3&#10;Fzcva5Jdt/31TaHQ4zAz3zCb3WAb0ZMPtWMNs6kCQVw4U3Op4fPj8LgEESKywcYxafiiALvt6GGD&#10;mXF3fqc+j6VIEA4ZaqhibDMpQ1GRxTB1LXHyLs5bjEn6UhqP9wS3jXxSaiEt1pwWKmzppaLimndW&#10;Q2FUp/ypf1udn2P+3Xc3lseb1pPxsF+DiDTE//Bf+9VomC9W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RFtHEAAAA3AAAAA8AAAAAAAAAAAAAAAAAmAIAAGRycy9k&#10;b3ducmV2LnhtbFBLBQYAAAAABAAEAPUAAACJAwAAAAA=&#10;"/>
                      <v:roundrect id="AutoShape 130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IpkcEA&#10;AADcAAAADwAAAGRycy9kb3ducmV2LnhtbERPPW/CMBDdkfofrKvEBnaLoJBiUFWpFRsidGA84msS&#10;NT4H2wlpf309IDE+ve/1drCN6MmH2rGGp6kCQVw4U3Op4ev4MVmCCBHZYOOYNPxSgO3mYbTGzLgr&#10;H6jPYylSCIcMNVQxtpmUoajIYpi6ljhx385bjAn6UhqP1xRuG/ms1EJarDk1VNjSe0XFT95ZDYVR&#10;nfKnfr86z2P+13cXlp8XrcePw9sriEhDvItv7p3RMHtJ89OZd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yKZHBAAAA3AAAAA8AAAAAAAAAAAAAAAAAmAIAAGRycy9kb3du&#10;cmV2LnhtbFBLBQYAAAAABAAEAPUAAACGAwAAAAA=&#10;"/>
                      <v:roundrect id="AutoShape 131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6MCsUA&#10;AADcAAAADwAAAGRycy9kb3ducmV2LnhtbESPQWsCMRSE74X+h/AEbzWxoq1bo5SC0pt020OPz83r&#10;7uLmZU2y69ZfbwpCj8PMfMOsNoNtRE8+1I41TCcKBHHhTM2lhq/P7cMziBCRDTaOScMvBdis7+9W&#10;mBl35g/q81iKBOGQoYYqxjaTMhQVWQwT1xIn78d5izFJX0rj8ZzgtpGPSi2kxZrTQoUtvVVUHPPO&#10;aiiM6pT/7vfLwzzml747sdydtB6PhtcXEJGG+B++td+NhtnTFP7Op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/owKxQAAANwAAAAPAAAAAAAAAAAAAAAAAJgCAABkcnMv&#10;ZG93bnJldi54bWxQSwUGAAAAAAQABAD1AAAAigMAAAAA&#10;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sz w:val="24"/>
                <w:szCs w:val="24"/>
              </w:rPr>
              <w:t>The angle sum is 360</w:t>
            </w:r>
            <w:r w:rsidRPr="007B0DA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and the diagonals are equal in length.</w:t>
            </w:r>
          </w:p>
          <w:p w:rsidR="00A5054E" w:rsidRPr="007B0DA2" w:rsidRDefault="00A5054E" w:rsidP="00A5054E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>The diagonals are equal in length and intersect at an angle of 45</w:t>
            </w:r>
            <w:r w:rsidRPr="007B0DA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5054E" w:rsidRPr="007B0DA2" w:rsidRDefault="00A5054E" w:rsidP="00A5054E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>All sides are equal and all angles are 45</w:t>
            </w:r>
            <w:r w:rsidRPr="007B0DA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A5054E" w:rsidRPr="007B0DA2" w:rsidRDefault="00A5054E" w:rsidP="00A5054E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>The diagonals bisect one another at right angles.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value of </w:t>
            </w:r>
            <w:r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g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2" type="#_x0000_t75" style="position:absolute;margin-left:205.45pt;margin-top:-.45pt;width:234.1pt;height:72.75pt;z-index:251899904;mso-position-horizontal-relative:text;mso-position-vertical-relative:text">
                  <v:imagedata r:id="rId70" o:title=""/>
                </v:shape>
                <o:OLEObject Type="Embed" ProgID="FXDraw.Graphic" ShapeID="_x0000_s1242" DrawAspect="Content" ObjectID="_1459808419" r:id="rId71"/>
              </w:objec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121969E9" wp14:editId="7400BEB2">
                      <wp:simplePos x="0" y="0"/>
                      <wp:positionH relativeFrom="column">
                        <wp:posOffset>738505</wp:posOffset>
                      </wp:positionH>
                      <wp:positionV relativeFrom="paragraph">
                        <wp:posOffset>130810</wp:posOffset>
                      </wp:positionV>
                      <wp:extent cx="754380" cy="373380"/>
                      <wp:effectExtent l="0" t="0" r="26670" b="26670"/>
                      <wp:wrapNone/>
                      <wp:docPr id="372" name="Rectangle 3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B94E12" id="Rectangle 372" o:spid="_x0000_s1026" style="position:absolute;margin-left:58.15pt;margin-top:10.3pt;width:59.4pt;height:29.4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</w:t>
            </w:r>
            <w:r w:rsidRPr="007B0DA2">
              <w:rPr>
                <w:rFonts w:ascii="Times New Roman" w:hAnsi="Times New Roman"/>
                <w:i/>
                <w:noProof/>
                <w:sz w:val="32"/>
                <w:szCs w:val="32"/>
                <w:lang w:eastAsia="en-AU"/>
              </w:rPr>
              <w:t>g</w:t>
            </w:r>
            <w:r w:rsidRPr="007B0DA2">
              <w:rPr>
                <w:rFonts w:ascii="Times New Roman" w:hAnsi="Times New Roman"/>
                <w:noProof/>
                <w:sz w:val="32"/>
                <w:szCs w:val="32"/>
                <w:lang w:eastAsia="en-AU"/>
              </w:rPr>
              <w:t xml:space="preserve"> =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Theme="minorHAnsi" w:hAnsiTheme="minorHAnsi" w:cstheme="minorBidi"/>
              </w:rPr>
              <w:object w:dxaOrig="1440" w:dyaOrig="1440">
                <v:shape id="_x0000_s1243" type="#_x0000_t75" style="position:absolute;margin-left:240.7pt;margin-top:6.65pt;width:182.4pt;height:89.95pt;z-index:251901952;mso-position-horizontal-relative:text;mso-position-vertical-relative:text">
                  <v:imagedata r:id="rId72" o:title=""/>
                </v:shape>
                <o:OLEObject Type="Embed" ProgID="FXDraw.Graphic" ShapeID="_x0000_s1243" DrawAspect="Content" ObjectID="_1459808420" r:id="rId73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value of </w:t>
            </w:r>
            <w:r w:rsidR="00A5054E" w:rsidRPr="007B0DA2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k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diagram below.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5BA0B590" wp14:editId="3F623BBD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73" name="Rectangle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A352AF" id="Rectangle 373" o:spid="_x0000_s1026" style="position:absolute;margin-left:75.25pt;margin-top:8.25pt;width:59.4pt;height:29.4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i/>
                <w:noProof/>
                <w:sz w:val="36"/>
                <w:szCs w:val="36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Pr="007B0DA2"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  <w:t>k</w:t>
            </w:r>
            <w:r w:rsidRPr="007B0DA2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t xml:space="preserve"> =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  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75" type="#_x0000_t75" style="position:absolute;margin-left:228.25pt;margin-top:8.9pt;width:194.85pt;height:119.5pt;z-index:251980800;mso-position-horizontal-relative:text;mso-position-vertical-relative:text">
                  <v:imagedata r:id="rId74" o:title=""/>
                </v:shape>
                <o:OLEObject Type="Embed" ProgID="FXDraw.Graphic" ShapeID="_x0000_s1275" DrawAspect="Content" ObjectID="_1459808421" r:id="rId75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size of  </w:t>
            </w:r>
            <w:r w:rsidR="00A5054E" w:rsidRPr="007B0DA2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901" w:dyaOrig="300">
                <v:shape id="_x0000_i1037" type="#_x0000_t75" style="width:45.05pt;height:15pt" o:ole="">
                  <v:imagedata r:id="rId76" o:title=""/>
                </v:shape>
                <o:OLEObject Type="Embed" ProgID="FXEquation.Equation" ShapeID="_x0000_i1037" DrawAspect="Content" ObjectID="_1459808355" r:id="rId77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369AA71D" wp14:editId="6609DB20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96520</wp:posOffset>
                      </wp:positionV>
                      <wp:extent cx="754380" cy="373380"/>
                      <wp:effectExtent l="0" t="0" r="26670" b="26670"/>
                      <wp:wrapNone/>
                      <wp:docPr id="374" name="Rectangle 3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0D7836" id="Rectangle 374" o:spid="_x0000_s1026" style="position:absolute;margin-left:79pt;margin-top:7.6pt;width:59.4pt;height:29.4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</w:t>
            </w:r>
            <w:r w:rsidRPr="007B0DA2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126" w:dyaOrig="300">
                <v:shape id="_x0000_i1038" type="#_x0000_t75" style="width:56.3pt;height:15pt" o:ole="">
                  <v:imagedata r:id="rId78" o:title=""/>
                </v:shape>
                <o:OLEObject Type="Embed" ProgID="FXEquation.Equation" ShapeID="_x0000_i1038" DrawAspect="Content" ObjectID="_1459808356" r:id="rId79"/>
              </w:object>
            </w:r>
            <w:r w:rsidRPr="007B0DA2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object w:dxaOrig="1440" w:dyaOrig="1440">
                <v:shape id="_x0000_s1245" type="#_x0000_t75" style="position:absolute;margin-left:205.45pt;margin-top:1.35pt;width:162.15pt;height:121.6pt;z-index:251906048;mso-position-horizontal-relative:text;mso-position-vertical-relative:text">
                  <v:imagedata r:id="rId80" o:title=""/>
                  <o:lock v:ext="edit" aspectratio="f"/>
                </v:shape>
                <o:OLEObject Type="Embed" ProgID="FXDraw.Graphic" ShapeID="_x0000_s1245" DrawAspect="Content" ObjectID="_1459808422" r:id="rId81"/>
              </w:object>
            </w:r>
            <w:r w:rsidR="00A5054E" w:rsidRPr="007B0DA2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A5054E" w:rsidRPr="007B0DA2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 w:rsidR="00A5054E" w:rsidRPr="007B0DA2">
              <w:rPr>
                <w:rFonts w:ascii="Times New Roman" w:hAnsi="Times New Roman"/>
                <w:sz w:val="24"/>
                <w:szCs w:val="24"/>
              </w:rPr>
              <w:t xml:space="preserve"> in the kite below.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84896" behindDoc="0" locked="0" layoutInCell="1" allowOverlap="1" wp14:anchorId="0BD2C8A2" wp14:editId="30679764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95" name="Group 3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9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6BE24E" id="Group 395" o:spid="_x0000_s1026" style="position:absolute;margin-left:18.8pt;margin-top:.9pt;width:13.5pt;height:74.4pt;z-index:25198489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7ST8UA&#10;AADcAAAADwAAAGRycy9kb3ducmV2LnhtbESPQWvCQBSE70L/w/IKXkrdVMHG6CrSotiLUCt6fWSf&#10;SWj2bciuSfTXu4LgcZiZb5jZojOlaKh2hWUFH4MIBHFqdcGZgv3f6j0G4TyyxtIyKbiQg8X8pTfD&#10;RNuWf6nZ+UwECLsEFeTeV4mULs3JoBvYijh4J1sb9EHWmdQ1tgFuSjmMorE0WHBYyLGir5zS/93Z&#10;KIgvsTk0h+36SD/cfl+3+nP5NlGq/9otpyA8df4ZfrQ3WsFoMob7mXA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tJP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31MUA&#10;AADcAAAADwAAAGRycy9kb3ducmV2LnhtbESPQWvCQBSE70L/w/IKXqRuqlBjdBVpUexFqBW9PrLP&#10;JDT7NmTXJPrrXUHocZiZb5j5sjOlaKh2hWUF78MIBHFqdcGZgsPv+i0G4TyyxtIyKbiSg+XipTfH&#10;RNuWf6jZ+0wECLsEFeTeV4mULs3JoBvaijh4Z1sb9EHWmdQ1tgFuSjmKog9psOCwkGNFnzmlf/uL&#10;URBfY3NsjrvNib65/brt9GQ1mCrVf+1WMxCeOv8ffra3WsF4OoHHmXAE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cnfU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jpsMA&#10;AADcAAAADwAAAGRycy9kb3ducmV2LnhtbERPy2rCQBTdF/yH4Ra6KWZiCxpjRpEWS7sRfKDbS+aa&#10;hGbuhMyYxH59ZyG4PJx3thpMLTpqXWVZwSSKQRDnVldcKDgeNuMEhPPIGmvLpOBGDlbL0VOGqbY9&#10;76jb+0KEEHYpKii9b1IpXV6SQRfZhjhwF9sa9AG2hdQt9iHc1PItjqfSYMWhocSGPkrKf/dXoyC5&#10;JebUnbZfZ/rh/vNvq2fr17lSL8/DegHC0+Af4rv7Wyt4n4e14Uw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3jps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GPcYA&#10;AADcAAAADwAAAGRycy9kb3ducmV2LnhtbESPQWvCQBSE74L/YXlCL6IbW9AkuopYWtqLUBW9PrLP&#10;JJh9G7LbJPbXdwsFj8PMfMOsNr2pREuNKy0rmE0jEMSZ1SXnCk7Ht0kMwnlkjZVlUnAnB5v1cLDC&#10;VNuOv6g9+FwECLsUFRTe16mULivIoJvamjh4V9sY9EE2udQNdgFuKvkcRXNpsOSwUGBNu4Ky2+Hb&#10;KIjvsTm35/37hT65e/3Z68V2nCj1NOq3SxCeev8I/7c/tIKXJIG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FGP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48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86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113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134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i/>
                <w:sz w:val="24"/>
                <w:szCs w:val="24"/>
              </w:rPr>
              <w:t>PQRS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is a kite. The diagonals intersect at </w:t>
            </w:r>
            <w:r w:rsidRPr="007B0DA2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500075" w:rsidP="00A505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6" type="#_x0000_t75" style="position:absolute;margin-left:240.7pt;margin-top:-1.55pt;width:187.9pt;height:115.3pt;z-index:251908096;mso-position-vertical:absolute">
                  <v:imagedata r:id="rId82" o:title=""/>
                </v:shape>
                <o:OLEObject Type="Embed" ProgID="FXDraw.Graphic" ShapeID="_x0000_s1246" DrawAspect="Content" ObjectID="_1459808423" r:id="rId83"/>
              </w:object>
            </w:r>
            <w:r w:rsidR="00A5054E" w:rsidRPr="007B0DA2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A5054E" w:rsidRPr="007B0DA2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A5054E" w:rsidRPr="007B0DA2">
              <w:rPr>
                <w:rFonts w:ascii="Times New Roman" w:hAnsi="Times New Roman"/>
                <w:i/>
                <w:sz w:val="28"/>
                <w:szCs w:val="24"/>
              </w:rPr>
              <w:t xml:space="preserve"> </w:t>
            </w:r>
            <w:r w:rsidR="00A5054E" w:rsidRPr="007B0DA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09120" behindDoc="0" locked="0" layoutInCell="1" allowOverlap="1" wp14:anchorId="1C802865" wp14:editId="7B9A6D00">
                      <wp:simplePos x="0" y="0"/>
                      <wp:positionH relativeFrom="column">
                        <wp:posOffset>1148080</wp:posOffset>
                      </wp:positionH>
                      <wp:positionV relativeFrom="paragraph">
                        <wp:posOffset>6985</wp:posOffset>
                      </wp:positionV>
                      <wp:extent cx="754380" cy="373380"/>
                      <wp:effectExtent l="0" t="0" r="26670" b="26670"/>
                      <wp:wrapNone/>
                      <wp:docPr id="380" name="Rectangle 3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05711C" id="Rectangle 380" o:spid="_x0000_s1026" style="position:absolute;margin-left:90.4pt;margin-top:.55pt;width:59.4pt;height:29.4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" filled="f" strokecolor="windowText" strokeweight="1.5pt"/>
                  </w:pict>
                </mc:Fallback>
              </mc:AlternateConten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7B0DA2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627" w:dyaOrig="365">
                <v:shape id="_x0000_i1039" type="#_x0000_t75" style="width:105.5pt;height:23.9pt" o:ole="">
                  <v:imagedata r:id="rId84" o:title=""/>
                </v:shape>
                <o:OLEObject Type="Embed" ProgID="FXEquation.Equation" ShapeID="_x0000_i1039" DrawAspect="Content" ObjectID="_1459808357" r:id="rId85"/>
              </w:object>
            </w:r>
            <w:r w:rsidRPr="007B0DA2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A5054E" w:rsidRPr="007B0DA2" w:rsidRDefault="00A5054E" w:rsidP="00A5054E">
            <w:pPr>
              <w:tabs>
                <w:tab w:val="left" w:pos="3225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7" type="#_x0000_t75" style="position:absolute;margin-left:240.7pt;margin-top:1.2pt;width:122.1pt;height:111.9pt;z-index:251911168;mso-position-horizontal-relative:text;mso-position-vertical-relative:text">
                  <v:imagedata r:id="rId86" o:title=""/>
                </v:shape>
                <o:OLEObject Type="Embed" ProgID="FXDraw.Graphic" ShapeID="_x0000_s1247" DrawAspect="Content" ObjectID="_1459808424" r:id="rId87"/>
              </w:objec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is the value of </w:t>
            </w:r>
            <w:r w:rsidR="00117A8B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x</w:t>
            </w:r>
            <w:r w:rsidR="00A5054E"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 the quadrilateral?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6E548FAF" wp14:editId="3D1921FD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100330</wp:posOffset>
                      </wp:positionV>
                      <wp:extent cx="754380" cy="373380"/>
                      <wp:effectExtent l="0" t="0" r="26670" b="26670"/>
                      <wp:wrapNone/>
                      <wp:docPr id="381" name="Rectangle 3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076378" id="Rectangle 381" o:spid="_x0000_s1026" style="position:absolute;margin-left:75.25pt;margin-top:7.9pt;width:59.4pt;height:29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                </w:t>
            </w:r>
            <w:r w:rsidR="00117A8B">
              <w:rPr>
                <w:rFonts w:ascii="Times New Roman" w:hAnsi="Times New Roman"/>
                <w:i/>
                <w:noProof/>
                <w:sz w:val="28"/>
                <w:szCs w:val="28"/>
                <w:lang w:eastAsia="en-AU"/>
              </w:rPr>
              <w:t>x</w:t>
            </w:r>
            <w:r w:rsidRPr="007B0DA2">
              <w:rPr>
                <w:rFonts w:ascii="Times New Roman" w:hAnsi="Times New Roman"/>
                <w:noProof/>
                <w:sz w:val="28"/>
                <w:szCs w:val="28"/>
                <w:lang w:eastAsia="en-AU"/>
              </w:rPr>
              <w:t xml:space="preserve"> =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Which statement is </w:t>
            </w:r>
            <w:r w:rsidRPr="007B0DA2"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t xml:space="preserve">not </w:t>
            </w:r>
            <w:r w:rsidRPr="007B0DA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true about any circle.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12192" behindDoc="0" locked="0" layoutInCell="1" allowOverlap="1" wp14:anchorId="0839B2AB" wp14:editId="2887EFBD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382" name="Group 3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FB5245" id="Group 382" o:spid="_x0000_s1026" style="position:absolute;margin-left:18.8pt;margin-top:.9pt;width:13.5pt;height:74.4pt;z-index:25191219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DnCsYA&#10;AADc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kzn8nQ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DnC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l/fsYA&#10;AADcAAAADwAAAGRycy9kb3ducmV2LnhtbESPT2vCQBTE7wW/w/IEL0U3tqIxuoq0tLQXwT/o9ZF9&#10;JsHs25Bdk9hP3y0IPQ4z8xtmue5MKRqqXWFZwXgUgSBOrS44U3A8fAxjEM4jaywtk4I7OVivek9L&#10;TLRteUfN3mciQNglqCD3vkqkdGlOBt3IVsTBu9jaoA+yzqSusQ1wU8qXKJpKgwWHhRwresspve5v&#10;RkF8j82pOW0/z/TN7fvPVs82z3OlBv1uswDhqfP/4Uf7Syt4jS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l/fs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Xa5cYA&#10;AADcAAAADwAAAGRycy9kb3ducmV2LnhtbESPT2vCQBTE7wW/w/IEL0U3tqgxuoq0tLQXwT/o9ZF9&#10;JsHs25Bdk9hP3y0IPQ4z8xtmue5MKRqqXWFZwXgUgSBOrS44U3A8fAxjEM4jaywtk4I7OVivek9L&#10;TLRteUfN3mciQNglqCD3vkqkdGlOBt3IVsTBu9jaoA+yzqSusQ1wU8qXKJpKgwWHhRwresspve5v&#10;RkF8j82pOW0/z/TN7fvPVs82z3OlBv1uswDhqfP/4Uf7Syt4jSfwdyY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Xa5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EksYA&#10;AADc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kzn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udEk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Any chord is longer than the radius.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 Any diameter passes through the centre.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 Any radius meets the circle at only one point.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             Any tangent meets the circle at only one point.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A5054E" w:rsidRPr="007B0DA2" w:rsidTr="00A5054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5054E" w:rsidRPr="007B0DA2" w:rsidRDefault="00A5054E" w:rsidP="00A5054E">
            <w:pPr>
              <w:numPr>
                <w:ilvl w:val="0"/>
                <w:numId w:val="9"/>
              </w:numPr>
              <w:ind w:left="57" w:firstLine="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A5054E" w:rsidRPr="007B0DA2" w:rsidRDefault="00500075" w:rsidP="00A5054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8" type="#_x0000_t75" style="position:absolute;margin-left:250.25pt;margin-top:.95pt;width:181.8pt;height:140.25pt;z-index:251913216;mso-position-horizontal-relative:text;mso-position-vertical-relative:text">
                  <v:imagedata r:id="rId88" o:title=""/>
                </v:shape>
                <o:OLEObject Type="Embed" ProgID="FXDraw.Graphic" ShapeID="_x0000_s1248" DrawAspect="Content" ObjectID="_1459808425" r:id="rId89"/>
              </w:object>
            </w:r>
            <w:r w:rsidR="00A5054E" w:rsidRPr="007B0DA2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A5054E" w:rsidRPr="007B0DA2">
              <w:rPr>
                <w:rFonts w:ascii="Times New Roman" w:hAnsi="Times New Roman"/>
                <w:sz w:val="24"/>
                <w:szCs w:val="24"/>
              </w:rPr>
              <w:t xml:space="preserve"> is the centre of the circle.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i/>
                <w:sz w:val="24"/>
                <w:szCs w:val="24"/>
              </w:rPr>
              <w:t>E, F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7B0DA2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are points on the circumference.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24" w:dyaOrig="325">
                <v:shape id="_x0000_i1040" type="#_x0000_t75" style="width:186pt;height:16.35pt" o:ole="">
                  <v:imagedata r:id="rId90" o:title=""/>
                </v:shape>
                <o:OLEObject Type="Embed" ProgID="FXEquation.Equation" ShapeID="_x0000_i1040" DrawAspect="Content" ObjectID="_1459808358" r:id="rId91"/>
              </w:object>
            </w:r>
            <w:r w:rsidRPr="007B0DA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  <w:r w:rsidRPr="007B0DA2"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Pr="007B0DA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67" w:dyaOrig="300">
                <v:shape id="_x0000_i1041" type="#_x0000_t75" style="width:48.45pt;height:15.05pt" o:ole="">
                  <v:imagedata r:id="rId92" o:title=""/>
                </v:shape>
                <o:OLEObject Type="Embed" ProgID="FXEquation.Equation" ShapeID="_x0000_i1041" DrawAspect="Content" ObjectID="_1459808359" r:id="rId93"/>
              </w:object>
            </w:r>
            <w:r w:rsidRPr="007B0DA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A5054E" w:rsidRPr="007B0DA2" w:rsidRDefault="00A5054E" w:rsidP="00A5054E">
            <w:pPr>
              <w:rPr>
                <w:rFonts w:ascii="Times New Roman" w:eastAsiaTheme="minorHAnsi" w:hAnsi="Times New Roman"/>
              </w:rPr>
            </w:pPr>
          </w:p>
          <w:p w:rsidR="00A5054E" w:rsidRPr="007B0DA2" w:rsidRDefault="00A5054E" w:rsidP="00A5054E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  <w:r w:rsidRPr="007B0DA2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0204E02F" wp14:editId="1019193C">
                      <wp:simplePos x="0" y="0"/>
                      <wp:positionH relativeFrom="column">
                        <wp:posOffset>1718310</wp:posOffset>
                      </wp:positionH>
                      <wp:positionV relativeFrom="paragraph">
                        <wp:posOffset>4445</wp:posOffset>
                      </wp:positionV>
                      <wp:extent cx="754380" cy="373380"/>
                      <wp:effectExtent l="0" t="0" r="26670" b="26670"/>
                      <wp:wrapNone/>
                      <wp:docPr id="387" name="Rectangle 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A2CF55" id="Rectangle 387" o:spid="_x0000_s1026" style="position:absolute;margin-left:135.3pt;margin-top:.35pt;width:59.4pt;height:29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" filled="f" strokecolor="windowText" strokeweight="1.5pt"/>
                  </w:pict>
                </mc:Fallback>
              </mc:AlternateContent>
            </w:r>
            <w:r w:rsidRPr="007B0DA2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</w:t>
            </w:r>
            <w:r w:rsidRPr="007B0DA2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132" w:dyaOrig="300">
                <v:shape id="_x0000_i1042" type="#_x0000_t75" style="width:91.85pt;height:24.2pt" o:ole="">
                  <v:imagedata r:id="rId94" o:title=""/>
                </v:shape>
                <o:OLEObject Type="Embed" ProgID="FXEquation.Equation" ShapeID="_x0000_i1042" DrawAspect="Content" ObjectID="_1459808360" r:id="rId95"/>
              </w:object>
            </w:r>
            <w:r w:rsidRPr="007B0DA2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</w:t>
            </w:r>
            <w:r w:rsidRPr="007B0DA2">
              <w:rPr>
                <w:rFonts w:ascii="Times New Roman" w:eastAsiaTheme="minorHAnsi" w:hAnsi="Times New Roman"/>
                <w:sz w:val="44"/>
                <w:szCs w:val="44"/>
                <w:vertAlign w:val="superscript"/>
              </w:rPr>
              <w:t>o</w:t>
            </w:r>
          </w:p>
          <w:p w:rsidR="00A5054E" w:rsidRPr="007B0DA2" w:rsidRDefault="00A5054E" w:rsidP="00A5054E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</w:tc>
      </w:tr>
    </w:tbl>
    <w:p w:rsidR="00A5054E" w:rsidRDefault="00A5054E"/>
    <w:p w:rsidR="00413DF5" w:rsidRDefault="00413DF5">
      <w:pPr>
        <w:sectPr w:rsidR="00413DF5" w:rsidSect="00B850EA">
          <w:headerReference w:type="default" r:id="rId96"/>
          <w:footerReference w:type="default" r:id="rId97"/>
          <w:headerReference w:type="first" r:id="rId98"/>
          <w:footerReference w:type="first" r:id="rId9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103"/>
        <w:gridCol w:w="3685"/>
      </w:tblGrid>
      <w:tr w:rsidR="00D667E2" w:rsidTr="00C42BE5">
        <w:trPr>
          <w:cantSplit/>
          <w:trHeight w:val="851"/>
        </w:trPr>
        <w:tc>
          <w:tcPr>
            <w:tcW w:w="1419" w:type="dxa"/>
            <w:shd w:val="clear" w:color="auto" w:fill="00FFFF"/>
            <w:vAlign w:val="center"/>
          </w:tcPr>
          <w:p w:rsidR="00D667E2" w:rsidRDefault="00D667E2" w:rsidP="005D6F8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C27F86" w:rsidP="005D6F8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8</w:t>
            </w:r>
          </w:p>
        </w:tc>
        <w:tc>
          <w:tcPr>
            <w:tcW w:w="5103" w:type="dxa"/>
            <w:shd w:val="clear" w:color="auto" w:fill="00FFFF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130672513"/>
              <w:placeholder>
                <w:docPart w:val="832C634EA6D4489699269865E732CFB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D667E2" w:rsidRPr="000C4CAD" w:rsidRDefault="00DE59B1" w:rsidP="005D6F8F">
                <w:pPr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Polygons and Circles</w:t>
                </w:r>
              </w:p>
            </w:sdtContent>
          </w:sdt>
        </w:tc>
        <w:tc>
          <w:tcPr>
            <w:tcW w:w="3685" w:type="dxa"/>
            <w:shd w:val="clear" w:color="auto" w:fill="0D0D0D" w:themeFill="text1" w:themeFillTint="F2"/>
          </w:tcPr>
          <w:p w:rsidR="00853748" w:rsidRDefault="00803360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Non </w:t>
            </w:r>
            <w:r w:rsidR="00853748"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Calculator </w:t>
            </w:r>
          </w:p>
          <w:p w:rsidR="00853748" w:rsidRDefault="00853748" w:rsidP="00853748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Longer Answer </w:t>
            </w:r>
          </w:p>
          <w:p w:rsidR="00D667E2" w:rsidRPr="00325745" w:rsidRDefault="00853748" w:rsidP="00853748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C42BE5">
        <w:trPr>
          <w:cantSplit/>
          <w:trHeight w:val="509"/>
        </w:trPr>
        <w:tc>
          <w:tcPr>
            <w:tcW w:w="6522" w:type="dxa"/>
            <w:gridSpan w:val="2"/>
            <w:shd w:val="clear" w:color="auto" w:fill="00FFFF"/>
          </w:tcPr>
          <w:p w:rsidR="00853748" w:rsidRPr="00325745" w:rsidRDefault="00853748" w:rsidP="005D6F8F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685" w:type="dxa"/>
          </w:tcPr>
          <w:p w:rsidR="00853748" w:rsidRPr="00325745" w:rsidRDefault="00853748" w:rsidP="005D6F8F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D667E2" w:rsidTr="00A824D7">
        <w:trPr>
          <w:cantSplit/>
          <w:trHeight w:val="340"/>
        </w:trPr>
        <w:tc>
          <w:tcPr>
            <w:tcW w:w="10207" w:type="dxa"/>
            <w:gridSpan w:val="3"/>
          </w:tcPr>
          <w:p w:rsidR="003F3344" w:rsidRPr="00641052" w:rsidRDefault="003F3344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641052">
              <w:rPr>
                <w:rFonts w:asciiTheme="majorHAnsi" w:hAnsiTheme="majorHAnsi"/>
                <w:i/>
                <w:sz w:val="24"/>
                <w:szCs w:val="24"/>
              </w:rPr>
              <w:t>Write all working and answers in the spaces provided on this test paper.</w:t>
            </w:r>
          </w:p>
          <w:p w:rsidR="003F3344" w:rsidRPr="00641052" w:rsidRDefault="003F3344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641052">
              <w:rPr>
                <w:rFonts w:asciiTheme="majorHAnsi" w:hAnsiTheme="majorHAnsi"/>
                <w:i/>
                <w:sz w:val="24"/>
                <w:szCs w:val="24"/>
              </w:rPr>
              <w:t>Answers should be supported by relevant mathematical reasoning and/or calculations.</w:t>
            </w:r>
          </w:p>
          <w:p w:rsidR="00641052" w:rsidRDefault="003F3344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641052">
              <w:rPr>
                <w:rFonts w:asciiTheme="majorHAnsi" w:hAnsiTheme="majorHAnsi"/>
                <w:i/>
                <w:sz w:val="24"/>
                <w:szCs w:val="24"/>
              </w:rPr>
              <w:t xml:space="preserve">Marks allocated are shown beside each question.           </w:t>
            </w:r>
          </w:p>
          <w:p w:rsidR="00A81533" w:rsidRDefault="003F3344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641052">
              <w:rPr>
                <w:rFonts w:asciiTheme="majorHAnsi" w:hAnsiTheme="majorHAnsi"/>
                <w:i/>
                <w:sz w:val="24"/>
                <w:szCs w:val="24"/>
              </w:rPr>
              <w:t>Calculators are allowed.</w:t>
            </w:r>
          </w:p>
        </w:tc>
      </w:tr>
    </w:tbl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8263"/>
        <w:gridCol w:w="992"/>
      </w:tblGrid>
      <w:tr w:rsidR="00A252B0" w:rsidTr="00A824D7">
        <w:trPr>
          <w:cantSplit/>
          <w:trHeight w:val="227"/>
          <w:tblHeader/>
        </w:trPr>
        <w:tc>
          <w:tcPr>
            <w:tcW w:w="9215" w:type="dxa"/>
            <w:gridSpan w:val="2"/>
          </w:tcPr>
          <w:p w:rsidR="00A252B0" w:rsidRDefault="00A252B0" w:rsidP="005D6F8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92" w:type="dxa"/>
          </w:tcPr>
          <w:p w:rsidR="00A252B0" w:rsidRPr="00A252B0" w:rsidRDefault="00A252B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A252B0" w:rsidTr="00C42BE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A252B0" w:rsidRPr="00B5390B" w:rsidRDefault="00B5390B" w:rsidP="00B5390B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8263" w:type="dxa"/>
          </w:tcPr>
          <w:p w:rsidR="00A252B0" w:rsidRDefault="00A252B0" w:rsidP="00B5390B">
            <w:pPr>
              <w:pStyle w:val="LongerQuestions"/>
            </w:pPr>
            <w:r>
              <w:t>(a)</w:t>
            </w:r>
            <w:r w:rsidR="00B5390B">
              <w:t xml:space="preserve">       Draw an accurate diagram of an acute isosceles triangle ABC, and place markings on the diagram to show any equal sides and angles.   </w:t>
            </w:r>
          </w:p>
          <w:p w:rsidR="00A252B0" w:rsidRDefault="00A252B0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</w:tc>
        <w:tc>
          <w:tcPr>
            <w:tcW w:w="992" w:type="dxa"/>
          </w:tcPr>
          <w:p w:rsidR="00A252B0" w:rsidRPr="00A252B0" w:rsidRDefault="004B0C86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A252B0" w:rsidTr="00C42BE5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A252B0" w:rsidRPr="001B3341" w:rsidRDefault="00A252B0" w:rsidP="00D667E2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A252B0" w:rsidRDefault="00A252B0" w:rsidP="00B5390B">
            <w:pPr>
              <w:pStyle w:val="LongerQuestions"/>
            </w:pPr>
            <w:r>
              <w:t>(b)</w:t>
            </w:r>
            <w:r w:rsidR="00B5390B">
              <w:t xml:space="preserve">     Describe any line symmetry or rotational symmetry the triangle may have. (You may add to your diagram to illustrate your answer.)</w:t>
            </w:r>
          </w:p>
          <w:p w:rsidR="00B26BD8" w:rsidRDefault="00B26BD8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B26BD8" w:rsidRDefault="00B26BD8" w:rsidP="00B5390B">
            <w:pPr>
              <w:pStyle w:val="LongerQuestions"/>
            </w:pPr>
          </w:p>
          <w:p w:rsidR="00A252B0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A252B0" w:rsidRPr="00A252B0" w:rsidRDefault="00B5390B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B26BD8" w:rsidTr="00C42BE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26BD8" w:rsidRPr="001B3341" w:rsidRDefault="00B5390B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8263" w:type="dxa"/>
          </w:tcPr>
          <w:p w:rsidR="00B26BD8" w:rsidRDefault="00500075" w:rsidP="00B5390B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2" type="#_x0000_t75" style="position:absolute;left:0;text-align:left;margin-left:89.25pt;margin-top:25.15pt;width:220.3pt;height:105.7pt;z-index:251839488;mso-position-horizontal-relative:text;mso-position-vertical-relative:text">
                  <v:imagedata r:id="rId100" o:title=""/>
                </v:shape>
                <o:OLEObject Type="Embed" ProgID="FXDraw.Graphic" ShapeID="_x0000_s1212" DrawAspect="Content" ObjectID="_1459808426" r:id="rId101"/>
              </w:object>
            </w:r>
            <w:r w:rsidR="00B26BD8">
              <w:t>(a)</w:t>
            </w:r>
            <w:r w:rsidR="00B5390B">
              <w:t xml:space="preserve">    Find the size of  </w:t>
            </w:r>
            <w:r w:rsidR="00B5390B" w:rsidRPr="00B5390B">
              <w:rPr>
                <w:color w:val="FF0000"/>
                <w:position w:val="-6"/>
              </w:rPr>
              <w:object w:dxaOrig="714" w:dyaOrig="300">
                <v:shape id="_x0000_i1043" type="#_x0000_t75" style="width:35.7pt;height:15pt" o:ole="">
                  <v:imagedata r:id="rId102" o:title=""/>
                </v:shape>
                <o:OLEObject Type="Embed" ProgID="FXEquation.Equation" ShapeID="_x0000_i1043" DrawAspect="Content" ObjectID="_1459808361" r:id="rId103"/>
              </w:object>
            </w:r>
            <w:r w:rsidR="00B5390B">
              <w:t xml:space="preserve"> in the diagram and explain how you obtained your answer.</w:t>
            </w:r>
          </w:p>
          <w:p w:rsidR="00B26BD8" w:rsidRDefault="00B26BD8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5390B" w:rsidRDefault="00B5390B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B26BD8" w:rsidRDefault="00B26BD8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B26BD8" w:rsidRPr="00A252B0" w:rsidRDefault="00F55B0F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B26BD8" w:rsidTr="00C42BE5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B26BD8" w:rsidRPr="001B3341" w:rsidRDefault="00B26BD8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F55B0F" w:rsidRDefault="00B26BD8" w:rsidP="00F55B0F">
            <w:pPr>
              <w:pStyle w:val="LongerQuestions"/>
            </w:pPr>
            <w:r>
              <w:t>(b)</w:t>
            </w:r>
            <w:r w:rsidR="00F55B0F">
              <w:t xml:space="preserve">    Find the value of </w:t>
            </w:r>
            <w:r w:rsidR="00F55B0F" w:rsidRPr="00F55B0F">
              <w:rPr>
                <w:i/>
              </w:rPr>
              <w:t>d</w:t>
            </w:r>
            <w:r w:rsidR="00F55B0F">
              <w:t xml:space="preserve"> in the diagram and explain how you obtained your answer.</w:t>
            </w:r>
          </w:p>
          <w:p w:rsidR="00F55B0F" w:rsidRDefault="00500075" w:rsidP="00F55B0F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3" type="#_x0000_t75" style="position:absolute;left:0;text-align:left;margin-left:68.05pt;margin-top:9.3pt;width:147.5pt;height:169.85pt;z-index:251840512;mso-position-horizontal-relative:text;mso-position-vertical-relative:text">
                  <v:imagedata r:id="rId104" o:title=""/>
                </v:shape>
                <o:OLEObject Type="Embed" ProgID="FXDraw.Graphic" ShapeID="_x0000_s1213" DrawAspect="Content" ObjectID="_1459808427" r:id="rId105"/>
              </w:object>
            </w:r>
          </w:p>
          <w:p w:rsidR="00F55B0F" w:rsidRDefault="00F55B0F" w:rsidP="00F55B0F">
            <w:pPr>
              <w:pStyle w:val="LongerQuestions"/>
            </w:pPr>
          </w:p>
          <w:p w:rsidR="00F55B0F" w:rsidRDefault="00F55B0F" w:rsidP="00F55B0F">
            <w:pPr>
              <w:pStyle w:val="LongerQuestions"/>
            </w:pPr>
          </w:p>
          <w:p w:rsidR="00F55B0F" w:rsidRDefault="00F55B0F" w:rsidP="00F55B0F">
            <w:pPr>
              <w:pStyle w:val="LongerQuestions"/>
            </w:pPr>
          </w:p>
          <w:p w:rsidR="00F55B0F" w:rsidRDefault="00F55B0F" w:rsidP="00F55B0F">
            <w:pPr>
              <w:pStyle w:val="LongerQuestions"/>
            </w:pPr>
          </w:p>
          <w:p w:rsidR="00F55B0F" w:rsidRDefault="00F55B0F" w:rsidP="00F55B0F">
            <w:pPr>
              <w:pStyle w:val="LongerQuestions"/>
            </w:pPr>
          </w:p>
          <w:p w:rsidR="00F55B0F" w:rsidRDefault="00F55B0F" w:rsidP="00F55B0F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F55B0F" w:rsidRDefault="00F55B0F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B26BD8" w:rsidRDefault="00B26BD8" w:rsidP="00B5390B">
            <w:pPr>
              <w:pStyle w:val="LongerQuestions"/>
            </w:pPr>
          </w:p>
          <w:p w:rsidR="00B26BD8" w:rsidRDefault="00B26BD8" w:rsidP="00B5390B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B26BD8" w:rsidRPr="00A252B0" w:rsidRDefault="00B74103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F55B0F" w:rsidTr="00C42BE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F55B0F" w:rsidRPr="001B3341" w:rsidRDefault="00F55B0F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8263" w:type="dxa"/>
          </w:tcPr>
          <w:p w:rsidR="00F55B0F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 w14:anchorId="79EFB4F1">
                <v:shape id="_x0000_s1214" type="#_x0000_t75" style="position:absolute;left:0;text-align:left;margin-left:89.25pt;margin-top:25.15pt;width:206.35pt;height:167.55pt;z-index:251842560;mso-position-horizontal-relative:text;mso-position-vertical-relative:text">
                  <v:imagedata r:id="rId106" o:title=""/>
                </v:shape>
                <o:OLEObject Type="Embed" ProgID="FXDraw.Graphic" ShapeID="_x0000_s1214" DrawAspect="Content" ObjectID="_1459808428" r:id="rId107"/>
              </w:object>
            </w:r>
            <w:r w:rsidR="00F55B0F">
              <w:t xml:space="preserve">(a)    Find the size of  </w:t>
            </w:r>
            <w:r w:rsidR="00F55B0F" w:rsidRPr="00B5390B">
              <w:rPr>
                <w:color w:val="FF0000"/>
                <w:position w:val="-6"/>
              </w:rPr>
              <w:object w:dxaOrig="714" w:dyaOrig="300" w14:anchorId="7BFD75B0">
                <v:shape id="_x0000_i1044" type="#_x0000_t75" style="width:35.7pt;height:15pt" o:ole="">
                  <v:imagedata r:id="rId108" o:title=""/>
                </v:shape>
                <o:OLEObject Type="Embed" ProgID="FXEquation.Equation" ShapeID="_x0000_i1044" DrawAspect="Content" ObjectID="_1459808362" r:id="rId109"/>
              </w:object>
            </w:r>
            <w:r w:rsidR="00F55B0F">
              <w:t xml:space="preserve"> in the diagram and explain how you obtained your answer.</w:t>
            </w: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F55B0F" w:rsidRPr="00A252B0" w:rsidRDefault="00D270AC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F55B0F" w:rsidTr="00C42BE5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F55B0F" w:rsidRPr="001B3341" w:rsidRDefault="00F55B0F" w:rsidP="00D667E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263" w:type="dxa"/>
          </w:tcPr>
          <w:p w:rsidR="00F55B0F" w:rsidRDefault="00F55B0F" w:rsidP="00A5054E">
            <w:pPr>
              <w:pStyle w:val="LongerQuestions"/>
            </w:pPr>
            <w:r>
              <w:t xml:space="preserve">(b)    Find the value of </w:t>
            </w:r>
            <w:r>
              <w:rPr>
                <w:i/>
              </w:rPr>
              <w:t>s</w:t>
            </w:r>
            <w:r>
              <w:t xml:space="preserve"> in the diagram and explain how you obtained your answer.</w:t>
            </w:r>
          </w:p>
          <w:p w:rsidR="00F55B0F" w:rsidRDefault="00F55B0F" w:rsidP="00A5054E">
            <w:pPr>
              <w:pStyle w:val="LongerQuestions"/>
            </w:pPr>
          </w:p>
          <w:p w:rsidR="00F55B0F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22" type="#_x0000_t75" style="position:absolute;left:0;text-align:left;margin-left:91.95pt;margin-top:.7pt;width:203.65pt;height:125.15pt;z-index:251850752;mso-position-horizontal-relative:text;mso-position-vertical-relative:text">
                  <v:imagedata r:id="rId110" o:title=""/>
                </v:shape>
                <o:OLEObject Type="Embed" ProgID="FXDraw.Graphic" ShapeID="_x0000_s1222" DrawAspect="Content" ObjectID="_1459808429" r:id="rId111"/>
              </w:object>
            </w: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</w:p>
          <w:p w:rsidR="00461E0A" w:rsidRDefault="00461E0A" w:rsidP="00461E0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461E0A" w:rsidRDefault="00461E0A" w:rsidP="00461E0A">
            <w:pPr>
              <w:pStyle w:val="LongerQuestions"/>
            </w:pPr>
          </w:p>
          <w:p w:rsidR="00F55B0F" w:rsidRDefault="00461E0A" w:rsidP="00461E0A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  <w:p w:rsidR="00F55B0F" w:rsidRDefault="00F55B0F" w:rsidP="00A5054E">
            <w:pPr>
              <w:pStyle w:val="LongerQuestions"/>
            </w:pPr>
          </w:p>
          <w:p w:rsidR="00F55B0F" w:rsidRDefault="00F55B0F" w:rsidP="00A5054E">
            <w:pPr>
              <w:pStyle w:val="LongerQuestions"/>
            </w:pPr>
            <w:r>
              <w:t>……………………………………………………………………………………..</w:t>
            </w:r>
          </w:p>
        </w:tc>
        <w:tc>
          <w:tcPr>
            <w:tcW w:w="992" w:type="dxa"/>
          </w:tcPr>
          <w:p w:rsidR="00F55B0F" w:rsidRDefault="00B74103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:rsidR="00202B60" w:rsidRDefault="00202B6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Pr="00A252B0" w:rsidRDefault="00202B60" w:rsidP="00A252B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3F3344" w:rsidRDefault="003F3344" w:rsidP="009D24C3">
      <w:pPr>
        <w:rPr>
          <w:rFonts w:asciiTheme="majorHAnsi" w:hAnsiTheme="majorHAnsi"/>
          <w:sz w:val="24"/>
          <w:szCs w:val="24"/>
        </w:rPr>
      </w:pPr>
    </w:p>
    <w:p w:rsidR="003F3344" w:rsidRDefault="003F3344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6FF2B4AF225A461BAEA75CAC6DB757F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F156E" w:rsidRDefault="00DE59B1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Polygons and Circles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7" w:type="dxa"/>
        <w:tblInd w:w="-318" w:type="dxa"/>
        <w:tblLook w:val="04A0" w:firstRow="1" w:lastRow="0" w:firstColumn="1" w:lastColumn="0" w:noHBand="0" w:noVBand="1"/>
      </w:tblPr>
      <w:tblGrid>
        <w:gridCol w:w="317"/>
        <w:gridCol w:w="703"/>
        <w:gridCol w:w="8547"/>
        <w:gridCol w:w="640"/>
      </w:tblGrid>
      <w:tr w:rsidR="003F3344" w:rsidTr="003B2772">
        <w:trPr>
          <w:gridBefore w:val="1"/>
          <w:gridAfter w:val="1"/>
          <w:wBefore w:w="318" w:type="dxa"/>
          <w:wAfter w:w="647" w:type="dxa"/>
        </w:trPr>
        <w:tc>
          <w:tcPr>
            <w:tcW w:w="9242" w:type="dxa"/>
            <w:gridSpan w:val="2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bottom w:val="single" w:sz="4" w:space="0" w:color="auto"/>
            </w:tcBorders>
          </w:tcPr>
          <w:p w:rsidR="003B2772" w:rsidRPr="00EA4DC1" w:rsidRDefault="003B2772" w:rsidP="00C0566A">
            <w:pPr>
              <w:pStyle w:val="QuestionStyle"/>
            </w:pPr>
            <w:r w:rsidRPr="00EA4DC1">
              <w:t>What type of triangle is shown here?</w: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mc:AlternateContent>
                <mc:Choice Requires="wpg">
                  <w:drawing>
                    <wp:anchor distT="0" distB="0" distL="114300" distR="114300" simplePos="0" relativeHeight="251917312" behindDoc="0" locked="0" layoutInCell="1" allowOverlap="1" wp14:anchorId="68633A9E" wp14:editId="41CCA8BF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18992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579E0" id="Group 44" o:spid="_x0000_s1026" style="position:absolute;margin-left:18.8pt;margin-top:1.5pt;width:13.5pt;height:74.4pt;z-index:25191731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jEEMEA&#10;AADbAAAADwAAAGRycy9kb3ducmV2LnhtbESPQWvCQBSE7wX/w/IEb3VTKVWiqxQltNeqB4+P7GsS&#10;mn0v7K5J/PduQfA4zMw3zGY3ulb15EMjbOBtnoEiLsU2XBk4n4rXFagQkS22wmTgRgF228nLBnMr&#10;A/9Qf4yVShAOORqoY+xyrUNZk8Mwl444eb/iHcYkfaWtxyHBXasXWfahHTacFmrsaF9T+Xe8OgOy&#10;zw5fQy8Fnv1lMdqi0TLcjJlNx881qEhjfIYf7W9r4H0J/1/SD9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oxBDBAAAA2wAAAA8AAAAAAAAAAAAAAAAAmAIAAGRycy9kb3du&#10;cmV2LnhtbFBLBQYAAAAABAAEAPUAAACGAwAAAAA=&#10;" fillcolor="#c0504d [3205]" strokecolor="black [3213]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EA4DC1">
              <w:t xml:space="preserve">             An equilateral triangle. </w:t>
            </w:r>
          </w:p>
          <w:p w:rsidR="003B2772" w:rsidRPr="007B0DA2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w:t xml:space="preserve">             An isosceles triangle.          </w:t>
            </w:r>
          </w:p>
          <w:p w:rsidR="003B2772" w:rsidRPr="007B0DA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 w:rsidRPr="00EA4DC1">
              <w:t xml:space="preserve">             A right triangle.          </w:t>
            </w:r>
          </w:p>
          <w:p w:rsidR="003B2772" w:rsidRPr="007B0DA2" w:rsidRDefault="003B2772" w:rsidP="00C0566A">
            <w:pPr>
              <w:pStyle w:val="QuestionStyle"/>
            </w:pPr>
          </w:p>
          <w:p w:rsidR="003B2772" w:rsidRPr="00EA4DC1" w:rsidRDefault="00500075" w:rsidP="00C0566A">
            <w:pPr>
              <w:pStyle w:val="QuestionStyle"/>
            </w:pPr>
            <w:r>
              <w:object w:dxaOrig="1440" w:dyaOrig="1440">
                <v:shape id="_x0000_s1249" type="#_x0000_t75" style="position:absolute;margin-left:222.6pt;margin-top:-58.65pt;width:121.55pt;height:68.95pt;z-index:251916288;mso-position-horizontal-relative:text;mso-position-vertical-relative:text">
                  <v:imagedata r:id="rId8" o:title=""/>
                  <w10:wrap type="square"/>
                </v:shape>
                <o:OLEObject Type="Embed" ProgID="FXDraw.Graphic" ShapeID="_x0000_s1249" DrawAspect="Content" ObjectID="_1459808430" r:id="rId112"/>
              </w:object>
            </w:r>
            <w:r w:rsidR="003B2772" w:rsidRPr="00EA4DC1">
              <w:t xml:space="preserve">            A scalene triangle.</w:t>
            </w:r>
          </w:p>
          <w:p w:rsidR="003B2772" w:rsidRPr="00EA4DC1" w:rsidRDefault="003B2772" w:rsidP="00C0566A">
            <w:pPr>
              <w:pStyle w:val="QuestionStyle"/>
            </w:pP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EA4DC1" w:rsidRDefault="003B2772" w:rsidP="00C0566A">
            <w:pPr>
              <w:pStyle w:val="QuestionStyle"/>
            </w:pPr>
            <w:r w:rsidRPr="00EA4DC1">
              <w:t>Which figure shows a right scalene triangle?</w:t>
            </w:r>
          </w:p>
          <w:p w:rsidR="003B2772" w:rsidRPr="00EA4DC1" w:rsidRDefault="00500075" w:rsidP="00C0566A">
            <w:pPr>
              <w:pStyle w:val="QuestionStyle"/>
            </w:pPr>
            <w:r>
              <w:object w:dxaOrig="1440" w:dyaOrig="1440">
                <v:shape id="_x0000_s1250" type="#_x0000_t75" style="position:absolute;margin-left:13.3pt;margin-top:5.4pt;width:416.1pt;height:94.4pt;z-index:251918336;mso-position-horizontal-relative:text;mso-position-vertical-relative:text">
                  <v:imagedata r:id="rId10" o:title=""/>
                </v:shape>
                <o:OLEObject Type="Embed" ProgID="FXDraw.Graphic" ShapeID="_x0000_s1250" DrawAspect="Content" ObjectID="_1459808431" r:id="rId113"/>
              </w:objec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mc:AlternateContent>
                <mc:Choice Requires="wpg">
                  <w:drawing>
                    <wp:anchor distT="0" distB="0" distL="114300" distR="114300" simplePos="0" relativeHeight="251919360" behindDoc="0" locked="0" layoutInCell="1" allowOverlap="1" wp14:anchorId="6372900F" wp14:editId="3D0D8623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13335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362E75" id="Group 28" o:spid="_x0000_s1026" style="position:absolute;margin-left:11.05pt;margin-top:1.05pt;width:343.5pt;height:9pt;z-index:2519193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jt8UA&#10;AADbAAAADwAAAGRycy9kb3ducmV2LnhtbESP3WrCQBSE7wXfYTmF3kjdGMVK6ioiGIqgoPYBDtmT&#10;H5o9G7Jrkvbp3ULBy2FmvmHW28HUoqPWVZYVzKYRCOLM6ooLBV+3w9sKhPPIGmvLpOCHHGw349Ea&#10;E217vlB39YUIEHYJKii9bxIpXVaSQTe1DXHwctsa9EG2hdQt9gFuahlH0VIarDgslNjQvqTs+3o3&#10;Cqrjbn7J5W3hz8v09Bvn91WdTpR6fRl2HyA8Df4Z/m9/agXzd/j7En6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GO3xQAAANsAAAAPAAAAAAAAAAAAAAAAAJgCAABkcnMv&#10;ZG93bnJldi54bWxQSwUGAAAAAAQABAD1AAAAigMAAAAA&#10;" fillcolor="#c0504d [3205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EA4DC1">
              <w:t xml:space="preserve">            </w: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EA4DC1" w:rsidRDefault="003B2772" w:rsidP="00C0566A">
            <w:pPr>
              <w:pStyle w:val="QuestionStyle"/>
            </w:pPr>
            <w:r w:rsidRPr="00EA4DC1">
              <w:t xml:space="preserve">Write a description of this triangle using two of the words in the triangle.  </w: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4ADFBBC4" wp14:editId="043319E2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140970</wp:posOffset>
                      </wp:positionV>
                      <wp:extent cx="1162800" cy="374400"/>
                      <wp:effectExtent l="0" t="0" r="18415" b="26035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800" cy="374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2772" w:rsidRPr="008A590F" w:rsidRDefault="003B2772" w:rsidP="003B27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4"/>
                                    </w:rPr>
                                  </w:pPr>
                                  <w:r>
                                    <w:t>O</w:t>
                                  </w:r>
                                  <w:r>
                                    <w:rPr>
                                      <w:sz w:val="24"/>
                                    </w:rPr>
                                    <w:t>O</w:t>
                                  </w:r>
                                  <w:r w:rsidRPr="008A590F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Obtuse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DFBBC4" id="Rectangle 74" o:spid="_x0000_s1026" style="position:absolute;margin-left:74.05pt;margin-top:11.1pt;width:91.55pt;height:29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" filled="f" strokecolor="black [3213]" strokeweight="1.5pt">
                      <v:textbox>
                        <w:txbxContent>
                          <w:p w:rsidR="003B2772" w:rsidRPr="008A590F" w:rsidRDefault="003B2772" w:rsidP="003B2772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t>O</w:t>
                            </w:r>
                            <w:r>
                              <w:rPr>
                                <w:sz w:val="24"/>
                              </w:rPr>
                              <w:t>O</w:t>
                            </w:r>
                            <w:r w:rsidRPr="008A590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Obtuse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3774B81D" wp14:editId="13C7EF2E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140970</wp:posOffset>
                      </wp:positionV>
                      <wp:extent cx="1123950" cy="373380"/>
                      <wp:effectExtent l="0" t="0" r="19050" b="26670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2772" w:rsidRPr="008A590F" w:rsidRDefault="003B2772" w:rsidP="003B27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8A590F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Isosceles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74B81D" id="Rectangle 49" o:spid="_x0000_s1027" style="position:absolute;margin-left:183.55pt;margin-top:11.1pt;width:88.5pt;height:29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" filled="f" strokecolor="black [3213]" strokeweight="1.5pt">
                      <v:textbox>
                        <w:txbxContent>
                          <w:p w:rsidR="003B2772" w:rsidRPr="008A590F" w:rsidRDefault="003B2772" w:rsidP="003B277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A590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Isosceles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7B0DA2" w:rsidRDefault="003B2772" w:rsidP="00C0566A">
            <w:pPr>
              <w:pStyle w:val="QuestionStyle"/>
            </w:pPr>
            <w:r w:rsidRPr="007B0DA2">
              <w:t xml:space="preserve">This is a/an                               , </w:t>
            </w:r>
          </w:p>
          <w:p w:rsidR="003B2772" w:rsidRPr="007B0DA2" w:rsidRDefault="003B2772" w:rsidP="00C0566A">
            <w:pPr>
              <w:pStyle w:val="QuestionStyle"/>
            </w:pPr>
          </w:p>
          <w:p w:rsidR="003B2772" w:rsidRPr="007B0DA2" w:rsidRDefault="003B2772" w:rsidP="00C0566A">
            <w:pPr>
              <w:pStyle w:val="QuestionStyle"/>
            </w:pPr>
            <w:r w:rsidRPr="007B0DA2">
              <w:t xml:space="preserve">  triangle.</w:t>
            </w:r>
          </w:p>
          <w:p w:rsidR="003B2772" w:rsidRPr="00EA4DC1" w:rsidRDefault="00500075" w:rsidP="00C0566A">
            <w:pPr>
              <w:pStyle w:val="QuestionStyle"/>
            </w:pPr>
            <w:r>
              <w:object w:dxaOrig="1440" w:dyaOrig="1440">
                <v:shape id="_x0000_s1251" type="#_x0000_t75" style="position:absolute;margin-left:323.8pt;margin-top:-103.35pt;width:120.05pt;height:141.4pt;z-index:251920384;mso-position-horizontal-relative:text;mso-position-vertical-relative:text">
                  <v:imagedata r:id="rId12" o:title=""/>
                  <w10:wrap type="square"/>
                </v:shape>
                <o:OLEObject Type="Embed" ProgID="FXDraw.Graphic" ShapeID="_x0000_s1251" DrawAspect="Content" ObjectID="_1459808432" r:id="rId114"/>
              </w:object>
            </w: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B12689" w:rsidRDefault="003B2772" w:rsidP="00C0566A">
            <w:pPr>
              <w:pStyle w:val="QuestionStyle"/>
            </w:pPr>
            <w:r w:rsidRPr="00EA4DC1">
              <w:t xml:space="preserve">  </w:t>
            </w:r>
            <w:r w:rsidRPr="00B12689">
              <w:t>Which figure would be called</w:t>
            </w:r>
            <w:r w:rsidRPr="00EA4DC1">
              <w:rPr>
                <w:color w:val="FF0000"/>
                <w:position w:val="-4"/>
              </w:rPr>
              <w:object w:dxaOrig="832" w:dyaOrig="300">
                <v:shape id="_x0000_i1045" type="#_x0000_t75" style="width:35.7pt;height:12.75pt" o:ole="">
                  <v:imagedata r:id="rId14" o:title=""/>
                </v:shape>
                <o:OLEObject Type="Embed" ProgID="FXEquation.Equation" ShapeID="_x0000_i1045" DrawAspect="Content" ObjectID="_1459808363" r:id="rId115"/>
              </w:object>
            </w:r>
            <w:r w:rsidRPr="00B12689">
              <w:t>?</w:t>
            </w:r>
          </w:p>
          <w:p w:rsidR="003B2772" w:rsidRPr="00B12689" w:rsidRDefault="00500075" w:rsidP="00C0566A">
            <w:pPr>
              <w:pStyle w:val="QuestionStyle"/>
            </w:pPr>
            <w:r>
              <w:object w:dxaOrig="1440" w:dyaOrig="1440">
                <v:shape id="_x0000_s1252" type="#_x0000_t75" style="position:absolute;margin-left:58.6pt;margin-top:8.85pt;width:304.95pt;height:192.75pt;z-index:-251387904;mso-position-horizontal-relative:text;mso-position-vertical-relative:text">
                  <v:imagedata r:id="rId16" o:title=""/>
                </v:shape>
                <o:OLEObject Type="Embed" ProgID="FXDraw.Graphic" ShapeID="_x0000_s1252" DrawAspect="Content" ObjectID="_1459808433" r:id="rId116"/>
              </w:object>
            </w: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  <w:r w:rsidRPr="00EA4DC1"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782F657D" wp14:editId="4D556BF0">
                      <wp:simplePos x="0" y="0"/>
                      <wp:positionH relativeFrom="column">
                        <wp:posOffset>533400</wp:posOffset>
                      </wp:positionH>
                      <wp:positionV relativeFrom="paragraph">
                        <wp:posOffset>81915</wp:posOffset>
                      </wp:positionV>
                      <wp:extent cx="165100" cy="114300"/>
                      <wp:effectExtent l="0" t="0" r="25400" b="19050"/>
                      <wp:wrapNone/>
                      <wp:docPr id="7" name="Rounded 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chemeClr val="accent2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874712" id="Rounded Rectangle 7" o:spid="_x0000_s1026" style="position:absolute;margin-left:42pt;margin-top:6.45pt;width:13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" fillcolor="#c0504d [3205]"/>
                  </w:pict>
                </mc:Fallback>
              </mc:AlternateContent>
            </w:r>
            <w:r w:rsidRPr="00EA4DC1"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611AB5DF" wp14:editId="58C00420">
                      <wp:simplePos x="0" y="0"/>
                      <wp:positionH relativeFrom="column">
                        <wp:posOffset>2546350</wp:posOffset>
                      </wp:positionH>
                      <wp:positionV relativeFrom="paragraph">
                        <wp:posOffset>81915</wp:posOffset>
                      </wp:positionV>
                      <wp:extent cx="165100" cy="114300"/>
                      <wp:effectExtent l="0" t="0" r="25400" b="19050"/>
                      <wp:wrapNone/>
                      <wp:docPr id="8" name="Rounded 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B60201" id="Rounded Rectangle 8" o:spid="_x0000_s1026" style="position:absolute;margin-left:200.5pt;margin-top:6.45pt;width:13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"/>
                  </w:pict>
                </mc:Fallback>
              </mc:AlternateContent>
            </w:r>
            <w:r w:rsidRPr="00EA4DC1"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596B30D7" wp14:editId="003D938F">
                      <wp:simplePos x="0" y="0"/>
                      <wp:positionH relativeFrom="column">
                        <wp:posOffset>514350</wp:posOffset>
                      </wp:positionH>
                      <wp:positionV relativeFrom="paragraph">
                        <wp:posOffset>1230630</wp:posOffset>
                      </wp:positionV>
                      <wp:extent cx="171450" cy="114300"/>
                      <wp:effectExtent l="0" t="0" r="19050" b="19050"/>
                      <wp:wrapNone/>
                      <wp:docPr id="5" name="Rounded Rectangl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59A982" id="Rounded Rectangle 5" o:spid="_x0000_s1026" style="position:absolute;margin-left:40.5pt;margin-top:96.9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"/>
                  </w:pict>
                </mc:Fallback>
              </mc:AlternateContent>
            </w:r>
            <w:r w:rsidRPr="00EA4DC1"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55527431" wp14:editId="57407230">
                      <wp:simplePos x="0" y="0"/>
                      <wp:positionH relativeFrom="column">
                        <wp:posOffset>2524125</wp:posOffset>
                      </wp:positionH>
                      <wp:positionV relativeFrom="paragraph">
                        <wp:posOffset>1230630</wp:posOffset>
                      </wp:positionV>
                      <wp:extent cx="171450" cy="114300"/>
                      <wp:effectExtent l="0" t="0" r="19050" b="19050"/>
                      <wp:wrapNone/>
                      <wp:docPr id="6" name="Rounded 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143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EF9A5B" id="Rounded Rectangle 6" o:spid="_x0000_s1026" style="position:absolute;margin-left:198.75pt;margin-top:96.9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"/>
                  </w:pict>
                </mc:Fallback>
              </mc:AlternateContent>
            </w: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B12689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mc:AlternateContent>
                <mc:Choice Requires="wpg">
                  <w:drawing>
                    <wp:anchor distT="0" distB="0" distL="114300" distR="114300" simplePos="0" relativeHeight="251923456" behindDoc="0" locked="0" layoutInCell="1" allowOverlap="1" wp14:anchorId="5E69835D" wp14:editId="10E15E28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12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55CFD1" id="Group 11" o:spid="_x0000_s1026" style="position:absolute;margin-left:117.5pt;margin-top:590.4pt;width:222pt;height:36pt;z-index:25192345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5NhsEA&#10;AADbAAAADwAAAGRycy9kb3ducmV2LnhtbERPTWsCMRC9C/6HMEJvmihY6tYoRVC8FbcePI6b6e7S&#10;zWRNsuu2v94UCr3N433OejvYRvTkQ+1Yw3ymQBAXztRcajh/7KcvIEJENtg4Jg3fFGC7GY/WmBl3&#10;5xP1eSxFCuGQoYYqxjaTMhQVWQwz1xIn7tN5izFBX0rj8Z7CbSMXSj1LizWnhgpb2lVUfOWd1VAY&#10;1Sl/6d9X12XMf/ruxvJw0/ppMry9gog0xH/xn/to0vwF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OTYbBAAAA2wAAAA8AAAAAAAAAAAAAAAAAmAIAAGRycy9kb3du&#10;cmV2LnhtbFBLBQYAAAAABAAEAPUAAACGAwAAAAA=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oHcEA&#10;AADb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C6B3BAAAA2wAAAA8AAAAAAAAAAAAAAAAAmAIAAGRycy9kb3du&#10;cmV2LnhtbFBLBQYAAAAABAAEAPUAAACGAwAAAAA=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twacEA&#10;AADb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Yv4e+XdI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rcGnBAAAA2wAAAA8AAAAAAAAAAAAAAAAAmAIAAGRycy9kb3du&#10;cmV2LnhtbFBLBQYAAAAABAAEAPUAAACGAwAAAAA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V8sEA&#10;AADbAAAADwAAAGRycy9kb3ducmV2LnhtbERPTWsCMRC9C/6HMII3TSxY6tYoRah4K249eBw3092l&#10;m8maZNe1v94UCr3N433OejvYRvTkQ+1Yw2KuQBAXztRcajh9vs9eQISIbLBxTBruFGC7GY/WmBl3&#10;4yP1eSxFCuGQoYYqxjaTMhQVWQxz1xIn7st5izFBX0rj8ZbCbSOflHqWFmtODRW2tKuo+M47q6Ew&#10;qlP+3H+sLsuY//TdleX+qvV0Mry9gog0xH/xn/tg0vwl/P6SDp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n1fLBAAAA2wAAAA8AAAAAAAAAAAAAAAAAmAIAAGRycy9kb3du&#10;cmV2LnhtbFBLBQYAAAAABAAEAPUAAACGAwAAAAA=&#10;"/>
                    </v:group>
                  </w:pict>
                </mc:Fallback>
              </mc:AlternateContent>
            </w: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EA4DC1" w:rsidRDefault="003B2772" w:rsidP="00C0566A">
            <w:pPr>
              <w:pStyle w:val="QuestionStyle"/>
            </w:pPr>
            <w:r w:rsidRPr="00EA4DC1">
              <w:t>In the pattern below, which types of triangle are shaded?</w:t>
            </w:r>
          </w:p>
          <w:p w:rsidR="003B2772" w:rsidRPr="00EA4DC1" w:rsidRDefault="00500075" w:rsidP="00C0566A">
            <w:pPr>
              <w:pStyle w:val="QuestionStyle"/>
            </w:pPr>
            <w:r>
              <w:object w:dxaOrig="1440" w:dyaOrig="1440">
                <v:shape id="_x0000_s1253" type="#_x0000_t75" style="position:absolute;margin-left:252.9pt;margin-top:-.25pt;width:164.7pt;height:145.4pt;z-index:251930624;mso-position-horizontal:absolute;mso-position-horizontal-relative:text;mso-position-vertical-relative:text">
                  <v:imagedata r:id="rId18" o:title=""/>
                  <o:lock v:ext="edit" aspectratio="f"/>
                </v:shape>
                <o:OLEObject Type="Embed" ProgID="FXDraw.Graphic" ShapeID="_x0000_s1253" DrawAspect="Content" ObjectID="_1459808434" r:id="rId117"/>
              </w:objec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 w:rsidRPr="00EA4DC1">
              <mc:AlternateContent>
                <mc:Choice Requires="wpg">
                  <w:drawing>
                    <wp:anchor distT="0" distB="0" distL="114300" distR="114300" simplePos="0" relativeHeight="251929600" behindDoc="0" locked="0" layoutInCell="1" allowOverlap="1" wp14:anchorId="30E5D011" wp14:editId="7B6BE41B">
                      <wp:simplePos x="0" y="0"/>
                      <wp:positionH relativeFrom="column">
                        <wp:posOffset>552450</wp:posOffset>
                      </wp:positionH>
                      <wp:positionV relativeFrom="paragraph">
                        <wp:posOffset>34925</wp:posOffset>
                      </wp:positionV>
                      <wp:extent cx="190500" cy="895350"/>
                      <wp:effectExtent l="0" t="0" r="19050" b="19050"/>
                      <wp:wrapNone/>
                      <wp:docPr id="39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40" name="AutoShap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30E081" id="Group 39" o:spid="_x0000_s1026" style="position:absolute;margin-left:43.5pt;margin-top:2.75pt;width:15pt;height:70.5pt;z-index:251929600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">
                      <v:roundrect id="AutoShape 57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M7bsA&#10;AADbAAAADwAAAGRycy9kb3ducmV2LnhtbERPSwrCMBDdC94hjOBOU0VUqlFEEMSVv+6HZmyrzaQ2&#10;sdbbm4Xg8vH+y3VrStFQ7QrLCkbDCARxanXBmYLrZTeYg3AeWWNpmRR8yMF61e0sMdb2zSdqzj4T&#10;IYRdjApy76tYSpfmZNANbUUcuJutDfoA60zqGt8h3JRyHEVTabDg0JBjRduc0sf5ZRQcZ3yfNfft&#10;ISmeT7ZJlBgyI6X6vXazAOGp9X/xz73XCiZhffgSfoB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4CDO27AAAA2wAAAA8AAAAAAAAAAAAAAAAAmAIAAGRycy9kb3ducmV2Lnht&#10;bFBLBQYAAAAABAAEAPUAAACAAwAAAAA=&#10;" fillcolor="#c0504d [3205]"/>
                      <v:roundrect id="AutoShape 58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/87MMA&#10;AADbAAAADwAAAGRycy9kb3ducmV2LnhtbESPQWsCMRSE7wX/Q3hCbzWx2KKrUUSo9Fa6evD43Dx3&#10;Fzcva5Jdt/31TaHQ4zAz3zCrzWAb0ZMPtWMN04kCQVw4U3Op4Xh4e5qDCBHZYOOYNHxRgM169LDC&#10;zLg7f1Kfx1IkCIcMNVQxtpmUoajIYpi4ljh5F+ctxiR9KY3He4LbRj4r9Sot1pwWKmxpV1FxzTur&#10;oTCqU/7UfyzOLzH/7rsby/1N68fxsF2CiDTE//Bf+91omE3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/87MMAAADbAAAADwAAAAAAAAAAAAAAAACYAgAAZHJzL2Rv&#10;d25yZXYueG1sUEsFBgAAAAAEAAQA9QAAAIgDAAAAAA==&#10;"/>
                      <v:roundrect id="AutoShape 59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1im8MA&#10;AADbAAAADwAAAGRycy9kb3ducmV2LnhtbESPQWsCMRSE74L/ITyhN02UVtrVKCJYeitde+jxuXnd&#10;Xbp5WZPsuu2vbwTB4zAz3zDr7WAb0ZMPtWMN85kCQVw4U3Op4fN4mD6DCBHZYOOYNPxSgO1mPFpj&#10;ZtyFP6jPYykShEOGGqoY20zKUFRkMcxcS5y8b+ctxiR9KY3HS4LbRi6UWkqLNaeFClvaV1T85J3V&#10;UBjVKf/Vv7+cnmL+13dnlq9nrR8mw24FItIQ7+Fb+81oeFzA9Uv6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1im8MAAADbAAAADwAAAAAAAAAAAAAAAACYAgAAZHJzL2Rv&#10;d25yZXYueG1sUEsFBgAAAAAEAAQA9QAAAIgDAAAAAA==&#10;"/>
                      <v:roundrect id="AutoShape 60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HAMQA&#10;AADbAAAADwAAAGRycy9kb3ducmV2LnhtbESPzW7CMBCE75V4B2sr9Vbs/oAgxSBUqVVvqIEDxyVe&#10;kqjxOthOSPv0uBISx9HMfKNZrAbbiJ58qB1reBorEMSFMzWXGnbbj8cZiBCRDTaOScMvBVgtR3cL&#10;zIw78zf1eSxFgnDIUEMVY5tJGYqKLIaxa4mTd3TeYkzSl9J4PCe4beSzUlNpsea0UGFL7xUVP3ln&#10;NRRGdcrv+838MIn5X9+dWH6etH64H9ZvICIN8Ra+tr+MhtcX+P+SfoB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xxwDEAAAA2wAAAA8AAAAAAAAAAAAAAAAAmAIAAGRycy9k&#10;b3ducmV2LnhtbFBLBQYAAAAABAAEAPUAAACJAwAAAAA=&#10;"/>
                    </v:group>
                  </w:pict>
                </mc:Fallback>
              </mc:AlternateContent>
            </w:r>
            <w:r w:rsidRPr="00EA4DC1">
              <w:t xml:space="preserve">                     Acute isosceles triangles.</w:t>
            </w:r>
          </w:p>
          <w:p w:rsidR="003B2772" w:rsidRPr="008A590F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w:t xml:space="preserve">                     Acute scalene triangles.</w:t>
            </w:r>
          </w:p>
          <w:p w:rsidR="003B2772" w:rsidRPr="008A590F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w:t xml:space="preserve">                     Obtuse isosceles triangles.</w:t>
            </w:r>
          </w:p>
          <w:p w:rsidR="003B2772" w:rsidRPr="008A590F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EA4DC1" w:rsidRDefault="003B2772" w:rsidP="00C0566A">
            <w:pPr>
              <w:pStyle w:val="QuestionStyle"/>
            </w:pPr>
            <w:r w:rsidRPr="00EA4DC1">
              <w:t xml:space="preserve">                     Right isosceles triangles.</w:t>
            </w: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 w:rsidRPr="00EA4DC1">
              <w:t>Write the names of the quadrilaterals th</w:t>
            </w:r>
            <w:r>
              <w:t>at are used to make this design</w:t>
            </w:r>
            <w:r w:rsidRPr="00EA4DC1">
              <w:t>.</w:t>
            </w:r>
          </w:p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54" type="#_x0000_t75" style="position:absolute;margin-left:157.1pt;margin-top:9.15pt;width:260.5pt;height:105.6pt;z-index:251933696;mso-position-horizontal-relative:text;mso-position-vertical-relative:text">
                  <v:imagedata r:id="rId20" o:title=""/>
                </v:shape>
                <o:OLEObject Type="Embed" ProgID="FXDraw.Graphic" ShapeID="_x0000_s1254" DrawAspect="Content" ObjectID="_1459808435" r:id="rId118"/>
              </w:objec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 w:rsidRPr="00EA4DC1"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751AC808" wp14:editId="1F78CE39">
                      <wp:simplePos x="0" y="0"/>
                      <wp:positionH relativeFrom="column">
                        <wp:posOffset>297180</wp:posOffset>
                      </wp:positionH>
                      <wp:positionV relativeFrom="paragraph">
                        <wp:posOffset>76200</wp:posOffset>
                      </wp:positionV>
                      <wp:extent cx="1123950" cy="373380"/>
                      <wp:effectExtent l="0" t="0" r="19050" b="2667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2772" w:rsidRPr="008A590F" w:rsidRDefault="003B2772" w:rsidP="003B27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8A590F">
                                    <w:rPr>
                                      <w:color w:val="000000" w:themeColor="text1"/>
                                      <w:sz w:val="32"/>
                                    </w:rPr>
                                    <w:t>Kite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1AC808" id="Rectangle 51" o:spid="_x0000_s1028" style="position:absolute;margin-left:23.4pt;margin-top:6pt;width:88.5pt;height:29.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" filled="f" strokecolor="black [3213]" strokeweight="1.5pt">
                      <v:textbox>
                        <w:txbxContent>
                          <w:p w:rsidR="003B2772" w:rsidRPr="008A590F" w:rsidRDefault="003B2772" w:rsidP="003B2772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8A590F">
                              <w:rPr>
                                <w:color w:val="000000" w:themeColor="text1"/>
                                <w:sz w:val="32"/>
                              </w:rPr>
                              <w:t>Kite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 w:rsidRPr="00EA4DC1"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788C2929" wp14:editId="3413FC89">
                      <wp:simplePos x="0" y="0"/>
                      <wp:positionH relativeFrom="column">
                        <wp:posOffset>292735</wp:posOffset>
                      </wp:positionH>
                      <wp:positionV relativeFrom="paragraph">
                        <wp:posOffset>-3175</wp:posOffset>
                      </wp:positionV>
                      <wp:extent cx="1381125" cy="373380"/>
                      <wp:effectExtent l="0" t="0" r="28575" b="2667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112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B2772" w:rsidRPr="008A590F" w:rsidRDefault="003B2772" w:rsidP="003B27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8A590F">
                                    <w:rPr>
                                      <w:color w:val="000000" w:themeColor="text1"/>
                                      <w:sz w:val="32"/>
                                    </w:rPr>
                                    <w:t>Parallelogram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8C2929" id="Rectangle 50" o:spid="_x0000_s1029" style="position:absolute;margin-left:23.05pt;margin-top:-.25pt;width:108.75pt;height:29.4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" filled="f" strokecolor="black [3213]" strokeweight="1.5pt">
                      <v:textbox>
                        <w:txbxContent>
                          <w:p w:rsidR="003B2772" w:rsidRPr="008A590F" w:rsidRDefault="003B2772" w:rsidP="003B2772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8A590F">
                              <w:rPr>
                                <w:color w:val="000000" w:themeColor="text1"/>
                                <w:sz w:val="32"/>
                              </w:rPr>
                              <w:t>Parallelogram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</w:pPr>
            <w:r>
              <w:t xml:space="preserve">    </w:t>
            </w:r>
          </w:p>
          <w:p w:rsidR="003B2772" w:rsidRPr="00EA4DC1" w:rsidRDefault="003B2772" w:rsidP="00C0566A">
            <w:pPr>
              <w:pStyle w:val="QuestionStyle"/>
            </w:pPr>
          </w:p>
        </w:tc>
      </w:tr>
      <w:tr w:rsidR="003B2772" w:rsidRPr="00EA4DC1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55" type="#_x0000_t75" style="position:absolute;margin-left:217.3pt;margin-top:3.3pt;width:226.75pt;height:99.2pt;z-index:251934720;mso-position-horizontal-relative:text;mso-position-vertical-relative:text">
                  <v:imagedata r:id="rId22" o:title=""/>
                </v:shape>
                <o:OLEObject Type="Embed" ProgID="FXDraw.Graphic" ShapeID="_x0000_s1255" DrawAspect="Content" ObjectID="_1459808436" r:id="rId119"/>
              </w:object>
            </w:r>
            <w:r w:rsidR="003B2772">
              <w:t xml:space="preserve">What is the size of  </w:t>
            </w:r>
            <w:r w:rsidR="003B2772" w:rsidRPr="008A590F">
              <w:rPr>
                <w:color w:val="FF0000"/>
                <w:position w:val="-6"/>
              </w:rPr>
              <w:object w:dxaOrig="867" w:dyaOrig="300">
                <v:shape id="_x0000_i1046" type="#_x0000_t75" style="width:43.35pt;height:15pt" o:ole="">
                  <v:imagedata r:id="rId120" o:title=""/>
                </v:shape>
                <o:OLEObject Type="Embed" ProgID="FXEquation.Equation" ShapeID="_x0000_i1046" DrawAspect="Content" ObjectID="_1459808364" r:id="rId121"/>
              </w:object>
            </w:r>
            <w:r w:rsidR="003B2772">
              <w:t xml:space="preserve"> </w:t>
            </w:r>
          </w:p>
          <w:p w:rsidR="003B2772" w:rsidRPr="009517CE" w:rsidRDefault="003B2772" w:rsidP="00C0566A">
            <w:pPr>
              <w:pStyle w:val="QuestionStyle"/>
              <w:rPr>
                <w:position w:val="-78"/>
              </w:rPr>
            </w:pPr>
            <w:r>
              <w:t xml:space="preserve">      </w:t>
            </w:r>
            <w:r w:rsidRPr="009517CE">
              <w:rPr>
                <w:color w:val="FF0000"/>
                <w:position w:val="-78"/>
              </w:rPr>
              <w:object w:dxaOrig="2973" w:dyaOrig="1045">
                <v:shape id="_x0000_i1047" type="#_x0000_t75" style="width:148.65pt;height:52.25pt" o:ole="">
                  <v:imagedata r:id="rId122" o:title=""/>
                </v:shape>
                <o:OLEObject Type="Embed" ProgID="FXEquation.Equation" ShapeID="_x0000_i1047" DrawAspect="Content" ObjectID="_1459808365" r:id="rId123"/>
              </w:object>
            </w:r>
            <w:r w:rsidRPr="009517CE">
              <w:rPr>
                <w:position w:val="-78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  <w:r w:rsidRPr="00EA4DC1"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 wp14:anchorId="7DCBEA29" wp14:editId="12E3114C">
                      <wp:simplePos x="0" y="0"/>
                      <wp:positionH relativeFrom="column">
                        <wp:posOffset>554355</wp:posOffset>
                      </wp:positionH>
                      <wp:positionV relativeFrom="paragraph">
                        <wp:posOffset>104775</wp:posOffset>
                      </wp:positionV>
                      <wp:extent cx="1162050" cy="373380"/>
                      <wp:effectExtent l="0" t="0" r="19050" b="26670"/>
                      <wp:wrapNone/>
                      <wp:docPr id="52" name="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205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19C609" id="Rectangle 52" o:spid="_x0000_s1026" style="position:absolute;margin-left:43.65pt;margin-top:8.25pt;width:91.5pt;height:29.4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3B2772" w:rsidRPr="009517CE" w:rsidRDefault="003B2772" w:rsidP="00C0566A">
            <w:pPr>
              <w:pStyle w:val="QuestionStyle"/>
              <w:tabs>
                <w:tab w:val="left" w:pos="1800"/>
              </w:tabs>
              <w:rPr>
                <w:position w:val="-6"/>
              </w:rPr>
            </w:pPr>
            <w:r>
              <w:tab/>
              <w:t xml:space="preserve"> </w:t>
            </w:r>
            <w:r w:rsidRPr="009517CE">
              <w:rPr>
                <w:color w:val="FF0000"/>
                <w:position w:val="-6"/>
              </w:rPr>
              <w:object w:dxaOrig="400" w:dyaOrig="325">
                <v:shape id="_x0000_i1048" type="#_x0000_t75" style="width:20pt;height:16.25pt" o:ole="">
                  <v:imagedata r:id="rId124" o:title=""/>
                </v:shape>
                <o:OLEObject Type="Embed" ProgID="FXEquation.Equation" ShapeID="_x0000_i1048" DrawAspect="Content" ObjectID="_1459808366" r:id="rId125"/>
              </w:object>
            </w:r>
            <w:r w:rsidRPr="009517CE">
              <w:rPr>
                <w:position w:val="-6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Pr="00EA4DC1" w:rsidRDefault="003B2772" w:rsidP="00C0566A">
            <w:pPr>
              <w:pStyle w:val="QuestionStyle"/>
            </w:pPr>
          </w:p>
        </w:tc>
      </w:tr>
      <w:tr w:rsidR="003B2772" w:rsidRPr="00B83166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 xml:space="preserve">In the quadrilateral shown, what is the value of </w:t>
            </w:r>
            <w:r>
              <w:rPr>
                <w:i/>
              </w:rPr>
              <w:t>x</w:t>
            </w:r>
            <w:r>
              <w:t>?</w:t>
            </w:r>
          </w:p>
          <w:p w:rsidR="003B2772" w:rsidRDefault="00500075" w:rsidP="00C0566A">
            <w:pPr>
              <w:pStyle w:val="QuestionStyle"/>
              <w:rPr>
                <w:rFonts w:asciiTheme="minorHAnsi" w:eastAsiaTheme="minorHAnsi" w:hAnsiTheme="minorHAnsi" w:cstheme="minorBidi"/>
              </w:rPr>
            </w:pPr>
            <w:r>
              <w:object w:dxaOrig="1440" w:dyaOrig="1440">
                <v:shape id="_x0000_s1256" type="#_x0000_t75" style="position:absolute;margin-left:154.9pt;margin-top:5.6pt;width:182.8pt;height:132.65pt;z-index:251936768;mso-position-horizontal-relative:text;mso-position-vertical-relative:text">
                  <v:imagedata r:id="rId26" o:title=""/>
                </v:shape>
                <o:OLEObject Type="Embed" ProgID="FXDraw.Graphic" ShapeID="_x0000_s1256" DrawAspect="Content" ObjectID="_1459808437" r:id="rId126"/>
              </w:object>
            </w:r>
          </w:p>
          <w:p w:rsidR="003B2772" w:rsidRPr="009517CE" w:rsidRDefault="003B2772" w:rsidP="00C0566A">
            <w:pPr>
              <w:pStyle w:val="QuestionStyle"/>
              <w:rPr>
                <w:position w:val="-70"/>
              </w:rPr>
            </w:pPr>
            <w:r w:rsidRPr="009517CE">
              <w:rPr>
                <w:color w:val="FF0000"/>
                <w:position w:val="-70"/>
                <w:vertAlign w:val="superscript"/>
              </w:rPr>
              <w:object w:dxaOrig="2962" w:dyaOrig="913">
                <v:shape id="_x0000_i1049" type="#_x0000_t75" style="width:148.1pt;height:45.65pt" o:ole="">
                  <v:imagedata r:id="rId127" o:title=""/>
                </v:shape>
                <o:OLEObject Type="Embed" ProgID="FXEquation.Equation" ShapeID="_x0000_i1049" DrawAspect="Content" ObjectID="_1459808367" r:id="rId128"/>
              </w:object>
            </w:r>
          </w:p>
          <w:p w:rsidR="003B2772" w:rsidRPr="00D70CA4" w:rsidRDefault="003B2772" w:rsidP="00C0566A">
            <w:pPr>
              <w:pStyle w:val="QuestionStyle"/>
            </w:pPr>
          </w:p>
          <w:p w:rsidR="003B2772" w:rsidRPr="00D70CA4" w:rsidRDefault="003B2772" w:rsidP="00C0566A">
            <w:pPr>
              <w:pStyle w:val="QuestionStyle"/>
            </w:pPr>
          </w:p>
          <w:p w:rsidR="003B2772" w:rsidRPr="00D70CA4" w:rsidRDefault="003B2772" w:rsidP="00C0566A">
            <w:pPr>
              <w:pStyle w:val="QuestionStyle"/>
            </w:pPr>
            <w:r w:rsidRPr="00D70CA4">
              <mc:AlternateContent>
                <mc:Choice Requires="wpg">
                  <w:drawing>
                    <wp:anchor distT="0" distB="0" distL="114300" distR="114300" simplePos="0" relativeHeight="251937792" behindDoc="0" locked="0" layoutInCell="1" allowOverlap="1" wp14:anchorId="2C1B4164" wp14:editId="2CA85652">
                      <wp:simplePos x="0" y="0"/>
                      <wp:positionH relativeFrom="column">
                        <wp:posOffset>235586</wp:posOffset>
                      </wp:positionH>
                      <wp:positionV relativeFrom="paragraph">
                        <wp:posOffset>13335</wp:posOffset>
                      </wp:positionV>
                      <wp:extent cx="152400" cy="89535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2400" cy="89535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92E210E" id="Group 68" o:spid="_x0000_s1026" style="position:absolute;margin-left:18.55pt;margin-top:1.05pt;width:12pt;height:70.5pt;z-index:2519377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d/8UA&#10;AADbAAAADwAAAGRycy9kb3ducmV2LnhtbESPQWvCQBSE70L/w/KEXsRs7KGJMatIpaW9CLWi10f2&#10;mQSzb0N2m8T++m6h4HGYmW+YfDOaRvTUudqygkUUgyAurK65VHD8ep2nIJxH1thYJgU3crBZP0xy&#10;zLQd+JP6gy9FgLDLUEHlfZtJ6YqKDLrItsTBu9jOoA+yK6XucAhw08inOH6WBmsOCxW29FJRcT18&#10;GwXpLTWn/rR/O9MHD7ufvU62s6VSj9NxuwLhafT38H/7XStIEv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J3/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FOBb8A&#10;AADbAAAADwAAAGRycy9kb3ducmV2LnhtbERPyarCMBTdC/5DuIIb0dQBn1SjiKCI4AOHD7g0twM2&#10;N6WJWv16sxBcHs68WDWmFA+qXWFZwXAQgSBOrC44U3C9bPszEM4jaywtk4IXOVgt260Fxto++USP&#10;s89ECGEXo4Lc+yqW0iU5GXQDWxEHLrW1QR9gnUld4zOEm1KOomgqDRYcGnKsaJNTcjvfjYLisB6f&#10;UnmZ+P/p7vgepfdZuesp1e006zkIT43/ib/uvVbwF8aGL+EH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8U4FvwAAANsAAAAPAAAAAAAAAAAAAAAAAJgCAABkcnMvZG93bnJl&#10;di54bWxQSwUGAAAAAAQABAD1AAAAhAMAAAAA&#10;" fillcolor="#c0504d [3205]" strokecolor="windowText" strokeweight="1pt"/>
                    </v:group>
                  </w:pict>
                </mc:Fallback>
              </mc:AlternateContent>
            </w:r>
            <w:r w:rsidRPr="00D70CA4">
              <w:t xml:space="preserve">             </w:t>
            </w:r>
            <w:r>
              <w:t xml:space="preserve"> 9</w:t>
            </w:r>
            <w:r w:rsidRPr="00D70CA4">
              <w:t>4</w:t>
            </w:r>
            <w:r w:rsidRPr="00D70CA4">
              <w:rPr>
                <w:vertAlign w:val="superscript"/>
              </w:rPr>
              <w:t>o</w:t>
            </w:r>
            <w:r w:rsidRPr="00D70CA4">
              <w:t xml:space="preserve">  </w:t>
            </w:r>
          </w:p>
          <w:p w:rsidR="003B2772" w:rsidRPr="009517C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D70CA4" w:rsidRDefault="003B2772" w:rsidP="00C0566A">
            <w:pPr>
              <w:pStyle w:val="QuestionStyle"/>
            </w:pPr>
            <w:r w:rsidRPr="00D70CA4">
              <w:t xml:space="preserve">              96</w:t>
            </w:r>
            <w:r w:rsidRPr="00D70CA4">
              <w:rPr>
                <w:vertAlign w:val="superscript"/>
              </w:rPr>
              <w:t>o</w:t>
            </w:r>
          </w:p>
          <w:p w:rsidR="003B2772" w:rsidRPr="009517C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D70CA4" w:rsidRDefault="003B2772" w:rsidP="00C0566A">
            <w:pPr>
              <w:pStyle w:val="QuestionStyle"/>
            </w:pPr>
            <w:r w:rsidRPr="00D70CA4">
              <w:t xml:space="preserve">              </w:t>
            </w:r>
            <w:r>
              <w:t>10</w:t>
            </w:r>
            <w:r w:rsidRPr="00D70CA4">
              <w:t>4</w:t>
            </w:r>
            <w:r w:rsidRPr="00D70CA4">
              <w:rPr>
                <w:vertAlign w:val="superscript"/>
              </w:rPr>
              <w:t>o</w:t>
            </w:r>
            <w:r>
              <w:rPr>
                <w:vertAlign w:val="superscript"/>
              </w:rPr>
              <w:t xml:space="preserve">                                                                                                                        </w:t>
            </w:r>
          </w:p>
          <w:p w:rsidR="003B2772" w:rsidRPr="009517C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D70CA4" w:rsidRDefault="003B2772" w:rsidP="00C0566A">
            <w:pPr>
              <w:pStyle w:val="QuestionStyle"/>
            </w:pPr>
            <w:r w:rsidRPr="00D70CA4">
              <w:t xml:space="preserve">              </w:t>
            </w:r>
            <w:r>
              <w:t>10</w:t>
            </w:r>
            <w:r w:rsidRPr="00D70CA4">
              <w:t>6</w:t>
            </w:r>
            <w:r w:rsidRPr="00D70CA4">
              <w:rPr>
                <w:vertAlign w:val="superscript"/>
              </w:rPr>
              <w:t>o</w:t>
            </w:r>
          </w:p>
          <w:p w:rsidR="003B2772" w:rsidRPr="00B83166" w:rsidRDefault="003B2772" w:rsidP="00C0566A">
            <w:pPr>
              <w:pStyle w:val="QuestionStyle"/>
              <w:rPr>
                <w:sz w:val="12"/>
                <w:szCs w:val="12"/>
                <w:vertAlign w:val="superscript"/>
              </w:rPr>
            </w:pPr>
            <w:r>
              <w:t xml:space="preserve">                                                                                                       </w:t>
            </w:r>
          </w:p>
          <w:p w:rsidR="003B2772" w:rsidRPr="00B83166" w:rsidRDefault="003B2772" w:rsidP="00C0566A">
            <w:pPr>
              <w:pStyle w:val="QuestionStyle"/>
            </w:pPr>
            <w:r>
              <w:t xml:space="preserve">                </w:t>
            </w: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>Write the names of the two features of a circle indicated by the arrows.</w:t>
            </w:r>
          </w:p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57" type="#_x0000_t75" style="position:absolute;margin-left:71.8pt;margin-top:4.8pt;width:362.15pt;height:189.25pt;z-index:251938816;mso-position-horizontal-relative:text;mso-position-vertical-relative:text">
                  <v:imagedata r:id="rId129" o:title=""/>
                </v:shape>
                <o:OLEObject Type="Embed" ProgID="FXDraw.Graphic" ShapeID="_x0000_s1257" DrawAspect="Content" ObjectID="_1459808438" r:id="rId130"/>
              </w:objec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RPr="00647DA0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>Which is true about the rhombus shown?</w:t>
            </w:r>
          </w:p>
          <w:p w:rsidR="003B2772" w:rsidRPr="00647DA0" w:rsidRDefault="00500075" w:rsidP="00C0566A">
            <w:pPr>
              <w:pStyle w:val="QuestionStyle"/>
              <w:rPr>
                <w:rFonts w:asciiTheme="minorHAnsi" w:eastAsiaTheme="minorHAnsi" w:hAnsiTheme="minorHAnsi" w:cstheme="minorBidi"/>
              </w:rPr>
            </w:pPr>
            <w:r>
              <w:object w:dxaOrig="1440" w:dyaOrig="1440">
                <v:shape id="_x0000_s1258" type="#_x0000_t75" style="position:absolute;margin-left:264.75pt;margin-top:3.85pt;width:177.2pt;height:95.35pt;z-index:251940864;mso-position-horizontal-relative:text;mso-position-vertical-relative:text">
                  <v:imagedata r:id="rId30" o:title=""/>
                </v:shape>
                <o:OLEObject Type="Embed" ProgID="FXDraw.Graphic" ShapeID="_x0000_s1258" DrawAspect="Content" ObjectID="_1459808439" r:id="rId131"/>
              </w:object>
            </w:r>
          </w:p>
          <w:p w:rsidR="003B2772" w:rsidRPr="00647DA0" w:rsidRDefault="003B2772" w:rsidP="00C0566A">
            <w:pPr>
              <w:pStyle w:val="QuestionStyle"/>
            </w:pPr>
          </w:p>
          <w:p w:rsidR="003B2772" w:rsidRPr="00647DA0" w:rsidRDefault="003B2772" w:rsidP="00C0566A">
            <w:pPr>
              <w:pStyle w:val="QuestionStyle"/>
            </w:pPr>
            <w:r w:rsidRPr="00647DA0">
              <mc:AlternateContent>
                <mc:Choice Requires="wpg">
                  <w:drawing>
                    <wp:anchor distT="0" distB="0" distL="114300" distR="114300" simplePos="0" relativeHeight="251939840" behindDoc="0" locked="0" layoutInCell="1" allowOverlap="1" wp14:anchorId="51045C15" wp14:editId="2F4D78BB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10C5D0" id="Group 84" o:spid="_x0000_s1026" style="position:absolute;margin-left:18.8pt;margin-top:.9pt;width:13.5pt;height:74.4pt;z-index:2519398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WRvMQA&#10;AADbAAAADwAAAGRycy9kb3ducmV2LnhtbESP3YrCMBSE74V9h3CEvZE1XXWldI0igiKCQnUf4NCc&#10;/mBzUpqoXZ/eCIKXw8x8w8wWnanFlVpXWVbwPYxAEGdWV1wo+Dutv2IQziNrrC2Tgn9ysJh/9GaY&#10;aHvjlK5HX4gAYZeggtL7JpHSZSUZdEPbEAcvt61BH2RbSN3iLcBNLUdRNJUGKw4LJTa0Kik7Hy9G&#10;QbVbjtNcnib+MN3s76P8EtebgVKf/W75C8JT59/hV3urFcQ/8PwSf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lkbzEAAAA2wAAAA8AAAAAAAAAAAAAAAAAmAIAAGRycy9k&#10;b3ducmV2LnhtbFBLBQYAAAAABAAEAPUAAACJAwAAAAA=&#10;" fillcolor="#c0504d [32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IQ8QA&#10;AADbAAAADwAAAGRycy9kb3ducmV2LnhtbESPQWvCQBSE70L/w/IKXkQ39WBjzEakpaIXoVb0+sg+&#10;k9Ds25DdJrG/visUPA4z3wyTrgdTi45aV1lW8DKLQBDnVldcKDh9fUxjEM4ja6wtk4IbOVhnT6MU&#10;E217/qTu6AsRStglqKD0vkmkdHlJBt3MNsTBu9rWoA+yLaRusQ/lppbzKFpIgxWHhRIbeisp/z7+&#10;GAXxLTbn7nzYXmjP/fvvQb9uJkulxs/DZgXC0+Af4X96pwO3gPuX8AN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ZSEP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647DA0">
              <w:t xml:space="preserve">             </w:t>
            </w:r>
            <w:r>
              <w:t>The diagonals EG and FH are equal in length.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47DA0" w:rsidRDefault="003B2772" w:rsidP="00C0566A">
            <w:pPr>
              <w:pStyle w:val="QuestionStyle"/>
            </w:pPr>
            <w:r w:rsidRPr="00647DA0">
              <w:t xml:space="preserve">              </w:t>
            </w:r>
            <w:r>
              <w:t>The diagonal EG is equal to the side FG.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47DA0" w:rsidRDefault="003B2772" w:rsidP="00C0566A">
            <w:pPr>
              <w:pStyle w:val="QuestionStyle"/>
            </w:pPr>
            <w:r w:rsidRPr="00647DA0">
              <w:t xml:space="preserve">              </w:t>
            </w:r>
            <w:r>
              <w:t>The diagonal FH is equal to the side FG.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47DA0" w:rsidRDefault="003B2772" w:rsidP="00C0566A">
            <w:pPr>
              <w:pStyle w:val="QuestionStyle"/>
            </w:pPr>
            <w:r w:rsidRPr="00647DA0">
              <w:t xml:space="preserve">              </w:t>
            </w:r>
            <w:r>
              <w:t>The sides EF and FG are equal in length.</w:t>
            </w:r>
          </w:p>
          <w:p w:rsidR="003B2772" w:rsidRPr="00647DA0" w:rsidRDefault="003B2772" w:rsidP="00C0566A">
            <w:pPr>
              <w:pStyle w:val="QuestionStyle"/>
            </w:pPr>
            <w:r w:rsidRPr="00647DA0">
              <w:t xml:space="preserve">     </w:t>
            </w: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>Which polygon has one pair of parallel sides and one pair of perpendicular sides?</w:t>
            </w:r>
          </w:p>
          <w:p w:rsidR="003B2772" w:rsidRDefault="003B2772" w:rsidP="00C0566A">
            <w:pPr>
              <w:pStyle w:val="QuestionStyle"/>
            </w:pPr>
            <w:r>
              <mc:AlternateContent>
                <mc:Choice Requires="wpg">
                  <w:drawing>
                    <wp:anchor distT="0" distB="0" distL="114300" distR="114300" simplePos="0" relativeHeight="251942912" behindDoc="0" locked="0" layoutInCell="1" allowOverlap="1" wp14:anchorId="4A1D7560" wp14:editId="672CBCBD">
                      <wp:simplePos x="0" y="0"/>
                      <wp:positionH relativeFrom="column">
                        <wp:posOffset>212552</wp:posOffset>
                      </wp:positionH>
                      <wp:positionV relativeFrom="paragraph">
                        <wp:posOffset>162271</wp:posOffset>
                      </wp:positionV>
                      <wp:extent cx="2505941" cy="1228195"/>
                      <wp:effectExtent l="0" t="0" r="27940" b="1016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05941" cy="1228195"/>
                                <a:chOff x="0" y="0"/>
                                <a:chExt cx="2505941" cy="1228195"/>
                              </a:xfrm>
                            </wpg:grpSpPr>
                            <wps:wsp>
                              <wps:cNvPr id="90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938" y="0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319251" y="0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113906"/>
                                  <a:ext cx="187264" cy="114289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94313" y="1113906"/>
                                  <a:ext cx="186690" cy="1136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F4CE16" id="Group 89" o:spid="_x0000_s1026" style="position:absolute;margin-left:16.75pt;margin-top:12.8pt;width:197.3pt;height:96.7pt;z-index:251942912" coordsize="25059,12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">
                      <v:roundrect id="AutoShape 13" o:spid="_x0000_s1027" style="position:absolute;left:249;width:1873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tnsIA&#10;AADbAAAADwAAAGRycy9kb3ducmV2LnhtbERPu2rDMBTdC/kHcQtdSi27Q+K6UUxoUMhW8oB0vLVu&#10;bVPryrWUxPn7aChkPJz3vBxtJ840+NaxgixJQRBXzrRcKzjs9UsOwgdkg51jUnAlD+Vi8jDHwrgL&#10;b+m8C7WIIewLVNCE0BdS+qohiz5xPXHkftxgMUQ41NIMeInhtpOvaTqVFluODQ329NFQ9bs7WQV1&#10;rj9n/KVzfWxXa3rWmH2v/pR6ehyX7yACjeEu/ndvjIK3uD5+iT9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62ewgAAANsAAAAPAAAAAAAAAAAAAAAAAJgCAABkcnMvZG93&#10;bnJldi54bWxQSwUGAAAAAAQABAD1AAAAhwMAAAAA&#10;" strokeweight="1pt"/>
                      <v:roundrect id="AutoShape 14" o:spid="_x0000_s1028" style="position:absolute;left:23192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IBcQA&#10;AADbAAAADwAAAGRycy9kb3ducmV2LnhtbESPQWvCQBSE70L/w/IKvUjdxIONqauUyoo30Rbs8TX7&#10;TILZtzG71fjvXaHgcZiZb5jZoreNOFPna8cK0lECgrhwpuZSwfeXfs1A+IBssHFMCq7kYTF/Gsww&#10;N+7CWzrvQikihH2OCqoQ2lxKX1Rk0Y9cSxy9g+sshii7UpoOLxFuGzlOkom0WHNcqLClz4qK4+7P&#10;KigzvXnjH53pfb1c0VBj+rs8KfXy3H+8gwjUh0f4v702CqYp3L/E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jCAXEAAAA2wAAAA8AAAAAAAAAAAAAAAAAmAIAAGRycy9k&#10;b3ducmV2LnhtbFBLBQYAAAAABAAEAPUAAACJAwAAAAA=&#10;" strokeweight="1pt"/>
                      <v:roundrect id="AutoShape 16" o:spid="_x0000_s1029" style="position:absolute;top:11139;width:1872;height:114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GWcsQA&#10;AADbAAAADwAAAGRycy9kb3ducmV2LnhtbESPQWvCQBSE70L/w/IKXkQ3emhjdBNKZcVbqRbq8Zl9&#10;JqHZt2l21fTfdwsFj8PMfMOsi8G24kq9bxwrmM8SEMSlMw1XCj4OepqC8AHZYOuYFPyQhyJ/GK0x&#10;M+7G73Tdh0pECPsMFdQhdJmUvqzJop+5jjh6Z9dbDFH2lTQ93iLctnKRJE/SYsNxocaOXmsqv/YX&#10;q6BK9dszH3WqP5vNliYa56fNt1Ljx+FlBSLQEO7h//bOKFgu4O9L/AE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xlnLEAAAA2wAAAA8AAAAAAAAAAAAAAAAAmAIAAGRycy9k&#10;b3ducmV2LnhtbFBLBQYAAAAABAAEAPUAAACJAwAAAAA=&#10;" strokeweight="1pt"/>
                      <v:roundrect id="AutoShape 17" o:spid="_x0000_s1030" style="position:absolute;left:22943;top:11139;width:1867;height:11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2BHsMA&#10;AADbAAAADwAAAGRycy9kb3ducmV2LnhtbESPT2sCMRTE70K/Q3gFL1KzraXoapS2oFjai3/w/Ng8&#10;d5duXsImxvXbG0HwOMzMb5jZojONiNT62rKC12EGgriwuuZSwX63fBmD8AFZY2OZFFzIw2L+1Jth&#10;ru2ZNxS3oRQJwj5HBVUILpfSFxUZ9EPriJN3tK3BkGRbSt3iOcFNI9+y7EMarDktVOjou6Lif3sy&#10;CuLfZhD1GFelc7/Wf9l1/Dm8K9V/7j6nIAJ14RG+t9dawWQEty/pB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2BHsMAAADbAAAADwAAAAAAAAAAAAAAAACYAgAAZHJzL2Rv&#10;d25yZXYueG1sUEsFBgAAAAAEAAQA9QAAAIgDAAAAAA==&#10;" fillcolor="#c0504d [3205]" strokeweight="1pt"/>
                    </v:group>
                  </w:pict>
                </mc:Fallback>
              </mc:AlternateContent>
            </w:r>
            <w:r w:rsidR="00500075">
              <w:object w:dxaOrig="1440" w:dyaOrig="1440">
                <v:shape id="_x0000_s1259" type="#_x0000_t75" style="position:absolute;margin-left:36.9pt;margin-top:5.75pt;width:343.1pt;height:154.8pt;z-index:251941888;mso-position-horizontal-relative:text;mso-position-vertical-relative:text">
                  <v:imagedata r:id="rId32" o:title=""/>
                </v:shape>
                <o:OLEObject Type="Embed" ProgID="FXDraw.Graphic" ShapeID="_x0000_s1259" DrawAspect="Content" ObjectID="_1459808440" r:id="rId132"/>
              </w:objec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>Which of the following is true of an obtuse isosceles triangle?</w:t>
            </w:r>
          </w:p>
          <w:p w:rsidR="003B2772" w:rsidRPr="00F55294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  <w:ind w:firstLine="926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943936" behindDoc="0" locked="0" layoutInCell="1" allowOverlap="1" wp14:anchorId="3A5188D6" wp14:editId="64FB3BFA">
                      <wp:simplePos x="0" y="0"/>
                      <wp:positionH relativeFrom="column">
                        <wp:posOffset>253477</wp:posOffset>
                      </wp:positionH>
                      <wp:positionV relativeFrom="paragraph">
                        <wp:posOffset>14605</wp:posOffset>
                      </wp:positionV>
                      <wp:extent cx="171450" cy="944880"/>
                      <wp:effectExtent l="0" t="0" r="19050" b="2667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8DBCBD" id="Group 59" o:spid="_x0000_s1026" style="position:absolute;margin-left:19.95pt;margin-top:1.15pt;width:13.5pt;height:74.4pt;z-index:251943936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xRcQA&#10;AADbAAAADwAAAGRycy9kb3ducmV2LnhtbESPW4vCMBSE34X9D+EIvsg29UKRrlFkQVkEBS8/4NCc&#10;XrA5KU2qXX+9ERb2cZiZb5jluje1uFPrKssKJlEMgjizuuJCwfWy/VyAcB5ZY22ZFPySg/XqY7DE&#10;VNsHn+h+9oUIEHYpKii9b1IpXVaSQRfZhjh4uW0N+iDbQuoWHwFuajmN40QarDgslNjQd0nZ7dwZ&#10;BdV+Mzvl8jL3x2R3eE7zblHvxkqNhv3mC4Sn3v+H/9o/WkEygfeX8AP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ScUXEAAAA2wAAAA8AAAAAAAAAAAAAAAAAmAIAAGRycy9k&#10;b3ducmV2LnhtbFBLBQYAAAAABAAEAPUAAACJAwAAAAA=&#10;" fillcolor="#c0504d [32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6ous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PoP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Lqi6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INIc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g0h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117A8B">
              <w:t>The angle sum is 18</w:t>
            </w:r>
            <w:r>
              <w:t>0</w:t>
            </w:r>
            <w:r w:rsidRPr="003C6B07">
              <w:rPr>
                <w:vertAlign w:val="superscript"/>
              </w:rPr>
              <w:t>o</w:t>
            </w:r>
            <w:r>
              <w:t>.</w:t>
            </w:r>
          </w:p>
          <w:p w:rsidR="003B2772" w:rsidRPr="00A5054E" w:rsidRDefault="003B2772" w:rsidP="00C0566A">
            <w:pPr>
              <w:pStyle w:val="QuestionStyle"/>
              <w:ind w:firstLine="926"/>
              <w:rPr>
                <w:sz w:val="12"/>
                <w:szCs w:val="12"/>
              </w:rPr>
            </w:pPr>
          </w:p>
          <w:p w:rsidR="003B2772" w:rsidRDefault="003B2772" w:rsidP="00C0566A">
            <w:pPr>
              <w:pStyle w:val="QuestionStyle"/>
              <w:ind w:firstLine="926"/>
            </w:pPr>
            <w:r>
              <w:t>All the angles are obtuse.</w:t>
            </w:r>
          </w:p>
          <w:p w:rsidR="003B2772" w:rsidRPr="00A5054E" w:rsidRDefault="003B2772" w:rsidP="00C0566A">
            <w:pPr>
              <w:pStyle w:val="QuestionStyle"/>
              <w:ind w:firstLine="926"/>
              <w:rPr>
                <w:sz w:val="12"/>
                <w:szCs w:val="12"/>
              </w:rPr>
            </w:pPr>
          </w:p>
          <w:p w:rsidR="003B2772" w:rsidRDefault="003B2772" w:rsidP="00C0566A">
            <w:pPr>
              <w:pStyle w:val="QuestionStyle"/>
              <w:ind w:firstLine="926"/>
            </w:pPr>
            <w:r>
              <w:t>All sides are equal.</w:t>
            </w:r>
          </w:p>
          <w:p w:rsidR="003B2772" w:rsidRPr="00A5054E" w:rsidRDefault="003B2772" w:rsidP="00C0566A">
            <w:pPr>
              <w:pStyle w:val="QuestionStyle"/>
              <w:ind w:firstLine="926"/>
              <w:rPr>
                <w:sz w:val="12"/>
                <w:szCs w:val="12"/>
              </w:rPr>
            </w:pPr>
          </w:p>
          <w:p w:rsidR="003B2772" w:rsidRDefault="003B2772" w:rsidP="00C0566A">
            <w:pPr>
              <w:pStyle w:val="QuestionStyle"/>
              <w:ind w:firstLine="926"/>
            </w:pPr>
            <w:r>
              <w:t>There are three equal angles.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 xml:space="preserve">Find the value of </w:t>
            </w:r>
            <w:r w:rsidRPr="00880005">
              <w:rPr>
                <w:i/>
              </w:rPr>
              <w:t>y</w:t>
            </w:r>
            <w:r>
              <w:t xml:space="preserve"> in the diagram below.</w:t>
            </w:r>
          </w:p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60" type="#_x0000_t75" style="position:absolute;margin-left:12.7pt;margin-top:7.8pt;width:173.8pt;height:87.65pt;z-index:251944960">
                  <v:imagedata r:id="rId34" o:title=""/>
                  <o:lock v:ext="edit" aspectratio="f"/>
                </v:shape>
                <o:OLEObject Type="Embed" ProgID="FXDraw.Graphic" ShapeID="_x0000_s1260" DrawAspect="Content" ObjectID="_1459808441" r:id="rId133"/>
              </w:object>
            </w:r>
            <w:r w:rsidR="003B2772">
              <w:t xml:space="preserve">                                                                    </w:t>
            </w:r>
            <w:r w:rsidR="003B2772" w:rsidRPr="003B2772">
              <w:rPr>
                <w:color w:val="FF0000"/>
                <w:position w:val="-76"/>
              </w:rPr>
              <w:object w:dxaOrig="2163" w:dyaOrig="1001">
                <v:shape id="_x0000_i1050" type="#_x0000_t75" style="width:108.15pt;height:50.05pt" o:ole="">
                  <v:imagedata r:id="rId134" o:title=""/>
                </v:shape>
                <o:OLEObject Type="Embed" ProgID="FXEquation.Equation" ShapeID="_x0000_i1050" DrawAspect="Content" ObjectID="_1459808368" r:id="rId135"/>
              </w:object>
            </w:r>
            <w:r w:rsidR="003B2772" w:rsidRPr="003B2772">
              <w:rPr>
                <w:position w:val="-76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1538D58B" wp14:editId="4064E24E">
                      <wp:simplePos x="0" y="0"/>
                      <wp:positionH relativeFrom="column">
                        <wp:posOffset>3531235</wp:posOffset>
                      </wp:positionH>
                      <wp:positionV relativeFrom="paragraph">
                        <wp:posOffset>-635</wp:posOffset>
                      </wp:positionV>
                      <wp:extent cx="1038225" cy="542925"/>
                      <wp:effectExtent l="0" t="0" r="28575" b="28575"/>
                      <wp:wrapNone/>
                      <wp:docPr id="99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8225" cy="5429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2772" w:rsidRPr="003B2772" w:rsidRDefault="003B2772" w:rsidP="003B27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6"/>
                                    </w:rPr>
                                  </w:pPr>
                                  <w:r w:rsidRPr="003B2772">
                                    <w:rPr>
                                      <w:color w:val="000000" w:themeColor="text1"/>
                                      <w:sz w:val="36"/>
                                    </w:rPr>
                                    <w:t>84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38D58B" id="Rectangle 99" o:spid="_x0000_s1030" style="position:absolute;margin-left:278.05pt;margin-top:-.05pt;width:81.75pt;height:42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" strokecolor="black [3213]" strokeweight="1.5pt">
                      <v:textbox>
                        <w:txbxContent>
                          <w:p w:rsidR="003B2772" w:rsidRPr="003B2772" w:rsidRDefault="003B2772" w:rsidP="003B2772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  <w:r w:rsidRPr="003B2772">
                              <w:rPr>
                                <w:color w:val="000000" w:themeColor="text1"/>
                                <w:sz w:val="36"/>
                              </w:rPr>
                              <w:t>84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  <w:rPr>
                <w:i/>
                <w:sz w:val="36"/>
                <w:szCs w:val="36"/>
              </w:rPr>
            </w:pPr>
            <w:r>
              <w:t xml:space="preserve">                                                                        </w:t>
            </w:r>
            <w:r>
              <w:rPr>
                <w:i/>
                <w:sz w:val="36"/>
                <w:szCs w:val="36"/>
              </w:rPr>
              <w:t xml:space="preserve"> y = 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61" type="#_x0000_t75" style="position:absolute;margin-left:228.35pt;margin-top:3.25pt;width:192.95pt;height:120pt;z-index:251947008;mso-position-horizontal-relative:text;mso-position-vertical-relative:text">
                  <v:imagedata r:id="rId36" o:title=""/>
                </v:shape>
                <o:OLEObject Type="Embed" ProgID="FXDraw.Graphic" ShapeID="_x0000_s1261" DrawAspect="Content" ObjectID="_1459808442" r:id="rId136"/>
              </w:object>
            </w:r>
            <w:r w:rsidR="003B2772">
              <w:t xml:space="preserve">What is the size of the exterior angle </w:t>
            </w:r>
            <w:r w:rsidR="003B2772">
              <w:rPr>
                <w:i/>
              </w:rPr>
              <w:t>PQR</w:t>
            </w:r>
            <w:r w:rsidR="003B2772">
              <w:t>?</w:t>
            </w:r>
          </w:p>
          <w:p w:rsidR="003B2772" w:rsidRDefault="003B2772" w:rsidP="00C0566A">
            <w:pPr>
              <w:pStyle w:val="QuestionStyle"/>
            </w:pPr>
            <w:r>
              <w:t xml:space="preserve"> </w:t>
            </w:r>
            <w:r w:rsidRPr="003B2772">
              <w:rPr>
                <w:color w:val="FF0000"/>
                <w:position w:val="-44"/>
              </w:rPr>
              <w:object w:dxaOrig="1917" w:dyaOrig="681">
                <v:shape id="_x0000_i1051" type="#_x0000_t75" style="width:95.85pt;height:34.05pt" o:ole="">
                  <v:imagedata r:id="rId137" o:title=""/>
                </v:shape>
                <o:OLEObject Type="Embed" ProgID="FXEquation.Equation" ShapeID="_x0000_i1051" DrawAspect="Content" ObjectID="_1459808369" r:id="rId138"/>
              </w:object>
            </w:r>
            <w:r w:rsidRPr="003B2772">
              <w:rPr>
                <w:position w:val="-44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94A95A3" wp14:editId="3D5B7D1C">
                      <wp:simplePos x="0" y="0"/>
                      <wp:positionH relativeFrom="column">
                        <wp:posOffset>1038225</wp:posOffset>
                      </wp:positionH>
                      <wp:positionV relativeFrom="paragraph">
                        <wp:posOffset>120073</wp:posOffset>
                      </wp:positionV>
                      <wp:extent cx="762000" cy="428625"/>
                      <wp:effectExtent l="0" t="0" r="19050" b="2857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2772" w:rsidRPr="003B2772" w:rsidRDefault="003B2772" w:rsidP="003B2772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 w:rsidRPr="003B2772">
                                    <w:rPr>
                                      <w:sz w:val="36"/>
                                    </w:rPr>
                                    <w:t>148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4A95A3" id="Rectangle 64" o:spid="_x0000_s1031" style="position:absolute;margin-left:81.75pt;margin-top:9.45pt;width:60pt;height:33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" strokeweight="1.5pt">
                      <v:textbox>
                        <w:txbxContent>
                          <w:p w:rsidR="003B2772" w:rsidRPr="003B2772" w:rsidRDefault="003B2772" w:rsidP="003B2772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3B2772">
                              <w:rPr>
                                <w:sz w:val="36"/>
                              </w:rPr>
                              <w:t>148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Pr="007A093F" w:rsidRDefault="003B2772" w:rsidP="00C0566A">
            <w:pPr>
              <w:pStyle w:val="QuestionStyle"/>
              <w:rPr>
                <w:sz w:val="36"/>
                <w:szCs w:val="36"/>
              </w:rPr>
            </w:pPr>
            <w:r>
              <w:t xml:space="preserve"> </w:t>
            </w:r>
            <w:r w:rsidRPr="003C6B07">
              <w:object w:dxaOrig="1473" w:dyaOrig="401">
                <v:shape id="_x0000_i1052" type="#_x0000_t75" style="width:73.95pt;height:20.3pt" o:ole="">
                  <v:imagedata r:id="rId38" o:title=""/>
                </v:shape>
                <o:OLEObject Type="Embed" ProgID="FXEquation.Equation" ShapeID="_x0000_i1052" DrawAspect="Content" ObjectID="_1459808370" r:id="rId139"/>
              </w:object>
            </w:r>
            <w:r w:rsidRPr="003C6B07">
              <w:t xml:space="preserve"> </w:t>
            </w:r>
            <w:r>
              <w:t xml:space="preserve">                      </w:t>
            </w:r>
            <w:r w:rsidRPr="007A093F">
              <w:rPr>
                <w:sz w:val="36"/>
                <w:szCs w:val="36"/>
                <w:vertAlign w:val="superscript"/>
              </w:rPr>
              <w:t>o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62" type="#_x0000_t75" style="position:absolute;margin-left:233.25pt;margin-top:3.75pt;width:165.6pt;height:117.25pt;z-index:251949056;mso-position-horizontal-relative:text;mso-position-vertical-relative:text">
                  <v:imagedata r:id="rId40" o:title=""/>
                </v:shape>
                <o:OLEObject Type="Embed" ProgID="FXDraw.Graphic" ShapeID="_x0000_s1262" DrawAspect="Content" ObjectID="_1459808443" r:id="rId140"/>
              </w:object>
            </w:r>
            <w:r w:rsidR="003B2772">
              <w:t xml:space="preserve">What is the size of angle </w:t>
            </w:r>
            <w:r w:rsidR="003B2772">
              <w:rPr>
                <w:i/>
              </w:rPr>
              <w:t>IJK</w:t>
            </w:r>
            <w:r w:rsidR="003B2772">
              <w:t>?</w:t>
            </w:r>
          </w:p>
          <w:p w:rsidR="003B2772" w:rsidRPr="003B2772" w:rsidRDefault="003B2772" w:rsidP="00C0566A">
            <w:pPr>
              <w:pStyle w:val="QuestionStyle"/>
              <w:rPr>
                <w:position w:val="-78"/>
              </w:rPr>
            </w:pPr>
            <w:r>
              <w:t xml:space="preserve"> </w:t>
            </w:r>
            <w:r w:rsidRPr="003B2772">
              <w:rPr>
                <w:color w:val="FF0000"/>
                <w:position w:val="-78"/>
              </w:rPr>
              <w:object w:dxaOrig="3507" w:dyaOrig="1020">
                <v:shape id="_x0000_i1053" type="#_x0000_t75" style="width:175.35pt;height:51pt" o:ole="">
                  <v:imagedata r:id="rId141" o:title=""/>
                </v:shape>
                <o:OLEObject Type="Embed" ProgID="FXEquation.Equation" ShapeID="_x0000_i1053" DrawAspect="Content" ObjectID="_1459808371" r:id="rId142"/>
              </w:object>
            </w:r>
            <w:r w:rsidRPr="003B2772">
              <w:rPr>
                <w:position w:val="-78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79DB6E6A" wp14:editId="7227D124">
                      <wp:simplePos x="0" y="0"/>
                      <wp:positionH relativeFrom="column">
                        <wp:posOffset>847725</wp:posOffset>
                      </wp:positionH>
                      <wp:positionV relativeFrom="paragraph">
                        <wp:posOffset>90921</wp:posOffset>
                      </wp:positionV>
                      <wp:extent cx="542925" cy="447675"/>
                      <wp:effectExtent l="0" t="0" r="28575" b="28575"/>
                      <wp:wrapNone/>
                      <wp:docPr id="83" name="Rectangl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2925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B2772" w:rsidRPr="003B2772" w:rsidRDefault="003B2772" w:rsidP="003B2772">
                                  <w:pPr>
                                    <w:jc w:val="center"/>
                                    <w:rPr>
                                      <w:sz w:val="40"/>
                                    </w:rPr>
                                  </w:pPr>
                                  <w:r w:rsidRPr="003B2772">
                                    <w:rPr>
                                      <w:sz w:val="40"/>
                                    </w:rPr>
                                    <w:t>53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DB6E6A" id="Rectangle 83" o:spid="_x0000_s1032" style="position:absolute;margin-left:66.75pt;margin-top:7.15pt;width:42.75pt;height:35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" strokeweight="1.5pt">
                      <v:textbox>
                        <w:txbxContent>
                          <w:p w:rsidR="003B2772" w:rsidRPr="003B2772" w:rsidRDefault="003B2772" w:rsidP="003B2772">
                            <w:pPr>
                              <w:jc w:val="center"/>
                              <w:rPr>
                                <w:sz w:val="40"/>
                              </w:rPr>
                            </w:pPr>
                            <w:r w:rsidRPr="003B2772">
                              <w:rPr>
                                <w:sz w:val="40"/>
                              </w:rPr>
                              <w:t>53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Pr="0072115B" w:rsidRDefault="003B2772" w:rsidP="00C0566A">
            <w:pPr>
              <w:pStyle w:val="QuestionStyle"/>
            </w:pPr>
            <w:r>
              <w:t xml:space="preserve">  </w:t>
            </w:r>
            <w:r w:rsidRPr="0072115B">
              <w:object w:dxaOrig="1743" w:dyaOrig="325">
                <v:shape id="_x0000_i1054" type="#_x0000_t75" style="width:113.2pt;height:20.95pt" o:ole="">
                  <v:imagedata r:id="rId42" o:title=""/>
                </v:shape>
                <o:OLEObject Type="Embed" ProgID="FXEquation.Equation" ShapeID="_x0000_i1054" DrawAspect="Content" ObjectID="_1459808372" r:id="rId143"/>
              </w:object>
            </w:r>
            <w:r w:rsidRPr="0072115B"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>
              <w:tab/>
            </w: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63" type="#_x0000_t75" style="position:absolute;margin-left:209.95pt;margin-top:10.95pt;width:170.1pt;height:102pt;z-index:251951104;mso-position-horizontal-relative:text;mso-position-vertical-relative:text">
                  <v:imagedata r:id="rId44" o:title=""/>
                </v:shape>
                <o:OLEObject Type="Embed" ProgID="FXDraw.Graphic" ShapeID="_x0000_s1263" DrawAspect="Content" ObjectID="_1459808444" r:id="rId144"/>
              </w:object>
            </w:r>
            <w:r w:rsidR="003B2772">
              <w:t xml:space="preserve">Find the value of </w:t>
            </w:r>
            <w:r w:rsidR="003B2772" w:rsidRPr="00A90C9B">
              <w:rPr>
                <w:i/>
              </w:rPr>
              <w:t>b</w:t>
            </w:r>
            <w:r w:rsidR="003B2772">
              <w:t xml:space="preserve"> in the diagram below.</w:t>
            </w:r>
          </w:p>
          <w:p w:rsidR="003B2772" w:rsidRDefault="003B2772" w:rsidP="00C0566A">
            <w:pPr>
              <w:pStyle w:val="QuestionStyle"/>
            </w:pPr>
          </w:p>
          <w:p w:rsidR="003B2772" w:rsidRPr="004C3072" w:rsidRDefault="004C3072" w:rsidP="00C0566A">
            <w:pPr>
              <w:pStyle w:val="QuestionStyle"/>
              <w:rPr>
                <w:position w:val="-70"/>
              </w:rPr>
            </w:pPr>
            <w:r>
              <w:t xml:space="preserve">      </w:t>
            </w:r>
            <w:r w:rsidRPr="004C3072">
              <w:rPr>
                <w:color w:val="FF0000"/>
                <w:position w:val="-70"/>
              </w:rPr>
              <w:object w:dxaOrig="1455" w:dyaOrig="913">
                <v:shape id="_x0000_i1055" type="#_x0000_t75" style="width:72.75pt;height:45.65pt" o:ole="">
                  <v:imagedata r:id="rId145" o:title=""/>
                </v:shape>
                <o:OLEObject Type="Embed" ProgID="FXEquation.Equation" ShapeID="_x0000_i1055" DrawAspect="Content" ObjectID="_1459808373" r:id="rId146"/>
              </w:object>
            </w:r>
            <w:r w:rsidRPr="004C3072">
              <w:rPr>
                <w:position w:val="-70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  <w:r>
              <w:t xml:space="preserve">                   </w:t>
            </w:r>
          </w:p>
          <w:p w:rsidR="003B2772" w:rsidRDefault="003B2772" w:rsidP="00C0566A">
            <w:pPr>
              <w:pStyle w:val="QuestionStyle"/>
              <w:rPr>
                <w:i/>
                <w:sz w:val="36"/>
                <w:szCs w:val="36"/>
              </w:rPr>
            </w:pPr>
            <w:r>
              <w:t xml:space="preserve">                                                  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  <w:rPr>
                <w:position w:val="-6"/>
              </w:rPr>
            </w:pPr>
            <w:r>
              <w:rPr>
                <w:rFonts w:asciiTheme="minorHAnsi" w:hAnsiTheme="minorHAnsi" w:cstheme="minorBidi"/>
              </w:rPr>
              <mc:AlternateContent>
                <mc:Choice Requires="wpg">
                  <w:drawing>
                    <wp:anchor distT="0" distB="0" distL="114300" distR="114300" simplePos="0" relativeHeight="251952128" behindDoc="0" locked="0" layoutInCell="1" allowOverlap="1" wp14:anchorId="7C8F3CD9" wp14:editId="1E1E4AE5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41910</wp:posOffset>
                      </wp:positionV>
                      <wp:extent cx="4514850" cy="104775"/>
                      <wp:effectExtent l="0" t="0" r="19050" b="28575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514850" cy="104775"/>
                                <a:chOff x="2430" y="3420"/>
                                <a:chExt cx="6870" cy="180"/>
                              </a:xfrm>
                            </wpg:grpSpPr>
                            <wps:wsp>
                              <wps:cNvPr id="95" name="AutoShap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5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80" y="342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A22097" id="Group 94" o:spid="_x0000_s1026" style="position:absolute;margin-left:8.25pt;margin-top:3.3pt;width:355.5pt;height:8.25pt;z-index:251952128" coordorigin="2430,3420" coordsize="687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">
                      <v:roundrect id="AutoShape 78" o:spid="_x0000_s1027" style="position:absolute;left:90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TWqMMA&#10;AADbAAAADwAAAGRycy9kb3ducmV2LnhtbESPQWvCQBSE74L/YXlCb7prwWJSVxGhpbdi9NDja/Y1&#10;CWbfxt1NTPvr3UKhx2FmvmE2u9G2YiAfGscalgsFgrh0puFKw/n0Ml+DCBHZYOuYNHxTgN12Otlg&#10;btyNjzQUsRIJwiFHDXWMXS5lKGuyGBauI07el/MWY5K+ksbjLcFtKx+VepIWG04LNXZ0qKm8FL3V&#10;UBrVK/8xvGefq1j8DP2V5etV64fZuH8GEWmM/+G/9pvRkK3g90v6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TWqMMAAADbAAAADwAAAAAAAAAAAAAAAACYAgAAZHJzL2Rv&#10;d25yZXYueG1sUEsFBgAAAAAEAAQA9QAAAIgDAAAAAA==&#10;"/>
                      <v:roundrect id="AutoShape 79" o:spid="_x0000_s1028" style="position:absolute;left:243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ZI38MA&#10;AADbAAAADwAAAGRycy9kb3ducmV2LnhtbESPQWsCMRSE7wX/Q3iCt5pYUOpqFBEq3kq3Hjw+N8/d&#10;xc3LmmTXbX99Uyj0OMzMN8x6O9hG9ORD7VjDbKpAEBfO1FxqOH2+Pb+CCBHZYOOYNHxRgO1m9LTG&#10;zLgHf1Cfx1IkCIcMNVQxtpmUoajIYpi6ljh5V+ctxiR9KY3HR4LbRr4otZAWa04LFba0r6i45Z3V&#10;UBjVKX/u35eXecy/++7O8nDXejIedisQkYb4H/5rH42G5QJ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ZI38MAAADbAAAADwAAAAAAAAAAAAAAAACYAgAAZHJzL2Rv&#10;d25yZXYueG1sUEsFBgAAAAAEAAQA9QAAAIgDAAAAAA==&#10;"/>
                      <v:roundrect id="AutoShape 80" o:spid="_x0000_s1029" style="position:absolute;left:45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u43sIA&#10;AADbAAAADwAAAGRycy9kb3ducmV2LnhtbESPzWrDMBCE74G+g9hCb4nsHOrEjWKCIVB6an58X6yt&#10;7cRa2ZbquG9fBQI5DjPzDbPJJtOKkQbXWFYQLyIQxKXVDVcKzqf9fAXCeWSNrWVS8EcOsu3LbIOp&#10;tjc+0Hj0lQgQdikqqL3vUildWZNBt7AdcfB+7GDQBzlUUg94C3DTymUUvUuDDYeFGjvKayqvx1+j&#10;4DvhSzJe8q+i6Xu2RVQYMrFSb6/T7gOEp8k/w4/2p1awTuD+JfwAuf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7jewgAAANsAAAAPAAAAAAAAAAAAAAAAAJgCAABkcnMvZG93&#10;bnJldi54bWxQSwUGAAAAAAQABAD1AAAAhwMAAAAA&#10;" fillcolor="#c0504d [3205]"/>
                      <v:roundrect id="AutoShape 81" o:spid="_x0000_s1030" style="position:absolute;left:6780;top:342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V5NsAA&#10;AADbAAAADwAAAGRycy9kb3ducmV2LnhtbERPz2vCMBS+D/wfwhO8zUTBMTtjGYLibazz4PHZvLVl&#10;zUubpLXbX78cBjt+fL93+WRbMZIPjWMNq6UCQVw603Cl4fJxfHwGESKywdYxafimAPl+9rDDzLg7&#10;v9NYxEqkEA4Zaqhj7DIpQ1mTxbB0HXHiPp23GBP0lTQe7ynctnKt1JO02HBqqLGjQ03lVzFYDaVR&#10;g/LX8W1728TiZxx6lqde68V8en0BEWmK/+I/99lo2Kax6Uv6A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/V5NsAAAADbAAAADwAAAAAAAAAAAAAAAACYAgAAZHJzL2Rvd25y&#10;ZXYueG1sUEsFBgAAAAAEAAQA9QAAAIUDAAAAAA==&#10;"/>
                    </v:group>
                  </w:pict>
                </mc:Fallback>
              </mc:AlternateContent>
            </w:r>
            <w:r>
              <w:t xml:space="preserve">             </w:t>
            </w:r>
            <w:r>
              <w:rPr>
                <w:position w:val="-6"/>
              </w:rPr>
              <w:object w:dxaOrig="400" w:dyaOrig="325">
                <v:shape id="_x0000_i1056" type="#_x0000_t75" style="width:20pt;height:16.25pt" o:ole="">
                  <v:imagedata r:id="rId46" o:title=""/>
                </v:shape>
                <o:OLEObject Type="Embed" ProgID="FXEquation.Equation" ShapeID="_x0000_i1056" DrawAspect="Content" ObjectID="_1459808374" r:id="rId147"/>
              </w:object>
            </w:r>
            <w:r>
              <w:rPr>
                <w:position w:val="-6"/>
              </w:rPr>
              <w:t xml:space="preserve">                            </w:t>
            </w:r>
            <w:r>
              <w:rPr>
                <w:position w:val="-6"/>
              </w:rPr>
              <w:object w:dxaOrig="400" w:dyaOrig="325">
                <v:shape id="_x0000_i1057" type="#_x0000_t75" style="width:20pt;height:16.25pt" o:ole="">
                  <v:imagedata r:id="rId48" o:title=""/>
                </v:shape>
                <o:OLEObject Type="Embed" ProgID="FXEquation.Equation" ShapeID="_x0000_i1057" DrawAspect="Content" ObjectID="_1459808375" r:id="rId148"/>
              </w:object>
            </w:r>
            <w:r>
              <w:rPr>
                <w:position w:val="-6"/>
              </w:rPr>
              <w:t xml:space="preserve">                              </w:t>
            </w:r>
            <w:r>
              <w:rPr>
                <w:position w:val="-6"/>
              </w:rPr>
              <w:object w:dxaOrig="400" w:dyaOrig="325">
                <v:shape id="_x0000_i1058" type="#_x0000_t75" style="width:20pt;height:16.25pt" o:ole="">
                  <v:imagedata r:id="rId50" o:title=""/>
                </v:shape>
                <o:OLEObject Type="Embed" ProgID="FXEquation.Equation" ShapeID="_x0000_i1058" DrawAspect="Content" ObjectID="_1459808376" r:id="rId149"/>
              </w:object>
            </w:r>
            <w:r>
              <w:rPr>
                <w:position w:val="-6"/>
              </w:rPr>
              <w:t xml:space="preserve">                                 </w:t>
            </w:r>
            <w:r>
              <w:rPr>
                <w:position w:val="-6"/>
              </w:rPr>
              <w:object w:dxaOrig="520" w:dyaOrig="325">
                <v:shape id="_x0000_i1059" type="#_x0000_t75" style="width:26pt;height:16.25pt" o:ole="">
                  <v:imagedata r:id="rId52" o:title=""/>
                </v:shape>
                <o:OLEObject Type="Embed" ProgID="FXEquation.Equation" ShapeID="_x0000_i1059" DrawAspect="Content" ObjectID="_1459808377" r:id="rId150"/>
              </w:object>
            </w:r>
            <w:r>
              <w:rPr>
                <w:position w:val="-6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rPr>
                <w:rFonts w:asciiTheme="minorHAnsi" w:hAnsiTheme="minorHAnsi" w:cstheme="minorBidi"/>
                <w:noProof w:val="0"/>
                <w:sz w:val="22"/>
                <w:szCs w:val="22"/>
                <w:lang w:eastAsia="en-US"/>
              </w:rPr>
              <w:object w:dxaOrig="1440" w:dyaOrig="1440">
                <v:shape id="_x0000_s1264" type="#_x0000_t75" style="position:absolute;margin-left:262.85pt;margin-top:3.5pt;width:158.45pt;height:110.05pt;z-index:251953152;mso-position-horizontal-relative:text;mso-position-vertical-relative:text">
                  <v:imagedata r:id="rId54" o:title=""/>
                </v:shape>
                <o:OLEObject Type="Embed" ProgID="FXDraw.Graphic" ShapeID="_x0000_s1264" DrawAspect="Content" ObjectID="_1459808445" r:id="rId151"/>
              </w:object>
            </w:r>
            <w:r w:rsidR="003B2772">
              <w:t>Which of the following is not a property of a kite?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>
              <w:rPr>
                <w:rFonts w:asciiTheme="minorHAnsi" w:hAnsiTheme="minorHAnsi" w:cstheme="minorBidi"/>
              </w:rPr>
              <mc:AlternateContent>
                <mc:Choice Requires="wpg">
                  <w:drawing>
                    <wp:anchor distT="0" distB="0" distL="114300" distR="114300" simplePos="0" relativeHeight="251954176" behindDoc="0" locked="0" layoutInCell="1" allowOverlap="1" wp14:anchorId="0B2BE2A0" wp14:editId="2DA1C6C7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18415</wp:posOffset>
                      </wp:positionV>
                      <wp:extent cx="190500" cy="895350"/>
                      <wp:effectExtent l="0" t="0" r="19050" b="1905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101" name="AutoShape 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14C50C" id="Group 100" o:spid="_x0000_s1026" style="position:absolute;margin-left:17.25pt;margin-top:1.45pt;width:15pt;height:70.5pt;z-index:251954176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">
                      <v:roundrect id="AutoShape 86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tLAMEA&#10;AADcAAAADwAAAGRycy9kb3ducmV2LnhtbERPyWrDMBC9F/IPYgq91bJbCMGNYkIhuPiUpYUeB2ti&#10;GVsjIymJ+/dVoNDbPN4662q2o7iSD71jBUWWgyBune65U/B52j2vQISIrHF0TAp+KEC1WTyssdTu&#10;xge6HmMnUgiHEhWYGKdSytAashgyNxEn7uy8xZig76T2eEvhdpQveb6UFntODQYnejfUDseLVTAt&#10;beO/57qxl6F5rc3hq+Z9odTT47x9AxFpjv/iP/eHTvPzAu7PpAv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LSwDBAAAA3AAAAA8AAAAAAAAAAAAAAAAAmAIAAGRycy9kb3du&#10;cmV2LnhtbFBLBQYAAAAABAAEAPUAAACGAwAAAAA=&#10;" fillcolor="white [3212]"/>
                      <v:roundrect id="AutoShape 87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e3wMIA&#10;AADcAAAADwAAAGRycy9kb3ducmV2LnhtbERPS2sCMRC+C/6HMEJvmlWwyGoUEYQK9uDr4G3YjJvV&#10;zWSbxHX775tCobf5+J6zWHW2Fi35UDlWMB5lIIgLpysuFZxP2+EMRIjIGmvHpOCbAqyW/d4Cc+1e&#10;fKD2GEuRQjjkqMDE2ORShsKQxTByDXHibs5bjAn6UmqPrxRuaznJsndpseLUYLChjaHicXxaBQdt&#10;fJh+7T/b/e48HV+KLt6vRqm3Qbeeg4jUxX/xn/tDp/nZBH6fSR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7fAwgAAANwAAAAPAAAAAAAAAAAAAAAAAJgCAABkcnMvZG93&#10;bnJldi54bWxQSwUGAAAAAAQABAD1AAAAhwMAAAAA&#10;" fillcolor="#943634 [2405]"/>
                      <v:roundrect id="AutoShape 88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KqesIA&#10;AADcAAAADwAAAGRycy9kb3ducmV2LnhtbERPTWsCMRC9C/6HMEJvmqhU7NYoIii9lW578DjdTHcX&#10;N5M1ya7b/vqmUPA2j/c5m91gG9GTD7VjDfOZAkFcOFNzqeHj/ThdgwgR2WDjmDR8U4DddjzaYGbc&#10;jd+oz2MpUgiHDDVUMbaZlKGoyGKYuZY4cV/OW4wJ+lIaj7cUbhu5UGolLdacGips6VBRcck7q6Ew&#10;qlP+3L8+fT7G/KfvrixPV60fJsP+GUSkId7F/+4Xk+arJfw9ky6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qp6wgAAANwAAAAPAAAAAAAAAAAAAAAAAJgCAABkcnMvZG93&#10;bnJldi54bWxQSwUGAAAAAAQABAD1AAAAhwMAAAAA&#10;"/>
                      <v:roundrect id="AutoShape 89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syDsIA&#10;AADcAAAADwAAAGRycy9kb3ducmV2LnhtbERPTWsCMRC9C/6HMEJvmihW7NYoIii9lW578DjdTHcX&#10;N5M1ya7b/vqmUPA2j/c5m91gG9GTD7VjDfOZAkFcOFNzqeHj/ThdgwgR2WDjmDR8U4DddjzaYGbc&#10;jd+oz2MpUgiHDDVUMbaZlKGoyGKYuZY4cV/OW4wJ+lIaj7cUbhu5UGolLdacGips6VBRcck7q6Ew&#10;qlP+3L8+fT7G/KfvrixPV60fJsP+GUSkId7F/+4Xk+arJfw9ky6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SzIOwgAAANwAAAAPAAAAAAAAAAAAAAAAAJgCAABkcnMvZG93&#10;bnJldi54bWxQSwUGAAAAAAQABAD1AAAAhwMAAAAA&#10;"/>
                    </v:group>
                  </w:pict>
                </mc:Fallback>
              </mc:AlternateContent>
            </w:r>
            <w:r w:rsidR="004C3072">
              <w:t xml:space="preserve">    </w:t>
            </w:r>
            <w:r w:rsidR="00801D97">
              <w:t xml:space="preserve">         Two</w:t>
            </w:r>
            <w:r w:rsidR="004C3072">
              <w:t xml:space="preserve"> pairs of adjacent</w:t>
            </w:r>
            <w:r>
              <w:t xml:space="preserve"> sides are equal.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Default="004C3072" w:rsidP="00C0566A">
            <w:pPr>
              <w:pStyle w:val="QuestionStyle"/>
            </w:pPr>
            <w:r>
              <w:t xml:space="preserve">              Has two</w:t>
            </w:r>
            <w:r w:rsidR="003B2772">
              <w:t xml:space="preserve"> axes of line symmetry.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Default="003B2772" w:rsidP="00C0566A">
            <w:pPr>
              <w:pStyle w:val="QuestionStyle"/>
            </w:pPr>
            <w:r>
              <w:t xml:space="preserve">             The diagonals bisect one another.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Default="003B2772" w:rsidP="00C0566A">
            <w:pPr>
              <w:pStyle w:val="QuestionStyle"/>
            </w:pPr>
            <w:r>
              <w:t xml:space="preserve">              The diagonals are perpendicular.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RPr="00A64BD6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>The value of e in the diagram below is:</w:t>
            </w:r>
          </w:p>
          <w:p w:rsidR="003B2772" w:rsidRDefault="00500075" w:rsidP="00C0566A">
            <w:pPr>
              <w:pStyle w:val="QuestionStyle"/>
            </w:pPr>
            <w:r>
              <w:rPr>
                <w:noProof w:val="0"/>
              </w:rPr>
              <w:object w:dxaOrig="1440" w:dyaOrig="1440">
                <v:shape id="_x0000_s1265" type="#_x0000_t75" style="position:absolute;margin-left:47.85pt;margin-top:4.2pt;width:213.95pt;height:104.55pt;z-index:251955200">
                  <v:imagedata r:id="rId56" o:title=""/>
                  <o:lock v:ext="edit" aspectratio="f"/>
                </v:shape>
                <o:OLEObject Type="Embed" ProgID="FXDraw.Graphic" ShapeID="_x0000_s1265" DrawAspect="Content" ObjectID="_1459808446" r:id="rId152"/>
              </w:object>
            </w:r>
          </w:p>
          <w:p w:rsidR="003B2772" w:rsidRDefault="004C3072" w:rsidP="00C0566A">
            <w:pPr>
              <w:pStyle w:val="QuestionStyle"/>
            </w:pPr>
            <w:r>
              <w:t xml:space="preserve">                                                                                    </w:t>
            </w:r>
            <w:r w:rsidRPr="004C3072">
              <w:rPr>
                <w:color w:val="FF0000"/>
                <w:position w:val="-6"/>
              </w:rPr>
              <w:object w:dxaOrig="1802" w:dyaOrig="1034">
                <v:shape id="_x0000_i1060" type="#_x0000_t75" style="width:90.1pt;height:51.7pt" o:ole="">
                  <v:imagedata r:id="rId153" o:title=""/>
                </v:shape>
                <o:OLEObject Type="Embed" ProgID="FXEquation.Equation" ShapeID="_x0000_i1060" DrawAspect="Content" ObjectID="_1459808378" r:id="rId154"/>
              </w:object>
            </w:r>
            <w:r w:rsidRPr="004C3072">
              <w:rPr>
                <w:position w:val="-6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  <w:rPr>
                <w:position w:val="-6"/>
              </w:rPr>
            </w:pPr>
            <w:r w:rsidRPr="00460C07">
              <w:rPr>
                <w:rFonts w:ascii="Calibri" w:hAnsi="Calibri"/>
              </w:rPr>
              <mc:AlternateContent>
                <mc:Choice Requires="wpg">
                  <w:drawing>
                    <wp:anchor distT="0" distB="0" distL="114300" distR="114300" simplePos="0" relativeHeight="251956224" behindDoc="0" locked="0" layoutInCell="1" allowOverlap="1" wp14:anchorId="3253920A" wp14:editId="4B1669FE">
                      <wp:simplePos x="0" y="0"/>
                      <wp:positionH relativeFrom="column">
                        <wp:posOffset>225425</wp:posOffset>
                      </wp:positionH>
                      <wp:positionV relativeFrom="paragraph">
                        <wp:posOffset>31750</wp:posOffset>
                      </wp:positionV>
                      <wp:extent cx="4362450" cy="114300"/>
                      <wp:effectExtent l="0" t="0" r="19050" b="1905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D5E8D8" id="Group 105" o:spid="_x0000_s1026" style="position:absolute;margin-left:17.75pt;margin-top:2.5pt;width:343.5pt;height:9pt;z-index:251956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ApKcMA&#10;AADcAAAADwAAAGRycy9kb3ducmV2LnhtbERPS2vCQBC+F/wPywheim7qwcboKmKx1IvgA70O2TEJ&#10;ZmdDdk1if31XKHibj+8582VnStFQ7QrLCj5GEQji1OqCMwWn42YYg3AeWWNpmRQ8yMFy0XubY6Jt&#10;y3tqDj4TIYRdggpy76tESpfmZNCNbEUcuKutDfoA60zqGtsQbko5jqKJNFhwaMixonVO6e1wNwri&#10;R2zOzXn3faEtt1+/O/25ep8qNeh3qxkIT51/if/dPzrMjybwfCZc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ApKc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yMssMA&#10;AADcAAAADwAAAGRycy9kb3ducmV2LnhtbERPTWvCQBC9C/0PyxR6Ed3Yg8boKlJpqRehqeh1yI5J&#10;aHY2ZLdJ9Ne7guBtHu9zluveVKKlxpWWFUzGEQjizOqScwWH389RDMJ5ZI2VZVJwIQfr1ctgiYm2&#10;Hf9Qm/pchBB2CSoovK8TKV1WkEE3tjVx4M62MegDbHKpG+xCuKnkexRNpcGSQ0OBNX0UlP2l/0ZB&#10;fInNsT3uv06042573evZZjhX6u213yxAeOr9U/xwf+swP5rB/ZlwgV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yMss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MYw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Ro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MYwM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VvlcIA&#10;AADcAAAADwAAAGRycy9kb3ducmV2LnhtbERP22rCQBB9F/oPyxT6phstxBpdpQ2UFKGgqR8wZMck&#10;mJ0N2ammf98tCH2bw7nOZje6Tl1pCK1nA/NZAoq48rbl2sDp6336AioIssXOMxn4oQC77cNkg5n1&#10;Nz7StZRaxRAOGRpoRPpM61A15DDMfE8cubMfHEqEQ63tgLcY7jq9SJJUO2w5NjTYU95QdSm/nQE5&#10;pkWZpkvJ8315WL4tis/+uTDm6XF8XYMSGuVffHd/2Dg/WcHfM/ECv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FW+VwgAAANwAAAAPAAAAAAAAAAAAAAAAAJgCAABkcnMvZG93&#10;bnJldi54bWxQSwUGAAAAAAQABAD1AAAAhwMAAAAA&#10;" fillcolor="#943634 [2405]" strokecolor="windowText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>
              <w:rPr>
                <w:position w:val="-6"/>
              </w:rPr>
              <w:object w:dxaOrig="400" w:dyaOrig="325">
                <v:shape id="_x0000_i1061" type="#_x0000_t75" style="width:20pt;height:16.25pt" o:ole="">
                  <v:imagedata r:id="rId58" o:title=""/>
                </v:shape>
                <o:OLEObject Type="Embed" ProgID="FXEquation.Equation" ShapeID="_x0000_i1061" DrawAspect="Content" ObjectID="_1459808379" r:id="rId155"/>
              </w:object>
            </w:r>
            <w:r>
              <w:rPr>
                <w:position w:val="-6"/>
              </w:rPr>
              <w:t xml:space="preserve">                              </w:t>
            </w:r>
            <w:r>
              <w:rPr>
                <w:position w:val="-6"/>
              </w:rPr>
              <w:object w:dxaOrig="400" w:dyaOrig="325">
                <v:shape id="_x0000_i1062" type="#_x0000_t75" style="width:20pt;height:16.25pt" o:ole="">
                  <v:imagedata r:id="rId60" o:title=""/>
                </v:shape>
                <o:OLEObject Type="Embed" ProgID="FXEquation.Equation" ShapeID="_x0000_i1062" DrawAspect="Content" ObjectID="_1459808380" r:id="rId156"/>
              </w:object>
            </w:r>
            <w:r>
              <w:rPr>
                <w:position w:val="-6"/>
              </w:rPr>
              <w:t xml:space="preserve">                               </w:t>
            </w:r>
            <w:r>
              <w:rPr>
                <w:position w:val="-6"/>
              </w:rPr>
              <w:object w:dxaOrig="400" w:dyaOrig="325">
                <v:shape id="_x0000_i1063" type="#_x0000_t75" style="width:20pt;height:16.25pt" o:ole="">
                  <v:imagedata r:id="rId62" o:title=""/>
                </v:shape>
                <o:OLEObject Type="Embed" ProgID="FXEquation.Equation" ShapeID="_x0000_i1063" DrawAspect="Content" ObjectID="_1459808381" r:id="rId157"/>
              </w:object>
            </w:r>
            <w:r>
              <w:rPr>
                <w:position w:val="-6"/>
              </w:rPr>
              <w:t xml:space="preserve">                               </w:t>
            </w:r>
            <w:r>
              <w:rPr>
                <w:position w:val="-6"/>
              </w:rPr>
              <w:object w:dxaOrig="520" w:dyaOrig="325">
                <v:shape id="_x0000_i1064" type="#_x0000_t75" style="width:26pt;height:16.25pt" o:ole="">
                  <v:imagedata r:id="rId64" o:title=""/>
                </v:shape>
                <o:OLEObject Type="Embed" ProgID="FXEquation.Equation" ShapeID="_x0000_i1064" DrawAspect="Content" ObjectID="_1459808382" r:id="rId158"/>
              </w:object>
            </w:r>
            <w:r>
              <w:rPr>
                <w:position w:val="-6"/>
              </w:rPr>
              <w:t xml:space="preserve"> </w:t>
            </w:r>
          </w:p>
          <w:p w:rsidR="003B2772" w:rsidRPr="004C3072" w:rsidRDefault="003B2772" w:rsidP="00C0566A">
            <w:pPr>
              <w:pStyle w:val="QuestionStyle"/>
              <w:rPr>
                <w:color w:val="000000" w:themeColor="text1"/>
              </w:rPr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A64BD6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A64BD6">
              <w:rPr>
                <w:rFonts w:ascii="Times New Roman" w:hAnsi="Times New Roman"/>
                <w:sz w:val="24"/>
                <w:szCs w:val="24"/>
              </w:rPr>
              <w:t>Which diagram below 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hows a </w:t>
            </w:r>
            <w:r w:rsidRPr="00A64BD6">
              <w:rPr>
                <w:rFonts w:ascii="Times New Roman" w:hAnsi="Times New Roman"/>
                <w:sz w:val="24"/>
                <w:szCs w:val="24"/>
              </w:rPr>
              <w:t>convex quadrilateral?</w:t>
            </w:r>
          </w:p>
          <w:p w:rsidR="003B2772" w:rsidRPr="00A64BD6" w:rsidRDefault="00500075" w:rsidP="00C056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66" type="#_x0000_t75" style="position:absolute;margin-left:24.2pt;margin-top:6.75pt;width:372.95pt;height:64.05pt;z-index:251957248">
                  <v:imagedata r:id="rId66" o:title=""/>
                </v:shape>
                <o:OLEObject Type="Embed" ProgID="FXDraw.Graphic" ShapeID="_x0000_s1266" DrawAspect="Content" ObjectID="_1459808447" r:id="rId159"/>
              </w:object>
            </w: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Pr="00A64BD6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pStyle w:val="QuestionStyle"/>
            </w:pPr>
            <w:r w:rsidRPr="00460C07">
              <mc:AlternateContent>
                <mc:Choice Requires="wpg">
                  <w:drawing>
                    <wp:anchor distT="0" distB="0" distL="114300" distR="114300" simplePos="0" relativeHeight="251958272" behindDoc="0" locked="0" layoutInCell="1" allowOverlap="1" wp14:anchorId="35ECFF61" wp14:editId="600DF85D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99695</wp:posOffset>
                      </wp:positionV>
                      <wp:extent cx="4362450" cy="114300"/>
                      <wp:effectExtent l="0" t="0" r="19050" b="1905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4593BD" id="Group 110" o:spid="_x0000_s1026" style="position:absolute;margin-left:37.7pt;margin-top:7.85pt;width:343.5pt;height:9pt;z-index:2519582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K598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+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SuffEAAAA3A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OosIA&#10;AADcAAAADwAAAGRycy9kb3ducmV2LnhtbERP22rCQBB9L/Qflin0rW5UiCW6ShsoEUGoqR8wZMck&#10;mJ0N2ammf+8KQt/mcK6z2oyuUxcaQuvZwHSSgCKuvG25NnD8+Xp7BxUE2WLnmQz8UYDN+vlphZn1&#10;Vz7QpZRaxRAOGRpoRPpM61A15DBMfE8cuZMfHEqEQ63tgNcY7jo9S5JUO2w5NjTYU95QdS5/nQE5&#10;pEWZpgvJ8135vficFft+Xhjz+jJ+LEEJjfIvfri3Ns6fzuH+TLxAr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JM6iwgAAANwAAAAPAAAAAAAAAAAAAAAAAJgCAABkcnMvZG93&#10;bnJldi54bWxQSwUGAAAAAAQABAD1AAAAhwMAAAAA&#10;" fillcolor="#943634 [2405]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eEGM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eEG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RPr="00BA6C90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A64BD6" w:rsidRDefault="003B2772" w:rsidP="00C0566A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 w:rsidRPr="00A64BD6">
              <w:rPr>
                <w:rFonts w:ascii="Times New Roman" w:hAnsi="Times New Roman"/>
                <w:sz w:val="24"/>
                <w:szCs w:val="24"/>
              </w:rPr>
              <w:t xml:space="preserve">A quadrilateral has these properties. </w:t>
            </w:r>
          </w:p>
          <w:p w:rsidR="003B2772" w:rsidRPr="00BA6C90" w:rsidRDefault="003B2772" w:rsidP="00C0566A">
            <w:pPr>
              <w:spacing w:after="20"/>
              <w:rPr>
                <w:rFonts w:ascii="Times New Roman" w:hAnsi="Times New Roman"/>
                <w:i/>
                <w:sz w:val="16"/>
                <w:szCs w:val="16"/>
              </w:rPr>
            </w:pPr>
          </w:p>
          <w:p w:rsidR="003B2772" w:rsidRPr="00A64BD6" w:rsidRDefault="003B2772" w:rsidP="00C0566A">
            <w:pPr>
              <w:spacing w:after="20"/>
              <w:rPr>
                <w:rFonts w:ascii="Times New Roman" w:hAnsi="Times New Roman"/>
                <w:i/>
                <w:sz w:val="28"/>
                <w:szCs w:val="28"/>
              </w:rPr>
            </w:pPr>
            <w:r w:rsidRPr="00A64BD6">
              <w:rPr>
                <w:rFonts w:ascii="Times New Roman" w:hAnsi="Times New Roman"/>
                <w:i/>
                <w:sz w:val="28"/>
                <w:szCs w:val="28"/>
              </w:rPr>
              <w:t xml:space="preserve">The diagonals are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not equal in length but do</w:t>
            </w:r>
            <w:r w:rsidRPr="00A64BD6">
              <w:rPr>
                <w:rFonts w:ascii="Times New Roman" w:hAnsi="Times New Roman"/>
                <w:i/>
                <w:sz w:val="28"/>
                <w:szCs w:val="28"/>
              </w:rPr>
              <w:t xml:space="preserve"> b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isect one another</w:t>
            </w:r>
            <w:r w:rsidRPr="00A64BD6">
              <w:rPr>
                <w:rFonts w:ascii="Times New Roman" w:hAnsi="Times New Roman"/>
                <w:i/>
                <w:sz w:val="28"/>
                <w:szCs w:val="28"/>
              </w:rPr>
              <w:t>.</w:t>
            </w:r>
          </w:p>
          <w:p w:rsidR="003B2772" w:rsidRPr="00BA6C90" w:rsidRDefault="003B2772" w:rsidP="00C0566A">
            <w:pPr>
              <w:spacing w:after="20"/>
              <w:rPr>
                <w:rFonts w:ascii="Times New Roman" w:hAnsi="Times New Roman"/>
                <w:sz w:val="16"/>
                <w:szCs w:val="16"/>
              </w:rPr>
            </w:pPr>
          </w:p>
          <w:p w:rsidR="003B2772" w:rsidRPr="00A64BD6" w:rsidRDefault="003B2772" w:rsidP="00C0566A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quadrilateral could </w:t>
            </w:r>
            <w:r w:rsidRPr="00BA6C90">
              <w:rPr>
                <w:rFonts w:ascii="Times New Roman" w:hAnsi="Times New Roman"/>
                <w:b/>
                <w:sz w:val="24"/>
                <w:szCs w:val="24"/>
              </w:rPr>
              <w:t>not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be:</w:t>
            </w:r>
          </w:p>
          <w:p w:rsidR="003B2772" w:rsidRPr="00BA6C90" w:rsidRDefault="003B2772" w:rsidP="00C0566A">
            <w:pPr>
              <w:spacing w:after="20"/>
              <w:rPr>
                <w:rFonts w:ascii="Times New Roman" w:hAnsi="Times New Roman"/>
                <w:sz w:val="16"/>
                <w:szCs w:val="16"/>
              </w:rPr>
            </w:pPr>
          </w:p>
          <w:p w:rsidR="003B2772" w:rsidRPr="00A64BD6" w:rsidRDefault="003B2772" w:rsidP="00C0566A">
            <w:pPr>
              <w:spacing w:after="20"/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59296" behindDoc="0" locked="0" layoutInCell="1" allowOverlap="1" wp14:anchorId="12FDF69B" wp14:editId="33EA6496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248920</wp:posOffset>
                      </wp:positionV>
                      <wp:extent cx="4362450" cy="114300"/>
                      <wp:effectExtent l="0" t="0" r="19050" b="1905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89F7FC" id="Group 115" o:spid="_x0000_s1026" style="position:absolute;margin-left:44pt;margin-top:19.6pt;width:343.5pt;height:9pt;z-index:25195929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tOsIA&#10;AADcAAAADwAAAGRycy9kb3ducmV2LnhtbERP20rDQBB9F/yHZYS+2U0rbEvstrQBiQiCjX7AkB2T&#10;0OxsyE7b9O9dQfBtDuc6m93ke3WhMXaBLSzmGSjiOriOGwtfny+Pa1BRkB32gcnCjSLstvd3G8xd&#10;uPKRLpU0KoVwzNFCKzLkWse6JY9xHgbixH2H0aMkODbajXhN4b7Xyywz2mPHqaHFgYqW6lN19hbk&#10;aMrKmJUUxVv1sTosy/fhqbR29jDtn0EJTfIv/nO/ujR/YeD3mXSB3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U206wgAAANwAAAAPAAAAAAAAAAAAAAAAAJgCAABkcnMvZG93&#10;bnJldi54bWxQSwUGAAAAAAQABAD1AAAAhwMAAAAA&#10;" fillcolor="#943634 [2405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OHc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Qyj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qOHcYAAADcAAAADwAAAAAAAAAAAAAAAACYAgAAZHJz&#10;L2Rvd25yZXYueG1sUEsFBgAAAAAEAAQA9QAAAIsD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rhsMA&#10;AADcAAAADwAAAGRycy9kb3ducmV2LnhtbERPTWvCQBC9F/wPywheitnooY0xq4hFaS9CVfQ6ZMck&#10;mJ0N2W0S++u7hUJv83ifk60HU4uOWldZVjCLYhDEudUVFwrOp900AeE8ssbaMil4kIP1avSUYapt&#10;z5/UHX0hQgi7FBWU3jeplC4vyaCLbEMcuJttDfoA20LqFvsQbmo5j+MXabDi0FBiQ9uS8vvxyyhI&#10;Hom5dJfD/kof3L99H/Tr5nmh1GQ8bJYgPA3+X/znftdh/mwB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Yrhs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a kite                   a parallelogram               </w:t>
            </w:r>
            <w:r w:rsidRPr="00A64BD6">
              <w:rPr>
                <w:rFonts w:ascii="Times New Roman" w:hAnsi="Times New Roman"/>
                <w:sz w:val="24"/>
                <w:szCs w:val="24"/>
              </w:rPr>
              <w:t xml:space="preserve">a rhombus.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A64BD6">
              <w:rPr>
                <w:rFonts w:ascii="Times New Roman" w:hAnsi="Times New Roman"/>
                <w:sz w:val="24"/>
                <w:szCs w:val="24"/>
              </w:rPr>
              <w:t xml:space="preserve">   a rectang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le.                                           </w:t>
            </w:r>
            <w:r w:rsidRPr="00A64BD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B2772" w:rsidRPr="00BA6C90" w:rsidRDefault="003B2772" w:rsidP="00C0566A">
            <w:pPr>
              <w:pStyle w:val="QuestionStyle"/>
            </w:pPr>
          </w:p>
        </w:tc>
      </w:tr>
      <w:tr w:rsidR="003B2772" w:rsidRPr="006C0309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A847A0" w:rsidRDefault="00500075" w:rsidP="00C0566A">
            <w:pPr>
              <w:pStyle w:val="QuestionStyle"/>
            </w:pPr>
            <w:r>
              <w:rPr>
                <w:noProof w:val="0"/>
                <w:lang w:eastAsia="en-US"/>
              </w:rPr>
              <w:object w:dxaOrig="1440" w:dyaOrig="1440">
                <v:shape id="_x0000_s1267" type="#_x0000_t75" style="position:absolute;margin-left:285.1pt;margin-top:6.25pt;width:145.6pt;height:104.05pt;z-index:251960320;mso-position-horizontal-relative:text;mso-position-vertical-relative:text">
                  <v:imagedata r:id="rId68" o:title=""/>
                  <o:lock v:ext="edit" aspectratio="f"/>
                </v:shape>
                <o:OLEObject Type="Embed" ProgID="FXDraw.Graphic" ShapeID="_x0000_s1267" DrawAspect="Content" ObjectID="_1459808448" r:id="rId160"/>
              </w:object>
            </w:r>
            <w:r w:rsidR="003B2772" w:rsidRPr="00A847A0">
              <w:t xml:space="preserve">The value of </w:t>
            </w:r>
            <w:r w:rsidR="003B2772" w:rsidRPr="00A847A0">
              <w:rPr>
                <w:i/>
              </w:rPr>
              <w:t>x</w:t>
            </w:r>
            <w:r w:rsidR="003B2772" w:rsidRPr="00A847A0">
              <w:t xml:space="preserve"> is:</w:t>
            </w:r>
          </w:p>
          <w:p w:rsidR="003B2772" w:rsidRPr="006C0309" w:rsidRDefault="00674472" w:rsidP="00C0566A">
            <w:pPr>
              <w:pStyle w:val="QuestionStyle"/>
            </w:pPr>
            <w: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 wp14:anchorId="0FD71A62" wp14:editId="4A1BD77A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47625</wp:posOffset>
                      </wp:positionV>
                      <wp:extent cx="2374265" cy="1403985"/>
                      <wp:effectExtent l="0" t="0" r="0" b="5080"/>
                      <wp:wrapNone/>
                      <wp:docPr id="38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C3072" w:rsidRPr="004C3072" w:rsidRDefault="004C3072">
                                  <w:pPr>
                                    <w:rPr>
                                      <w:position w:val="-130"/>
                                    </w:rPr>
                                  </w:pPr>
                                  <w:r w:rsidRPr="004C3072">
                                    <w:rPr>
                                      <w:position w:val="-130"/>
                                    </w:rPr>
                                    <w:t xml:space="preserve"> </w:t>
                                  </w:r>
                                  <w:r w:rsidRPr="004C3072">
                                    <w:rPr>
                                      <w:color w:val="FF0000"/>
                                      <w:position w:val="-130"/>
                                    </w:rPr>
                                    <w:object w:dxaOrig="2563" w:dyaOrig="1514">
                                      <v:shape id="_x0000_i1143" type="#_x0000_t75" style="width:128.15pt;height:75.7pt" o:ole="">
                                        <v:imagedata r:id="rId161" o:title=""/>
                                      </v:shape>
                                      <o:OLEObject Type="Embed" ProgID="FXEquation.Equation" ShapeID="_x0000_i1143" DrawAspect="Content" ObjectID="_1459808461" r:id="rId162"/>
                                    </w:object>
                                  </w:r>
                                  <w:r w:rsidRPr="004C3072">
                                    <w:rPr>
                                      <w:position w:val="-13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FD71A6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3" type="#_x0000_t202" style="position:absolute;margin-left:81.8pt;margin-top:3.75pt;width:186.95pt;height:110.55pt;z-index:25197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" stroked="f">
                      <v:textbox style="mso-fit-shape-to-text:t">
                        <w:txbxContent>
                          <w:p w:rsidR="004C3072" w:rsidRPr="004C3072" w:rsidRDefault="004C3072">
                            <w:pPr>
                              <w:rPr>
                                <w:position w:val="-130"/>
                              </w:rPr>
                            </w:pPr>
                            <w:r w:rsidRPr="004C3072">
                              <w:rPr>
                                <w:position w:val="-130"/>
                              </w:rPr>
                              <w:t xml:space="preserve"> </w:t>
                            </w:r>
                            <w:r w:rsidRPr="004C3072">
                              <w:rPr>
                                <w:color w:val="FF0000"/>
                                <w:position w:val="-130"/>
                              </w:rPr>
                              <w:object w:dxaOrig="2563" w:dyaOrig="1514">
                                <v:shape id="_x0000_i1143" type="#_x0000_t75" style="width:128.15pt;height:75.7pt" o:ole="">
                                  <v:imagedata r:id="rId161" o:title=""/>
                                </v:shape>
                                <o:OLEObject Type="Embed" ProgID="FXEquation.Equation" ShapeID="_x0000_i1143" DrawAspect="Content" ObjectID="_1459808461" r:id="rId163"/>
                              </w:object>
                            </w:r>
                            <w:r w:rsidRPr="004C3072">
                              <w:rPr>
                                <w:position w:val="-13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B2772" w:rsidRPr="006C0309" w:rsidRDefault="003B2772" w:rsidP="00C0566A">
            <w:pPr>
              <w:pStyle w:val="QuestionStyle"/>
            </w:pPr>
          </w:p>
          <w:p w:rsidR="003B2772" w:rsidRPr="006C0309" w:rsidRDefault="003B2772" w:rsidP="00C0566A">
            <w:pPr>
              <w:pStyle w:val="QuestionStyle"/>
            </w:pPr>
            <w:r w:rsidRPr="006C0309">
              <mc:AlternateContent>
                <mc:Choice Requires="wpg">
                  <w:drawing>
                    <wp:anchor distT="0" distB="0" distL="114300" distR="114300" simplePos="0" relativeHeight="251961344" behindDoc="0" locked="0" layoutInCell="1" allowOverlap="1" wp14:anchorId="00DA0DA9" wp14:editId="484ABAB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9B86F3" id="Group 130" o:spid="_x0000_s1026" style="position:absolute;margin-left:18.8pt;margin-top:.9pt;width:13.5pt;height:74.4pt;z-index:25196134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V74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V74M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3WcIA&#10;AADcAAAADwAAAGRycy9kb3ducmV2LnhtbERP22rCQBB9F/oPyxT6pptGiJK6ShuQFKGgaT9gyE6T&#10;0OxsyI6a/n1XKPg2h3OdzW5yvbrQGDrPBp4XCSji2tuOGwNfn/v5GlQQZIu9ZzLwSwF224fZBnPr&#10;r3yiSyWNiiEccjTQigy51qFuyWFY+IE4ct9+dCgRjo22I15juOt1miSZdthxbGhxoKKl+qc6OwNy&#10;ysoqy1ZSFIfquHpLy49hWRrz9Di9voASmuQu/ne/2zh/mcLtmXiB3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3TdZwgAAANwAAAAPAAAAAAAAAAAAAAAAAJgCAABkcnMvZG93&#10;bnJldi54bWxQSwUGAAAAAAQABAD1AAAAhwMAAAAA&#10;" fillcolor="#943634 [24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tADMMA&#10;AADcAAAADwAAAGRycy9kb3ducmV2LnhtbERPS2vCQBC+F/wPyxR6KbqxQo3RVaSlohfBB3odsmMS&#10;mp0N2W0S/fWuIPQ2H99zZovOlKKh2hWWFQwHEQji1OqCMwXHw08/BuE8ssbSMim4koPFvPcyw0Tb&#10;lnfU7H0mQgi7BBXk3leJlC7NyaAb2Io4cBdbG/QB1pnUNbYh3JTyI4o+pcGCQ0OOFX3llP7u/4yC&#10;+BqbU3Pars604fb7ttXj5ftEqbfXbjkF4anz/+Kne63D/NEIHs+EC+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tAD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LYeM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C2Hj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6C0309">
              <w:t xml:space="preserve">             </w:t>
            </w:r>
            <w:r>
              <w:t xml:space="preserve"> 14</w:t>
            </w:r>
            <w:r w:rsidRPr="006C0309">
              <w:rPr>
                <w:vertAlign w:val="superscript"/>
              </w:rPr>
              <w:t>o</w:t>
            </w:r>
            <w:r>
              <w:t xml:space="preserve"> 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C0309" w:rsidRDefault="003B2772" w:rsidP="00C0566A">
            <w:pPr>
              <w:pStyle w:val="QuestionStyle"/>
            </w:pPr>
            <w:r w:rsidRPr="006C0309">
              <w:t xml:space="preserve">              </w:t>
            </w:r>
            <w:r>
              <w:t>42</w:t>
            </w:r>
            <w:r w:rsidRPr="006C0309">
              <w:rPr>
                <w:vertAlign w:val="superscript"/>
              </w:rPr>
              <w:t>o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C0309" w:rsidRDefault="003B2772" w:rsidP="00C0566A">
            <w:pPr>
              <w:pStyle w:val="QuestionStyle"/>
            </w:pPr>
            <w:r w:rsidRPr="006C0309">
              <w:t xml:space="preserve">              </w:t>
            </w:r>
            <w:r>
              <w:t>46</w:t>
            </w:r>
            <w:r w:rsidRPr="006C0309">
              <w:rPr>
                <w:vertAlign w:val="superscript"/>
              </w:rPr>
              <w:t>o</w:t>
            </w:r>
          </w:p>
          <w:p w:rsidR="003B2772" w:rsidRPr="00A5054E" w:rsidRDefault="003B2772" w:rsidP="00C0566A">
            <w:pPr>
              <w:pStyle w:val="QuestionStyle"/>
              <w:rPr>
                <w:sz w:val="12"/>
                <w:szCs w:val="12"/>
              </w:rPr>
            </w:pPr>
          </w:p>
          <w:p w:rsidR="003B2772" w:rsidRPr="006C0309" w:rsidRDefault="003B2772" w:rsidP="00C0566A">
            <w:pPr>
              <w:pStyle w:val="QuestionStyle"/>
            </w:pPr>
            <w:r w:rsidRPr="006C0309">
              <w:t xml:space="preserve">              </w:t>
            </w:r>
            <w:r>
              <w:t>138</w:t>
            </w:r>
            <w:r w:rsidRPr="006C0309">
              <w:rPr>
                <w:vertAlign w:val="superscript"/>
              </w:rPr>
              <w:t>o</w:t>
            </w:r>
          </w:p>
          <w:p w:rsidR="003B2772" w:rsidRPr="006C0309" w:rsidRDefault="003B2772" w:rsidP="00C0566A">
            <w:pPr>
              <w:pStyle w:val="QuestionStyle"/>
              <w:rPr>
                <w:sz w:val="12"/>
                <w:szCs w:val="12"/>
              </w:rPr>
            </w:pPr>
            <w:r>
              <w:t xml:space="preserve">  </w:t>
            </w: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020AE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020AE2">
              <w:rPr>
                <w:rFonts w:ascii="Times New Roman" w:hAnsi="Times New Roman"/>
                <w:sz w:val="24"/>
                <w:szCs w:val="24"/>
              </w:rPr>
              <w:t>Whi</w:t>
            </w:r>
            <w:r>
              <w:rPr>
                <w:rFonts w:ascii="Times New Roman" w:hAnsi="Times New Roman"/>
                <w:sz w:val="24"/>
                <w:szCs w:val="24"/>
              </w:rPr>
              <w:t>ch statement is true of all rhombuses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B2772" w:rsidRPr="00020AE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Pr="00020AE2" w:rsidRDefault="003B2772" w:rsidP="00C0566A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62368" behindDoc="0" locked="0" layoutInCell="1" allowOverlap="1" wp14:anchorId="2BCE18CB" wp14:editId="1C99F160">
                      <wp:simplePos x="0" y="0"/>
                      <wp:positionH relativeFrom="column">
                        <wp:posOffset>219075</wp:posOffset>
                      </wp:positionH>
                      <wp:positionV relativeFrom="paragraph">
                        <wp:posOffset>111125</wp:posOffset>
                      </wp:positionV>
                      <wp:extent cx="190500" cy="895350"/>
                      <wp:effectExtent l="0" t="0" r="19050" b="1905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00" cy="8953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167" name="AutoShape 1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8" name="AutoShape 1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9" name="AutoShape 1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1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57446DA" id="Group 166" o:spid="_x0000_s1026" style="position:absolute;margin-left:17.25pt;margin-top:8.75pt;width:15pt;height:70.5pt;z-index:251962368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">
                      <v:roundrect id="AutoShape 128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ZJ2cIA&#10;AADcAAAADwAAAGRycy9kb3ducmV2LnhtbERPTWsCMRC9F/ofwgjeamJBW1ejlILSW3HtweO4GXcX&#10;N5M1ya7b/npTKPQ2j/c5q81gG9GTD7VjDdOJAkFcOFNzqeHrsH16BREissHGMWn4pgCb9ePDCjPj&#10;brynPo+lSCEcMtRQxdhmUoaiIoth4lrixJ2dtxgT9KU0Hm8p3DbyWam5tFhzaqiwpfeKikveWQ2F&#10;UZ3yx/5zcZrF/Kfvrix3V63Ho+FtCSLSEP/Ff+4Pk+bPX+D3mXSB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RknZwgAAANwAAAAPAAAAAAAAAAAAAAAAAJgCAABkcnMvZG93&#10;bnJldi54bWxQSwUGAAAAAAQABAD1AAAAhwMAAAAA&#10;"/>
                      <v:roundrect id="AutoShape 129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ndq8QA&#10;AADcAAAADwAAAGRycy9kb3ducmV2LnhtbESPQU/DMAyF70j8h8hI3FgCEhN0yyY0aYjbRNmBo9d4&#10;bbXG6ZK0K/v1+IDEzdZ7fu/zcj35To0UUxvYwuPMgCKugmu5trD/2j68gEoZ2WEXmCz8UIL16vZm&#10;iYULF/6kscy1khBOBVpocu4LrVPVkMc0Cz2xaMcQPWZZY61dxIuE+04/GTPXHluWhgZ72jRUncrB&#10;W6icGUz8Hnevh+dcXsfhzPr9bO393fS2AJVpyv/mv+sPJ/hzoZVnZA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Z3avEAAAA3AAAAA8AAAAAAAAAAAAAAAAAmAIAAGRycy9k&#10;b3ducmV2LnhtbFBLBQYAAAAABAAEAPUAAACJAwAAAAA=&#10;"/>
                      <v:roundrect id="AutoShape 130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V4MMEA&#10;AADcAAAADwAAAGRycy9kb3ducmV2LnhtbERPTWsCMRC9F/wPYQRvNbGg1NUoIlS8lW49eBw34+7i&#10;ZrIm2XXbX98UCr3N433OejvYRvTkQ+1Yw2yqQBAXztRcajh9vj2/gggR2WDjmDR8UYDtZvS0xsy4&#10;B39Qn8dSpBAOGWqoYmwzKUNRkcUwdS1x4q7OW4wJ+lIaj48Ubhv5otRCWqw5NVTY0r6i4pZ3VkNh&#10;VKf8uX9fXuYx/+67O8vDXevJeNitQEQa4r/4z300af5iCb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VeDDBAAAA3AAAAA8AAAAAAAAAAAAAAAAAmAIAAGRycy9kb3du&#10;cmV2LnhtbFBLBQYAAAAABAAEAPUAAACGAwAAAAA=&#10;"/>
                      <v:roundrect id="AutoShape 131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//UcYA&#10;AADcAAAADwAAAGRycy9kb3ducmV2LnhtbESPT2vDMAzF74N9B6NBb6vTQbeS1i1jMNigO/TfoTcR&#10;q3HaWM5sL02//XQY7Cbxnt77abEafKt6iqkJbGAyLkARV8E2XBvY794fZ6BSRrbYBiYDN0qwWt7f&#10;LbC04cob6re5VhLCqUQDLueu1DpVjjymceiIRTuF6DHLGmttI14l3Lf6qSietceGpcFhR2+Oqsv2&#10;xxvYWBfT9Hv91a8/99PJoRry+eiMGT0Mr3NQmYb8b/67/rCC/yL48ox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//UcYAAADcAAAADwAAAAAAAAAAAAAAAACYAgAAZHJz&#10;L2Rvd25yZXYueG1sUEsFBgAAAAAEAAQA9QAAAIsDAAAAAA==&#10;" fillcolor="#943634 [2405]"/>
                    </v:group>
                  </w:pict>
                </mc:Fallback>
              </mc:AlternateContent>
            </w:r>
            <w:r w:rsidRPr="00020AE2">
              <w:rPr>
                <w:rFonts w:ascii="Times New Roman" w:hAnsi="Times New Roman"/>
                <w:sz w:val="24"/>
                <w:szCs w:val="24"/>
              </w:rPr>
              <w:t>The angle sum is 360</w:t>
            </w:r>
            <w:r w:rsidRPr="00020AE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 xml:space="preserve"> and the diagonals are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>equal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length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B2772" w:rsidRPr="00020AE2" w:rsidRDefault="003B2772" w:rsidP="00C0566A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020AE2">
              <w:rPr>
                <w:rFonts w:ascii="Times New Roman" w:hAnsi="Times New Roman"/>
                <w:sz w:val="24"/>
                <w:szCs w:val="24"/>
              </w:rPr>
              <w:t>The diagonals are equal in length and intersect at an angle of 45</w:t>
            </w:r>
            <w:r w:rsidRPr="00020AE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B2772" w:rsidRPr="00020AE2" w:rsidRDefault="003B2772" w:rsidP="00C0566A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020AE2">
              <w:rPr>
                <w:rFonts w:ascii="Times New Roman" w:hAnsi="Times New Roman"/>
                <w:sz w:val="24"/>
                <w:szCs w:val="24"/>
              </w:rPr>
              <w:t>All sides are equal and all angles are 45</w:t>
            </w:r>
            <w:r w:rsidRPr="00020AE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020AE2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B2772" w:rsidRPr="00020AE2" w:rsidRDefault="003B2772" w:rsidP="00C0566A">
            <w:pPr>
              <w:spacing w:before="120"/>
              <w:ind w:firstLine="784"/>
              <w:rPr>
                <w:rFonts w:ascii="Times New Roman" w:hAnsi="Times New Roman"/>
                <w:sz w:val="24"/>
                <w:szCs w:val="24"/>
              </w:rPr>
            </w:pPr>
            <w:r w:rsidRPr="00020AE2">
              <w:rPr>
                <w:rFonts w:ascii="Times New Roman" w:hAnsi="Times New Roman"/>
                <w:sz w:val="24"/>
                <w:szCs w:val="24"/>
              </w:rPr>
              <w:t>The diagonals bisect one another at right angles.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 xml:space="preserve">What is the value of </w:t>
            </w:r>
            <w:r w:rsidRPr="009C4BA5">
              <w:rPr>
                <w:i/>
              </w:rPr>
              <w:t>g</w:t>
            </w:r>
            <w:r>
              <w:t xml:space="preserve"> ?</w:t>
            </w:r>
            <w:r w:rsidR="00674472">
              <w:t xml:space="preserve">                    </w:t>
            </w:r>
            <w:r w:rsidR="00674472" w:rsidRPr="00674472">
              <w:rPr>
                <w:color w:val="FF0000"/>
                <w:position w:val="-98"/>
              </w:rPr>
              <w:object w:dxaOrig="1883" w:dyaOrig="1193">
                <v:shape id="_x0000_i1065" type="#_x0000_t75" style="width:94.15pt;height:59.65pt" o:ole="">
                  <v:imagedata r:id="rId164" o:title=""/>
                </v:shape>
                <o:OLEObject Type="Embed" ProgID="FXEquation.Equation" ShapeID="_x0000_i1065" DrawAspect="Content" ObjectID="_1459808383" r:id="rId165"/>
              </w:object>
            </w:r>
            <w:r w:rsidR="00674472">
              <w:t xml:space="preserve">         </w:t>
            </w:r>
          </w:p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68" type="#_x0000_t75" style="position:absolute;margin-left:205.45pt;margin-top:-.45pt;width:234.1pt;height:72.75pt;z-index:251963392;mso-position-horizontal-relative:text;mso-position-vertical-relative:text">
                  <v:imagedata r:id="rId70" o:title=""/>
                </v:shape>
                <o:OLEObject Type="Embed" ProgID="FXDraw.Graphic" ShapeID="_x0000_s1268" DrawAspect="Content" ObjectID="_1459808449" r:id="rId166"/>
              </w:object>
            </w:r>
            <w:r w:rsidR="003B2772" w:rsidRPr="0013023C"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58CDAA3E" wp14:editId="6508F978">
                      <wp:simplePos x="0" y="0"/>
                      <wp:positionH relativeFrom="column">
                        <wp:posOffset>738505</wp:posOffset>
                      </wp:positionH>
                      <wp:positionV relativeFrom="paragraph">
                        <wp:posOffset>130810</wp:posOffset>
                      </wp:positionV>
                      <wp:extent cx="754380" cy="373380"/>
                      <wp:effectExtent l="0" t="0" r="26670" b="26670"/>
                      <wp:wrapNone/>
                      <wp:docPr id="171" name="Rectangle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C2381" id="Rectangle 171" o:spid="_x0000_s1026" style="position:absolute;margin-left:58.15pt;margin-top:10.3pt;width:59.4pt;height:29.4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3B2772" w:rsidRPr="000C3BD9" w:rsidRDefault="003B2772" w:rsidP="00C0566A">
            <w:pPr>
              <w:pStyle w:val="QuestionStyle"/>
              <w:rPr>
                <w:sz w:val="32"/>
                <w:szCs w:val="32"/>
              </w:rPr>
            </w:pPr>
            <w:r>
              <w:t xml:space="preserve">         </w:t>
            </w:r>
            <w:r w:rsidRPr="000C3BD9">
              <w:rPr>
                <w:i/>
                <w:sz w:val="32"/>
                <w:szCs w:val="32"/>
              </w:rPr>
              <w:t>g</w:t>
            </w:r>
            <w:r>
              <w:rPr>
                <w:sz w:val="32"/>
                <w:szCs w:val="32"/>
              </w:rPr>
              <w:t xml:space="preserve"> =   </w:t>
            </w:r>
            <w:r w:rsidR="00674472">
              <w:rPr>
                <w:sz w:val="32"/>
                <w:szCs w:val="32"/>
              </w:rPr>
              <w:t>77</w:t>
            </w:r>
            <w:r w:rsidR="00674472" w:rsidRPr="00674472">
              <w:rPr>
                <w:sz w:val="32"/>
                <w:szCs w:val="32"/>
                <w:vertAlign w:val="superscript"/>
              </w:rPr>
              <w:t>o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rPr>
                <w:rFonts w:asciiTheme="minorHAnsi" w:hAnsiTheme="minorHAnsi" w:cstheme="minorBidi"/>
                <w:noProof w:val="0"/>
                <w:sz w:val="22"/>
                <w:szCs w:val="22"/>
                <w:lang w:eastAsia="en-US"/>
              </w:rPr>
              <w:object w:dxaOrig="1440" w:dyaOrig="1440">
                <v:shape id="_x0000_s1269" type="#_x0000_t75" style="position:absolute;margin-left:266.85pt;margin-top:6.65pt;width:182.4pt;height:89.95pt;z-index:251965440;mso-position-horizontal-relative:text;mso-position-vertical-relative:text">
                  <v:imagedata r:id="rId72" o:title=""/>
                </v:shape>
                <o:OLEObject Type="Embed" ProgID="FXDraw.Graphic" ShapeID="_x0000_s1269" DrawAspect="Content" ObjectID="_1459808450" r:id="rId167"/>
              </w:object>
            </w:r>
            <w:r w:rsidR="003B2772">
              <w:t xml:space="preserve">Find the value of </w:t>
            </w:r>
            <w:r w:rsidR="003B2772">
              <w:rPr>
                <w:i/>
              </w:rPr>
              <w:t>k</w:t>
            </w:r>
            <w:r w:rsidR="003B2772">
              <w:t xml:space="preserve"> in the diagram below.</w:t>
            </w:r>
          </w:p>
          <w:p w:rsidR="003B2772" w:rsidRDefault="003B2772" w:rsidP="00C0566A">
            <w:pPr>
              <w:pStyle w:val="QuestionStyle"/>
            </w:pPr>
          </w:p>
          <w:p w:rsidR="003B2772" w:rsidRPr="00674472" w:rsidRDefault="00674472" w:rsidP="00C0566A">
            <w:pPr>
              <w:pStyle w:val="QuestionStyle"/>
              <w:rPr>
                <w:position w:val="-98"/>
              </w:rPr>
            </w:pPr>
            <w:r>
              <w:t xml:space="preserve">                                            </w:t>
            </w:r>
            <w:r w:rsidRPr="00674472">
              <w:rPr>
                <w:color w:val="FF0000"/>
                <w:position w:val="-98"/>
              </w:rPr>
              <w:object w:dxaOrig="2354" w:dyaOrig="1245">
                <v:shape id="_x0000_i1066" type="#_x0000_t75" style="width:117.7pt;height:62.25pt" o:ole="">
                  <v:imagedata r:id="rId168" o:title=""/>
                </v:shape>
                <o:OLEObject Type="Embed" ProgID="FXEquation.Equation" ShapeID="_x0000_i1066" DrawAspect="Content" ObjectID="_1459808384" r:id="rId169"/>
              </w:object>
            </w:r>
            <w:r w:rsidRPr="00674472">
              <w:rPr>
                <w:position w:val="-98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24574E7B" wp14:editId="446A8F03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135" name="Rectangl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74472" w:rsidRPr="00674472" w:rsidRDefault="00674472" w:rsidP="00674472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4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40"/>
                                    </w:rPr>
                                    <w:t>30</w:t>
                                  </w:r>
                                  <w:r w:rsidRPr="00674472">
                                    <w:rPr>
                                      <w:color w:val="000000" w:themeColor="text1"/>
                                      <w:sz w:val="40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574E7B" id="Rectangle 135" o:spid="_x0000_s1034" style="position:absolute;margin-left:75.25pt;margin-top:8.25pt;width:59.4pt;height:29.4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" filled="f" strokecolor="black [3213]" strokeweight="1.5pt">
                      <v:textbox>
                        <w:txbxContent>
                          <w:p w:rsidR="00674472" w:rsidRPr="00674472" w:rsidRDefault="00674472" w:rsidP="00674472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</w:rPr>
                              <w:t>30</w:t>
                            </w:r>
                            <w:r w:rsidRPr="00674472">
                              <w:rPr>
                                <w:color w:val="000000" w:themeColor="text1"/>
                                <w:sz w:val="40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  <w:rPr>
                <w:i/>
                <w:sz w:val="36"/>
                <w:szCs w:val="36"/>
              </w:rPr>
            </w:pPr>
            <w:r>
              <w:t xml:space="preserve">                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sz w:val="28"/>
                <w:szCs w:val="28"/>
              </w:rPr>
              <w:t xml:space="preserve"> =</w:t>
            </w:r>
            <w:r>
              <w:t xml:space="preserve">                                                                       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70" type="#_x0000_t75" style="position:absolute;margin-left:211.5pt;margin-top:12.95pt;width:194.85pt;height:119.5pt;z-index:251967488;mso-position-horizontal-relative:text;mso-position-vertical-relative:text">
                  <v:imagedata r:id="rId74" o:title=""/>
                </v:shape>
                <o:OLEObject Type="Embed" ProgID="FXDraw.Graphic" ShapeID="_x0000_s1270" DrawAspect="Content" ObjectID="_1459808451" r:id="rId170"/>
              </w:object>
            </w:r>
            <w:r w:rsidR="003B2772">
              <w:t xml:space="preserve">What is the size of  </w:t>
            </w:r>
            <w:r w:rsidR="003B2772" w:rsidRPr="00674472">
              <w:rPr>
                <w:color w:val="FF0000"/>
                <w:position w:val="-6"/>
              </w:rPr>
              <w:object w:dxaOrig="901" w:dyaOrig="300">
                <v:shape id="_x0000_i1067" type="#_x0000_t75" style="width:45.05pt;height:15pt" o:ole="">
                  <v:imagedata r:id="rId76" o:title=""/>
                </v:shape>
                <o:OLEObject Type="Embed" ProgID="FXEquation.Equation" ShapeID="_x0000_i1067" DrawAspect="Content" ObjectID="_1459808385" r:id="rId171"/>
              </w:object>
            </w:r>
            <w:r w:rsidR="003B2772">
              <w:t xml:space="preserve"> </w:t>
            </w:r>
          </w:p>
          <w:p w:rsidR="003B2772" w:rsidRPr="00801D97" w:rsidRDefault="00801D97" w:rsidP="00C0566A">
            <w:pPr>
              <w:pStyle w:val="QuestionStyle"/>
              <w:rPr>
                <w:position w:val="-116"/>
              </w:rPr>
            </w:pPr>
            <w:r>
              <w:t xml:space="preserve"> </w:t>
            </w:r>
            <w:r w:rsidRPr="00801D97">
              <w:rPr>
                <w:color w:val="FF0000"/>
                <w:position w:val="-116"/>
              </w:rPr>
              <w:object w:dxaOrig="2947" w:dyaOrig="1425">
                <v:shape id="_x0000_i1068" type="#_x0000_t75" style="width:147.35pt;height:71.25pt" o:ole="">
                  <v:imagedata r:id="rId172" o:title=""/>
                </v:shape>
                <o:OLEObject Type="Embed" ProgID="FXEquation.Equation" ShapeID="_x0000_i1068" DrawAspect="Content" ObjectID="_1459808386" r:id="rId173"/>
              </w:object>
            </w:r>
            <w:r w:rsidRPr="00801D97">
              <w:rPr>
                <w:position w:val="-116"/>
              </w:rPr>
              <w:t xml:space="preserve"> </w:t>
            </w:r>
          </w:p>
          <w:p w:rsidR="003B2772" w:rsidRPr="00674472" w:rsidRDefault="00674472" w:rsidP="00C0566A">
            <w:pPr>
              <w:pStyle w:val="QuestionStyle"/>
              <w:rPr>
                <w:position w:val="-6"/>
              </w:rPr>
            </w:pPr>
            <w:r>
              <w:t xml:space="preserve"> </w:t>
            </w:r>
            <w:r w:rsidR="00801D97" w:rsidRPr="00674472">
              <w:rPr>
                <w:color w:val="FF0000"/>
                <w:position w:val="-6"/>
              </w:rPr>
              <w:object w:dxaOrig="184" w:dyaOrig="273">
                <v:shape id="_x0000_i1069" type="#_x0000_t75" style="width:9.2pt;height:13.65pt" o:ole="">
                  <v:imagedata r:id="rId174" o:title=""/>
                </v:shape>
                <o:OLEObject Type="Embed" ProgID="FXEquation.Equation" ShapeID="_x0000_i1069" DrawAspect="Content" ObjectID="_1459808387" r:id="rId175"/>
              </w:object>
            </w:r>
            <w:r w:rsidRPr="00674472">
              <w:rPr>
                <w:position w:val="-6"/>
              </w:rPr>
              <w:t xml:space="preserve"> 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  <w:r w:rsidRPr="0013023C"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46FD471F" wp14:editId="7D9E52B7">
                      <wp:simplePos x="0" y="0"/>
                      <wp:positionH relativeFrom="column">
                        <wp:posOffset>1003300</wp:posOffset>
                      </wp:positionH>
                      <wp:positionV relativeFrom="paragraph">
                        <wp:posOffset>96520</wp:posOffset>
                      </wp:positionV>
                      <wp:extent cx="754380" cy="373380"/>
                      <wp:effectExtent l="0" t="0" r="26670" b="26670"/>
                      <wp:wrapNone/>
                      <wp:docPr id="147" name="Rectangl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89AC40" id="Rectangle 147" o:spid="_x0000_s1026" style="position:absolute;margin-left:79pt;margin-top:7.6pt;width:59.4pt;height:29.4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3B2772" w:rsidRPr="006A6BA7" w:rsidRDefault="003B2772" w:rsidP="00C0566A">
            <w:pPr>
              <w:pStyle w:val="QuestionStyle"/>
              <w:rPr>
                <w:color w:val="000000" w:themeColor="text1"/>
              </w:rPr>
            </w:pPr>
            <w:r>
              <w:t xml:space="preserve">         </w:t>
            </w:r>
            <w:r w:rsidRPr="008E096D">
              <w:object w:dxaOrig="1126" w:dyaOrig="300">
                <v:shape id="_x0000_i1070" type="#_x0000_t75" style="width:56.3pt;height:15pt" o:ole="">
                  <v:imagedata r:id="rId78" o:title=""/>
                </v:shape>
                <o:OLEObject Type="Embed" ProgID="FXEquation.Equation" ShapeID="_x0000_i1070" DrawAspect="Content" ObjectID="_1459808388" r:id="rId176"/>
              </w:object>
            </w:r>
            <w:r w:rsidRPr="008E096D">
              <w:t xml:space="preserve"> </w:t>
            </w:r>
            <w:r w:rsidR="006A6BA7" w:rsidRPr="006A6BA7">
              <w:rPr>
                <w:color w:val="000000" w:themeColor="text1"/>
                <w:sz w:val="40"/>
              </w:rPr>
              <w:t>78</w:t>
            </w:r>
            <w:r w:rsidR="006A6BA7" w:rsidRPr="006A6BA7">
              <w:rPr>
                <w:color w:val="000000" w:themeColor="text1"/>
                <w:sz w:val="40"/>
                <w:vertAlign w:val="superscript"/>
              </w:rPr>
              <w:t>o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Pr="00BA58E4" w:rsidRDefault="006A6BA7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6431179A" wp14:editId="4A6367E1">
                      <wp:simplePos x="0" y="0"/>
                      <wp:positionH relativeFrom="column">
                        <wp:posOffset>3328035</wp:posOffset>
                      </wp:positionH>
                      <wp:positionV relativeFrom="paragraph">
                        <wp:posOffset>-45720</wp:posOffset>
                      </wp:positionV>
                      <wp:extent cx="2374265" cy="1403985"/>
                      <wp:effectExtent l="0" t="0" r="0" b="0"/>
                      <wp:wrapNone/>
                      <wp:docPr id="3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A6BA7" w:rsidRDefault="006A6BA7">
                                  <w:r>
                                    <w:t xml:space="preserve"> </w:t>
                                  </w:r>
                                  <w:r w:rsidRPr="006A6BA7">
                                    <w:rPr>
                                      <w:color w:val="FF0000"/>
                                      <w:position w:val="-102"/>
                                    </w:rPr>
                                    <w:object w:dxaOrig="2549" w:dyaOrig="1234">
                                      <v:shape id="_x0000_i1144" type="#_x0000_t75" style="width:127.45pt;height:61.7pt" o:ole="">
                                        <v:imagedata r:id="rId177" o:title=""/>
                                      </v:shape>
                                      <o:OLEObject Type="Embed" ProgID="FXEquation.Equation" ShapeID="_x0000_i1144" DrawAspect="Content" ObjectID="_1459808462" r:id="rId178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431179A" id="_x0000_s1035" type="#_x0000_t202" style="position:absolute;margin-left:262.05pt;margin-top:-3.6pt;width:186.95pt;height:110.55pt;z-index:2519828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" stroked="f">
                      <v:textbox style="mso-fit-shape-to-text:t">
                        <w:txbxContent>
                          <w:p w:rsidR="006A6BA7" w:rsidRDefault="006A6BA7">
                            <w:r>
                              <w:t xml:space="preserve"> </w:t>
                            </w:r>
                            <w:r w:rsidRPr="006A6BA7">
                              <w:rPr>
                                <w:color w:val="FF0000"/>
                                <w:position w:val="-102"/>
                              </w:rPr>
                              <w:object w:dxaOrig="2549" w:dyaOrig="1234">
                                <v:shape id="_x0000_i1144" type="#_x0000_t75" style="width:127.45pt;height:61.7pt" o:ole="">
                                  <v:imagedata r:id="rId177" o:title=""/>
                                </v:shape>
                                <o:OLEObject Type="Embed" ProgID="FXEquation.Equation" ShapeID="_x0000_i1144" DrawAspect="Content" ObjectID="_1459808462" r:id="rId179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772" w:rsidRPr="00BA58E4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3B2772" w:rsidRPr="00BA58E4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 w:rsidR="003B2772" w:rsidRPr="00BA58E4">
              <w:rPr>
                <w:rFonts w:ascii="Times New Roman" w:hAnsi="Times New Roman"/>
                <w:sz w:val="24"/>
                <w:szCs w:val="24"/>
              </w:rPr>
              <w:t xml:space="preserve"> in the kite below.</w:t>
            </w:r>
          </w:p>
          <w:p w:rsidR="003B2772" w:rsidRPr="00BA58E4" w:rsidRDefault="00500075" w:rsidP="00C056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object w:dxaOrig="1440" w:dyaOrig="1440">
                <v:shape id="_x0000_s1271" type="#_x0000_t75" style="position:absolute;margin-left:129.75pt;margin-top:-.3pt;width:162.15pt;height:121.6pt;z-index:251987968;mso-position-horizontal-relative:text;mso-position-vertical-relative:text">
                  <v:imagedata r:id="rId80" o:title=""/>
                  <o:lock v:ext="edit" aspectratio="f"/>
                </v:shape>
                <o:OLEObject Type="Embed" ProgID="FXDraw.Graphic" ShapeID="_x0000_s1271" DrawAspect="Content" ObjectID="_1459808452" r:id="rId180"/>
              </w:objec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86944" behindDoc="0" locked="0" layoutInCell="1" allowOverlap="1" wp14:anchorId="7104123D" wp14:editId="443C9BC8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00" name="Group 4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DF7F6" id="Group 400" o:spid="_x0000_s1026" style="position:absolute;margin-left:18.8pt;margin-top:.9pt;width:13.5pt;height:74.4pt;z-index:25198694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cS2cUA&#10;AADcAAAADwAAAGRycy9kb3ducmV2LnhtbESPQWvCQBSE7wX/w/KEXopuLFJjdBWxtOhFqIpeH9ln&#10;Esy+DdltEv31rlDocZiZb5j5sjOlaKh2hWUFo2EEgji1uuBMwfHwNYhBOI+ssbRMCm7kYLnovcwx&#10;0bblH2r2PhMBwi5BBbn3VSKlS3My6Ia2Ig7exdYGfZB1JnWNbYCbUr5H0Yc0WHBYyLGidU7pdf9r&#10;FMS32Jya0+77TFtuP+87PVm9TZV67XerGQhPnf8P/7U3WsE4GsHzTD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dxLZ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WMrsYA&#10;AADcAAAADwAAAGRycy9kb3ducmV2LnhtbESPQWvCQBSE70L/w/IKvUizqRQb06wiilIvgrbo9ZF9&#10;TUKzb0N2m8T++q4geBxm5hsmWwymFh21rrKs4CWKQRDnVldcKPj63DwnIJxH1lhbJgUXcrCYP4wy&#10;TLXt+UDd0RciQNilqKD0vkmldHlJBl1kG+LgfdvWoA+yLaRusQ9wU8tJHE+lwYrDQokNrUrKf46/&#10;RkFyScypO+23Z9pxv/7b67fleKbU0+OwfAfhafD38K39oRW8xhO4ng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WMrs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kpNcYA&#10;AADcAAAADwAAAGRycy9kb3ducmV2LnhtbESPQWvCQBSE74L/YXlCL1I3tsWm0VWkpUUvglHs9ZF9&#10;JsHs25DdJrG/visUPA4z8w2zWPWmEi01rrSsYDqJQBBnVpecKzgePh9jEM4ja6wsk4IrOVgth4MF&#10;Jtp2vKc29bkIEHYJKii8rxMpXVaQQTexNXHwzrYx6INscqkb7ALcVPIpimbSYMlhocCa3gvKLumP&#10;URBfY3NqT7uvb9py9/G706/r8ZtSD6N+PQfhqff38H97oxW8RM9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kpN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jj8QA&#10;AADcAAAADwAAAGRycy9kb3ducmV2LnhtbESPUWvCQBCE34X+h2MLfdOLVqJET2kDJUUo1NQfsOTW&#10;JJjbC7mtpv++VxD6OMzMN8x2P7pOXWkIrWcD81kCirjytuXawOnrbboGFQTZYueZDPxQgP3uYbLF&#10;zPobH+laSq0ihEOGBhqRPtM6VA05DDPfE0fv7AeHEuVQazvgLcJdpxdJkmqHLceFBnvKG6ou5bcz&#10;IMe0KNN0JXl+KD9Xr4vio38ujHl6HF82oIRG+Q/f2+/WwDJZwt+ZeAT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6Y4/EAAAA3AAAAA8AAAAAAAAAAAAAAAAAmAIAAGRycy9k&#10;b3ducmV2LnhtbFBLBQYAAAAABAAEAPUAAACJAwAAAAA=&#10;" fillcolor="#943634 [2405]" strokecolor="windowText" strokeweight="1pt"/>
                    </v:group>
                  </w:pict>
                </mc:Fallback>
              </mc:AlternateContent>
            </w: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48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86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A6BA7" w:rsidRPr="006A6BA7" w:rsidRDefault="006A6BA7" w:rsidP="006A6BA7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113</w:t>
            </w:r>
            <w:r w:rsidRPr="006A6BA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6A6BA7" w:rsidRPr="006A6BA7" w:rsidRDefault="006A6BA7" w:rsidP="006A6B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2772" w:rsidRDefault="006A6BA7" w:rsidP="006A6BA7">
            <w:pPr>
              <w:pStyle w:val="QuestionStyle"/>
              <w:rPr>
                <w:vertAlign w:val="superscript"/>
              </w:rPr>
            </w:pPr>
            <w:r w:rsidRPr="006A6BA7">
              <w:t xml:space="preserve">              </w:t>
            </w:r>
            <w:r>
              <w:t>134</w:t>
            </w:r>
            <w:r w:rsidRPr="006A6BA7">
              <w:rPr>
                <w:vertAlign w:val="superscript"/>
              </w:rPr>
              <w:t>o</w:t>
            </w:r>
          </w:p>
          <w:p w:rsidR="006A6BA7" w:rsidRDefault="006A6BA7" w:rsidP="006A6BA7">
            <w:pPr>
              <w:pStyle w:val="QuestionStyle"/>
            </w:pPr>
          </w:p>
          <w:p w:rsidR="006A6BA7" w:rsidRDefault="006A6BA7" w:rsidP="006A6BA7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8E096D">
              <w:rPr>
                <w:rFonts w:ascii="Times New Roman" w:hAnsi="Times New Roman"/>
                <w:i/>
                <w:sz w:val="24"/>
                <w:szCs w:val="24"/>
              </w:rPr>
              <w:t>PQRS</w:t>
            </w:r>
            <w:r w:rsidRPr="008E096D">
              <w:rPr>
                <w:rFonts w:ascii="Times New Roman" w:hAnsi="Times New Roman"/>
                <w:sz w:val="24"/>
                <w:szCs w:val="24"/>
              </w:rPr>
              <w:t xml:space="preserve"> is a kite. The diagonals intersect at </w:t>
            </w:r>
            <w:r w:rsidRPr="008E096D">
              <w:rPr>
                <w:rFonts w:ascii="Times New Roman" w:hAnsi="Times New Roman"/>
                <w:i/>
                <w:sz w:val="24"/>
                <w:szCs w:val="24"/>
              </w:rPr>
              <w:t>T</w:t>
            </w:r>
            <w:r w:rsidRPr="008E096D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3B2772" w:rsidRDefault="009E1374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6A6BA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838463" behindDoc="0" locked="0" layoutInCell="1" allowOverlap="1" wp14:anchorId="7650E522" wp14:editId="187333C1">
                      <wp:simplePos x="0" y="0"/>
                      <wp:positionH relativeFrom="column">
                        <wp:posOffset>1193800</wp:posOffset>
                      </wp:positionH>
                      <wp:positionV relativeFrom="paragraph">
                        <wp:posOffset>86995</wp:posOffset>
                      </wp:positionV>
                      <wp:extent cx="2374265" cy="1403985"/>
                      <wp:effectExtent l="0" t="0" r="0" b="0"/>
                      <wp:wrapNone/>
                      <wp:docPr id="4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74265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374" w:rsidRDefault="009E1374" w:rsidP="009E1374">
                                  <w:r>
                                    <w:t xml:space="preserve"> </w:t>
                                  </w:r>
                                  <w:r w:rsidRPr="006A6BA7">
                                    <w:rPr>
                                      <w:color w:val="FF0000"/>
                                      <w:position w:val="-102"/>
                                    </w:rPr>
                                    <w:object w:dxaOrig="2789" w:dyaOrig="1565">
                                      <v:shape id="_x0000_i1145" type="#_x0000_t75" style="width:139.45pt;height:78.25pt" o:ole="">
                                        <v:imagedata r:id="rId181" o:title=""/>
                                      </v:shape>
                                      <o:OLEObject Type="Embed" ProgID="FXEquation.Equation" ShapeID="_x0000_i1145" DrawAspect="Content" ObjectID="_1459808463" r:id="rId182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650E522" id="_x0000_s1036" type="#_x0000_t202" style="position:absolute;margin-left:94pt;margin-top:6.85pt;width:186.95pt;height:110.55pt;z-index:251838463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" stroked="f">
                      <v:textbox style="mso-fit-shape-to-text:t">
                        <w:txbxContent>
                          <w:p w:rsidR="009E1374" w:rsidRDefault="009E1374" w:rsidP="009E1374">
                            <w:r>
                              <w:t xml:space="preserve"> </w:t>
                            </w:r>
                            <w:r w:rsidRPr="006A6BA7">
                              <w:rPr>
                                <w:color w:val="FF0000"/>
                                <w:position w:val="-102"/>
                              </w:rPr>
                              <w:object w:dxaOrig="2789" w:dyaOrig="1565">
                                <v:shape id="_x0000_i1145" type="#_x0000_t75" style="width:139.45pt;height:78.25pt" o:ole="">
                                  <v:imagedata r:id="rId181" o:title=""/>
                                </v:shape>
                                <o:OLEObject Type="Embed" ProgID="FXEquation.Equation" ShapeID="_x0000_i1145" DrawAspect="Content" ObjectID="_1459808463" r:id="rId183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007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72" type="#_x0000_t75" style="position:absolute;margin-left:261.35pt;margin-top:3.85pt;width:187.9pt;height:115.3pt;z-index:251971584;mso-position-horizontal-relative:text;mso-position-vertical-relative:text">
                  <v:imagedata r:id="rId82" o:title=""/>
                </v:shape>
                <o:OLEObject Type="Embed" ProgID="FXDraw.Graphic" ShapeID="_x0000_s1272" DrawAspect="Content" ObjectID="_1459808453" r:id="rId184"/>
              </w:object>
            </w:r>
          </w:p>
          <w:p w:rsidR="003B2772" w:rsidRPr="008E096D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8E096D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8E096D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8E096D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3B2772" w:rsidRPr="008E096D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Pr="008E096D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Pr="008E096D" w:rsidRDefault="009E1374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2607" behindDoc="0" locked="0" layoutInCell="1" allowOverlap="1" wp14:anchorId="5AEEB53B" wp14:editId="12AB7067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99060</wp:posOffset>
                      </wp:positionV>
                      <wp:extent cx="754380" cy="373380"/>
                      <wp:effectExtent l="0" t="0" r="26670" b="26670"/>
                      <wp:wrapNone/>
                      <wp:docPr id="150" name="Rectangle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1374" w:rsidRPr="009E1374" w:rsidRDefault="009E1374" w:rsidP="009E1374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6"/>
                                    </w:rPr>
                                  </w:pPr>
                                  <w:r w:rsidRPr="009E1374">
                                    <w:rPr>
                                      <w:color w:val="000000" w:themeColor="text1"/>
                                      <w:sz w:val="36"/>
                                    </w:rPr>
                                    <w:t>26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EB53B" id="Rectangle 150" o:spid="_x0000_s1037" style="position:absolute;margin-left:79.15pt;margin-top:7.8pt;width:59.4pt;height:29.4pt;z-index:25197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" filled="f" strokecolor="black [3213]" strokeweight="1.5pt">
                      <v:textbox>
                        <w:txbxContent>
                          <w:p w:rsidR="009E1374" w:rsidRPr="009E1374" w:rsidRDefault="009E1374" w:rsidP="009E1374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  <w:r w:rsidRPr="009E1374">
                              <w:rPr>
                                <w:color w:val="000000" w:themeColor="text1"/>
                                <w:sz w:val="36"/>
                              </w:rPr>
                              <w:t>26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Pr="008E096D" w:rsidRDefault="003B2772" w:rsidP="00C0566A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8E096D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9E1374" w:rsidRPr="008E096D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21" w:dyaOrig="273">
                <v:shape id="_x0000_i1071" type="#_x0000_t75" style="width:40.25pt;height:17.9pt" o:ole="">
                  <v:imagedata r:id="rId185" o:title=""/>
                </v:shape>
                <o:OLEObject Type="Embed" ProgID="FXEquation.Equation" ShapeID="_x0000_i1071" DrawAspect="Content" ObjectID="_1459808389" r:id="rId186"/>
              </w:object>
            </w:r>
            <w:r w:rsidRPr="008E096D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3B2772" w:rsidRPr="008E096D" w:rsidRDefault="003B2772" w:rsidP="00C0566A">
            <w:pPr>
              <w:tabs>
                <w:tab w:val="left" w:pos="3225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pStyle w:val="QuestionStyle"/>
            </w:pPr>
            <w:r>
              <w:object w:dxaOrig="1440" w:dyaOrig="1440">
                <v:shape id="_x0000_s1273" type="#_x0000_t75" style="position:absolute;margin-left:165.9pt;margin-top:1.2pt;width:122.1pt;height:111.9pt;z-index:251974656;mso-position-horizontal-relative:text;mso-position-vertical-relative:text">
                  <v:imagedata r:id="rId86" o:title=""/>
                </v:shape>
                <o:OLEObject Type="Embed" ProgID="FXDraw.Graphic" ShapeID="_x0000_s1273" DrawAspect="Content" ObjectID="_1459808454" r:id="rId187"/>
              </w:object>
            </w:r>
            <w:r w:rsidR="003B2772">
              <w:t xml:space="preserve">What is the value of </w:t>
            </w:r>
            <w:r w:rsidR="00117A8B">
              <w:rPr>
                <w:i/>
              </w:rPr>
              <w:t>x</w:t>
            </w:r>
            <w:r w:rsidR="003B2772">
              <w:t xml:space="preserve"> in the quadrilateral?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117A8B" w:rsidP="00C0566A">
            <w:pPr>
              <w:pStyle w:val="QuestionStyle"/>
            </w:pPr>
            <w:r w:rsidRPr="006A6BA7"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2A19606" wp14:editId="5C053015">
                      <wp:simplePos x="0" y="0"/>
                      <wp:positionH relativeFrom="column">
                        <wp:posOffset>3594100</wp:posOffset>
                      </wp:positionH>
                      <wp:positionV relativeFrom="paragraph">
                        <wp:posOffset>126365</wp:posOffset>
                      </wp:positionV>
                      <wp:extent cx="2030681" cy="1403985"/>
                      <wp:effectExtent l="0" t="0" r="8255" b="0"/>
                      <wp:wrapNone/>
                      <wp:docPr id="4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30681" cy="1403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E1374" w:rsidRDefault="009E1374" w:rsidP="009E1374">
                                  <w:r>
                                    <w:t xml:space="preserve"> </w:t>
                                  </w:r>
                                  <w:r w:rsidR="00117A8B" w:rsidRPr="00117A8B">
                                    <w:rPr>
                                      <w:color w:val="FF0000"/>
                                      <w:position w:val="-84"/>
                                    </w:rPr>
                                    <w:object w:dxaOrig="2754" w:dyaOrig="1014">
                                      <v:shape id="_x0000_i1146" type="#_x0000_t75" style="width:137.7pt;height:50.7pt" o:ole="">
                                        <v:imagedata r:id="rId188" o:title=""/>
                                      </v:shape>
                                      <o:OLEObject Type="Embed" ProgID="FXEquation.Equation" ShapeID="_x0000_i1146" DrawAspect="Content" ObjectID="_1459808464" r:id="rId189"/>
                                    </w:objec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2A19606" id="_x0000_s1038" type="#_x0000_t202" style="position:absolute;margin-left:283pt;margin-top:9.95pt;width:159.9pt;height:110.55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" stroked="f">
                      <v:textbox style="mso-fit-shape-to-text:t">
                        <w:txbxContent>
                          <w:p w:rsidR="009E1374" w:rsidRDefault="009E1374" w:rsidP="009E1374">
                            <w:r>
                              <w:t xml:space="preserve"> </w:t>
                            </w:r>
                            <w:r w:rsidR="00117A8B" w:rsidRPr="00117A8B">
                              <w:rPr>
                                <w:color w:val="FF0000"/>
                                <w:position w:val="-84"/>
                              </w:rPr>
                              <w:object w:dxaOrig="2754" w:dyaOrig="1014">
                                <v:shape id="_x0000_i1146" type="#_x0000_t75" style="width:137.7pt;height:50.7pt" o:ole="">
                                  <v:imagedata r:id="rId188" o:title=""/>
                                </v:shape>
                                <o:OLEObject Type="Embed" ProgID="FXEquation.Equation" ShapeID="_x0000_i1146" DrawAspect="Content" ObjectID="_1459808464" r:id="rId190"/>
                              </w:objec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772" w:rsidRPr="0013023C"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4B232004" wp14:editId="1D900D9A">
                      <wp:simplePos x="0" y="0"/>
                      <wp:positionH relativeFrom="column">
                        <wp:posOffset>955675</wp:posOffset>
                      </wp:positionH>
                      <wp:positionV relativeFrom="paragraph">
                        <wp:posOffset>100330</wp:posOffset>
                      </wp:positionV>
                      <wp:extent cx="754380" cy="373380"/>
                      <wp:effectExtent l="0" t="0" r="26670" b="26670"/>
                      <wp:wrapNone/>
                      <wp:docPr id="146" name="Rectangle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1374" w:rsidRPr="009E1374" w:rsidRDefault="009E1374" w:rsidP="009E1374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6"/>
                                    </w:rPr>
                                  </w:pPr>
                                  <w:r w:rsidRPr="009E1374">
                                    <w:rPr>
                                      <w:color w:val="000000" w:themeColor="text1"/>
                                      <w:sz w:val="36"/>
                                    </w:rPr>
                                    <w:t>5</w:t>
                                  </w:r>
                                  <w:r w:rsidR="00117A8B">
                                    <w:rPr>
                                      <w:color w:val="000000" w:themeColor="text1"/>
                                      <w:sz w:val="36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232004" id="Rectangle 146" o:spid="_x0000_s1039" style="position:absolute;margin-left:75.25pt;margin-top:7.9pt;width:59.4pt;height:29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" filled="f" strokecolor="black [3213]" strokeweight="1.5pt">
                      <v:textbox>
                        <w:txbxContent>
                          <w:p w:rsidR="009E1374" w:rsidRPr="009E1374" w:rsidRDefault="009E1374" w:rsidP="009E1374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  <w:r w:rsidRPr="009E1374">
                              <w:rPr>
                                <w:color w:val="000000" w:themeColor="text1"/>
                                <w:sz w:val="36"/>
                              </w:rPr>
                              <w:t>5</w:t>
                            </w:r>
                            <w:r w:rsidR="00117A8B">
                              <w:rPr>
                                <w:color w:val="000000" w:themeColor="text1"/>
                                <w:sz w:val="36"/>
                              </w:rPr>
                              <w:t>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B2772" w:rsidRDefault="003B2772" w:rsidP="00C0566A">
            <w:pPr>
              <w:pStyle w:val="QuestionStyle"/>
            </w:pPr>
            <w:r>
              <w:t xml:space="preserve">                 </w:t>
            </w:r>
            <w:r w:rsidR="00117A8B" w:rsidRPr="00117A8B">
              <w:rPr>
                <w:i/>
              </w:rPr>
              <w:t>x</w:t>
            </w:r>
            <w:r>
              <w:rPr>
                <w:sz w:val="28"/>
                <w:szCs w:val="28"/>
              </w:rPr>
              <w:t xml:space="preserve"> =</w:t>
            </w: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3B2772" w:rsidP="00C0566A">
            <w:pPr>
              <w:pStyle w:val="QuestionStyle"/>
            </w:pPr>
            <w:r>
              <w:t xml:space="preserve">Which statement is </w:t>
            </w:r>
            <w:r w:rsidRPr="000C3BD9">
              <w:rPr>
                <w:b/>
              </w:rPr>
              <w:t xml:space="preserve">not </w:t>
            </w:r>
            <w:r>
              <w:t>true about any circle.</w:t>
            </w:r>
          </w:p>
          <w:p w:rsidR="003B2772" w:rsidRDefault="003B2772" w:rsidP="00C0566A">
            <w:pPr>
              <w:pStyle w:val="QuestionStyle"/>
            </w:pPr>
          </w:p>
          <w:p w:rsidR="003B2772" w:rsidRPr="000C3BD9" w:rsidRDefault="003B2772" w:rsidP="00C0566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2772" w:rsidRPr="000C3BD9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0C3BD9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975680" behindDoc="0" locked="0" layoutInCell="1" allowOverlap="1" wp14:anchorId="3A667FBF" wp14:editId="093FA213">
                      <wp:simplePos x="0" y="0"/>
                      <wp:positionH relativeFrom="column">
                        <wp:posOffset>238760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77" name="Group 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592C47" id="Group 177" o:spid="_x0000_s1026" style="position:absolute;margin-left:18.8pt;margin-top:.9pt;width:13.5pt;height:74.4pt;z-index:25197568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VrvcYA&#10;AADcAAAADwAAAGRycy9kb3ducmV2LnhtbESPQWvCQBCF7wX/wzJCL6Vu9FDT6CqiWNqLUBW9Dtlp&#10;EpqdDdk1if31nUOhtxnem/e+Wa4HV6uO2lB5NjCdJKCIc28rLgycT/vnFFSIyBZrz2TgTgHWq9HD&#10;EjPre/6k7hgLJSEcMjRQxthkWoe8JIdh4hti0b586zDK2hbatthLuKv1LEletMOKpaHEhrYl5d/H&#10;mzOQ3lN36S6Htyt9cL/7Odj55unVmMfxsFmAijTEf/Pf9bsV/LnQyj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CVrv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Mc6MIA&#10;AADcAAAADwAAAGRycy9kb3ducmV2LnhtbERP20rDQBB9L/gPywh9aze2kGjstmhAUgShjX7AkB2T&#10;YHY2ZMc2/ftuQfBtDuc6m93kenWiMXSeDTwsE1DEtbcdNwa+Pt8Wj6CCIFvsPZOBCwXYbe9mG8yt&#10;P/ORTpU0KoZwyNFAKzLkWoe6JYdh6QfiyH370aFEODbajniO4a7XqyRJtcOOY0OLAxUt1T/VrzMg&#10;x7Ss0jSTonivDtnrqvwY1qUx8/vp5RmU0CT/4j/33sb52RPcnokX6O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ExzowgAAANwAAAAPAAAAAAAAAAAAAAAAAJgCAABkcnMvZG93&#10;bnJldi54bWxQSwUGAAAAAAQABAD1AAAAhwMAAAAA&#10;" fillcolor="#943634 [2405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YXnM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F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YXnM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yB8MA&#10;AADcAAAADwAAAGRycy9kb3ducmV2LnhtbERPTWvCQBC9F/oflil4KbqxBxtjNiItFb0ItaLXITsm&#10;odnZkN0m0V/vCgVv83ifky4HU4uOWldZVjCdRCCIc6srLhQcfr7GMQjnkTXWlknBhRwss+enFBNt&#10;e/6mbu8LEULYJaig9L5JpHR5SQbdxDbEgTvb1qAPsC2kbrEP4aaWb1E0kwYrDg0lNvRRUv67/zMK&#10;4ktsjt1xtz7RlvvP606/r17nSo1ehtUChKfBP8T/7o0O8+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qyB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0C3BD9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Every chord is longer than the radius.</w:t>
            </w:r>
          </w:p>
          <w:p w:rsidR="003B2772" w:rsidRPr="000C3BD9" w:rsidRDefault="003B2772" w:rsidP="00C0566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2772" w:rsidRPr="000C3BD9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0C3B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Every diameter passes through the centre.</w:t>
            </w:r>
          </w:p>
          <w:p w:rsidR="003B2772" w:rsidRPr="000C3BD9" w:rsidRDefault="003B2772" w:rsidP="00C0566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2772" w:rsidRPr="000C3BD9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0C3B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Every radius meets the circle at only one point. </w:t>
            </w:r>
          </w:p>
          <w:p w:rsidR="003B2772" w:rsidRPr="000C3BD9" w:rsidRDefault="003B2772" w:rsidP="00C0566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3B2772" w:rsidRPr="000C3BD9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0C3BD9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>Every tangent meets the circle at only one point.</w:t>
            </w:r>
          </w:p>
          <w:p w:rsidR="003B2772" w:rsidRDefault="003B2772" w:rsidP="00C0566A">
            <w:pPr>
              <w:pStyle w:val="QuestionStyle"/>
            </w:pPr>
          </w:p>
        </w:tc>
      </w:tr>
      <w:tr w:rsidR="003B2772" w:rsidTr="003B277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113" w:type="dxa"/>
            <w:bottom w:w="57" w:type="dxa"/>
          </w:tblCellMar>
        </w:tblPrEx>
        <w:trPr>
          <w:cantSplit/>
          <w:trHeight w:val="851"/>
        </w:trPr>
        <w:tc>
          <w:tcPr>
            <w:tcW w:w="95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3B2772" w:rsidRPr="001B3341" w:rsidRDefault="003B2772" w:rsidP="00C0566A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B2772" w:rsidRDefault="00500075" w:rsidP="00C056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74" type="#_x0000_t75" style="position:absolute;margin-left:250.25pt;margin-top:.95pt;width:181.8pt;height:140.25pt;z-index:251976704;mso-position-horizontal-relative:text;mso-position-vertical-relative:text">
                  <v:imagedata r:id="rId88" o:title=""/>
                </v:shape>
                <o:OLEObject Type="Embed" ProgID="FXDraw.Graphic" ShapeID="_x0000_s1274" DrawAspect="Content" ObjectID="_1459808455" r:id="rId191"/>
              </w:object>
            </w:r>
            <w:r w:rsidR="003B2772">
              <w:rPr>
                <w:rFonts w:ascii="Times New Roman" w:hAnsi="Times New Roman"/>
                <w:i/>
                <w:sz w:val="24"/>
                <w:szCs w:val="24"/>
              </w:rPr>
              <w:t>O</w:t>
            </w:r>
            <w:r w:rsidR="003B2772">
              <w:rPr>
                <w:rFonts w:ascii="Times New Roman" w:hAnsi="Times New Roman"/>
                <w:sz w:val="24"/>
                <w:szCs w:val="24"/>
              </w:rPr>
              <w:t xml:space="preserve"> is the centre of the circle.</w:t>
            </w: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>E, 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points on the circumference.</w:t>
            </w:r>
          </w:p>
          <w:p w:rsidR="003B2772" w:rsidRPr="00891388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 w:rsidRPr="008913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24" w:dyaOrig="325">
                <v:shape id="_x0000_i1072" type="#_x0000_t75" style="width:186pt;height:16.2pt" o:ole="">
                  <v:imagedata r:id="rId90" o:title=""/>
                </v:shape>
                <o:OLEObject Type="Embed" ProgID="FXEquation.Equation" ShapeID="_x0000_i1072" DrawAspect="Content" ObjectID="_1459808390" r:id="rId192"/>
              </w:object>
            </w:r>
            <w:r w:rsidRPr="008913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 </w:t>
            </w:r>
            <w:r w:rsidRPr="008913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67" w:dyaOrig="300">
                <v:shape id="_x0000_i1073" type="#_x0000_t75" style="width:48.6pt;height:15pt" o:ole="">
                  <v:imagedata r:id="rId92" o:title=""/>
                </v:shape>
                <o:OLEObject Type="Embed" ProgID="FXEquation.Equation" ShapeID="_x0000_i1073" DrawAspect="Content" ObjectID="_1459808391" r:id="rId19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Default="003B2772" w:rsidP="00C0566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B2772" w:rsidRPr="00C776A0" w:rsidRDefault="003B2772" w:rsidP="00C0566A">
            <w:pPr>
              <w:rPr>
                <w:rFonts w:ascii="Times New Roman" w:eastAsiaTheme="minorHAnsi" w:hAnsi="Times New Roman"/>
              </w:rPr>
            </w:pPr>
          </w:p>
          <w:p w:rsidR="003B2772" w:rsidRDefault="003B2772" w:rsidP="00C0566A">
            <w:pPr>
              <w:rPr>
                <w:rFonts w:ascii="Times New Roman" w:eastAsiaTheme="minorHAnsi" w:hAnsi="Times New Roman"/>
                <w:sz w:val="44"/>
                <w:szCs w:val="44"/>
                <w:vertAlign w:val="superscript"/>
              </w:rPr>
            </w:pPr>
            <w:r w:rsidRPr="00C776A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 wp14:anchorId="693964A7" wp14:editId="59D74BE2">
                      <wp:simplePos x="0" y="0"/>
                      <wp:positionH relativeFrom="column">
                        <wp:posOffset>1718310</wp:posOffset>
                      </wp:positionH>
                      <wp:positionV relativeFrom="paragraph">
                        <wp:posOffset>4445</wp:posOffset>
                      </wp:positionV>
                      <wp:extent cx="754380" cy="373380"/>
                      <wp:effectExtent l="0" t="0" r="26670" b="26670"/>
                      <wp:wrapNone/>
                      <wp:docPr id="154" name="Rectangl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FE41B9" w:rsidRPr="00FE41B9" w:rsidRDefault="00FE41B9" w:rsidP="00FE41B9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40"/>
                                    </w:rPr>
                                  </w:pPr>
                                  <w:r w:rsidRPr="00FE41B9">
                                    <w:rPr>
                                      <w:color w:val="000000" w:themeColor="text1"/>
                                      <w:sz w:val="40"/>
                                    </w:rPr>
                                    <w:t>46</w:t>
                                  </w:r>
                                  <w:r w:rsidRPr="00FE41B9">
                                    <w:rPr>
                                      <w:color w:val="000000" w:themeColor="text1"/>
                                      <w:sz w:val="40"/>
                                      <w:vertAlign w:val="superscript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3964A7" id="Rectangle 154" o:spid="_x0000_s1040" style="position:absolute;margin-left:135.3pt;margin-top:.35pt;width:59.4pt;height:29.4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" filled="f" strokecolor="windowText" strokeweight="1.5pt">
                      <v:textbox>
                        <w:txbxContent>
                          <w:p w:rsidR="00FE41B9" w:rsidRPr="00FE41B9" w:rsidRDefault="00FE41B9" w:rsidP="00FE41B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</w:rPr>
                            </w:pPr>
                            <w:r w:rsidRPr="00FE41B9">
                              <w:rPr>
                                <w:color w:val="000000" w:themeColor="text1"/>
                                <w:sz w:val="40"/>
                              </w:rPr>
                              <w:t>46</w:t>
                            </w:r>
                            <w:r w:rsidRPr="00FE41B9">
                              <w:rPr>
                                <w:color w:val="000000" w:themeColor="text1"/>
                                <w:sz w:val="40"/>
                                <w:vertAlign w:val="superscript"/>
                              </w:rPr>
                              <w:t>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776A0"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</w:t>
            </w:r>
            <w:r w:rsidRPr="00E46259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132" w:dyaOrig="300">
                <v:shape id="_x0000_i1074" type="#_x0000_t75" style="width:91.8pt;height:24pt" o:ole="">
                  <v:imagedata r:id="rId94" o:title=""/>
                </v:shape>
                <o:OLEObject Type="Embed" ProgID="FXEquation.Equation" ShapeID="_x0000_i1074" DrawAspect="Content" ObjectID="_1459808392" r:id="rId194"/>
              </w:objec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 w:rsidR="00FE41B9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</w:t>
            </w:r>
            <w:r w:rsidRPr="00750F7B">
              <w:rPr>
                <w:rFonts w:ascii="Times New Roman" w:eastAsiaTheme="minorHAnsi" w:hAnsi="Times New Roman"/>
                <w:sz w:val="44"/>
                <w:szCs w:val="44"/>
                <w:vertAlign w:val="superscript"/>
              </w:rPr>
              <w:t>o</w:t>
            </w:r>
          </w:p>
          <w:p w:rsidR="009E1374" w:rsidRDefault="009E1374" w:rsidP="00C0566A">
            <w:pPr>
              <w:rPr>
                <w:rFonts w:ascii="Times New Roman" w:eastAsiaTheme="minorHAnsi" w:hAnsi="Times New Roman"/>
                <w:sz w:val="44"/>
                <w:szCs w:val="44"/>
                <w:vertAlign w:val="superscript"/>
              </w:rPr>
            </w:pPr>
          </w:p>
          <w:p w:rsidR="009E1374" w:rsidRPr="009E1374" w:rsidRDefault="009E1374" w:rsidP="00C0566A">
            <w:pPr>
              <w:rPr>
                <w:rFonts w:ascii="Times New Roman" w:eastAsiaTheme="minorHAnsi" w:hAnsi="Times New Roman"/>
                <w:position w:val="-246"/>
                <w:sz w:val="44"/>
                <w:szCs w:val="44"/>
                <w:vertAlign w:val="superscript"/>
              </w:rPr>
            </w:pPr>
            <w:r>
              <w:rPr>
                <w:rFonts w:ascii="Times New Roman" w:eastAsiaTheme="minorHAnsi" w:hAnsi="Times New Roman"/>
                <w:sz w:val="44"/>
                <w:szCs w:val="44"/>
                <w:vertAlign w:val="superscript"/>
              </w:rPr>
              <w:t xml:space="preserve"> </w:t>
            </w:r>
            <w:r w:rsidRPr="009E1374">
              <w:rPr>
                <w:rFonts w:ascii="Times New Roman" w:eastAsiaTheme="minorHAnsi" w:hAnsi="Times New Roman"/>
                <w:color w:val="FF0000"/>
                <w:position w:val="-246"/>
                <w:sz w:val="44"/>
                <w:szCs w:val="44"/>
                <w:vertAlign w:val="superscript"/>
              </w:rPr>
              <w:object w:dxaOrig="2995" w:dyaOrig="2725">
                <v:shape id="_x0000_i1075" type="#_x0000_t75" style="width:150pt;height:136.2pt" o:ole="">
                  <v:imagedata r:id="rId195" o:title=""/>
                </v:shape>
                <o:OLEObject Type="Embed" ProgID="FXEquation.Equation" ShapeID="_x0000_i1075" DrawAspect="Content" ObjectID="_1459808393" r:id="rId196"/>
              </w:object>
            </w:r>
            <w:r w:rsidRPr="009E1374">
              <w:rPr>
                <w:rFonts w:ascii="Times New Roman" w:eastAsiaTheme="minorHAnsi" w:hAnsi="Times New Roman"/>
                <w:position w:val="-246"/>
                <w:sz w:val="44"/>
                <w:szCs w:val="44"/>
                <w:vertAlign w:val="superscript"/>
              </w:rPr>
              <w:t xml:space="preserve"> </w:t>
            </w:r>
          </w:p>
          <w:p w:rsidR="009E1374" w:rsidRPr="00C776A0" w:rsidRDefault="009E1374" w:rsidP="00C0566A">
            <w:pPr>
              <w:rPr>
                <w:rFonts w:ascii="Times New Roman" w:eastAsiaTheme="minorHAnsi" w:hAnsi="Times New Roman"/>
                <w:sz w:val="40"/>
                <w:szCs w:val="40"/>
                <w:vertAlign w:val="superscript"/>
              </w:rPr>
            </w:pPr>
          </w:p>
          <w:p w:rsidR="003B2772" w:rsidRDefault="003B2772" w:rsidP="00C0566A">
            <w:pPr>
              <w:pStyle w:val="QuestionStyle"/>
            </w:pPr>
          </w:p>
        </w:tc>
      </w:tr>
    </w:tbl>
    <w:p w:rsidR="003F3344" w:rsidRDefault="003F3344" w:rsidP="003F3344"/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rPr>
          <w:cantSplit/>
        </w:trPr>
        <w:tc>
          <w:tcPr>
            <w:tcW w:w="9242" w:type="dxa"/>
          </w:tcPr>
          <w:p w:rsidR="004B0C86" w:rsidRDefault="004B0C86" w:rsidP="004B0C86">
            <w:pPr>
              <w:pStyle w:val="Heading1"/>
              <w:spacing w:before="120" w:after="120"/>
              <w:jc w:val="center"/>
            </w:pPr>
            <w:r>
              <w:t xml:space="preserve">Answers </w:t>
            </w:r>
          </w:p>
          <w:p w:rsidR="003F3344" w:rsidRDefault="004B0C86" w:rsidP="004B0C86">
            <w:pPr>
              <w:pStyle w:val="Heading1"/>
              <w:spacing w:before="120" w:after="120"/>
              <w:jc w:val="center"/>
            </w:pPr>
            <w:r>
              <w:t>L</w:t>
            </w:r>
            <w:r w:rsidR="003F3344">
              <w:t>onger</w:t>
            </w:r>
            <w:r w:rsidR="003F3344" w:rsidRPr="00853748">
              <w:t xml:space="preserve"> Answer Section</w:t>
            </w:r>
          </w:p>
        </w:tc>
      </w:tr>
    </w:tbl>
    <w:p w:rsidR="003F3344" w:rsidRPr="00C71E16" w:rsidRDefault="003F3344" w:rsidP="003F3344">
      <w:pPr>
        <w:jc w:val="center"/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7838"/>
        <w:gridCol w:w="1842"/>
      </w:tblGrid>
      <w:tr w:rsidR="00977327" w:rsidTr="00202B60">
        <w:trPr>
          <w:cantSplit/>
          <w:trHeight w:val="227"/>
          <w:tblHeader/>
        </w:trPr>
        <w:tc>
          <w:tcPr>
            <w:tcW w:w="8790" w:type="dxa"/>
            <w:gridSpan w:val="2"/>
          </w:tcPr>
          <w:p w:rsidR="00977327" w:rsidRDefault="00977327" w:rsidP="00A5054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42" w:type="dxa"/>
          </w:tcPr>
          <w:p w:rsidR="00977327" w:rsidRPr="00A252B0" w:rsidRDefault="00977327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A252B0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77327" w:rsidRPr="00B5390B" w:rsidRDefault="00977327" w:rsidP="00A5054E">
            <w:pPr>
              <w:ind w:right="-14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7838" w:type="dxa"/>
          </w:tcPr>
          <w:p w:rsidR="00977327" w:rsidRDefault="00977327" w:rsidP="00A5054E">
            <w:pPr>
              <w:pStyle w:val="LongerQuestions"/>
            </w:pPr>
            <w:r>
              <w:t xml:space="preserve">(a)       Draw an accurate diagram of an acute isosceles triangle ABC, and place markings on the diagram to show any equal sides and angles.   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20" type="#_x0000_t75" style="position:absolute;left:0;text-align:left;margin-left:151.8pt;margin-top:6.45pt;width:141.9pt;height:149.2pt;z-index:251849728;mso-position-horizontal-relative:text;mso-position-vertical-relative:text">
                  <v:imagedata r:id="rId197" o:title=""/>
                </v:shape>
                <o:OLEObject Type="Embed" ProgID="FXDraw.Graphic" ShapeID="_x0000_s1220" DrawAspect="Content" ObjectID="_1459808456" r:id="rId198"/>
              </w:objec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</w:tc>
        <w:tc>
          <w:tcPr>
            <w:tcW w:w="1842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977327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triangle</w:t>
            </w: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angles and sides marked equal</w:t>
            </w: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Pr="00A252B0" w:rsidRDefault="004B0C86" w:rsidP="004B0C86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00FF99"/>
          </w:tcPr>
          <w:p w:rsidR="00977327" w:rsidRPr="001B3341" w:rsidRDefault="00977327" w:rsidP="00A5054E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38" w:type="dxa"/>
          </w:tcPr>
          <w:p w:rsidR="00977327" w:rsidRDefault="00977327" w:rsidP="00A5054E">
            <w:pPr>
              <w:pStyle w:val="LongerQuestions"/>
            </w:pPr>
            <w:r>
              <w:t>(b)     Describe any line symmetry or rotational symmetry the triangle may have. (You may add to your diagram to illustrate your answer.)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4B0C86" w:rsidRDefault="004B0C86" w:rsidP="00A5054E">
            <w:pPr>
              <w:pStyle w:val="LongerQuestions"/>
            </w:pPr>
          </w:p>
          <w:p w:rsidR="004B0C86" w:rsidRPr="004B0C86" w:rsidRDefault="004B0C86" w:rsidP="00A5054E">
            <w:pPr>
              <w:pStyle w:val="LongerQuestions"/>
              <w:rPr>
                <w:i/>
              </w:rPr>
            </w:pPr>
            <w:r w:rsidRPr="004B0C86">
              <w:rPr>
                <w:i/>
              </w:rPr>
              <w:t>The triangle has one axis of line symmetry and no rotational symmetry.</w:t>
            </w:r>
          </w:p>
        </w:tc>
        <w:tc>
          <w:tcPr>
            <w:tcW w:w="1842" w:type="dxa"/>
          </w:tcPr>
          <w:p w:rsidR="00977327" w:rsidRDefault="00977327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:rsidR="004B0C86" w:rsidRDefault="004B0C86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Default="004B0C86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C86" w:rsidRPr="00A252B0" w:rsidRDefault="004B0C86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as long as line symmetry mentioned.</w:t>
            </w:r>
          </w:p>
        </w:tc>
        <w:bookmarkStart w:id="0" w:name="_GoBack"/>
        <w:bookmarkEnd w:id="0"/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977327" w:rsidRPr="001B3341" w:rsidRDefault="00977327" w:rsidP="00A5054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7838" w:type="dxa"/>
          </w:tcPr>
          <w:p w:rsidR="00977327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6" type="#_x0000_t75" style="position:absolute;left:0;text-align:left;margin-left:89.25pt;margin-top:25.15pt;width:220.3pt;height:105.7pt;z-index:251845632;mso-position-horizontal-relative:text;mso-position-vertical-relative:text">
                  <v:imagedata r:id="rId100" o:title=""/>
                </v:shape>
                <o:OLEObject Type="Embed" ProgID="FXDraw.Graphic" ShapeID="_x0000_s1216" DrawAspect="Content" ObjectID="_1459808457" r:id="rId199"/>
              </w:object>
            </w:r>
            <w:r w:rsidR="00977327">
              <w:t xml:space="preserve">(a)    Find the size of  </w:t>
            </w:r>
            <w:r w:rsidR="00977327" w:rsidRPr="00B5390B">
              <w:rPr>
                <w:color w:val="FF0000"/>
                <w:position w:val="-6"/>
              </w:rPr>
              <w:object w:dxaOrig="714" w:dyaOrig="300">
                <v:shape id="_x0000_i1076" type="#_x0000_t75" style="width:36pt;height:15pt" o:ole="">
                  <v:imagedata r:id="rId102" o:title=""/>
                </v:shape>
                <o:OLEObject Type="Embed" ProgID="FXEquation.Equation" ShapeID="_x0000_i1076" DrawAspect="Content" ObjectID="_1459808394" r:id="rId200"/>
              </w:object>
            </w:r>
            <w:r w:rsidR="00977327">
              <w:t xml:space="preserve"> in the diagram and explain how you obtained your answer.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Pr="004B0C86" w:rsidRDefault="004B0C86" w:rsidP="00A5054E">
            <w:pPr>
              <w:pStyle w:val="LongerQuestions"/>
              <w:rPr>
                <w:position w:val="-76"/>
              </w:rPr>
            </w:pPr>
            <w:r>
              <w:t xml:space="preserve"> </w:t>
            </w:r>
            <w:r w:rsidRPr="004B0C86">
              <w:rPr>
                <w:color w:val="FF0000"/>
                <w:position w:val="-76"/>
              </w:rPr>
              <w:object w:dxaOrig="4423" w:dyaOrig="1001">
                <v:shape id="_x0000_i1077" type="#_x0000_t75" style="width:221.4pt;height:49.8pt" o:ole="">
                  <v:imagedata r:id="rId201" o:title=""/>
                </v:shape>
                <o:OLEObject Type="Embed" ProgID="FXEquation.Equation" ShapeID="_x0000_i1077" DrawAspect="Content" ObjectID="_1459808395" r:id="rId202"/>
              </w:object>
            </w:r>
            <w:r w:rsidRPr="004B0C86">
              <w:rPr>
                <w:position w:val="-76"/>
              </w:rPr>
              <w:t xml:space="preserve"> 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</w:tc>
        <w:tc>
          <w:tcPr>
            <w:tcW w:w="1842" w:type="dxa"/>
          </w:tcPr>
          <w:p w:rsidR="00977327" w:rsidRDefault="00977327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answer</w:t>
            </w: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Pr="00A252B0" w:rsidRDefault="00B74103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reasonable explanation</w:t>
            </w:r>
          </w:p>
        </w:tc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FFFF99"/>
          </w:tcPr>
          <w:p w:rsidR="00977327" w:rsidRPr="001B3341" w:rsidRDefault="00977327" w:rsidP="00A5054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38" w:type="dxa"/>
          </w:tcPr>
          <w:p w:rsidR="00977327" w:rsidRDefault="00977327" w:rsidP="00A5054E">
            <w:pPr>
              <w:pStyle w:val="LongerQuestions"/>
            </w:pPr>
            <w:r>
              <w:t xml:space="preserve">(b)    Find the value of </w:t>
            </w:r>
            <w:r w:rsidRPr="00F55B0F">
              <w:rPr>
                <w:i/>
              </w:rPr>
              <w:t>d</w:t>
            </w:r>
            <w:r>
              <w:t xml:space="preserve"> in the diagram and explain how you obtained your answer.</w:t>
            </w:r>
          </w:p>
          <w:p w:rsidR="00977327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7" type="#_x0000_t75" style="position:absolute;left:0;text-align:left;margin-left:68.05pt;margin-top:9.3pt;width:147.5pt;height:169.85pt;z-index:251846656;mso-position-horizontal-relative:text;mso-position-vertical-relative:text">
                  <v:imagedata r:id="rId104" o:title=""/>
                </v:shape>
                <o:OLEObject Type="Embed" ProgID="FXDraw.Graphic" ShapeID="_x0000_s1217" DrawAspect="Content" ObjectID="_1459808458" r:id="rId203"/>
              </w:objec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B74103" w:rsidRPr="00B74103" w:rsidRDefault="00B74103" w:rsidP="00A5054E">
            <w:pPr>
              <w:pStyle w:val="LongerQuestions"/>
              <w:rPr>
                <w:position w:val="-44"/>
              </w:rPr>
            </w:pPr>
            <w:r>
              <w:t xml:space="preserve"> </w:t>
            </w:r>
            <w:r w:rsidRPr="00B74103">
              <w:rPr>
                <w:color w:val="FF0000"/>
                <w:position w:val="-44"/>
              </w:rPr>
              <w:object w:dxaOrig="5340" w:dyaOrig="654">
                <v:shape id="_x0000_i1078" type="#_x0000_t75" style="width:267pt;height:33pt" o:ole="">
                  <v:imagedata r:id="rId204" o:title=""/>
                </v:shape>
                <o:OLEObject Type="Embed" ProgID="FXEquation.Equation" ShapeID="_x0000_i1078" DrawAspect="Content" ObjectID="_1459808396" r:id="rId205"/>
              </w:object>
            </w:r>
            <w:r w:rsidRPr="00B74103">
              <w:rPr>
                <w:position w:val="-44"/>
              </w:rPr>
              <w:t xml:space="preserve"> </w:t>
            </w:r>
          </w:p>
        </w:tc>
        <w:tc>
          <w:tcPr>
            <w:tcW w:w="1842" w:type="dxa"/>
          </w:tcPr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answer</w:t>
            </w: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B74103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977327" w:rsidRPr="00A252B0" w:rsidRDefault="00B74103" w:rsidP="00B74103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mark for reasonable explanation</w:t>
            </w:r>
          </w:p>
        </w:tc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977327" w:rsidRPr="001B3341" w:rsidRDefault="00977327" w:rsidP="00A5054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7838" w:type="dxa"/>
          </w:tcPr>
          <w:p w:rsidR="00977327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8" type="#_x0000_t75" style="position:absolute;left:0;text-align:left;margin-left:89.25pt;margin-top:25.15pt;width:206.35pt;height:167.55pt;z-index:251847680;mso-position-horizontal-relative:text;mso-position-vertical-relative:text">
                  <v:imagedata r:id="rId106" o:title=""/>
                </v:shape>
                <o:OLEObject Type="Embed" ProgID="FXDraw.Graphic" ShapeID="_x0000_s1218" DrawAspect="Content" ObjectID="_1459808459" r:id="rId206"/>
              </w:object>
            </w:r>
            <w:r w:rsidR="00977327">
              <w:t xml:space="preserve">(a)    Find the size of  </w:t>
            </w:r>
            <w:r w:rsidR="00977327" w:rsidRPr="00B5390B">
              <w:rPr>
                <w:color w:val="FF0000"/>
                <w:position w:val="-6"/>
              </w:rPr>
              <w:object w:dxaOrig="714" w:dyaOrig="300">
                <v:shape id="_x0000_i1079" type="#_x0000_t75" style="width:36pt;height:15pt" o:ole="">
                  <v:imagedata r:id="rId108" o:title=""/>
                </v:shape>
                <o:OLEObject Type="Embed" ProgID="FXEquation.Equation" ShapeID="_x0000_i1079" DrawAspect="Content" ObjectID="_1459808397" r:id="rId207"/>
              </w:object>
            </w:r>
            <w:r w:rsidR="00977327">
              <w:t xml:space="preserve"> in the diagram and explain how you obtained your answer.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Pr="00B74103" w:rsidRDefault="00B74103" w:rsidP="00A5054E">
            <w:pPr>
              <w:pStyle w:val="LongerQuestions"/>
              <w:rPr>
                <w:position w:val="-82"/>
              </w:rPr>
            </w:pPr>
            <w:r>
              <w:t xml:space="preserve">            </w:t>
            </w:r>
            <w:r w:rsidRPr="00B74103">
              <w:rPr>
                <w:color w:val="FF0000"/>
                <w:position w:val="-82"/>
              </w:rPr>
              <w:object w:dxaOrig="5965" w:dyaOrig="1085">
                <v:shape id="_x0000_i1080" type="#_x0000_t75" style="width:298.2pt;height:54pt" o:ole="">
                  <v:imagedata r:id="rId208" o:title=""/>
                </v:shape>
                <o:OLEObject Type="Embed" ProgID="FXEquation.Equation" ShapeID="_x0000_i1080" DrawAspect="Content" ObjectID="_1459808398" r:id="rId209"/>
              </w:object>
            </w:r>
            <w:r w:rsidRPr="00B74103">
              <w:rPr>
                <w:position w:val="-82"/>
              </w:rPr>
              <w:t xml:space="preserve"> </w:t>
            </w:r>
          </w:p>
          <w:p w:rsidR="00B74103" w:rsidRDefault="00B74103" w:rsidP="00A5054E">
            <w:pPr>
              <w:pStyle w:val="LongerQuestions"/>
            </w:pPr>
          </w:p>
          <w:p w:rsidR="00B74103" w:rsidRDefault="00B74103" w:rsidP="00A5054E">
            <w:pPr>
              <w:pStyle w:val="LongerQuestions"/>
            </w:pPr>
          </w:p>
        </w:tc>
        <w:tc>
          <w:tcPr>
            <w:tcW w:w="1842" w:type="dxa"/>
          </w:tcPr>
          <w:p w:rsidR="00977327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:rsidR="00202B60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Pr="00202B60" w:rsidRDefault="00202B60" w:rsidP="00202B60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For </w:t>
            </w:r>
            <w:r w:rsidRPr="00202B60">
              <w:rPr>
                <w:rFonts w:ascii="Times New Roman" w:hAnsi="Times New Roman"/>
                <w:b/>
                <w:sz w:val="24"/>
                <w:szCs w:val="24"/>
              </w:rPr>
              <w:t>RQP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with reason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 PRQ with reason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D270AC" w:rsidRDefault="00D270AC" w:rsidP="00D270A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OR EQUIVALENT  </w:t>
            </w:r>
          </w:p>
          <w:p w:rsidR="00D270AC" w:rsidRDefault="00D270AC" w:rsidP="00D270A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Pr="00202B60" w:rsidRDefault="00D270AC" w:rsidP="00D270AC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REASONING</w:t>
            </w:r>
          </w:p>
        </w:tc>
      </w:tr>
      <w:tr w:rsidR="00977327" w:rsidTr="00202B60">
        <w:trPr>
          <w:cantSplit/>
          <w:trHeight w:val="851"/>
        </w:trPr>
        <w:tc>
          <w:tcPr>
            <w:tcW w:w="952" w:type="dxa"/>
            <w:shd w:val="clear" w:color="auto" w:fill="FFCCCC"/>
          </w:tcPr>
          <w:p w:rsidR="00977327" w:rsidRPr="001B3341" w:rsidRDefault="00977327" w:rsidP="00A5054E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838" w:type="dxa"/>
          </w:tcPr>
          <w:p w:rsidR="00977327" w:rsidRDefault="00977327" w:rsidP="00A5054E">
            <w:pPr>
              <w:pStyle w:val="LongerQuestions"/>
            </w:pPr>
            <w:r>
              <w:t xml:space="preserve">(b)    Find the value of </w:t>
            </w:r>
            <w:r>
              <w:rPr>
                <w:i/>
              </w:rPr>
              <w:t>s</w:t>
            </w:r>
            <w:r>
              <w:t xml:space="preserve"> in the diagram and explain how you obtained your answer.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500075" w:rsidP="00A5054E">
            <w:pPr>
              <w:pStyle w:val="LongerQuestions"/>
            </w:pPr>
            <w:r>
              <w:rPr>
                <w:noProof/>
                <w:lang w:eastAsia="en-AU"/>
              </w:rPr>
              <w:object w:dxaOrig="1440" w:dyaOrig="1440">
                <v:shape id="_x0000_s1219" type="#_x0000_t75" style="position:absolute;left:0;text-align:left;margin-left:68.05pt;margin-top:6.75pt;width:203.65pt;height:125.15pt;z-index:251848704;mso-position-horizontal-relative:text;mso-position-vertical-relative:text">
                  <v:imagedata r:id="rId110" o:title=""/>
                </v:shape>
                <o:OLEObject Type="Embed" ProgID="FXDraw.Graphic" ShapeID="_x0000_s1219" DrawAspect="Content" ObjectID="_1459808460" r:id="rId210"/>
              </w:objec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202B60" w:rsidRDefault="00202B60" w:rsidP="00A5054E">
            <w:pPr>
              <w:pStyle w:val="LongerQuestions"/>
            </w:pPr>
          </w:p>
          <w:p w:rsidR="00202B60" w:rsidRDefault="00202B60" w:rsidP="00A5054E">
            <w:pPr>
              <w:pStyle w:val="LongerQuestions"/>
            </w:pPr>
          </w:p>
          <w:p w:rsidR="00202B60" w:rsidRDefault="00202B60" w:rsidP="00A5054E">
            <w:pPr>
              <w:pStyle w:val="LongerQuestions"/>
            </w:pPr>
          </w:p>
          <w:p w:rsidR="00202B60" w:rsidRDefault="00202B60" w:rsidP="00A5054E">
            <w:pPr>
              <w:pStyle w:val="LongerQuestions"/>
            </w:pPr>
          </w:p>
          <w:p w:rsidR="00202B60" w:rsidRPr="00202B60" w:rsidRDefault="00202B60" w:rsidP="00A5054E">
            <w:pPr>
              <w:pStyle w:val="LongerQuestions"/>
              <w:rPr>
                <w:position w:val="-182"/>
              </w:rPr>
            </w:pPr>
            <w:r>
              <w:t xml:space="preserve">          </w:t>
            </w:r>
            <w:r w:rsidRPr="00202B60">
              <w:rPr>
                <w:color w:val="FF0000"/>
                <w:position w:val="-182"/>
              </w:rPr>
              <w:object w:dxaOrig="5822" w:dyaOrig="2034">
                <v:shape id="_x0000_i1081" type="#_x0000_t75" style="width:291pt;height:102pt" o:ole="">
                  <v:imagedata r:id="rId211" o:title=""/>
                </v:shape>
                <o:OLEObject Type="Embed" ProgID="FXEquation.Equation" ShapeID="_x0000_i1081" DrawAspect="Content" ObjectID="_1459808399" r:id="rId212"/>
              </w:object>
            </w:r>
            <w:r w:rsidRPr="00202B60">
              <w:rPr>
                <w:position w:val="-182"/>
              </w:rPr>
              <w:t xml:space="preserve"> </w:t>
            </w: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Default="00977327" w:rsidP="00A5054E">
            <w:pPr>
              <w:pStyle w:val="LongerQuestions"/>
            </w:pPr>
          </w:p>
          <w:p w:rsidR="00977327" w:rsidRPr="00B74103" w:rsidRDefault="00202B60" w:rsidP="00B74103">
            <w:pPr>
              <w:pStyle w:val="LongerQuestions"/>
              <w:rPr>
                <w:position w:val="-6"/>
              </w:rPr>
            </w:pPr>
            <w:r>
              <w:t xml:space="preserve">          </w:t>
            </w:r>
          </w:p>
        </w:tc>
        <w:tc>
          <w:tcPr>
            <w:tcW w:w="1842" w:type="dxa"/>
          </w:tcPr>
          <w:p w:rsidR="00977327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:rsidR="00202B60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A5054E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x with reason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y with reason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 for s with reason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OR EQUIVALENT  </w:t>
            </w:r>
          </w:p>
          <w:p w:rsidR="00202B6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2B60" w:rsidRPr="00A252B0" w:rsidRDefault="00202B60" w:rsidP="00202B60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REASONING</w:t>
            </w:r>
          </w:p>
        </w:tc>
      </w:tr>
    </w:tbl>
    <w:p w:rsidR="00C71E16" w:rsidRPr="00C71E16" w:rsidRDefault="00C71E16" w:rsidP="009D24C3">
      <w:pPr>
        <w:rPr>
          <w:rFonts w:asciiTheme="majorHAnsi" w:hAnsiTheme="majorHAnsi"/>
          <w:sz w:val="24"/>
          <w:szCs w:val="24"/>
        </w:rPr>
      </w:pPr>
    </w:p>
    <w:sectPr w:rsidR="00C71E16" w:rsidRPr="00C71E16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075" w:rsidRDefault="00500075" w:rsidP="00C868AD">
      <w:r>
        <w:separator/>
      </w:r>
    </w:p>
  </w:endnote>
  <w:endnote w:type="continuationSeparator" w:id="0">
    <w:p w:rsidR="00500075" w:rsidRDefault="00500075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54E" w:rsidRDefault="00A505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7A8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A5054E" w:rsidRDefault="00A5054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054E" w:rsidRDefault="00A505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007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5054E" w:rsidRDefault="00A505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075" w:rsidRDefault="00500075" w:rsidP="00C868AD">
      <w:r>
        <w:separator/>
      </w:r>
    </w:p>
  </w:footnote>
  <w:footnote w:type="continuationSeparator" w:id="0">
    <w:p w:rsidR="00500075" w:rsidRDefault="00500075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054E" w:rsidRPr="00C868AD" w:rsidRDefault="00500075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7CED0AABCD8A42788F28DFDBA1D49E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5054E">
          <w:rPr>
            <w:u w:val="single"/>
          </w:rPr>
          <w:t>Polygons and Circles</w:t>
        </w:r>
      </w:sdtContent>
    </w:sdt>
    <w:r w:rsidR="00A5054E">
      <w:rPr>
        <w:u w:val="single"/>
      </w:rPr>
      <w:tab/>
      <w:t>Test</w:t>
    </w:r>
    <w:r w:rsidR="00A5054E">
      <w:rPr>
        <w:u w:val="single"/>
      </w:rPr>
      <w:tab/>
    </w:r>
    <w:r w:rsidR="00A5054E">
      <w:rPr>
        <w:u w:val="single"/>
      </w:rPr>
      <w:tab/>
      <w:t>2014</w:t>
    </w:r>
    <w:r w:rsidR="00A5054E"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054E" w:rsidRDefault="00A5054E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A5054E" w:rsidRPr="00C71E16" w:rsidRDefault="00A5054E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F2CB0"/>
    <w:multiLevelType w:val="hybridMultilevel"/>
    <w:tmpl w:val="23D4EA2E"/>
    <w:lvl w:ilvl="0" w:tplc="998ADC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C338BF"/>
    <w:multiLevelType w:val="hybridMultilevel"/>
    <w:tmpl w:val="44EC85DC"/>
    <w:lvl w:ilvl="0" w:tplc="ABE4DC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685CB0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59B1"/>
    <w:rsid w:val="000176AA"/>
    <w:rsid w:val="00020AE2"/>
    <w:rsid w:val="000C3BD9"/>
    <w:rsid w:val="000C4CAD"/>
    <w:rsid w:val="00110126"/>
    <w:rsid w:val="00117A8B"/>
    <w:rsid w:val="0018287C"/>
    <w:rsid w:val="001856B6"/>
    <w:rsid w:val="00185F3B"/>
    <w:rsid w:val="00197FAC"/>
    <w:rsid w:val="001D51F7"/>
    <w:rsid w:val="001F156E"/>
    <w:rsid w:val="00202B60"/>
    <w:rsid w:val="00216994"/>
    <w:rsid w:val="00246314"/>
    <w:rsid w:val="00256980"/>
    <w:rsid w:val="002C1F1F"/>
    <w:rsid w:val="002E6930"/>
    <w:rsid w:val="002F71E5"/>
    <w:rsid w:val="00325745"/>
    <w:rsid w:val="003475E3"/>
    <w:rsid w:val="003B2772"/>
    <w:rsid w:val="003D41FF"/>
    <w:rsid w:val="003F3344"/>
    <w:rsid w:val="00413DF5"/>
    <w:rsid w:val="00460B7C"/>
    <w:rsid w:val="00461E0A"/>
    <w:rsid w:val="00474558"/>
    <w:rsid w:val="004A64CB"/>
    <w:rsid w:val="004B0C86"/>
    <w:rsid w:val="004C3072"/>
    <w:rsid w:val="004E1D1E"/>
    <w:rsid w:val="00500075"/>
    <w:rsid w:val="00591FD0"/>
    <w:rsid w:val="005B261E"/>
    <w:rsid w:val="005C44C0"/>
    <w:rsid w:val="005D6F8F"/>
    <w:rsid w:val="00604D11"/>
    <w:rsid w:val="00641052"/>
    <w:rsid w:val="00641EA7"/>
    <w:rsid w:val="00647DA0"/>
    <w:rsid w:val="00667642"/>
    <w:rsid w:val="006718CF"/>
    <w:rsid w:val="00674472"/>
    <w:rsid w:val="006A0722"/>
    <w:rsid w:val="006A6BA7"/>
    <w:rsid w:val="006C0309"/>
    <w:rsid w:val="007403DD"/>
    <w:rsid w:val="00750F7B"/>
    <w:rsid w:val="007B0DA2"/>
    <w:rsid w:val="007B3348"/>
    <w:rsid w:val="007D39B1"/>
    <w:rsid w:val="007F288A"/>
    <w:rsid w:val="00801D97"/>
    <w:rsid w:val="00803360"/>
    <w:rsid w:val="00845ACB"/>
    <w:rsid w:val="00853748"/>
    <w:rsid w:val="00880005"/>
    <w:rsid w:val="008A590F"/>
    <w:rsid w:val="008B7480"/>
    <w:rsid w:val="008C68D7"/>
    <w:rsid w:val="008D4402"/>
    <w:rsid w:val="008E096D"/>
    <w:rsid w:val="008F3E43"/>
    <w:rsid w:val="00937C3B"/>
    <w:rsid w:val="009517CE"/>
    <w:rsid w:val="00973EC0"/>
    <w:rsid w:val="00977327"/>
    <w:rsid w:val="0098729A"/>
    <w:rsid w:val="009A5487"/>
    <w:rsid w:val="009C4BA5"/>
    <w:rsid w:val="009D24C3"/>
    <w:rsid w:val="009E1374"/>
    <w:rsid w:val="009E25F0"/>
    <w:rsid w:val="00A23965"/>
    <w:rsid w:val="00A252B0"/>
    <w:rsid w:val="00A5054E"/>
    <w:rsid w:val="00A64BD6"/>
    <w:rsid w:val="00A81533"/>
    <w:rsid w:val="00A824D7"/>
    <w:rsid w:val="00A847A0"/>
    <w:rsid w:val="00A90C9B"/>
    <w:rsid w:val="00AB0C62"/>
    <w:rsid w:val="00B0317F"/>
    <w:rsid w:val="00B12689"/>
    <w:rsid w:val="00B24BED"/>
    <w:rsid w:val="00B26BD8"/>
    <w:rsid w:val="00B5390B"/>
    <w:rsid w:val="00B74103"/>
    <w:rsid w:val="00B83166"/>
    <w:rsid w:val="00B850EA"/>
    <w:rsid w:val="00BA58E4"/>
    <w:rsid w:val="00BA6C90"/>
    <w:rsid w:val="00BC0959"/>
    <w:rsid w:val="00BE233F"/>
    <w:rsid w:val="00C17E11"/>
    <w:rsid w:val="00C27F86"/>
    <w:rsid w:val="00C42BE5"/>
    <w:rsid w:val="00C56E1E"/>
    <w:rsid w:val="00C71E16"/>
    <w:rsid w:val="00C868AD"/>
    <w:rsid w:val="00CA11C9"/>
    <w:rsid w:val="00CA296A"/>
    <w:rsid w:val="00D03A78"/>
    <w:rsid w:val="00D270AC"/>
    <w:rsid w:val="00D66190"/>
    <w:rsid w:val="00D667E2"/>
    <w:rsid w:val="00D70CA4"/>
    <w:rsid w:val="00D90C29"/>
    <w:rsid w:val="00D95422"/>
    <w:rsid w:val="00DB198A"/>
    <w:rsid w:val="00DE59B1"/>
    <w:rsid w:val="00E876C4"/>
    <w:rsid w:val="00EA4DC1"/>
    <w:rsid w:val="00EB1449"/>
    <w:rsid w:val="00F55B0F"/>
    <w:rsid w:val="00F71785"/>
    <w:rsid w:val="00FE41B9"/>
    <w:rsid w:val="00FE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A1C875-C879-4490-B9C1-84F84D58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B5390B"/>
    <w:pPr>
      <w:ind w:left="500" w:hanging="567"/>
    </w:pPr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8A590F"/>
    <w:rPr>
      <w:rFonts w:ascii="Times New Roman" w:hAnsi="Times New Roman"/>
      <w:noProof/>
      <w:sz w:val="24"/>
      <w:szCs w:val="24"/>
      <w:lang w:eastAsia="en-AU"/>
    </w:rPr>
  </w:style>
  <w:style w:type="character" w:customStyle="1" w:styleId="LongerQuestionsChar">
    <w:name w:val="Longer Questions Char"/>
    <w:basedOn w:val="DefaultParagraphFont"/>
    <w:link w:val="LongerQuestions"/>
    <w:rsid w:val="00B5390B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8A590F"/>
    <w:rPr>
      <w:rFonts w:ascii="Times New Roman" w:eastAsia="Calibri" w:hAnsi="Times New Roman" w:cs="Times New Roman"/>
      <w:noProof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  <w:style w:type="table" w:customStyle="1" w:styleId="TableGrid1">
    <w:name w:val="Table Grid1"/>
    <w:basedOn w:val="TableNormal"/>
    <w:next w:val="TableGrid"/>
    <w:uiPriority w:val="59"/>
    <w:rsid w:val="007B0D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wmf"/><Relationship Id="rId138" Type="http://schemas.openxmlformats.org/officeDocument/2006/relationships/oleObject" Target="embeddings/oleObject70.bin"/><Relationship Id="rId159" Type="http://schemas.openxmlformats.org/officeDocument/2006/relationships/oleObject" Target="embeddings/oleObject88.bin"/><Relationship Id="rId170" Type="http://schemas.openxmlformats.org/officeDocument/2006/relationships/oleObject" Target="embeddings/oleObject96.bin"/><Relationship Id="rId191" Type="http://schemas.openxmlformats.org/officeDocument/2006/relationships/oleObject" Target="embeddings/oleObject111.bin"/><Relationship Id="rId205" Type="http://schemas.openxmlformats.org/officeDocument/2006/relationships/oleObject" Target="embeddings/oleObject121.bin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image" Target="media/image34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60.bin"/><Relationship Id="rId128" Type="http://schemas.openxmlformats.org/officeDocument/2006/relationships/oleObject" Target="embeddings/oleObject63.bin"/><Relationship Id="rId144" Type="http://schemas.openxmlformats.org/officeDocument/2006/relationships/oleObject" Target="embeddings/oleObject75.bin"/><Relationship Id="rId149" Type="http://schemas.openxmlformats.org/officeDocument/2006/relationships/oleObject" Target="embeddings/oleObject79.bin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89.bin"/><Relationship Id="rId165" Type="http://schemas.openxmlformats.org/officeDocument/2006/relationships/oleObject" Target="embeddings/oleObject92.bin"/><Relationship Id="rId181" Type="http://schemas.openxmlformats.org/officeDocument/2006/relationships/image" Target="media/image67.wmf"/><Relationship Id="rId186" Type="http://schemas.openxmlformats.org/officeDocument/2006/relationships/oleObject" Target="embeddings/oleObject107.bin"/><Relationship Id="rId211" Type="http://schemas.openxmlformats.org/officeDocument/2006/relationships/image" Target="media/image75.wmf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7.bin"/><Relationship Id="rId134" Type="http://schemas.openxmlformats.org/officeDocument/2006/relationships/image" Target="media/image56.wmf"/><Relationship Id="rId139" Type="http://schemas.openxmlformats.org/officeDocument/2006/relationships/oleObject" Target="embeddings/oleObject71.bin"/><Relationship Id="rId80" Type="http://schemas.openxmlformats.org/officeDocument/2006/relationships/image" Target="media/image37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80.bin"/><Relationship Id="rId155" Type="http://schemas.openxmlformats.org/officeDocument/2006/relationships/oleObject" Target="embeddings/oleObject84.bin"/><Relationship Id="rId171" Type="http://schemas.openxmlformats.org/officeDocument/2006/relationships/oleObject" Target="embeddings/oleObject97.bin"/><Relationship Id="rId176" Type="http://schemas.openxmlformats.org/officeDocument/2006/relationships/oleObject" Target="embeddings/oleObject100.bin"/><Relationship Id="rId192" Type="http://schemas.openxmlformats.org/officeDocument/2006/relationships/oleObject" Target="embeddings/oleObject112.bin"/><Relationship Id="rId197" Type="http://schemas.openxmlformats.org/officeDocument/2006/relationships/image" Target="media/image71.png"/><Relationship Id="rId206" Type="http://schemas.openxmlformats.org/officeDocument/2006/relationships/oleObject" Target="embeddings/oleObject122.bin"/><Relationship Id="rId201" Type="http://schemas.openxmlformats.org/officeDocument/2006/relationships/image" Target="media/image72.wmf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image" Target="media/image24.png"/><Relationship Id="rId70" Type="http://schemas.openxmlformats.org/officeDocument/2006/relationships/image" Target="media/image32.png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header" Target="header1.xml"/><Relationship Id="rId140" Type="http://schemas.openxmlformats.org/officeDocument/2006/relationships/oleObject" Target="embeddings/oleObject72.bin"/><Relationship Id="rId145" Type="http://schemas.openxmlformats.org/officeDocument/2006/relationships/image" Target="media/image59.wmf"/><Relationship Id="rId161" Type="http://schemas.openxmlformats.org/officeDocument/2006/relationships/image" Target="media/image61.wmf"/><Relationship Id="rId166" Type="http://schemas.openxmlformats.org/officeDocument/2006/relationships/oleObject" Target="embeddings/oleObject93.bin"/><Relationship Id="rId182" Type="http://schemas.openxmlformats.org/officeDocument/2006/relationships/oleObject" Target="embeddings/oleObject104.bin"/><Relationship Id="rId187" Type="http://schemas.openxmlformats.org/officeDocument/2006/relationships/oleObject" Target="embeddings/oleObject10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26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119" Type="http://schemas.openxmlformats.org/officeDocument/2006/relationships/oleObject" Target="embeddings/oleObject58.bin"/><Relationship Id="rId44" Type="http://schemas.openxmlformats.org/officeDocument/2006/relationships/image" Target="media/image19.png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png"/><Relationship Id="rId130" Type="http://schemas.openxmlformats.org/officeDocument/2006/relationships/oleObject" Target="embeddings/oleObject64.bin"/><Relationship Id="rId135" Type="http://schemas.openxmlformats.org/officeDocument/2006/relationships/oleObject" Target="embeddings/oleObject68.bin"/><Relationship Id="rId151" Type="http://schemas.openxmlformats.org/officeDocument/2006/relationships/oleObject" Target="embeddings/oleObject81.bin"/><Relationship Id="rId156" Type="http://schemas.openxmlformats.org/officeDocument/2006/relationships/oleObject" Target="embeddings/oleObject85.bin"/><Relationship Id="rId177" Type="http://schemas.openxmlformats.org/officeDocument/2006/relationships/image" Target="media/image66.wmf"/><Relationship Id="rId198" Type="http://schemas.openxmlformats.org/officeDocument/2006/relationships/oleObject" Target="embeddings/oleObject116.bin"/><Relationship Id="rId172" Type="http://schemas.openxmlformats.org/officeDocument/2006/relationships/image" Target="media/image64.wmf"/><Relationship Id="rId193" Type="http://schemas.openxmlformats.org/officeDocument/2006/relationships/oleObject" Target="embeddings/oleObject113.bin"/><Relationship Id="rId202" Type="http://schemas.openxmlformats.org/officeDocument/2006/relationships/oleObject" Target="embeddings/oleObject119.bin"/><Relationship Id="rId207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footer" Target="footer1.xml"/><Relationship Id="rId104" Type="http://schemas.openxmlformats.org/officeDocument/2006/relationships/image" Target="media/image47.png"/><Relationship Id="rId120" Type="http://schemas.openxmlformats.org/officeDocument/2006/relationships/image" Target="media/image51.wmf"/><Relationship Id="rId125" Type="http://schemas.openxmlformats.org/officeDocument/2006/relationships/oleObject" Target="embeddings/oleObject61.bin"/><Relationship Id="rId141" Type="http://schemas.openxmlformats.org/officeDocument/2006/relationships/image" Target="media/image58.wmf"/><Relationship Id="rId146" Type="http://schemas.openxmlformats.org/officeDocument/2006/relationships/oleObject" Target="embeddings/oleObject76.bin"/><Relationship Id="rId167" Type="http://schemas.openxmlformats.org/officeDocument/2006/relationships/oleObject" Target="embeddings/oleObject94.bin"/><Relationship Id="rId188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162" Type="http://schemas.openxmlformats.org/officeDocument/2006/relationships/oleObject" Target="embeddings/oleObject90.bin"/><Relationship Id="rId183" Type="http://schemas.openxmlformats.org/officeDocument/2006/relationships/oleObject" Target="embeddings/oleObject105.bin"/><Relationship Id="rId21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5.bin"/><Relationship Id="rId136" Type="http://schemas.openxmlformats.org/officeDocument/2006/relationships/oleObject" Target="embeddings/oleObject69.bin"/><Relationship Id="rId157" Type="http://schemas.openxmlformats.org/officeDocument/2006/relationships/oleObject" Target="embeddings/oleObject86.bin"/><Relationship Id="rId178" Type="http://schemas.openxmlformats.org/officeDocument/2006/relationships/oleObject" Target="embeddings/oleObject101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oleObject" Target="embeddings/oleObject82.bin"/><Relationship Id="rId173" Type="http://schemas.openxmlformats.org/officeDocument/2006/relationships/oleObject" Target="embeddings/oleObject98.bin"/><Relationship Id="rId194" Type="http://schemas.openxmlformats.org/officeDocument/2006/relationships/oleObject" Target="embeddings/oleObject114.bin"/><Relationship Id="rId199" Type="http://schemas.openxmlformats.org/officeDocument/2006/relationships/oleObject" Target="embeddings/oleObject117.bin"/><Relationship Id="rId203" Type="http://schemas.openxmlformats.org/officeDocument/2006/relationships/oleObject" Target="embeddings/oleObject120.bin"/><Relationship Id="rId208" Type="http://schemas.openxmlformats.org/officeDocument/2006/relationships/image" Target="media/image74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7.bin"/><Relationship Id="rId168" Type="http://schemas.openxmlformats.org/officeDocument/2006/relationships/image" Target="media/image63.wmf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header" Target="header2.xml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73.bin"/><Relationship Id="rId163" Type="http://schemas.openxmlformats.org/officeDocument/2006/relationships/oleObject" Target="embeddings/oleObject91.bin"/><Relationship Id="rId184" Type="http://schemas.openxmlformats.org/officeDocument/2006/relationships/oleObject" Target="embeddings/oleObject106.bin"/><Relationship Id="rId189" Type="http://schemas.openxmlformats.org/officeDocument/2006/relationships/oleObject" Target="embeddings/oleObject109.bin"/><Relationship Id="rId3" Type="http://schemas.openxmlformats.org/officeDocument/2006/relationships/styles" Target="styles.xml"/><Relationship Id="rId214" Type="http://schemas.openxmlformats.org/officeDocument/2006/relationships/glossaryDocument" Target="glossary/document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5.bin"/><Relationship Id="rId137" Type="http://schemas.openxmlformats.org/officeDocument/2006/relationships/image" Target="media/image57.wmf"/><Relationship Id="rId158" Type="http://schemas.openxmlformats.org/officeDocument/2006/relationships/oleObject" Target="embeddings/oleObject87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6.bin"/><Relationship Id="rId153" Type="http://schemas.openxmlformats.org/officeDocument/2006/relationships/image" Target="media/image60.wmf"/><Relationship Id="rId174" Type="http://schemas.openxmlformats.org/officeDocument/2006/relationships/image" Target="media/image65.wmf"/><Relationship Id="rId179" Type="http://schemas.openxmlformats.org/officeDocument/2006/relationships/oleObject" Target="embeddings/oleObject102.bin"/><Relationship Id="rId195" Type="http://schemas.openxmlformats.org/officeDocument/2006/relationships/image" Target="media/image70.wmf"/><Relationship Id="rId209" Type="http://schemas.openxmlformats.org/officeDocument/2006/relationships/oleObject" Target="embeddings/oleObject124.bin"/><Relationship Id="rId190" Type="http://schemas.openxmlformats.org/officeDocument/2006/relationships/oleObject" Target="embeddings/oleObject110.bin"/><Relationship Id="rId204" Type="http://schemas.openxmlformats.org/officeDocument/2006/relationships/image" Target="media/image73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27" Type="http://schemas.openxmlformats.org/officeDocument/2006/relationships/image" Target="media/image54.wmf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footer" Target="footer2.xml"/><Relationship Id="rId101" Type="http://schemas.openxmlformats.org/officeDocument/2006/relationships/oleObject" Target="embeddings/oleObject45.bin"/><Relationship Id="rId122" Type="http://schemas.openxmlformats.org/officeDocument/2006/relationships/image" Target="media/image52.wmf"/><Relationship Id="rId143" Type="http://schemas.openxmlformats.org/officeDocument/2006/relationships/oleObject" Target="embeddings/oleObject74.bin"/><Relationship Id="rId148" Type="http://schemas.openxmlformats.org/officeDocument/2006/relationships/oleObject" Target="embeddings/oleObject78.bin"/><Relationship Id="rId164" Type="http://schemas.openxmlformats.org/officeDocument/2006/relationships/image" Target="media/image62.wmf"/><Relationship Id="rId169" Type="http://schemas.openxmlformats.org/officeDocument/2006/relationships/oleObject" Target="embeddings/oleObject95.bin"/><Relationship Id="rId185" Type="http://schemas.openxmlformats.org/officeDocument/2006/relationships/image" Target="media/image68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103.bin"/><Relationship Id="rId210" Type="http://schemas.openxmlformats.org/officeDocument/2006/relationships/oleObject" Target="embeddings/oleObject125.bin"/><Relationship Id="rId215" Type="http://schemas.openxmlformats.org/officeDocument/2006/relationships/theme" Target="theme/theme1.xml"/><Relationship Id="rId26" Type="http://schemas.openxmlformats.org/officeDocument/2006/relationships/image" Target="media/image10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7.bin"/><Relationship Id="rId154" Type="http://schemas.openxmlformats.org/officeDocument/2006/relationships/oleObject" Target="embeddings/oleObject83.bin"/><Relationship Id="rId175" Type="http://schemas.openxmlformats.org/officeDocument/2006/relationships/oleObject" Target="embeddings/oleObject99.bin"/><Relationship Id="rId196" Type="http://schemas.openxmlformats.org/officeDocument/2006/relationships/oleObject" Target="embeddings/oleObject115.bin"/><Relationship Id="rId200" Type="http://schemas.openxmlformats.org/officeDocument/2006/relationships/oleObject" Target="embeddings/oleObject118.bin"/><Relationship Id="rId16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Draft%20Products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CED0AABCD8A42788F28DFDBA1D49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98CE92-3C0F-4844-8FB1-F9EECD82FBA7}"/>
      </w:docPartPr>
      <w:docPartBody>
        <w:p w:rsidR="00440F90" w:rsidRDefault="00EA4504">
          <w:pPr>
            <w:pStyle w:val="7CED0AABCD8A42788F28DFDBA1D49E24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832C634EA6D4489699269865E732C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4D655D-AD37-437E-8A8C-428889070E86}"/>
      </w:docPartPr>
      <w:docPartBody>
        <w:p w:rsidR="00440F90" w:rsidRDefault="00EA4504">
          <w:pPr>
            <w:pStyle w:val="832C634EA6D4489699269865E732CFB0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6FF2B4AF225A461BAEA75CAC6DB75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8FE6C-1004-487F-9846-F85A1914D3D2}"/>
      </w:docPartPr>
      <w:docPartBody>
        <w:p w:rsidR="00440F90" w:rsidRDefault="00EA4504">
          <w:pPr>
            <w:pStyle w:val="6FF2B4AF225A461BAEA75CAC6DB757FD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504"/>
    <w:rsid w:val="00440F90"/>
    <w:rsid w:val="00C34B00"/>
    <w:rsid w:val="00EA4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CED0AABCD8A42788F28DFDBA1D49E24">
    <w:name w:val="7CED0AABCD8A42788F28DFDBA1D49E24"/>
  </w:style>
  <w:style w:type="paragraph" w:customStyle="1" w:styleId="E863F9AB1150404DA1F17F7573B13C28">
    <w:name w:val="E863F9AB1150404DA1F17F7573B13C28"/>
  </w:style>
  <w:style w:type="paragraph" w:customStyle="1" w:styleId="832C634EA6D4489699269865E732CFB0">
    <w:name w:val="832C634EA6D4489699269865E732CFB0"/>
  </w:style>
  <w:style w:type="paragraph" w:customStyle="1" w:styleId="6FF2B4AF225A461BAEA75CAC6DB757FD">
    <w:name w:val="6FF2B4AF225A461BAEA75CAC6DB757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2ACBB-FD75-4C44-AAE7-214B14C5F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</Template>
  <TotalTime>0</TotalTime>
  <Pages>22</Pages>
  <Words>2121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Polygons and Circles</vt:lpstr>
    </vt:vector>
  </TitlesOfParts>
  <Company>Toshiba</Company>
  <LinksUpToDate>false</LinksUpToDate>
  <CharactersWithSpaces>14189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Polygons and Circles</dc:title>
  <dc:creator>Garry</dc:creator>
  <cp:lastModifiedBy>Garry Thorn</cp:lastModifiedBy>
  <cp:revision>2</cp:revision>
  <dcterms:created xsi:type="dcterms:W3CDTF">2014-04-23T15:28:00Z</dcterms:created>
  <dcterms:modified xsi:type="dcterms:W3CDTF">2014-04-23T15:28:00Z</dcterms:modified>
</cp:coreProperties>
</file>