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83"/>
        <w:gridCol w:w="5527"/>
        <w:gridCol w:w="3545"/>
      </w:tblGrid>
      <w:tr w:rsidR="00325745" w:rsidTr="00C42BE5">
        <w:trPr>
          <w:cantSplit/>
          <w:trHeight w:val="851"/>
        </w:trPr>
        <w:tc>
          <w:tcPr>
            <w:tcW w:w="1135" w:type="dxa"/>
            <w:gridSpan w:val="2"/>
            <w:shd w:val="clear" w:color="auto" w:fill="00FFFF"/>
            <w:vAlign w:val="center"/>
          </w:tcPr>
          <w:p w:rsidR="00325745" w:rsidRDefault="00325745" w:rsidP="0032574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C868AD" w:rsidRPr="00325745" w:rsidRDefault="0073125D" w:rsidP="0073125D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7</w:t>
            </w:r>
          </w:p>
        </w:tc>
        <w:tc>
          <w:tcPr>
            <w:tcW w:w="5527" w:type="dxa"/>
            <w:shd w:val="clear" w:color="auto" w:fill="00FFFF"/>
          </w:tcPr>
          <w:sdt>
            <w:sdtPr>
              <w:rPr>
                <w:rFonts w:asciiTheme="majorHAnsi" w:hAnsiTheme="majorHAnsi"/>
                <w:i/>
                <w:sz w:val="52"/>
                <w:szCs w:val="52"/>
              </w:rPr>
              <w:alias w:val="Title"/>
              <w:tag w:val=""/>
              <w:id w:val="1338033075"/>
              <w:placeholder>
                <w:docPart w:val="F492DF26B85849E0BE70AE88CBC03EEC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1D51F7" w:rsidRPr="005C44C0" w:rsidRDefault="0073125D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2D and 3D Shapes</w:t>
                </w:r>
              </w:p>
            </w:sdtContent>
          </w:sdt>
        </w:tc>
        <w:tc>
          <w:tcPr>
            <w:tcW w:w="3545" w:type="dxa"/>
            <w:shd w:val="clear" w:color="auto" w:fill="0D0D0D" w:themeFill="text1" w:themeFillTint="F2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0A3E9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Test</w:t>
            </w:r>
          </w:p>
        </w:tc>
      </w:tr>
      <w:tr w:rsidR="00853748" w:rsidTr="00C42BE5">
        <w:trPr>
          <w:cantSplit/>
          <w:trHeight w:val="851"/>
        </w:trPr>
        <w:tc>
          <w:tcPr>
            <w:tcW w:w="6662" w:type="dxa"/>
            <w:gridSpan w:val="3"/>
            <w:shd w:val="clear" w:color="auto" w:fill="00FFFF"/>
          </w:tcPr>
          <w:p w:rsidR="0073125D" w:rsidRDefault="0073125D" w:rsidP="0073125D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73125D" w:rsidRDefault="0073125D" w:rsidP="0073125D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ind w:left="46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Name and list properties of common two dimensional shapes.</w:t>
            </w:r>
          </w:p>
          <w:p w:rsidR="0073125D" w:rsidRDefault="0073125D" w:rsidP="0073125D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ind w:left="46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Connect three</w:t>
            </w:r>
            <w:r>
              <w:rPr>
                <w:rFonts w:ascii="Times New Roman" w:hAnsi="Times New Roman"/>
                <w:sz w:val="16"/>
                <w:szCs w:val="16"/>
              </w:rPr>
              <w:softHyphen/>
              <w:t xml:space="preserve"> dimensional objects with their nets and other two</w:t>
            </w:r>
            <w:r>
              <w:rPr>
                <w:rFonts w:ascii="Times New Roman" w:hAnsi="Times New Roman"/>
                <w:sz w:val="16"/>
                <w:szCs w:val="16"/>
              </w:rPr>
              <w:softHyphen/>
              <w:t>dimensional representations    (ACMMG111)</w:t>
            </w:r>
          </w:p>
          <w:p w:rsidR="0073125D" w:rsidRDefault="0073125D" w:rsidP="0073125D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ind w:left="46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Construct simple prisms and pyramids (ACMMG140) </w:t>
            </w:r>
          </w:p>
          <w:p w:rsidR="00853748" w:rsidRPr="00C56E1E" w:rsidRDefault="0073125D" w:rsidP="0073125D">
            <w:pPr>
              <w:pStyle w:val="ListParagraph"/>
              <w:numPr>
                <w:ilvl w:val="0"/>
                <w:numId w:val="7"/>
              </w:numPr>
              <w:ind w:left="46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Classify triangles according to their side and angle properties and describe quadrilaterals (ACMMG165)</w:t>
            </w:r>
          </w:p>
        </w:tc>
        <w:tc>
          <w:tcPr>
            <w:tcW w:w="3545" w:type="dxa"/>
            <w:vAlign w:val="center"/>
          </w:tcPr>
          <w:p w:rsidR="00853748" w:rsidRPr="00325745" w:rsidRDefault="00853748" w:rsidP="003F3344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641052" w:rsidRPr="007E3E86" w:rsidRDefault="00641052" w:rsidP="00641052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Answer all questions in the spaces provided on this test paper by: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41052" w:rsidRPr="007E3E86" w:rsidRDefault="00641052" w:rsidP="00641052">
            <w:pPr>
              <w:ind w:firstLine="1418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or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Shading in the bubble for the correct answer from the four choices provided.</w:t>
            </w:r>
          </w:p>
          <w:p w:rsidR="00325745" w:rsidRDefault="00641052" w:rsidP="00641052">
            <w:pPr>
              <w:rPr>
                <w:rFonts w:ascii="Times New Roman" w:hAnsi="Times New Roman"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Show any working out on the test paper.  Calculators are </w:t>
            </w:r>
            <w:r w:rsidRPr="007E3E86">
              <w:rPr>
                <w:rFonts w:asciiTheme="majorHAnsi" w:hAnsiTheme="majorHAnsi"/>
                <w:b/>
                <w:i/>
                <w:sz w:val="24"/>
                <w:szCs w:val="24"/>
              </w:rPr>
              <w:t>not</w:t>
            </w: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 allowed.</w:t>
            </w: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325745" w:rsidRDefault="0099033D" w:rsidP="00E138D7">
            <w:pPr>
              <w:pStyle w:val="QuestionStyle"/>
            </w:pPr>
            <w:r>
              <w:t>Kerry draws an acute isosceles triangle.</w:t>
            </w:r>
          </w:p>
          <w:p w:rsidR="0099033D" w:rsidRDefault="0099033D" w:rsidP="00E138D7">
            <w:pPr>
              <w:pStyle w:val="QuestionStyle"/>
            </w:pPr>
          </w:p>
          <w:p w:rsidR="0099033D" w:rsidRDefault="0099033D" w:rsidP="00E138D7">
            <w:pPr>
              <w:pStyle w:val="QuestionStyle"/>
            </w:pPr>
            <w:r>
              <w:t>Which shape could be her drawing?</w:t>
            </w:r>
          </w:p>
          <w:p w:rsidR="0099033D" w:rsidRDefault="00CC0326" w:rsidP="00E138D7">
            <w:pPr>
              <w:pStyle w:val="QuestionStyle"/>
            </w:pPr>
            <w: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2.8pt;margin-top:6.95pt;width:414.75pt;height:85.15pt;z-index:251654144;mso-position-horizontal-relative:text;mso-position-vertical-relative:text">
                  <v:imagedata r:id="rId8" o:title=""/>
                </v:shape>
                <o:OLEObject Type="Embed" ProgID="FXDraw3.Document" ShapeID="_x0000_s1026" DrawAspect="Content" ObjectID="_1460096540" r:id="rId9"/>
              </w:object>
            </w:r>
          </w:p>
          <w:p w:rsidR="0099033D" w:rsidRDefault="0099033D" w:rsidP="00E138D7">
            <w:pPr>
              <w:pStyle w:val="QuestionStyle"/>
            </w:pPr>
          </w:p>
          <w:p w:rsidR="0099033D" w:rsidRDefault="0099033D" w:rsidP="00E138D7">
            <w:pPr>
              <w:pStyle w:val="QuestionStyle"/>
            </w:pPr>
          </w:p>
          <w:p w:rsidR="005262F8" w:rsidRDefault="005262F8" w:rsidP="00E138D7">
            <w:pPr>
              <w:pStyle w:val="QuestionStyle"/>
            </w:pPr>
          </w:p>
          <w:p w:rsidR="005262F8" w:rsidRDefault="005262F8" w:rsidP="00E138D7">
            <w:pPr>
              <w:pStyle w:val="QuestionStyle"/>
            </w:pPr>
          </w:p>
          <w:p w:rsidR="0099033D" w:rsidRDefault="0099033D" w:rsidP="00E138D7">
            <w:pPr>
              <w:pStyle w:val="QuestionStyle"/>
            </w:pPr>
          </w:p>
          <w:p w:rsidR="0099033D" w:rsidRDefault="0099033D" w:rsidP="00E138D7">
            <w:pPr>
              <w:pStyle w:val="QuestionStyle"/>
            </w:pPr>
            <w:r w:rsidRPr="00460C07">
              <mc:AlternateContent>
                <mc:Choice Requires="wpg">
                  <w:drawing>
                    <wp:anchor distT="0" distB="0" distL="114300" distR="114300" simplePos="0" relativeHeight="251653120" behindDoc="0" locked="0" layoutInCell="1" allowOverlap="1" wp14:anchorId="1C0ECFCD" wp14:editId="7F46A038">
                      <wp:simplePos x="0" y="0"/>
                      <wp:positionH relativeFrom="column">
                        <wp:posOffset>292100</wp:posOffset>
                      </wp:positionH>
                      <wp:positionV relativeFrom="paragraph">
                        <wp:posOffset>132080</wp:posOffset>
                      </wp:positionV>
                      <wp:extent cx="4362450" cy="114300"/>
                      <wp:effectExtent l="0" t="0" r="19050" b="1905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57204C" id="Group 28" o:spid="_x0000_s1026" style="position:absolute;margin-left:23pt;margin-top:10.4pt;width:343.5pt;height:9pt;z-index:25165312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CDC8UA&#10;AADbAAAADwAAAGRycy9kb3ducmV2LnhtbESPQWvCQBSE7wX/w/KEXorZ1EMbY1YRi6VehKro9ZF9&#10;JsHs25Bdk9hf3xUKPQ4z8w2TLQdTi45aV1lW8BrFIIhzqysuFBwPm0kCwnlkjbVlUnAnB8vF6CnD&#10;VNuev6nb+0IECLsUFZTeN6mULi/JoItsQxy8i20N+iDbQuoW+wA3tZzG8Zs0WHFYKLGhdUn5dX8z&#10;CpJ7Yk7dafd5pi33Hz87/b56mSn1PB5WcxCeBv8f/mt/aQXTGTy+h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4IML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aBpMUA&#10;AADbAAAADwAAAGRycy9kb3ducmV2LnhtbESPQWvCQBSE70L/w/IEL9JsasH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poGkxQAAANsAAAAPAAAAAAAAAAAAAAAAAJgCAABkcnMv&#10;ZG93bnJldi54bWxQSwUGAAAAAAQABAD1AAAAigM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okP8UA&#10;AADb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6iQ/xQAAANsAAAAPAAAAAAAAAAAAAAAAAJgCAABkcnMv&#10;ZG93bnJldi54bWxQSwUGAAAAAAQABAD1AAAAigM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WwTcEA&#10;AADbAAAADwAAAGRycy9kb3ducmV2LnhtbERPTWvCQBC9C/6HZQQvUjcq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1sE3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</w:p>
          <w:p w:rsidR="0099033D" w:rsidRDefault="0099033D" w:rsidP="00E138D7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87002" w:rsidRPr="00D87002" w:rsidRDefault="00CC0326" w:rsidP="00E138D7">
            <w:pPr>
              <w:pStyle w:val="QuestionStyle"/>
            </w:pPr>
            <w:r>
              <w:object w:dxaOrig="1440" w:dyaOrig="1440">
                <v:shape id="_x0000_s1033" type="#_x0000_t75" style="position:absolute;margin-left:172.5pt;margin-top:3pt;width:97.95pt;height:74.3pt;z-index:251656192;mso-position-horizontal-relative:text;mso-position-vertical-relative:text">
                  <v:imagedata r:id="rId10" o:title=""/>
                </v:shape>
                <o:OLEObject Type="Embed" ProgID="FXDraw3.Document" ShapeID="_x0000_s1033" DrawAspect="Content" ObjectID="_1460096541" r:id="rId11"/>
              </w:object>
            </w:r>
            <w:r w:rsidR="00D87002" w:rsidRPr="00D87002">
              <w:t>The shape shown is a :</w:t>
            </w:r>
          </w:p>
          <w:p w:rsidR="00D87002" w:rsidRPr="00D87002" w:rsidRDefault="00D87002" w:rsidP="00E138D7">
            <w:pPr>
              <w:pStyle w:val="QuestionStyle"/>
            </w:pPr>
          </w:p>
          <w:p w:rsidR="00D87002" w:rsidRPr="00D87002" w:rsidRDefault="00D87002" w:rsidP="00E138D7">
            <w:pPr>
              <w:pStyle w:val="QuestionStyle"/>
            </w:pPr>
          </w:p>
          <w:p w:rsidR="00D87002" w:rsidRPr="00D87002" w:rsidRDefault="00D87002" w:rsidP="00E138D7">
            <w:pPr>
              <w:pStyle w:val="QuestionStyle"/>
            </w:pPr>
          </w:p>
          <w:p w:rsidR="00D87002" w:rsidRPr="00D87002" w:rsidRDefault="00D87002" w:rsidP="00E138D7">
            <w:pPr>
              <w:pStyle w:val="QuestionStyle"/>
            </w:pPr>
          </w:p>
          <w:p w:rsidR="00D87002" w:rsidRPr="00D87002" w:rsidRDefault="00D87002" w:rsidP="00E138D7">
            <w:pPr>
              <w:pStyle w:val="QuestionStyle"/>
            </w:pPr>
          </w:p>
          <w:p w:rsidR="00D87002" w:rsidRPr="00D87002" w:rsidRDefault="00D87002" w:rsidP="00E138D7">
            <w:pPr>
              <w:pStyle w:val="QuestionStyle"/>
            </w:pPr>
            <w:r w:rsidRPr="00D87002">
              <w:t xml:space="preserve"> Rhombus                         Kite                    Parallelogram               Trapezium</w:t>
            </w:r>
          </w:p>
          <w:p w:rsidR="00D87002" w:rsidRPr="00D87002" w:rsidRDefault="00D87002" w:rsidP="00E138D7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657216" behindDoc="0" locked="0" layoutInCell="1" allowOverlap="1" wp14:anchorId="537D7FC0" wp14:editId="109AC8E3">
                      <wp:simplePos x="0" y="0"/>
                      <wp:positionH relativeFrom="column">
                        <wp:posOffset>244475</wp:posOffset>
                      </wp:positionH>
                      <wp:positionV relativeFrom="paragraph">
                        <wp:posOffset>83820</wp:posOffset>
                      </wp:positionV>
                      <wp:extent cx="4362450" cy="114300"/>
                      <wp:effectExtent l="6350" t="7620" r="12700" b="11430"/>
                      <wp:wrapNone/>
                      <wp:docPr id="6" name="Group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2430" y="3420"/>
                                <a:chExt cx="6870" cy="180"/>
                              </a:xfrm>
                            </wpg:grpSpPr>
                            <wps:wsp>
                              <wps:cNvPr id="7" name="AutoShape 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" name="AutoShape 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AutoShap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AutoShap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31E8E18" id="Group 6" o:spid="_x0000_s1026" style="position:absolute;margin-left:19.25pt;margin-top:6.6pt;width:343.5pt;height:9pt;z-index:251657216" coordorigin="2430,3420" coordsize="68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">
                      <v:roundrect id="AutoShape 11" o:spid="_x0000_s1027" style="position:absolute;left:90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khGsIA&#10;AADaAAAADwAAAGRycy9kb3ducmV2LnhtbESPQWsCMRSE74L/ITyhN00UrHZrFBGU3kq3PXh83bzu&#10;Lm5e1iS7bvvrm0LB4zAz3zCb3WAb0ZMPtWMN85kCQVw4U3Op4eP9OF2DCBHZYOOYNHxTgN12PNpg&#10;ZtyN36jPYykShEOGGqoY20zKUFRkMcxcS5y8L+ctxiR9KY3HW4LbRi6UepQWa04LFbZ0qKi45J3V&#10;UBjVKX/uX58+lzH/6bsry9NV64fJsH8GEWmI9/B/+8VoWMHflXQD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+SEawgAAANoAAAAPAAAAAAAAAAAAAAAAAJgCAABkcnMvZG93&#10;bnJldi54bWxQSwUGAAAAAAQABAD1AAAAhwMAAAAA&#10;"/>
                      <v:roundrect id="AutoShape 12" o:spid="_x0000_s1028" style="position:absolute;left:24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a1aL8A&#10;AADaAAAADwAAAGRycy9kb3ducmV2LnhtbERPz2vCMBS+C/sfwhvspsmEydaZFhk4dhO7HXZ8a97a&#10;YvNSk7RW/3pzEDx+fL/XxWQ7MZIPrWMNzwsFgrhypuVaw8/3dv4KIkRkg51j0nCmAEX+MFtjZtyJ&#10;9zSWsRYphEOGGpoY+0zKUDVkMSxcT5y4f+ctxgR9LY3HUwq3nVwqtZIWW04NDfb00VB1KAeroTJq&#10;UP533L39vcTyMg5Hlp9HrZ8ep807iEhTvItv7i+jIW1NV9INkPkV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ZrVovwAAANoAAAAPAAAAAAAAAAAAAAAAAJgCAABkcnMvZG93bnJl&#10;di54bWxQSwUGAAAAAAQABAD1AAAAhAMAAAAA&#10;"/>
                      <v:roundrect id="AutoShape 13" o:spid="_x0000_s1029" style="position:absolute;left:45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oQ88IA&#10;AADaAAAADwAAAGRycy9kb3ducmV2LnhtbESPQWsCMRSE7wX/Q3iCt5pYsNTVKCJYvEm3PfT43Dx3&#10;Fzcva5JdV399Uyj0OMzMN8xqM9hG9ORD7VjDbKpAEBfO1Fxq+PrcP7+BCBHZYOOYNNwpwGY9elph&#10;ZtyNP6jPYykShEOGGqoY20zKUFRkMUxdS5y8s/MWY5K+lMbjLcFtI1+UepUWa04LFba0q6i45J3V&#10;UBjVKf/dHxenecwffXdl+X7VejIetksQkYb4H/5rH4yGBfxeSTdA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KhDzwgAAANoAAAAPAAAAAAAAAAAAAAAAAJgCAABkcnMvZG93&#10;bnJldi54bWxQSwUGAAAAAAQABAD1AAAAhwMAAAAA&#10;"/>
                      <v:roundrect id="AutoShape 14" o:spid="_x0000_s1030" style="position:absolute;left:67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B2asMA&#10;AADbAAAADwAAAGRycy9kb3ducmV2LnhtbESPQU/DMAyF70j8h8hI3FgCEmjrlk0TEogbotthR6/x&#10;2mqN0yVpV/j1+IDEzdZ7fu/zajP5To0UUxvYwuPMgCKugmu5trDfvT3MQaWM7LALTBa+KcFmfXuz&#10;wsKFK3/RWOZaSQinAi00OfeF1qlqyGOahZ5YtFOIHrOssdYu4lXCfaefjHnRHluWhgZ7em2oOpeD&#10;t1A5M5h4GD8Xx+dc/ozDhfX7xdr7u2m7BJVpyv/mv+sPJ/hCL7/IAHr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FB2asMAAADbAAAADwAAAAAAAAAAAAAAAACYAgAAZHJzL2Rv&#10;d25yZXYueG1sUEsFBgAAAAAEAAQA9QAAAIgDAAAAAA==&#10;"/>
                    </v:group>
                  </w:pict>
                </mc:Fallback>
              </mc:AlternateContent>
            </w:r>
            <w:r w:rsidRPr="00D87002">
              <w:t xml:space="preserve">  </w:t>
            </w:r>
          </w:p>
          <w:p w:rsidR="003D41FF" w:rsidRDefault="003D41FF" w:rsidP="00E138D7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D87002" w:rsidP="00E138D7">
            <w:pPr>
              <w:pStyle w:val="QuestionStyle"/>
            </w:pPr>
            <w:r>
              <w:t>Draw the diagonals of the quadrilateral and complete the statement below.</w:t>
            </w:r>
          </w:p>
          <w:p w:rsidR="00D87002" w:rsidRDefault="00CC0326" w:rsidP="00E138D7">
            <w:pPr>
              <w:pStyle w:val="QuestionStyle"/>
            </w:pPr>
            <w:r>
              <w:object w:dxaOrig="1440" w:dyaOrig="1440">
                <v:shape id="_x0000_s1039" type="#_x0000_t75" style="position:absolute;margin-left:69.75pt;margin-top:5pt;width:154.3pt;height:70.45pt;z-index:251658240;mso-position-horizontal-relative:text;mso-position-vertical-relative:text">
                  <v:imagedata r:id="rId12" o:title=""/>
                </v:shape>
                <o:OLEObject Type="Embed" ProgID="FXDraw3.Document" ShapeID="_x0000_s1039" DrawAspect="Content" ObjectID="_1460096542" r:id="rId13"/>
              </w:object>
            </w:r>
          </w:p>
          <w:p w:rsidR="00D87002" w:rsidRDefault="00D87002" w:rsidP="00E138D7">
            <w:pPr>
              <w:pStyle w:val="QuestionStyle"/>
            </w:pPr>
          </w:p>
          <w:p w:rsidR="00D87002" w:rsidRDefault="00D87002" w:rsidP="00E138D7">
            <w:pPr>
              <w:pStyle w:val="QuestionStyle"/>
            </w:pPr>
          </w:p>
          <w:p w:rsidR="00D87002" w:rsidRDefault="00D87002" w:rsidP="00E138D7">
            <w:pPr>
              <w:pStyle w:val="QuestionStyle"/>
            </w:pPr>
          </w:p>
          <w:p w:rsidR="00D87002" w:rsidRDefault="00D87002" w:rsidP="00E138D7">
            <w:pPr>
              <w:pStyle w:val="QuestionStyle"/>
            </w:pPr>
          </w:p>
          <w:p w:rsidR="00D87002" w:rsidRDefault="00B9646F" w:rsidP="00E138D7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D1961AB" wp14:editId="71C48F3F">
                      <wp:simplePos x="0" y="0"/>
                      <wp:positionH relativeFrom="column">
                        <wp:posOffset>3784600</wp:posOffset>
                      </wp:positionH>
                      <wp:positionV relativeFrom="paragraph">
                        <wp:posOffset>32385</wp:posOffset>
                      </wp:positionV>
                      <wp:extent cx="754380" cy="373380"/>
                      <wp:effectExtent l="0" t="0" r="26670" b="26670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657343" id="Rectangle 74" o:spid="_x0000_s1026" style="position:absolute;margin-left:298pt;margin-top:2.55pt;width:59.4pt;height:29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D87002" w:rsidRPr="00D87002" w:rsidRDefault="00D87002" w:rsidP="00E138D7">
            <w:pPr>
              <w:pStyle w:val="QuestionStyle"/>
            </w:pPr>
            <w:r w:rsidRPr="00D87002">
              <w:t xml:space="preserve">The angle at which the diagonals of this quadrilateral cross is </w:t>
            </w:r>
            <w:r w:rsidR="00B9646F">
              <w:t xml:space="preserve">                   </w:t>
            </w:r>
            <w:r w:rsidR="00310613">
              <w:t xml:space="preserve">  .</w:t>
            </w:r>
          </w:p>
          <w:p w:rsidR="00D87002" w:rsidRDefault="00D87002" w:rsidP="00E138D7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9646F" w:rsidRPr="00B160DA" w:rsidRDefault="00CC0326" w:rsidP="00B9646F">
            <w:pPr>
              <w:ind w:right="456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57" type="#_x0000_t75" style="position:absolute;margin-left:271.3pt;margin-top:-.65pt;width:100.8pt;height:100.4pt;z-index:251663360;mso-position-horizontal-relative:text;mso-position-vertical-relative:text">
                  <v:imagedata r:id="rId14" o:title=""/>
                </v:shape>
                <o:OLEObject Type="Embed" ProgID="FXDraw3.Document" ShapeID="_x0000_s1057" DrawAspect="Content" ObjectID="_1460096543" r:id="rId15"/>
              </w:object>
            </w:r>
            <w:r w:rsidR="00B9646F" w:rsidRPr="00B160DA">
              <w:rPr>
                <w:rFonts w:ascii="Times New Roman" w:hAnsi="Times New Roman"/>
                <w:sz w:val="24"/>
                <w:szCs w:val="24"/>
              </w:rPr>
              <w:t>Which is an accurate description</w:t>
            </w:r>
            <w:r w:rsidR="00B9646F">
              <w:rPr>
                <w:rFonts w:ascii="Times New Roman" w:hAnsi="Times New Roman"/>
                <w:sz w:val="24"/>
                <w:szCs w:val="24"/>
              </w:rPr>
              <w:t xml:space="preserve"> of the shape shown</w:t>
            </w:r>
            <w:r w:rsidR="00B9646F" w:rsidRPr="00B160DA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B9646F" w:rsidRPr="00B160DA" w:rsidRDefault="00B9646F" w:rsidP="00B9646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9646F" w:rsidRPr="00B160DA" w:rsidRDefault="00B9646F" w:rsidP="00B9646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9646F" w:rsidRPr="00B160DA" w:rsidRDefault="00B9646F" w:rsidP="00B9646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9646F" w:rsidRPr="00B160DA" w:rsidRDefault="00B9646F" w:rsidP="00B9646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9646F" w:rsidRPr="00B160DA" w:rsidRDefault="00B9646F" w:rsidP="00B9646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9646F" w:rsidRPr="00B160DA" w:rsidRDefault="00B9646F" w:rsidP="00B9646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9646F" w:rsidRPr="00B160DA" w:rsidRDefault="00B9646F" w:rsidP="00B9646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 wp14:anchorId="1CB85196" wp14:editId="661E97F8">
                      <wp:simplePos x="0" y="0"/>
                      <wp:positionH relativeFrom="column">
                        <wp:posOffset>234950</wp:posOffset>
                      </wp:positionH>
                      <wp:positionV relativeFrom="paragraph">
                        <wp:posOffset>46990</wp:posOffset>
                      </wp:positionV>
                      <wp:extent cx="2819400" cy="457200"/>
                      <wp:effectExtent l="6350" t="8255" r="12700" b="10795"/>
                      <wp:wrapNone/>
                      <wp:docPr id="26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9400" cy="457200"/>
                                <a:chOff x="3530" y="6840"/>
                                <a:chExt cx="3900" cy="720"/>
                              </a:xfrm>
                            </wpg:grpSpPr>
                            <wps:wsp>
                              <wps:cNvPr id="27" name="AutoShape 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" name="AutoShape 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" name="AutoShape 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" name="AutoShape 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4769ACF" id="Group 26" o:spid="_x0000_s1026" style="position:absolute;margin-left:18.5pt;margin-top:3.7pt;width:222pt;height:36pt;z-index:251662336" coordorigin="3530,6840" coordsize="39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">
                      <v:roundrect id="AutoShape 29" o:spid="_x0000_s1027" style="position:absolute;left:353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Uko8MA&#10;AADbAAAADwAAAGRycy9kb3ducmV2LnhtbESPQWsCMRSE74L/ITyhN00UWtvVKCJYeitde+jxuXnd&#10;Xbp5WZPsuu2vbwTB4zAz3zDr7WAb0ZMPtWMN85kCQVw4U3Op4fN4mD6DCBHZYOOYNPxSgO1mPFpj&#10;ZtyFP6jPYykShEOGGqoY20zKUFRkMcxcS5y8b+ctxiR9KY3HS4LbRi6UepIWa04LFba0r6j4yTur&#10;oTCqU/6rf385Pcb8r+/OLF/PWj9Mht0KRKQh3sO39pvRsFjC9Uv6AX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Uko8MAAADbAAAADwAAAAAAAAAAAAAAAACYAgAAZHJzL2Rv&#10;d25yZXYueG1sUEsFBgAAAAAEAAQA9QAAAIgDAAAAAA==&#10;"/>
                      <v:roundrect id="AutoShape 30" o:spid="_x0000_s1028" style="position:absolute;left:353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UqCsAA&#10;AADbAAAADwAAAGRycy9kb3ducmV2LnhtbERPz2vCMBS+D/Y/hDfwNpNNHFs1yhgo3sS6w47P5tkW&#10;m5eapLX615uDsOPH93u+HGwjevKhdqzhbaxAEBfO1Fxq+N2vXj9BhIhssHFMGq4UYLl4fppjZtyF&#10;d9TnsRQphEOGGqoY20zKUFRkMYxdS5y4o/MWY4K+lMbjJYXbRr4r9SEt1pwaKmzpp6LilHdWQ2FU&#10;p/xfv/06TGN+67szy/VZ69HL8D0DEWmI/+KHe2M0TNL69CX9ALm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+UqCsAAAADbAAAADwAAAAAAAAAAAAAAAACYAgAAZHJzL2Rvd25y&#10;ZXYueG1sUEsFBgAAAAAEAAQA9QAAAIUDAAAAAA==&#10;"/>
                      <v:roundrect id="AutoShape 31" o:spid="_x0000_s1029" style="position:absolute;left:716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mPkcMA&#10;AADbAAAADwAAAGRycy9kb3ducmV2LnhtbESPQWsCMRSE7wX/Q3hCbzWx0qKrUUSo9Fa6evD43Dx3&#10;Fzcva5Jdt/31TaHQ4zAz3zCrzWAb0ZMPtWMN04kCQVw4U3Op4Xh4e5qDCBHZYOOYNHxRgM169LDC&#10;zLg7f1Kfx1IkCIcMNVQxtpmUoajIYpi4ljh5F+ctxiR9KY3He4LbRj4r9Sot1pwWKmxpV1FxzTur&#10;oTCqU/7UfyzOLzH/7rsby/1N68fxsF2CiDTE//Bf+91omE3h90v6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KmPkcMAAADbAAAADwAAAAAAAAAAAAAAAACYAgAAZHJzL2Rv&#10;d25yZXYueG1sUEsFBgAAAAAEAAQA9QAAAIgDAAAAAA==&#10;"/>
                      <v:roundrect id="AutoShape 32" o:spid="_x0000_s1030" style="position:absolute;left:716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sR5sMA&#10;AADbAAAADwAAAGRycy9kb3ducmV2LnhtbESPQWsCMRSE74L/ITyhN020VNrVKCJYeitde+jxuXnd&#10;Xbp5WZPsuu2vbwTB4zAz3zDr7WAb0ZMPtWMN85kCQVw4U3Op4fN4mD6DCBHZYOOYNPxSgO1mPFpj&#10;ZtyFP6jPYykShEOGGqoY20zKUFRkMcxcS5y8b+ctxiR9KY3HS4LbRi6UWkqLNaeFClvaV1T85J3V&#10;UBjVKf/Vv7+cnmL+13dnlq9nrR8mw24FItIQ7+Fb+81oeFzA9Uv6AX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HsR5sMAAADbAAAADwAAAAAAAAAAAAAAAACYAgAAZHJzL2Rv&#10;d25yZXYueG1sUEsFBgAAAAAEAAQA9QAAAIgDAAAAAA==&#10;"/>
                    </v:group>
                  </w:pict>
                </mc:Fallback>
              </mc:AlternateContent>
            </w:r>
            <w:r w:rsidRPr="00B160DA">
              <w:rPr>
                <w:rFonts w:ascii="Times New Roman" w:hAnsi="Times New Roman"/>
                <w:sz w:val="24"/>
                <w:szCs w:val="24"/>
              </w:rPr>
              <w:t xml:space="preserve">                 A regular hexagon.                                         An irregular hexagon.</w:t>
            </w:r>
          </w:p>
          <w:p w:rsidR="00B9646F" w:rsidRPr="00B160DA" w:rsidRDefault="00B9646F" w:rsidP="00B9646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9646F" w:rsidRPr="00B160DA" w:rsidRDefault="00B9646F" w:rsidP="00B9646F">
            <w:pPr>
              <w:rPr>
                <w:rFonts w:ascii="Times New Roman" w:hAnsi="Times New Roman"/>
                <w:sz w:val="24"/>
                <w:szCs w:val="24"/>
              </w:rPr>
            </w:pPr>
            <w:r w:rsidRPr="00B160DA">
              <w:rPr>
                <w:rFonts w:ascii="Times New Roman" w:hAnsi="Times New Roman"/>
                <w:sz w:val="24"/>
                <w:szCs w:val="24"/>
              </w:rPr>
              <w:t xml:space="preserve">                  An irregular octagon.                                       A regular octagon.</w:t>
            </w:r>
          </w:p>
          <w:p w:rsidR="00325745" w:rsidRDefault="00325745" w:rsidP="00E138D7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46377" w:rsidRPr="00B160DA" w:rsidRDefault="00946377" w:rsidP="009463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Two quadrilaterals</w:t>
            </w:r>
            <w:r w:rsidRPr="00B160DA">
              <w:rPr>
                <w:rFonts w:ascii="Times New Roman" w:hAnsi="Times New Roman"/>
                <w:sz w:val="24"/>
                <w:szCs w:val="24"/>
              </w:rPr>
              <w:t xml:space="preserve"> w</w:t>
            </w:r>
            <w:r>
              <w:rPr>
                <w:rFonts w:ascii="Times New Roman" w:hAnsi="Times New Roman"/>
                <w:sz w:val="24"/>
                <w:szCs w:val="24"/>
              </w:rPr>
              <w:t>hich have two pairs of opposite sides parallel are</w:t>
            </w:r>
            <w:r w:rsidRPr="00B160DA">
              <w:rPr>
                <w:rFonts w:ascii="Times New Roman" w:hAnsi="Times New Roman"/>
                <w:sz w:val="24"/>
                <w:szCs w:val="24"/>
              </w:rPr>
              <w:t xml:space="preserve"> :</w:t>
            </w:r>
          </w:p>
          <w:p w:rsidR="00946377" w:rsidRPr="00B160DA" w:rsidRDefault="00946377" w:rsidP="0094637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46377" w:rsidRPr="00B160DA" w:rsidRDefault="00946377" w:rsidP="009463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3EB8F2F0" wp14:editId="584CC5F7">
                      <wp:simplePos x="0" y="0"/>
                      <wp:positionH relativeFrom="column">
                        <wp:posOffset>149225</wp:posOffset>
                      </wp:positionH>
                      <wp:positionV relativeFrom="paragraph">
                        <wp:posOffset>27940</wp:posOffset>
                      </wp:positionV>
                      <wp:extent cx="2819400" cy="457200"/>
                      <wp:effectExtent l="6350" t="8890" r="12700" b="10160"/>
                      <wp:wrapNone/>
                      <wp:docPr id="46" name="Group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9400" cy="457200"/>
                                <a:chOff x="3530" y="6840"/>
                                <a:chExt cx="3900" cy="720"/>
                              </a:xfrm>
                            </wpg:grpSpPr>
                            <wps:wsp>
                              <wps:cNvPr id="47" name="AutoShape 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AutoShape 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" name="AutoShape 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AutoShape 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EF6750E" id="Group 46" o:spid="_x0000_s1026" style="position:absolute;margin-left:11.75pt;margin-top:2.2pt;width:222pt;height:36pt;z-index:251665408" coordorigin="3530,6840" coordsize="39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">
                      <v:roundrect id="AutoShape 45" o:spid="_x0000_s1027" style="position:absolute;left:353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rBA8QA&#10;AADbAAAADwAAAGRycy9kb3ducmV2LnhtbESPzWrDMBCE74W8g9hCb43U0ubHjRJCoaW3UCeHHDfW&#10;xja1Vo4kO26fPioEchxm5htmsRpsI3ryoXas4WmsQBAXztRcathtPx5nIEJENtg4Jg2/FGC1HN0t&#10;MDPuzN/U57EUCcIhQw1VjG0mZSgqshjGriVO3tF5izFJX0rj8ZzgtpHPSk2kxZrTQoUtvVdU/OSd&#10;1VAY1Sm/7zfzw2vM//ruxPLzpPXD/bB+AxFpiLfwtf1lNLxM4f9L+gF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KwQPEAAAA2wAAAA8AAAAAAAAAAAAAAAAAmAIAAGRycy9k&#10;b3ducmV2LnhtbFBLBQYAAAAABAAEAPUAAACJAwAAAAA=&#10;"/>
                      <v:roundrect id="AutoShape 46" o:spid="_x0000_s1028" style="position:absolute;left:353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VVccAA&#10;AADbAAAADwAAAGRycy9kb3ducmV2LnhtbERPz2vCMBS+D/Y/hDfwNpMNHVs1yhgo3sS6w47P5tkW&#10;m5eapLX615uDsOPH93u+HGwjevKhdqzhbaxAEBfO1Fxq+N2vXj9BhIhssHFMGq4UYLl4fppjZtyF&#10;d9TnsRQphEOGGqoY20zKUFRkMYxdS5y4o/MWY4K+lMbjJYXbRr4r9SEt1pwaKmzpp6LilHdWQ2FU&#10;p/xfv/06TGN+67szy/VZ69HL8D0DEWmI/+KHe2M0TNLY9CX9ALm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ZVVccAAAADbAAAADwAAAAAAAAAAAAAAAACYAgAAZHJzL2Rvd25y&#10;ZXYueG1sUEsFBgAAAAAEAAQA9QAAAIUDAAAAAA==&#10;"/>
                      <v:roundrect id="AutoShape 47" o:spid="_x0000_s1029" style="position:absolute;left:716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nw6sMA&#10;AADbAAAADwAAAGRycy9kb3ducmV2LnhtbESPQWsCMRSE7wX/Q3hCbzWx2KKrUUSo9Fa6evD43Dx3&#10;Fzcva5Jdt/31TaHQ4zAz3zCrzWAb0ZMPtWMN04kCQVw4U3Op4Xh4e5qDCBHZYOOYNHxRgM169LDC&#10;zLg7f1Kfx1IkCIcMNVQxtpmUoajIYpi4ljh5F+ctxiR9KY3He4LbRj4r9Sot1pwWKmxpV1FxzTur&#10;oTCqU/7UfyzOLzH/7rsby/1N68fxsF2CiDTE//Bf+91omC3g90v6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nw6sMAAADbAAAADwAAAAAAAAAAAAAAAACYAgAAZHJzL2Rv&#10;d25yZXYueG1sUEsFBgAAAAAEAAQA9QAAAIgDAAAAAA==&#10;"/>
                      <v:roundrect id="AutoShape 48" o:spid="_x0000_s1030" style="position:absolute;left:716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rPqsAA&#10;AADbAAAADwAAAGRycy9kb3ducmV2LnhtbERPz2vCMBS+C/4P4QneNHHgmJ1pkcGGt7HOg8e35q0t&#10;a15qktbOv94cBjt+fL/3xWQ7MZIPrWMNm7UCQVw503Kt4fT5unoCESKywc4xafilAEU+n+0xM+7K&#10;HzSWsRYphEOGGpoY+0zKUDVkMaxdT5y4b+ctxgR9LY3Hawq3nXxQ6lFabDk1NNjTS0PVTzlYDZVR&#10;g/Ln8X33tY3lbRwuLN8uWi8X0+EZRKQp/ov/3EejYZvWpy/pB8j8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jrPqsAAAADbAAAADwAAAAAAAAAAAAAAAACYAgAAZHJzL2Rvd25y&#10;ZXYueG1sUEsFBgAAAAAEAAQA9QAAAIUDAAAAAA==&#10;"/>
                    </v:group>
                  </w:pict>
                </mc:Fallback>
              </mc:AlternateContent>
            </w:r>
            <w:r w:rsidRPr="00B160DA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a rectangle and a trapezium</w:t>
            </w:r>
            <w:r w:rsidRPr="00B160DA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a kite and </w:t>
            </w:r>
            <w:r w:rsidRPr="00B160DA">
              <w:rPr>
                <w:rFonts w:ascii="Times New Roman" w:hAnsi="Times New Roman"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rectangle.</w:t>
            </w:r>
          </w:p>
          <w:p w:rsidR="00946377" w:rsidRPr="00B160DA" w:rsidRDefault="00946377" w:rsidP="0094637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46377" w:rsidRPr="00B160DA" w:rsidRDefault="00946377" w:rsidP="00946377">
            <w:pPr>
              <w:rPr>
                <w:rFonts w:ascii="Times New Roman" w:hAnsi="Times New Roman"/>
                <w:sz w:val="24"/>
                <w:szCs w:val="24"/>
              </w:rPr>
            </w:pPr>
            <w:r w:rsidRPr="00B160DA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 rhombus and a kite. </w:t>
            </w:r>
            <w:r w:rsidRPr="00B160DA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Pr="00B160DA">
              <w:rPr>
                <w:rFonts w:ascii="Times New Roman" w:hAnsi="Times New Roman"/>
                <w:sz w:val="24"/>
                <w:szCs w:val="24"/>
              </w:rPr>
              <w:t xml:space="preserve">a  </w:t>
            </w:r>
            <w:r>
              <w:rPr>
                <w:rFonts w:ascii="Times New Roman" w:hAnsi="Times New Roman"/>
                <w:sz w:val="24"/>
                <w:szCs w:val="24"/>
              </w:rPr>
              <w:t>rhombus and a square.</w:t>
            </w:r>
          </w:p>
          <w:p w:rsidR="00325745" w:rsidRDefault="00325745" w:rsidP="00E138D7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81675" w:rsidRDefault="00310613" w:rsidP="00E138D7">
            <w:pPr>
              <w:pStyle w:val="QuestionStyle"/>
            </w:pPr>
            <w:r>
              <w:t>Draw in all the axes of line symmetry in this shape.</w:t>
            </w:r>
          </w:p>
          <w:p w:rsidR="00310613" w:rsidRDefault="00CC0326" w:rsidP="00E138D7">
            <w:pPr>
              <w:pStyle w:val="QuestionStyle"/>
            </w:pPr>
            <w:r>
              <w:object w:dxaOrig="1440" w:dyaOrig="1440">
                <v:shape id="_x0000_s1123" type="#_x0000_t75" style="position:absolute;margin-left:144.75pt;margin-top:5.45pt;width:140.8pt;height:122.7pt;z-index:251708416;mso-position-horizontal-relative:text;mso-position-vertical-relative:text">
                  <v:imagedata r:id="rId16" o:title=""/>
                </v:shape>
                <o:OLEObject Type="Embed" ProgID="FXDraw3.Document" ShapeID="_x0000_s1123" DrawAspect="Content" ObjectID="_1460096544" r:id="rId17"/>
              </w:object>
            </w:r>
          </w:p>
          <w:p w:rsidR="00310613" w:rsidRDefault="00310613" w:rsidP="00E138D7">
            <w:pPr>
              <w:pStyle w:val="QuestionStyle"/>
            </w:pPr>
          </w:p>
          <w:p w:rsidR="00310613" w:rsidRDefault="00310613" w:rsidP="00E138D7">
            <w:pPr>
              <w:pStyle w:val="QuestionStyle"/>
            </w:pPr>
          </w:p>
          <w:p w:rsidR="00310613" w:rsidRDefault="00310613" w:rsidP="00E138D7">
            <w:pPr>
              <w:pStyle w:val="QuestionStyle"/>
            </w:pPr>
          </w:p>
          <w:p w:rsidR="00310613" w:rsidRDefault="00310613" w:rsidP="00E138D7">
            <w:pPr>
              <w:pStyle w:val="QuestionStyle"/>
            </w:pPr>
          </w:p>
          <w:p w:rsidR="00310613" w:rsidRDefault="00310613" w:rsidP="00E138D7">
            <w:pPr>
              <w:pStyle w:val="QuestionStyle"/>
            </w:pPr>
          </w:p>
          <w:p w:rsidR="00734A55" w:rsidRDefault="00734A55" w:rsidP="00E138D7">
            <w:pPr>
              <w:pStyle w:val="QuestionStyle"/>
            </w:pPr>
          </w:p>
          <w:p w:rsidR="00734A55" w:rsidRDefault="00734A55" w:rsidP="00E138D7">
            <w:pPr>
              <w:pStyle w:val="QuestionStyle"/>
            </w:pPr>
          </w:p>
          <w:p w:rsidR="00310613" w:rsidRDefault="00310613" w:rsidP="00E138D7">
            <w:pPr>
              <w:pStyle w:val="QuestionStyle"/>
            </w:pPr>
          </w:p>
          <w:p w:rsidR="00310613" w:rsidRPr="00481675" w:rsidRDefault="00310613" w:rsidP="00E138D7">
            <w:pPr>
              <w:pStyle w:val="QuestionStyle"/>
            </w:pPr>
          </w:p>
        </w:tc>
      </w:tr>
      <w:tr w:rsidR="00727B54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727B54" w:rsidRPr="001B3341" w:rsidRDefault="00727B54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27B54" w:rsidRDefault="00727B54" w:rsidP="00727B5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shape below is a polygon?</w:t>
            </w:r>
          </w:p>
          <w:p w:rsidR="00727B54" w:rsidRDefault="00CC0326" w:rsidP="00727B5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95" type="#_x0000_t75" style="position:absolute;margin-left:51.9pt;margin-top:7.95pt;width:338.65pt;height:154.85pt;z-index:-251630592;mso-position-horizontal-relative:text;mso-position-vertical:absolute;mso-position-vertical-relative:text">
                  <v:imagedata r:id="rId18" o:title="" cropbottom="13631f"/>
                </v:shape>
                <o:OLEObject Type="Embed" ProgID="FXDraw3.Document" ShapeID="_x0000_s1095" DrawAspect="Content" ObjectID="_1460096545" r:id="rId19"/>
              </w:object>
            </w:r>
          </w:p>
          <w:p w:rsidR="00727B54" w:rsidRDefault="00727B54" w:rsidP="00727B5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27B54" w:rsidRDefault="00727B54" w:rsidP="00727B5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</w:p>
          <w:p w:rsidR="00727B54" w:rsidRDefault="00727B54" w:rsidP="00727B5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27B54" w:rsidRDefault="00727B54" w:rsidP="00727B5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27B54" w:rsidRDefault="00AB2CAE" w:rsidP="00727B5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 wp14:anchorId="14537A56" wp14:editId="6188F468">
                      <wp:simplePos x="0" y="0"/>
                      <wp:positionH relativeFrom="column">
                        <wp:posOffset>939800</wp:posOffset>
                      </wp:positionH>
                      <wp:positionV relativeFrom="paragraph">
                        <wp:posOffset>125095</wp:posOffset>
                      </wp:positionV>
                      <wp:extent cx="2819400" cy="1057275"/>
                      <wp:effectExtent l="0" t="0" r="19050" b="28575"/>
                      <wp:wrapNone/>
                      <wp:docPr id="63" name="Group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9400" cy="1057275"/>
                                <a:chOff x="2830" y="7770"/>
                                <a:chExt cx="4440" cy="1665"/>
                              </a:xfrm>
                            </wpg:grpSpPr>
                            <wps:wsp>
                              <wps:cNvPr id="64" name="AutoShape 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30" y="7770"/>
                                  <a:ext cx="307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" name="AutoShape 6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963" y="7770"/>
                                  <a:ext cx="307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66" name="Group 6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830" y="9255"/>
                                  <a:ext cx="4440" cy="180"/>
                                  <a:chOff x="2830" y="8310"/>
                                  <a:chExt cx="4440" cy="180"/>
                                </a:xfrm>
                              </wpg:grpSpPr>
                              <wps:wsp>
                                <wps:cNvPr id="67" name="AutoShape 6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830" y="8310"/>
                                    <a:ext cx="307" cy="180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8" name="AutoShape 7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963" y="8310"/>
                                    <a:ext cx="307" cy="180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C2433DE" id="Group 63" o:spid="_x0000_s1026" style="position:absolute;margin-left:74pt;margin-top:9.85pt;width:222pt;height:83.25pt;z-index:251684864" coordorigin="2830,7770" coordsize="4440,1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">
                      <v:roundrect id="AutoShape 66" o:spid="_x0000_s1027" style="position:absolute;left:2830;top:777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0DFMMA&#10;AADbAAAADwAAAGRycy9kb3ducmV2LnhtbESPQWsCMRSE7wX/Q3hCb5pYqrSrUaTQ0pu49tDjc/O6&#10;u3TzsibZdeuvN4LQ4zAz3zCrzWAb0ZMPtWMNs6kCQVw4U3Op4evwPnkBESKywcYxafijAJv16GGF&#10;mXFn3lOfx1IkCIcMNVQxtpmUoajIYpi6ljh5P85bjEn6UhqP5wS3jXxSaiEt1pwWKmzpraLiN++s&#10;hsKoTvnvfvd6nMf80ncnlh8nrR/Hw3YJItIQ/8P39qfRsHiG25f0A+T6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20DFMMAAADbAAAADwAAAAAAAAAAAAAAAACYAgAAZHJzL2Rv&#10;d25yZXYueG1sUEsFBgAAAAAEAAQA9QAAAIgDAAAAAA==&#10;"/>
                      <v:roundrect id="AutoShape 67" o:spid="_x0000_s1028" style="position:absolute;left:6963;top:777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Gmj8MA&#10;AADbAAAADwAAAGRycy9kb3ducmV2LnhtbESPQWsCMRSE7wX/Q3iCt5pYUOpqFBEs3kq3Hjw+N8/d&#10;xc3LmmTXbX99Uyj0OMzMN8x6O9hG9ORD7VjDbKpAEBfO1FxqOH0enl9BhIhssHFMGr4owHYzelpj&#10;ZtyDP6jPYykShEOGGqoY20zKUFRkMUxdS5y8q/MWY5K+lMbjI8FtI1+UWkiLNaeFClvaV1Tc8s5q&#10;KIzqlD/378vLPObffXdn+XbXejIedisQkYb4H/5rH42GxRx+v6Qf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CGmj8MAAADbAAAADwAAAAAAAAAAAAAAAACYAgAAZHJzL2Rv&#10;d25yZXYueG1sUEsFBgAAAAAEAAQA9QAAAIgDAAAAAA==&#10;"/>
                      <v:group id="Group 68" o:spid="_x0000_s1029" style="position:absolute;left:2830;top:9255;width:4440;height:180" coordorigin="2830,8310" coordsize="4440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      <v:roundrect id="AutoShape 69" o:spid="_x0000_s1030" style="position:absolute;left:2830;top:831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+dY8MA&#10;AADbAAAADwAAAGRycy9kb3ducmV2LnhtbESPQWsCMRSE74X+h/AEbzWxoK2rUUpB6a249uDxuXnu&#10;Lm5e1iS7bvvrTaHQ4zAz3zCrzWAb0ZMPtWMN04kCQVw4U3Op4euwfXoFESKywcYxafimAJv148MK&#10;M+NuvKc+j6VIEA4ZaqhibDMpQ1GRxTBxLXHyzs5bjEn6UhqPtwS3jXxWai4t1pwWKmzpvaLikndW&#10;Q2FUp/yx/1ycZjH/6bsry91V6/FoeFuCiDTE//Bf+8NomL/A75f0A+T6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7+dY8MAAADbAAAADwAAAAAAAAAAAAAAAACYAgAAZHJzL2Rv&#10;d25yZXYueG1sUEsFBgAAAAAEAAQA9QAAAIgDAAAAAA==&#10;"/>
                        <v:roundrect id="AutoShape 70" o:spid="_x0000_s1031" style="position:absolute;left:6963;top:831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AJEcAA&#10;AADbAAAADwAAAGRycy9kb3ducmV2LnhtbERPz2vCMBS+C/4P4Qm7aeJA0c4oMtjwNqwePL41b21Z&#10;81KTtHb7681B8Pjx/d7sBtuInnyoHWuYzxQI4sKZmksN59PHdAUiRGSDjWPS8EcBdtvxaIOZcTc+&#10;Up/HUqQQDhlqqGJsMylDUZHFMHMtceJ+nLcYE/SlNB5vKdw28lWppbRYc2qosKX3iorfvLMaCqM6&#10;5S/91/p7EfP/vruy/Lxq/TIZ9m8gIg3xKX64D0bDMo1NX9IPkNs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iAJEcAAAADbAAAADwAAAAAAAAAAAAAAAACYAgAAZHJzL2Rvd25y&#10;ZXYueG1sUEsFBgAAAAAEAAQA9QAAAIUDAAAAAA==&#10;"/>
                      </v:group>
                    </v:group>
                  </w:pict>
                </mc:Fallback>
              </mc:AlternateContent>
            </w:r>
          </w:p>
          <w:p w:rsidR="00727B54" w:rsidRDefault="00727B54" w:rsidP="00727B5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27B54" w:rsidRDefault="00727B54" w:rsidP="00727B5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27B54" w:rsidRDefault="00727B54" w:rsidP="00727B5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27B54" w:rsidRDefault="00727B54" w:rsidP="00727B5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27B54" w:rsidRDefault="00727B54" w:rsidP="00727B5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27B54" w:rsidRDefault="00727B54" w:rsidP="00E138D7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626363" w:rsidP="00E138D7">
            <w:pPr>
              <w:pStyle w:val="QuestionStyle"/>
            </w:pPr>
            <w:r>
              <w:t>Which of the solids is a prism?</w:t>
            </w:r>
          </w:p>
          <w:p w:rsidR="00626363" w:rsidRDefault="00CC0326" w:rsidP="00E138D7">
            <w:pPr>
              <w:pStyle w:val="QuestionStyle"/>
            </w:pPr>
            <w:r>
              <w:object w:dxaOrig="1440" w:dyaOrig="1440">
                <v:shape id="_x0000_s1074" type="#_x0000_t75" style="position:absolute;margin-left:35.8pt;margin-top:2.05pt;width:388.05pt;height:82.5pt;z-index:251671552;mso-position-horizontal-relative:text;mso-position-vertical-relative:text">
                  <v:imagedata r:id="rId20" o:title=""/>
                </v:shape>
                <o:OLEObject Type="Embed" ProgID="FXDraw3.Document" ShapeID="_x0000_s1074" DrawAspect="Content" ObjectID="_1460096546" r:id="rId21"/>
              </w:object>
            </w:r>
          </w:p>
          <w:p w:rsidR="00626363" w:rsidRDefault="00626363" w:rsidP="00E138D7">
            <w:pPr>
              <w:pStyle w:val="QuestionStyle"/>
            </w:pPr>
          </w:p>
          <w:p w:rsidR="00626363" w:rsidRDefault="00626363" w:rsidP="00E138D7">
            <w:pPr>
              <w:pStyle w:val="QuestionStyle"/>
            </w:pPr>
          </w:p>
          <w:p w:rsidR="00626363" w:rsidRDefault="00626363" w:rsidP="00E138D7">
            <w:pPr>
              <w:pStyle w:val="QuestionStyle"/>
            </w:pPr>
          </w:p>
          <w:p w:rsidR="00DF09AD" w:rsidRDefault="00DF09AD" w:rsidP="00E138D7">
            <w:pPr>
              <w:pStyle w:val="QuestionStyle"/>
            </w:pPr>
          </w:p>
          <w:p w:rsidR="00DF09AD" w:rsidRDefault="00DF09AD" w:rsidP="00E138D7">
            <w:pPr>
              <w:pStyle w:val="QuestionStyle"/>
            </w:pPr>
          </w:p>
          <w:p w:rsidR="00626363" w:rsidRDefault="00626363" w:rsidP="00E138D7">
            <w:pPr>
              <w:pStyle w:val="QuestionStyle"/>
            </w:pPr>
            <w:r w:rsidRPr="00460C07">
              <mc:AlternateContent>
                <mc:Choice Requires="wpg">
                  <w:drawing>
                    <wp:anchor distT="0" distB="0" distL="114300" distR="114300" simplePos="0" relativeHeight="251670528" behindDoc="0" locked="0" layoutInCell="1" allowOverlap="1" wp14:anchorId="5E151857" wp14:editId="6A53A449">
                      <wp:simplePos x="0" y="0"/>
                      <wp:positionH relativeFrom="column">
                        <wp:posOffset>608330</wp:posOffset>
                      </wp:positionH>
                      <wp:positionV relativeFrom="paragraph">
                        <wp:posOffset>161290</wp:posOffset>
                      </wp:positionV>
                      <wp:extent cx="4362450" cy="114300"/>
                      <wp:effectExtent l="0" t="0" r="19050" b="19050"/>
                      <wp:wrapNone/>
                      <wp:docPr id="56" name="Group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5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563964" id="Group 56" o:spid="_x0000_s1026" style="position:absolute;margin-left:47.9pt;margin-top:12.7pt;width:343.5pt;height:9pt;z-index:25167052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XBn8UA&#10;AADbAAAADwAAAGRycy9kb3ducmV2LnhtbESPQWvCQBSE70L/w/IEL9JsKlR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NcGf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pV7cEA&#10;AADbAAAADwAAAGRycy9kb3ducmV2LnhtbERPTWvCQBC9C/6HZQQvUjcK1j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SqVe3BAAAA2wAAAA8AAAAAAAAAAAAAAAAAmAIAAGRycy9kb3du&#10;cmV2LnhtbFBLBQYAAAAABAAEAPUAAACGAw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bwdsQA&#10;AADbAAAADwAAAGRycy9kb3ducmV2LnhtbESPQWvCQBSE7wX/w/IEL6KbFtQYXUVaWuxFqIpeH9ln&#10;Esy+Ddk1if56t1DocZiZb5jlujOlaKh2hWUFr+MIBHFqdcGZguPhcxSDcB5ZY2mZFNzJwXrVe1li&#10;om3LP9TsfSYChF2CCnLvq0RKl+Zk0I1tRRy8i60N+iDrTOoa2wA3pXyLoqk0WHBYyLGi95zS6/5m&#10;FMT32Jya0+7rTN/cfjx2erYZzpUa9LvNAoSnzv+H/9pbrWAyh9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m8HbEAAAA2wAAAA8AAAAAAAAAAAAAAAAAmAIAAGRycy9k&#10;b3ducmV2LnhtbFBLBQYAAAAABAAEAPUAAACJAw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CTVsEA&#10;AADbAAAADwAAAGRycy9kb3ducmV2LnhtbERPTYvCMBC9C/6HMMJeRFM9aK1GEcVl9yKsil6HZmyL&#10;zaQ0sa376zcHYY+P973adKYUDdWusKxgMo5AEKdWF5wpuJwPoxiE88gaS8uk4EUONut+b4WJti3/&#10;UHPymQgh7BJUkHtfJVK6NCeDbmwr4sDdbW3QB1hnUtfYhnBTymkUzaTBgkNDjhXtckofp6dREL9i&#10;c22ux88bfXO7/z3q+Xa4UOpj0G2XIDx1/l/8dn9pBbOwPnwJP0C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wk1b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</w:p>
          <w:p w:rsidR="00626363" w:rsidRDefault="00626363" w:rsidP="00E138D7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DF09AD" w:rsidP="00E138D7">
            <w:pPr>
              <w:pStyle w:val="QuestionStyle"/>
            </w:pPr>
            <w:r>
              <w:t>Use the grid to draw a 3D representation of a triangular prism.</w:t>
            </w:r>
          </w:p>
          <w:p w:rsidR="00DF09AD" w:rsidRDefault="00CC0326" w:rsidP="00E138D7">
            <w:pPr>
              <w:pStyle w:val="QuestionStyle"/>
            </w:pPr>
            <w:r>
              <w:object w:dxaOrig="1440" w:dyaOrig="1440">
                <v:shape id="_x0000_s1075" type="#_x0000_t75" style="position:absolute;margin-left:47.25pt;margin-top:5.55pt;width:328.6pt;height:101.15pt;z-index:251672576;mso-position-horizontal-relative:text;mso-position-vertical-relative:text">
                  <v:imagedata r:id="rId22" o:title=""/>
                </v:shape>
                <o:OLEObject Type="Embed" ProgID="FXDraw3.Document" ShapeID="_x0000_s1075" DrawAspect="Content" ObjectID="_1460096547" r:id="rId23"/>
              </w:object>
            </w:r>
          </w:p>
          <w:p w:rsidR="00DF09AD" w:rsidRPr="00DF09AD" w:rsidRDefault="00DF09AD" w:rsidP="00E138D7">
            <w:pPr>
              <w:pStyle w:val="QuestionStyle"/>
              <w:rPr>
                <w:position w:val="-6"/>
              </w:rPr>
            </w:pPr>
            <w:r>
              <w:t xml:space="preserve"> </w:t>
            </w:r>
          </w:p>
          <w:p w:rsidR="00DF09AD" w:rsidRDefault="00DF09AD" w:rsidP="00E138D7">
            <w:pPr>
              <w:pStyle w:val="QuestionStyle"/>
            </w:pPr>
          </w:p>
          <w:p w:rsidR="00DF09AD" w:rsidRDefault="00DF09AD" w:rsidP="00E138D7">
            <w:pPr>
              <w:pStyle w:val="QuestionStyle"/>
            </w:pPr>
          </w:p>
          <w:p w:rsidR="00DF09AD" w:rsidRDefault="00DF09AD" w:rsidP="00E138D7">
            <w:pPr>
              <w:pStyle w:val="QuestionStyle"/>
            </w:pPr>
          </w:p>
          <w:p w:rsidR="00DF09AD" w:rsidRDefault="00DF09AD" w:rsidP="00E138D7">
            <w:pPr>
              <w:pStyle w:val="QuestionStyle"/>
            </w:pPr>
          </w:p>
          <w:p w:rsidR="00DF09AD" w:rsidRDefault="00DF09AD" w:rsidP="00E138D7">
            <w:pPr>
              <w:pStyle w:val="QuestionStyle"/>
            </w:pPr>
          </w:p>
          <w:p w:rsidR="00DF09AD" w:rsidRDefault="00DF09AD" w:rsidP="00E138D7">
            <w:pPr>
              <w:pStyle w:val="QuestionStyle"/>
            </w:pPr>
          </w:p>
        </w:tc>
      </w:tr>
      <w:tr w:rsidR="000A3E98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0A3E98" w:rsidRPr="001B3341" w:rsidRDefault="000A3E98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A3E98" w:rsidRDefault="00CC0326" w:rsidP="00E138D7">
            <w:pPr>
              <w:pStyle w:val="QuestionStyle"/>
            </w:pPr>
            <w:r>
              <w:object w:dxaOrig="1440" w:dyaOrig="1440">
                <v:shape id="_x0000_s1096" type="#_x0000_t75" style="position:absolute;margin-left:260.45pt;margin-top:4.2pt;width:85.85pt;height:97.95pt;z-index:251686912;mso-position-horizontal-relative:text;mso-position-vertical-relative:text">
                  <v:imagedata r:id="rId24" o:title=""/>
                </v:shape>
                <o:OLEObject Type="Embed" ProgID="FXDraw3.Document" ShapeID="_x0000_s1096" DrawAspect="Content" ObjectID="_1460096548" r:id="rId25"/>
              </w:object>
            </w:r>
            <w:r w:rsidR="00DF09AD">
              <w:t xml:space="preserve">How many faces are there on </w:t>
            </w:r>
            <w:r w:rsidR="00200B3A">
              <w:t>this solid</w:t>
            </w:r>
            <w:r w:rsidR="00DF09AD">
              <w:t>?</w:t>
            </w:r>
          </w:p>
          <w:p w:rsidR="00DF09AD" w:rsidRDefault="00DF09AD" w:rsidP="00E138D7">
            <w:pPr>
              <w:pStyle w:val="QuestionStyle"/>
            </w:pPr>
          </w:p>
          <w:p w:rsidR="00DF09AD" w:rsidRDefault="00DF09AD" w:rsidP="00E138D7">
            <w:pPr>
              <w:pStyle w:val="QuestionStyle"/>
            </w:pPr>
          </w:p>
          <w:p w:rsidR="00DF09AD" w:rsidRDefault="00DF09AD" w:rsidP="00E138D7">
            <w:pPr>
              <w:pStyle w:val="QuestionStyle"/>
            </w:pPr>
          </w:p>
          <w:p w:rsidR="00DF09AD" w:rsidRDefault="00DF09AD" w:rsidP="00E138D7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5D266D4" wp14:editId="13BF927C">
                      <wp:simplePos x="0" y="0"/>
                      <wp:positionH relativeFrom="column">
                        <wp:posOffset>1536700</wp:posOffset>
                      </wp:positionH>
                      <wp:positionV relativeFrom="paragraph">
                        <wp:posOffset>168275</wp:posOffset>
                      </wp:positionV>
                      <wp:extent cx="754380" cy="373380"/>
                      <wp:effectExtent l="0" t="0" r="26670" b="26670"/>
                      <wp:wrapNone/>
                      <wp:docPr id="61" name="Rectangle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727A15" id="Rectangle 61" o:spid="_x0000_s1026" style="position:absolute;margin-left:121pt;margin-top:13.25pt;width:59.4pt;height:29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" filled="f" strokecolor="black [3213]" strokeweight="1.5pt"/>
                  </w:pict>
                </mc:Fallback>
              </mc:AlternateContent>
            </w:r>
          </w:p>
          <w:p w:rsidR="00DF09AD" w:rsidRDefault="00DF09AD" w:rsidP="00E138D7">
            <w:pPr>
              <w:pStyle w:val="QuestionStyle"/>
            </w:pPr>
          </w:p>
          <w:p w:rsidR="00DF09AD" w:rsidRDefault="00CC084D" w:rsidP="00E138D7">
            <w:pPr>
              <w:pStyle w:val="QuestionStyle"/>
            </w:pPr>
            <w:r>
              <w:t xml:space="preserve">                                                             </w:t>
            </w:r>
          </w:p>
          <w:p w:rsidR="00DF09AD" w:rsidRDefault="00DF09AD" w:rsidP="00E138D7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D41FF" w:rsidRDefault="00200B3A" w:rsidP="00E138D7">
            <w:pPr>
              <w:pStyle w:val="QuestionStyle"/>
            </w:pPr>
            <w:r>
              <w:t xml:space="preserve">Which of these words could </w:t>
            </w:r>
            <w:r w:rsidRPr="00200B3A">
              <w:rPr>
                <w:b/>
              </w:rPr>
              <w:t>not</w:t>
            </w:r>
            <w:r>
              <w:t xml:space="preserve"> be used to classify the shape shown?</w:t>
            </w:r>
          </w:p>
          <w:p w:rsidR="00200B3A" w:rsidRDefault="00CC0326" w:rsidP="00E138D7">
            <w:pPr>
              <w:pStyle w:val="QuestionStyle"/>
            </w:pPr>
            <w:r>
              <w:object w:dxaOrig="1440" w:dyaOrig="1440">
                <v:shape id="_x0000_s1097" type="#_x0000_t75" style="position:absolute;margin-left:280.55pt;margin-top:6pt;width:119.35pt;height:95.35pt;z-index:251689984;mso-position-horizontal-relative:text;mso-position-vertical-relative:text">
                  <v:imagedata r:id="rId26" o:title=""/>
                </v:shape>
                <o:OLEObject Type="Embed" ProgID="FXDraw3.Document" ShapeID="_x0000_s1097" DrawAspect="Content" ObjectID="_1460096549" r:id="rId27"/>
              </w:object>
            </w:r>
          </w:p>
          <w:p w:rsidR="00200B3A" w:rsidRPr="00200B3A" w:rsidRDefault="00200B3A" w:rsidP="00200B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00B3A" w:rsidRPr="00200B3A" w:rsidRDefault="00315488" w:rsidP="00200B3A">
            <w:pPr>
              <w:rPr>
                <w:rFonts w:ascii="Times New Roman" w:hAnsi="Times New Roman"/>
                <w:sz w:val="24"/>
                <w:szCs w:val="24"/>
              </w:rPr>
            </w:pPr>
            <w:r w:rsidRPr="00200B3A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3392" behindDoc="0" locked="0" layoutInCell="1" allowOverlap="1" wp14:anchorId="7071ABC2" wp14:editId="53D736A0">
                      <wp:simplePos x="0" y="0"/>
                      <wp:positionH relativeFrom="column">
                        <wp:posOffset>207010</wp:posOffset>
                      </wp:positionH>
                      <wp:positionV relativeFrom="paragraph">
                        <wp:posOffset>17780</wp:posOffset>
                      </wp:positionV>
                      <wp:extent cx="190500" cy="906780"/>
                      <wp:effectExtent l="0" t="0" r="19050" b="26670"/>
                      <wp:wrapNone/>
                      <wp:docPr id="82" name="Group 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0500" cy="9067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8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9C8C6D4" id="Group 82" o:spid="_x0000_s1026" style="position:absolute;margin-left:16.3pt;margin-top:1.4pt;width:15pt;height:71.4pt;z-index:25164339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7r28UA&#10;AADbAAAADwAAAGRycy9kb3ducmV2LnhtbESPQWvCQBSE70L/w/IKXqRuWsHG1E2QFsVehFqx10f2&#10;NQnNvg3ZNYn+ercgeBxmvhlmmQ2mFh21rrKs4HkagSDOra64UHD4Xj/FIJxH1lhbJgVncpClD6Ml&#10;Jtr2/EXd3hcilLBLUEHpfZNI6fKSDLqpbYiD92tbgz7ItpC6xT6Um1q+RNFcGqw4LJTY0HtJ+d/+&#10;ZBTE59gcu+Nu80Of3H9cdvp1NVkoNX4cVm8gPA3+Hr7RWx24Gfx/CT9Ap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buvb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dzr8UA&#10;AADbAAAADwAAAGRycy9kb3ducmV2LnhtbESPQWvCQBSE70L/w/IKXqRuWsTG1E2QFsVehFqx10f2&#10;NQnNvg3ZNYn+ercgeBxmvhlmmQ2mFh21rrKs4HkagSDOra64UHD4Xj/FIJxH1lhbJgVncpClD6Ml&#10;Jtr2/EXd3hcilLBLUEHpfZNI6fKSDLqpbYiD92tbgz7ItpC6xT6Um1q+RNFcGqw4LJTY0HtJ+d/+&#10;ZBTE59gcu+Nu80Of3H9cdvp1NVkoNX4cVm8gPA3+Hr7RWx24Gfx/CT9Ap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h3OvxQAAANs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vWNMUA&#10;AADbAAAADwAAAGRycy9kb3ducmV2LnhtbESPQWvCQBSE70L/w/IKXqRuWtDG1E2QFsVehFqx10f2&#10;NQnNvg3ZNYn+ercgeBxmvhlmmQ2mFh21rrKs4HkagSDOra64UHD4Xj/FIJxH1lhbJgVncpClD6Ml&#10;Jtr2/EXd3hcilLBLUEHpfZNI6fKSDLqpbYiD92tbgz7ItpC6xT6Um1q+RNFcGqw4LJTY0HtJ+d/+&#10;ZBTE59gcu+Nu80Of3H9cdvp1NVkoNX4cVm8gPA3+Hr7RWx24Gfx/CT9Ap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y9Y0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lIQ8QA&#10;AADbAAAADwAAAGRycy9kb3ducmV2LnhtbESPQWvCQBSE70L/w/IKXkQ39WBjzEakpaIXoVb0+sg+&#10;k9Ds25DdJrG/visUPA4z3wyTrgdTi45aV1lW8DKLQBDnVldcKDh9fUxjEM4ja6wtk4IbOVhnT6MU&#10;E217/qTu6AsRStglqKD0vkmkdHlJBt3MNsTBu9rWoA+yLaRusQ/lppbzKFpIgxWHhRIbeisp/z7+&#10;GAXxLTbn7nzYXmjP/fvvQb9uJkulxs/DZgXC0+Af4X96pwO3gPuX8AN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ZSEP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="00200B3A" w:rsidRPr="00200B3A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00B3A">
              <w:rPr>
                <w:rFonts w:ascii="Times New Roman" w:hAnsi="Times New Roman"/>
                <w:sz w:val="24"/>
                <w:szCs w:val="24"/>
              </w:rPr>
              <w:t>Parallelogram.</w:t>
            </w:r>
          </w:p>
          <w:p w:rsidR="00200B3A" w:rsidRPr="00200B3A" w:rsidRDefault="00200B3A" w:rsidP="00200B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15488" w:rsidRDefault="00200B3A" w:rsidP="00200B3A">
            <w:pPr>
              <w:rPr>
                <w:rFonts w:ascii="Times New Roman" w:hAnsi="Times New Roman"/>
                <w:sz w:val="24"/>
                <w:szCs w:val="24"/>
              </w:rPr>
            </w:pPr>
            <w:r w:rsidRPr="00200B3A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15488">
              <w:rPr>
                <w:rFonts w:ascii="Times New Roman" w:hAnsi="Times New Roman"/>
                <w:sz w:val="24"/>
                <w:szCs w:val="24"/>
              </w:rPr>
              <w:t>Quadrilateral</w:t>
            </w:r>
          </w:p>
          <w:p w:rsidR="00315488" w:rsidRPr="00315488" w:rsidRDefault="00315488" w:rsidP="00200B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00B3A" w:rsidRPr="00200B3A" w:rsidRDefault="00315488" w:rsidP="00200B3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200B3A">
              <w:rPr>
                <w:rFonts w:ascii="Times New Roman" w:hAnsi="Times New Roman"/>
                <w:sz w:val="24"/>
                <w:szCs w:val="24"/>
              </w:rPr>
              <w:t>Rectangle.</w:t>
            </w:r>
            <w:r w:rsidR="00200B3A" w:rsidRPr="00200B3A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200B3A" w:rsidRPr="00200B3A" w:rsidRDefault="00200B3A" w:rsidP="00200B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00B3A" w:rsidRPr="00200B3A" w:rsidRDefault="00200B3A" w:rsidP="00200B3A">
            <w:pPr>
              <w:rPr>
                <w:rFonts w:ascii="Times New Roman" w:hAnsi="Times New Roman"/>
                <w:sz w:val="24"/>
                <w:szCs w:val="24"/>
              </w:rPr>
            </w:pPr>
            <w:r w:rsidRPr="00200B3A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Rhombus.</w:t>
            </w:r>
          </w:p>
          <w:p w:rsidR="00200B3A" w:rsidRPr="00200B3A" w:rsidRDefault="00200B3A" w:rsidP="00200B3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00B3A" w:rsidRDefault="00200B3A" w:rsidP="00E138D7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00B3A" w:rsidRDefault="00200B3A" w:rsidP="00200B3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shape below is not a convex polygon?</w:t>
            </w:r>
          </w:p>
          <w:p w:rsidR="00200B3A" w:rsidRDefault="00CC0326" w:rsidP="00200B3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116" type="#_x0000_t75" style="position:absolute;margin-left:83.25pt;margin-top:13.1pt;width:299.05pt;height:147.25pt;z-index:-251616256;mso-position-horizontal-relative:text;mso-position-vertical-relative:text">
                  <v:imagedata r:id="rId28" o:title=""/>
                </v:shape>
                <o:OLEObject Type="Embed" ProgID="FXDraw3.Document" ShapeID="_x0000_s1116" DrawAspect="Content" ObjectID="_1460096550" r:id="rId29"/>
              </w:object>
            </w:r>
          </w:p>
          <w:p w:rsidR="00200B3A" w:rsidRDefault="00200B3A" w:rsidP="00200B3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00B3A" w:rsidRDefault="00200B3A" w:rsidP="00200B3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9200" behindDoc="0" locked="0" layoutInCell="1" allowOverlap="1" wp14:anchorId="2B896C81" wp14:editId="5214689B">
                      <wp:simplePos x="0" y="0"/>
                      <wp:positionH relativeFrom="column">
                        <wp:posOffset>454025</wp:posOffset>
                      </wp:positionH>
                      <wp:positionV relativeFrom="paragraph">
                        <wp:posOffset>117475</wp:posOffset>
                      </wp:positionV>
                      <wp:extent cx="2819400" cy="1057275"/>
                      <wp:effectExtent l="6350" t="12700" r="12700" b="6350"/>
                      <wp:wrapNone/>
                      <wp:docPr id="88" name="Group 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9400" cy="1057275"/>
                                <a:chOff x="2830" y="7770"/>
                                <a:chExt cx="4440" cy="1665"/>
                              </a:xfrm>
                            </wpg:grpSpPr>
                            <wps:wsp>
                              <wps:cNvPr id="89" name="AutoShape 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30" y="7770"/>
                                  <a:ext cx="307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0" name="AutoShape 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963" y="7770"/>
                                  <a:ext cx="307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91" name="Group 8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830" y="9255"/>
                                  <a:ext cx="4440" cy="180"/>
                                  <a:chOff x="2830" y="8310"/>
                                  <a:chExt cx="4440" cy="180"/>
                                </a:xfrm>
                              </wpg:grpSpPr>
                              <wps:wsp>
                                <wps:cNvPr id="92" name="AutoShape 9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830" y="8310"/>
                                    <a:ext cx="307" cy="180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3" name="AutoShape 9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963" y="8310"/>
                                    <a:ext cx="307" cy="180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6DBDF9E" id="Group 88" o:spid="_x0000_s1026" style="position:absolute;margin-left:35.75pt;margin-top:9.25pt;width:222pt;height:83.25pt;z-index:251699200" coordorigin="2830,7770" coordsize="4440,1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">
                      <v:roundrect id="AutoShape 87" o:spid="_x0000_s1027" style="position:absolute;left:2830;top:777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BKcMMA&#10;AADbAAAADwAAAGRycy9kb3ducmV2LnhtbESPQWsCMRSE7wX/Q3hCbzWxUNGtUURo6U1cPfT4unnd&#10;Xdy8rEl2XfvrG0HwOMzMN8xyPdhG9ORD7VjDdKJAEBfO1FxqOB4+XuYgQkQ22DgmDVcKsF6NnpaY&#10;GXfhPfV5LEWCcMhQQxVjm0kZioosholriZP367zFmKQvpfF4SXDbyFelZtJizWmhwpa2FRWnvLMa&#10;CqM65b/73eLnLeZ/fXdm+XnW+nk8bN5BRBriI3xvfxkN8wXcvq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BKcMMAAADbAAAADwAAAAAAAAAAAAAAAACYAgAAZHJzL2Rv&#10;d25yZXYueG1sUEsFBgAAAAAEAAQA9QAAAIgDAAAAAA==&#10;"/>
                      <v:roundrect id="AutoShape 88" o:spid="_x0000_s1028" style="position:absolute;left:6963;top:777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N1MMAA&#10;AADbAAAADwAAAGRycy9kb3ducmV2LnhtbERPz2vCMBS+D/wfwhO8zUTBMTtjGYLibazz4PHZvLVl&#10;zUubpLXbX78cBjt+fL93+WRbMZIPjWMNq6UCQVw603Cl4fJxfHwGESKywdYxafimAPl+9rDDzLg7&#10;v9NYxEqkEA4Zaqhj7DIpQ1mTxbB0HXHiPp23GBP0lTQe7ynctnKt1JO02HBqqLGjQ03lVzFYDaVR&#10;g/LX8W1728TiZxx6lqde68V8en0BEWmK/+I/99lo2Kb16Uv6AXL/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YN1MMAAAADbAAAADwAAAAAAAAAAAAAAAACYAgAAZHJzL2Rvd25y&#10;ZXYueG1sUEsFBgAAAAAEAAQA9QAAAIUDAAAAAA==&#10;"/>
                      <v:group id="Group 89" o:spid="_x0000_s1029" style="position:absolute;left:2830;top:9255;width:4440;height:180" coordorigin="2830,8310" coordsize="4440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      <v:roundrect id="AutoShape 90" o:spid="_x0000_s1030" style="position:absolute;left:2830;top:831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1O3MMA&#10;AADbAAAADwAAAGRycy9kb3ducmV2LnhtbESPQWsCMRSE7wX/Q3hCbzVRsNTVKCIo3kq3Hjw+N8/d&#10;xc3LmmTXbX99Uyj0OMzMN8xqM9hG9ORD7VjDdKJAEBfO1FxqOH3uX95AhIhssHFMGr4owGY9elph&#10;ZtyDP6jPYykShEOGGqoY20zKUFRkMUxcS5y8q/MWY5K+lMbjI8FtI2dKvUqLNaeFClvaVVTc8s5q&#10;KIzqlD/374vLPObffXdnebhr/TwetksQkYb4H/5rH42GxQx+v6QfIN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1O3MMAAADbAAAADwAAAAAAAAAAAAAAAACYAgAAZHJzL2Rv&#10;d25yZXYueG1sUEsFBgAAAAAEAAQA9QAAAIgDAAAAAA==&#10;"/>
                        <v:roundrect id="AutoShape 91" o:spid="_x0000_s1031" style="position:absolute;left:6963;top:831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HrR8MA&#10;AADbAAAADwAAAGRycy9kb3ducmV2LnhtbESPQWsCMRSE7wX/Q3hCbzWx0qKrUUSo9Fa6evD43Dx3&#10;Fzcva5Jdt/31TaHQ4zAz3zCrzWAb0ZMPtWMN04kCQVw4U3Op4Xh4e5qDCBHZYOOYNHxRgM169LDC&#10;zLg7f1Kfx1IkCIcMNVQxtpmUoajIYpi4ljh5F+ctxiR9KY3He4LbRj4r9Sot1pwWKmxpV1FxzTur&#10;oTCqU/7UfyzOLzH/7rsby/1N68fxsF2CiDTE//Bf+91oWMzg90v6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VHrR8MAAADbAAAADwAAAAAAAAAAAAAAAACYAgAAZHJzL2Rv&#10;d25yZXYueG1sUEsFBgAAAAAEAAQA9QAAAIgDAAAAAA==&#10;"/>
                      </v:group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</w:p>
          <w:p w:rsidR="00200B3A" w:rsidRDefault="00200B3A" w:rsidP="00200B3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00B3A" w:rsidRDefault="00200B3A" w:rsidP="00200B3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00B3A" w:rsidRDefault="00200B3A" w:rsidP="00200B3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00B3A" w:rsidRDefault="00200B3A" w:rsidP="00200B3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00B3A" w:rsidRDefault="00200B3A" w:rsidP="00200B3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00B3A" w:rsidRDefault="00200B3A" w:rsidP="00200B3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00B3A" w:rsidRDefault="00200B3A" w:rsidP="00200B3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00B3A" w:rsidRDefault="00200B3A" w:rsidP="00200B3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25745" w:rsidRDefault="00325745" w:rsidP="00E138D7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10613" w:rsidRDefault="00310613" w:rsidP="00E138D7">
            <w:pPr>
              <w:pStyle w:val="QuestionStyle"/>
            </w:pPr>
            <w:r>
              <w:t xml:space="preserve">Kayla </w:t>
            </w:r>
            <w:r w:rsidR="00734A55">
              <w:t xml:space="preserve">has </w:t>
            </w:r>
            <w:r>
              <w:t>dr</w:t>
            </w:r>
            <w:r w:rsidR="00734A55">
              <w:t>a</w:t>
            </w:r>
            <w:r w:rsidRPr="00310613">
              <w:t>w</w:t>
            </w:r>
            <w:r w:rsidR="00734A55">
              <w:t>n</w:t>
            </w:r>
            <w:r w:rsidRPr="00310613">
              <w:t xml:space="preserve"> in all the diagonals on the</w:t>
            </w:r>
            <w:r>
              <w:t xml:space="preserve"> rectangle. </w:t>
            </w:r>
          </w:p>
          <w:p w:rsidR="00310613" w:rsidRDefault="00310613" w:rsidP="00E138D7">
            <w:pPr>
              <w:pStyle w:val="QuestionStyle"/>
            </w:pPr>
          </w:p>
          <w:p w:rsidR="00310613" w:rsidRPr="00310613" w:rsidRDefault="00CC0326" w:rsidP="00E138D7">
            <w:pPr>
              <w:pStyle w:val="QuestionStyle"/>
            </w:pPr>
            <w:r>
              <w:object w:dxaOrig="1440" w:dyaOrig="1440">
                <v:shape id="_x0000_s1119" type="#_x0000_t75" style="position:absolute;margin-left:129.5pt;margin-top:15.7pt;width:239.65pt;height:107.65pt;z-index:251702272;mso-position-horizontal-relative:text;mso-position-vertical-relative:text">
                  <v:imagedata r:id="rId30" o:title=""/>
                </v:shape>
                <o:OLEObject Type="Embed" ProgID="FXDraw3.Document" ShapeID="_x0000_s1119" DrawAspect="Content" ObjectID="_1460096551" r:id="rId31"/>
              </w:object>
            </w:r>
            <w:r w:rsidR="00310613">
              <w:t xml:space="preserve">Draw </w:t>
            </w:r>
            <w:r w:rsidR="00734A55">
              <w:t xml:space="preserve">in all </w:t>
            </w:r>
            <w:r w:rsidR="00310613">
              <w:t>the diagonals on the</w:t>
            </w:r>
            <w:r w:rsidR="00310613" w:rsidRPr="00310613">
              <w:t xml:space="preserve"> pentagon </w:t>
            </w:r>
            <w:r w:rsidR="00310613">
              <w:t>and complete the statement below</w:t>
            </w:r>
            <w:r w:rsidR="00310613" w:rsidRPr="00310613">
              <w:t xml:space="preserve"> </w:t>
            </w:r>
            <w:r w:rsidR="00310613">
              <w:t>by writing a number in the box</w:t>
            </w:r>
            <w:r w:rsidR="00310613" w:rsidRPr="00310613">
              <w:t>.</w:t>
            </w:r>
          </w:p>
          <w:p w:rsidR="00310613" w:rsidRDefault="00310613" w:rsidP="00E138D7">
            <w:pPr>
              <w:pStyle w:val="QuestionStyle"/>
            </w:pPr>
          </w:p>
          <w:p w:rsidR="00310613" w:rsidRDefault="00310613" w:rsidP="00E138D7">
            <w:pPr>
              <w:pStyle w:val="QuestionStyle"/>
            </w:pPr>
          </w:p>
          <w:p w:rsidR="00310613" w:rsidRDefault="00310613" w:rsidP="00E138D7">
            <w:pPr>
              <w:pStyle w:val="QuestionStyle"/>
            </w:pPr>
          </w:p>
          <w:p w:rsidR="00310613" w:rsidRDefault="00310613" w:rsidP="00E138D7">
            <w:pPr>
              <w:pStyle w:val="QuestionStyle"/>
            </w:pPr>
          </w:p>
          <w:p w:rsidR="00310613" w:rsidRDefault="00310613" w:rsidP="00E138D7">
            <w:pPr>
              <w:pStyle w:val="QuestionStyle"/>
            </w:pPr>
          </w:p>
          <w:p w:rsidR="00310613" w:rsidRPr="00310613" w:rsidRDefault="00310613" w:rsidP="00E138D7">
            <w:pPr>
              <w:pStyle w:val="QuestionStyle"/>
            </w:pPr>
          </w:p>
          <w:p w:rsidR="00310613" w:rsidRPr="00310613" w:rsidRDefault="00310613" w:rsidP="00E138D7">
            <w:pPr>
              <w:pStyle w:val="QuestionStyle"/>
            </w:pPr>
            <w: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73FDD0AE" wp14:editId="6B3BA343">
                      <wp:simplePos x="0" y="0"/>
                      <wp:positionH relativeFrom="column">
                        <wp:posOffset>1323975</wp:posOffset>
                      </wp:positionH>
                      <wp:positionV relativeFrom="paragraph">
                        <wp:posOffset>173990</wp:posOffset>
                      </wp:positionV>
                      <wp:extent cx="466725" cy="352425"/>
                      <wp:effectExtent l="0" t="0" r="28575" b="28575"/>
                      <wp:wrapNone/>
                      <wp:docPr id="98" name="Rectangle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" cy="352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71E379" id="Rectangle 98" o:spid="_x0000_s1026" style="position:absolute;margin-left:104.25pt;margin-top:13.7pt;width:36.75pt;height:27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"/>
                  </w:pict>
                </mc:Fallback>
              </mc:AlternateContent>
            </w:r>
          </w:p>
          <w:p w:rsidR="00310613" w:rsidRPr="00310613" w:rsidRDefault="00310613" w:rsidP="00E138D7">
            <w:pPr>
              <w:pStyle w:val="QuestionStyle"/>
            </w:pPr>
            <w:r w:rsidRPr="00310613">
              <w:t xml:space="preserve">A pentagon has           </w:t>
            </w:r>
            <w:r>
              <w:t xml:space="preserve"> more </w:t>
            </w:r>
            <w:r w:rsidRPr="00310613">
              <w:t>diagonals</w:t>
            </w:r>
            <w:r>
              <w:t xml:space="preserve"> than a quadrilateral</w:t>
            </w:r>
            <w:r w:rsidRPr="00310613">
              <w:t>.</w:t>
            </w:r>
          </w:p>
          <w:p w:rsidR="00310613" w:rsidRDefault="00310613" w:rsidP="00E138D7">
            <w:pPr>
              <w:pStyle w:val="QuestionStyle"/>
            </w:pPr>
          </w:p>
        </w:tc>
      </w:tr>
      <w:tr w:rsidR="00310613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10613" w:rsidRPr="001B3341" w:rsidRDefault="00310613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10613" w:rsidRDefault="00CC0326" w:rsidP="00E138D7">
            <w:pPr>
              <w:pStyle w:val="QuestionStyle"/>
            </w:pPr>
            <w:r>
              <w:object w:dxaOrig="1440" w:dyaOrig="1440" w14:anchorId="68A46432">
                <v:shape id="_x0000_s1122" type="#_x0000_t75" style="position:absolute;margin-left:300.55pt;margin-top:-.2pt;width:90pt;height:103.7pt;z-index:251707392;mso-position-horizontal-relative:text;mso-position-vertical-relative:text">
                  <v:imagedata r:id="rId32" o:title=""/>
                </v:shape>
                <o:OLEObject Type="Embed" ProgID="FXDraw3.Document" ShapeID="_x0000_s1122" DrawAspect="Content" ObjectID="_1460096552" r:id="rId33"/>
              </w:object>
            </w:r>
            <w:r w:rsidR="00310613">
              <w:t>Two students make a comment about the shape shown.</w:t>
            </w:r>
          </w:p>
          <w:p w:rsidR="00310613" w:rsidRDefault="00310613" w:rsidP="00E138D7">
            <w:pPr>
              <w:pStyle w:val="QuestionStyle"/>
            </w:pPr>
          </w:p>
          <w:p w:rsidR="00310613" w:rsidRPr="00481675" w:rsidRDefault="00310613" w:rsidP="00E138D7">
            <w:pPr>
              <w:pStyle w:val="QuestionStyle"/>
            </w:pPr>
            <w:r>
              <w:t xml:space="preserve">Richard : </w:t>
            </w:r>
            <w:r w:rsidRPr="00481675">
              <w:t>The shape has rotational symmetry of order 6.</w:t>
            </w:r>
          </w:p>
          <w:p w:rsidR="00310613" w:rsidRDefault="00310613" w:rsidP="00E138D7">
            <w:pPr>
              <w:pStyle w:val="QuestionStyle"/>
            </w:pPr>
          </w:p>
          <w:p w:rsidR="00310613" w:rsidRPr="00481675" w:rsidRDefault="00310613" w:rsidP="00E138D7">
            <w:pPr>
              <w:pStyle w:val="QuestionStyle"/>
            </w:pPr>
            <w:r>
              <w:t>Martin : The shape has 3</w:t>
            </w:r>
            <w:r w:rsidRPr="00481675">
              <w:t xml:space="preserve"> axes of line symmetry.</w:t>
            </w:r>
          </w:p>
          <w:p w:rsidR="00310613" w:rsidRDefault="00310613" w:rsidP="00E138D7">
            <w:pPr>
              <w:pStyle w:val="QuestionStyle"/>
            </w:pPr>
          </w:p>
          <w:p w:rsidR="00310613" w:rsidRDefault="00310613" w:rsidP="00E138D7">
            <w:pPr>
              <w:pStyle w:val="QuestionStyle"/>
            </w:pPr>
            <w:r>
              <w:t>Who is correct?</w:t>
            </w:r>
          </w:p>
          <w:p w:rsidR="00310613" w:rsidRPr="00481675" w:rsidRDefault="00310613" w:rsidP="00E138D7">
            <w:pPr>
              <w:pStyle w:val="QuestionStyle"/>
            </w:pPr>
          </w:p>
          <w:p w:rsidR="00310613" w:rsidRDefault="00310613" w:rsidP="00E138D7">
            <w:pPr>
              <w:pStyle w:val="QuestionStyle"/>
            </w:pPr>
            <w:r>
              <w:t xml:space="preserve">     Richard only            Martin only            Richard and Martin       Neither of them.</w:t>
            </w:r>
          </w:p>
          <w:p w:rsidR="00310613" w:rsidRDefault="00310613" w:rsidP="00E138D7">
            <w:pPr>
              <w:pStyle w:val="QuestionStyle"/>
            </w:pPr>
            <w:r w:rsidRPr="00460C07">
              <mc:AlternateContent>
                <mc:Choice Requires="wpg">
                  <w:drawing>
                    <wp:anchor distT="0" distB="0" distL="114300" distR="114300" simplePos="0" relativeHeight="251706368" behindDoc="0" locked="0" layoutInCell="1" allowOverlap="1" wp14:anchorId="69F32B83" wp14:editId="30D92944">
                      <wp:simplePos x="0" y="0"/>
                      <wp:positionH relativeFrom="column">
                        <wp:posOffset>344170</wp:posOffset>
                      </wp:positionH>
                      <wp:positionV relativeFrom="paragraph">
                        <wp:posOffset>106680</wp:posOffset>
                      </wp:positionV>
                      <wp:extent cx="4362450" cy="114300"/>
                      <wp:effectExtent l="0" t="0" r="19050" b="19050"/>
                      <wp:wrapNone/>
                      <wp:docPr id="51" name="Group 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5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0C87F2" id="Group 51" o:spid="_x0000_s1026" style="position:absolute;margin-left:27.1pt;margin-top:8.4pt;width:343.5pt;height:9pt;z-index:25170636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JiB8QA&#10;AADbAAAADwAAAGRycy9kb3ducmV2LnhtbESPQWvCQBSE7wX/w/IEL0U3Cq0xuoq0KPUiVEWvj+wz&#10;CWbfhuyaxP76rlDocZiZb5jFqjOlaKh2hWUF41EEgji1uuBMwem4GcYgnEfWWFomBQ9ysFr2XhaY&#10;aNvyNzUHn4kAYZeggtz7KpHSpTkZdCNbEQfvamuDPsg6k7rGNsBNKSdR9C4NFhwWcqzoI6f0drgb&#10;BfEjNufmvN9eaMft589eT9evM6UG/W49B+Gp8//hv/aXVvA2ge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CYgfEAAAA2w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7HnMUA&#10;AADbAAAADwAAAGRycy9kb3ducmV2LnhtbESPQWvCQBSE70L/w/IKvUjdVGmbpq4iiqIXoVHs9ZF9&#10;TUKzb0N2m0R/vSsUPA4z8w0znfemEi01rrSs4GUUgSDOrC45V3A8rJ9jEM4ja6wsk4IzOZjPHgZT&#10;TLTt+Iva1OciQNglqKDwvk6kdFlBBt3I1sTB+7GNQR9kk0vdYBfgppLjKHqTBksOCwXWtCwo+03/&#10;jIL4HJtTe9pvvmnH3eqy1++L4YdST4/94hOEp97fw//trVbwOoH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secxQAAANsAAAAPAAAAAAAAAAAAAAAAAJgCAABkcnMv&#10;ZG93bnJldi54bWxQSwUGAAAAAAQABAD1AAAAigM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df6MUA&#10;AADbAAAADwAAAGRycy9kb3ducmV2LnhtbESPQWvCQBSE70L/w/IKvUjdVGybpq4iiqIXoVHs9ZF9&#10;TUKzb0N2m0R/vSsUPA4z8w0znfemEi01rrSs4GUUgSDOrC45V3A8rJ9jEM4ja6wsk4IzOZjPHgZT&#10;TLTt+Iva1OciQNglqKDwvk6kdFlBBt3I1sTB+7GNQR9kk0vdYBfgppLjKHqTBksOCwXWtCwo+03/&#10;jIL4HJtTe9pvvmnH3eqy1++L4YdST4/94hOEp97fw//trVbwOoH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51/oxQAAANsAAAAPAAAAAAAAAAAAAAAAAJgCAABkcnMv&#10;ZG93bnJldi54bWxQSwUGAAAAAAQABAD1AAAAigM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v6c8UA&#10;AADbAAAADwAAAGRycy9kb3ducmV2LnhtbESPQWvCQBSE70L/w/IEL9JsKmhjmlVEsbQXobbo9ZF9&#10;TYLZtyG7JrG/vlsoeBxm5hsmWw+mFh21rrKs4CmKQRDnVldcKPj63D8mIJxH1lhbJgU3crBePYwy&#10;TLXt+YO6oy9EgLBLUUHpfZNK6fKSDLrINsTB+7atQR9kW0jdYh/gppazOF5IgxWHhRIb2paUX45X&#10;oyC5JebUnQ6vZ3rnfvdz0M+b6VKpyXjYvIDwNPh7+L/9phXM5/D3JfwA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/pz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</w:p>
          <w:p w:rsidR="00310613" w:rsidRPr="00481675" w:rsidRDefault="00310613" w:rsidP="00E138D7">
            <w:pPr>
              <w:pStyle w:val="QuestionStyle"/>
            </w:pPr>
          </w:p>
        </w:tc>
      </w:tr>
      <w:tr w:rsidR="00310613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10613" w:rsidRPr="001B3341" w:rsidRDefault="00310613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10613" w:rsidRDefault="00F64DF3" w:rsidP="00E138D7">
            <w:pPr>
              <w:pStyle w:val="QuestionStyle"/>
            </w:pPr>
            <w:r>
              <w:t>Which shape below has rotational symmetry of order 4?</w:t>
            </w:r>
          </w:p>
          <w:p w:rsidR="00F64DF3" w:rsidRDefault="00CC0326" w:rsidP="00E138D7">
            <w:pPr>
              <w:pStyle w:val="QuestionStyle"/>
            </w:pPr>
            <w:r>
              <w:object w:dxaOrig="1440" w:dyaOrig="1440">
                <v:shape id="_x0000_s1124" type="#_x0000_t75" style="position:absolute;margin-left:5.8pt;margin-top:12.4pt;width:435.85pt;height:56pt;z-index:251709440;mso-position-horizontal-relative:text;mso-position-vertical-relative:text">
                  <v:imagedata r:id="rId34" o:title=""/>
                </v:shape>
                <o:OLEObject Type="Embed" ProgID="FXDraw3.Document" ShapeID="_x0000_s1124" DrawAspect="Content" ObjectID="_1460096553" r:id="rId35"/>
              </w:object>
            </w:r>
          </w:p>
          <w:p w:rsidR="00F64DF3" w:rsidRDefault="00F64DF3" w:rsidP="00E138D7">
            <w:pPr>
              <w:pStyle w:val="QuestionStyle"/>
            </w:pPr>
          </w:p>
          <w:p w:rsidR="00F64DF3" w:rsidRDefault="00F64DF3" w:rsidP="00E138D7">
            <w:pPr>
              <w:pStyle w:val="QuestionStyle"/>
            </w:pPr>
          </w:p>
          <w:p w:rsidR="00F64DF3" w:rsidRDefault="00F64DF3" w:rsidP="00E138D7">
            <w:pPr>
              <w:pStyle w:val="QuestionStyle"/>
            </w:pPr>
          </w:p>
          <w:p w:rsidR="00F64DF3" w:rsidRDefault="00F64DF3" w:rsidP="00E138D7">
            <w:pPr>
              <w:pStyle w:val="QuestionStyle"/>
            </w:pPr>
          </w:p>
          <w:p w:rsidR="00F64DF3" w:rsidRDefault="005E23D4" w:rsidP="00E138D7">
            <w:pPr>
              <w:pStyle w:val="QuestionStyle"/>
            </w:pPr>
            <w: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1610E607" wp14:editId="21556998">
                      <wp:simplePos x="0" y="0"/>
                      <wp:positionH relativeFrom="column">
                        <wp:posOffset>5186045</wp:posOffset>
                      </wp:positionH>
                      <wp:positionV relativeFrom="paragraph">
                        <wp:posOffset>100330</wp:posOffset>
                      </wp:positionV>
                      <wp:extent cx="170815" cy="114300"/>
                      <wp:effectExtent l="0" t="0" r="19685" b="19050"/>
                      <wp:wrapNone/>
                      <wp:docPr id="105" name="AutoShap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0815" cy="1143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2025E72F" id="AutoShape 3" o:spid="_x0000_s1026" style="position:absolute;margin-left:408.35pt;margin-top:7.9pt;width:13.45pt;height:9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" strokecolor="windowText" strokeweight="1pt"/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64C0B7E5" wp14:editId="505BB790">
                      <wp:simplePos x="0" y="0"/>
                      <wp:positionH relativeFrom="column">
                        <wp:posOffset>3753485</wp:posOffset>
                      </wp:positionH>
                      <wp:positionV relativeFrom="paragraph">
                        <wp:posOffset>100330</wp:posOffset>
                      </wp:positionV>
                      <wp:extent cx="170815" cy="114300"/>
                      <wp:effectExtent l="0" t="0" r="19685" b="19050"/>
                      <wp:wrapNone/>
                      <wp:docPr id="108" name="AutoShap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0815" cy="1143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0575A33E" id="AutoShape 6" o:spid="_x0000_s1026" style="position:absolute;margin-left:295.55pt;margin-top:7.9pt;width:13.45pt;height:9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" strokecolor="windowText" strokeweight="1pt"/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699DF450" wp14:editId="6BB29B91">
                      <wp:simplePos x="0" y="0"/>
                      <wp:positionH relativeFrom="column">
                        <wp:posOffset>2085340</wp:posOffset>
                      </wp:positionH>
                      <wp:positionV relativeFrom="paragraph">
                        <wp:posOffset>90805</wp:posOffset>
                      </wp:positionV>
                      <wp:extent cx="171450" cy="114300"/>
                      <wp:effectExtent l="0" t="0" r="19050" b="19050"/>
                      <wp:wrapNone/>
                      <wp:docPr id="107" name="Auto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1143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910398B" id="AutoShape 5" o:spid="_x0000_s1026" style="position:absolute;margin-left:164.2pt;margin-top:7.15pt;width:13.5pt;height:9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" strokecolor="windowText" strokeweight="1pt"/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E070934" wp14:editId="2EF8EF93">
                      <wp:simplePos x="0" y="0"/>
                      <wp:positionH relativeFrom="column">
                        <wp:posOffset>530860</wp:posOffset>
                      </wp:positionH>
                      <wp:positionV relativeFrom="paragraph">
                        <wp:posOffset>90805</wp:posOffset>
                      </wp:positionV>
                      <wp:extent cx="171450" cy="114300"/>
                      <wp:effectExtent l="0" t="0" r="19050" b="19050"/>
                      <wp:wrapNone/>
                      <wp:docPr id="106" name="AutoShap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1143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635C00F2" id="AutoShape 4" o:spid="_x0000_s1026" style="position:absolute;margin-left:41.8pt;margin-top:7.15pt;width:13.5pt;height: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" strokecolor="windowText" strokeweight="1pt"/>
                  </w:pict>
                </mc:Fallback>
              </mc:AlternateContent>
            </w:r>
          </w:p>
          <w:p w:rsidR="00F64DF3" w:rsidRDefault="00F64DF3" w:rsidP="00E138D7">
            <w:pPr>
              <w:pStyle w:val="QuestionStyle"/>
            </w:pPr>
          </w:p>
          <w:p w:rsidR="00F64DF3" w:rsidRDefault="00F64DF3" w:rsidP="00E138D7">
            <w:pPr>
              <w:pStyle w:val="QuestionStyle"/>
            </w:pPr>
          </w:p>
        </w:tc>
      </w:tr>
      <w:tr w:rsidR="00310613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10613" w:rsidRPr="001B3341" w:rsidRDefault="00310613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10613" w:rsidRDefault="005E23D4" w:rsidP="00E138D7">
            <w:pPr>
              <w:pStyle w:val="QuestionStyle"/>
            </w:pPr>
            <w:r>
              <w:t xml:space="preserve">Sketch and name a solid which has only four faces, all of which are triangles.  </w:t>
            </w:r>
          </w:p>
          <w:p w:rsidR="005E23D4" w:rsidRDefault="005E23D4" w:rsidP="00E138D7">
            <w:pPr>
              <w:pStyle w:val="QuestionStyle"/>
            </w:pPr>
          </w:p>
          <w:p w:rsidR="005E23D4" w:rsidRPr="005E23D4" w:rsidRDefault="005E23D4" w:rsidP="00E138D7">
            <w:pPr>
              <w:pStyle w:val="QuestionStyle"/>
            </w:pPr>
            <w:r>
              <w:t xml:space="preserve">                       Sketch                                                  Name   </w:t>
            </w:r>
          </w:p>
          <w:p w:rsidR="005E23D4" w:rsidRDefault="005E23D4" w:rsidP="00E138D7">
            <w:pPr>
              <w:pStyle w:val="QuestionStyle"/>
            </w:pPr>
            <w: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1F0BB285" wp14:editId="1ECC632C">
                      <wp:simplePos x="0" y="0"/>
                      <wp:positionH relativeFrom="column">
                        <wp:posOffset>2845436</wp:posOffset>
                      </wp:positionH>
                      <wp:positionV relativeFrom="paragraph">
                        <wp:posOffset>43180</wp:posOffset>
                      </wp:positionV>
                      <wp:extent cx="2628900" cy="373380"/>
                      <wp:effectExtent l="0" t="0" r="19050" b="26670"/>
                      <wp:wrapNone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289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384B2C" id="Rectangle 2" o:spid="_x0000_s1026" style="position:absolute;margin-left:224.05pt;margin-top:3.4pt;width:207pt;height:29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" filled="f" strokecolor="black [3213]" strokeweight="1.5pt"/>
                  </w:pict>
                </mc:Fallback>
              </mc:AlternateContent>
            </w:r>
          </w:p>
          <w:p w:rsidR="005E23D4" w:rsidRDefault="005E23D4" w:rsidP="00E138D7">
            <w:pPr>
              <w:pStyle w:val="QuestionStyle"/>
            </w:pPr>
          </w:p>
          <w:p w:rsidR="005E23D4" w:rsidRDefault="005E23D4" w:rsidP="00E138D7">
            <w:pPr>
              <w:pStyle w:val="QuestionStyle"/>
            </w:pPr>
          </w:p>
          <w:p w:rsidR="005E23D4" w:rsidRDefault="005E23D4" w:rsidP="00E138D7">
            <w:pPr>
              <w:pStyle w:val="QuestionStyle"/>
            </w:pPr>
          </w:p>
          <w:p w:rsidR="005E23D4" w:rsidRDefault="005E23D4" w:rsidP="00E138D7">
            <w:pPr>
              <w:pStyle w:val="QuestionStyle"/>
            </w:pPr>
          </w:p>
          <w:p w:rsidR="005E23D4" w:rsidRDefault="005E23D4" w:rsidP="00E138D7">
            <w:pPr>
              <w:pStyle w:val="QuestionStyle"/>
            </w:pPr>
          </w:p>
          <w:p w:rsidR="005E23D4" w:rsidRDefault="005E23D4" w:rsidP="00E138D7">
            <w:pPr>
              <w:pStyle w:val="QuestionStyle"/>
            </w:pPr>
          </w:p>
          <w:p w:rsidR="005E23D4" w:rsidRDefault="005E23D4" w:rsidP="00E138D7">
            <w:pPr>
              <w:pStyle w:val="QuestionStyle"/>
            </w:pPr>
          </w:p>
        </w:tc>
      </w:tr>
      <w:tr w:rsidR="00643A24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643A24" w:rsidRPr="001B3341" w:rsidRDefault="00643A24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43A24" w:rsidRDefault="00643A2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name of the solid shown below?</w:t>
            </w:r>
          </w:p>
          <w:p w:rsidR="00643A24" w:rsidRDefault="00CC0326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 w14:anchorId="3CD9D193">
                <v:shape id="_x0000_s1126" type="#_x0000_t75" style="position:absolute;margin-left:59.6pt;margin-top:6.95pt;width:135.65pt;height:80.9pt;z-index:251719680;mso-position-horizontal-relative:text;mso-position-vertical-relative:text">
                  <v:imagedata r:id="rId36" o:title=""/>
                </v:shape>
                <o:OLEObject Type="Embed" ProgID="FXDraw3.Document" ShapeID="_x0000_s1126" DrawAspect="Content" ObjectID="_1460096554" r:id="rId37"/>
              </w:object>
            </w:r>
            <w:r>
              <w:pict w14:anchorId="4A15AEA5">
                <v:rect id="Rectangle 130" o:spid="_x0000_s1125" style="position:absolute;margin-left:223.3pt;margin-top:64.45pt;width:197.3pt;height:29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" filled="f" strokecolor="black [3213]" strokeweight="1.5pt"/>
              </w:pict>
            </w:r>
          </w:p>
          <w:p w:rsidR="00643A24" w:rsidRDefault="00643A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43A24" w:rsidRDefault="00643A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43A24" w:rsidRDefault="00643A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43A24" w:rsidRDefault="00643A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43A24" w:rsidRDefault="00643A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43A24" w:rsidRDefault="00643A2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C7527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1C7527" w:rsidRPr="001B3341" w:rsidRDefault="001C7527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C7527" w:rsidRDefault="001C752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of the following solids has exactly four triangular faces and one square face?</w:t>
            </w:r>
          </w:p>
          <w:p w:rsidR="001C7527" w:rsidRDefault="001C752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C7527" w:rsidRPr="001C7527" w:rsidRDefault="001C7527" w:rsidP="001C752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C7527" w:rsidRPr="001C7527" w:rsidRDefault="001C7527" w:rsidP="001C7527">
            <w:pPr>
              <w:ind w:left="720"/>
              <w:rPr>
                <w:rFonts w:ascii="Times New Roman" w:hAnsi="Times New Roman"/>
                <w:sz w:val="24"/>
                <w:szCs w:val="24"/>
              </w:rPr>
            </w:pPr>
            <w:r w:rsidRPr="001C7527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2752" behindDoc="0" locked="0" layoutInCell="1" allowOverlap="1" wp14:anchorId="22055412" wp14:editId="4176FC26">
                      <wp:simplePos x="0" y="0"/>
                      <wp:positionH relativeFrom="column">
                        <wp:posOffset>222885</wp:posOffset>
                      </wp:positionH>
                      <wp:positionV relativeFrom="paragraph">
                        <wp:posOffset>29210</wp:posOffset>
                      </wp:positionV>
                      <wp:extent cx="2247900" cy="390525"/>
                      <wp:effectExtent l="0" t="0" r="19050" b="28575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7900" cy="390525"/>
                                <a:chOff x="0" y="0"/>
                                <a:chExt cx="2247900" cy="390525"/>
                              </a:xfrm>
                            </wpg:grpSpPr>
                            <wps:wsp>
                              <wps:cNvPr id="7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E158D5" id="Group 1" o:spid="_x0000_s1026" style="position:absolute;margin-left:17.55pt;margin-top:2.3pt;width:177pt;height:30.75pt;z-index:251722752" coordsize="22479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">
                      <v:roundrect id="AutoShape 3" o:spid="_x0000_s1027" style="position:absolute;left:20764;top:2762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kFi8IA&#10;AADbAAAADwAAAGRycy9kb3ducmV2LnhtbERPy2rCQBTdC/7DcIVuRCd20cTUUYKlpd0EtMVuL5lr&#10;EszcCZlpHv36zqLg8nDeu8NoGtFT52rLCjbrCARxYXXNpYKvz9dVAsJ5ZI2NZVIwkYPDfj7bYart&#10;wCfqz74UIYRdigoq79tUSldUZNCtbUscuKvtDPoAu1LqDocQbhr5GEVP0mDNoaHClo4VFbfzj1GQ&#10;TIm59Jf87Zs+eHj5zXWcLbdKPSzG7BmEp9Hfxf/ud60gDuvDl/AD5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aQWLwgAAANsAAAAPAAAAAAAAAAAAAAAAAJgCAABkcnMvZG93&#10;bnJldi54bWxQSwUGAAAAAAQABAD1AAAAhw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WgEMQA&#10;AADbAAAADwAAAGRycy9kb3ducmV2LnhtbESPQWvCQBSE70L/w/IKvYhu7EFjdBVpaakXwbTo9ZF9&#10;JsHs25DdJtFf7wqCx2FmvmGW695UoqXGlZYVTMYRCOLM6pJzBX+/X6MYhPPIGivLpOBCDtarl8ES&#10;E2073lOb+lwECLsEFRTe14mULivIoBvbmjh4J9sY9EE2udQNdgFuKvkeRVNpsOSwUGBNHwVl5/Tf&#10;KIgvsTm0h933kbbcfV53erYZzpV6e+03CxCeev8MP9o/WsFsAvcv4Q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loBDEAAAA2wAAAA8AAAAAAAAAAAAAAAAAmAIAAGRycy9k&#10;b3ducmV2LnhtbFBLBQYAAAAABAAEAPUAAACJAwAAAAA=&#10;" strokecolor="windowText" strokeweight="1pt"/>
                      <v:roundrect id="AutoShape 5" o:spid="_x0000_s1029" style="position:absolute;top:27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c+Z8QA&#10;AADbAAAADwAAAGRycy9kb3ducmV2LnhtbESPQWvCQBSE7wX/w/IEL0U3eqgxuopYLPUiVEWvj+wz&#10;CWbfhuw2if31riD0OMzMN8xi1ZlSNFS7wrKC8SgCQZxaXXCm4HTcDmMQziNrLC2Tgjs5WC17bwtM&#10;tG35h5qDz0SAsEtQQe59lUjp0pwMupGtiIN3tbVBH2SdSV1jG+CmlJMo+pAGCw4LOVa0ySm9HX6N&#10;gvgem3Nz3n9daMft599eT9fvM6UG/W49B+Gp8//hV/tbK5hO4Pkl/A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3PmfEAAAA2wAAAA8AAAAAAAAAAAAAAAAAmAIAAGRycy9k&#10;b3ducmV2LnhtbFBLBQYAAAAABAAEAPUAAACJAwAAAAA=&#10;" strokecolor="windowText" strokeweight="1pt"/>
                      <v:roundrect id="AutoShape 6" o:spid="_x0000_s1030" style="position:absolute;left:20764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ub/MUA&#10;AADb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oWz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u5v8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1C7527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A square prism.                    </w:t>
            </w:r>
            <w:r w:rsidRPr="001C7527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sz w:val="24"/>
                <w:szCs w:val="24"/>
              </w:rPr>
              <w:t>A square pyramid.</w:t>
            </w:r>
            <w:r w:rsidRPr="001C7527">
              <w:rPr>
                <w:rFonts w:ascii="Times New Roman" w:hAnsi="Times New Roman"/>
                <w:sz w:val="24"/>
                <w:szCs w:val="24"/>
              </w:rPr>
              <w:t xml:space="preserve">                                     </w:t>
            </w:r>
          </w:p>
          <w:p w:rsidR="001C7527" w:rsidRPr="001C7527" w:rsidRDefault="001C7527" w:rsidP="001C7527">
            <w:pPr>
              <w:ind w:left="720"/>
              <w:rPr>
                <w:rFonts w:ascii="Times New Roman" w:hAnsi="Times New Roman"/>
                <w:sz w:val="12"/>
                <w:szCs w:val="12"/>
              </w:rPr>
            </w:pPr>
          </w:p>
          <w:p w:rsidR="001C7527" w:rsidRPr="001C7527" w:rsidRDefault="001C7527" w:rsidP="001C7527">
            <w:pPr>
              <w:ind w:left="720"/>
              <w:rPr>
                <w:rFonts w:ascii="Times New Roman" w:hAnsi="Times New Roman"/>
                <w:sz w:val="24"/>
                <w:szCs w:val="24"/>
              </w:rPr>
            </w:pPr>
            <w:r w:rsidRPr="001C7527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A triangular prism.                        A triangular pyramid.  </w:t>
            </w:r>
            <w:r w:rsidRPr="001C7527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</w:t>
            </w:r>
          </w:p>
          <w:p w:rsidR="001C7527" w:rsidRDefault="001C752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43A24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643A24" w:rsidRPr="001B3341" w:rsidRDefault="00643A24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43A24" w:rsidRDefault="00643A2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Draw a 3D sketch of the solid whose net is shown.</w:t>
            </w:r>
          </w:p>
          <w:p w:rsidR="00643A24" w:rsidRDefault="00CC0326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 w14:anchorId="0743F5DF">
                <v:shape id="_x0000_s1127" type="#_x0000_t75" style="position:absolute;margin-left:10.2pt;margin-top:5.8pt;width:185.05pt;height:197.7pt;z-index:251720704;mso-position-horizontal-relative:text;mso-position-vertical-relative:text">
                  <v:imagedata r:id="rId38" o:title=""/>
                  <w10:wrap type="square"/>
                </v:shape>
                <o:OLEObject Type="Embed" ProgID="FXDraw3.Document" ShapeID="_x0000_s1127" DrawAspect="Content" ObjectID="_1460096555" r:id="rId39"/>
              </w:object>
            </w:r>
          </w:p>
          <w:p w:rsidR="00643A24" w:rsidRDefault="00643A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43A24" w:rsidRDefault="00643A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43A24" w:rsidRDefault="00643A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43A24" w:rsidRDefault="00643A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43A24" w:rsidRDefault="00643A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43A24" w:rsidRDefault="00643A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43A24" w:rsidRDefault="00643A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43A24" w:rsidRDefault="00643A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43A24" w:rsidRDefault="00643A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43A24" w:rsidRDefault="00643A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43A24" w:rsidRDefault="00643A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43A24" w:rsidRDefault="00643A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43A24" w:rsidRDefault="00643A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43A24" w:rsidRDefault="00643A2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10613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10613" w:rsidRPr="001B3341" w:rsidRDefault="00310613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10613" w:rsidRDefault="001C7527" w:rsidP="00E138D7">
            <w:pPr>
              <w:pStyle w:val="QuestionStyle"/>
            </w:pPr>
            <w:r>
              <w:t>Which would be th</w:t>
            </w:r>
            <w:r w:rsidR="005E6ACB">
              <w:t>e front</w:t>
            </w:r>
            <w:r>
              <w:t xml:space="preserve"> view </w:t>
            </w:r>
            <w:r w:rsidR="005E6ACB">
              <w:t>(elevation</w:t>
            </w:r>
            <w:r>
              <w:t>) of the solid shown at right?</w:t>
            </w:r>
          </w:p>
          <w:p w:rsidR="001C7527" w:rsidRDefault="00CC0326" w:rsidP="00E138D7">
            <w:pPr>
              <w:pStyle w:val="QuestionStyle"/>
            </w:pPr>
            <w:r>
              <w:object w:dxaOrig="1440" w:dyaOrig="1440">
                <v:shape id="_x0000_s1129" type="#_x0000_t75" style="position:absolute;margin-left:63pt;margin-top:7.7pt;width:201.55pt;height:189.75pt;z-index:-251586560;mso-position-horizontal-relative:text;mso-position-vertical-relative:text">
                  <v:imagedata r:id="rId40" o:title=""/>
                </v:shape>
                <o:OLEObject Type="Embed" ProgID="FXDraw3.Document" ShapeID="_x0000_s1129" DrawAspect="Content" ObjectID="_1460096556" r:id="rId41"/>
              </w:object>
            </w:r>
          </w:p>
          <w:p w:rsidR="001C7527" w:rsidRDefault="00CC0326" w:rsidP="00E138D7">
            <w:pPr>
              <w:pStyle w:val="QuestionStyle"/>
            </w:pPr>
            <w:r>
              <w:object w:dxaOrig="1440" w:dyaOrig="1440">
                <v:shape id="_x0000_s1128" type="#_x0000_t75" style="position:absolute;margin-left:316.5pt;margin-top:12pt;width:119.35pt;height:126.95pt;z-index:251728896;mso-position-horizontal-relative:text;mso-position-vertical-relative:text">
                  <v:imagedata r:id="rId42" o:title=""/>
                </v:shape>
                <o:OLEObject Type="Embed" ProgID="FXDraw3.Document" ShapeID="_x0000_s1128" DrawAspect="Content" ObjectID="_1460096557" r:id="rId43"/>
              </w:object>
            </w:r>
          </w:p>
          <w:p w:rsidR="001C7527" w:rsidRDefault="005E6ACB" w:rsidP="00E138D7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727872" behindDoc="0" locked="0" layoutInCell="1" allowOverlap="1" wp14:anchorId="0CB40DD5" wp14:editId="7283578D">
                      <wp:simplePos x="0" y="0"/>
                      <wp:positionH relativeFrom="column">
                        <wp:posOffset>340360</wp:posOffset>
                      </wp:positionH>
                      <wp:positionV relativeFrom="paragraph">
                        <wp:posOffset>15240</wp:posOffset>
                      </wp:positionV>
                      <wp:extent cx="1943100" cy="1457325"/>
                      <wp:effectExtent l="0" t="0" r="19050" b="28575"/>
                      <wp:wrapNone/>
                      <wp:docPr id="119" name="Group 1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43100" cy="1457325"/>
                                <a:chOff x="0" y="0"/>
                                <a:chExt cx="1943100" cy="1457325"/>
                              </a:xfrm>
                            </wpg:grpSpPr>
                            <wps:wsp>
                              <wps:cNvPr id="11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71650" y="13430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04975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3430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90F12F" id="Group 119" o:spid="_x0000_s1026" style="position:absolute;margin-left:26.8pt;margin-top:1.2pt;width:153pt;height:114.75pt;z-index:251727872" coordsize="19431,14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">
                      <v:roundrect id="AutoShape 3" o:spid="_x0000_s1027" style="position:absolute;left:17716;top:1343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shg8MA&#10;AADcAAAADwAAAGRycy9kb3ducmV2LnhtbERPTWvCQBC9F/wPywheim4stMboKmJR6kWoil6H7JgE&#10;s7Mhuyaxv74rFHqbx/uc+bIzpWiodoVlBeNRBII4tbrgTMHpuBnGIJxH1lhaJgUPcrBc9F7mmGjb&#10;8jc1B5+JEMIuQQW591UipUtzMuhGtiIO3NXWBn2AdSZ1jW0IN6V8i6IPabDg0JBjReuc0tvhbhTE&#10;j9icm/N+e6Edt58/ez1ZvU6VGvS71QyEp87/i//cXzrMH7/D85lwgV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/shg8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m/9MMA&#10;AADcAAAADwAAAGRycy9kb3ducmV2LnhtbERPTWvCQBC9F/oflil4KbrRg8boKtLSUi+CadHrkB2T&#10;YHY2ZLdJ9Ne7guBtHu9zluveVKKlxpWWFYxHEQjizOqScwV/v1/DGITzyBory6TgQg7Wq9eXJSba&#10;drynNvW5CCHsElRQeF8nUrqsIINuZGviwJ1sY9AH2ORSN9iFcFPJSRRNpcGSQ0OBNX0UlJ3Tf6Mg&#10;vsTm0B5230facvd53enZ5n2u1OCt3yxAeOr9U/xw/+gwfzyF+zPhArm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ym/9MMAAADcAAAADwAAAAAAAAAAAAAAAACYAgAAZHJzL2Rv&#10;d25yZXYueG1sUEsFBgAAAAAEAAQA9QAAAIgDAAAAAA==&#10;" strokecolor="windowText" strokeweight="1pt"/>
                      <v:roundrect id="AutoShape 5" o:spid="_x0000_s1029" style="position:absolute;left:1704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Uab8MA&#10;AADcAAAADwAAAGRycy9kb3ducmV2LnhtbERPTWvCQBC9C/6HZYReRDf2oDF1FVEs7UUwir0O2WkS&#10;mp0N2TWJ/vpuoeBtHu9zVpveVKKlxpWWFcymEQjizOqScwWX82ESg3AeWWNlmRTcycFmPRysMNG2&#10;4xO1qc9FCGGXoILC+zqR0mUFGXRTWxMH7ts2Bn2ATS51g10IN5V8jaK5NFhyaCiwpl1B2U96Mwri&#10;e2yu7fX4/kWf3O0fR73YjpdKvYz67RsIT71/iv/dHzrMny3g75lwgV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Uab8MAAADcAAAADwAAAAAAAAAAAAAAAACYAgAAZHJzL2Rv&#10;d25yZXYueG1sUEsFBgAAAAAEAAQA9QAAAIgDAAAAAA==&#10;" strokecolor="windowText" strokeweight="1pt"/>
                      <v:roundrect id="AutoShape 6" o:spid="_x0000_s1030" style="position:absolute;top:1343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qOHcYA&#10;AADcAAAADwAAAGRycy9kb3ducmV2LnhtbESPQWvCQBCF7wX/wzJCL0U39mBj6iqitLQXQVvsdciO&#10;STA7G7LbJPrrO4eCtxnem/e+Wa4HV6uO2lB5NjCbJqCIc28rLgx8f71NUlAhIlusPZOBKwVYr0YP&#10;S8ys7/lA3TEWSkI4ZGigjLHJtA55SQ7D1DfEop196zDK2hbatthLuKv1c5LMtcOKpaHEhrYl5Zfj&#10;rzOQXlN36k779x/65H5329uXzdPCmMfxsHkFFWmId/P/9YcV/JnQyjMygV7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fqOHc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</w:p>
          <w:p w:rsidR="005E6ACB" w:rsidRDefault="005E6ACB" w:rsidP="00E138D7">
            <w:pPr>
              <w:pStyle w:val="QuestionStyle"/>
            </w:pPr>
          </w:p>
          <w:p w:rsidR="005E6ACB" w:rsidRDefault="005E6ACB" w:rsidP="00E138D7">
            <w:pPr>
              <w:pStyle w:val="QuestionStyle"/>
            </w:pPr>
          </w:p>
          <w:p w:rsidR="005E6ACB" w:rsidRDefault="005E6ACB" w:rsidP="00E138D7">
            <w:pPr>
              <w:pStyle w:val="QuestionStyle"/>
            </w:pPr>
          </w:p>
          <w:p w:rsidR="005E6ACB" w:rsidRDefault="005E6ACB" w:rsidP="00E138D7">
            <w:pPr>
              <w:pStyle w:val="QuestionStyle"/>
            </w:pPr>
          </w:p>
          <w:p w:rsidR="005E6ACB" w:rsidRDefault="005E6ACB" w:rsidP="00E138D7">
            <w:pPr>
              <w:pStyle w:val="QuestionStyle"/>
            </w:pPr>
          </w:p>
          <w:p w:rsidR="001C7527" w:rsidRDefault="001C7527" w:rsidP="00E138D7">
            <w:pPr>
              <w:pStyle w:val="QuestionStyle"/>
            </w:pPr>
          </w:p>
          <w:p w:rsidR="001C7527" w:rsidRDefault="001C7527" w:rsidP="00E138D7">
            <w:pPr>
              <w:pStyle w:val="QuestionStyle"/>
            </w:pPr>
          </w:p>
          <w:p w:rsidR="001C7527" w:rsidRPr="001C7527" w:rsidRDefault="001C7527" w:rsidP="001C7527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1C7527" w:rsidRPr="001C7527" w:rsidRDefault="001C7527" w:rsidP="001C7527">
            <w:pPr>
              <w:rPr>
                <w:rFonts w:ascii="Times New Roman" w:hAnsi="Times New Roman"/>
                <w:sz w:val="24"/>
                <w:szCs w:val="24"/>
              </w:rPr>
            </w:pPr>
            <w:r w:rsidRPr="001C7527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               </w:t>
            </w:r>
          </w:p>
          <w:p w:rsidR="001C7527" w:rsidRDefault="001C7527" w:rsidP="00E138D7">
            <w:pPr>
              <w:pStyle w:val="QuestionStyle"/>
            </w:pPr>
          </w:p>
          <w:p w:rsidR="005E6ACB" w:rsidRDefault="005E6ACB" w:rsidP="00E138D7">
            <w:pPr>
              <w:pStyle w:val="QuestionStyle"/>
            </w:pPr>
          </w:p>
          <w:p w:rsidR="005E6ACB" w:rsidRDefault="005E6ACB" w:rsidP="00E138D7">
            <w:pPr>
              <w:pStyle w:val="QuestionStyle"/>
            </w:pPr>
          </w:p>
          <w:p w:rsidR="005E6ACB" w:rsidRDefault="005E6ACB" w:rsidP="00E138D7">
            <w:pPr>
              <w:pStyle w:val="QuestionStyle"/>
            </w:pPr>
          </w:p>
        </w:tc>
      </w:tr>
      <w:tr w:rsidR="00310613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10613" w:rsidRPr="001B3341" w:rsidRDefault="00310613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10613" w:rsidRDefault="009B2291" w:rsidP="00E138D7">
            <w:pPr>
              <w:pStyle w:val="QuestionStyle"/>
            </w:pPr>
            <w:r>
              <w:t>Two diagonals have been drawn in this polygon, which divides it into three triangles.</w:t>
            </w:r>
          </w:p>
          <w:p w:rsidR="009B2291" w:rsidRDefault="00CC0326" w:rsidP="00E138D7">
            <w:pPr>
              <w:pStyle w:val="QuestionStyle"/>
            </w:pPr>
            <w:r>
              <w:object w:dxaOrig="1440" w:dyaOrig="1440">
                <v:shape id="_x0000_s1130" type="#_x0000_t75" style="position:absolute;margin-left:108.55pt;margin-top:9.15pt;width:117.25pt;height:97.05pt;z-index:251730944;mso-position-horizontal-relative:text;mso-position-vertical-relative:text">
                  <v:imagedata r:id="rId44" o:title=""/>
                </v:shape>
                <o:OLEObject Type="Embed" ProgID="FXDraw3.Document" ShapeID="_x0000_s1130" DrawAspect="Content" ObjectID="_1460096558" r:id="rId45"/>
              </w:object>
            </w:r>
          </w:p>
          <w:p w:rsidR="009B2291" w:rsidRDefault="009B2291" w:rsidP="00E138D7">
            <w:pPr>
              <w:pStyle w:val="QuestionStyle"/>
            </w:pPr>
          </w:p>
          <w:p w:rsidR="009B2291" w:rsidRDefault="009B2291" w:rsidP="00E138D7">
            <w:pPr>
              <w:pStyle w:val="QuestionStyle"/>
            </w:pPr>
          </w:p>
          <w:p w:rsidR="009B2291" w:rsidRDefault="009B2291" w:rsidP="00E138D7">
            <w:pPr>
              <w:pStyle w:val="QuestionStyle"/>
            </w:pPr>
          </w:p>
          <w:p w:rsidR="009B2291" w:rsidRDefault="009B2291" w:rsidP="00E138D7">
            <w:pPr>
              <w:pStyle w:val="QuestionStyle"/>
            </w:pPr>
          </w:p>
          <w:p w:rsidR="009B2291" w:rsidRDefault="009B2291" w:rsidP="00E138D7">
            <w:pPr>
              <w:pStyle w:val="QuestionStyle"/>
            </w:pPr>
          </w:p>
          <w:p w:rsidR="009B2291" w:rsidRDefault="009B2291" w:rsidP="00E138D7">
            <w:pPr>
              <w:pStyle w:val="QuestionStyle"/>
            </w:pPr>
          </w:p>
          <w:p w:rsidR="009B2291" w:rsidRDefault="009B2291" w:rsidP="00E138D7">
            <w:pPr>
              <w:pStyle w:val="QuestionStyle"/>
            </w:pPr>
          </w:p>
          <w:p w:rsidR="009B2291" w:rsidRDefault="009B2291" w:rsidP="00E138D7">
            <w:pPr>
              <w:pStyle w:val="QuestionStyle"/>
            </w:pPr>
            <w:r>
              <w:t>What types of triangles are formed?</w:t>
            </w:r>
          </w:p>
          <w:p w:rsidR="009B2291" w:rsidRPr="009B2291" w:rsidRDefault="009B2291" w:rsidP="009B229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B2291" w:rsidRPr="009B2291" w:rsidRDefault="009B2291" w:rsidP="009B2291">
            <w:pPr>
              <w:rPr>
                <w:rFonts w:ascii="Times New Roman" w:hAnsi="Times New Roman"/>
                <w:sz w:val="24"/>
                <w:szCs w:val="24"/>
              </w:rPr>
            </w:pPr>
            <w:r w:rsidRPr="009B2291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32992" behindDoc="0" locked="0" layoutInCell="1" allowOverlap="1" wp14:anchorId="33C2BEC0" wp14:editId="511C8F42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135" name="Group 1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3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250F60" id="Group 135" o:spid="_x0000_s1026" style="position:absolute;margin-left:18.8pt;margin-top:.9pt;width:13.5pt;height:74.4pt;z-index:251732992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zjlMMA&#10;AADcAAAADwAAAGRycy9kb3ducmV2LnhtbERPTWvCQBC9F/wPyxR6KbqxgsboKqJU7EWoil6H7JiE&#10;ZmdDdptEf70rFHqbx/uc+bIzpWiodoVlBcNBBII4tbrgTMHp+NmPQTiPrLG0TApu5GC56L3MMdG2&#10;5W9qDj4TIYRdggpy76tESpfmZNANbEUcuKutDfoA60zqGtsQbkr5EUVjabDg0JBjReuc0p/Dr1EQ&#10;32Jzbs777YW+uN3c93qyep8q9fbarWYgPHX+X/zn3ukwfzSG5zPhAr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JzjlM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BGD8MA&#10;AADcAAAADwAAAGRycy9kb3ducmV2LnhtbERPS2vCQBC+F/wPyxR6KbqxQo3RVUSp2IvgA70O2TEJ&#10;zc6G7DaJ/npXKPQ2H99zZovOlKKh2hWWFQwHEQji1OqCMwWn41c/BuE8ssbSMim4kYPFvPcyw0Tb&#10;lvfUHHwmQgi7BBXk3leJlC7NyaAb2Io4cFdbG/QB1pnUNbYh3JTyI4o+pcGCQ0OOFa1ySn8Ov0ZB&#10;fIvNuTnvNhf65nZ93+nx8n2i1Ntrt5yC8NT5f/Gfe6vD/NEYns+EC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9BGD8MAAADcAAAADwAAAAAAAAAAAAAAAACYAgAAZHJzL2Rv&#10;d25yZXYueG1sUEsFBgAAAAAEAAQA9QAAAIg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/SfcYA&#10;AADcAAAADwAAAGRycy9kb3ducmV2LnhtbESPQUvDQBCF70L/wzIFL2I3VdAYsylFUfRSaJR6HbJj&#10;EpqdDdk1Sf31zkHobYb35r1v8s3sOjXSEFrPBtarBBRx5W3LtYHPj5frFFSIyBY7z2TgRAE2xeIi&#10;x8z6ifc0lrFWEsIhQwNNjH2mdagachhWvicW7dsPDqOsQ63tgJOEu07fJMmddtiyNDTY01ND1bH8&#10;cQbSU+oO42H3+kXvPD3/7uz99urBmMvlvH0EFWmOZ/P/9ZsV/FuhlWdkAl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k/Sfc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N35sQA&#10;AADcAAAADwAAAGRycy9kb3ducmV2LnhtbERPTWvCQBC9C/0PyxR6Kc1GC22MriKKUi+CtsTrkJ0m&#10;odnZkN0msb++Kwje5vE+Z74cTC06al1lWcE4ikEQ51ZXXCj4+ty+JCCcR9ZYWyYFF3KwXDyM5phq&#10;2/ORupMvRAhhl6KC0vsmldLlJRl0kW2IA/dtW4M+wLaQusU+hJtaTuL4TRqsODSU2NC6pPzn9GsU&#10;JJfEZF122J1pz/3m76DfV89TpZ4eh9UMhKfB38U394cO81+ncH0mXC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Dd+bEAAAA3A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9B2291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Two acute scalene triangles and an acute isosceles triangle.</w:t>
            </w:r>
          </w:p>
          <w:p w:rsidR="009B2291" w:rsidRPr="009B2291" w:rsidRDefault="009B2291" w:rsidP="009B229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B2291" w:rsidRPr="009B2291" w:rsidRDefault="009B2291" w:rsidP="009B2291">
            <w:pPr>
              <w:rPr>
                <w:rFonts w:ascii="Times New Roman" w:hAnsi="Times New Roman"/>
                <w:sz w:val="24"/>
                <w:szCs w:val="24"/>
              </w:rPr>
            </w:pPr>
            <w:r w:rsidRPr="009B2291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Two acute scalene triangles and an equilateral triangle.</w:t>
            </w:r>
          </w:p>
          <w:p w:rsidR="009B2291" w:rsidRPr="009B2291" w:rsidRDefault="009B2291" w:rsidP="009B229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B2291" w:rsidRPr="009B2291" w:rsidRDefault="009B2291" w:rsidP="009B2291">
            <w:pPr>
              <w:rPr>
                <w:rFonts w:ascii="Times New Roman" w:hAnsi="Times New Roman"/>
                <w:sz w:val="24"/>
                <w:szCs w:val="24"/>
              </w:rPr>
            </w:pPr>
            <w:r w:rsidRPr="009B2291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Two right scalene triangles and </w:t>
            </w:r>
            <w:r w:rsidR="00603B3B">
              <w:rPr>
                <w:rFonts w:ascii="Times New Roman" w:hAnsi="Times New Roman"/>
                <w:sz w:val="24"/>
                <w:szCs w:val="24"/>
              </w:rPr>
              <w:t>an acute isosceles triangle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9B2291" w:rsidRPr="009B2291" w:rsidRDefault="009B2291" w:rsidP="009B229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B2291" w:rsidRPr="009B2291" w:rsidRDefault="009B2291" w:rsidP="009B2291">
            <w:pPr>
              <w:rPr>
                <w:rFonts w:ascii="Times New Roman" w:hAnsi="Times New Roman"/>
                <w:sz w:val="24"/>
                <w:szCs w:val="24"/>
              </w:rPr>
            </w:pPr>
            <w:r w:rsidRPr="009B2291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Two right scalene triangles and an equilateral triangle.</w:t>
            </w:r>
          </w:p>
          <w:p w:rsidR="009B2291" w:rsidRPr="009B2291" w:rsidRDefault="009B2291" w:rsidP="00E138D7">
            <w:pPr>
              <w:pStyle w:val="QuestionStyle"/>
            </w:pPr>
          </w:p>
        </w:tc>
      </w:tr>
      <w:tr w:rsidR="00310613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10613" w:rsidRPr="001B3341" w:rsidRDefault="00310613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10613" w:rsidRDefault="0073542D" w:rsidP="00E138D7">
            <w:pPr>
              <w:pStyle w:val="QuestionStyle"/>
            </w:pPr>
            <w:r>
              <w:t>Louise is asked to investigate a quadrilateral, so she makes some measurements</w:t>
            </w:r>
            <w:r w:rsidR="00F37EE1">
              <w:t>.</w:t>
            </w:r>
          </w:p>
          <w:p w:rsidR="0073542D" w:rsidRPr="0073542D" w:rsidRDefault="0073542D" w:rsidP="00E138D7">
            <w:pPr>
              <w:pStyle w:val="QuestionStyle"/>
            </w:pPr>
          </w:p>
          <w:p w:rsidR="0073542D" w:rsidRDefault="0073542D" w:rsidP="00E138D7">
            <w:pPr>
              <w:pStyle w:val="QuestionStyle"/>
            </w:pPr>
            <w:r>
              <w:t>She finds that the diagonals bisect one another, measure 14 cm and 10 cm in length and intersect at an angle of 75</w:t>
            </w:r>
            <w:r w:rsidRPr="0073542D">
              <w:rPr>
                <w:vertAlign w:val="superscript"/>
              </w:rPr>
              <w:t>o</w:t>
            </w:r>
            <w:r>
              <w:t>.</w:t>
            </w:r>
          </w:p>
          <w:p w:rsidR="0073542D" w:rsidRPr="0073542D" w:rsidRDefault="0073542D" w:rsidP="00E138D7">
            <w:pPr>
              <w:pStyle w:val="QuestionStyle"/>
            </w:pPr>
          </w:p>
          <w:p w:rsidR="0073542D" w:rsidRDefault="0073542D" w:rsidP="00E138D7">
            <w:pPr>
              <w:pStyle w:val="QuestionStyle"/>
            </w:pPr>
            <w:r>
              <w:t xml:space="preserve">Which type of quadrilateral is she investigating? </w:t>
            </w:r>
          </w:p>
          <w:p w:rsidR="0073542D" w:rsidRPr="00F37EE1" w:rsidRDefault="0073542D" w:rsidP="00E138D7">
            <w:pPr>
              <w:pStyle w:val="QuestionStyle"/>
            </w:pPr>
          </w:p>
          <w:p w:rsidR="00F37EE1" w:rsidRDefault="00F37EE1" w:rsidP="00E138D7">
            <w:pPr>
              <w:pStyle w:val="QuestionStyle"/>
            </w:pPr>
            <w:r>
              <w:t xml:space="preserve">  A parallelogram.            A rectangle.              A rhombus.                     A square.   </w:t>
            </w:r>
          </w:p>
          <w:p w:rsidR="0073542D" w:rsidRPr="0073542D" w:rsidRDefault="00F37EE1" w:rsidP="0073542D">
            <w:pPr>
              <w:rPr>
                <w:rFonts w:ascii="Times New Roman" w:hAnsi="Times New Roman"/>
                <w:sz w:val="16"/>
                <w:szCs w:val="16"/>
              </w:rPr>
            </w:pPr>
            <w:r w:rsidRPr="0073542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35040" behindDoc="0" locked="0" layoutInCell="1" allowOverlap="1" wp14:anchorId="4FB0CA11" wp14:editId="4C44C804">
                      <wp:simplePos x="0" y="0"/>
                      <wp:positionH relativeFrom="column">
                        <wp:posOffset>393700</wp:posOffset>
                      </wp:positionH>
                      <wp:positionV relativeFrom="paragraph">
                        <wp:posOffset>56515</wp:posOffset>
                      </wp:positionV>
                      <wp:extent cx="4362450" cy="114300"/>
                      <wp:effectExtent l="0" t="0" r="19050" b="19050"/>
                      <wp:wrapNone/>
                      <wp:docPr id="155" name="Group 1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5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E4A95A3" id="Group 155" o:spid="_x0000_s1026" style="position:absolute;margin-left:31pt;margin-top:4.45pt;width:343.5pt;height:9pt;z-index:25173504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MGNMMA&#10;AADcAAAADwAAAGRycy9kb3ducmV2LnhtbERPTWvCQBC9F/wPyxR6KbqxoMboKqJU7EWoil6H7JiE&#10;ZmdDdptEf70rFHqbx/uc+bIzpWiodoVlBcNBBII4tbrgTMHp+NmPQTiPrLG0TApu5GC56L3MMdG2&#10;5W9qDj4TIYRdggpy76tESpfmZNANbEUcuKutDfoA60zqGtsQbkr5EUVjabDg0JBjReuc0p/Dr1EQ&#10;32Jzbs777YW+uN3c93qyep8q9fbarWYgPHX+X/zn3ukwfzSG5zPhAr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UMGNM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+jr8MA&#10;AADcAAAADwAAAGRycy9kb3ducmV2LnhtbERPS2vCQBC+F/wPyxR6KbqxYI3RVUSp2IvgA70O2TEJ&#10;zc6G7DaJ/npXKPQ2H99zZovOlKKh2hWWFQwHEQji1OqCMwWn41c/BuE8ssbSMim4kYPFvPcyw0Tb&#10;lvfUHHwmQgi7BBXk3leJlC7NyaAb2Io4cFdbG/QB1pnUNbYh3JTyI4o+pcGCQ0OOFa1ySn8Ov0ZB&#10;fIvNuTnvNhf65nZ93+nx8n2i1Ntrt5yC8NT5f/Gfe6vD/NEYns+EC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g+jr8MAAADcAAAADwAAAAAAAAAAAAAAAACYAgAAZHJzL2Rv&#10;d25yZXYueG1sUEsFBgAAAAAEAAQA9QAAAIgD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A33cYA&#10;AADcAAAADwAAAGRycy9kb3ducmV2LnhtbESPQUvDQBCF70L/wzIFL2I3FdQYsylFUfRSaJR6HbJj&#10;EpqdDdk1Sf31zkHobYb35r1v8s3sOjXSEFrPBtarBBRx5W3LtYHPj5frFFSIyBY7z2TgRAE2xeIi&#10;x8z6ifc0lrFWEsIhQwNNjH2mdagachhWvicW7dsPDqOsQ63tgJOEu07fJMmddtiyNDTY01ND1bH8&#10;cQbSU+oO42H3+kXvPD3/7uz99urBmMvlvH0EFWmOZ/P/9ZsV/FuhlWdkAl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5A33cYAAADcAAAADwAAAAAAAAAAAAAAAACYAgAAZHJz&#10;L2Rvd25yZXYueG1sUEsFBgAAAAAEAAQA9QAAAIsD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ySRsQA&#10;AADcAAAADwAAAGRycy9kb3ducmV2LnhtbERPTWvCQBC9C/0PyxR6Kc1GoW2MriKKUi+CtsTrkJ0m&#10;odnZkN0msb++Kwje5vE+Z74cTC06al1lWcE4ikEQ51ZXXCj4+ty+JCCcR9ZYWyYFF3KwXDyM5phq&#10;2/ORupMvRAhhl6KC0vsmldLlJRl0kW2IA/dtW4M+wLaQusU+hJtaTuL4TRqsODSU2NC6pPzn9GsU&#10;JJfEZF122J1pz/3m76DfV89TpZ4eh9UMhKfB38U394cO81+ncH0mXC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ckkbEAAAA3A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</w:p>
          <w:p w:rsidR="0073542D" w:rsidRDefault="0073542D" w:rsidP="0073542D">
            <w:pPr>
              <w:rPr>
                <w:rFonts w:ascii="Times New Roman" w:hAnsi="Times New Roman"/>
                <w:sz w:val="24"/>
                <w:szCs w:val="24"/>
              </w:rPr>
            </w:pPr>
            <w:r w:rsidRPr="0073542D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              </w:t>
            </w:r>
          </w:p>
          <w:p w:rsidR="0073542D" w:rsidRPr="0073542D" w:rsidRDefault="0073542D" w:rsidP="0073542D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310613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10613" w:rsidRPr="001B3341" w:rsidRDefault="00310613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10613" w:rsidRDefault="00F37EE1" w:rsidP="00E138D7">
            <w:pPr>
              <w:pStyle w:val="QuestionStyle"/>
            </w:pPr>
            <w:r>
              <w:t>Which shape has both line symmetry and rotational symmetry order 2?</w:t>
            </w:r>
          </w:p>
          <w:p w:rsidR="00F37EE1" w:rsidRDefault="00CC0326" w:rsidP="00E138D7">
            <w:pPr>
              <w:pStyle w:val="QuestionStyle"/>
            </w:pPr>
            <w:r>
              <w:object w:dxaOrig="1440" w:dyaOrig="1440">
                <v:shape id="_x0000_s1131" type="#_x0000_t75" style="position:absolute;margin-left:26.25pt;margin-top:9.3pt;width:380.55pt;height:95.35pt;z-index:251736064;mso-position-horizontal-relative:text;mso-position-vertical-relative:text">
                  <v:imagedata r:id="rId46" o:title=""/>
                </v:shape>
                <o:OLEObject Type="Embed" ProgID="FXDraw3.Document" ShapeID="_x0000_s1131" DrawAspect="Content" ObjectID="_1460096559" r:id="rId47"/>
              </w:object>
            </w:r>
          </w:p>
          <w:p w:rsidR="00F37EE1" w:rsidRDefault="00F37EE1" w:rsidP="00E138D7">
            <w:pPr>
              <w:pStyle w:val="QuestionStyle"/>
            </w:pPr>
          </w:p>
          <w:p w:rsidR="00F37EE1" w:rsidRDefault="00F37EE1" w:rsidP="00E138D7">
            <w:pPr>
              <w:pStyle w:val="QuestionStyle"/>
            </w:pPr>
          </w:p>
          <w:p w:rsidR="00F37EE1" w:rsidRDefault="00F37EE1" w:rsidP="00E138D7">
            <w:pPr>
              <w:pStyle w:val="QuestionStyle"/>
            </w:pPr>
          </w:p>
          <w:p w:rsidR="00F37EE1" w:rsidRDefault="00F37EE1" w:rsidP="00E138D7">
            <w:pPr>
              <w:pStyle w:val="QuestionStyle"/>
            </w:pPr>
          </w:p>
          <w:p w:rsidR="00F37EE1" w:rsidRDefault="00F37EE1" w:rsidP="00E138D7">
            <w:pPr>
              <w:pStyle w:val="QuestionStyle"/>
            </w:pPr>
          </w:p>
          <w:p w:rsidR="00F37EE1" w:rsidRDefault="00F37EE1" w:rsidP="00E138D7">
            <w:pPr>
              <w:pStyle w:val="QuestionStyle"/>
            </w:pPr>
          </w:p>
          <w:p w:rsidR="00F37EE1" w:rsidRDefault="00F37EE1" w:rsidP="00E138D7">
            <w:pPr>
              <w:pStyle w:val="QuestionStyle"/>
            </w:pPr>
          </w:p>
          <w:p w:rsidR="000C1966" w:rsidRPr="000C1966" w:rsidRDefault="00E642C2" w:rsidP="000C1966">
            <w:pPr>
              <w:rPr>
                <w:rFonts w:ascii="Times New Roman" w:hAnsi="Times New Roman"/>
                <w:sz w:val="16"/>
                <w:szCs w:val="16"/>
              </w:rPr>
            </w:pPr>
            <w:r w:rsidRPr="000C1966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42208" behindDoc="0" locked="0" layoutInCell="1" allowOverlap="1" wp14:anchorId="05BA1321" wp14:editId="4E7C8C04">
                      <wp:simplePos x="0" y="0"/>
                      <wp:positionH relativeFrom="column">
                        <wp:posOffset>584200</wp:posOffset>
                      </wp:positionH>
                      <wp:positionV relativeFrom="paragraph">
                        <wp:posOffset>8890</wp:posOffset>
                      </wp:positionV>
                      <wp:extent cx="4362450" cy="114300"/>
                      <wp:effectExtent l="0" t="0" r="19050" b="19050"/>
                      <wp:wrapNone/>
                      <wp:docPr id="175" name="Group 1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7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C73942" id="Group 175" o:spid="_x0000_s1026" style="position:absolute;margin-left:46pt;margin-top:.7pt;width:343.5pt;height:9pt;z-index:25174220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ZaVMQA&#10;AADcAAAADwAAAGRycy9kb3ducmV2LnhtbERPTWvCQBC9C/0PyxR6Ed3Ug8Y0G5GKpb0IpsVeh+w0&#10;Cc3OhuyaxP76riB4m8f7nHQzmkb01LnasoLneQSCuLC65lLB1+d+FoNwHlljY5kUXMjBJnuYpJho&#10;O/CR+tyXIoSwS1BB5X2bSOmKigy6uW2JA/djO4M+wK6UusMhhJtGLqJoKQ3WHBoqbOm1ouI3PxsF&#10;8SU2p/50ePumDx52fwe92k7XSj09jtsXEJ5Gfxff3O86zF8t4fpMuE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72WlTEAAAA3A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r/z8QA&#10;AADcAAAADwAAAGRycy9kb3ducmV2LnhtbERPTWvCQBC9C/0Pywi9iNnYQxNjVpFKS3sRakWvQ3ZM&#10;gtnZkN0msb++Wyh4m8f7nHwzmkb01LnasoJFFIMgLqyuuVRw/HqdpyCcR9bYWCYFN3KwWT9Mcsy0&#10;HfiT+oMvRQhhl6GCyvs2k9IVFRl0kW2JA3exnUEfYFdK3eEQwk0jn+L4WRqsOTRU2NJLRcX18G0U&#10;pLfUnPrT/u1MHzzsfvY62c6WSj1Ox+0KhKfR38X/7ncd5icJ/D0TLp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6/8/EAAAA3AAAAA8AAAAAAAAAAAAAAAAAmAIAAGRycy9k&#10;b3ducmV2LnhtbFBLBQYAAAAABAAEAPUAAACJAw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VrvcYA&#10;AADcAAAADwAAAGRycy9kb3ducmV2LnhtbESPQWvCQBCF7wX/wzJCL6Vu9FDT6CqiWNqLUBW9Dtlp&#10;EpqdDdk1if31nUOhtxnem/e+Wa4HV6uO2lB5NjCdJKCIc28rLgycT/vnFFSIyBZrz2TgTgHWq9HD&#10;EjPre/6k7hgLJSEcMjRQxthkWoe8JIdh4hti0b586zDK2hbatthLuKv1LEletMOKpaHEhrYl5d/H&#10;mzOQ3lN36S6Htyt9cL/7Odj55unVmMfxsFmAijTEf/Pf9bsV/LnQyjMygV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CVrvcYAAADcAAAADwAAAAAAAAAAAAAAAACYAgAAZHJz&#10;L2Rvd25yZXYueG1sUEsFBgAAAAAEAAQA9QAAAIsD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nOJsQA&#10;AADcAAAADwAAAGRycy9kb3ducmV2LnhtbERPTWvCQBC9F/wPywi9FLOxhxpjVhGlpb0IjaLXITsm&#10;wexsyG6T2F/fLRR6m8f7nGwzmkb01LnasoJ5FIMgLqyuuVRwOr7OEhDOI2tsLJOCOznYrCcPGaba&#10;DvxJfe5LEULYpaig8r5NpXRFRQZdZFviwF1tZ9AH2JVSdziEcNPI5zh+kQZrDg0VtrSrqLjlX0ZB&#10;ck/MuT8f3i70wcP++6AX26elUo/TcbsC4Wn0/+I/97sO8xdL+H0mXC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9pzibEAAAA3A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</w:p>
          <w:p w:rsidR="00F37EE1" w:rsidRDefault="000C1966" w:rsidP="000C1966">
            <w:r w:rsidRPr="000C1966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               </w:t>
            </w:r>
          </w:p>
        </w:tc>
      </w:tr>
      <w:tr w:rsidR="00310613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10613" w:rsidRPr="001B3341" w:rsidRDefault="00310613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10613" w:rsidRDefault="00E642C2" w:rsidP="00E138D7">
            <w:pPr>
              <w:pStyle w:val="QuestionStyle"/>
            </w:pPr>
            <w:r>
              <w:t xml:space="preserve">James draws a circle and marks </w:t>
            </w:r>
            <w:r w:rsidR="00E12A98">
              <w:t>four</w:t>
            </w:r>
            <w:r>
              <w:t xml:space="preserve"> equally spaced diameters. By joining </w:t>
            </w:r>
            <w:r w:rsidR="00E12A98">
              <w:t>three</w:t>
            </w:r>
            <w:r w:rsidR="00E719E0">
              <w:t xml:space="preserve"> of </w:t>
            </w:r>
            <w:r>
              <w:t xml:space="preserve">the endpoints of the diagonals he makes a </w:t>
            </w:r>
            <w:r w:rsidR="00E12A98">
              <w:t>triangle</w:t>
            </w:r>
            <w:r>
              <w:t>.</w:t>
            </w:r>
          </w:p>
          <w:p w:rsidR="00E642C2" w:rsidRDefault="00CC0326" w:rsidP="00E138D7">
            <w:pPr>
              <w:pStyle w:val="QuestionStyle"/>
            </w:pPr>
            <w:r>
              <w:object w:dxaOrig="1440" w:dyaOrig="1440">
                <v:shape id="_x0000_s1132" type="#_x0000_t75" style="position:absolute;margin-left:135.75pt;margin-top:4.2pt;width:119.85pt;height:119.7pt;z-index:251743232;mso-position-horizontal-relative:text;mso-position-vertical-relative:text">
                  <v:imagedata r:id="rId48" o:title=""/>
                </v:shape>
                <o:OLEObject Type="Embed" ProgID="FXDraw3.Document" ShapeID="_x0000_s1132" DrawAspect="Content" ObjectID="_1460096560" r:id="rId49"/>
              </w:object>
            </w:r>
          </w:p>
          <w:p w:rsidR="00E642C2" w:rsidRDefault="00E642C2" w:rsidP="00E138D7">
            <w:pPr>
              <w:pStyle w:val="QuestionStyle"/>
            </w:pPr>
          </w:p>
          <w:p w:rsidR="00E642C2" w:rsidRDefault="00E642C2" w:rsidP="00E138D7">
            <w:pPr>
              <w:pStyle w:val="QuestionStyle"/>
            </w:pPr>
          </w:p>
          <w:p w:rsidR="00E642C2" w:rsidRDefault="00E642C2" w:rsidP="00E138D7">
            <w:pPr>
              <w:pStyle w:val="QuestionStyle"/>
            </w:pPr>
          </w:p>
          <w:p w:rsidR="00E719E0" w:rsidRDefault="00E719E0" w:rsidP="00E138D7">
            <w:pPr>
              <w:pStyle w:val="QuestionStyle"/>
            </w:pPr>
          </w:p>
          <w:p w:rsidR="00E719E0" w:rsidRDefault="00E719E0" w:rsidP="00E138D7">
            <w:pPr>
              <w:pStyle w:val="QuestionStyle"/>
            </w:pPr>
          </w:p>
          <w:p w:rsidR="00E719E0" w:rsidRDefault="00E719E0" w:rsidP="00E138D7">
            <w:pPr>
              <w:pStyle w:val="QuestionStyle"/>
            </w:pPr>
          </w:p>
          <w:p w:rsidR="00E719E0" w:rsidRDefault="00E719E0" w:rsidP="00E138D7">
            <w:pPr>
              <w:pStyle w:val="QuestionStyle"/>
            </w:pPr>
          </w:p>
          <w:p w:rsidR="00E642C2" w:rsidRDefault="00E642C2" w:rsidP="00E138D7">
            <w:pPr>
              <w:pStyle w:val="QuestionStyle"/>
            </w:pPr>
          </w:p>
          <w:p w:rsidR="00E642C2" w:rsidRDefault="00E642C2" w:rsidP="00E138D7">
            <w:pPr>
              <w:pStyle w:val="QuestionStyle"/>
            </w:pPr>
          </w:p>
          <w:p w:rsidR="00E642C2" w:rsidRDefault="00E719E0" w:rsidP="00E138D7">
            <w:pPr>
              <w:pStyle w:val="QuestionStyle"/>
            </w:pPr>
            <w:r>
              <w:t xml:space="preserve">Which </w:t>
            </w:r>
            <w:r w:rsidR="00E12A98">
              <w:t>type of triangle</w:t>
            </w:r>
            <w:r w:rsidR="00E642C2">
              <w:t xml:space="preserve"> is he </w:t>
            </w:r>
            <w:r w:rsidR="00E642C2" w:rsidRPr="00E719E0">
              <w:rPr>
                <w:b/>
              </w:rPr>
              <w:t>not</w:t>
            </w:r>
            <w:r w:rsidR="00E642C2">
              <w:t xml:space="preserve"> able to make?</w:t>
            </w:r>
          </w:p>
          <w:p w:rsidR="00E12A98" w:rsidRPr="00E12A98" w:rsidRDefault="00E12A98" w:rsidP="00E12A9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12A98" w:rsidRPr="00E12A98" w:rsidRDefault="00E12A98" w:rsidP="00E12A98">
            <w:pPr>
              <w:ind w:left="720"/>
              <w:rPr>
                <w:rFonts w:ascii="Times New Roman" w:hAnsi="Times New Roman"/>
                <w:sz w:val="24"/>
                <w:szCs w:val="24"/>
              </w:rPr>
            </w:pPr>
            <w:r w:rsidRPr="00E12A98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45280" behindDoc="0" locked="0" layoutInCell="1" allowOverlap="1" wp14:anchorId="1B1443AE" wp14:editId="737535F6">
                      <wp:simplePos x="0" y="0"/>
                      <wp:positionH relativeFrom="column">
                        <wp:posOffset>222885</wp:posOffset>
                      </wp:positionH>
                      <wp:positionV relativeFrom="paragraph">
                        <wp:posOffset>29210</wp:posOffset>
                      </wp:positionV>
                      <wp:extent cx="2247900" cy="390525"/>
                      <wp:effectExtent l="0" t="0" r="19050" b="28575"/>
                      <wp:wrapNone/>
                      <wp:docPr id="185" name="Group 1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7900" cy="390525"/>
                                <a:chOff x="0" y="0"/>
                                <a:chExt cx="2247900" cy="390525"/>
                              </a:xfrm>
                            </wpg:grpSpPr>
                            <wps:wsp>
                              <wps:cNvPr id="18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AE74EC" id="Group 185" o:spid="_x0000_s1026" style="position:absolute;margin-left:17.55pt;margin-top:2.3pt;width:177pt;height:30.75pt;z-index:251745280" coordsize="22479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">
                      <v:roundrect id="AutoShape 3" o:spid="_x0000_s1027" style="position:absolute;left:20764;top:2762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Mqc8MA&#10;AADcAAAADwAAAGRycy9kb3ducmV2LnhtbERPTWvCQBC9F/wPywi9FN3Yg6apq4hiaS+Cseh1yE6T&#10;YHY2ZNck+uvdguBtHu9z5sveVKKlxpWWFUzGEQjizOqScwW/h+0oBuE8ssbKMim4koPlYvAyx0Tb&#10;jvfUpj4XIYRdggoK7+tESpcVZNCNbU0cuD/bGPQBNrnUDXYh3FTyPYqm0mDJoaHAmtYFZef0YhTE&#10;19gc2+Pu60Q/3G1uOz1bvX0o9TrsV58gPPX+KX64v3WYH0/h/5lwgV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yMqc8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+P6MMA&#10;AADcAAAADwAAAGRycy9kb3ducmV2LnhtbERPTWvCQBC9F/oflil4KbrRQ43RVaRS0YvQVPQ6ZMck&#10;NDsbstsk9te7guBtHu9zFqveVKKlxpWWFYxHEQjizOqScwXHn69hDMJ5ZI2VZVJwJQer5evLAhNt&#10;O/6mNvW5CCHsElRQeF8nUrqsIINuZGviwF1sY9AH2ORSN9iFcFPJSRR9SIMlh4YCa/osKPtN/4yC&#10;+BqbU3s6bM+0527zf9DT9ftMqcFbv56D8NT7p/jh3ukwP57C/ZlwgV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+P6MMAAADcAAAADwAAAAAAAAAAAAAAAACYAgAAZHJzL2Rv&#10;d25yZXYueG1sUEsFBgAAAAAEAAQA9QAAAIgDAAAAAA==&#10;" strokecolor="windowText" strokeweight="1pt"/>
                      <v:roundrect id="AutoShape 5" o:spid="_x0000_s1029" style="position:absolute;top:27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AbmsYA&#10;AADc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/FRo5RmZQM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fAbmsYAAADcAAAADwAAAAAAAAAAAAAAAACYAgAAZHJz&#10;L2Rvd25yZXYueG1sUEsFBgAAAAAEAAQA9QAAAIsDAAAAAA==&#10;" strokecolor="windowText" strokeweight="1pt"/>
                      <v:roundrect id="AutoShape 6" o:spid="_x0000_s1030" style="position:absolute;left:20764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y+AcMA&#10;AADcAAAADwAAAGRycy9kb3ducmV2LnhtbERPTWvCQBC9C/0PyxS8iG7ag43RVaRS0YtQK3odsmMS&#10;zM6G7JpEf70rFLzN433ObNGZUjRUu8Kygo9RBII4tbrgTMHh72cYg3AeWWNpmRTcyMFi/tabYaJt&#10;y7/U7H0mQgi7BBXk3leJlC7NyaAb2Yo4cGdbG/QB1pnUNbYh3JTyM4rG0mDBoSHHir5zSi/7q1EQ&#10;32JzbI679Ym23K7uO/21HEyU6r93yykIT51/if/dGx3mxxN4PhMu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y+Ac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Pr="00E12A98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>An equilateral triangle.</w:t>
            </w:r>
            <w:r w:rsidRPr="00E12A98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>
              <w:rPr>
                <w:rFonts w:ascii="Times New Roman" w:hAnsi="Times New Roman"/>
                <w:sz w:val="24"/>
                <w:szCs w:val="24"/>
              </w:rPr>
              <w:t>An isosceles triangle.</w:t>
            </w:r>
            <w:r w:rsidRPr="00E12A98">
              <w:rPr>
                <w:rFonts w:ascii="Times New Roman" w:hAnsi="Times New Roman"/>
                <w:sz w:val="24"/>
                <w:szCs w:val="24"/>
              </w:rPr>
              <w:t xml:space="preserve">                             </w:t>
            </w:r>
          </w:p>
          <w:p w:rsidR="00E12A98" w:rsidRPr="00E12A98" w:rsidRDefault="00E12A98" w:rsidP="00E12A98">
            <w:pPr>
              <w:ind w:left="720"/>
              <w:rPr>
                <w:rFonts w:ascii="Times New Roman" w:hAnsi="Times New Roman"/>
                <w:sz w:val="12"/>
                <w:szCs w:val="12"/>
              </w:rPr>
            </w:pPr>
          </w:p>
          <w:p w:rsidR="00E12A98" w:rsidRPr="00E12A98" w:rsidRDefault="00E12A98" w:rsidP="00E12A98">
            <w:pPr>
              <w:ind w:left="720"/>
              <w:rPr>
                <w:rFonts w:ascii="Times New Roman" w:hAnsi="Times New Roman"/>
                <w:sz w:val="24"/>
                <w:szCs w:val="24"/>
              </w:rPr>
            </w:pPr>
            <w:r w:rsidRPr="00E12A98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An obtuse angled triangle.             A right angled triangle.   </w:t>
            </w:r>
            <w:r w:rsidRPr="00E12A98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</w:t>
            </w:r>
          </w:p>
          <w:p w:rsidR="00E642C2" w:rsidRPr="00E12A98" w:rsidRDefault="00E642C2" w:rsidP="00E138D7">
            <w:pPr>
              <w:pStyle w:val="QuestionStyle"/>
            </w:pPr>
          </w:p>
        </w:tc>
      </w:tr>
      <w:tr w:rsidR="00310613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10613" w:rsidRPr="001B3341" w:rsidRDefault="00310613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F2F5C" w:rsidRDefault="00FF2F5C" w:rsidP="00E138D7">
            <w:pPr>
              <w:pStyle w:val="QuestionStyle"/>
            </w:pPr>
            <w:r>
              <w:t>A quadrilateral has unequal diagonals.</w:t>
            </w:r>
          </w:p>
          <w:p w:rsidR="00FF2F5C" w:rsidRPr="00FF2F5C" w:rsidRDefault="00FF2F5C" w:rsidP="00E138D7">
            <w:pPr>
              <w:pStyle w:val="QuestionStyle"/>
            </w:pPr>
          </w:p>
          <w:p w:rsidR="00310613" w:rsidRDefault="00FF2F5C" w:rsidP="00E138D7">
            <w:pPr>
              <w:pStyle w:val="QuestionStyle"/>
            </w:pPr>
            <w: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72A410B4" wp14:editId="1B21D0A4">
                      <wp:simplePos x="0" y="0"/>
                      <wp:positionH relativeFrom="column">
                        <wp:posOffset>3140710</wp:posOffset>
                      </wp:positionH>
                      <wp:positionV relativeFrom="paragraph">
                        <wp:posOffset>132080</wp:posOffset>
                      </wp:positionV>
                      <wp:extent cx="1866900" cy="373380"/>
                      <wp:effectExtent l="0" t="0" r="19050" b="26670"/>
                      <wp:wrapNone/>
                      <wp:docPr id="190" name="Rectangle 1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669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671D93" id="Rectangle 190" o:spid="_x0000_s1026" style="position:absolute;margin-left:247.3pt;margin-top:10.4pt;width:147pt;height:29.4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" filled="f" strokecolor="black [3213]" strokeweight="1.5pt"/>
                  </w:pict>
                </mc:Fallback>
              </mc:AlternateContent>
            </w:r>
            <w:r>
              <w:t xml:space="preserve">One diagonal bisects the other at right angles. </w:t>
            </w:r>
          </w:p>
          <w:p w:rsidR="00FF2F5C" w:rsidRPr="00FF2F5C" w:rsidRDefault="00FF2F5C" w:rsidP="00E138D7">
            <w:pPr>
              <w:pStyle w:val="QuestionStyle"/>
            </w:pPr>
          </w:p>
          <w:p w:rsidR="00FF2F5C" w:rsidRDefault="00FF2F5C" w:rsidP="00E138D7">
            <w:pPr>
              <w:pStyle w:val="QuestionStyle"/>
            </w:pPr>
            <w:r>
              <w:t>Name the quadrilateral.</w:t>
            </w:r>
          </w:p>
          <w:p w:rsidR="00FF2F5C" w:rsidRDefault="00FF2F5C" w:rsidP="00E138D7">
            <w:pPr>
              <w:pStyle w:val="QuestionStyle"/>
            </w:pPr>
          </w:p>
        </w:tc>
      </w:tr>
      <w:tr w:rsidR="00310613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10613" w:rsidRPr="001B3341" w:rsidRDefault="00310613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10613" w:rsidRDefault="00CC0326" w:rsidP="00E138D7">
            <w:pPr>
              <w:pStyle w:val="QuestionStyle"/>
            </w:pPr>
            <w:r>
              <w:object w:dxaOrig="1440" w:dyaOrig="1440">
                <v:shape id="_x0000_s1133" type="#_x0000_t75" style="position:absolute;margin-left:272.05pt;margin-top:4.05pt;width:114.05pt;height:100.1pt;z-index:251748352;mso-position-horizontal-relative:text;mso-position-vertical-relative:text">
                  <v:imagedata r:id="rId50" o:title=""/>
                </v:shape>
                <o:OLEObject Type="Embed" ProgID="FXDraw3.Document" ShapeID="_x0000_s1133" DrawAspect="Content" ObjectID="_1460096561" r:id="rId51"/>
              </w:object>
            </w:r>
            <w:r w:rsidR="00C235FE">
              <w:t>How many edges and vertices are there on this solid?</w:t>
            </w:r>
          </w:p>
          <w:p w:rsidR="00C235FE" w:rsidRDefault="00C235FE" w:rsidP="00E138D7">
            <w:pPr>
              <w:pStyle w:val="QuestionStyle"/>
            </w:pPr>
          </w:p>
          <w:p w:rsidR="00C235FE" w:rsidRPr="00C235FE" w:rsidRDefault="00C235FE" w:rsidP="00C235F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235FE" w:rsidRPr="00C235FE" w:rsidRDefault="00C235FE" w:rsidP="00C235FE">
            <w:pPr>
              <w:rPr>
                <w:rFonts w:ascii="Times New Roman" w:hAnsi="Times New Roman"/>
                <w:sz w:val="24"/>
                <w:szCs w:val="24"/>
              </w:rPr>
            </w:pPr>
            <w:r w:rsidRPr="00C235F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50400" behindDoc="0" locked="0" layoutInCell="1" allowOverlap="1" wp14:anchorId="7B4DD1CE" wp14:editId="7376CECF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196" name="Group 1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9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620A2CC" id="Group 196" o:spid="_x0000_s1026" style="position:absolute;margin-left:18.8pt;margin-top:.9pt;width:13.5pt;height:74.4pt;z-index:25175040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YZNcQA&#10;AADcAAAADwAAAGRycy9kb3ducmV2LnhtbERPTWvCQBC9F/wPywi9FLOxhxpjVhGlpb0IjaLXITsm&#10;wexsyG6T2F/fLRR6m8f7nGwzmkb01LnasoJ5FIMgLqyuuVRwOr7OEhDOI2tsLJOCOznYrCcPGaba&#10;DvxJfe5LEULYpaig8r5NpXRFRQZdZFviwF1tZ9AH2JVSdziEcNPI5zh+kQZrDg0VtrSrqLjlX0ZB&#10;ck/MuT8f3i70wcP++6AX26elUo/TcbsC4Wn0/+I/97sO85cL+H0mXC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2GTXEAAAA3A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mNR8YA&#10;AADcAAAADwAAAGRycy9kb3ducmV2LnhtbESPQWvCQBCF7wX/wzJCL6Vu7KGNqauIYqkXoSr2OmSn&#10;STA7G7JrEvvrnUOhtxnem/e+mS8HV6uO2lB5NjCdJKCIc28rLgycjtvnFFSIyBZrz2TgRgGWi9HD&#10;HDPre/6i7hALJSEcMjRQxthkWoe8JIdh4hti0X586zDK2hbatthLuKv1S5K8aocVS0OJDa1Lyi+H&#10;qzOQ3lJ37s77j2/acb/53du31dPMmMfxsHoHFWmI/+a/608r+DOhlWdkAr2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CmNR8YAAADcAAAADwAAAAAAAAAAAAAAAACYAgAAZHJz&#10;L2Rvd25yZXYueG1sUEsFBgAAAAAEAAQA9QAAAIs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Uo3MMA&#10;AADcAAAADwAAAGRycy9kb3ducmV2LnhtbERPS2vCQBC+C/0PyxR6Ed3ooSbRVUSxtBfBB3odstMk&#10;NDsbsmsS++u7BcHbfHzPWax6U4mWGldaVjAZRyCIM6tLzhWcT7tRDMJ5ZI2VZVJwJwer5ctggam2&#10;HR+oPfpchBB2KSoovK9TKV1WkEE3tjVx4L5tY9AH2ORSN9iFcFPJaRS9S4Mlh4YCa9oUlP0cb0ZB&#10;fI/Npb3sP670xd32d69n62Gi1Ntrv56D8NT7p/jh/tRhfpLA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2Uo3MMAAADcAAAADwAAAAAAAAAAAAAAAACYAgAAZHJzL2Rv&#10;d25yZXYueG1sUEsFBgAAAAAEAAQA9QAAAIg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B1usQA&#10;AADcAAAADwAAAGRycy9kb3ducmV2LnhtbESPQWvCQBSE7wX/w/IEL6Vu9GDT6CqiKHoRqqLXR/Y1&#10;Cc2+Ddk1if56Vyj0OMzMN8xs0ZlSNFS7wrKC0TACQZxaXXCm4HzafMQgnEfWWFomBXdysJj33maY&#10;aNvyNzVHn4kAYZeggtz7KpHSpTkZdENbEQfvx9YGfZB1JnWNbYCbUo6jaCINFhwWcqxolVP6e7wZ&#10;BfE9Npfmctheac/t+nHQn8v3L6UG/W45BeGp8//hv/ZOKwhEeJ0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1wdbrEAAAA3A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C235FE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5 edges and 6 vertices.</w:t>
            </w:r>
          </w:p>
          <w:p w:rsidR="00C235FE" w:rsidRPr="00C235FE" w:rsidRDefault="00C235FE" w:rsidP="00C235F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235FE" w:rsidRPr="00C235FE" w:rsidRDefault="00C235FE" w:rsidP="00C235FE">
            <w:pPr>
              <w:rPr>
                <w:rFonts w:ascii="Times New Roman" w:hAnsi="Times New Roman"/>
                <w:sz w:val="24"/>
                <w:szCs w:val="24"/>
              </w:rPr>
            </w:pPr>
            <w:r w:rsidRPr="00C235FE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A71A22">
              <w:rPr>
                <w:rFonts w:ascii="Times New Roman" w:hAnsi="Times New Roman"/>
                <w:sz w:val="24"/>
                <w:szCs w:val="24"/>
              </w:rPr>
              <w:t>6 edges and 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vertices.</w:t>
            </w:r>
          </w:p>
          <w:p w:rsidR="00C235FE" w:rsidRPr="00C235FE" w:rsidRDefault="00C235FE" w:rsidP="00C235F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235FE" w:rsidRPr="00C235FE" w:rsidRDefault="00C235FE" w:rsidP="00C235FE">
            <w:pPr>
              <w:rPr>
                <w:rFonts w:ascii="Times New Roman" w:hAnsi="Times New Roman"/>
                <w:sz w:val="24"/>
                <w:szCs w:val="24"/>
              </w:rPr>
            </w:pPr>
            <w:r w:rsidRPr="00C235FE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A71A22">
              <w:rPr>
                <w:rFonts w:ascii="Times New Roman" w:hAnsi="Times New Roman"/>
                <w:sz w:val="24"/>
                <w:szCs w:val="24"/>
              </w:rPr>
              <w:t>6 edges and 9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vertices.</w:t>
            </w:r>
          </w:p>
          <w:p w:rsidR="00C235FE" w:rsidRPr="00C235FE" w:rsidRDefault="00C235FE" w:rsidP="00C235F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235FE" w:rsidRPr="00C235FE" w:rsidRDefault="00C235FE" w:rsidP="00C235FE">
            <w:pPr>
              <w:rPr>
                <w:rFonts w:ascii="Times New Roman" w:hAnsi="Times New Roman"/>
                <w:sz w:val="24"/>
                <w:szCs w:val="24"/>
              </w:rPr>
            </w:pPr>
            <w:r w:rsidRPr="00C235FE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9 edges and 6 vertices.</w:t>
            </w:r>
          </w:p>
          <w:p w:rsidR="00C235FE" w:rsidRDefault="00C235FE" w:rsidP="00E138D7">
            <w:pPr>
              <w:pStyle w:val="QuestionStyle"/>
            </w:pPr>
          </w:p>
        </w:tc>
      </w:tr>
      <w:tr w:rsidR="00310613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10613" w:rsidRPr="001B3341" w:rsidRDefault="00310613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10613" w:rsidRDefault="00A71A22" w:rsidP="00E138D7">
            <w:pPr>
              <w:pStyle w:val="QuestionStyle"/>
            </w:pPr>
            <w:r>
              <w:t>What name would be given to the solid formed from the net shown?</w:t>
            </w:r>
          </w:p>
          <w:p w:rsidR="00A71A22" w:rsidRDefault="00CC0326" w:rsidP="00E138D7">
            <w:pPr>
              <w:pStyle w:val="QuestionStyle"/>
            </w:pPr>
            <w:r>
              <w:object w:dxaOrig="1440" w:dyaOrig="1440">
                <v:shape id="_x0000_s1134" type="#_x0000_t75" style="position:absolute;margin-left:253.15pt;margin-top:4.8pt;width:127.65pt;height:147.35pt;z-index:251751424;mso-position-horizontal-relative:text;mso-position-vertical-relative:text">
                  <v:imagedata r:id="rId52" o:title=""/>
                </v:shape>
                <o:OLEObject Type="Embed" ProgID="FXDraw3.Document" ShapeID="_x0000_s1134" DrawAspect="Content" ObjectID="_1460096562" r:id="rId53"/>
              </w:object>
            </w:r>
          </w:p>
          <w:p w:rsidR="00A71A22" w:rsidRDefault="00A71A22" w:rsidP="00E138D7">
            <w:pPr>
              <w:pStyle w:val="QuestionStyle"/>
            </w:pPr>
          </w:p>
          <w:p w:rsidR="00A71A22" w:rsidRDefault="00A71A22" w:rsidP="00E138D7">
            <w:pPr>
              <w:pStyle w:val="QuestionStyle"/>
            </w:pPr>
          </w:p>
          <w:p w:rsidR="00A71A22" w:rsidRDefault="00A71A22" w:rsidP="00E138D7">
            <w:pPr>
              <w:pStyle w:val="QuestionStyle"/>
            </w:pPr>
          </w:p>
          <w:p w:rsidR="00A71A22" w:rsidRDefault="00A71A22" w:rsidP="00E138D7">
            <w:pPr>
              <w:pStyle w:val="QuestionStyle"/>
            </w:pPr>
          </w:p>
          <w:p w:rsidR="00A71A22" w:rsidRDefault="00A71A22" w:rsidP="00E138D7">
            <w:pPr>
              <w:pStyle w:val="QuestionStyle"/>
            </w:pPr>
          </w:p>
          <w:p w:rsidR="00A71A22" w:rsidRDefault="00A71A22" w:rsidP="00E138D7">
            <w:pPr>
              <w:pStyle w:val="QuestionStyle"/>
            </w:pPr>
          </w:p>
          <w:p w:rsidR="00A71A22" w:rsidRDefault="00A71A22" w:rsidP="00E138D7">
            <w:pPr>
              <w:pStyle w:val="QuestionStyle"/>
            </w:pPr>
            <w: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2FE8C885" wp14:editId="106170C2">
                      <wp:simplePos x="0" y="0"/>
                      <wp:positionH relativeFrom="column">
                        <wp:posOffset>187961</wp:posOffset>
                      </wp:positionH>
                      <wp:positionV relativeFrom="paragraph">
                        <wp:posOffset>24765</wp:posOffset>
                      </wp:positionV>
                      <wp:extent cx="2373630" cy="373380"/>
                      <wp:effectExtent l="0" t="0" r="26670" b="26670"/>
                      <wp:wrapNone/>
                      <wp:docPr id="201" name="Rectangle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363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912DBE" id="Rectangle 201" o:spid="_x0000_s1026" style="position:absolute;margin-left:14.8pt;margin-top:1.95pt;width:186.9pt;height:29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" filled="f" strokecolor="black [3213]" strokeweight="1.5pt"/>
                  </w:pict>
                </mc:Fallback>
              </mc:AlternateContent>
            </w:r>
          </w:p>
          <w:p w:rsidR="00A71A22" w:rsidRDefault="00A71A22" w:rsidP="00E138D7">
            <w:pPr>
              <w:pStyle w:val="QuestionStyle"/>
            </w:pPr>
          </w:p>
          <w:p w:rsidR="00A71A22" w:rsidRDefault="00A71A22" w:rsidP="00E138D7">
            <w:pPr>
              <w:pStyle w:val="QuestionStyle"/>
            </w:pPr>
          </w:p>
          <w:p w:rsidR="00A71A22" w:rsidRDefault="00A71A22" w:rsidP="00E138D7">
            <w:pPr>
              <w:pStyle w:val="QuestionStyle"/>
            </w:pPr>
          </w:p>
          <w:p w:rsidR="00A71A22" w:rsidRDefault="00A71A22" w:rsidP="00E138D7">
            <w:pPr>
              <w:pStyle w:val="QuestionStyle"/>
            </w:pPr>
          </w:p>
        </w:tc>
      </w:tr>
      <w:tr w:rsidR="00310613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10613" w:rsidRPr="001B3341" w:rsidRDefault="00310613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10613" w:rsidRDefault="00CC0326" w:rsidP="00E138D7">
            <w:pPr>
              <w:pStyle w:val="QuestionStyle"/>
            </w:pPr>
            <w:r>
              <w:object w:dxaOrig="1440" w:dyaOrig="1440">
                <v:shape id="_x0000_s1135" type="#_x0000_t75" style="position:absolute;margin-left:311.25pt;margin-top:0;width:103.4pt;height:121.3pt;z-index:251754496;mso-position-horizontal-relative:text;mso-position-vertical-relative:text">
                  <v:imagedata r:id="rId54" o:title=""/>
                </v:shape>
                <o:OLEObject Type="Embed" ProgID="FXDraw3.Document" ShapeID="_x0000_s1135" DrawAspect="Content" ObjectID="_1460096563" r:id="rId55"/>
              </w:object>
            </w:r>
            <w:r w:rsidR="005C5329">
              <w:t>The solid shown is cut down the plan</w:t>
            </w:r>
            <w:r w:rsidR="004231D0">
              <w:t>e of the broken lines.</w:t>
            </w:r>
          </w:p>
          <w:p w:rsidR="0033080F" w:rsidRDefault="0033080F" w:rsidP="00E138D7">
            <w:pPr>
              <w:pStyle w:val="QuestionStyle"/>
            </w:pPr>
          </w:p>
          <w:p w:rsidR="0033080F" w:rsidRDefault="004231D0" w:rsidP="00E138D7">
            <w:pPr>
              <w:pStyle w:val="QuestionStyle"/>
            </w:pPr>
            <w:r>
              <w:t>Draw the shape of the cut face so formed.</w:t>
            </w:r>
          </w:p>
          <w:p w:rsidR="004231D0" w:rsidRDefault="004231D0" w:rsidP="00E138D7">
            <w:pPr>
              <w:pStyle w:val="QuestionStyle"/>
            </w:pPr>
          </w:p>
          <w:p w:rsidR="004231D0" w:rsidRDefault="004231D0" w:rsidP="00E138D7">
            <w:pPr>
              <w:pStyle w:val="QuestionStyle"/>
            </w:pPr>
          </w:p>
          <w:p w:rsidR="004231D0" w:rsidRDefault="004231D0" w:rsidP="00E138D7">
            <w:pPr>
              <w:pStyle w:val="QuestionStyle"/>
            </w:pPr>
          </w:p>
          <w:p w:rsidR="0033080F" w:rsidRDefault="0033080F" w:rsidP="00E138D7">
            <w:pPr>
              <w:pStyle w:val="QuestionStyle"/>
            </w:pPr>
          </w:p>
          <w:p w:rsidR="0033080F" w:rsidRDefault="0033080F" w:rsidP="00E138D7">
            <w:pPr>
              <w:pStyle w:val="QuestionStyle"/>
            </w:pPr>
          </w:p>
          <w:p w:rsidR="0033080F" w:rsidRDefault="0033080F" w:rsidP="00E138D7">
            <w:pPr>
              <w:pStyle w:val="QuestionStyle"/>
            </w:pPr>
          </w:p>
          <w:p w:rsidR="0033080F" w:rsidRDefault="0033080F" w:rsidP="00E138D7">
            <w:pPr>
              <w:pStyle w:val="QuestionStyle"/>
            </w:pPr>
          </w:p>
        </w:tc>
      </w:tr>
      <w:tr w:rsidR="00310613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10613" w:rsidRPr="001B3341" w:rsidRDefault="00310613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10613" w:rsidRDefault="004231D0" w:rsidP="00E138D7">
            <w:pPr>
              <w:pStyle w:val="QuestionStyle"/>
            </w:pPr>
            <w:r>
              <w:t>Draw a net that coul</w:t>
            </w:r>
            <w:r w:rsidR="00FB36F8">
              <w:t>d be folded to form a square</w:t>
            </w:r>
            <w:r>
              <w:t xml:space="preserve"> prism.</w:t>
            </w:r>
          </w:p>
          <w:p w:rsidR="004231D0" w:rsidRDefault="004231D0" w:rsidP="00E138D7">
            <w:pPr>
              <w:pStyle w:val="QuestionStyle"/>
            </w:pPr>
          </w:p>
          <w:p w:rsidR="004231D0" w:rsidRDefault="004231D0" w:rsidP="00E138D7">
            <w:pPr>
              <w:pStyle w:val="QuestionStyle"/>
            </w:pPr>
          </w:p>
          <w:p w:rsidR="004231D0" w:rsidRDefault="004231D0" w:rsidP="00E138D7">
            <w:pPr>
              <w:pStyle w:val="QuestionStyle"/>
            </w:pPr>
          </w:p>
          <w:p w:rsidR="004231D0" w:rsidRDefault="004231D0" w:rsidP="00E138D7">
            <w:pPr>
              <w:pStyle w:val="QuestionStyle"/>
            </w:pPr>
          </w:p>
          <w:p w:rsidR="004231D0" w:rsidRDefault="004231D0" w:rsidP="00E138D7">
            <w:pPr>
              <w:pStyle w:val="QuestionStyle"/>
            </w:pPr>
          </w:p>
          <w:p w:rsidR="004231D0" w:rsidRDefault="004231D0" w:rsidP="00E138D7">
            <w:pPr>
              <w:pStyle w:val="QuestionStyle"/>
            </w:pPr>
          </w:p>
          <w:p w:rsidR="004231D0" w:rsidRDefault="004231D0" w:rsidP="00E138D7">
            <w:pPr>
              <w:pStyle w:val="QuestionStyle"/>
            </w:pPr>
          </w:p>
          <w:p w:rsidR="004231D0" w:rsidRDefault="004231D0" w:rsidP="00E138D7">
            <w:pPr>
              <w:pStyle w:val="QuestionStyle"/>
            </w:pPr>
          </w:p>
          <w:p w:rsidR="004231D0" w:rsidRDefault="004231D0" w:rsidP="00E138D7">
            <w:pPr>
              <w:pStyle w:val="QuestionStyle"/>
            </w:pPr>
          </w:p>
          <w:p w:rsidR="004231D0" w:rsidRDefault="004231D0" w:rsidP="00E138D7">
            <w:pPr>
              <w:pStyle w:val="QuestionStyle"/>
            </w:pPr>
          </w:p>
          <w:p w:rsidR="004231D0" w:rsidRDefault="004231D0" w:rsidP="00E138D7">
            <w:pPr>
              <w:pStyle w:val="QuestionStyle"/>
            </w:pPr>
          </w:p>
        </w:tc>
      </w:tr>
      <w:tr w:rsidR="00310613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10613" w:rsidRPr="001B3341" w:rsidRDefault="00310613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F5ECC" w:rsidRDefault="00FF5ECC" w:rsidP="00FF5ECC">
            <w:pPr>
              <w:ind w:right="102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of the solids shown would have the top and side view below?</w:t>
            </w:r>
          </w:p>
          <w:p w:rsidR="00FF5ECC" w:rsidRDefault="00767B18" w:rsidP="00FF5ECC">
            <w:pPr>
              <w:ind w:right="102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58592" behindDoc="0" locked="0" layoutInCell="1" allowOverlap="1" wp14:anchorId="052F7F2C" wp14:editId="0A2E7369">
                      <wp:simplePos x="0" y="0"/>
                      <wp:positionH relativeFrom="column">
                        <wp:posOffset>2706370</wp:posOffset>
                      </wp:positionH>
                      <wp:positionV relativeFrom="paragraph">
                        <wp:posOffset>73660</wp:posOffset>
                      </wp:positionV>
                      <wp:extent cx="1675765" cy="970280"/>
                      <wp:effectExtent l="0" t="0" r="19685" b="20320"/>
                      <wp:wrapNone/>
                      <wp:docPr id="202" name="Group 2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75765" cy="970280"/>
                                <a:chOff x="0" y="0"/>
                                <a:chExt cx="1676053" cy="970511"/>
                              </a:xfrm>
                            </wpg:grpSpPr>
                            <wps:wsp>
                              <wps:cNvPr id="203" name="Rounded Rectangle 2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6626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04B46" w:rsidRDefault="00804B46" w:rsidP="00FF5ECC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4" name="Rounded Rectangle 2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56211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04B46" w:rsidRDefault="00804B46" w:rsidP="00FF5ECC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5" name="Rounded Rectangle 2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04603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04B46" w:rsidRDefault="00804B46" w:rsidP="00FF5ECC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6" name="Rounded Rectangle 20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96538" y="856211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04B46" w:rsidRDefault="00804B46" w:rsidP="00FF5ECC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52F7F2C" id="Group 202" o:spid="_x0000_s1026" style="position:absolute;margin-left:213.1pt;margin-top:5.8pt;width:131.95pt;height:76.4pt;z-index:251758592" coordsize="16760,9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">
                      <v:roundrect id="Rounded Rectangle 203" o:spid="_x0000_s1027" style="position:absolute;top:166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BgXMQA&#10;AADcAAAADwAAAGRycy9kb3ducmV2LnhtbESPQWvCQBSE74X+h+UVvBTdqGBDdJWirHgr2oIen9ln&#10;Epp9G7Orxn/fFYQeh5n5hpktOluLK7W+cqxgOEhAEOfOVFwo+PnW/RSED8gGa8ek4E4eFvPXlxlm&#10;xt14S9ddKESEsM9QQRlCk0np85Is+oFriKN3cq3FEGVbSNPiLcJtLUdJMpEWK44LJTa0LCn/3V2s&#10;giLVXx980KneV6s1vWscHldnpXpv3ecURKAu/Ief7Y1RMErG8DgTj4C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AYFzEAAAA3AAAAA8AAAAAAAAAAAAAAAAAmAIAAGRycy9k&#10;b3ducmV2LnhtbFBLBQYAAAAABAAEAPUAAACJAwAAAAA=&#10;" strokeweight="1pt">
                        <v:textbox>
                          <w:txbxContent>
                            <w:p w:rsidR="00804B46" w:rsidRDefault="00804B46" w:rsidP="00FF5ECC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Rounded Rectangle 204" o:spid="_x0000_s1028" style="position:absolute;top:8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n4KMQA&#10;AADcAAAADwAAAGRycy9kb3ducmV2LnhtbESPQWvCQBSE74X+h+UVvBTdKGJDdJWirHgr2oIen9ln&#10;Epp9G7Orxn/fFYQeh5n5hpktOluLK7W+cqxgOEhAEOfOVFwo+PnW/RSED8gGa8ek4E4eFvPXlxlm&#10;xt14S9ddKESEsM9QQRlCk0np85Is+oFriKN3cq3FEGVbSNPiLcJtLUdJMpEWK44LJTa0LCn/3V2s&#10;giLVXx980KneV6s1vWscHldnpXpv3ecURKAu/Ief7Y1RMErG8DgTj4C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9p+CjEAAAA3AAAAA8AAAAAAAAAAAAAAAAAmAIAAGRycy9k&#10;b3ducmV2LnhtbFBLBQYAAAAABAAEAPUAAACJAwAAAAA=&#10;" strokeweight="1pt">
                        <v:textbox>
                          <w:txbxContent>
                            <w:p w:rsidR="00804B46" w:rsidRDefault="00804B46" w:rsidP="00FF5ECC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Rounded Rectangle 205" o:spid="_x0000_s1029" style="position:absolute;left:15046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Vds8QA&#10;AADcAAAADwAAAGRycy9kb3ducmV2LnhtbESPQWvCQBSE74X+h+UVvBTdKGhDdJWirHgr2oIen9ln&#10;Epp9G7Orxn/fFYQeh5n5hpktOluLK7W+cqxgOEhAEOfOVFwo+PnW/RSED8gGa8ek4E4eFvPXlxlm&#10;xt14S9ddKESEsM9QQRlCk0np85Is+oFriKN3cq3FEGVbSNPiLcJtLUdJMpEWK44LJTa0LCn/3V2s&#10;giLVXx980KneV6s1vWscHldnpXpv3ecURKAu/Ief7Y1RMErG8DgTj4C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lXbPEAAAA3AAAAA8AAAAAAAAAAAAAAAAAmAIAAGRycy9k&#10;b3ducmV2LnhtbFBLBQYAAAAABAAEAPUAAACJAwAAAAA=&#10;" strokeweight="1pt">
                        <v:textbox>
                          <w:txbxContent>
                            <w:p w:rsidR="00804B46" w:rsidRDefault="00804B46" w:rsidP="00FF5ECC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Rounded Rectangle 206" o:spid="_x0000_s1030" style="position:absolute;left:13965;top:8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fDxMUA&#10;AADcAAAADwAAAGRycy9kb3ducmV2LnhtbESPT2vCQBTE70K/w/IKvYjZ6EFDdJVSWemt+Af0+Mw+&#10;k9Ds2zS7avrt3ULB4zAzv2EWq9424kadrx0rGCcpCOLCmZpLBYe9HmUgfEA22DgmBb/kYbV8GSww&#10;N+7OW7rtQikihH2OCqoQ2lxKX1Rk0SeuJY7exXUWQ5RdKU2H9wi3jZyk6VRarDkuVNjSR0XF9+5q&#10;FZSZ/prxSWf6WK83NNQ4Pq9/lHp77d/nIAL14Rn+b38aBZN0Cn9n4hG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98PExQAAANwAAAAPAAAAAAAAAAAAAAAAAJgCAABkcnMv&#10;ZG93bnJldi54bWxQSwUGAAAAAAQABAD1AAAAigMAAAAA&#10;" strokeweight="1pt">
                        <v:textbox>
                          <w:txbxContent>
                            <w:p w:rsidR="00804B46" w:rsidRDefault="00804B46" w:rsidP="00FF5ECC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="00CC0326">
              <w:object w:dxaOrig="1440" w:dyaOrig="1440">
                <v:shape id="_x0000_s1137" type="#_x0000_t75" style="position:absolute;margin-left:238.9pt;margin-top:2.15pt;width:185.45pt;height:135.15pt;z-index:251757568;mso-position-horizontal-relative:text;mso-position-vertical-relative:text">
                  <v:imagedata r:id="rId56" o:title=""/>
                </v:shape>
                <o:OLEObject Type="Embed" ProgID="FXDraw3.Document" ShapeID="_x0000_s1137" DrawAspect="Content" ObjectID="_1460096564" r:id="rId57"/>
              </w:object>
            </w:r>
          </w:p>
          <w:p w:rsidR="00FF5ECC" w:rsidRDefault="00CC0326" w:rsidP="00FF5ECC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136" type="#_x0000_t75" style="position:absolute;margin-left:25.5pt;margin-top:2.6pt;width:132.35pt;height:73.9pt;z-index:251756544;mso-position-horizontal-relative:text;mso-position-vertical-relative:text">
                  <v:imagedata r:id="rId58" o:title=""/>
                </v:shape>
                <o:OLEObject Type="Embed" ProgID="FXDraw3.Document" ShapeID="_x0000_s1136" DrawAspect="Content" ObjectID="_1460096565" r:id="rId59"/>
              </w:object>
            </w:r>
          </w:p>
          <w:p w:rsidR="00FF5ECC" w:rsidRDefault="00FF5ECC" w:rsidP="00FF5EC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F5ECC" w:rsidRDefault="00FF5ECC" w:rsidP="00FF5EC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F5ECC" w:rsidRDefault="00FF5ECC" w:rsidP="00FF5EC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F5ECC" w:rsidRDefault="00FF5ECC" w:rsidP="00FF5EC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F5ECC" w:rsidRDefault="00FF5ECC" w:rsidP="00FF5EC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F5ECC" w:rsidRDefault="00FF5ECC" w:rsidP="00FF5EC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10613" w:rsidRDefault="00310613" w:rsidP="00E138D7">
            <w:pPr>
              <w:pStyle w:val="QuestionStyle"/>
            </w:pPr>
          </w:p>
          <w:p w:rsidR="004231D0" w:rsidRDefault="004231D0" w:rsidP="00E138D7">
            <w:pPr>
              <w:pStyle w:val="QuestionStyle"/>
            </w:pPr>
          </w:p>
        </w:tc>
      </w:tr>
    </w:tbl>
    <w:p w:rsidR="003F3344" w:rsidRDefault="003F3344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:rsidR="003F3344" w:rsidRDefault="003F3344" w:rsidP="003F3344">
      <w:pPr>
        <w:rPr>
          <w:rFonts w:asciiTheme="majorHAnsi" w:hAnsiTheme="majorHAnsi"/>
          <w:i/>
          <w:sz w:val="48"/>
          <w:szCs w:val="48"/>
        </w:rPr>
        <w:sectPr w:rsidR="003F3344" w:rsidSect="00413DF5">
          <w:headerReference w:type="default" r:id="rId60"/>
          <w:footerReference w:type="default" r:id="rId61"/>
          <w:headerReference w:type="first" r:id="rId62"/>
          <w:footerReference w:type="first" r:id="rId63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sdt>
      <w:sdtPr>
        <w:rPr>
          <w:rFonts w:asciiTheme="majorHAnsi" w:hAnsiTheme="majorHAnsi"/>
          <w:sz w:val="48"/>
          <w:szCs w:val="48"/>
        </w:rPr>
        <w:alias w:val="Title"/>
        <w:tag w:val=""/>
        <w:id w:val="745227015"/>
        <w:placeholder>
          <w:docPart w:val="577F29816732400F895A4DB9DB5EED9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1F156E" w:rsidRDefault="0073125D" w:rsidP="003F3344">
          <w:pPr>
            <w:jc w:val="center"/>
            <w:rPr>
              <w:rFonts w:asciiTheme="majorHAnsi" w:hAnsiTheme="majorHAnsi"/>
              <w:sz w:val="48"/>
              <w:szCs w:val="48"/>
            </w:rPr>
          </w:pPr>
          <w:r>
            <w:rPr>
              <w:rFonts w:asciiTheme="majorHAnsi" w:hAnsiTheme="majorHAnsi"/>
              <w:sz w:val="48"/>
              <w:szCs w:val="48"/>
            </w:rPr>
            <w:t>2D and 3D Shapes</w:t>
          </w:r>
        </w:p>
      </w:sdtContent>
    </w:sdt>
    <w:p w:rsidR="003F3344" w:rsidRDefault="003F3344" w:rsidP="003F3344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3F3344" w:rsidTr="0073542D">
        <w:tc>
          <w:tcPr>
            <w:tcW w:w="9242" w:type="dxa"/>
          </w:tcPr>
          <w:p w:rsidR="000A3E98" w:rsidRDefault="003F3344" w:rsidP="003F3344">
            <w:pPr>
              <w:jc w:val="center"/>
              <w:rPr>
                <w:rStyle w:val="Heading1Char"/>
              </w:rPr>
            </w:pPr>
            <w:r w:rsidRPr="003F3344">
              <w:rPr>
                <w:rStyle w:val="Heading1Char"/>
              </w:rPr>
              <w:t xml:space="preserve">Non Calculator </w:t>
            </w:r>
          </w:p>
          <w:p w:rsidR="000A3E98" w:rsidRDefault="000A3E98" w:rsidP="003F3344">
            <w:pPr>
              <w:jc w:val="center"/>
              <w:rPr>
                <w:rStyle w:val="Heading1Char"/>
              </w:rPr>
            </w:pPr>
            <w:r>
              <w:rPr>
                <w:rStyle w:val="Heading1Char"/>
              </w:rPr>
              <w:t xml:space="preserve">Short Answer </w:t>
            </w:r>
            <w:r w:rsidR="003F3344" w:rsidRPr="003F3344">
              <w:rPr>
                <w:rStyle w:val="Heading1Char"/>
              </w:rPr>
              <w:t xml:space="preserve">Section  </w:t>
            </w:r>
          </w:p>
          <w:p w:rsidR="003F3344" w:rsidRDefault="003F3344" w:rsidP="003F3344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( 1 mark each)</w:t>
            </w:r>
          </w:p>
        </w:tc>
      </w:tr>
    </w:tbl>
    <w:p w:rsidR="003F3344" w:rsidRDefault="003F3344" w:rsidP="003F3344">
      <w:pPr>
        <w:sectPr w:rsidR="003F3344" w:rsidSect="003F3344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9255"/>
      </w:tblGrid>
      <w:tr w:rsidR="00704E7C" w:rsidTr="00804B46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00FF99"/>
          </w:tcPr>
          <w:p w:rsidR="00704E7C" w:rsidRPr="001B3341" w:rsidRDefault="00704E7C" w:rsidP="00704E7C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/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9255" w:type="dxa"/>
            <w:tcBorders>
              <w:bottom w:val="single" w:sz="4" w:space="0" w:color="auto"/>
            </w:tcBorders>
          </w:tcPr>
          <w:p w:rsidR="00704E7C" w:rsidRDefault="00704E7C" w:rsidP="00E138D7">
            <w:pPr>
              <w:pStyle w:val="QuestionStyle"/>
            </w:pPr>
            <w:r>
              <w:t>Kerry draws an acute isosceles triangle.</w:t>
            </w: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  <w:r>
              <w:t>Which shape could be her drawing?</w:t>
            </w:r>
          </w:p>
          <w:p w:rsidR="00704E7C" w:rsidRDefault="00CC0326" w:rsidP="00E138D7">
            <w:pPr>
              <w:pStyle w:val="QuestionStyle"/>
            </w:pPr>
            <w:r>
              <w:object w:dxaOrig="1440" w:dyaOrig="1440">
                <v:shape id="_x0000_s1160" type="#_x0000_t75" style="position:absolute;margin-left:2.8pt;margin-top:6.95pt;width:414.65pt;height:85.1pt;z-index:251761664;mso-position-horizontal-relative:text;mso-position-vertical-relative:text">
                  <v:imagedata r:id="rId64" o:title=""/>
                </v:shape>
                <o:OLEObject Type="Embed" ProgID="FXDraw3.Document" ShapeID="_x0000_s1160" DrawAspect="Content" ObjectID="_1460096566" r:id="rId65"/>
              </w:object>
            </w: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  <w:r w:rsidRPr="00460C07">
              <mc:AlternateContent>
                <mc:Choice Requires="wpg">
                  <w:drawing>
                    <wp:anchor distT="0" distB="0" distL="114300" distR="114300" simplePos="0" relativeHeight="251645440" behindDoc="0" locked="0" layoutInCell="1" allowOverlap="1" wp14:anchorId="330E2E01" wp14:editId="4207B24E">
                      <wp:simplePos x="0" y="0"/>
                      <wp:positionH relativeFrom="column">
                        <wp:posOffset>292100</wp:posOffset>
                      </wp:positionH>
                      <wp:positionV relativeFrom="paragraph">
                        <wp:posOffset>132080</wp:posOffset>
                      </wp:positionV>
                      <wp:extent cx="4362450" cy="114300"/>
                      <wp:effectExtent l="0" t="0" r="19050" b="19050"/>
                      <wp:wrapNone/>
                      <wp:docPr id="268" name="Group 2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6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88A451" id="Group 268" o:spid="_x0000_s1026" style="position:absolute;margin-left:23pt;margin-top:10.4pt;width:343.5pt;height:9pt;z-index:25164544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U5h8YA&#10;AADcAAAADwAAAGRycy9kb3ducmV2LnhtbESPQWvCQBSE74L/YXlCL2I29WBjzCpSaWkvQq3o9ZF9&#10;JsHs25Bdk9hf3y0UPA4z8w2TbQZTi45aV1lW8BzFIIhzqysuFBy/32YJCOeRNdaWScGdHGzW41GG&#10;qbY9f1F38IUIEHYpKii9b1IpXV6SQRfZhjh4F9sa9EG2hdQt9gFuajmP44U0WHFYKLGh15Ly6+Fm&#10;FCT3xJy60/79TJ/c7372+mU7XSr1NBm2KxCeBv8I/7c/tIL5Ygl/Z8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ZU5h8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zUCcIA&#10;AADcAAAADwAAAGRycy9kb3ducmV2LnhtbERPzWrCQBC+F/oOyxR6q5umkEh0FRsoKQVB0z7AkB2T&#10;YHY2ZKeavn33IHj8+P7X29kN6kJT6D0beF0koIgbb3tuDfx8f7wsQQVBtjh4JgN/FGC7eXxYY2H9&#10;lY90qaVVMYRDgQY6kbHQOjQdOQwLPxJH7uQnhxLh1Go74TWGu0GnSZJphz3Hhg5HKjtqzvWvMyDH&#10;rKqzLJey/KoP+Xta7ce3ypjnp3m3AiU0y118c39aA2ke58cz8Qjo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DNQJwgAAANwAAAAPAAAAAAAAAAAAAAAAAJgCAABkcnMvZG93&#10;bnJldi54bWxQSwUGAAAAAAQABAD1AAAAhwMAAAAA&#10;" fillcolor="#943634 [2405]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qjXMUA&#10;AADcAAAADwAAAGRycy9kb3ducmV2LnhtbESPQWvCQBSE7wX/w/KEXopu9FBjdBVRWtqLYBS9PrLP&#10;JJh9G7JrEvvru4WCx2FmvmGW695UoqXGlZYVTMYRCOLM6pJzBafjxygG4TyyxsoyKXiQg/Vq8LLE&#10;RNuOD9SmPhcBwi5BBYX3dSKlywoy6Ma2Jg7e1TYGfZBNLnWDXYCbSk6j6F0aLDksFFjTtqDslt6N&#10;gvgRm3N73n9e6Ju73c9ezzZvc6Veh/1mAcJT75/h//aXVjCdTe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OqNcxQAAANwAAAAPAAAAAAAAAAAAAAAAAJgCAABkcnMv&#10;ZG93bnJldi54bWxQSwUGAAAAAAQABAD1AAAAigM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g9K8YA&#10;AADcAAAADwAAAGRycy9kb3ducmV2LnhtbESPQWvCQBSE74X+h+UVeilm0xxqTLOKtFT0ImiLvT6y&#10;zySYfRuy2yT217uC4HGYmW+YfDGaRvTUudqygtcoBkFcWF1zqeDn+2uSgnAeWWNjmRScycFi/viQ&#10;Y6btwDvq974UAcIuQwWV920mpSsqMugi2xIH72g7gz7IrpS6wyHATSOTOH6TBmsOCxW29FFRcdr/&#10;GQXpOTWH/rBd/dKGh8//rZ4uX2ZKPT+Ny3cQnkZ/D9/aa60gmSZwPROOgJx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g9K8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</w:p>
          <w:p w:rsidR="00704E7C" w:rsidRDefault="00704E7C" w:rsidP="00E138D7">
            <w:pPr>
              <w:pStyle w:val="QuestionStyle"/>
            </w:pPr>
          </w:p>
        </w:tc>
      </w:tr>
      <w:tr w:rsidR="00704E7C" w:rsidTr="00804B4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704E7C" w:rsidRPr="001B3341" w:rsidRDefault="00704E7C" w:rsidP="00704E7C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704E7C" w:rsidRPr="00D87002" w:rsidRDefault="00CC0326" w:rsidP="00E138D7">
            <w:pPr>
              <w:pStyle w:val="QuestionStyle"/>
            </w:pPr>
            <w:r>
              <w:object w:dxaOrig="1440" w:dyaOrig="1440">
                <v:shape id="_x0000_s1161" type="#_x0000_t75" style="position:absolute;margin-left:172.5pt;margin-top:3pt;width:97.95pt;height:74.3pt;z-index:251762688;mso-position-horizontal-relative:text;mso-position-vertical-relative:text">
                  <v:imagedata r:id="rId10" o:title=""/>
                </v:shape>
                <o:OLEObject Type="Embed" ProgID="FXDraw3.Document" ShapeID="_x0000_s1161" DrawAspect="Content" ObjectID="_1460096567" r:id="rId66"/>
              </w:object>
            </w:r>
            <w:r w:rsidR="00704E7C" w:rsidRPr="00D87002">
              <w:t>The shape shown is a :</w:t>
            </w:r>
          </w:p>
          <w:p w:rsidR="00704E7C" w:rsidRPr="00D87002" w:rsidRDefault="00704E7C" w:rsidP="00E138D7">
            <w:pPr>
              <w:pStyle w:val="QuestionStyle"/>
            </w:pPr>
          </w:p>
          <w:p w:rsidR="00704E7C" w:rsidRPr="00D87002" w:rsidRDefault="00704E7C" w:rsidP="00E138D7">
            <w:pPr>
              <w:pStyle w:val="QuestionStyle"/>
            </w:pPr>
          </w:p>
          <w:p w:rsidR="00704E7C" w:rsidRPr="00D87002" w:rsidRDefault="00704E7C" w:rsidP="00E138D7">
            <w:pPr>
              <w:pStyle w:val="QuestionStyle"/>
            </w:pPr>
          </w:p>
          <w:p w:rsidR="00704E7C" w:rsidRPr="00D87002" w:rsidRDefault="00704E7C" w:rsidP="00E138D7">
            <w:pPr>
              <w:pStyle w:val="QuestionStyle"/>
            </w:pPr>
          </w:p>
          <w:p w:rsidR="00704E7C" w:rsidRPr="00D87002" w:rsidRDefault="00704E7C" w:rsidP="00E138D7">
            <w:pPr>
              <w:pStyle w:val="QuestionStyle"/>
            </w:pPr>
          </w:p>
          <w:p w:rsidR="00704E7C" w:rsidRPr="00D87002" w:rsidRDefault="00704E7C" w:rsidP="00E138D7">
            <w:pPr>
              <w:pStyle w:val="QuestionStyle"/>
            </w:pPr>
            <w:r w:rsidRPr="00D87002">
              <w:t xml:space="preserve"> Rhombus                         Kite                    Parallelogram               Trapezium</w:t>
            </w:r>
          </w:p>
          <w:p w:rsidR="00704E7C" w:rsidRPr="00D87002" w:rsidRDefault="00704E7C" w:rsidP="00E138D7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646464" behindDoc="0" locked="0" layoutInCell="1" allowOverlap="1" wp14:anchorId="3C50414A" wp14:editId="6DE57D63">
                      <wp:simplePos x="0" y="0"/>
                      <wp:positionH relativeFrom="column">
                        <wp:posOffset>244475</wp:posOffset>
                      </wp:positionH>
                      <wp:positionV relativeFrom="paragraph">
                        <wp:posOffset>83820</wp:posOffset>
                      </wp:positionV>
                      <wp:extent cx="4362450" cy="114300"/>
                      <wp:effectExtent l="0" t="0" r="19050" b="19050"/>
                      <wp:wrapNone/>
                      <wp:docPr id="273" name="Group 2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2430" y="3420"/>
                                <a:chExt cx="6870" cy="180"/>
                              </a:xfrm>
                            </wpg:grpSpPr>
                            <wps:wsp>
                              <wps:cNvPr id="274" name="AutoShape 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5" name="AutoShape 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6" name="AutoShap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7" name="AutoShap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4C3BBA" id="Group 273" o:spid="_x0000_s1026" style="position:absolute;margin-left:19.25pt;margin-top:6.6pt;width:343.5pt;height:9pt;z-index:251646464" coordorigin="2430,3420" coordsize="68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">
                      <v:roundrect id="AutoShape 11" o:spid="_x0000_s1027" style="position:absolute;left:90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GYLsUA&#10;AADcAAAADwAAAGRycy9kb3ducmV2LnhtbESPQWsCMRSE70L/Q3iF3jSrVCurUUqhUEEPWj14e2ye&#10;m7Wbl20S1+2/bwTB4zAz3zDzZWdr0ZIPlWMFw0EGgrhwuuJSwf77sz8FESKyxtoxKfijAMvFU2+O&#10;uXZX3lK7i6VIEA45KjAxNrmUoTBkMQxcQ5y8k/MWY5K+lNrjNcFtLUdZNpEWK04LBhv6MFT87C5W&#10;wVYbH8a/6027Xu3Hw0PRxfPRKPXy3L3PQETq4iN8b39pBaO3V7idSUdA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MZguxQAAANwAAAAPAAAAAAAAAAAAAAAAAJgCAABkcnMv&#10;ZG93bnJldi54bWxQSwUGAAAAAAQABAD1AAAAigMAAAAA&#10;" fillcolor="#943634 [2405]"/>
                      <v:roundrect id="AutoShape 12" o:spid="_x0000_s1028" style="position:absolute;left:24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SFlMQA&#10;AADcAAAADwAAAGRycy9kb3ducmV2LnhtbESPQWsCMRSE74X+h/AK3mpSQduuRhFB8SZue+jxdfPc&#10;Xbp5WZPsuu2vN4LQ4zAz3zCL1WAb0ZMPtWMNL2MFgrhwpuZSw+fH9vkNRIjIBhvHpOGXAqyWjw8L&#10;zIy78JH6PJYiQThkqKGKsc2kDEVFFsPYtcTJOzlvMSbpS2k8XhLcNnKi1ExarDktVNjSpqLiJ++s&#10;hsKoTvmv/vD+PY35X9+dWe7OWo+ehvUcRKQh/ofv7b3RMHmdwu1MOgJy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8khZTEAAAA3AAAAA8AAAAAAAAAAAAAAAAAmAIAAGRycy9k&#10;b3ducmV2LnhtbFBLBQYAAAAABAAEAPUAAACJAwAAAAA=&#10;"/>
                      <v:roundrect id="AutoShape 13" o:spid="_x0000_s1029" style="position:absolute;left:45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Yb48QA&#10;AADcAAAADwAAAGRycy9kb3ducmV2LnhtbESPQWsCMRSE70L/Q3gFb5pUUNvVKCK09FZcPfT4unnu&#10;Lt28rEl23fbXm0LB4zAz3zDr7WAb0ZMPtWMNT1MFgrhwpuZSw+n4OnkGESKywcYxafihANvNw2iN&#10;mXFXPlCfx1IkCIcMNVQxtpmUoajIYpi6ljh5Z+ctxiR9KY3Ha4LbRs6UWkiLNaeFClvaV1R8553V&#10;UBjVKf/Zf7x8zWP+23cXlm8XrcePw24FItIQ7+H/9rvRMFsu4O9MOgJyc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/2G+PEAAAA3AAAAA8AAAAAAAAAAAAAAAAAmAIAAGRycy9k&#10;b3ducmV2LnhtbFBLBQYAAAAABAAEAPUAAACJAwAAAAA=&#10;"/>
                      <v:roundrect id="AutoShape 14" o:spid="_x0000_s1030" style="position:absolute;left:67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q+eMQA&#10;AADcAAAADwAAAGRycy9kb3ducmV2LnhtbESPQWsCMRSE74X+h/AK3mpSQW1Xo4jQ0pu4eujxdfPc&#10;Xbp5WZPsuvXXG6HQ4zAz3zDL9WAb0ZMPtWMNL2MFgrhwpuZSw/Hw/vwKIkRkg41j0vBLAdarx4cl&#10;ZsZdeE99HkuRIBwy1FDF2GZShqIii2HsWuLknZy3GJP0pTQeLwluGzlRaiYt1pwWKmxpW1Hxk3dW&#10;Q2FUp/xXv3v7nsb82ndnlh9nrUdPw2YBItIQ/8N/7U+jYTKfw/1MOg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6vnjEAAAA3AAAAA8AAAAAAAAAAAAAAAAAmAIAAGRycy9k&#10;b3ducmV2LnhtbFBLBQYAAAAABAAEAPUAAACJAwAAAAA=&#10;"/>
                    </v:group>
                  </w:pict>
                </mc:Fallback>
              </mc:AlternateContent>
            </w:r>
            <w:r w:rsidRPr="00D87002">
              <w:t xml:space="preserve">  </w:t>
            </w:r>
          </w:p>
          <w:p w:rsidR="00704E7C" w:rsidRDefault="00704E7C" w:rsidP="00E138D7">
            <w:pPr>
              <w:pStyle w:val="QuestionStyle"/>
            </w:pPr>
          </w:p>
        </w:tc>
      </w:tr>
      <w:tr w:rsidR="00704E7C" w:rsidTr="00804B4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704E7C" w:rsidRPr="001B3341" w:rsidRDefault="00704E7C" w:rsidP="00704E7C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704E7C" w:rsidRDefault="00704E7C" w:rsidP="00E138D7">
            <w:pPr>
              <w:pStyle w:val="QuestionStyle"/>
            </w:pPr>
            <w:r>
              <w:t>Draw the diagonals of the quadrilateral and complete the statement below.</w:t>
            </w:r>
          </w:p>
          <w:p w:rsidR="00704E7C" w:rsidRDefault="00CC0326" w:rsidP="00E138D7">
            <w:pPr>
              <w:pStyle w:val="QuestionStyle"/>
            </w:pPr>
            <w:r>
              <w:object w:dxaOrig="1440" w:dyaOrig="1440">
                <v:shape id="_x0000_s1162" type="#_x0000_t75" style="position:absolute;margin-left:69.75pt;margin-top:5pt;width:154.45pt;height:70.4pt;z-index:251764736;mso-position-horizontal-relative:text;mso-position-vertical-relative:text">
                  <v:imagedata r:id="rId67" o:title=""/>
                </v:shape>
                <o:OLEObject Type="Embed" ProgID="FXDraw3.Document" ShapeID="_x0000_s1162" DrawAspect="Content" ObjectID="_1460096568" r:id="rId68"/>
              </w:object>
            </w: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647488" behindDoc="0" locked="0" layoutInCell="1" allowOverlap="1" wp14:anchorId="18082013" wp14:editId="0AC33BF7">
                      <wp:simplePos x="0" y="0"/>
                      <wp:positionH relativeFrom="column">
                        <wp:posOffset>3784600</wp:posOffset>
                      </wp:positionH>
                      <wp:positionV relativeFrom="paragraph">
                        <wp:posOffset>32385</wp:posOffset>
                      </wp:positionV>
                      <wp:extent cx="754380" cy="373380"/>
                      <wp:effectExtent l="0" t="0" r="26670" b="26670"/>
                      <wp:wrapNone/>
                      <wp:docPr id="278" name="Rectangle 2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ED46E8" id="Rectangle 278" o:spid="_x0000_s1026" style="position:absolute;margin-left:298pt;margin-top:2.55pt;width:59.4pt;height:29.4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704E7C" w:rsidRPr="00D87002" w:rsidRDefault="00704E7C" w:rsidP="00E138D7">
            <w:pPr>
              <w:pStyle w:val="QuestionStyle"/>
            </w:pPr>
            <w:r w:rsidRPr="00D87002">
              <w:t xml:space="preserve">The angle at which the diagonals of this quadrilateral cross is </w:t>
            </w:r>
            <w:r>
              <w:t xml:space="preserve">     </w:t>
            </w:r>
            <w:r w:rsidRPr="00704E7C">
              <w:rPr>
                <w:sz w:val="32"/>
                <w:szCs w:val="32"/>
              </w:rPr>
              <w:t>90</w:t>
            </w:r>
            <w:r w:rsidRPr="00704E7C">
              <w:rPr>
                <w:sz w:val="32"/>
                <w:szCs w:val="32"/>
                <w:vertAlign w:val="superscript"/>
              </w:rPr>
              <w:t>o</w:t>
            </w:r>
            <w:r>
              <w:t xml:space="preserve">         .</w:t>
            </w:r>
          </w:p>
          <w:p w:rsidR="00704E7C" w:rsidRDefault="00704E7C" w:rsidP="00E138D7">
            <w:pPr>
              <w:pStyle w:val="QuestionStyle"/>
            </w:pPr>
          </w:p>
        </w:tc>
      </w:tr>
      <w:tr w:rsidR="00704E7C" w:rsidTr="00804B4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704E7C" w:rsidRPr="001B3341" w:rsidRDefault="00704E7C" w:rsidP="00704E7C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704E7C" w:rsidRPr="00B160DA" w:rsidRDefault="00CC0326" w:rsidP="00804B46">
            <w:pPr>
              <w:ind w:right="456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163" type="#_x0000_t75" style="position:absolute;margin-left:271.3pt;margin-top:-.65pt;width:100.8pt;height:100.4pt;z-index:251767808;mso-position-horizontal-relative:text;mso-position-vertical-relative:text">
                  <v:imagedata r:id="rId14" o:title=""/>
                </v:shape>
                <o:OLEObject Type="Embed" ProgID="FXDraw3.Document" ShapeID="_x0000_s1163" DrawAspect="Content" ObjectID="_1460096569" r:id="rId69"/>
              </w:object>
            </w:r>
            <w:r w:rsidR="00704E7C" w:rsidRPr="00B160DA">
              <w:rPr>
                <w:rFonts w:ascii="Times New Roman" w:hAnsi="Times New Roman"/>
                <w:sz w:val="24"/>
                <w:szCs w:val="24"/>
              </w:rPr>
              <w:t>Which is an accurate description</w:t>
            </w:r>
            <w:r w:rsidR="00704E7C">
              <w:rPr>
                <w:rFonts w:ascii="Times New Roman" w:hAnsi="Times New Roman"/>
                <w:sz w:val="24"/>
                <w:szCs w:val="24"/>
              </w:rPr>
              <w:t xml:space="preserve"> of the shape shown</w:t>
            </w:r>
            <w:r w:rsidR="00704E7C" w:rsidRPr="00B160DA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704E7C" w:rsidRPr="00B160DA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Pr="00B160DA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Pr="00B160DA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Pr="00B160DA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Pr="00B160DA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Pr="00B160DA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Pr="00B160DA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8512" behindDoc="0" locked="0" layoutInCell="1" allowOverlap="1" wp14:anchorId="7EE03C02" wp14:editId="7B6B0B4A">
                      <wp:simplePos x="0" y="0"/>
                      <wp:positionH relativeFrom="column">
                        <wp:posOffset>234950</wp:posOffset>
                      </wp:positionH>
                      <wp:positionV relativeFrom="paragraph">
                        <wp:posOffset>46990</wp:posOffset>
                      </wp:positionV>
                      <wp:extent cx="2819400" cy="457200"/>
                      <wp:effectExtent l="0" t="0" r="19050" b="19050"/>
                      <wp:wrapNone/>
                      <wp:docPr id="279" name="Group 2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9400" cy="457200"/>
                                <a:chOff x="3530" y="6840"/>
                                <a:chExt cx="3900" cy="720"/>
                              </a:xfrm>
                            </wpg:grpSpPr>
                            <wps:wsp>
                              <wps:cNvPr id="280" name="AutoShape 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1" name="AutoShape 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2" name="AutoShape 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3" name="AutoShape 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0E316DD" id="Group 279" o:spid="_x0000_s1026" style="position:absolute;margin-left:18.5pt;margin-top:3.7pt;width:222pt;height:36pt;z-index:251648512" coordorigin="3530,6840" coordsize="39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">
                      <v:roundrect id="AutoShape 29" o:spid="_x0000_s1027" style="position:absolute;left:353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ZWK8AA&#10;AADcAAAADwAAAGRycy9kb3ducmV2LnhtbERPz2vCMBS+C/sfwhvspsmEiatGkYGym1h32PGtebbF&#10;5qUmae38681B8Pjx/V6uB9uInnyoHWt4nygQxIUzNZcafo7b8RxEiMgGG8ek4Z8CrFcvoyVmxl35&#10;QH0eS5FCOGSooYqxzaQMRUUWw8S1xIk7OW8xJuhLaTxeU7ht5FSpmbRYc2qosKWviopz3lkNhVGd&#10;8r/9/vPvI+a3vruw3F20fnsdNgsQkYb4FD/c30bDdJ7mpzPpCMjV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oZWK8AAAADcAAAADwAAAAAAAAAAAAAAAACYAgAAZHJzL2Rvd25y&#10;ZXYueG1sUEsFBgAAAAAEAAQA9QAAAIUDAAAAAA==&#10;"/>
                      <v:roundrect id="AutoShape 30" o:spid="_x0000_s1028" style="position:absolute;left:353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NLkcUA&#10;AADcAAAADwAAAGRycy9kb3ducmV2LnhtbESPT2sCMRTE70K/Q3iF3jS7gkW2RikFQUEP/jt4e2xe&#10;N6ublzVJ1/XbN4WCx2FmfsPMFr1tREc+1I4V5KMMBHHpdM2VguNhOZyCCBFZY+OYFDwowGL+Mphh&#10;od2dd9TtYyUShEOBCkyMbSFlKA1ZDCPXEifv23mLMUlfSe3xnuC2keMse5cWa04LBlv6MlRe9z9W&#10;wU4bHya3zbbbrI+T/FT28XI2Sr299p8fICL18Rn+b6+0gvE0h78z6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k0uRxQAAANwAAAAPAAAAAAAAAAAAAAAAAJgCAABkcnMv&#10;ZG93bnJldi54bWxQSwUGAAAAAAQABAD1AAAAigMAAAAA&#10;" fillcolor="#943634 [2405]"/>
                      <v:roundrect id="AutoShape 31" o:spid="_x0000_s1029" style="position:absolute;left:716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htx8QA&#10;AADcAAAADwAAAGRycy9kb3ducmV2LnhtbESPQWvCQBSE7wX/w/IEb3XXgEVTVxHB0ps09eDxNfua&#10;hGbfxt1NjP313UKhx2FmvmE2u9G2YiAfGscaFnMFgrh0puFKw/n9+LgCESKywdYxabhTgN128rDB&#10;3Lgbv9FQxEokCIccNdQxdrmUoazJYpi7jjh5n85bjEn6ShqPtwS3rcyUepIWG04LNXZ0qKn8Knqr&#10;oTSqV/4ynNYfy1h8D/2V5ctV69l03D+DiDTG//Bf+9VoyFYZ/J5JR0B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YbcfEAAAA3AAAAA8AAAAAAAAAAAAAAAAAmAIAAGRycy9k&#10;b3ducmV2LnhtbFBLBQYAAAAABAAEAPUAAACJAwAAAAA=&#10;"/>
                      <v:roundrect id="AutoShape 32" o:spid="_x0000_s1030" style="position:absolute;left:716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TIXMQA&#10;AADcAAAADwAAAGRycy9kb3ducmV2LnhtbESPQWsCMRSE7wX/Q3hCbzVRadHVKFKo9Fa6evD43Dx3&#10;Fzcva5Jdt/31TaHQ4zAz3zDr7WAb0ZMPtWMN04kCQVw4U3Op4Xh4e1qACBHZYOOYNHxRgO1m9LDG&#10;zLg7f1Kfx1IkCIcMNVQxtpmUoajIYpi4ljh5F+ctxiR9KY3He4LbRs6UepEWa04LFbb0WlFxzTur&#10;oTCqU/7UfyzPzzH/7rsby/1N68fxsFuBiDTE//Bf+91omC3m8HsmHQG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UyFzEAAAA3AAAAA8AAAAAAAAAAAAAAAAAmAIAAGRycy9k&#10;b3ducmV2LnhtbFBLBQYAAAAABAAEAPUAAACJAwAAAAA=&#10;"/>
                    </v:group>
                  </w:pict>
                </mc:Fallback>
              </mc:AlternateContent>
            </w:r>
            <w:r w:rsidRPr="00B160DA">
              <w:rPr>
                <w:rFonts w:ascii="Times New Roman" w:hAnsi="Times New Roman"/>
                <w:sz w:val="24"/>
                <w:szCs w:val="24"/>
              </w:rPr>
              <w:t xml:space="preserve">                 A regular hexagon.                                         An irregular hexagon.</w:t>
            </w:r>
          </w:p>
          <w:p w:rsidR="00704E7C" w:rsidRPr="00B160DA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Pr="00B160DA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  <w:r w:rsidRPr="00B160DA">
              <w:rPr>
                <w:rFonts w:ascii="Times New Roman" w:hAnsi="Times New Roman"/>
                <w:sz w:val="24"/>
                <w:szCs w:val="24"/>
              </w:rPr>
              <w:t xml:space="preserve">                  An irregular octagon.                                       A regular octagon.</w:t>
            </w:r>
          </w:p>
          <w:p w:rsidR="00704E7C" w:rsidRDefault="00704E7C" w:rsidP="00E138D7">
            <w:pPr>
              <w:pStyle w:val="QuestionStyle"/>
            </w:pPr>
          </w:p>
        </w:tc>
      </w:tr>
      <w:tr w:rsidR="00704E7C" w:rsidTr="00804B4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704E7C" w:rsidRPr="001B3341" w:rsidRDefault="00704E7C" w:rsidP="00704E7C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704E7C" w:rsidRPr="00B160DA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Two quadrilaterals</w:t>
            </w:r>
            <w:r w:rsidRPr="00B160DA">
              <w:rPr>
                <w:rFonts w:ascii="Times New Roman" w:hAnsi="Times New Roman"/>
                <w:sz w:val="24"/>
                <w:szCs w:val="24"/>
              </w:rPr>
              <w:t xml:space="preserve"> w</w:t>
            </w:r>
            <w:r>
              <w:rPr>
                <w:rFonts w:ascii="Times New Roman" w:hAnsi="Times New Roman"/>
                <w:sz w:val="24"/>
                <w:szCs w:val="24"/>
              </w:rPr>
              <w:t>hich have two pairs of opposite sides parallel are</w:t>
            </w:r>
            <w:r w:rsidRPr="00B160DA">
              <w:rPr>
                <w:rFonts w:ascii="Times New Roman" w:hAnsi="Times New Roman"/>
                <w:sz w:val="24"/>
                <w:szCs w:val="24"/>
              </w:rPr>
              <w:t xml:space="preserve"> :</w:t>
            </w:r>
          </w:p>
          <w:p w:rsidR="00704E7C" w:rsidRPr="00B160DA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Pr="00B160DA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9536" behindDoc="0" locked="0" layoutInCell="1" allowOverlap="1" wp14:anchorId="549D0BBE" wp14:editId="27D86D96">
                      <wp:simplePos x="0" y="0"/>
                      <wp:positionH relativeFrom="column">
                        <wp:posOffset>149225</wp:posOffset>
                      </wp:positionH>
                      <wp:positionV relativeFrom="paragraph">
                        <wp:posOffset>27940</wp:posOffset>
                      </wp:positionV>
                      <wp:extent cx="2819400" cy="457200"/>
                      <wp:effectExtent l="0" t="0" r="19050" b="19050"/>
                      <wp:wrapNone/>
                      <wp:docPr id="284" name="Group 2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9400" cy="457200"/>
                                <a:chOff x="3530" y="6840"/>
                                <a:chExt cx="3900" cy="720"/>
                              </a:xfrm>
                            </wpg:grpSpPr>
                            <wps:wsp>
                              <wps:cNvPr id="285" name="AutoShape 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6" name="AutoShape 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7" name="AutoShape 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8" name="AutoShape 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3A020F9" id="Group 284" o:spid="_x0000_s1026" style="position:absolute;margin-left:11.75pt;margin-top:2.2pt;width:222pt;height:36pt;z-index:251649536" coordorigin="3530,6840" coordsize="39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">
                      <v:roundrect id="AutoShape 45" o:spid="_x0000_s1027" style="position:absolute;left:353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H1s8QA&#10;AADcAAAADwAAAGRycy9kb3ducmV2LnhtbESPQWsCMRSE7wX/Q3hCbzVRUOzWKCK09FZcPXh83bzu&#10;Lm5e1iS7bvvrG0HwOMzMN8xqM9hG9ORD7VjDdKJAEBfO1FxqOB7eX5YgQkQ22DgmDb8UYLMePa0w&#10;M+7Ke+rzWIoE4ZChhirGNpMyFBVZDBPXEifvx3mLMUlfSuPxmuC2kTOlFtJizWmhwpZ2FRXnvLMa&#10;CqM65U/91+v3POZ/fXdh+XHR+nk8bN9ARBriI3xvfxoNs+UcbmfS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x9bPEAAAA3AAAAA8AAAAAAAAAAAAAAAAAmAIAAGRycy9k&#10;b3ducmV2LnhtbFBLBQYAAAAABAAEAPUAAACJAwAAAAA=&#10;"/>
                      <v:roundrect id="AutoShape 46" o:spid="_x0000_s1028" style="position:absolute;left:353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NrxMQA&#10;AADcAAAADwAAAGRycy9kb3ducmV2LnhtbESPQWsCMRSE7wX/Q3hCbzVRUHQ1iggt3krXHnp8bp67&#10;i5uXNcmu2/76plDwOMzMN8xmN9hG9ORD7VjDdKJAEBfO1Fxq+Dy9vixBhIhssHFMGr4pwG47etpg&#10;ZtydP6jPYykShEOGGqoY20zKUFRkMUxcS5y8i/MWY5K+lMbjPcFtI2dKLaTFmtNChS0dKiqueWc1&#10;FEZ1yn/176vzPOY/fXdj+XbT+nk87NcgIg3xEf5vH42G2XIBf2fSEZ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ja8TEAAAA3AAAAA8AAAAAAAAAAAAAAAAAmAIAAGRycy9k&#10;b3ducmV2LnhtbFBLBQYAAAAABAAEAPUAAACJAwAAAAA=&#10;"/>
                      <v:roundrect id="AutoShape 47" o:spid="_x0000_s1029" style="position:absolute;left:716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/OX8QA&#10;AADcAAAADwAAAGRycy9kb3ducmV2LnhtbESPQWsCMRSE7wX/Q3hCbzVRsNXVKFKo9Fa6evD43Dx3&#10;Fzcva5Jdt/31TaHQ4zAz3zDr7WAb0ZMPtWMN04kCQVw4U3Op4Xh4e1qACBHZYOOYNHxRgO1m9LDG&#10;zLg7f1Kfx1IkCIcMNVQxtpmUoajIYpi4ljh5F+ctxiR9KY3He4LbRs6UepYWa04LFbb0WlFxzTur&#10;oTCqU/7UfyzP85h/992N5f6m9eN42K1ARBrif/iv/W40zBYv8HsmHQG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vzl/EAAAA3AAAAA8AAAAAAAAAAAAAAAAAmAIAAGRycy9k&#10;b3ducmV2LnhtbFBLBQYAAAAABAAEAPUAAACJAwAAAAA=&#10;"/>
                      <v:roundrect id="AutoShape 48" o:spid="_x0000_s1030" style="position:absolute;left:716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niDMEA&#10;AADcAAAADwAAAGRycy9kb3ducmV2LnhtbERPy4rCMBTdD/gP4QqzG1MFRapRRBBGcBa+Fu4uzbWp&#10;NjedJNbO308WgsvDec+Xna1FSz5UjhUMBxkI4sLpiksFp+PmawoiRGSNtWNS8EcBlovexxxz7Z68&#10;p/YQS5FCOOSowMTY5FKGwpDFMHANceKuzluMCfpSao/PFG5rOcqyibRYcWow2NDaUHE/PKyCvTY+&#10;jH93P+1uexoPz0UXbxej1Ge/W81AROriW/xyf2sFo2lam86kIyA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qp4gzBAAAA3AAAAA8AAAAAAAAAAAAAAAAAmAIAAGRycy9kb3du&#10;cmV2LnhtbFBLBQYAAAAABAAEAPUAAACGAwAAAAA=&#10;" fillcolor="#943634 [2405]"/>
                    </v:group>
                  </w:pict>
                </mc:Fallback>
              </mc:AlternateContent>
            </w:r>
            <w:r w:rsidRPr="00B160DA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a rectangle and a trapezium</w:t>
            </w:r>
            <w:r w:rsidRPr="00B160DA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a kite and </w:t>
            </w:r>
            <w:r w:rsidRPr="00B160DA">
              <w:rPr>
                <w:rFonts w:ascii="Times New Roman" w:hAnsi="Times New Roman"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rectangle.</w:t>
            </w:r>
          </w:p>
          <w:p w:rsidR="00704E7C" w:rsidRPr="00B160DA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Pr="00B160DA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  <w:r w:rsidRPr="00B160DA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 rhombus and a kite. </w:t>
            </w:r>
            <w:r w:rsidRPr="00B160DA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Pr="00B160DA">
              <w:rPr>
                <w:rFonts w:ascii="Times New Roman" w:hAnsi="Times New Roman"/>
                <w:sz w:val="24"/>
                <w:szCs w:val="24"/>
              </w:rPr>
              <w:t xml:space="preserve">a  </w:t>
            </w:r>
            <w:r>
              <w:rPr>
                <w:rFonts w:ascii="Times New Roman" w:hAnsi="Times New Roman"/>
                <w:sz w:val="24"/>
                <w:szCs w:val="24"/>
              </w:rPr>
              <w:t>rhombus and a square.</w:t>
            </w:r>
          </w:p>
          <w:p w:rsidR="00704E7C" w:rsidRDefault="00704E7C" w:rsidP="00E138D7">
            <w:pPr>
              <w:pStyle w:val="QuestionStyle"/>
            </w:pPr>
          </w:p>
        </w:tc>
      </w:tr>
      <w:tr w:rsidR="00704E7C" w:rsidRPr="00481675" w:rsidTr="00804B4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704E7C" w:rsidRPr="001B3341" w:rsidRDefault="00704E7C" w:rsidP="00704E7C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704E7C" w:rsidRDefault="00704E7C" w:rsidP="00E138D7">
            <w:pPr>
              <w:pStyle w:val="QuestionStyle"/>
            </w:pPr>
            <w:r>
              <w:t>Draw in all the axes of line symmetry in this shape.</w:t>
            </w:r>
          </w:p>
          <w:p w:rsidR="00704E7C" w:rsidRDefault="00CC0326" w:rsidP="00E138D7">
            <w:pPr>
              <w:pStyle w:val="QuestionStyle"/>
            </w:pPr>
            <w:r>
              <w:object w:dxaOrig="1440" w:dyaOrig="1440">
                <v:shape id="_x0000_s1164" type="#_x0000_t75" style="position:absolute;margin-left:144.75pt;margin-top:5.45pt;width:130.35pt;height:128.2pt;z-index:251769856;mso-position-horizontal-relative:text;mso-position-vertical-relative:text">
                  <v:imagedata r:id="rId70" o:title=""/>
                </v:shape>
                <o:OLEObject Type="Embed" ProgID="FXDraw3.Document" ShapeID="_x0000_s1164" DrawAspect="Content" ObjectID="_1460096570" r:id="rId71"/>
              </w:object>
            </w: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Pr="00481675" w:rsidRDefault="00704E7C" w:rsidP="00E138D7">
            <w:pPr>
              <w:pStyle w:val="QuestionStyle"/>
            </w:pPr>
          </w:p>
        </w:tc>
      </w:tr>
      <w:tr w:rsidR="00704E7C" w:rsidTr="00804B4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704E7C" w:rsidRPr="001B3341" w:rsidRDefault="00704E7C" w:rsidP="00704E7C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shape below is a polygon?</w:t>
            </w:r>
          </w:p>
          <w:p w:rsidR="00704E7C" w:rsidRDefault="00CC0326" w:rsidP="00804B4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165" type="#_x0000_t75" style="position:absolute;margin-left:51.9pt;margin-top:7.95pt;width:338.65pt;height:154.85pt;z-index:-251544576;mso-position-horizontal-relative:text;mso-position-vertical:absolute;mso-position-vertical-relative:text">
                  <v:imagedata r:id="rId18" o:title="" cropbottom="13631f"/>
                </v:shape>
                <o:OLEObject Type="Embed" ProgID="FXDraw3.Document" ShapeID="_x0000_s1165" DrawAspect="Content" ObjectID="_1460096571" r:id="rId72"/>
              </w:object>
            </w: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0560" behindDoc="0" locked="0" layoutInCell="1" allowOverlap="1" wp14:anchorId="34F0ED1C" wp14:editId="19C507F1">
                      <wp:simplePos x="0" y="0"/>
                      <wp:positionH relativeFrom="column">
                        <wp:posOffset>939800</wp:posOffset>
                      </wp:positionH>
                      <wp:positionV relativeFrom="paragraph">
                        <wp:posOffset>125095</wp:posOffset>
                      </wp:positionV>
                      <wp:extent cx="2819400" cy="1057275"/>
                      <wp:effectExtent l="0" t="0" r="19050" b="28575"/>
                      <wp:wrapNone/>
                      <wp:docPr id="289" name="Group 2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9400" cy="1057275"/>
                                <a:chOff x="2830" y="7770"/>
                                <a:chExt cx="4440" cy="1665"/>
                              </a:xfrm>
                            </wpg:grpSpPr>
                            <wps:wsp>
                              <wps:cNvPr id="290" name="AutoShape 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30" y="7770"/>
                                  <a:ext cx="307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1" name="AutoShape 6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963" y="7770"/>
                                  <a:ext cx="307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92" name="Group 6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830" y="9255"/>
                                  <a:ext cx="4440" cy="180"/>
                                  <a:chOff x="2830" y="8310"/>
                                  <a:chExt cx="4440" cy="180"/>
                                </a:xfrm>
                              </wpg:grpSpPr>
                              <wps:wsp>
                                <wps:cNvPr id="293" name="AutoShape 6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830" y="8310"/>
                                    <a:ext cx="307" cy="180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94" name="AutoShape 7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963" y="8310"/>
                                    <a:ext cx="307" cy="180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chemeClr val="accent2">
                                      <a:lumMod val="75000"/>
                                    </a:schemeClr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29A74CC" id="Group 289" o:spid="_x0000_s1026" style="position:absolute;margin-left:74pt;margin-top:9.85pt;width:222pt;height:83.25pt;z-index:251650560" coordorigin="2830,7770" coordsize="4440,1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">
                      <v:roundrect id="AutoShape 66" o:spid="_x0000_s1027" style="position:absolute;left:2830;top:777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/A9sEA&#10;AADcAAAADwAAAGRycy9kb3ducmV2LnhtbERPz2vCMBS+D/wfwhO8zWSCY1ZjGYJjN1nnweOzeWvL&#10;mpc2SWvdX78cBjt+fL93+WRbMZIPjWMNT0sFgrh0puFKw/nz+PgCIkRkg61j0nCnAPl+9rDDzLgb&#10;f9BYxEqkEA4Zaqhj7DIpQ1mTxbB0HXHivpy3GBP0lTQebynctnKl1LO02HBqqLGjQ03ldzFYDaVR&#10;g/KX8bS5rmPxMw49y7de68V8et2CiDTFf/Gf+91oWG3S/HQmHQG5/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9fwPbBAAAA3AAAAA8AAAAAAAAAAAAAAAAAmAIAAGRycy9kb3du&#10;cmV2LnhtbFBLBQYAAAAABAAEAPUAAACGAwAAAAA=&#10;"/>
                      <v:roundrect id="AutoShape 67" o:spid="_x0000_s1028" style="position:absolute;left:6963;top:777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NlbcQA&#10;AADcAAAADwAAAGRycy9kb3ducmV2LnhtbESPQWsCMRSE7wX/Q3iCt5ootNTVKCIovUm3PfT43Dx3&#10;Fzcva5JdV399Uyj0OMzMN8xqM9hG9ORD7VjDbKpAEBfO1Fxq+PrcP7+BCBHZYOOYNNwpwGY9elph&#10;ZtyNP6jPYykShEOGGqoY20zKUFRkMUxdS5y8s/MWY5K+lMbjLcFtI+dKvUqLNaeFClvaVVRc8s5q&#10;KIzqlP/uj4vTS8wffXdlebhqPRkP2yWISEP8D/+1342G+WIGv2fSEZ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TZW3EAAAA3AAAAA8AAAAAAAAAAAAAAAAAmAIAAGRycy9k&#10;b3ducmV2LnhtbFBLBQYAAAAABAAEAPUAAACJAwAAAAA=&#10;"/>
                      <v:group id="Group 68" o:spid="_x0000_s1029" style="position:absolute;left:2830;top:9255;width:4440;height:180" coordorigin="2830,8310" coordsize="4440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3VVS8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Jkl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d1VUvFAAAA3AAA&#10;AA8AAAAAAAAAAAAAAAAAqgIAAGRycy9kb3ducmV2LnhtbFBLBQYAAAAABAAEAPoAAACcAwAAAAA=&#10;">
                        <v:roundrect id="AutoShape 69" o:spid="_x0000_s1030" style="position:absolute;left:2830;top:831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1egcQA&#10;AADcAAAADwAAAGRycy9kb3ducmV2LnhtbESPQWsCMRSE7wX/Q3hCbzVRadHVKFKo9Fa6evD43Dx3&#10;Fzcva5Jdt/31TaHQ4zAz3zDr7WAb0ZMPtWMN04kCQVw4U3Op4Xh4e1qACBHZYOOYNHxRgO1m9LDG&#10;zLg7f1Kfx1IkCIcMNVQxtpmUoajIYpi4ljh5F+ctxiR9KY3He4LbRs6UepEWa04LFbb0WlFxzTur&#10;oTCqU/7UfyzPzzH/7rsby/1N68fxsFuBiDTE//Bf+91omC3n8HsmHQG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NXoHEAAAA3AAAAA8AAAAAAAAAAAAAAAAAmAIAAGRycy9k&#10;b3ducmV2LnhtbFBLBQYAAAAABAAEAPUAAACJAwAAAAA=&#10;"/>
                        <v:roundrect id="AutoShape 70" o:spid="_x0000_s1031" style="position:absolute;left:6963;top:831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1+1MUA&#10;AADcAAAADwAAAGRycy9kb3ducmV2LnhtbESPQWsCMRSE70L/Q3iF3jSrVKmrUUqhUEEPWj14e2ye&#10;m7Wbl20S1+2/bwTB4zAz3zDzZWdr0ZIPlWMFw0EGgrhwuuJSwf77s/8GIkRkjbVjUvBHAZaLp94c&#10;c+2uvKV2F0uRIBxyVGBibHIpQ2HIYhi4hjh5J+ctxiR9KbXHa4LbWo6ybCItVpwWDDb0Yaj42V2s&#10;gq02Pox/15t2vdqPh4eii+ejUerluXufgYjUxUf43v7SCkbTV7idSUdA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PX7UxQAAANwAAAAPAAAAAAAAAAAAAAAAAJgCAABkcnMv&#10;ZG93bnJldi54bWxQSwUGAAAAAAQABAD1AAAAigMAAAAA&#10;" fillcolor="#943634 [2405]"/>
                      </v:group>
                    </v:group>
                  </w:pict>
                </mc:Fallback>
              </mc:AlternateContent>
            </w: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E138D7">
            <w:pPr>
              <w:pStyle w:val="QuestionStyle"/>
            </w:pPr>
          </w:p>
        </w:tc>
      </w:tr>
      <w:tr w:rsidR="00704E7C" w:rsidTr="00804B4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704E7C" w:rsidRPr="001B3341" w:rsidRDefault="00704E7C" w:rsidP="00704E7C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704E7C" w:rsidRDefault="00704E7C" w:rsidP="00E138D7">
            <w:pPr>
              <w:pStyle w:val="QuestionStyle"/>
            </w:pPr>
            <w:r>
              <w:t>Which of the solids is a prism?</w:t>
            </w:r>
          </w:p>
          <w:p w:rsidR="00704E7C" w:rsidRDefault="00CC0326" w:rsidP="00E138D7">
            <w:pPr>
              <w:pStyle w:val="QuestionStyle"/>
            </w:pPr>
            <w:r>
              <w:object w:dxaOrig="1440" w:dyaOrig="1440">
                <v:shape id="_x0000_s1166" type="#_x0000_t75" style="position:absolute;margin-left:35.8pt;margin-top:2.05pt;width:388.05pt;height:82.5pt;z-index:251773952;mso-position-horizontal-relative:text;mso-position-vertical-relative:text">
                  <v:imagedata r:id="rId20" o:title=""/>
                </v:shape>
                <o:OLEObject Type="Embed" ProgID="FXDraw3.Document" ShapeID="_x0000_s1166" DrawAspect="Content" ObjectID="_1460096572" r:id="rId73"/>
              </w:object>
            </w: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  <w:r w:rsidRPr="00460C07">
              <mc:AlternateContent>
                <mc:Choice Requires="wpg">
                  <w:drawing>
                    <wp:anchor distT="0" distB="0" distL="114300" distR="114300" simplePos="0" relativeHeight="251651584" behindDoc="0" locked="0" layoutInCell="1" allowOverlap="1" wp14:anchorId="36CE67F1" wp14:editId="277655A7">
                      <wp:simplePos x="0" y="0"/>
                      <wp:positionH relativeFrom="column">
                        <wp:posOffset>608330</wp:posOffset>
                      </wp:positionH>
                      <wp:positionV relativeFrom="paragraph">
                        <wp:posOffset>161290</wp:posOffset>
                      </wp:positionV>
                      <wp:extent cx="4362450" cy="114300"/>
                      <wp:effectExtent l="0" t="0" r="19050" b="19050"/>
                      <wp:wrapNone/>
                      <wp:docPr id="295" name="Group 2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9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67FC35" id="Group 295" o:spid="_x0000_s1026" style="position:absolute;margin-left:47.9pt;margin-top:12.7pt;width:343.5pt;height:9pt;z-index:25165158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/d0sYA&#10;AADcAAAADwAAAGRycy9kb3ducmV2LnhtbESPQWvCQBSE74L/YXlCL2I29WBjzCpSaWkvQq3o9ZF9&#10;JsHs25Bdk9hf3y0UPA4z8w2TbQZTi45aV1lW8BzFIIhzqysuFBy/32YJCOeRNdaWScGdHGzW41GG&#10;qbY9f1F38IUIEHYpKii9b1IpXV6SQRfZhjh4F9sa9EG2hdQt9gFuajmP44U0WHFYKLGh15Ly6+Fm&#10;FCT3xJy60/79TJ/c7372+mU7XSr1NBm2KxCeBv8I/7c/tIL5cgF/Z8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d/d0s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N4ScYA&#10;AADcAAAADwAAAGRycy9kb3ducmV2LnhtbESPQWvCQBSE7wX/w/KEXorZ1EONMatIpaVehFrR6yP7&#10;TILZtyG7JrG/3i0UPA4z8w2TrQZTi45aV1lW8BrFIIhzqysuFBx+PiYJCOeRNdaWScGNHKyWo6cM&#10;U217/qZu7wsRIOxSVFB636RSurwkgy6yDXHwzrY16INsC6lb7APc1HIax2/SYMVhocSG3kvKL/ur&#10;UZDcEnPsjrvPE2253/zu9Gz9MlfqeTysFyA8Df4R/m9/aQXT+Qz+zoQjIJ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pN4ScYAAADcAAAADwAAAAAAAAAAAAAAAACYAgAAZHJz&#10;L2Rvd25yZXYueG1sUEsFBgAAAAAEAAQA9QAAAIsD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zsO8IA&#10;AADcAAAADwAAAGRycy9kb3ducmV2LnhtbERPTYvCMBC9C/sfwizsRTRdD1qrUWRlRS/CuqLXoRnb&#10;YjMpTWyrv94cBI+P9z1fdqYUDdWusKzgexiBIE6tLjhTcPz/HcQgnEfWWFomBXdysFx89OaYaNvy&#10;HzUHn4kQwi5BBbn3VSKlS3My6Ia2Ig7cxdYGfYB1JnWNbQg3pRxF0VgaLDg05FjRT07p9XAzCuJ7&#10;bE7Nab85047b9WOvJ6v+VKmvz241A+Gp82/xy73VCkbTsDa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DOw7wgAAANwAAAAPAAAAAAAAAAAAAAAAAJgCAABkcnMvZG93&#10;bnJldi54bWxQSwUGAAAAAAQABAD1AAAAhwM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qbbsUA&#10;AADcAAAADwAAAGRycy9kb3ducmV2LnhtbESPUUvDQBCE3wv+h2MF39qLEVIbey0akJRCwUZ/wJJb&#10;k2BuL+TWNv57r1Do4zAz3zDr7eR6daIxdJ4NPC4SUMS1tx03Br4+3+fPoIIgW+w9k4E/CrDd3M3W&#10;mFt/5iOdKmlUhHDI0UArMuRah7olh2HhB+LoffvRoUQ5NtqOeI5w1+s0STLtsOO40OJARUv1T/Xr&#10;DMgxK6ssW0pR7KuP5VtaHoan0piH++n1BZTQJLfwtb2zBtLVCi5n4hHQm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OptuxQAAANwAAAAPAAAAAAAAAAAAAAAAAJgCAABkcnMv&#10;ZG93bnJldi54bWxQSwUGAAAAAAQABAD1AAAAigMAAAAA&#10;" fillcolor="#943634 [2405]" strokecolor="windowText" strokeweight="1pt"/>
                    </v:group>
                  </w:pict>
                </mc:Fallback>
              </mc:AlternateContent>
            </w:r>
          </w:p>
          <w:p w:rsidR="00704E7C" w:rsidRDefault="00704E7C" w:rsidP="00E138D7">
            <w:pPr>
              <w:pStyle w:val="QuestionStyle"/>
            </w:pPr>
          </w:p>
        </w:tc>
      </w:tr>
      <w:tr w:rsidR="00704E7C" w:rsidTr="00804B4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704E7C" w:rsidRPr="001B3341" w:rsidRDefault="00704E7C" w:rsidP="00704E7C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704E7C" w:rsidRDefault="00704E7C" w:rsidP="00E138D7">
            <w:pPr>
              <w:pStyle w:val="QuestionStyle"/>
            </w:pPr>
            <w:r>
              <w:t>Use the grid to draw a 3D representation of a triangular prism.</w:t>
            </w:r>
          </w:p>
          <w:p w:rsidR="00704E7C" w:rsidRDefault="00CC0326" w:rsidP="00E138D7">
            <w:pPr>
              <w:pStyle w:val="QuestionStyle"/>
            </w:pPr>
            <w:r>
              <w:object w:dxaOrig="1440" w:dyaOrig="1440">
                <v:shape id="_x0000_s1167" type="#_x0000_t75" style="position:absolute;margin-left:47.25pt;margin-top:5.55pt;width:328.6pt;height:103.4pt;z-index:251774976;mso-position-horizontal-relative:text;mso-position-vertical-relative:text">
                  <v:imagedata r:id="rId74" o:title=""/>
                </v:shape>
                <o:OLEObject Type="Embed" ProgID="FXDraw3.Document" ShapeID="_x0000_s1167" DrawAspect="Content" ObjectID="_1460096573" r:id="rId75"/>
              </w:object>
            </w:r>
          </w:p>
          <w:p w:rsidR="00704E7C" w:rsidRPr="00DF09AD" w:rsidRDefault="00704E7C" w:rsidP="00E138D7">
            <w:pPr>
              <w:pStyle w:val="QuestionStyle"/>
              <w:rPr>
                <w:position w:val="-6"/>
              </w:rPr>
            </w:pPr>
            <w:r>
              <w:t xml:space="preserve"> </w:t>
            </w: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</w:tc>
      </w:tr>
      <w:tr w:rsidR="00704E7C" w:rsidTr="00804B4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704E7C" w:rsidRPr="001B3341" w:rsidRDefault="00704E7C" w:rsidP="00704E7C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704E7C" w:rsidRDefault="00CC0326" w:rsidP="00E138D7">
            <w:pPr>
              <w:pStyle w:val="QuestionStyle"/>
            </w:pPr>
            <w:r>
              <w:object w:dxaOrig="1440" w:dyaOrig="1440">
                <v:shape id="_x0000_s1168" type="#_x0000_t75" style="position:absolute;margin-left:260.45pt;margin-top:4.2pt;width:85.85pt;height:97.95pt;z-index:251777024;mso-position-horizontal-relative:text;mso-position-vertical-relative:text">
                  <v:imagedata r:id="rId24" o:title=""/>
                </v:shape>
                <o:OLEObject Type="Embed" ProgID="FXDraw3.Document" ShapeID="_x0000_s1168" DrawAspect="Content" ObjectID="_1460096574" r:id="rId76"/>
              </w:object>
            </w:r>
            <w:r w:rsidR="00704E7C">
              <w:t>How many faces are there on this solid?</w:t>
            </w: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 wp14:anchorId="01C0BDFD" wp14:editId="5A454FFA">
                      <wp:simplePos x="0" y="0"/>
                      <wp:positionH relativeFrom="column">
                        <wp:posOffset>1536700</wp:posOffset>
                      </wp:positionH>
                      <wp:positionV relativeFrom="paragraph">
                        <wp:posOffset>168275</wp:posOffset>
                      </wp:positionV>
                      <wp:extent cx="754380" cy="373380"/>
                      <wp:effectExtent l="0" t="0" r="26670" b="26670"/>
                      <wp:wrapNone/>
                      <wp:docPr id="300" name="Rectangle 3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04B46" w:rsidRPr="00804B46" w:rsidRDefault="00804B46" w:rsidP="00804B46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</w:pPr>
                                  <w:r w:rsidRPr="00804B46">
                                    <w:rPr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C0BDFD" id="Rectangle 300" o:spid="_x0000_s1031" style="position:absolute;margin-left:121pt;margin-top:13.25pt;width:59.4pt;height:29.4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" filled="f" strokecolor="black [3213]" strokeweight="1.5pt">
                      <v:textbox>
                        <w:txbxContent>
                          <w:p w:rsidR="00804B46" w:rsidRPr="00804B46" w:rsidRDefault="00804B46" w:rsidP="00804B46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804B46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  <w:r>
              <w:t xml:space="preserve">                                                             </w:t>
            </w:r>
          </w:p>
          <w:p w:rsidR="00704E7C" w:rsidRDefault="00704E7C" w:rsidP="00E138D7">
            <w:pPr>
              <w:pStyle w:val="QuestionStyle"/>
            </w:pPr>
          </w:p>
        </w:tc>
      </w:tr>
      <w:tr w:rsidR="00FB36F8" w:rsidTr="00804B4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FB36F8" w:rsidRPr="001B3341" w:rsidRDefault="00FB36F8" w:rsidP="00FB36F8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FB36F8" w:rsidRDefault="00FB36F8" w:rsidP="00FB36F8">
            <w:pPr>
              <w:pStyle w:val="QuestionStyle"/>
            </w:pPr>
            <w:r>
              <w:t xml:space="preserve">Which of these words could </w:t>
            </w:r>
            <w:r w:rsidRPr="00200B3A">
              <w:rPr>
                <w:b/>
              </w:rPr>
              <w:t>not</w:t>
            </w:r>
            <w:r>
              <w:t xml:space="preserve"> be used to classify the shape shown?</w:t>
            </w:r>
          </w:p>
          <w:p w:rsidR="00FB36F8" w:rsidRDefault="00CC0326" w:rsidP="00FB36F8">
            <w:pPr>
              <w:pStyle w:val="QuestionStyle"/>
            </w:pPr>
            <w:r>
              <w:object w:dxaOrig="1440" w:dyaOrig="1440" w14:anchorId="3877AB9C">
                <v:shape id="_x0000_s1192" type="#_x0000_t75" style="position:absolute;margin-left:280.55pt;margin-top:6pt;width:119.35pt;height:95.35pt;z-index:251824128;mso-position-horizontal-relative:text;mso-position-vertical-relative:text">
                  <v:imagedata r:id="rId26" o:title=""/>
                </v:shape>
                <o:OLEObject Type="Embed" ProgID="FXDraw3.Document" ShapeID="_x0000_s1192" DrawAspect="Content" ObjectID="_1460096575" r:id="rId77"/>
              </w:object>
            </w:r>
          </w:p>
          <w:p w:rsidR="00FB36F8" w:rsidRPr="00200B3A" w:rsidRDefault="00FB36F8" w:rsidP="00FB36F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B36F8" w:rsidRPr="00200B3A" w:rsidRDefault="00FB36F8" w:rsidP="00FB36F8">
            <w:pPr>
              <w:rPr>
                <w:rFonts w:ascii="Times New Roman" w:hAnsi="Times New Roman"/>
                <w:sz w:val="24"/>
                <w:szCs w:val="24"/>
              </w:rPr>
            </w:pPr>
            <w:r w:rsidRPr="00200B3A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823104" behindDoc="0" locked="0" layoutInCell="1" allowOverlap="1" wp14:anchorId="286872BF" wp14:editId="4A06D1B1">
                      <wp:simplePos x="0" y="0"/>
                      <wp:positionH relativeFrom="column">
                        <wp:posOffset>207010</wp:posOffset>
                      </wp:positionH>
                      <wp:positionV relativeFrom="paragraph">
                        <wp:posOffset>17780</wp:posOffset>
                      </wp:positionV>
                      <wp:extent cx="190500" cy="906780"/>
                      <wp:effectExtent l="0" t="0" r="19050" b="26670"/>
                      <wp:wrapNone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0500" cy="9067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8F76AD3" id="Group 3" o:spid="_x0000_s1026" style="position:absolute;margin-left:16.3pt;margin-top:1.4pt;width:15pt;height:71.4pt;z-index:25182310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ZHzsAA&#10;AADaAAAADwAAAGRycy9kb3ducmV2LnhtbESPQWsCMRSE7wX/Q3iCt5q1SOmuRhGp0qNre/H22Dx3&#10;FzcvIYka/70pFHocZuYbZrlOZhA38qG3rGA2LUAQN1b33Cr4+d69foAIEVnjYJkUPCjAejV6WWKl&#10;7Z1ruh1jKzKEQ4UKuhhdJWVoOjIYptYRZ+9svcGYpW+l9njPcDPIt6J4lwZ7zgsdOtp21FyOV6Pg&#10;0+v6cCqTc4e0r3e+KN2ZS6Um47RZgIiU4n/4r/2lFczh90q+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OZHzsAAAADaAAAADwAAAAAAAAAAAAAAAACYAgAAZHJzL2Rvd25y&#10;ZXYueG1sUEsFBgAAAAAEAAQA9QAAAIUDAAAAAA==&#10;" fillcolor="black [3213]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eGZMQA&#10;AADaAAAADwAAAGRycy9kb3ducmV2LnhtbESPQWvCQBSE70L/w/IKXqRuWtDG1E2QFsVehFqx10f2&#10;NQnNvg3ZNYn+ercgeBxm5htmmQ2mFh21rrKs4HkagSDOra64UHD4Xj/FIJxH1lhbJgVncpClD6Ml&#10;Jtr2/EXd3hciQNglqKD0vkmkdHlJBt3UNsTB+7WtQR9kW0jdYh/gppYvUTSXBisOCyU29F5S/rc/&#10;GQXxOTbH7rjb/NAn9x+XnX5dTRZKjR+H1RsIT4O/h2/trVYwg/8r4QbI9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3hmTEAAAA2g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pFsMIA&#10;AADbAAAADwAAAGRycy9kb3ducmV2LnhtbERPTWvCQBC9C/6HZYReRDd6qGnqKqJY2otgLHodstMk&#10;mJ0N2TWJ/fXdguBtHu9zluveVKKlxpWWFcymEQjizOqScwXfp/0kBuE8ssbKMim4k4P1ajhYYqJt&#10;x0dqU5+LEMIuQQWF93UipcsKMuimtiYO3I9tDPoAm1zqBrsQbio5j6JXabDk0FBgTduCsmt6Mwri&#10;e2zO7fnwcaEv7na/B73YjN+Uehn1m3cQnnr/FD/cnzrMn8H/L+EAuf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+kWwwgAAANsAAAAPAAAAAAAAAAAAAAAAAJgCAABkcnMvZG93&#10;bnJldi54bWxQSwUGAAAAAAQABAD1AAAAhw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jbx8MA&#10;AADbAAAADwAAAGRycy9kb3ducmV2LnhtbERPTWvCQBC9F/oflil4KbqpBxtjNiItFb0ItaLXITsm&#10;odnZkN0m0V/vCgVv83ifky4HU4uOWldZVvA2iUAQ51ZXXCg4/HyNYxDOI2usLZOCCzlYZs9PKSba&#10;9vxN3d4XIoSwS1BB6X2TSOnykgy6iW2IA3e2rUEfYFtI3WIfwk0tp1E0kwYrDg0lNvRRUv67/zMK&#10;4ktsjt1xtz7RlvvP606/r17nSo1ehtUChKfBP8T/7o0O86dw/yUcIL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jbx8MAAADb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Pr="00200B3A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Parallelogram.</w:t>
            </w:r>
          </w:p>
          <w:p w:rsidR="00FB36F8" w:rsidRPr="00200B3A" w:rsidRDefault="00FB36F8" w:rsidP="00FB36F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B36F8" w:rsidRDefault="00FB36F8" w:rsidP="00FB36F8">
            <w:pPr>
              <w:rPr>
                <w:rFonts w:ascii="Times New Roman" w:hAnsi="Times New Roman"/>
                <w:sz w:val="24"/>
                <w:szCs w:val="24"/>
              </w:rPr>
            </w:pPr>
            <w:r w:rsidRPr="00200B3A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Quadrilateral</w:t>
            </w:r>
          </w:p>
          <w:p w:rsidR="00FB36F8" w:rsidRPr="00315488" w:rsidRDefault="00FB36F8" w:rsidP="00FB36F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B36F8" w:rsidRPr="00200B3A" w:rsidRDefault="00FB36F8" w:rsidP="00FB36F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Rectangle.</w:t>
            </w:r>
            <w:r w:rsidRPr="00200B3A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FB36F8" w:rsidRPr="00200B3A" w:rsidRDefault="00FB36F8" w:rsidP="00FB36F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B36F8" w:rsidRPr="00200B3A" w:rsidRDefault="00FB36F8" w:rsidP="00FB36F8">
            <w:pPr>
              <w:rPr>
                <w:rFonts w:ascii="Times New Roman" w:hAnsi="Times New Roman"/>
                <w:sz w:val="24"/>
                <w:szCs w:val="24"/>
              </w:rPr>
            </w:pPr>
            <w:r w:rsidRPr="00200B3A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Rhombus.</w:t>
            </w:r>
          </w:p>
          <w:p w:rsidR="00FB36F8" w:rsidRPr="00200B3A" w:rsidRDefault="00FB36F8" w:rsidP="00FB36F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B36F8" w:rsidRDefault="00FB36F8" w:rsidP="00FB36F8">
            <w:pPr>
              <w:pStyle w:val="QuestionStyle"/>
            </w:pPr>
          </w:p>
        </w:tc>
      </w:tr>
      <w:tr w:rsidR="00704E7C" w:rsidTr="00804B4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704E7C" w:rsidRPr="001B3341" w:rsidRDefault="00704E7C" w:rsidP="00704E7C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shape below is not a convex polygon?</w:t>
            </w:r>
          </w:p>
          <w:p w:rsidR="00704E7C" w:rsidRDefault="00CC0326" w:rsidP="00804B4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170" type="#_x0000_t75" style="position:absolute;margin-left:83.25pt;margin-top:13.1pt;width:299.05pt;height:147.25pt;z-index:-251535360;mso-position-horizontal-relative:text;mso-position-vertical-relative:text">
                  <v:imagedata r:id="rId28" o:title=""/>
                </v:shape>
                <o:OLEObject Type="Embed" ProgID="FXDraw3.Document" ShapeID="_x0000_s1170" DrawAspect="Content" ObjectID="_1460096576" r:id="rId78"/>
              </w:object>
            </w: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4656" behindDoc="0" locked="0" layoutInCell="1" allowOverlap="1" wp14:anchorId="09B885CA" wp14:editId="06F14644">
                      <wp:simplePos x="0" y="0"/>
                      <wp:positionH relativeFrom="column">
                        <wp:posOffset>454025</wp:posOffset>
                      </wp:positionH>
                      <wp:positionV relativeFrom="paragraph">
                        <wp:posOffset>117475</wp:posOffset>
                      </wp:positionV>
                      <wp:extent cx="2819400" cy="1057275"/>
                      <wp:effectExtent l="0" t="0" r="19050" b="28575"/>
                      <wp:wrapNone/>
                      <wp:docPr id="306" name="Group 3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9400" cy="1057275"/>
                                <a:chOff x="2830" y="7770"/>
                                <a:chExt cx="4440" cy="1665"/>
                              </a:xfrm>
                            </wpg:grpSpPr>
                            <wps:wsp>
                              <wps:cNvPr id="307" name="AutoShape 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30" y="7770"/>
                                  <a:ext cx="307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8" name="AutoShape 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963" y="7770"/>
                                  <a:ext cx="307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309" name="Group 8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830" y="9255"/>
                                  <a:ext cx="4440" cy="180"/>
                                  <a:chOff x="2830" y="8310"/>
                                  <a:chExt cx="4440" cy="180"/>
                                </a:xfrm>
                              </wpg:grpSpPr>
                              <wps:wsp>
                                <wps:cNvPr id="310" name="AutoShape 9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830" y="8310"/>
                                    <a:ext cx="307" cy="180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chemeClr val="accent2">
                                      <a:lumMod val="75000"/>
                                    </a:schemeClr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11" name="AutoShape 9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963" y="8310"/>
                                    <a:ext cx="307" cy="180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72858EE" id="Group 306" o:spid="_x0000_s1026" style="position:absolute;margin-left:35.75pt;margin-top:9.25pt;width:222pt;height:83.25pt;z-index:251654656" coordorigin="2830,7770" coordsize="4440,1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">
                      <v:roundrect id="AutoShape 87" o:spid="_x0000_s1027" style="position:absolute;left:2830;top:777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3CmMUA&#10;AADcAAAADwAAAGRycy9kb3ducmV2LnhtbESPzWrDMBCE74W8g9hCb43UlubHjRJCoaW3UCeHHDfW&#10;xja1Vo4kO26fPioEchxm5htmsRpsI3ryoXas4WmsQBAXztRcathtPx5nIEJENtg4Jg2/FGC1HN0t&#10;MDPuzN/U57EUCcIhQw1VjG0mZSgqshjGriVO3tF5izFJX0rj8ZzgtpHPSk2kxZrTQoUtvVdU/OSd&#10;1VAY1Sm/7zfzw2vM//ruxPLzpPXD/bB+AxFpiLfwtf1lNLyoKfyfSUdALi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XcKYxQAAANwAAAAPAAAAAAAAAAAAAAAAAJgCAABkcnMv&#10;ZG93bnJldi54bWxQSwUGAAAAAAQABAD1AAAAigMAAAAA&#10;"/>
                      <v:roundrect id="AutoShape 88" o:spid="_x0000_s1028" style="position:absolute;left:6963;top:777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JW6sEA&#10;AADcAAAADwAAAGRycy9kb3ducmV2LnhtbERPz2vCMBS+C/4P4Qm72UTHRDujiLCx21j14PGteWvL&#10;mpeapLXbX78cBh4/vt/b/WhbMZAPjWMNi0yBIC6dabjScD69zNcgQkQ22DomDT8UYL+bTraYG3fj&#10;DxqKWIkUwiFHDXWMXS5lKGuyGDLXESfuy3mLMUFfSePxlsJtK5dKraTFhlNDjR0dayq/i95qKI3q&#10;lb8M75vPp1j8Dv2V5etV64fZeHgGEWmMd/G/+81oeFRpbTqTjoD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/CVurBAAAA3AAAAA8AAAAAAAAAAAAAAAAAmAIAAGRycy9kb3du&#10;cmV2LnhtbFBLBQYAAAAABAAEAPUAAACGAwAAAAA=&#10;"/>
                      <v:group id="Group 89" o:spid="_x0000_s1029" style="position:absolute;left:2830;top:9255;width:4440;height:180" coordorigin="2830,8310" coordsize="4440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pdIMUAAADc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yjG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c6XSDFAAAA3AAA&#10;AA8AAAAAAAAAAAAAAAAAqgIAAGRycy9kb3ducmV2LnhtbFBLBQYAAAAABAAEAPoAAACcAwAAAAA=&#10;">
                        <v:roundrect id="AutoShape 90" o:spid="_x0000_s1030" style="position:absolute;left:2830;top:831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R0EMIA&#10;AADcAAAADwAAAGRycy9kb3ducmV2LnhtbERPy2oCMRTdF/oP4Rbc1cwoioxGKYWCgi58dNHdZXKd&#10;jE5upkkcx79vFgWXh/NerHrbiI58qB0ryIcZCOLS6ZorBafj1/sMRIjIGhvHpOBBAVbL15cFFtrd&#10;eU/dIVYihXAoUIGJsS2kDKUhi2HoWuLEnZ23GBP0ldQe7yncNnKUZVNpsebUYLClT0Pl9XCzCvba&#10;+DD53e667eY0yb/LPl5+jFKDt/5jDiJSH5/if/daKxjnaX46k46A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NHQQwgAAANwAAAAPAAAAAAAAAAAAAAAAAJgCAABkcnMvZG93&#10;bnJldi54bWxQSwUGAAAAAAQABAD1AAAAhwMAAAAA&#10;" fillcolor="#943634 [2405]"/>
                        <v:roundrect id="AutoShape 91" o:spid="_x0000_s1031" style="position:absolute;left:6963;top:8310;width:307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FpqsQA&#10;AADcAAAADwAAAGRycy9kb3ducmV2LnhtbESPQWvCQBSE74X+h+UVequ7abHY6CoitPQmRg89PrPP&#10;JJh9G3c3Me2vdwuFHoeZ+YZZrEbbioF8aBxryCYKBHHpTMOVhsP+/WkGIkRkg61j0vBNAVbL+7sF&#10;5sZdeUdDESuRIBxy1FDH2OVShrImi2HiOuLknZy3GJP0lTQerwluW/ms1Ku02HBaqLGjTU3lueit&#10;htKoXvmvYft2nMbiZ+gvLD8uWj8+jOs5iEhj/A//tT+Nhpcsg98z6Qj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haarEAAAA3AAAAA8AAAAAAAAAAAAAAAAAmAIAAGRycy9k&#10;b3ducmV2LnhtbFBLBQYAAAAABAAEAPUAAACJAwAAAAA=&#10;"/>
                      </v:group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E138D7">
            <w:pPr>
              <w:pStyle w:val="QuestionStyle"/>
            </w:pPr>
          </w:p>
        </w:tc>
      </w:tr>
      <w:tr w:rsidR="00704E7C" w:rsidTr="00804B4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704E7C" w:rsidRPr="001B3341" w:rsidRDefault="00704E7C" w:rsidP="00704E7C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704E7C" w:rsidRDefault="00704E7C" w:rsidP="00E138D7">
            <w:pPr>
              <w:pStyle w:val="QuestionStyle"/>
            </w:pPr>
            <w:r>
              <w:t>Kayla has dra</w:t>
            </w:r>
            <w:r w:rsidRPr="00310613">
              <w:t>w</w:t>
            </w:r>
            <w:r>
              <w:t>n</w:t>
            </w:r>
            <w:r w:rsidRPr="00310613">
              <w:t xml:space="preserve"> in all the diagonals on the</w:t>
            </w:r>
            <w:r>
              <w:t xml:space="preserve"> rectangle. </w:t>
            </w:r>
          </w:p>
          <w:p w:rsidR="00704E7C" w:rsidRDefault="00704E7C" w:rsidP="00E138D7">
            <w:pPr>
              <w:pStyle w:val="QuestionStyle"/>
            </w:pPr>
          </w:p>
          <w:p w:rsidR="00704E7C" w:rsidRPr="00310613" w:rsidRDefault="00CC0326" w:rsidP="00E138D7">
            <w:pPr>
              <w:pStyle w:val="QuestionStyle"/>
            </w:pPr>
            <w:r>
              <w:object w:dxaOrig="1440" w:dyaOrig="1440">
                <v:shape id="_x0000_s1171" type="#_x0000_t75" style="position:absolute;margin-left:129.5pt;margin-top:15.7pt;width:239.4pt;height:107.8pt;z-index:251782144;mso-position-horizontal-relative:text;mso-position-vertical-relative:text">
                  <v:imagedata r:id="rId79" o:title=""/>
                </v:shape>
                <o:OLEObject Type="Embed" ProgID="FXDraw3.Document" ShapeID="_x0000_s1171" DrawAspect="Content" ObjectID="_1460096577" r:id="rId80"/>
              </w:object>
            </w:r>
            <w:r w:rsidR="00704E7C">
              <w:t>Draw in all the diagonals on the</w:t>
            </w:r>
            <w:r w:rsidR="00704E7C" w:rsidRPr="00310613">
              <w:t xml:space="preserve"> pentagon </w:t>
            </w:r>
            <w:r w:rsidR="00704E7C">
              <w:t>and complete the statement below</w:t>
            </w:r>
            <w:r w:rsidR="00704E7C" w:rsidRPr="00310613">
              <w:t xml:space="preserve"> </w:t>
            </w:r>
            <w:r w:rsidR="00704E7C">
              <w:t>by writing a number in the box</w:t>
            </w:r>
            <w:r w:rsidR="00704E7C" w:rsidRPr="00310613">
              <w:t>.</w:t>
            </w: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Pr="00310613" w:rsidRDefault="00704E7C" w:rsidP="00E138D7">
            <w:pPr>
              <w:pStyle w:val="QuestionStyle"/>
            </w:pPr>
          </w:p>
          <w:p w:rsidR="00704E7C" w:rsidRPr="00310613" w:rsidRDefault="00704E7C" w:rsidP="00E138D7">
            <w:pPr>
              <w:pStyle w:val="QuestionStyle"/>
            </w:pPr>
            <w: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712154CC" wp14:editId="26BF1BDC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77470</wp:posOffset>
                      </wp:positionV>
                      <wp:extent cx="466725" cy="352425"/>
                      <wp:effectExtent l="0" t="0" r="28575" b="28575"/>
                      <wp:wrapNone/>
                      <wp:docPr id="312" name="Rectangle 3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" cy="352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04B46" w:rsidRPr="00804B46" w:rsidRDefault="00804B46" w:rsidP="00804B46">
                                  <w:pPr>
                                    <w:jc w:val="center"/>
                                    <w:rPr>
                                      <w:sz w:val="36"/>
                                    </w:rPr>
                                  </w:pPr>
                                  <w:r w:rsidRPr="00804B46">
                                    <w:rPr>
                                      <w:sz w:val="36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2154CC" id="Rectangle 312" o:spid="_x0000_s1032" style="position:absolute;margin-left:76.5pt;margin-top:6.1pt;width:36.75pt;height:27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">
                      <v:textbox>
                        <w:txbxContent>
                          <w:p w:rsidR="00804B46" w:rsidRPr="00804B46" w:rsidRDefault="00804B46" w:rsidP="00804B46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804B46">
                              <w:rPr>
                                <w:sz w:val="36"/>
                              </w:rPr>
                              <w:t>3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04E7C" w:rsidRPr="00310613" w:rsidRDefault="00704E7C" w:rsidP="00E138D7">
            <w:pPr>
              <w:pStyle w:val="QuestionStyle"/>
            </w:pPr>
            <w:r w:rsidRPr="00310613">
              <w:t>A pentagon has</w:t>
            </w:r>
            <w:r w:rsidR="00804B46">
              <w:t xml:space="preserve">   </w:t>
            </w:r>
            <w:r w:rsidRPr="00310613">
              <w:t xml:space="preserve">           </w:t>
            </w:r>
            <w:r>
              <w:t xml:space="preserve"> more </w:t>
            </w:r>
            <w:r w:rsidRPr="00310613">
              <w:t>diagonals</w:t>
            </w:r>
            <w:r>
              <w:t xml:space="preserve"> than a quadrilateral</w:t>
            </w:r>
            <w:r w:rsidRPr="00310613">
              <w:t>.</w:t>
            </w:r>
          </w:p>
          <w:p w:rsidR="00704E7C" w:rsidRDefault="00704E7C" w:rsidP="00E138D7">
            <w:pPr>
              <w:pStyle w:val="QuestionStyle"/>
            </w:pPr>
          </w:p>
        </w:tc>
      </w:tr>
      <w:tr w:rsidR="00704E7C" w:rsidRPr="00481675" w:rsidTr="00804B4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704E7C" w:rsidRPr="001B3341" w:rsidRDefault="00704E7C" w:rsidP="00704E7C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704E7C" w:rsidRDefault="00CC0326" w:rsidP="00E138D7">
            <w:pPr>
              <w:pStyle w:val="QuestionStyle"/>
            </w:pPr>
            <w:r>
              <w:object w:dxaOrig="1440" w:dyaOrig="1440">
                <v:shape id="_x0000_s1172" type="#_x0000_t75" style="position:absolute;margin-left:300.55pt;margin-top:-.2pt;width:90.45pt;height:103.9pt;z-index:251785216;mso-position-horizontal-relative:text;mso-position-vertical-relative:text">
                  <v:imagedata r:id="rId81" o:title=""/>
                </v:shape>
                <o:OLEObject Type="Embed" ProgID="FXDraw3.Document" ShapeID="_x0000_s1172" DrawAspect="Content" ObjectID="_1460096578" r:id="rId82"/>
              </w:object>
            </w:r>
            <w:r w:rsidR="00704E7C">
              <w:t>Two students make a comment about the shape shown.</w:t>
            </w:r>
          </w:p>
          <w:p w:rsidR="00704E7C" w:rsidRDefault="00704E7C" w:rsidP="00E138D7">
            <w:pPr>
              <w:pStyle w:val="QuestionStyle"/>
            </w:pPr>
          </w:p>
          <w:p w:rsidR="00704E7C" w:rsidRPr="00481675" w:rsidRDefault="00704E7C" w:rsidP="00E138D7">
            <w:pPr>
              <w:pStyle w:val="QuestionStyle"/>
            </w:pPr>
            <w:r>
              <w:t xml:space="preserve">Richard : </w:t>
            </w:r>
            <w:r w:rsidRPr="00481675">
              <w:t>The shape has rotational symmetry of order 6</w:t>
            </w:r>
            <w:r w:rsidR="004C28C6">
              <w:sym w:font="Wingdings" w:char="F0FC"/>
            </w:r>
            <w:r w:rsidRPr="00481675">
              <w:t>.</w:t>
            </w:r>
          </w:p>
          <w:p w:rsidR="00704E7C" w:rsidRDefault="00704E7C" w:rsidP="00E138D7">
            <w:pPr>
              <w:pStyle w:val="QuestionStyle"/>
            </w:pPr>
          </w:p>
          <w:p w:rsidR="00704E7C" w:rsidRPr="00481675" w:rsidRDefault="00704E7C" w:rsidP="00E138D7">
            <w:pPr>
              <w:pStyle w:val="QuestionStyle"/>
            </w:pPr>
            <w:r>
              <w:t>Martin : The shape has</w:t>
            </w:r>
            <w:r w:rsidR="004C28C6">
              <w:t xml:space="preserve"> 6</w:t>
            </w:r>
            <w:r>
              <w:t xml:space="preserve"> </w:t>
            </w:r>
            <w:r w:rsidRPr="004C28C6">
              <w:rPr>
                <w:strike/>
              </w:rPr>
              <w:t xml:space="preserve">3 </w:t>
            </w:r>
            <w:r w:rsidR="004C28C6">
              <w:t xml:space="preserve">  </w:t>
            </w:r>
            <w:r w:rsidRPr="00481675">
              <w:t>axes of line symmetry.</w:t>
            </w:r>
            <w:r w:rsidR="004C28C6">
              <w:sym w:font="Wingdings 2" w:char="F0D1"/>
            </w: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  <w:r>
              <w:t>Who is correct?</w:t>
            </w:r>
          </w:p>
          <w:p w:rsidR="00704E7C" w:rsidRPr="00481675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  <w:r>
              <w:t xml:space="preserve">     Richard only            Martin only            Richard and Martin       Neither of them.</w:t>
            </w:r>
          </w:p>
          <w:p w:rsidR="00704E7C" w:rsidRDefault="00704E7C" w:rsidP="00E138D7">
            <w:pPr>
              <w:pStyle w:val="QuestionStyle"/>
            </w:pPr>
            <w:r w:rsidRPr="00460C07">
              <mc:AlternateContent>
                <mc:Choice Requires="wpg">
                  <w:drawing>
                    <wp:anchor distT="0" distB="0" distL="114300" distR="114300" simplePos="0" relativeHeight="251656704" behindDoc="0" locked="0" layoutInCell="1" allowOverlap="1" wp14:anchorId="0C9C833E" wp14:editId="6B639D77">
                      <wp:simplePos x="0" y="0"/>
                      <wp:positionH relativeFrom="column">
                        <wp:posOffset>344170</wp:posOffset>
                      </wp:positionH>
                      <wp:positionV relativeFrom="paragraph">
                        <wp:posOffset>106680</wp:posOffset>
                      </wp:positionV>
                      <wp:extent cx="4362450" cy="114300"/>
                      <wp:effectExtent l="0" t="0" r="19050" b="19050"/>
                      <wp:wrapNone/>
                      <wp:docPr id="313" name="Group 3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31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461485" id="Group 313" o:spid="_x0000_s1026" style="position:absolute;margin-left:27.1pt;margin-top:8.4pt;width:343.5pt;height:9pt;z-index:25165670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Pq+cYA&#10;AADcAAAADwAAAGRycy9kb3ducmV2LnhtbESPQWvCQBSE74X+h+UJvRTdqKWmqauIpVIvglH0+sg+&#10;k9Ds25DdJtFf7xYKPQ4z8w0zX/amEi01rrSsYDyKQBBnVpecKzgePocxCOeRNVaWScGVHCwXjw9z&#10;TLTteE9t6nMRIOwSVFB4XydSuqwgg25ka+LgXWxj0AfZ5FI32AW4qeQkil6lwZLDQoE1rQvKvtMf&#10;oyC+xubUnnabM225+7jt9Gz1/KbU06BfvYPw1Pv/8F/7SyuYjl/g90w4AnJ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XPq+c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WdrMUA&#10;AADcAAAADwAAAGRycy9kb3ducmV2LnhtbESPUWvCQBCE3wv9D8cWfKsXlcYSPaUNSEqhoKk/YMmt&#10;STC3F3Krxn/fKxT6OMzMN8x6O7pOXWkIrWcDs2kCirjytuXawPF79/wKKgiyxc4zGbhTgO3m8WGN&#10;mfU3PtC1lFpFCIcMDTQifaZ1qBpyGKa+J47eyQ8OJcqh1nbAW4S7Ts+TJNUOW44LDfaUN1Sdy4sz&#10;IIe0KNN0KXn+We6X7/Piq18UxkyexrcVKKFR/sN/7Q9rYDF7gd8z8Qjo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RZ2sxQAAANwAAAAPAAAAAAAAAAAAAAAAAJgCAABkcnMv&#10;ZG93bnJldi54bWxQSwUGAAAAAAQABAD1AAAAigMAAAAA&#10;" fillcolor="#943634 [2405]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3RFcYA&#10;AADcAAAADwAAAGRycy9kb3ducmV2LnhtbESPQWvCQBSE74L/YXlCL0U3tqBp6iZIi6W9CGqx10f2&#10;mQSzb0N2TWJ/fbcgeBxm5htmlQ2mFh21rrKsYD6LQBDnVldcKPg+bKYxCOeRNdaWScGVHGTpeLTC&#10;RNued9TtfSEChF2CCkrvm0RKl5dk0M1sQxy8k20N+iDbQuoW+wA3tXyKooU0WHFYKLGht5Ly8/5i&#10;FMTX2By74/bjh764f//d6uX68UWph8mwfgXhafD38K39qRU8zxfwfy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u3RFcYAAADcAAAADwAAAAAAAAAAAAAAAACYAgAAZHJz&#10;L2Rvd25yZXYueG1sUEsFBgAAAAAEAAQA9QAAAIsD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F0jsYA&#10;AADcAAAADwAAAGRycy9kb3ducmV2LnhtbESPQWvCQBSE74L/YXlCL6IbW6hp6iZIi6W9CGqx10f2&#10;mQSzb0N2TWJ/fbcgeBxm5htmlQ2mFh21rrKsYDGPQBDnVldcKPg+bGYxCOeRNdaWScGVHGTpeLTC&#10;RNued9TtfSEChF2CCkrvm0RKl5dk0M1tQxy8k20N+iDbQuoW+wA3tXyMomdpsOKwUGJDbyXl5/3F&#10;KIivsTl2x+3HD31x//671cv19EWph8mwfgXhafD38K39qRU8LZbwfy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aF0js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</w:p>
          <w:p w:rsidR="00704E7C" w:rsidRPr="00481675" w:rsidRDefault="00704E7C" w:rsidP="00E138D7">
            <w:pPr>
              <w:pStyle w:val="QuestionStyle"/>
            </w:pPr>
          </w:p>
        </w:tc>
      </w:tr>
      <w:tr w:rsidR="00704E7C" w:rsidTr="00804B4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704E7C" w:rsidRPr="001B3341" w:rsidRDefault="00704E7C" w:rsidP="00704E7C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704E7C" w:rsidRDefault="00704E7C" w:rsidP="00E138D7">
            <w:pPr>
              <w:pStyle w:val="QuestionStyle"/>
            </w:pPr>
            <w:r>
              <w:t>Which shape below has rotational symmetry of order 4?</w:t>
            </w:r>
          </w:p>
          <w:p w:rsidR="00704E7C" w:rsidRDefault="00CC0326" w:rsidP="00E138D7">
            <w:pPr>
              <w:pStyle w:val="QuestionStyle"/>
            </w:pPr>
            <w:r>
              <w:object w:dxaOrig="1440" w:dyaOrig="1440">
                <v:shape id="_x0000_s1173" type="#_x0000_t75" style="position:absolute;margin-left:5.8pt;margin-top:12.4pt;width:435.85pt;height:56pt;z-index:251786240;mso-position-horizontal-relative:text;mso-position-vertical-relative:text">
                  <v:imagedata r:id="rId34" o:title=""/>
                </v:shape>
                <o:OLEObject Type="Embed" ProgID="FXDraw3.Document" ShapeID="_x0000_s1173" DrawAspect="Content" ObjectID="_1460096579" r:id="rId83"/>
              </w:object>
            </w: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  <w: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679CC40E" wp14:editId="041A4799">
                      <wp:simplePos x="0" y="0"/>
                      <wp:positionH relativeFrom="column">
                        <wp:posOffset>5186045</wp:posOffset>
                      </wp:positionH>
                      <wp:positionV relativeFrom="paragraph">
                        <wp:posOffset>100330</wp:posOffset>
                      </wp:positionV>
                      <wp:extent cx="170815" cy="114300"/>
                      <wp:effectExtent l="0" t="0" r="19685" b="19050"/>
                      <wp:wrapNone/>
                      <wp:docPr id="318" name="AutoShap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0815" cy="1143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14A43B02" id="AutoShape 3" o:spid="_x0000_s1026" style="position:absolute;margin-left:408.35pt;margin-top:7.9pt;width:13.45pt;height:9pt;z-index:25165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" fillcolor="#943634 [2405]" strokecolor="windowText" strokeweight="1pt"/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7F396B61" wp14:editId="58D96E49">
                      <wp:simplePos x="0" y="0"/>
                      <wp:positionH relativeFrom="column">
                        <wp:posOffset>3753485</wp:posOffset>
                      </wp:positionH>
                      <wp:positionV relativeFrom="paragraph">
                        <wp:posOffset>100330</wp:posOffset>
                      </wp:positionV>
                      <wp:extent cx="170815" cy="114300"/>
                      <wp:effectExtent l="0" t="0" r="19685" b="19050"/>
                      <wp:wrapNone/>
                      <wp:docPr id="319" name="AutoShap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0815" cy="1143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14F5672C" id="AutoShape 6" o:spid="_x0000_s1026" style="position:absolute;margin-left:295.55pt;margin-top:7.9pt;width:13.45pt;height:9pt;z-index:25166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" strokecolor="windowText" strokeweight="1pt"/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2868BEB6" wp14:editId="55691DF0">
                      <wp:simplePos x="0" y="0"/>
                      <wp:positionH relativeFrom="column">
                        <wp:posOffset>2085340</wp:posOffset>
                      </wp:positionH>
                      <wp:positionV relativeFrom="paragraph">
                        <wp:posOffset>90805</wp:posOffset>
                      </wp:positionV>
                      <wp:extent cx="171450" cy="114300"/>
                      <wp:effectExtent l="0" t="0" r="19050" b="19050"/>
                      <wp:wrapNone/>
                      <wp:docPr id="320" name="Auto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1143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2365916" id="AutoShape 5" o:spid="_x0000_s1026" style="position:absolute;margin-left:164.2pt;margin-top:7.15pt;width:13.5pt;height:9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" strokecolor="windowText" strokeweight="1pt"/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3CAE6784" wp14:editId="09C5F8F1">
                      <wp:simplePos x="0" y="0"/>
                      <wp:positionH relativeFrom="column">
                        <wp:posOffset>530860</wp:posOffset>
                      </wp:positionH>
                      <wp:positionV relativeFrom="paragraph">
                        <wp:posOffset>90805</wp:posOffset>
                      </wp:positionV>
                      <wp:extent cx="171450" cy="114300"/>
                      <wp:effectExtent l="0" t="0" r="19050" b="19050"/>
                      <wp:wrapNone/>
                      <wp:docPr id="321" name="AutoShap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1143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48977267" id="AutoShape 4" o:spid="_x0000_s1026" style="position:absolute;margin-left:41.8pt;margin-top:7.15pt;width:13.5pt;height:9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" strokecolor="windowText" strokeweight="1pt"/>
                  </w:pict>
                </mc:Fallback>
              </mc:AlternateContent>
            </w: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</w:tc>
      </w:tr>
      <w:tr w:rsidR="00704E7C" w:rsidTr="00804B4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704E7C" w:rsidRPr="001B3341" w:rsidRDefault="00704E7C" w:rsidP="00704E7C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704E7C" w:rsidRDefault="00704E7C" w:rsidP="00E138D7">
            <w:pPr>
              <w:pStyle w:val="QuestionStyle"/>
            </w:pPr>
            <w:r>
              <w:t xml:space="preserve">Sketch and name a solid which has only four faces, all of which are triangles.  </w:t>
            </w:r>
          </w:p>
          <w:p w:rsidR="00704E7C" w:rsidRDefault="00704E7C" w:rsidP="00E138D7">
            <w:pPr>
              <w:pStyle w:val="QuestionStyle"/>
            </w:pPr>
          </w:p>
          <w:p w:rsidR="00704E7C" w:rsidRPr="005E23D4" w:rsidRDefault="00704E7C" w:rsidP="00E138D7">
            <w:pPr>
              <w:pStyle w:val="QuestionStyle"/>
            </w:pPr>
            <w:r>
              <w:t xml:space="preserve">                       Sketch                                                  Name   </w:t>
            </w:r>
          </w:p>
          <w:p w:rsidR="00704E7C" w:rsidRDefault="00CC0326" w:rsidP="00E138D7">
            <w:pPr>
              <w:pStyle w:val="QuestionStyle"/>
            </w:pPr>
            <w:r>
              <w:object w:dxaOrig="1440" w:dyaOrig="1440">
                <v:shape id="_x0000_s1187" type="#_x0000_t75" style="position:absolute;margin-left:46.7pt;margin-top:10.2pt;width:91.1pt;height:84pt;z-index:251816960;mso-position-horizontal-relative:text;mso-position-vertical-relative:text">
                  <v:imagedata r:id="rId84" o:title=""/>
                </v:shape>
                <o:OLEObject Type="Embed" ProgID="FXDraw3.Document" ShapeID="_x0000_s1187" DrawAspect="Content" ObjectID="_1460096580" r:id="rId85"/>
              </w:object>
            </w:r>
            <w:r w:rsidR="00704E7C"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0AEBDBB1" wp14:editId="1557DA3D">
                      <wp:simplePos x="0" y="0"/>
                      <wp:positionH relativeFrom="column">
                        <wp:posOffset>2845436</wp:posOffset>
                      </wp:positionH>
                      <wp:positionV relativeFrom="paragraph">
                        <wp:posOffset>43180</wp:posOffset>
                      </wp:positionV>
                      <wp:extent cx="2628900" cy="373380"/>
                      <wp:effectExtent l="0" t="0" r="19050" b="26670"/>
                      <wp:wrapNone/>
                      <wp:docPr id="322" name="Rectangle 3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289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C28C6" w:rsidRPr="004C28C6" w:rsidRDefault="004C28C6" w:rsidP="004C28C6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Triangular Pyramid (Tetrahedron)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EBDBB1" id="Rectangle 322" o:spid="_x0000_s1033" style="position:absolute;margin-left:224.05pt;margin-top:3.4pt;width:207pt;height:29.4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" filled="f" strokecolor="black [3213]" strokeweight="1.5pt">
                      <v:textbox>
                        <w:txbxContent>
                          <w:p w:rsidR="004C28C6" w:rsidRPr="004C28C6" w:rsidRDefault="004C28C6" w:rsidP="004C28C6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Triangular Pyramid (Tetrahedron)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</w:tc>
      </w:tr>
      <w:tr w:rsidR="00704E7C" w:rsidTr="00804B4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704E7C" w:rsidRPr="001B3341" w:rsidRDefault="00704E7C" w:rsidP="00704E7C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name of the solid shown below?</w:t>
            </w:r>
          </w:p>
          <w:p w:rsidR="00704E7C" w:rsidRDefault="00CC0326" w:rsidP="00804B46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175" type="#_x0000_t75" style="position:absolute;margin-left:59.6pt;margin-top:6.95pt;width:135.65pt;height:80.9pt;z-index:251793408;mso-position-horizontal-relative:text;mso-position-vertical-relative:text">
                  <v:imagedata r:id="rId36" o:title=""/>
                </v:shape>
                <o:OLEObject Type="Embed" ProgID="FXDraw3.Document" ShapeID="_x0000_s1175" DrawAspect="Content" ObjectID="_1460096581" r:id="rId86"/>
              </w:object>
            </w:r>
            <w:r w:rsidR="00704E7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665C0DD4" wp14:editId="748B7CA4">
                      <wp:simplePos x="0" y="0"/>
                      <wp:positionH relativeFrom="column">
                        <wp:posOffset>2835910</wp:posOffset>
                      </wp:positionH>
                      <wp:positionV relativeFrom="paragraph">
                        <wp:posOffset>818515</wp:posOffset>
                      </wp:positionV>
                      <wp:extent cx="2505710" cy="373380"/>
                      <wp:effectExtent l="0" t="0" r="27940" b="26670"/>
                      <wp:wrapNone/>
                      <wp:docPr id="328" name="Rectangle 3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0507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C28C6" w:rsidRPr="004C28C6" w:rsidRDefault="004C28C6" w:rsidP="004C28C6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(Irregular) Pentagonal Prism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5C0DD4" id="Rectangle 328" o:spid="_x0000_s1034" style="position:absolute;margin-left:223.3pt;margin-top:64.45pt;width:197.3pt;height:29.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" filled="f" strokecolor="black [3213]" strokeweight="1.5pt">
                      <v:textbox>
                        <w:txbxContent>
                          <w:p w:rsidR="004C28C6" w:rsidRPr="004C28C6" w:rsidRDefault="004C28C6" w:rsidP="004C28C6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(Irregular) Pentagonal Prism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04E7C" w:rsidTr="00804B4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704E7C" w:rsidRPr="001B3341" w:rsidRDefault="00704E7C" w:rsidP="00704E7C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of the following solids has exactly four triangular faces and one square face?</w:t>
            </w: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Pr="001C7527" w:rsidRDefault="00704E7C" w:rsidP="00804B4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704E7C" w:rsidRPr="001C7527" w:rsidRDefault="00704E7C" w:rsidP="00804B46">
            <w:pPr>
              <w:ind w:left="720"/>
              <w:rPr>
                <w:rFonts w:ascii="Times New Roman" w:hAnsi="Times New Roman"/>
                <w:sz w:val="24"/>
                <w:szCs w:val="24"/>
              </w:rPr>
            </w:pPr>
            <w:r w:rsidRPr="001C7527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3872" behindDoc="0" locked="0" layoutInCell="1" allowOverlap="1" wp14:anchorId="26399EBC" wp14:editId="0B8B4F38">
                      <wp:simplePos x="0" y="0"/>
                      <wp:positionH relativeFrom="column">
                        <wp:posOffset>222885</wp:posOffset>
                      </wp:positionH>
                      <wp:positionV relativeFrom="paragraph">
                        <wp:posOffset>29210</wp:posOffset>
                      </wp:positionV>
                      <wp:extent cx="2247900" cy="390525"/>
                      <wp:effectExtent l="0" t="0" r="19050" b="28575"/>
                      <wp:wrapNone/>
                      <wp:docPr id="323" name="Group 3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7900" cy="390525"/>
                                <a:chOff x="0" y="0"/>
                                <a:chExt cx="2247900" cy="390525"/>
                              </a:xfrm>
                            </wpg:grpSpPr>
                            <wps:wsp>
                              <wps:cNvPr id="32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9A2222" id="Group 323" o:spid="_x0000_s1026" style="position:absolute;margin-left:17.55pt;margin-top:2.3pt;width:177pt;height:30.75pt;z-index:251663872" coordsize="22479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">
                      <v:roundrect id="AutoShape 3" o:spid="_x0000_s1027" style="position:absolute;left:20764;top:2762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8gRMYA&#10;AADcAAAADwAAAGRycy9kb3ducmV2LnhtbESPQWvCQBSE74L/YXmCF6mb2lJjdBWpWPQiaIu9PrLP&#10;JJh9G7JrEvvru0Khx2FmvmEWq86UoqHaFZYVPI8jEMSp1QVnCr4+t08xCOeRNZaWScGdHKyW/d4C&#10;E21bPlJz8pkIEHYJKsi9rxIpXZqTQTe2FXHwLrY26IOsM6lrbAPclHISRW/SYMFhIceK3nNKr6eb&#10;URDfY3NuzoePb9pzu/k56Ol6NFNqOOjWcxCeOv8f/mvvtIKXySs8zo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x8gRM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OF38YA&#10;AADcAAAADwAAAGRycy9kb3ducmV2LnhtbESPQWvCQBSE74L/YXmCF6mbWlpjdBWpWPQiaIu9PrLP&#10;JJh9G7JrEvvru0Khx2FmvmEWq86UoqHaFZYVPI8jEMSp1QVnCr4+t08xCOeRNZaWScGdHKyW/d4C&#10;E21bPlJz8pkIEHYJKsi9rxIpXZqTQTe2FXHwLrY26IOsM6lrbAPclHISRW/SYMFhIceK3nNKr6eb&#10;URDfY3NuzoePb9pzu/k56Ol6NFNqOOjWcxCeOv8f/mvvtIKXySs8zo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OF38YAAADcAAAADwAAAAAAAAAAAAAAAACYAgAAZHJz&#10;L2Rvd25yZXYueG1sUEsFBgAAAAAEAAQA9QAAAIsDAAAAAA==&#10;" strokecolor="windowText" strokeweight="1pt"/>
                      <v:roundrect id="AutoShape 5" o:spid="_x0000_s1029" style="position:absolute;top:27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EbqMYA&#10;AADcAAAADwAAAGRycy9kb3ducmV2LnhtbESPQWvCQBSE74L/YXlCL0U3taBp6iZIi6W9CGqx10f2&#10;mQSzb0N2TWJ/fbcgeBxm5htmlQ2mFh21rrKs4GkWgSDOra64UPB92ExjEM4ja6wtk4IrOcjS8WiF&#10;ibY976jb+0IECLsEFZTeN4mULi/JoJvZhjh4J9sa9EG2hdQt9gFuajmPooU0WHFYKLGht5Ly8/5i&#10;FMTX2By74/bjh764f//d6uX68UWph8mwfgXhafD38K39qRU8zxfwfy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EbqMYAAADcAAAADwAAAAAAAAAAAAAAAACYAgAAZHJz&#10;L2Rvd25yZXYueG1sUEsFBgAAAAAEAAQA9QAAAIsDAAAAAA==&#10;" strokecolor="windowText" strokeweight="1pt"/>
                      <v:roundrect id="AutoShape 6" o:spid="_x0000_s1030" style="position:absolute;left:20764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ds/cQA&#10;AADcAAAADwAAAGRycy9kb3ducmV2LnhtbESPUUvDQBCE34X+h2MF3+zFFJISey1tQCKCYNP+gCW3&#10;JqG5vZBb2/jvPUHwcZiZb5jNbnaDutIUes8GnpYJKOLG255bA+fTy+MaVBBki4NnMvBNAXbbxd0G&#10;C+tvfKRrLa2KEA4FGuhExkLr0HTkMCz9SBy9Tz85lCinVtsJbxHuBp0mSaYd9hwXOhyp7Ki51F/O&#10;gByzqs6yXMryrf7ID2n1Pq4qYx7u5/0zKKFZ/sN/7VdrYJXm8HsmHgG9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3bP3EAAAA3AAAAA8AAAAAAAAAAAAAAAAAmAIAAGRycy9k&#10;b3ducmV2LnhtbFBLBQYAAAAABAAEAPUAAACJAwAAAAA=&#10;" fillcolor="#943634 [2405]" strokecolor="windowText" strokeweight="1pt"/>
                    </v:group>
                  </w:pict>
                </mc:Fallback>
              </mc:AlternateContent>
            </w:r>
            <w:r w:rsidRPr="001C7527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A square prism.                    </w:t>
            </w:r>
            <w:r w:rsidRPr="001C7527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sz w:val="24"/>
                <w:szCs w:val="24"/>
              </w:rPr>
              <w:t>A square pyramid.</w:t>
            </w:r>
            <w:r w:rsidRPr="001C7527">
              <w:rPr>
                <w:rFonts w:ascii="Times New Roman" w:hAnsi="Times New Roman"/>
                <w:sz w:val="24"/>
                <w:szCs w:val="24"/>
              </w:rPr>
              <w:t xml:space="preserve">                                     </w:t>
            </w:r>
          </w:p>
          <w:p w:rsidR="00704E7C" w:rsidRPr="001C7527" w:rsidRDefault="00704E7C" w:rsidP="00804B46">
            <w:pPr>
              <w:ind w:left="720"/>
              <w:rPr>
                <w:rFonts w:ascii="Times New Roman" w:hAnsi="Times New Roman"/>
                <w:sz w:val="12"/>
                <w:szCs w:val="12"/>
              </w:rPr>
            </w:pPr>
          </w:p>
          <w:p w:rsidR="00704E7C" w:rsidRPr="001C7527" w:rsidRDefault="00704E7C" w:rsidP="00804B46">
            <w:pPr>
              <w:ind w:left="720"/>
              <w:rPr>
                <w:rFonts w:ascii="Times New Roman" w:hAnsi="Times New Roman"/>
                <w:sz w:val="24"/>
                <w:szCs w:val="24"/>
              </w:rPr>
            </w:pPr>
            <w:r w:rsidRPr="001C7527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A triangular prism.                        A triangular pyramid.  </w:t>
            </w:r>
            <w:r w:rsidRPr="001C7527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</w:t>
            </w: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04E7C" w:rsidTr="00804B4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704E7C" w:rsidRPr="001B3341" w:rsidRDefault="00704E7C" w:rsidP="00704E7C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Draw a 3D sketch of the solid whose net is shown.</w:t>
            </w:r>
          </w:p>
          <w:p w:rsidR="00704E7C" w:rsidRDefault="00CC0326" w:rsidP="00804B46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176" type="#_x0000_t75" style="position:absolute;margin-left:10.2pt;margin-top:5.8pt;width:185.2pt;height:197.75pt;z-index:251795456;mso-position-horizontal-relative:text;mso-position-vertical-relative:text">
                  <v:imagedata r:id="rId38" o:title=""/>
                  <w10:wrap type="square"/>
                </v:shape>
                <o:OLEObject Type="Embed" ProgID="FXDraw3.Document" ShapeID="_x0000_s1176" DrawAspect="Content" ObjectID="_1460096582" r:id="rId87"/>
              </w:object>
            </w:r>
          </w:p>
          <w:p w:rsidR="00704E7C" w:rsidRDefault="00CC0326" w:rsidP="00804B4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188" type="#_x0000_t75" style="position:absolute;margin-left:38.85pt;margin-top:1.75pt;width:179.35pt;height:120.15pt;z-index:251817984;mso-position-horizontal-relative:text;mso-position-vertical-relative:text">
                  <v:imagedata r:id="rId88" o:title=""/>
                </v:shape>
                <o:OLEObject Type="Embed" ProgID="FXDraw3.Document" ShapeID="_x0000_s1188" DrawAspect="Content" ObjectID="_1460096583" r:id="rId89"/>
              </w:object>
            </w: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04E7C" w:rsidTr="00804B4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704E7C" w:rsidRPr="001B3341" w:rsidRDefault="00704E7C" w:rsidP="00704E7C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704E7C" w:rsidRDefault="00704E7C" w:rsidP="00E138D7">
            <w:pPr>
              <w:pStyle w:val="QuestionStyle"/>
            </w:pPr>
            <w:r>
              <w:t>Which would be the front view (elevation) of the solid shown at right?</w:t>
            </w:r>
          </w:p>
          <w:p w:rsidR="00704E7C" w:rsidRDefault="00CC0326" w:rsidP="00E138D7">
            <w:pPr>
              <w:pStyle w:val="QuestionStyle"/>
            </w:pPr>
            <w:r>
              <w:object w:dxaOrig="1440" w:dyaOrig="1440">
                <v:shape id="_x0000_s1178" type="#_x0000_t75" style="position:absolute;margin-left:63pt;margin-top:7.7pt;width:201.55pt;height:189.75pt;z-index:-251516928;mso-position-horizontal-relative:text;mso-position-vertical-relative:text">
                  <v:imagedata r:id="rId40" o:title=""/>
                </v:shape>
                <o:OLEObject Type="Embed" ProgID="FXDraw3.Document" ShapeID="_x0000_s1178" DrawAspect="Content" ObjectID="_1460096584" r:id="rId90"/>
              </w:object>
            </w:r>
          </w:p>
          <w:p w:rsidR="00704E7C" w:rsidRDefault="00CC0326" w:rsidP="00E138D7">
            <w:pPr>
              <w:pStyle w:val="QuestionStyle"/>
            </w:pPr>
            <w:r>
              <w:object w:dxaOrig="1440" w:dyaOrig="1440">
                <v:shape id="_x0000_s1177" type="#_x0000_t75" style="position:absolute;margin-left:316.5pt;margin-top:12pt;width:119.35pt;height:126.95pt;z-index:251798528;mso-position-horizontal-relative:text;mso-position-vertical-relative:text">
                  <v:imagedata r:id="rId42" o:title=""/>
                </v:shape>
                <o:OLEObject Type="Embed" ProgID="FXDraw3.Document" ShapeID="_x0000_s1177" DrawAspect="Content" ObjectID="_1460096585" r:id="rId91"/>
              </w:object>
            </w:r>
          </w:p>
          <w:p w:rsidR="00704E7C" w:rsidRDefault="00704E7C" w:rsidP="00E138D7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664896" behindDoc="0" locked="0" layoutInCell="1" allowOverlap="1" wp14:anchorId="7A6ABE4E" wp14:editId="6C13A18E">
                      <wp:simplePos x="0" y="0"/>
                      <wp:positionH relativeFrom="column">
                        <wp:posOffset>340360</wp:posOffset>
                      </wp:positionH>
                      <wp:positionV relativeFrom="paragraph">
                        <wp:posOffset>15240</wp:posOffset>
                      </wp:positionV>
                      <wp:extent cx="1943100" cy="1457325"/>
                      <wp:effectExtent l="0" t="0" r="19050" b="28575"/>
                      <wp:wrapNone/>
                      <wp:docPr id="329" name="Group 3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43100" cy="1457325"/>
                                <a:chOff x="0" y="0"/>
                                <a:chExt cx="1943100" cy="1457325"/>
                              </a:xfrm>
                            </wpg:grpSpPr>
                            <wps:wsp>
                              <wps:cNvPr id="33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71650" y="13430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04975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3430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B9842D" id="Group 329" o:spid="_x0000_s1026" style="position:absolute;margin-left:26.8pt;margin-top:1.2pt;width:153pt;height:114.75pt;z-index:251664896" coordsize="19431,14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">
                      <v:roundrect id="AutoShape 3" o:spid="_x0000_s1027" style="position:absolute;left:17716;top:1343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2wmsIA&#10;AADcAAAADwAAAGRycy9kb3ducmV2LnhtbERPTWvCQBC9F/oflil4Kbqpgo3RVaSi6EWoil6H7DQJ&#10;zc6G7JpEf717EDw+3vds0ZlSNFS7wrKCr0EEgji1uuBMwem47scgnEfWWFomBTdysJi/v80w0bbl&#10;X2oOPhMhhF2CCnLvq0RKl+Zk0A1sRRy4P1sb9AHWmdQ1tiHclHIYRWNpsODQkGNFPzml/4erURDf&#10;YnNuzvvNhXbcru57/b38nCjV++iWUxCeOv8SP91brWA0CvPDmXAE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/bCawgAAANwAAAAPAAAAAAAAAAAAAAAAAJgCAABkcnMvZG93&#10;bnJldi54bWxQSwUGAAAAAAQABAD1AAAAhw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EVAcYA&#10;AADcAAAADwAAAGRycy9kb3ducmV2LnhtbESPQWvCQBSE74X+h+UVvJS6UaGN0U0QpUUvQq3o9ZF9&#10;TUKzb0N2m8T+elcQehxm5htmmQ2mFh21rrKsYDKOQBDnVldcKDh+vb/EIJxH1lhbJgUXcpCljw9L&#10;TLTt+ZO6gy9EgLBLUEHpfZNI6fKSDLqxbYiD921bgz7ItpC6xT7ATS2nUfQqDVYcFkpsaF1S/nP4&#10;NQriS2xO3Wn/caYd95u/vX5bPc+VGj0NqwUIT4P/D9/bW61gNpvA7Uw4AjK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rEVAcYAAADcAAAADwAAAAAAAAAAAAAAAACYAgAAZHJz&#10;L2Rvd25yZXYueG1sUEsFBgAAAAAEAAQA9QAAAIsDAAAAAA==&#10;" strokecolor="windowText" strokeweight="1pt"/>
                      <v:roundrect id="AutoShape 5" o:spid="_x0000_s1029" style="position:absolute;left:1704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lZuMQA&#10;AADcAAAADwAAAGRycy9kb3ducmV2LnhtbESPUUvDQBCE34X+h2MF3+zFBNISey1tQCKCYNP+gCW3&#10;JqG5vZBb2/jvPUHwcZiZb5jNbnaDutIUes8GnpYJKOLG255bA+fTy+MaVBBki4NnMvBNAXbbxd0G&#10;C+tvfKRrLa2KEA4FGuhExkLr0HTkMCz9SBy9Tz85lCinVtsJbxHuBp0mSa4d9hwXOhyp7Ki51F/O&#10;gBzzqs7zlZTlW/2xOqTV+5hVxjzcz/tnUEKz/If/2q/WQJal8HsmHgG9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ZWbjEAAAA3AAAAA8AAAAAAAAAAAAAAAAAmAIAAGRycy9k&#10;b3ducmV2LnhtbFBLBQYAAAAABAAEAPUAAACJAwAAAAA=&#10;" fillcolor="#943634 [2405]" strokecolor="windowText" strokeweight="1pt"/>
                      <v:roundrect id="AutoShape 6" o:spid="_x0000_s1030" style="position:absolute;top:1343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8u7cYA&#10;AADcAAAADwAAAGRycy9kb3ducmV2LnhtbESPQWvCQBSE74L/YXlCL6VubKCm0VVEqdiLUC32+sg+&#10;k2D2bchuk+ivdwsFj8PMfMPMl72pREuNKy0rmIwjEMSZ1SXnCr6PHy8JCOeRNVaWScGVHCwXw8Ec&#10;U207/qL24HMRIOxSVFB4X6dSuqwgg25sa+LgnW1j0AfZ5FI32AW4qeRrFL1JgyWHhQJrWheUXQ6/&#10;RkFyTcypPe23P/TJ3ea219PV87tST6N+NQPhqfeP8H97pxXEcQx/Z8IR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S8u7c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Pr="001C7527" w:rsidRDefault="00704E7C" w:rsidP="00804B46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704E7C" w:rsidRPr="001C7527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  <w:r w:rsidRPr="001C7527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               </w:t>
            </w: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</w:tc>
      </w:tr>
      <w:tr w:rsidR="00704E7C" w:rsidRPr="009B2291" w:rsidTr="00804B4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704E7C" w:rsidRPr="001B3341" w:rsidRDefault="00704E7C" w:rsidP="00704E7C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704E7C" w:rsidRDefault="00704E7C" w:rsidP="00E138D7">
            <w:pPr>
              <w:pStyle w:val="QuestionStyle"/>
            </w:pPr>
            <w:r>
              <w:t>Two diagonals have been drawn in this polygon, which divides it into three triangles.</w:t>
            </w:r>
          </w:p>
          <w:p w:rsidR="00704E7C" w:rsidRDefault="00CC0326" w:rsidP="00E138D7">
            <w:pPr>
              <w:pStyle w:val="QuestionStyle"/>
            </w:pPr>
            <w:r>
              <w:object w:dxaOrig="1440" w:dyaOrig="1440">
                <v:shape id="_x0000_s1179" type="#_x0000_t75" style="position:absolute;margin-left:108.55pt;margin-top:9.15pt;width:117.25pt;height:97.05pt;z-index:251800576;mso-position-horizontal-relative:text;mso-position-vertical-relative:text">
                  <v:imagedata r:id="rId44" o:title=""/>
                </v:shape>
                <o:OLEObject Type="Embed" ProgID="FXDraw3.Document" ShapeID="_x0000_s1179" DrawAspect="Content" ObjectID="_1460096586" r:id="rId92"/>
              </w:object>
            </w: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  <w:r>
              <w:t>What types of triangles are formed?</w:t>
            </w:r>
          </w:p>
          <w:p w:rsidR="00704E7C" w:rsidRPr="009B2291" w:rsidRDefault="00704E7C" w:rsidP="00804B4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704E7C" w:rsidRPr="009B2291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  <w:r w:rsidRPr="009B2291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5920" behindDoc="0" locked="0" layoutInCell="1" allowOverlap="1" wp14:anchorId="4829C217" wp14:editId="0507CFCA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334" name="Group 3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3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788DECA" id="Group 334" o:spid="_x0000_s1026" style="position:absolute;margin-left:18.8pt;margin-top:.9pt;width:13.5pt;height:74.4pt;z-index:25166592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DBzMQA&#10;AADcAAAADwAAAGRycy9kb3ducmV2LnhtbESPUUvDQBCE3wv+h2MF39qLDSYSey0akEihYKM/YMmt&#10;STC3F3JrG/+9JxT6OMzMN8xmN7tBnWgKvWcD96sEFHHjbc+tgc+P1+UjqCDIFgfPZOCXAuy2N4sN&#10;Ftaf+UinWloVIRwKNNCJjIXWoenIYVj5kTh6X35yKFFOrbYTniPcDXqdJJl22HNc6HCksqPmu/5x&#10;BuSYVXWW5VKW+/o9f1lXhzGtjLm7nZ+fQAnNcg1f2m/WQJo+wP+ZeAT0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wwczEAAAA3AAAAA8AAAAAAAAAAAAAAAAAmAIAAGRycy9k&#10;b3ducmV2LnhtbFBLBQYAAAAABAAEAPUAAACJAwAAAAA=&#10;" fillcolor="#943634 [2405]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dcYA&#10;AADcAAAADwAAAGRycy9kb3ducmV2LnhtbESPT2vCQBTE74V+h+UVvJS6UcHG6CqitLSXQK3o9ZF9&#10;TUKzb0N2zZ9+elcQehxm5jfMatObSrTUuNKygsk4AkGcWV1yruD4/fYSg3AeWWNlmRQM5GCzfnxY&#10;YaJtx1/UHnwuAoRdggoK7+tESpcVZNCNbU0cvB/bGPRBNrnUDXYBbio5jaK5NFhyWCiwpl1B2e/h&#10;YhTEQ2xO7Sl9P9Mnd/u/VL9unxdKjZ767RKEp97/h+/tD61gNpvD7Uw4AnJ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ViNdcYAAADcAAAADwAAAAAAAAAAAAAAAACYAgAAZHJz&#10;L2Rvd25yZXYueG1sUEsFBgAAAAAEAAQA9QAAAIs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Qo7sYA&#10;AADcAAAADwAAAGRycy9kb3ducmV2LnhtbESPT2vCQBTE74V+h+UVvJS6UaHG6CqitLSXQK3o9ZF9&#10;TUKzb0N2zZ9+elcQehxm5jfMatObSrTUuNKygsk4AkGcWV1yruD4/fYSg3AeWWNlmRQM5GCzfnxY&#10;YaJtx1/UHnwuAoRdggoK7+tESpcVZNCNbU0cvB/bGPRBNrnUDXYBbio5jaJXabDksFBgTbuCst/D&#10;xSiIh9ic2lP6fqZP7vZ/qZ5vnxdKjZ767RKEp97/h+/tD61gNpvD7Uw4AnJ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hQo7s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u8nMIA&#10;AADcAAAADwAAAGRycy9kb3ducmV2LnhtbERPTWvCQBC9F/oflil4Kbqpgo3RVaSi6EWoil6H7DQJ&#10;zc6G7JpEf717EDw+3vds0ZlSNFS7wrKCr0EEgji1uuBMwem47scgnEfWWFomBTdysJi/v80w0bbl&#10;X2oOPhMhhF2CCnLvq0RKl+Zk0A1sRRy4P1sb9AHWmdQ1tiHclHIYRWNpsODQkGNFPzml/4erURDf&#10;YnNuzvvNhXbcru57/b38nCjV++iWUxCeOv8SP91brWA0CmvDmXAE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i7ycwgAAANwAAAAPAAAAAAAAAAAAAAAAAJgCAABkcnMvZG93&#10;bnJldi54bWxQSwUGAAAAAAQABAD1AAAAhwMAAAAA&#10;" strokecolor="windowText" strokeweight="1pt"/>
                    </v:group>
                  </w:pict>
                </mc:Fallback>
              </mc:AlternateContent>
            </w:r>
            <w:r w:rsidRPr="009B2291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Two acute scalene triangles and an acute isosceles triangle.</w:t>
            </w:r>
          </w:p>
          <w:p w:rsidR="00704E7C" w:rsidRPr="009B2291" w:rsidRDefault="00704E7C" w:rsidP="00804B4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704E7C" w:rsidRPr="009B2291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  <w:r w:rsidRPr="009B2291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Two acute scalene triangles and an equilateral triangle.</w:t>
            </w:r>
          </w:p>
          <w:p w:rsidR="00704E7C" w:rsidRPr="009B2291" w:rsidRDefault="00704E7C" w:rsidP="00804B4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704E7C" w:rsidRPr="009B2291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  <w:r w:rsidRPr="009B2291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Two right scalene triangles and an acute isosceles triangle.</w:t>
            </w:r>
          </w:p>
          <w:p w:rsidR="00704E7C" w:rsidRPr="009B2291" w:rsidRDefault="00704E7C" w:rsidP="00804B4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704E7C" w:rsidRPr="009B2291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  <w:r w:rsidRPr="009B2291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Two right scalene triangles and an equilateral triangle.</w:t>
            </w:r>
          </w:p>
          <w:p w:rsidR="00704E7C" w:rsidRPr="009B2291" w:rsidRDefault="00704E7C" w:rsidP="00E138D7">
            <w:pPr>
              <w:pStyle w:val="QuestionStyle"/>
            </w:pPr>
          </w:p>
        </w:tc>
      </w:tr>
      <w:tr w:rsidR="00704E7C" w:rsidRPr="0073542D" w:rsidTr="00804B4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704E7C" w:rsidRPr="001B3341" w:rsidRDefault="00704E7C" w:rsidP="00704E7C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704E7C" w:rsidRDefault="00CC0326" w:rsidP="00A96453">
            <w:pPr>
              <w:pStyle w:val="QuestionStyle"/>
              <w:ind w:right="3010"/>
            </w:pPr>
            <w:r>
              <w:object w:dxaOrig="1440" w:dyaOrig="1440">
                <v:shape id="_x0000_s1189" type="#_x0000_t75" style="position:absolute;margin-left:316.5pt;margin-top:-1.2pt;width:133.2pt;height:104.5pt;z-index:251819008;mso-position-horizontal-relative:text;mso-position-vertical-relative:text">
                  <v:imagedata r:id="rId93" o:title=""/>
                </v:shape>
                <o:OLEObject Type="Embed" ProgID="FXDraw3.Document" ShapeID="_x0000_s1189" DrawAspect="Content" ObjectID="_1460096587" r:id="rId94"/>
              </w:object>
            </w:r>
            <w:r w:rsidR="00704E7C">
              <w:t>Louise is asked to investigate a quadrilateral, so she makes some measurements.</w:t>
            </w:r>
          </w:p>
          <w:p w:rsidR="00704E7C" w:rsidRPr="0073542D" w:rsidRDefault="00704E7C" w:rsidP="00A96453">
            <w:pPr>
              <w:pStyle w:val="QuestionStyle"/>
              <w:ind w:right="3010"/>
            </w:pPr>
          </w:p>
          <w:p w:rsidR="00704E7C" w:rsidRDefault="00704E7C" w:rsidP="00A96453">
            <w:pPr>
              <w:pStyle w:val="QuestionStyle"/>
              <w:ind w:right="2727"/>
            </w:pPr>
            <w:r>
              <w:t>She finds that the diagonals bisect one another, measure 14 cm and 10 cm in length and intersect at an angle of 75</w:t>
            </w:r>
            <w:r w:rsidRPr="0073542D">
              <w:rPr>
                <w:vertAlign w:val="superscript"/>
              </w:rPr>
              <w:t>o</w:t>
            </w:r>
            <w:r>
              <w:t>.</w:t>
            </w:r>
          </w:p>
          <w:p w:rsidR="00704E7C" w:rsidRPr="0073542D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  <w:r>
              <w:t xml:space="preserve">Which type of quadrilateral is she investigating? </w:t>
            </w:r>
          </w:p>
          <w:p w:rsidR="00704E7C" w:rsidRPr="00F37EE1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  <w:r>
              <w:t xml:space="preserve">  A parallelogram.            A rectangle.              A rhombus.                     A square.   </w:t>
            </w:r>
          </w:p>
          <w:p w:rsidR="00704E7C" w:rsidRPr="0073542D" w:rsidRDefault="00704E7C" w:rsidP="00804B46">
            <w:pPr>
              <w:rPr>
                <w:rFonts w:ascii="Times New Roman" w:hAnsi="Times New Roman"/>
                <w:sz w:val="16"/>
                <w:szCs w:val="16"/>
              </w:rPr>
            </w:pPr>
            <w:r w:rsidRPr="0073542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6944" behindDoc="0" locked="0" layoutInCell="1" allowOverlap="1" wp14:anchorId="17BB2D49" wp14:editId="02C50624">
                      <wp:simplePos x="0" y="0"/>
                      <wp:positionH relativeFrom="column">
                        <wp:posOffset>393700</wp:posOffset>
                      </wp:positionH>
                      <wp:positionV relativeFrom="paragraph">
                        <wp:posOffset>56515</wp:posOffset>
                      </wp:positionV>
                      <wp:extent cx="4362450" cy="114300"/>
                      <wp:effectExtent l="0" t="0" r="19050" b="19050"/>
                      <wp:wrapNone/>
                      <wp:docPr id="339" name="Group 3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34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C2F3A2" id="Group 339" o:spid="_x0000_s1026" style="position:absolute;margin-left:31pt;margin-top:4.45pt;width:343.5pt;height:9pt;z-index:25166694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vD58QA&#10;AADcAAAADwAAAGRycy9kb3ducmV2LnhtbERPy2rCQBTdC/2H4RbciJloS03TjCJKS90IPtDtJXOb&#10;hGbuhMyYxH59Z1Ho8nDe2WowteiodZVlBbMoBkGcW11xoeB8ep8mIJxH1lhbJgV3crBaPowyTLXt&#10;+UDd0RcihLBLUUHpfZNK6fKSDLrINsSB+7KtQR9gW0jdYh/CTS3ncfwiDVYcGkpsaFNS/n28GQXJ&#10;PTGX7rL/uNKO++3PXi/Wk1elxo/D+g2Ep8H/i//cn1rB03OYH86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37w+fEAAAA3A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20ssUA&#10;AADcAAAADwAAAGRycy9kb3ducmV2LnhtbESPUWvCQBCE3wv9D8cWfKsXtcQSPaUNSEqhoKk/YMmt&#10;STC3F3Krxn/fKxT6OMzMN8x6O7pOXWkIrWcDs2kCirjytuXawPF79/wKKgiyxc4zGbhTgO3m8WGN&#10;mfU3PtC1lFpFCIcMDTQifaZ1qBpyGKa+J47eyQ8OJcqh1nbAW4S7Ts+TJNUOW44LDfaUN1Sdy4sz&#10;IIe0KNN0KXn+We6X7/Piq18UxkyexrcVKKFR/sN/7Q9rYPEyg98z8Qjo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zbSyxQAAANwAAAAPAAAAAAAAAAAAAAAAAJgCAABkcnMv&#10;ZG93bnJldi54bWxQSwUGAAAAAAQABAD1AAAAigMAAAAA&#10;" fillcolor="#943634 [2405]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X4C8YA&#10;AADcAAAADwAAAGRycy9kb3ducmV2LnhtbESPQWvCQBSE74L/YXmCF6mb2lJjdBWpWPQiaIu9PrLP&#10;JJh9G7JrEvvru0Khx2FmvmEWq86UoqHaFZYVPI8jEMSp1QVnCr4+t08xCOeRNZaWScGdHKyW/d4C&#10;E21bPlJz8pkIEHYJKsi9rxIpXZqTQTe2FXHwLrY26IOsM6lrbAPclHISRW/SYMFhIceK3nNKr6eb&#10;URDfY3NuzoePb9pzu/k56Ol6NFNqOOjWcxCeOv8f/mvvtIKX1wk8zo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mX4C8YAAADcAAAADwAAAAAAAAAAAAAAAACYAgAAZHJz&#10;L2Rvd25yZXYueG1sUEsFBgAAAAAEAAQA9QAAAIsD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ldkMcA&#10;AADcAAAADwAAAGRycy9kb3ducmV2LnhtbESPT2vCQBTE70K/w/IKXqRu/INNU1cRpaVehKbFXh/Z&#10;1yQ0+zZk1yT66d2C4HGYmd8wy3VvKtFS40rLCibjCARxZnXJuYLvr7enGITzyBory6TgTA7Wq4fB&#10;EhNtO/6kNvW5CBB2CSoovK8TKV1WkEE3tjVx8H5tY9AH2eRSN9gFuKnkNIoW0mDJYaHAmrYFZX/p&#10;ySiIz7E5tsfD+w/tudtdDvp5M3pRavjYb15BeOr9PXxrf2gFs/kM/s+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0pXZDHAAAA3AAAAA8AAAAAAAAAAAAAAAAAmAIAAGRy&#10;cy9kb3ducmV2LnhtbFBLBQYAAAAABAAEAPUAAACMAwAAAAA=&#10;" strokecolor="windowText" strokeweight="1pt"/>
                    </v:group>
                  </w:pict>
                </mc:Fallback>
              </mc:AlternateContent>
            </w: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  <w:r w:rsidRPr="0073542D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              </w:t>
            </w:r>
          </w:p>
          <w:p w:rsidR="00704E7C" w:rsidRPr="0073542D" w:rsidRDefault="00704E7C" w:rsidP="00804B46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704E7C" w:rsidTr="00804B4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704E7C" w:rsidRPr="001B3341" w:rsidRDefault="00704E7C" w:rsidP="00704E7C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704E7C" w:rsidRDefault="00704E7C" w:rsidP="00E138D7">
            <w:pPr>
              <w:pStyle w:val="QuestionStyle"/>
            </w:pPr>
            <w:r>
              <w:t>Which shape has both line symmetry and rotational symmetry order 2?</w:t>
            </w:r>
          </w:p>
          <w:p w:rsidR="00704E7C" w:rsidRDefault="00CC0326" w:rsidP="00E138D7">
            <w:pPr>
              <w:pStyle w:val="QuestionStyle"/>
            </w:pPr>
            <w:r>
              <w:object w:dxaOrig="1440" w:dyaOrig="1440">
                <v:shape id="_x0000_s1180" type="#_x0000_t75" style="position:absolute;margin-left:26.25pt;margin-top:9.3pt;width:380.55pt;height:95.35pt;z-index:251803648;mso-position-horizontal-relative:text;mso-position-vertical-relative:text">
                  <v:imagedata r:id="rId46" o:title=""/>
                </v:shape>
                <o:OLEObject Type="Embed" ProgID="FXDraw3.Document" ShapeID="_x0000_s1180" DrawAspect="Content" ObjectID="_1460096588" r:id="rId95"/>
              </w:object>
            </w: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Pr="000C1966" w:rsidRDefault="00704E7C" w:rsidP="00804B46">
            <w:pPr>
              <w:rPr>
                <w:rFonts w:ascii="Times New Roman" w:hAnsi="Times New Roman"/>
                <w:sz w:val="16"/>
                <w:szCs w:val="16"/>
              </w:rPr>
            </w:pPr>
            <w:r w:rsidRPr="000C1966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7968" behindDoc="0" locked="0" layoutInCell="1" allowOverlap="1" wp14:anchorId="5B894488" wp14:editId="3C16EAC1">
                      <wp:simplePos x="0" y="0"/>
                      <wp:positionH relativeFrom="column">
                        <wp:posOffset>584200</wp:posOffset>
                      </wp:positionH>
                      <wp:positionV relativeFrom="paragraph">
                        <wp:posOffset>8890</wp:posOffset>
                      </wp:positionV>
                      <wp:extent cx="4362450" cy="114300"/>
                      <wp:effectExtent l="0" t="0" r="19050" b="19050"/>
                      <wp:wrapNone/>
                      <wp:docPr id="344" name="Group 3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34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AC5497" id="Group 344" o:spid="_x0000_s1026" style="position:absolute;margin-left:46pt;margin-top:.7pt;width:343.5pt;height:9pt;z-index:25166796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xgf8cA&#10;AADcAAAADwAAAGRycy9kb3ducmV2LnhtbESPT2vCQBTE70K/w/IEL1I3/mkbo6uI0mIvQm2x10f2&#10;mYRm34bsmsR+ercg9DjMzG+Y5bozpWiodoVlBeNRBII4tbrgTMHX5+tjDMJ5ZI2lZVJwJQfr1UNv&#10;iYm2LX9Qc/SZCBB2CSrIva8SKV2ak0E3shVx8M62NuiDrDOpa2wD3JRyEkXP0mDBYSHHirY5pT/H&#10;i1EQX2Nzak6Ht29653b3e9Avm+FcqUG/2yxAeOr8f/je3msF09kT/J0JR0Cu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MYH/HAAAA3AAAAA8AAAAAAAAAAAAAAAAAmAIAAGRy&#10;cy9kb3ducmV2LnhtbFBLBQYAAAAABAAEAPUAAACM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QsxsQA&#10;AADcAAAADwAAAGRycy9kb3ducmV2LnhtbESPUUvDQBCE34X+h2MLvtmLrVxL7LW0AYkIgo39AUtu&#10;TYK5vZBb2/jvPUHwcZiZb5jtfvK9utAYu8AW7hcZKOI6uI4bC+f3p7sNqCjIDvvAZOGbIux3s5st&#10;5i5c+USXShqVIBxztNCKDLnWsW7JY1yEgTh5H2H0KEmOjXYjXhPc93qZZUZ77DgttDhQ0VL9WX15&#10;C3IyZWXMWoripXpbH5fl67Aqrb2dT4dHUEKT/If/2s/OwurBwO+ZdAT0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kLMbEAAAA3AAAAA8AAAAAAAAAAAAAAAAAmAIAAGRycy9k&#10;b3ducmV2LnhtbFBLBQYAAAAABAAEAPUAAACJAwAAAAA=&#10;" fillcolor="#943634 [2405]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Jbk8cA&#10;AADcAAAADwAAAGRycy9kb3ducmV2LnhtbESPT2vCQBTE74V+h+UVvBTdtBWTpq4iFYteBP9gr4/s&#10;axKafRuyaxL76buC4HGYmd8w03lvKtFS40rLCl5GEQjizOqScwXHw2qYgHAeWWNlmRRcyMF89vgw&#10;xVTbjnfU7n0uAoRdigoK7+tUSpcVZNCNbE0cvB/bGPRBNrnUDXYBbir5GkUTabDksFBgTZ8FZb/7&#10;s1GQXBJzak/br2/acLf82+p48fyu1OCpX3yA8NT7e/jWXmsFb+MYrmfCEZC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ISW5PHAAAA3AAAAA8AAAAAAAAAAAAAAAAAmAIAAGRy&#10;cy9kb3ducmV2LnhtbFBLBQYAAAAABAAEAPUAAACMAw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3P4cQA&#10;AADcAAAADwAAAGRycy9kb3ducmV2LnhtbERPy2rCQBTdC/2H4RbciJloS03TjCJKS90IPtDtJXOb&#10;hGbuhMyYxH59Z1Ho8nDe2WowteiodZVlBbMoBkGcW11xoeB8ep8mIJxH1lhbJgV3crBaPowyTLXt&#10;+UDd0RcihLBLUUHpfZNK6fKSDLrINsSB+7KtQR9gW0jdYh/CTS3ncfwiDVYcGkpsaFNS/n28GQXJ&#10;PTGX7rL/uNKO++3PXi/Wk1elxo/D+g2Ep8H/i//cn1rB03NYG86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Nz+HEAAAA3A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</w:p>
          <w:p w:rsidR="00704E7C" w:rsidRDefault="00704E7C" w:rsidP="00804B46">
            <w:r w:rsidRPr="000C1966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               </w:t>
            </w:r>
          </w:p>
        </w:tc>
      </w:tr>
      <w:tr w:rsidR="00704E7C" w:rsidRPr="00E12A98" w:rsidTr="00804B4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704E7C" w:rsidRPr="001B3341" w:rsidRDefault="00704E7C" w:rsidP="00704E7C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704E7C" w:rsidRDefault="00704E7C" w:rsidP="00E138D7">
            <w:pPr>
              <w:pStyle w:val="QuestionStyle"/>
            </w:pPr>
            <w:r>
              <w:t>James draws a circle and marks four equally spaced diameters. By joining three of the endpoints of the diagonals he makes a triangle.</w:t>
            </w:r>
          </w:p>
          <w:p w:rsidR="00704E7C" w:rsidRDefault="00CC0326" w:rsidP="00E138D7">
            <w:pPr>
              <w:pStyle w:val="QuestionStyle"/>
            </w:pPr>
            <w:r>
              <w:object w:dxaOrig="1440" w:dyaOrig="1440">
                <v:shape id="_x0000_s1181" type="#_x0000_t75" style="position:absolute;margin-left:53.05pt;margin-top:3.45pt;width:310.25pt;height:124.45pt;z-index:251805696;mso-position-horizontal-relative:text;mso-position-vertical-relative:text">
                  <v:imagedata r:id="rId96" o:title=""/>
                </v:shape>
                <o:OLEObject Type="Embed" ProgID="FXDraw3.Document" ShapeID="_x0000_s1181" DrawAspect="Content" ObjectID="_1460096589" r:id="rId97"/>
              </w:object>
            </w: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  <w:r>
              <w:t xml:space="preserve">Which type of triangle is he </w:t>
            </w:r>
            <w:r w:rsidRPr="00E719E0">
              <w:rPr>
                <w:b/>
              </w:rPr>
              <w:t>not</w:t>
            </w:r>
            <w:r>
              <w:t xml:space="preserve"> able to make?</w:t>
            </w:r>
          </w:p>
          <w:p w:rsidR="00704E7C" w:rsidRPr="00E12A98" w:rsidRDefault="00704E7C" w:rsidP="00804B4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704E7C" w:rsidRPr="00E12A98" w:rsidRDefault="00704E7C" w:rsidP="00804B46">
            <w:pPr>
              <w:ind w:left="720"/>
              <w:rPr>
                <w:rFonts w:ascii="Times New Roman" w:hAnsi="Times New Roman"/>
                <w:sz w:val="24"/>
                <w:szCs w:val="24"/>
              </w:rPr>
            </w:pPr>
            <w:r w:rsidRPr="00E12A98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8992" behindDoc="0" locked="0" layoutInCell="1" allowOverlap="1" wp14:anchorId="5638B452" wp14:editId="586A8F32">
                      <wp:simplePos x="0" y="0"/>
                      <wp:positionH relativeFrom="column">
                        <wp:posOffset>222885</wp:posOffset>
                      </wp:positionH>
                      <wp:positionV relativeFrom="paragraph">
                        <wp:posOffset>29210</wp:posOffset>
                      </wp:positionV>
                      <wp:extent cx="2247900" cy="390525"/>
                      <wp:effectExtent l="0" t="0" r="19050" b="28575"/>
                      <wp:wrapNone/>
                      <wp:docPr id="349" name="Group 3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7900" cy="390525"/>
                                <a:chOff x="0" y="0"/>
                                <a:chExt cx="2247900" cy="390525"/>
                              </a:xfrm>
                            </wpg:grpSpPr>
                            <wps:wsp>
                              <wps:cNvPr id="35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A9A974" id="Group 349" o:spid="_x0000_s1026" style="position:absolute;margin-left:17.55pt;margin-top:2.3pt;width:177pt;height:30.75pt;z-index:251668992" coordsize="22479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">
                      <v:roundrect id="AutoShape 3" o:spid="_x0000_s1027" style="position:absolute;left:20764;top:2762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JVOsQA&#10;AADcAAAADwAAAGRycy9kb3ducmV2LnhtbERPy2rCQBTdC/2H4RbciJloaU3TjCJKS90IPtDtJXOb&#10;hGbuhMyYxH59Z1Ho8nDe2WowteiodZVlBbMoBkGcW11xoeB8ep8mIJxH1lhbJgV3crBaPowyTLXt&#10;+UDd0RcihLBLUUHpfZNK6fKSDLrINsSB+7KtQR9gW0jdYh/CTS3ncfwiDVYcGkpsaFNS/n28GQXJ&#10;PTGX7rL/uNKO++3PXi/Wk1elxo/D+g2Ep8H/i//cn1rB03OYH86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iVTrEAAAA3A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Qib8UA&#10;AADcAAAADwAAAGRycy9kb3ducmV2LnhtbESPUWvCQBCE3wv9D8cWfKsXlcYSPaUNSEqhoKk/YMmt&#10;STC3F3Krxn/fKxT6OMzMN8x6O7pOXWkIrWcDs2kCirjytuXawPF79/wKKgiyxc4zGbhTgO3m8WGN&#10;mfU3PtC1lFpFCIcMDTQifaZ1qBpyGKa+J47eyQ8OJcqh1nbAW4S7Ts+TJNUOW44LDfaUN1Sdy4sz&#10;IIe0KNN0KXn+We6X7/Piq18UxkyexrcVKKFR/sN/7Q9rYPEyg98z8Qjo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FCJvxQAAANwAAAAPAAAAAAAAAAAAAAAAAJgCAABkcnMv&#10;ZG93bnJldi54bWxQSwUGAAAAAAQABAD1AAAAigMAAAAA&#10;" fillcolor="#943634 [2405]" strokecolor="windowText" strokeweight="1pt"/>
                      <v:roundrect id="AutoShape 5" o:spid="_x0000_s1029" style="position:absolute;top:27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xu1sYA&#10;AADcAAAADwAAAGRycy9kb3ducmV2LnhtbESPQWvCQBSE74L/YXmCF6mbWlpjdBWpWPQiaIu9PrLP&#10;JJh9G7JrEvvru0Khx2FmvmEWq86UoqHaFZYVPI8jEMSp1QVnCr4+t08xCOeRNZaWScGdHKyW/d4C&#10;E21bPlJz8pkIEHYJKsi9rxIpXZqTQTe2FXHwLrY26IOsM6lrbAPclHISRW/SYMFhIceK3nNKr6eb&#10;URDfY3NuzoePb9pzu/k56Ol6NFNqOOjWcxCeOv8f/mvvtIKX1wk8zo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7xu1sYAAADcAAAADwAAAAAAAAAAAAAAAACYAgAAZHJz&#10;L2Rvd25yZXYueG1sUEsFBgAAAAAEAAQA9QAAAIsDAAAAAA==&#10;" strokecolor="windowText" strokeweight="1pt"/>
                      <v:roundrect id="AutoShape 6" o:spid="_x0000_s1030" style="position:absolute;left:20764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DLTcYA&#10;AADcAAAADwAAAGRycy9kb3ducmV2LnhtbESPQWvCQBSE70L/w/IKXqRuVLRp6iqitNSL0LTY6yP7&#10;moRm34bsmkR/vVsQPA4z8w2zXPemEi01rrSsYDKOQBBnVpecK/j+enuKQTiPrLGyTArO5GC9ehgs&#10;MdG2409qU5+LAGGXoILC+zqR0mUFGXRjWxMH79c2Bn2QTS51g12Am0pOo2ghDZYcFgqsaVtQ9pee&#10;jIL4HJtjezy8/9Ceu93loJ83oxelho/95hWEp97fw7f2h1Ywm8/g/0w4AnJ1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PDLTc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E12A98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>An equilateral triangle.</w:t>
            </w:r>
            <w:r w:rsidRPr="00E12A98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>
              <w:rPr>
                <w:rFonts w:ascii="Times New Roman" w:hAnsi="Times New Roman"/>
                <w:sz w:val="24"/>
                <w:szCs w:val="24"/>
              </w:rPr>
              <w:t>An isosceles triangle.</w:t>
            </w:r>
            <w:r w:rsidRPr="00E12A98">
              <w:rPr>
                <w:rFonts w:ascii="Times New Roman" w:hAnsi="Times New Roman"/>
                <w:sz w:val="24"/>
                <w:szCs w:val="24"/>
              </w:rPr>
              <w:t xml:space="preserve">                             </w:t>
            </w:r>
          </w:p>
          <w:p w:rsidR="00704E7C" w:rsidRPr="00E12A98" w:rsidRDefault="00704E7C" w:rsidP="00804B46">
            <w:pPr>
              <w:ind w:left="720"/>
              <w:rPr>
                <w:rFonts w:ascii="Times New Roman" w:hAnsi="Times New Roman"/>
                <w:sz w:val="12"/>
                <w:szCs w:val="12"/>
              </w:rPr>
            </w:pPr>
          </w:p>
          <w:p w:rsidR="00704E7C" w:rsidRPr="00E12A98" w:rsidRDefault="00704E7C" w:rsidP="00804B46">
            <w:pPr>
              <w:ind w:left="720"/>
              <w:rPr>
                <w:rFonts w:ascii="Times New Roman" w:hAnsi="Times New Roman"/>
                <w:sz w:val="24"/>
                <w:szCs w:val="24"/>
              </w:rPr>
            </w:pPr>
            <w:r w:rsidRPr="00E12A98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An obtuse angled triangle.             A right angled triangle.   </w:t>
            </w:r>
            <w:r w:rsidRPr="00E12A98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</w:t>
            </w:r>
          </w:p>
          <w:p w:rsidR="00704E7C" w:rsidRPr="00E12A98" w:rsidRDefault="00704E7C" w:rsidP="00E138D7">
            <w:pPr>
              <w:pStyle w:val="QuestionStyle"/>
            </w:pPr>
          </w:p>
        </w:tc>
      </w:tr>
      <w:tr w:rsidR="00704E7C" w:rsidTr="00804B4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704E7C" w:rsidRPr="001B3341" w:rsidRDefault="00704E7C" w:rsidP="00704E7C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704E7C" w:rsidRDefault="00CC0326" w:rsidP="00E138D7">
            <w:pPr>
              <w:pStyle w:val="QuestionStyle"/>
            </w:pPr>
            <w:r>
              <w:object w:dxaOrig="1440" w:dyaOrig="1440">
                <v:shape id="_x0000_s1190" type="#_x0000_t75" style="position:absolute;margin-left:344.05pt;margin-top:.3pt;width:104.35pt;height:51.9pt;z-index:251820032;mso-position-horizontal-relative:text;mso-position-vertical-relative:text">
                  <v:imagedata r:id="rId98" o:title=""/>
                </v:shape>
                <o:OLEObject Type="Embed" ProgID="FXDraw3.Document" ShapeID="_x0000_s1190" DrawAspect="Content" ObjectID="_1460096590" r:id="rId99"/>
              </w:object>
            </w:r>
            <w:r w:rsidR="00704E7C">
              <w:t>A quadrilateral has unequal diagonals.</w:t>
            </w:r>
          </w:p>
          <w:p w:rsidR="00704E7C" w:rsidRPr="00FF2F5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  <w: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0B04501A" wp14:editId="3F81AE3E">
                      <wp:simplePos x="0" y="0"/>
                      <wp:positionH relativeFrom="column">
                        <wp:posOffset>3140710</wp:posOffset>
                      </wp:positionH>
                      <wp:positionV relativeFrom="paragraph">
                        <wp:posOffset>132080</wp:posOffset>
                      </wp:positionV>
                      <wp:extent cx="1866900" cy="373380"/>
                      <wp:effectExtent l="0" t="0" r="19050" b="26670"/>
                      <wp:wrapNone/>
                      <wp:docPr id="354" name="Rectangle 3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669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B7D82" w:rsidRPr="003B7D82" w:rsidRDefault="003B7D82" w:rsidP="003B7D82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A Kite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04501A" id="Rectangle 354" o:spid="_x0000_s1035" style="position:absolute;margin-left:247.3pt;margin-top:10.4pt;width:147pt;height:29.4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" filled="f" strokecolor="black [3213]" strokeweight="1.5pt">
                      <v:textbox>
                        <w:txbxContent>
                          <w:p w:rsidR="003B7D82" w:rsidRPr="003B7D82" w:rsidRDefault="003B7D82" w:rsidP="003B7D82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A Kite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t xml:space="preserve">One diagonal bisects the other at right angles. </w:t>
            </w:r>
          </w:p>
          <w:p w:rsidR="00704E7C" w:rsidRPr="00FF2F5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  <w:r>
              <w:t>Name the quadrilateral.</w:t>
            </w:r>
          </w:p>
          <w:p w:rsidR="00704E7C" w:rsidRDefault="00704E7C" w:rsidP="00E138D7">
            <w:pPr>
              <w:pStyle w:val="QuestionStyle"/>
            </w:pPr>
          </w:p>
        </w:tc>
      </w:tr>
      <w:tr w:rsidR="00704E7C" w:rsidTr="00804B4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704E7C" w:rsidRPr="001B3341" w:rsidRDefault="00704E7C" w:rsidP="00704E7C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704E7C" w:rsidRDefault="00CC0326" w:rsidP="00E138D7">
            <w:pPr>
              <w:pStyle w:val="QuestionStyle"/>
            </w:pPr>
            <w:r>
              <w:object w:dxaOrig="1440" w:dyaOrig="1440">
                <v:shape id="_x0000_s1182" type="#_x0000_t75" style="position:absolute;margin-left:272.05pt;margin-top:4.05pt;width:114.05pt;height:100.1pt;z-index:251808768;mso-position-horizontal-relative:text;mso-position-vertical-relative:text">
                  <v:imagedata r:id="rId50" o:title=""/>
                </v:shape>
                <o:OLEObject Type="Embed" ProgID="FXDraw3.Document" ShapeID="_x0000_s1182" DrawAspect="Content" ObjectID="_1460096591" r:id="rId100"/>
              </w:object>
            </w:r>
            <w:r w:rsidR="00704E7C">
              <w:t>How many edges and vertices are there on this solid?</w:t>
            </w:r>
          </w:p>
          <w:p w:rsidR="00704E7C" w:rsidRDefault="00704E7C" w:rsidP="00E138D7">
            <w:pPr>
              <w:pStyle w:val="QuestionStyle"/>
            </w:pPr>
          </w:p>
          <w:p w:rsidR="00704E7C" w:rsidRPr="00C235FE" w:rsidRDefault="00704E7C" w:rsidP="00804B4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704E7C" w:rsidRPr="00C235FE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  <w:r w:rsidRPr="00C235F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1040" behindDoc="0" locked="0" layoutInCell="1" allowOverlap="1" wp14:anchorId="6D064E39" wp14:editId="25F3C869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355" name="Group 3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5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CD0A4B9" id="Group 355" o:spid="_x0000_s1026" style="position:absolute;margin-left:18.8pt;margin-top:.9pt;width:13.5pt;height:74.4pt;z-index:25167104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26G8QA&#10;AADcAAAADwAAAGRycy9kb3ducmV2LnhtbESPUUvDQBCE34X+h2MLvtmLLV5L7LW0AYkIgo39AUtu&#10;TYK5vZBb2/jvPUHwcZiZb5jtfvK9utAYu8AW7hcZKOI6uI4bC+f3p7sNqCjIDvvAZOGbIux3s5st&#10;5i5c+USXShqVIBxztNCKDLnWsW7JY1yEgTh5H2H0KEmOjXYjXhPc93qZZUZ77DgttDhQ0VL9WX15&#10;C3IyZWXMWoripXpbH5fl67Aqrb2dT4dHUEKT/If/2s/OwurBwO+ZdAT0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9uhvEAAAA3AAAAA8AAAAAAAAAAAAAAAAAmAIAAGRycy9k&#10;b3ducmV2LnhtbFBLBQYAAAAABAAEAPUAAACJAwAAAAA=&#10;" fillcolor="#943634 [2405]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vNTscA&#10;AADcAAAADwAAAGRycy9kb3ducmV2LnhtbESPT2vCQBTE74V+h+UVvBTdtEWTpq4iFYteBP9gr4/s&#10;axKafRuyaxL76buC4HGYmd8w03lvKtFS40rLCl5GEQjizOqScwXHw2qYgHAeWWNlmRRcyMF89vgw&#10;xVTbjnfU7n0uAoRdigoK7+tUSpcVZNCNbE0cvB/bGPRBNrnUDXYBbir5GkUTabDksFBgTZ8FZb/7&#10;s1GQXBJzak/br2/acLf82+p48fyu1OCpX3yA8NT7e/jWXmsFb+MYrmfCEZC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fLzU7HAAAA3AAAAA8AAAAAAAAAAAAAAAAAmAIAAGRy&#10;cy9kb3ducmV2LnhtbFBLBQYAAAAABAAEAPUAAACM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RZPMQA&#10;AADcAAAADwAAAGRycy9kb3ducmV2LnhtbERPy2rCQBTdC/2H4RbciJloaU3TjCJKS90IPtDtJXOb&#10;hGbuhMyYxH59Z1Ho8nDe2WowteiodZVlBbMoBkGcW11xoeB8ep8mIJxH1lhbJgV3crBaPowyTLXt&#10;+UDd0RcihLBLUUHpfZNK6fKSDLrINsSB+7KtQR9gW0jdYh/CTS3ncfwiDVYcGkpsaFNS/n28GQXJ&#10;PTGX7rL/uNKO++3PXi/Wk1elxo/D+g2Ep8H/i//cn1rB03NYG86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UWTzEAAAA3AAAAA8AAAAAAAAAAAAAAAAAmAIAAGRycy9k&#10;b3ducmV2LnhtbFBLBQYAAAAABAAEAPUAAACJ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j8p8YA&#10;AADcAAAADwAAAGRycy9kb3ducmV2LnhtbESPQWvCQBSE74L/YXlCL1I3Kq0xuopYKvUiaIu9PrLP&#10;JJh9G7LbJPrr3UKhx2FmvmGW686UoqHaFZYVjEcRCOLU6oIzBV+f788xCOeRNZaWScGNHKxX/d4S&#10;E21bPlJz8pkIEHYJKsi9rxIpXZqTQTeyFXHwLrY26IOsM6lrbAPclHISRa/SYMFhIceKtjml19OP&#10;URDfYnNuzofdN+25fbsf9GwznCv1NOg2CxCeOv8f/mt/aAXTlzn8nglHQK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Rj8p8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C235FE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5 edges and 6 vertices.</w:t>
            </w:r>
          </w:p>
          <w:p w:rsidR="00704E7C" w:rsidRPr="00C235FE" w:rsidRDefault="00704E7C" w:rsidP="00804B4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704E7C" w:rsidRPr="00C235FE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  <w:r w:rsidRPr="00C235FE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6 edges and 5 vertices.</w:t>
            </w:r>
          </w:p>
          <w:p w:rsidR="00704E7C" w:rsidRPr="00C235FE" w:rsidRDefault="00704E7C" w:rsidP="00804B4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704E7C" w:rsidRPr="00C235FE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  <w:r w:rsidRPr="00C235FE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6 edges and 9 vertices.</w:t>
            </w:r>
          </w:p>
          <w:p w:rsidR="00704E7C" w:rsidRPr="00C235FE" w:rsidRDefault="00704E7C" w:rsidP="00804B4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704E7C" w:rsidRPr="00C235FE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  <w:r w:rsidRPr="00C235FE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9 edges and 6 vertices.</w:t>
            </w:r>
          </w:p>
          <w:p w:rsidR="00704E7C" w:rsidRDefault="00704E7C" w:rsidP="00E138D7">
            <w:pPr>
              <w:pStyle w:val="QuestionStyle"/>
            </w:pPr>
          </w:p>
        </w:tc>
      </w:tr>
      <w:tr w:rsidR="00704E7C" w:rsidTr="00804B4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704E7C" w:rsidRPr="001B3341" w:rsidRDefault="00704E7C" w:rsidP="00704E7C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704E7C" w:rsidRDefault="00704E7C" w:rsidP="00E138D7">
            <w:pPr>
              <w:pStyle w:val="QuestionStyle"/>
            </w:pPr>
            <w:r>
              <w:t>What name would be given to the solid formed from the net shown?</w:t>
            </w:r>
          </w:p>
          <w:p w:rsidR="00704E7C" w:rsidRDefault="00CC0326" w:rsidP="00E138D7">
            <w:pPr>
              <w:pStyle w:val="QuestionStyle"/>
            </w:pPr>
            <w:r>
              <w:object w:dxaOrig="1440" w:dyaOrig="1440">
                <v:shape id="_x0000_s1183" type="#_x0000_t75" style="position:absolute;margin-left:253.15pt;margin-top:4.8pt;width:127.65pt;height:147.35pt;z-index:251810816;mso-position-horizontal-relative:text;mso-position-vertical-relative:text">
                  <v:imagedata r:id="rId52" o:title=""/>
                </v:shape>
                <o:OLEObject Type="Embed" ProgID="FXDraw3.Document" ShapeID="_x0000_s1183" DrawAspect="Content" ObjectID="_1460096592" r:id="rId101"/>
              </w:object>
            </w: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  <w: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45C269C" wp14:editId="2E41E692">
                      <wp:simplePos x="0" y="0"/>
                      <wp:positionH relativeFrom="column">
                        <wp:posOffset>187961</wp:posOffset>
                      </wp:positionH>
                      <wp:positionV relativeFrom="paragraph">
                        <wp:posOffset>24765</wp:posOffset>
                      </wp:positionV>
                      <wp:extent cx="2373630" cy="373380"/>
                      <wp:effectExtent l="0" t="0" r="26670" b="26670"/>
                      <wp:wrapNone/>
                      <wp:docPr id="360" name="Rectangle 3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363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B7D82" w:rsidRPr="003B7D82" w:rsidRDefault="003B7D82" w:rsidP="003B7D82">
                                  <w:pPr>
                                    <w:jc w:val="center"/>
                                    <w:rPr>
                                      <w:color w:val="1F497D" w:themeColor="text2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1F497D" w:themeColor="text2"/>
                                      <w:sz w:val="28"/>
                                      <w:szCs w:val="28"/>
                                    </w:rPr>
                                    <w:t>(Regular)  Hexagonal Pyramid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5C269C" id="Rectangle 360" o:spid="_x0000_s1036" style="position:absolute;margin-left:14.8pt;margin-top:1.95pt;width:186.9pt;height:29.4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" filled="f" strokecolor="black [3213]" strokeweight="1.5pt">
                      <v:textbox>
                        <w:txbxContent>
                          <w:p w:rsidR="003B7D82" w:rsidRPr="003B7D82" w:rsidRDefault="003B7D82" w:rsidP="003B7D82">
                            <w:pPr>
                              <w:jc w:val="center"/>
                              <w:rPr>
                                <w:color w:val="1F497D" w:themeColor="text2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F497D" w:themeColor="text2"/>
                                <w:sz w:val="28"/>
                                <w:szCs w:val="28"/>
                              </w:rPr>
                              <w:t>(Regular)  Hexagonal Pyramid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</w:tc>
      </w:tr>
      <w:tr w:rsidR="00704E7C" w:rsidTr="00804B4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704E7C" w:rsidRPr="001B3341" w:rsidRDefault="00704E7C" w:rsidP="00704E7C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704E7C" w:rsidRDefault="00CC0326" w:rsidP="00E138D7">
            <w:pPr>
              <w:pStyle w:val="QuestionStyle"/>
            </w:pPr>
            <w:r>
              <w:object w:dxaOrig="1440" w:dyaOrig="1440">
                <v:shape id="_x0000_s1184" type="#_x0000_t75" style="position:absolute;margin-left:244.5pt;margin-top:9.75pt;width:202.95pt;height:121.3pt;z-index:251812864;mso-position-horizontal-relative:text;mso-position-vertical-relative:text">
                  <v:imagedata r:id="rId102" o:title=""/>
                </v:shape>
                <o:OLEObject Type="Embed" ProgID="FXDraw3.Document" ShapeID="_x0000_s1184" DrawAspect="Content" ObjectID="_1460096593" r:id="rId103"/>
              </w:object>
            </w:r>
            <w:r w:rsidR="00704E7C">
              <w:t>The solid shown is cut down the plane of the broken lines.</w:t>
            </w: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  <w:r>
              <w:t>Draw the shape of the cut face so formed.</w:t>
            </w: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</w:tc>
      </w:tr>
      <w:tr w:rsidR="00704E7C" w:rsidTr="00804B4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704E7C" w:rsidRPr="001B3341" w:rsidRDefault="00704E7C" w:rsidP="00704E7C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704E7C" w:rsidRDefault="00704E7C" w:rsidP="00E138D7">
            <w:pPr>
              <w:pStyle w:val="QuestionStyle"/>
            </w:pPr>
            <w:r>
              <w:t>Draw a net that coul</w:t>
            </w:r>
            <w:r w:rsidR="003B7D82">
              <w:t>d be folded to form a square</w:t>
            </w:r>
            <w:r>
              <w:t xml:space="preserve"> prism.</w:t>
            </w:r>
          </w:p>
          <w:p w:rsidR="00704E7C" w:rsidRDefault="00CC0326" w:rsidP="00E138D7">
            <w:pPr>
              <w:pStyle w:val="QuestionStyle"/>
            </w:pPr>
            <w:r>
              <w:object w:dxaOrig="1440" w:dyaOrig="1440">
                <v:shape id="_x0000_s1191" type="#_x0000_t75" style="position:absolute;margin-left:111.55pt;margin-top:3.4pt;width:174.55pt;height:140.4pt;z-index:251821056;mso-position-horizontal-relative:text;mso-position-vertical-relative:text">
                  <v:imagedata r:id="rId104" o:title=""/>
                </v:shape>
                <o:OLEObject Type="Embed" ProgID="FXDraw3.Document" ShapeID="_x0000_s1191" DrawAspect="Content" ObjectID="_1460096594" r:id="rId105"/>
              </w:object>
            </w:r>
          </w:p>
          <w:p w:rsidR="003B7D82" w:rsidRDefault="003B7D82" w:rsidP="00E138D7">
            <w:pPr>
              <w:pStyle w:val="QuestionStyle"/>
            </w:pPr>
          </w:p>
          <w:p w:rsidR="003B7D82" w:rsidRDefault="003B7D82" w:rsidP="00E138D7">
            <w:pPr>
              <w:pStyle w:val="QuestionStyle"/>
            </w:pPr>
          </w:p>
          <w:p w:rsidR="00704E7C" w:rsidRDefault="003B7D82" w:rsidP="003B7D82">
            <w:pPr>
              <w:pStyle w:val="QuestionStyle"/>
              <w:tabs>
                <w:tab w:val="left" w:pos="3975"/>
              </w:tabs>
            </w:pPr>
            <w:r>
              <w:tab/>
            </w: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</w:tc>
      </w:tr>
      <w:tr w:rsidR="00704E7C" w:rsidTr="00804B46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704E7C" w:rsidRPr="001B3341" w:rsidRDefault="00704E7C" w:rsidP="00704E7C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704E7C" w:rsidRDefault="00704E7C" w:rsidP="00804B46">
            <w:pPr>
              <w:ind w:right="102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of the solids shown would have the top and side view below?</w:t>
            </w:r>
          </w:p>
          <w:p w:rsidR="00704E7C" w:rsidRDefault="00704E7C" w:rsidP="00804B46">
            <w:pPr>
              <w:ind w:right="102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3088" behindDoc="0" locked="0" layoutInCell="1" allowOverlap="1" wp14:anchorId="313735D9" wp14:editId="2E199243">
                      <wp:simplePos x="0" y="0"/>
                      <wp:positionH relativeFrom="column">
                        <wp:posOffset>2706370</wp:posOffset>
                      </wp:positionH>
                      <wp:positionV relativeFrom="paragraph">
                        <wp:posOffset>73660</wp:posOffset>
                      </wp:positionV>
                      <wp:extent cx="1675765" cy="970280"/>
                      <wp:effectExtent l="0" t="0" r="19685" b="20320"/>
                      <wp:wrapNone/>
                      <wp:docPr id="361" name="Group 3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75765" cy="970280"/>
                                <a:chOff x="0" y="0"/>
                                <a:chExt cx="1676053" cy="970511"/>
                              </a:xfrm>
                            </wpg:grpSpPr>
                            <wps:wsp>
                              <wps:cNvPr id="362" name="Rounded Rectangle 3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6626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04B46" w:rsidRDefault="00804B46" w:rsidP="00704E7C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3" name="Rounded Rectangle 3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56211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04B46" w:rsidRDefault="00804B46" w:rsidP="00704E7C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4" name="Rounded Rectangle 3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04603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04B46" w:rsidRDefault="00804B46" w:rsidP="00704E7C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5" name="Rounded 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96538" y="856211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04B46" w:rsidRDefault="00804B46" w:rsidP="00704E7C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13735D9" id="Group 361" o:spid="_x0000_s1037" style="position:absolute;margin-left:213.1pt;margin-top:5.8pt;width:131.95pt;height:76.4pt;z-index:251673088" coordsize="16760,9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">
                      <v:roundrect id="Rounded Rectangle 362" o:spid="_x0000_s1038" style="position:absolute;top:166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Iv+sQA&#10;AADcAAAADwAAAGRycy9kb3ducmV2LnhtbESPQWvCQBSE74L/YXlCL1I3WtCQuoooK72VqmCPr9ln&#10;Esy+TbOrxn/vFgoeh5n5hpkvO1uLK7W+cqxgPEpAEOfOVFwoOOz1awrCB2SDtWNScCcPy0W/N8fM&#10;uBt/0XUXChEh7DNUUIbQZFL6vCSLfuQa4uidXGsxRNkW0rR4i3Bby0mSTKXFiuNCiQ2tS8rPu4tV&#10;UKT6c8bfOtXHarOlocbxz+ZXqZdBt3oHEagLz/B/+8MoeJtO4O9MP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yL/rEAAAA3AAAAA8AAAAAAAAAAAAAAAAAmAIAAGRycy9k&#10;b3ducmV2LnhtbFBLBQYAAAAABAAEAPUAAACJAwAAAAA=&#10;" strokeweight="1pt">
                        <v:textbox>
                          <w:txbxContent>
                            <w:p w:rsidR="00804B46" w:rsidRDefault="00804B46" w:rsidP="00704E7C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Rounded Rectangle 363" o:spid="_x0000_s1039" style="position:absolute;top:8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VGfcYA&#10;AADcAAAADwAAAGRycy9kb3ducmV2LnhtbESPT2vCQBTE70K/w/IKvUjdNIqE6CrS0j83aVo8P7PP&#10;JJp9G3a3Jn57tyB4HGbmN8xyPZhWnMn5xrKCl0kCgri0uuFKwe/P+3MGwgdkja1lUnAhD+vVw2iJ&#10;ubY9f9O5CJWIEPY5KqhD6HIpfVmTQT+xHXH0DtYZDFG6SmqHfYSbVqZJMpcGG44LNXb0WlN5Kv6M&#10;guN+vJkdktRlu+3pc1e8ffSzfarU0+OwWYAINIR7+Nb+0gqm8yn8n4lHQK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cVGfcYAAADcAAAADwAAAAAAAAAAAAAAAACYAgAAZHJz&#10;L2Rvd25yZXYueG1sUEsFBgAAAAAEAAQA9QAAAIsDAAAAAA==&#10;" fillcolor="#943634 [2405]" strokeweight="1pt">
                        <v:textbox>
                          <w:txbxContent>
                            <w:p w:rsidR="00804B46" w:rsidRDefault="00804B46" w:rsidP="00704E7C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Rounded Rectangle 364" o:spid="_x0000_s1040" style="position:absolute;left:15046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cSFcUA&#10;AADcAAAADwAAAGRycy9kb3ducmV2LnhtbESPQWvCQBSE70L/w/IKvYhurBJD6iqlstKbaAV7fM2+&#10;JqHZt2l21fjvu4LQ4zAz3zCLVW8bcabO144VTMYJCOLCmZpLBYcPPcpA+IBssHFMCq7kYbV8GCww&#10;N+7COzrvQykihH2OCqoQ2lxKX1Rk0Y9dSxy9b9dZDFF2pTQdXiLcNvI5SVJpsea4UGFLbxUVP/uT&#10;VVBmejvnT53pY73e0FDj5Gv9q9TTY//6AiJQH/7D9/a7UTBNZ3A7E4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VxIVxQAAANwAAAAPAAAAAAAAAAAAAAAAAJgCAABkcnMv&#10;ZG93bnJldi54bWxQSwUGAAAAAAQABAD1AAAAigMAAAAA&#10;" strokeweight="1pt">
                        <v:textbox>
                          <w:txbxContent>
                            <w:p w:rsidR="00804B46" w:rsidRDefault="00804B46" w:rsidP="00704E7C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Rounded Rectangle 365" o:spid="_x0000_s1041" style="position:absolute;left:13965;top:8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u3jsUA&#10;AADcAAAADwAAAGRycy9kb3ducmV2LnhtbESPQWvCQBSE70L/w/IKvYhurBhD6iqlstKbaAV7fM2+&#10;JqHZt2l21fjvu4LQ4zAz3zCLVW8bcabO144VTMYJCOLCmZpLBYcPPcpA+IBssHFMCq7kYbV8GCww&#10;N+7COzrvQykihH2OCqoQ2lxKX1Rk0Y9dSxy9b9dZDFF2pTQdXiLcNvI5SVJpsea4UGFLbxUVP/uT&#10;VVBmejvnT53pY73e0FDj5Gv9q9TTY//6AiJQH/7D9/a7UTBNZ3A7E4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G7eOxQAAANwAAAAPAAAAAAAAAAAAAAAAAJgCAABkcnMv&#10;ZG93bnJldi54bWxQSwUGAAAAAAQABAD1AAAAigMAAAAA&#10;" strokeweight="1pt">
                        <v:textbox>
                          <w:txbxContent>
                            <w:p w:rsidR="00804B46" w:rsidRDefault="00804B46" w:rsidP="00704E7C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="00CC0326">
              <w:object w:dxaOrig="1440" w:dyaOrig="1440">
                <v:shape id="_x0000_s1186" type="#_x0000_t75" style="position:absolute;margin-left:238.9pt;margin-top:2.15pt;width:185.45pt;height:135.15pt;z-index:251814912;mso-position-horizontal-relative:text;mso-position-vertical-relative:text">
                  <v:imagedata r:id="rId56" o:title=""/>
                </v:shape>
                <o:OLEObject Type="Embed" ProgID="FXDraw3.Document" ShapeID="_x0000_s1186" DrawAspect="Content" ObjectID="_1460096595" r:id="rId106"/>
              </w:object>
            </w:r>
          </w:p>
          <w:p w:rsidR="00704E7C" w:rsidRDefault="00CC0326" w:rsidP="00804B46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185" type="#_x0000_t75" style="position:absolute;margin-left:25.5pt;margin-top:2.6pt;width:132.35pt;height:73.9pt;z-index:251813888;mso-position-horizontal-relative:text;mso-position-vertical-relative:text">
                  <v:imagedata r:id="rId58" o:title=""/>
                </v:shape>
                <o:OLEObject Type="Embed" ProgID="FXDraw3.Document" ShapeID="_x0000_s1185" DrawAspect="Content" ObjectID="_1460096596" r:id="rId107"/>
              </w:object>
            </w: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804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04E7C" w:rsidRDefault="00704E7C" w:rsidP="00E138D7">
            <w:pPr>
              <w:pStyle w:val="QuestionStyle"/>
            </w:pPr>
          </w:p>
          <w:p w:rsidR="00704E7C" w:rsidRDefault="00704E7C" w:rsidP="00E138D7">
            <w:pPr>
              <w:pStyle w:val="QuestionStyle"/>
            </w:pPr>
          </w:p>
        </w:tc>
      </w:tr>
    </w:tbl>
    <w:p w:rsidR="003F3344" w:rsidRPr="00C71E16" w:rsidRDefault="003F3344" w:rsidP="00FB36F8">
      <w:pPr>
        <w:rPr>
          <w:rFonts w:asciiTheme="majorHAnsi" w:hAnsiTheme="majorHAnsi"/>
          <w:sz w:val="24"/>
          <w:szCs w:val="24"/>
        </w:rPr>
      </w:pPr>
    </w:p>
    <w:p w:rsidR="00C71E16" w:rsidRPr="00C71E16" w:rsidRDefault="00C71E16" w:rsidP="009D24C3">
      <w:pPr>
        <w:rPr>
          <w:rFonts w:asciiTheme="majorHAnsi" w:hAnsiTheme="majorHAnsi"/>
          <w:sz w:val="24"/>
          <w:szCs w:val="24"/>
        </w:rPr>
      </w:pPr>
    </w:p>
    <w:sectPr w:rsidR="00C71E16" w:rsidRPr="00C71E16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0326" w:rsidRDefault="00CC0326" w:rsidP="00C868AD">
      <w:r>
        <w:separator/>
      </w:r>
    </w:p>
  </w:endnote>
  <w:endnote w:type="continuationSeparator" w:id="0">
    <w:p w:rsidR="00CC0326" w:rsidRDefault="00CC0326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648238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04B46" w:rsidRDefault="00804B4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92B14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804B46" w:rsidRDefault="00804B4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9352179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04B46" w:rsidRDefault="00804B4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032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804B46" w:rsidRDefault="00804B4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0326" w:rsidRDefault="00CC0326" w:rsidP="00C868AD">
      <w:r>
        <w:separator/>
      </w:r>
    </w:p>
  </w:footnote>
  <w:footnote w:type="continuationSeparator" w:id="0">
    <w:p w:rsidR="00CC0326" w:rsidRDefault="00CC0326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4B46" w:rsidRPr="00C868AD" w:rsidRDefault="00CC0326">
    <w:pPr>
      <w:pStyle w:val="Header"/>
      <w:rPr>
        <w:u w:val="single"/>
      </w:rPr>
    </w:pPr>
    <w:sdt>
      <w:sdtPr>
        <w:rPr>
          <w:u w:val="single"/>
        </w:rPr>
        <w:alias w:val="Title"/>
        <w:tag w:val=""/>
        <w:id w:val="79490789"/>
        <w:placeholder>
          <w:docPart w:val="F492DF26B85849E0BE70AE88CBC03EE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04B46">
          <w:rPr>
            <w:u w:val="single"/>
          </w:rPr>
          <w:t>2D and 3D Shapes</w:t>
        </w:r>
      </w:sdtContent>
    </w:sdt>
    <w:r w:rsidR="00804B46">
      <w:rPr>
        <w:u w:val="single"/>
      </w:rPr>
      <w:tab/>
      <w:t>Test</w:t>
    </w:r>
    <w:r w:rsidR="00804B46">
      <w:rPr>
        <w:u w:val="single"/>
      </w:rPr>
      <w:tab/>
    </w:r>
    <w:r w:rsidR="00804B46">
      <w:rPr>
        <w:u w:val="single"/>
      </w:rPr>
      <w:tab/>
      <w:t>2014</w:t>
    </w:r>
    <w:r w:rsidR="00804B46" w:rsidRPr="00C868AD">
      <w:rPr>
        <w:u w:val="single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4B46" w:rsidRDefault="00804B46" w:rsidP="005C44C0">
    <w:pPr>
      <w:pStyle w:val="Header"/>
      <w:jc w:val="center"/>
      <w:rPr>
        <w:rFonts w:asciiTheme="majorHAnsi" w:hAnsiTheme="majorHAnsi"/>
        <w:i/>
        <w:sz w:val="52"/>
        <w:szCs w:val="52"/>
      </w:rPr>
    </w:pPr>
    <w:r w:rsidRPr="00C71E16">
      <w:rPr>
        <w:rFonts w:asciiTheme="majorHAnsi" w:hAnsiTheme="majorHAnsi"/>
        <w:i/>
        <w:sz w:val="52"/>
        <w:szCs w:val="52"/>
      </w:rPr>
      <w:t>High School</w:t>
    </w:r>
  </w:p>
  <w:p w:rsidR="00804B46" w:rsidRPr="00C71E16" w:rsidRDefault="00804B46" w:rsidP="00C71E16">
    <w:pPr>
      <w:pStyle w:val="Header"/>
      <w:jc w:val="center"/>
      <w:rPr>
        <w:rFonts w:asciiTheme="majorHAnsi" w:hAnsiTheme="majorHAnsi"/>
        <w:i/>
        <w:sz w:val="52"/>
        <w:szCs w:val="52"/>
      </w:rPr>
    </w:pPr>
    <w:r>
      <w:rPr>
        <w:rFonts w:asciiTheme="majorHAnsi" w:hAnsiTheme="majorHAnsi"/>
        <w:i/>
        <w:sz w:val="52"/>
        <w:szCs w:val="52"/>
      </w:rPr>
      <w:t>Mathematics Test 2014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2F75B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4F3844"/>
    <w:multiLevelType w:val="hybridMultilevel"/>
    <w:tmpl w:val="1BC486CE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6"/>
  </w:num>
  <w:num w:numId="6">
    <w:abstractNumId w:val="0"/>
  </w:num>
  <w:num w:numId="7">
    <w:abstractNumId w:val="8"/>
  </w:num>
  <w:num w:numId="8">
    <w:abstractNumId w:val="9"/>
  </w:num>
  <w:num w:numId="9">
    <w:abstractNumId w:val="8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125D"/>
    <w:rsid w:val="000176AA"/>
    <w:rsid w:val="000A3E98"/>
    <w:rsid w:val="000C1966"/>
    <w:rsid w:val="000C4CAD"/>
    <w:rsid w:val="00110126"/>
    <w:rsid w:val="0018287C"/>
    <w:rsid w:val="001C7527"/>
    <w:rsid w:val="001D51F7"/>
    <w:rsid w:val="001F156E"/>
    <w:rsid w:val="00200B3A"/>
    <w:rsid w:val="00216994"/>
    <w:rsid w:val="00246314"/>
    <w:rsid w:val="002C1F1F"/>
    <w:rsid w:val="002F71E5"/>
    <w:rsid w:val="00310613"/>
    <w:rsid w:val="00315488"/>
    <w:rsid w:val="00325745"/>
    <w:rsid w:val="0033080F"/>
    <w:rsid w:val="00392B14"/>
    <w:rsid w:val="003B7D82"/>
    <w:rsid w:val="003D41FF"/>
    <w:rsid w:val="003F3344"/>
    <w:rsid w:val="00413DF5"/>
    <w:rsid w:val="004231D0"/>
    <w:rsid w:val="00460B7C"/>
    <w:rsid w:val="004724B8"/>
    <w:rsid w:val="00474558"/>
    <w:rsid w:val="00481675"/>
    <w:rsid w:val="00483B24"/>
    <w:rsid w:val="004A64CB"/>
    <w:rsid w:val="004C28C6"/>
    <w:rsid w:val="004E1D1E"/>
    <w:rsid w:val="005262F8"/>
    <w:rsid w:val="00526A07"/>
    <w:rsid w:val="00591FD0"/>
    <w:rsid w:val="005B261E"/>
    <w:rsid w:val="005C44C0"/>
    <w:rsid w:val="005C5329"/>
    <w:rsid w:val="005E23D4"/>
    <w:rsid w:val="005E6ACB"/>
    <w:rsid w:val="00603B3B"/>
    <w:rsid w:val="00604D11"/>
    <w:rsid w:val="00611346"/>
    <w:rsid w:val="00626363"/>
    <w:rsid w:val="00641052"/>
    <w:rsid w:val="00641EA7"/>
    <w:rsid w:val="00643A24"/>
    <w:rsid w:val="00667642"/>
    <w:rsid w:val="006718CF"/>
    <w:rsid w:val="006A0722"/>
    <w:rsid w:val="006E28D2"/>
    <w:rsid w:val="00704E7C"/>
    <w:rsid w:val="00727B54"/>
    <w:rsid w:val="0073125D"/>
    <w:rsid w:val="00734A55"/>
    <w:rsid w:val="0073542D"/>
    <w:rsid w:val="007403DD"/>
    <w:rsid w:val="00767B18"/>
    <w:rsid w:val="007B3348"/>
    <w:rsid w:val="007D39B1"/>
    <w:rsid w:val="00804B46"/>
    <w:rsid w:val="008326C7"/>
    <w:rsid w:val="00845ACB"/>
    <w:rsid w:val="00853748"/>
    <w:rsid w:val="008B7480"/>
    <w:rsid w:val="008C68D7"/>
    <w:rsid w:val="008D4402"/>
    <w:rsid w:val="008F3E43"/>
    <w:rsid w:val="00937C3B"/>
    <w:rsid w:val="00946377"/>
    <w:rsid w:val="0098729A"/>
    <w:rsid w:val="0099033D"/>
    <w:rsid w:val="009911AA"/>
    <w:rsid w:val="009A5487"/>
    <w:rsid w:val="009B2291"/>
    <w:rsid w:val="009D24C3"/>
    <w:rsid w:val="009F12AC"/>
    <w:rsid w:val="00A23965"/>
    <w:rsid w:val="00A252B0"/>
    <w:rsid w:val="00A71A22"/>
    <w:rsid w:val="00A81533"/>
    <w:rsid w:val="00A824D7"/>
    <w:rsid w:val="00A955B8"/>
    <w:rsid w:val="00A96453"/>
    <w:rsid w:val="00A97293"/>
    <w:rsid w:val="00AB0C62"/>
    <w:rsid w:val="00AB2CAE"/>
    <w:rsid w:val="00B0317F"/>
    <w:rsid w:val="00B26BD8"/>
    <w:rsid w:val="00B850EA"/>
    <w:rsid w:val="00B9646F"/>
    <w:rsid w:val="00BC0959"/>
    <w:rsid w:val="00BE233F"/>
    <w:rsid w:val="00C17E11"/>
    <w:rsid w:val="00C235FE"/>
    <w:rsid w:val="00C42BE5"/>
    <w:rsid w:val="00C56E1E"/>
    <w:rsid w:val="00C71E16"/>
    <w:rsid w:val="00C7741F"/>
    <w:rsid w:val="00C868AD"/>
    <w:rsid w:val="00CA11C9"/>
    <w:rsid w:val="00CA296A"/>
    <w:rsid w:val="00CC0326"/>
    <w:rsid w:val="00CC084D"/>
    <w:rsid w:val="00D03A78"/>
    <w:rsid w:val="00D667E2"/>
    <w:rsid w:val="00D87002"/>
    <w:rsid w:val="00D95422"/>
    <w:rsid w:val="00DF09AD"/>
    <w:rsid w:val="00E12A98"/>
    <w:rsid w:val="00E138D7"/>
    <w:rsid w:val="00E642C2"/>
    <w:rsid w:val="00E719E0"/>
    <w:rsid w:val="00EA7FC8"/>
    <w:rsid w:val="00EB1449"/>
    <w:rsid w:val="00F37EE1"/>
    <w:rsid w:val="00F64DF3"/>
    <w:rsid w:val="00F71785"/>
    <w:rsid w:val="00FB36F8"/>
    <w:rsid w:val="00FF2F5C"/>
    <w:rsid w:val="00FF5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F1C3848-E67A-40EE-A1EF-75A0B1F0B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33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E138D7"/>
    <w:pPr>
      <w:ind w:right="-108"/>
    </w:pPr>
    <w:rPr>
      <w:rFonts w:ascii="Times New Roman" w:hAnsi="Times New Roman"/>
      <w:noProof/>
      <w:sz w:val="24"/>
      <w:szCs w:val="24"/>
      <w:lang w:eastAsia="en-AU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E138D7"/>
    <w:rPr>
      <w:rFonts w:ascii="Times New Roman" w:eastAsia="Calibri" w:hAnsi="Times New Roman" w:cs="Times New Roman"/>
      <w:noProof/>
      <w:sz w:val="24"/>
      <w:szCs w:val="24"/>
      <w:lang w:eastAsia="en-AU"/>
    </w:rPr>
  </w:style>
  <w:style w:type="character" w:customStyle="1" w:styleId="Heading1Char">
    <w:name w:val="Heading 1 Char"/>
    <w:basedOn w:val="DefaultParagraphFont"/>
    <w:link w:val="Heading1"/>
    <w:uiPriority w:val="9"/>
    <w:rsid w:val="003F3344"/>
    <w:rPr>
      <w:rFonts w:asciiTheme="majorHAnsi" w:eastAsiaTheme="majorEastAsia" w:hAnsiTheme="majorHAnsi" w:cstheme="majorBidi"/>
      <w:sz w:val="32"/>
      <w:szCs w:val="32"/>
    </w:rPr>
  </w:style>
  <w:style w:type="paragraph" w:styleId="NoSpacing">
    <w:name w:val="No Spacing"/>
    <w:uiPriority w:val="1"/>
    <w:qFormat/>
    <w:rsid w:val="003F3344"/>
    <w:rPr>
      <w:rFonts w:ascii="Calibri" w:eastAsia="Calibri" w:hAnsi="Calibri" w:cs="Times New Roman"/>
    </w:rPr>
  </w:style>
  <w:style w:type="character" w:styleId="PlaceholderText">
    <w:name w:val="Placeholder Text"/>
    <w:basedOn w:val="DefaultParagraphFont"/>
    <w:uiPriority w:val="99"/>
    <w:semiHidden/>
    <w:rsid w:val="00C42B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4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2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oleObject" Target="embeddings/oleObject7.bin"/><Relationship Id="rId42" Type="http://schemas.openxmlformats.org/officeDocument/2006/relationships/image" Target="media/image18.png"/><Relationship Id="rId47" Type="http://schemas.openxmlformats.org/officeDocument/2006/relationships/oleObject" Target="embeddings/oleObject20.bin"/><Relationship Id="rId63" Type="http://schemas.openxmlformats.org/officeDocument/2006/relationships/footer" Target="footer2.xml"/><Relationship Id="rId68" Type="http://schemas.openxmlformats.org/officeDocument/2006/relationships/oleObject" Target="embeddings/oleObject29.bin"/><Relationship Id="rId84" Type="http://schemas.openxmlformats.org/officeDocument/2006/relationships/image" Target="media/image33.png"/><Relationship Id="rId89" Type="http://schemas.openxmlformats.org/officeDocument/2006/relationships/oleObject" Target="embeddings/oleObject44.bin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oleObject" Target="embeddings/oleObject11.bin"/><Relationship Id="rId107" Type="http://schemas.openxmlformats.org/officeDocument/2006/relationships/oleObject" Target="embeddings/oleObject57.bin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png"/><Relationship Id="rId66" Type="http://schemas.openxmlformats.org/officeDocument/2006/relationships/oleObject" Target="embeddings/oleObject28.bin"/><Relationship Id="rId74" Type="http://schemas.openxmlformats.org/officeDocument/2006/relationships/image" Target="media/image30.png"/><Relationship Id="rId79" Type="http://schemas.openxmlformats.org/officeDocument/2006/relationships/image" Target="media/image31.png"/><Relationship Id="rId87" Type="http://schemas.openxmlformats.org/officeDocument/2006/relationships/oleObject" Target="embeddings/oleObject43.bin"/><Relationship Id="rId102" Type="http://schemas.openxmlformats.org/officeDocument/2006/relationships/image" Target="media/image38.png"/><Relationship Id="rId110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82" Type="http://schemas.openxmlformats.org/officeDocument/2006/relationships/oleObject" Target="embeddings/oleObject39.bin"/><Relationship Id="rId90" Type="http://schemas.openxmlformats.org/officeDocument/2006/relationships/oleObject" Target="embeddings/oleObject45.bin"/><Relationship Id="rId95" Type="http://schemas.openxmlformats.org/officeDocument/2006/relationships/oleObject" Target="embeddings/oleObject49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image" Target="media/image27.png"/><Relationship Id="rId69" Type="http://schemas.openxmlformats.org/officeDocument/2006/relationships/oleObject" Target="embeddings/oleObject30.bin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52.bin"/><Relationship Id="rId105" Type="http://schemas.openxmlformats.org/officeDocument/2006/relationships/oleObject" Target="embeddings/oleObject55.bin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2.bin"/><Relationship Id="rId80" Type="http://schemas.openxmlformats.org/officeDocument/2006/relationships/oleObject" Target="embeddings/oleObject38.bin"/><Relationship Id="rId85" Type="http://schemas.openxmlformats.org/officeDocument/2006/relationships/oleObject" Target="embeddings/oleObject41.bin"/><Relationship Id="rId93" Type="http://schemas.openxmlformats.org/officeDocument/2006/relationships/image" Target="media/image35.png"/><Relationship Id="rId98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oleObject" Target="embeddings/oleObject26.bin"/><Relationship Id="rId67" Type="http://schemas.openxmlformats.org/officeDocument/2006/relationships/image" Target="media/image28.png"/><Relationship Id="rId103" Type="http://schemas.openxmlformats.org/officeDocument/2006/relationships/oleObject" Target="embeddings/oleObject54.bin"/><Relationship Id="rId108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54" Type="http://schemas.openxmlformats.org/officeDocument/2006/relationships/image" Target="media/image24.png"/><Relationship Id="rId62" Type="http://schemas.openxmlformats.org/officeDocument/2006/relationships/header" Target="header2.xml"/><Relationship Id="rId70" Type="http://schemas.openxmlformats.org/officeDocument/2006/relationships/image" Target="media/image29.png"/><Relationship Id="rId75" Type="http://schemas.openxmlformats.org/officeDocument/2006/relationships/oleObject" Target="embeddings/oleObject34.bin"/><Relationship Id="rId83" Type="http://schemas.openxmlformats.org/officeDocument/2006/relationships/oleObject" Target="embeddings/oleObject40.bin"/><Relationship Id="rId88" Type="http://schemas.openxmlformats.org/officeDocument/2006/relationships/image" Target="media/image34.png"/><Relationship Id="rId91" Type="http://schemas.openxmlformats.org/officeDocument/2006/relationships/oleObject" Target="embeddings/oleObject46.bin"/><Relationship Id="rId96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6" Type="http://schemas.openxmlformats.org/officeDocument/2006/relationships/oleObject" Target="embeddings/oleObject56.bin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header" Target="header1.xml"/><Relationship Id="rId65" Type="http://schemas.openxmlformats.org/officeDocument/2006/relationships/oleObject" Target="embeddings/oleObject27.bin"/><Relationship Id="rId73" Type="http://schemas.openxmlformats.org/officeDocument/2006/relationships/oleObject" Target="embeddings/oleObject33.bin"/><Relationship Id="rId78" Type="http://schemas.openxmlformats.org/officeDocument/2006/relationships/oleObject" Target="embeddings/oleObject37.bin"/><Relationship Id="rId81" Type="http://schemas.openxmlformats.org/officeDocument/2006/relationships/image" Target="media/image32.png"/><Relationship Id="rId86" Type="http://schemas.openxmlformats.org/officeDocument/2006/relationships/oleObject" Target="embeddings/oleObject42.bin"/><Relationship Id="rId94" Type="http://schemas.openxmlformats.org/officeDocument/2006/relationships/oleObject" Target="embeddings/oleObject48.bin"/><Relationship Id="rId99" Type="http://schemas.openxmlformats.org/officeDocument/2006/relationships/oleObject" Target="embeddings/oleObject51.bin"/><Relationship Id="rId101" Type="http://schemas.openxmlformats.org/officeDocument/2006/relationships/oleObject" Target="embeddings/oleObject53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109" Type="http://schemas.openxmlformats.org/officeDocument/2006/relationships/glossaryDocument" Target="glossary/document.xml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5.bin"/><Relationship Id="rId97" Type="http://schemas.openxmlformats.org/officeDocument/2006/relationships/oleObject" Target="embeddings/oleObject50.bin"/><Relationship Id="rId104" Type="http://schemas.openxmlformats.org/officeDocument/2006/relationships/image" Target="media/image39.png"/><Relationship Id="rId7" Type="http://schemas.openxmlformats.org/officeDocument/2006/relationships/endnotes" Target="endnotes.xml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47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Garrys%20data\BACKUP\WME%20Pty%20Ltd\Draft%20Products\2014%20WME%20Mathematics%20Assessment%20Bank\2014%20Templates\Year%207%208%20Test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492DF26B85849E0BE70AE88CBC03E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9DA886-BD66-4F13-9A05-08D43CF06358}"/>
      </w:docPartPr>
      <w:docPartBody>
        <w:p w:rsidR="00A835EF" w:rsidRDefault="00A835EF">
          <w:pPr>
            <w:pStyle w:val="F492DF26B85849E0BE70AE88CBC03EEC"/>
          </w:pPr>
          <w:r w:rsidRPr="00E85C0B">
            <w:rPr>
              <w:rStyle w:val="PlaceholderText"/>
            </w:rPr>
            <w:t>[Title]</w:t>
          </w:r>
        </w:p>
      </w:docPartBody>
    </w:docPart>
    <w:docPart>
      <w:docPartPr>
        <w:name w:val="577F29816732400F895A4DB9DB5EED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8FDF86-3133-4E25-BBD0-A7E4B2AE322D}"/>
      </w:docPartPr>
      <w:docPartBody>
        <w:p w:rsidR="00A835EF" w:rsidRDefault="00A835EF">
          <w:pPr>
            <w:pStyle w:val="577F29816732400F895A4DB9DB5EED9D"/>
          </w:pPr>
          <w:r w:rsidRPr="00D642C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35EF"/>
    <w:rsid w:val="00282476"/>
    <w:rsid w:val="00526702"/>
    <w:rsid w:val="00A83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835EF"/>
    <w:rPr>
      <w:color w:val="808080"/>
    </w:rPr>
  </w:style>
  <w:style w:type="paragraph" w:customStyle="1" w:styleId="F492DF26B85849E0BE70AE88CBC03EEC">
    <w:name w:val="F492DF26B85849E0BE70AE88CBC03EEC"/>
  </w:style>
  <w:style w:type="paragraph" w:customStyle="1" w:styleId="2866415E8E414238B9CB07532894C58F">
    <w:name w:val="2866415E8E414238B9CB07532894C58F"/>
  </w:style>
  <w:style w:type="paragraph" w:customStyle="1" w:styleId="E52A026A5D08445C8785FB8472A299C6">
    <w:name w:val="E52A026A5D08445C8785FB8472A299C6"/>
  </w:style>
  <w:style w:type="paragraph" w:customStyle="1" w:styleId="577F29816732400F895A4DB9DB5EED9D">
    <w:name w:val="577F29816732400F895A4DB9DB5EED9D"/>
  </w:style>
  <w:style w:type="paragraph" w:customStyle="1" w:styleId="093F9878330C485D9DE43B377FDE7073">
    <w:name w:val="093F9878330C485D9DE43B377FDE7073"/>
    <w:rsid w:val="00A835E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37ACA8-D5F4-4DDF-8E90-C938ED0977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Template.dotx</Template>
  <TotalTime>4</TotalTime>
  <Pages>17</Pages>
  <Words>1655</Words>
  <Characters>9439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2D and 3D Shapes</vt:lpstr>
    </vt:vector>
  </TitlesOfParts>
  <Company>Toshiba</Company>
  <LinksUpToDate>false</LinksUpToDate>
  <CharactersWithSpaces>11072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2D and 3D Shapes</dc:title>
  <dc:creator>Garry</dc:creator>
  <cp:lastModifiedBy>Garry</cp:lastModifiedBy>
  <cp:revision>3</cp:revision>
  <dcterms:created xsi:type="dcterms:W3CDTF">2014-04-23T14:52:00Z</dcterms:created>
  <dcterms:modified xsi:type="dcterms:W3CDTF">2014-04-26T23:31:00Z</dcterms:modified>
</cp:coreProperties>
</file>