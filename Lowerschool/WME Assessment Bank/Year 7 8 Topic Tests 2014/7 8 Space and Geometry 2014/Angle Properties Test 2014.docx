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83"/>
        <w:gridCol w:w="5527"/>
        <w:gridCol w:w="3545"/>
      </w:tblGrid>
      <w:tr w:rsidR="00325745" w:rsidTr="00C42BE5">
        <w:trPr>
          <w:cantSplit/>
          <w:trHeight w:val="851"/>
        </w:trPr>
        <w:tc>
          <w:tcPr>
            <w:tcW w:w="1135" w:type="dxa"/>
            <w:gridSpan w:val="2"/>
            <w:shd w:val="clear" w:color="auto" w:fill="00FFFF"/>
            <w:vAlign w:val="center"/>
          </w:tcPr>
          <w:p w:rsidR="00325745" w:rsidRDefault="00325745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C868AD" w:rsidRPr="00325745" w:rsidRDefault="006D6C3E" w:rsidP="006D6C3E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7</w:t>
            </w:r>
          </w:p>
        </w:tc>
        <w:tc>
          <w:tcPr>
            <w:tcW w:w="5527" w:type="dxa"/>
            <w:shd w:val="clear" w:color="auto" w:fill="00FFFF"/>
          </w:tcPr>
          <w:sdt>
            <w:sdtPr>
              <w:rPr>
                <w:rFonts w:asciiTheme="majorHAnsi" w:hAnsiTheme="majorHAnsi"/>
                <w:i/>
                <w:sz w:val="52"/>
                <w:szCs w:val="52"/>
              </w:rPr>
              <w:alias w:val="Title"/>
              <w:tag w:val=""/>
              <w:id w:val="1338033075"/>
              <w:placeholder>
                <w:docPart w:val="8FDDE1343CC94FF6BB9513F78DF6F7B9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5C44C0" w:rsidRDefault="00713634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Angle Properties</w:t>
                </w:r>
              </w:p>
            </w:sdtContent>
          </w:sdt>
        </w:tc>
        <w:tc>
          <w:tcPr>
            <w:tcW w:w="3545" w:type="dxa"/>
            <w:shd w:val="clear" w:color="auto" w:fill="0D0D0D" w:themeFill="text1" w:themeFillTint="F2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775F2C">
        <w:trPr>
          <w:cantSplit/>
          <w:trHeight w:val="1638"/>
        </w:trPr>
        <w:tc>
          <w:tcPr>
            <w:tcW w:w="6662" w:type="dxa"/>
            <w:gridSpan w:val="3"/>
            <w:shd w:val="clear" w:color="auto" w:fill="00FFFF"/>
          </w:tcPr>
          <w:p w:rsidR="00775F2C" w:rsidRDefault="00775F2C" w:rsidP="00775F2C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775F2C" w:rsidRDefault="00775F2C" w:rsidP="00775F2C">
            <w:pPr>
              <w:pStyle w:val="ListParagraph"/>
              <w:numPr>
                <w:ilvl w:val="0"/>
                <w:numId w:val="9"/>
              </w:numPr>
              <w:spacing w:after="200" w:line="276" w:lineRule="auto"/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Use the language, notation and conventions of geometry.</w:t>
            </w:r>
          </w:p>
          <w:p w:rsidR="00775F2C" w:rsidRDefault="00775F2C" w:rsidP="00775F2C">
            <w:pPr>
              <w:pStyle w:val="ListParagraph"/>
              <w:numPr>
                <w:ilvl w:val="0"/>
                <w:numId w:val="9"/>
              </w:numPr>
              <w:spacing w:after="200" w:line="276" w:lineRule="auto"/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Recognise the geometric properties of angles at a point.</w:t>
            </w:r>
          </w:p>
          <w:p w:rsidR="00775F2C" w:rsidRDefault="00775F2C" w:rsidP="00775F2C">
            <w:pPr>
              <w:pStyle w:val="ListParagraph"/>
              <w:numPr>
                <w:ilvl w:val="0"/>
                <w:numId w:val="9"/>
              </w:numPr>
              <w:spacing w:after="200" w:line="276" w:lineRule="auto"/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Identify corresponding, alternate and co-interior angles when two straight lines are crossed by a transversal (ACMMG163)</w:t>
            </w:r>
          </w:p>
          <w:p w:rsidR="00853748" w:rsidRPr="00C56E1E" w:rsidRDefault="00775F2C" w:rsidP="00775F2C">
            <w:pPr>
              <w:pStyle w:val="ListParagraph"/>
              <w:numPr>
                <w:ilvl w:val="0"/>
                <w:numId w:val="9"/>
              </w:numPr>
              <w:spacing w:after="200" w:line="276" w:lineRule="auto"/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Investigate conditions for two lines to be parallel and solve simple numerical problems using reasoning (ACMMG164)</w:t>
            </w:r>
          </w:p>
        </w:tc>
        <w:tc>
          <w:tcPr>
            <w:tcW w:w="3545" w:type="dxa"/>
            <w:vAlign w:val="center"/>
          </w:tcPr>
          <w:p w:rsidR="00853748" w:rsidRPr="00325745" w:rsidRDefault="00853748" w:rsidP="003F3344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Show any working out on the test paper.  Calculators are </w:t>
            </w:r>
            <w:r w:rsidRPr="007E3E86">
              <w:rPr>
                <w:rFonts w:asciiTheme="majorHAnsi" w:hAnsiTheme="majorHAnsi"/>
                <w:b/>
                <w:i/>
                <w:sz w:val="24"/>
                <w:szCs w:val="24"/>
              </w:rPr>
              <w:t>not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 allowed.</w:t>
            </w:r>
          </w:p>
        </w:tc>
      </w:tr>
      <w:tr w:rsidR="00831FB5" w:rsidTr="00C42BE5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831FB5" w:rsidRPr="001B3341" w:rsidRDefault="00831FB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665324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4" type="#_x0000_t75" style="position:absolute;margin-left:238.3pt;margin-top:-1.2pt;width:170.25pt;height:140.3pt;z-index:251657216;mso-position-horizontal-relative:text;mso-position-vertical-relative:text">
                  <v:imagedata r:id="rId8" o:title=""/>
                </v:shape>
                <o:OLEObject Type="Embed" ProgID="FXDraw.Graphic" ShapeID="_x0000_s1044" DrawAspect="Content" ObjectID="_1486373133" r:id="rId9"/>
              </w:object>
            </w:r>
            <w:r w:rsidR="00665324">
              <w:t xml:space="preserve">Four angles are marked, around a point </w:t>
            </w:r>
            <w:r w:rsidR="00665324" w:rsidRPr="00665324">
              <w:rPr>
                <w:i/>
              </w:rPr>
              <w:t>X</w:t>
            </w:r>
            <w:r w:rsidR="00665324">
              <w:t>.</w:t>
            </w:r>
          </w:p>
          <w:p w:rsidR="00831FB5" w:rsidRDefault="00831FB5" w:rsidP="002F71C3">
            <w:pPr>
              <w:pStyle w:val="QuestionStyle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 xml:space="preserve">What is the size of  </w:t>
            </w:r>
            <w:r w:rsidRPr="00831FB5">
              <w:rPr>
                <w:noProof/>
                <w:position w:val="-6"/>
                <w:lang w:eastAsia="en-AU"/>
              </w:rPr>
              <w:object w:dxaOrig="815" w:dyaOrig="300">
                <v:shape id="_x0000_i1025" type="#_x0000_t75" style="width:41pt;height:15.05pt" o:ole="">
                  <v:imagedata r:id="rId10" o:title=""/>
                </v:shape>
                <o:OLEObject Type="Embed" ProgID="FXEquation.Equation" ShapeID="_x0000_i1025" DrawAspect="Content" ObjectID="_1486372957" r:id="rId11"/>
              </w:object>
            </w:r>
            <w:r>
              <w:rPr>
                <w:noProof/>
                <w:lang w:eastAsia="en-AU"/>
              </w:rPr>
              <w:t xml:space="preserve"> </w:t>
            </w:r>
          </w:p>
          <w:p w:rsidR="00831FB5" w:rsidRDefault="00831FB5" w:rsidP="002F71C3">
            <w:pPr>
              <w:pStyle w:val="QuestionStyle"/>
              <w:rPr>
                <w:noProof/>
                <w:lang w:eastAsia="en-AU"/>
              </w:rPr>
            </w:pPr>
          </w:p>
          <w:p w:rsidR="00831FB5" w:rsidRDefault="00831FB5" w:rsidP="002F71C3">
            <w:pPr>
              <w:pStyle w:val="QuestionStyle"/>
              <w:rPr>
                <w:noProof/>
                <w:lang w:eastAsia="en-AU"/>
              </w:rPr>
            </w:pPr>
          </w:p>
          <w:p w:rsidR="00831FB5" w:rsidRDefault="00831FB5" w:rsidP="002F71C3">
            <w:pPr>
              <w:pStyle w:val="QuestionStyle"/>
              <w:rPr>
                <w:noProof/>
                <w:lang w:eastAsia="en-AU"/>
              </w:rPr>
            </w:pPr>
          </w:p>
          <w:p w:rsidR="00831FB5" w:rsidRDefault="00831FB5" w:rsidP="002F71C3">
            <w:pPr>
              <w:pStyle w:val="QuestionStyle"/>
              <w:rPr>
                <w:noProof/>
                <w:lang w:eastAsia="en-AU"/>
              </w:rPr>
            </w:pPr>
          </w:p>
          <w:p w:rsidR="00831FB5" w:rsidRDefault="00831FB5" w:rsidP="002F71C3">
            <w:pPr>
              <w:pStyle w:val="QuestionStyle"/>
              <w:rPr>
                <w:noProof/>
                <w:lang w:eastAsia="en-AU"/>
              </w:rPr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74272" behindDoc="0" locked="0" layoutInCell="1" allowOverlap="1" wp14:anchorId="7978E43D" wp14:editId="2DD8F96A">
                      <wp:simplePos x="0" y="0"/>
                      <wp:positionH relativeFrom="column">
                        <wp:posOffset>1336675</wp:posOffset>
                      </wp:positionH>
                      <wp:positionV relativeFrom="paragraph">
                        <wp:posOffset>26670</wp:posOffset>
                      </wp:positionV>
                      <wp:extent cx="754380" cy="373380"/>
                      <wp:effectExtent l="0" t="0" r="2667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01D07D" id="Rectangle 74" o:spid="_x0000_s1026" style="position:absolute;margin-left:105.25pt;margin-top:2.1pt;width:59.4pt;height:29.4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LNmgIAAI8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" filled="f" strokecolor="black [3213]" strokeweight="1.5pt"/>
                  </w:pict>
                </mc:Fallback>
              </mc:AlternateContent>
            </w:r>
            <w:r>
              <w:rPr>
                <w:noProof/>
                <w:lang w:eastAsia="en-AU"/>
              </w:rPr>
              <w:t xml:space="preserve">                                                         o</w:t>
            </w:r>
          </w:p>
          <w:p w:rsidR="00831FB5" w:rsidRDefault="00831FB5" w:rsidP="002F71C3">
            <w:pPr>
              <w:pStyle w:val="QuestionStyle"/>
              <w:rPr>
                <w:noProof/>
                <w:lang w:eastAsia="en-AU"/>
              </w:rPr>
            </w:pPr>
          </w:p>
          <w:p w:rsidR="00831FB5" w:rsidRDefault="00831FB5" w:rsidP="002F71C3">
            <w:pPr>
              <w:pStyle w:val="QuestionStyle"/>
              <w:rPr>
                <w:noProof/>
                <w:lang w:eastAsia="en-AU"/>
              </w:rPr>
            </w:pPr>
          </w:p>
          <w:p w:rsidR="00831FB5" w:rsidRDefault="00831FB5" w:rsidP="002F71C3">
            <w:pPr>
              <w:pStyle w:val="QuestionStyle"/>
              <w:rPr>
                <w:noProof/>
                <w:lang w:eastAsia="en-AU"/>
              </w:rPr>
            </w:pPr>
          </w:p>
        </w:tc>
      </w:tr>
      <w:tr w:rsidR="00E22CF3" w:rsidTr="00C42BE5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E22CF3" w:rsidRPr="001B3341" w:rsidRDefault="00E22CF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665324" w:rsidRDefault="0066532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Three angles are marked, around a point </w:t>
            </w:r>
            <w:r w:rsidRPr="00EE2CE9">
              <w:rPr>
                <w:rFonts w:ascii="Times New Roman" w:hAnsi="Times New Roman"/>
                <w:i/>
                <w:sz w:val="24"/>
                <w:szCs w:val="24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2CF3" w:rsidRDefault="002A230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object w:dxaOrig="1440" w:dyaOrig="1440">
                <v:shape id="_x0000_s1042" type="#_x0000_t75" style="position:absolute;margin-left:282.9pt;margin-top:-1.65pt;width:158.6pt;height:105.65pt;z-index:251656192">
                  <v:imagedata r:id="rId12" o:title=""/>
                </v:shape>
                <o:OLEObject Type="Embed" ProgID="FXDraw.Graphic" ShapeID="_x0000_s1042" DrawAspect="Content" ObjectID="_1486373134" r:id="rId13"/>
              </w:object>
            </w:r>
            <w:r w:rsidR="00F60663">
              <w:rPr>
                <w:rFonts w:ascii="Times New Roman" w:hAnsi="Times New Roman"/>
                <w:sz w:val="24"/>
                <w:szCs w:val="24"/>
              </w:rPr>
              <w:t>What is the name of the angle which is a right angle?</w:t>
            </w:r>
          </w:p>
          <w:p w:rsidR="00F60663" w:rsidRDefault="00F6066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2CF3" w:rsidRDefault="00E22CF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2CF3" w:rsidRDefault="002A230B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29761179">
                <v:group id="Group 69" o:spid="_x0000_s1027" style="position:absolute;margin-left:20.5pt;margin-top:4.85pt;width:123.9pt;height:30.6pt;z-index:251655168" coordsize="15735,3886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">
                  <v:roundrect id="AutoShape 3" o:spid="_x0000_s1028" style="position:absolute;left:14020;top:2743;width:1715;height:1143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kFi8IA&#10;AADbAAAADwAAAGRycy9kb3ducmV2LnhtbERPy2rCQBTdC/7DcIVuRCd20cTUUYKlpd0EtMVuL5lr&#10;EszcCZlpHv36zqLg8nDeu8NoGtFT52rLCjbrCARxYXXNpYKvz9dVAsJ5ZI2NZVIwkYPDfj7bYart&#10;wCfqz74UIYRdigoq79tUSldUZNCtbUscuKvtDPoAu1LqDocQbhr5GEVP0mDNoaHClo4VFbfzj1GQ&#10;TIm59Jf87Zs+eHj5zXWcLbdKPSzG7BmEp9Hfxf/ud60gDuvDl/A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aQWLwgAAANsAAAAPAAAAAAAAAAAAAAAAAJgCAABkcnMvZG93&#10;bnJldi54bWxQSwUGAAAAAAQABAD1AAAAhwMAAAAA&#10;" strokecolor="windowText" strokeweight="1pt"/>
                  <v:roundrect id="AutoShape 4" o:spid="_x0000_s1029" style="position:absolute;width:1714;height:1143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WgEMQA&#10;AADbAAAADwAAAGRycy9kb3ducmV2LnhtbESPQWvCQBSE70L/w/IKvYhu7EFjdBVpaakXwbTo9ZF9&#10;JsHs25DdJtFf7wqCx2FmvmGW695UoqXGlZYVTMYRCOLM6pJzBX+/X6MYhPPIGivLpOBCDtarl8ES&#10;E2073lOb+lwECLsEFRTe14mULivIoBvbmjh4J9sY9EE2udQNdgFuKvkeRVNpsOSwUGBNHwVl5/Tf&#10;KIgvsTm0h933kbbcfV53erYZzpV6e+03CxCeev8MP9o/WsFsA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loBDEAAAA2wAAAA8AAAAAAAAAAAAAAAAAmAIAAGRycy9k&#10;b3ducmV2LnhtbFBLBQYAAAAABAAEAPUAAACJAwAAAAA=&#10;" strokecolor="windowText" strokeweight="1pt"/>
                  <v:roundrect id="AutoShape 5" o:spid="_x0000_s1030" style="position:absolute;top:2743;width:1714;height:1143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c+Z8QA&#10;AADb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O4P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3PmfEAAAA2wAAAA8AAAAAAAAAAAAAAAAAmAIAAGRycy9k&#10;b3ducmV2LnhtbFBLBQYAAAAABAAEAPUAAACJAwAAAAA=&#10;" strokecolor="windowText" strokeweight="1pt"/>
                  <v:roundrect id="AutoShape 6" o:spid="_x0000_s1031" style="position:absolute;left:14020;width:1715;height:1143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b/M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u5v8xQAAANsAAAAPAAAAAAAAAAAAAAAAAJgCAABkcnMv&#10;ZG93bnJldi54bWxQSwUGAAAAAAQABAD1AAAAigMAAAAA&#10;" strokecolor="windowText" strokeweight="1pt"/>
                </v:group>
              </w:pict>
            </w:r>
            <w:r w:rsidR="00E22CF3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AC5BCD">
              <w:rPr>
                <w:rFonts w:ascii="Times New Roman" w:hAnsi="Times New Roman"/>
                <w:sz w:val="24"/>
                <w:szCs w:val="24"/>
              </w:rPr>
              <w:object w:dxaOrig="481" w:dyaOrig="300" w14:anchorId="756D9199">
                <v:shape id="_x0000_i1026" type="#_x0000_t75" style="width:23.95pt;height:15.05pt" o:ole="">
                  <v:imagedata r:id="rId14" o:title=""/>
                </v:shape>
                <o:OLEObject Type="Embed" ProgID="FXEquation.Equation" ShapeID="_x0000_i1026" DrawAspect="Content" ObjectID="_1486372958" r:id="rId15"/>
              </w:object>
            </w:r>
            <w:r w:rsidR="00E22CF3"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="00E22CF3">
              <w:rPr>
                <w:rFonts w:ascii="Times New Roman" w:hAnsi="Times New Roman"/>
                <w:sz w:val="24"/>
                <w:szCs w:val="24"/>
              </w:rPr>
              <w:object w:dxaOrig="740" w:dyaOrig="300" w14:anchorId="077793F8">
                <v:shape id="_x0000_i1027" type="#_x0000_t75" style="width:36.85pt;height:15.05pt" o:ole="">
                  <v:imagedata r:id="rId16" o:title=""/>
                </v:shape>
                <o:OLEObject Type="Embed" ProgID="FXEquation.Equation" ShapeID="_x0000_i1027" DrawAspect="Content" ObjectID="_1486372959" r:id="rId17"/>
              </w:object>
            </w:r>
            <w:r w:rsidR="00E22CF3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</w:t>
            </w:r>
          </w:p>
          <w:p w:rsidR="00E22CF3" w:rsidRDefault="00E22CF3">
            <w:pPr>
              <w:rPr>
                <w:rFonts w:ascii="Times New Roman" w:hAnsi="Times New Roman"/>
                <w:sz w:val="12"/>
                <w:szCs w:val="24"/>
              </w:rPr>
            </w:pPr>
          </w:p>
          <w:p w:rsidR="00E22CF3" w:rsidRDefault="00E22CF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740" w:dyaOrig="300" w14:anchorId="11744E77">
                <v:shape id="_x0000_i1028" type="#_x0000_t75" style="width:36.85pt;height:15.05pt" o:ole="">
                  <v:imagedata r:id="rId18" o:title=""/>
                </v:shape>
                <o:OLEObject Type="Embed" ProgID="FXEquation.Equation" ShapeID="_x0000_i1028" DrawAspect="Content" ObjectID="_1486372960" r:id="rId1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714" w:dyaOrig="300" w14:anchorId="35F2D5A4">
                <v:shape id="_x0000_i1029" type="#_x0000_t75" style="width:36pt;height:15.05pt" o:ole="">
                  <v:imagedata r:id="rId20" o:title=""/>
                </v:shape>
                <o:OLEObject Type="Embed" ProgID="FXEquation.Equation" ShapeID="_x0000_i1029" DrawAspect="Content" ObjectID="_1486372961" r:id="rId2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60663" w:rsidRDefault="00F6066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2CF3" w:rsidRDefault="00E22CF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22CF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22CF3" w:rsidRPr="001B3341" w:rsidRDefault="00E22CF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372FD" w:rsidRDefault="002A230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61" type="#_x0000_t75" style="position:absolute;margin-left:232.9pt;margin-top:-2.25pt;width:204.4pt;height:137.8pt;z-index:251664384;mso-position-horizontal-relative:text;mso-position-vertical-relative:text">
                  <v:imagedata r:id="rId22" o:title=""/>
                </v:shape>
                <o:OLEObject Type="Embed" ProgID="FXDraw.Graphic" ShapeID="_x0000_s1061" DrawAspect="Content" ObjectID="_1486373135" r:id="rId23"/>
              </w:object>
            </w:r>
            <w:r w:rsidR="00C372FD">
              <w:rPr>
                <w:rFonts w:ascii="Times New Roman" w:hAnsi="Times New Roman"/>
                <w:sz w:val="24"/>
                <w:szCs w:val="24"/>
              </w:rPr>
              <w:t>Four angles are marked</w:t>
            </w:r>
            <w:r w:rsidR="00EE2CE9">
              <w:rPr>
                <w:rFonts w:ascii="Times New Roman" w:hAnsi="Times New Roman"/>
                <w:sz w:val="24"/>
                <w:szCs w:val="24"/>
              </w:rPr>
              <w:t>,</w:t>
            </w:r>
            <w:r w:rsidR="00C372FD">
              <w:rPr>
                <w:rFonts w:ascii="Times New Roman" w:hAnsi="Times New Roman"/>
                <w:sz w:val="24"/>
                <w:szCs w:val="24"/>
              </w:rPr>
              <w:t xml:space="preserve"> around </w:t>
            </w:r>
            <w:r w:rsidR="00EE2CE9">
              <w:rPr>
                <w:rFonts w:ascii="Times New Roman" w:hAnsi="Times New Roman"/>
                <w:sz w:val="24"/>
                <w:szCs w:val="24"/>
              </w:rPr>
              <w:t xml:space="preserve">a </w:t>
            </w:r>
            <w:r w:rsidR="00C372FD">
              <w:rPr>
                <w:rFonts w:ascii="Times New Roman" w:hAnsi="Times New Roman"/>
                <w:sz w:val="24"/>
                <w:szCs w:val="24"/>
              </w:rPr>
              <w:t xml:space="preserve">point </w:t>
            </w:r>
            <w:r w:rsidR="00C372FD" w:rsidRPr="00EE2CE9">
              <w:rPr>
                <w:rFonts w:ascii="Times New Roman" w:hAnsi="Times New Roman"/>
                <w:i/>
                <w:sz w:val="24"/>
                <w:szCs w:val="24"/>
              </w:rPr>
              <w:t>O</w:t>
            </w:r>
            <w:r w:rsidR="00C372FD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F60663" w:rsidRDefault="00C372F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is </w:t>
            </w:r>
            <w:r w:rsidRPr="00C372FD">
              <w:rPr>
                <w:rFonts w:ascii="Times New Roman" w:hAnsi="Times New Roman"/>
                <w:b/>
                <w:sz w:val="24"/>
                <w:szCs w:val="24"/>
              </w:rPr>
              <w:t>not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correct?</w:t>
            </w:r>
          </w:p>
          <w:p w:rsidR="00C372FD" w:rsidRDefault="00C372F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372FD" w:rsidRPr="00C372FD" w:rsidRDefault="00C372FD" w:rsidP="00C372FD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372FD" w:rsidRPr="00C372FD" w:rsidRDefault="00C372FD" w:rsidP="00C372FD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372F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75296" behindDoc="0" locked="0" layoutInCell="1" allowOverlap="1" wp14:anchorId="131C19A5" wp14:editId="3810784D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84F327" id="Group 44" o:spid="_x0000_s1026" style="position:absolute;margin-left:18.8pt;margin-top:.9pt;width:13.5pt;height:74.4pt;z-index:25157529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Jsrs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myu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Dy2cUA&#10;AADbAAAADwAAAGRycy9kb3ducmV2LnhtbESPQWvCQBSE70L/w/IEL9JsKsX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PLZ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xXQsUA&#10;AADbAAAADwAAAGRycy9kb3ducmV2LnhtbESPQWvCQBSE70L/w/IEL9JsKkV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FdC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DMM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zwzD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 w:rsidRPr="00C372FD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372F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569" w:dyaOrig="300">
                <v:shape id="_x0000_i1030" type="#_x0000_t75" style="width:128.05pt;height:15.05pt" o:ole="">
                  <v:imagedata r:id="rId24" o:title=""/>
                </v:shape>
                <o:OLEObject Type="Embed" ProgID="FXEquation.Equation" ShapeID="_x0000_i1030" DrawAspect="Content" ObjectID="_1486372962" r:id="rId25"/>
              </w:object>
            </w:r>
            <w:r w:rsidRPr="00C372F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C372FD" w:rsidRPr="00C372FD" w:rsidRDefault="00C372FD" w:rsidP="00C372FD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372FD" w:rsidRPr="00C372FD" w:rsidRDefault="00C372FD" w:rsidP="00C372FD">
            <w:pPr>
              <w:rPr>
                <w:rFonts w:ascii="Times New Roman" w:hAnsi="Times New Roman"/>
                <w:sz w:val="24"/>
                <w:szCs w:val="24"/>
              </w:rPr>
            </w:pPr>
            <w:r w:rsidRPr="00C372FD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EE2CE9" w:rsidRPr="00C372F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679" w:dyaOrig="300">
                <v:shape id="_x0000_i1031" type="#_x0000_t75" style="width:133.95pt;height:15.05pt" o:ole="">
                  <v:imagedata r:id="rId26" o:title=""/>
                </v:shape>
                <o:OLEObject Type="Embed" ProgID="FXEquation.Equation" ShapeID="_x0000_i1031" DrawAspect="Content" ObjectID="_1486372963" r:id="rId27"/>
              </w:object>
            </w:r>
          </w:p>
          <w:p w:rsidR="00C372FD" w:rsidRPr="00C372FD" w:rsidRDefault="00C372FD" w:rsidP="00C372FD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372FD" w:rsidRPr="00C372FD" w:rsidRDefault="00C372FD" w:rsidP="00C372FD">
            <w:pPr>
              <w:rPr>
                <w:rFonts w:ascii="Times New Roman" w:hAnsi="Times New Roman"/>
                <w:sz w:val="24"/>
                <w:szCs w:val="24"/>
              </w:rPr>
            </w:pPr>
            <w:r w:rsidRPr="00C372FD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EE2CE9" w:rsidRPr="00C372F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692" w:dyaOrig="300">
                <v:shape id="_x0000_i1032" type="#_x0000_t75" style="width:134.75pt;height:15.05pt" o:ole="">
                  <v:imagedata r:id="rId28" o:title=""/>
                </v:shape>
                <o:OLEObject Type="Embed" ProgID="FXEquation.Equation" ShapeID="_x0000_i1032" DrawAspect="Content" ObjectID="_1486372964" r:id="rId29"/>
              </w:object>
            </w:r>
          </w:p>
          <w:p w:rsidR="00C372FD" w:rsidRPr="00C372FD" w:rsidRDefault="00C372FD" w:rsidP="00C372FD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372FD" w:rsidRPr="00C372FD" w:rsidRDefault="00C372FD" w:rsidP="00C372FD">
            <w:pPr>
              <w:rPr>
                <w:rFonts w:ascii="Times New Roman" w:hAnsi="Times New Roman"/>
                <w:sz w:val="24"/>
                <w:szCs w:val="24"/>
              </w:rPr>
            </w:pPr>
            <w:r w:rsidRPr="00C372FD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C372F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609" w:dyaOrig="300">
                <v:shape id="_x0000_i1033" type="#_x0000_t75" style="width:130.6pt;height:15.05pt" o:ole="">
                  <v:imagedata r:id="rId30" o:title=""/>
                </v:shape>
                <o:OLEObject Type="Embed" ProgID="FXEquation.Equation" ShapeID="_x0000_i1033" DrawAspect="Content" ObjectID="_1486372965" r:id="rId31"/>
              </w:object>
            </w:r>
          </w:p>
          <w:p w:rsidR="00C372FD" w:rsidRDefault="00C372F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22CF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22CF3" w:rsidRPr="001B3341" w:rsidRDefault="00E22CF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65324" w:rsidRPr="00665324" w:rsidRDefault="00665324" w:rsidP="00665324">
            <w:pPr>
              <w:rPr>
                <w:rFonts w:ascii="Times New Roman" w:hAnsi="Times New Roman"/>
                <w:sz w:val="24"/>
                <w:szCs w:val="24"/>
              </w:rPr>
            </w:pPr>
            <w:r w:rsidRPr="00665324">
              <w:rPr>
                <w:rFonts w:ascii="Times New Roman" w:hAnsi="Times New Roman"/>
                <w:sz w:val="24"/>
                <w:szCs w:val="24"/>
              </w:rPr>
              <w:t>Measure the size of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66532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08" w:dyaOrig="300">
                <v:shape id="_x0000_i1034" type="#_x0000_t75" style="width:30.15pt;height:15.05pt" o:ole="">
                  <v:imagedata r:id="rId32" o:title=""/>
                </v:shape>
                <o:OLEObject Type="Embed" ProgID="FXEquation.Equation" ShapeID="_x0000_i1034" DrawAspect="Content" ObjectID="_1486372966" r:id="rId3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65324">
              <w:rPr>
                <w:rFonts w:ascii="Times New Roman" w:hAnsi="Times New Roman"/>
                <w:sz w:val="24"/>
                <w:szCs w:val="24"/>
              </w:rPr>
              <w:t xml:space="preserve"> with a protractor.</w:t>
            </w:r>
          </w:p>
          <w:p w:rsidR="00BA4C0A" w:rsidRDefault="002A230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76" type="#_x0000_t75" style="position:absolute;margin-left:213.75pt;margin-top:-.3pt;width:202.05pt;height:161.9pt;z-index:251666432">
                  <v:imagedata r:id="rId34" o:title=""/>
                </v:shape>
                <o:OLEObject Type="Embed" ProgID="FXDraw.Graphic" ShapeID="_x0000_s1076" DrawAspect="Content" ObjectID="_1486373136" r:id="rId35"/>
              </w:object>
            </w:r>
          </w:p>
          <w:p w:rsidR="00665324" w:rsidRDefault="006653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5324" w:rsidRDefault="006653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5324" w:rsidRDefault="006653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5324" w:rsidRDefault="006653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5324" w:rsidRDefault="006653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5324" w:rsidRDefault="006653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5324" w:rsidRPr="00665324" w:rsidRDefault="00665324" w:rsidP="00665324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66532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78368" behindDoc="0" locked="0" layoutInCell="1" allowOverlap="1" wp14:anchorId="6AE40600" wp14:editId="48C71AA5">
                      <wp:simplePos x="0" y="0"/>
                      <wp:positionH relativeFrom="column">
                        <wp:posOffset>1336675</wp:posOffset>
                      </wp:positionH>
                      <wp:positionV relativeFrom="paragraph">
                        <wp:posOffset>93345</wp:posOffset>
                      </wp:positionV>
                      <wp:extent cx="754380" cy="373380"/>
                      <wp:effectExtent l="0" t="0" r="26670" b="26670"/>
                      <wp:wrapNone/>
                      <wp:docPr id="30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FEAE20" id="Rectangle 30" o:spid="_x0000_s1026" style="position:absolute;margin-left:105.25pt;margin-top:7.35pt;width:59.4pt;height:29.4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" filled="f" strokecolor="windowText" strokeweight="1.5pt"/>
                  </w:pict>
                </mc:Fallback>
              </mc:AlternateContent>
            </w:r>
            <w:r w:rsidRPr="0066532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                                  o</w:t>
            </w:r>
          </w:p>
          <w:p w:rsidR="00665324" w:rsidRPr="00665324" w:rsidRDefault="0066532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65324">
              <w:rPr>
                <w:rFonts w:ascii="Times New Roman" w:hAnsi="Times New Roman"/>
                <w:color w:val="FF0000"/>
                <w:sz w:val="24"/>
                <w:szCs w:val="24"/>
              </w:rPr>
              <w:object w:dxaOrig="1407" w:dyaOrig="441">
                <v:shape id="_x0000_i1035" type="#_x0000_t75" style="width:70.35pt;height:21.75pt" o:ole="">
                  <v:imagedata r:id="rId36" o:title=""/>
                </v:shape>
                <o:OLEObject Type="Embed" ProgID="FXEquation.Equation" ShapeID="_x0000_i1035" DrawAspect="Content" ObjectID="_1486372967" r:id="rId37"/>
              </w:object>
            </w:r>
            <w:r w:rsidRPr="00665324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65324" w:rsidRDefault="006653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5324" w:rsidRDefault="0066532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65324" w:rsidRDefault="0066532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22CF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22CF3" w:rsidRPr="001B3341" w:rsidRDefault="00E22CF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22CF3" w:rsidRDefault="0047124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size of  </w:t>
            </w:r>
            <w:r w:rsidR="0087101C" w:rsidRPr="0047124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88" w:dyaOrig="300">
                <v:shape id="_x0000_i1036" type="#_x0000_t75" style="width:44.35pt;height:15.05pt" o:ole="">
                  <v:imagedata r:id="rId38" o:title=""/>
                </v:shape>
                <o:OLEObject Type="Embed" ProgID="FXEquation.Equation" ShapeID="_x0000_i1036" DrawAspect="Content" ObjectID="_1486372968" r:id="rId3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47124A" w:rsidRDefault="002A230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93" type="#_x0000_t75" style="position:absolute;margin-left:240.75pt;margin-top:1.5pt;width:189.5pt;height:101.9pt;z-index:251667456">
                  <v:imagedata r:id="rId40" o:title=""/>
                </v:shape>
                <o:OLEObject Type="Embed" ProgID="FXDraw.Graphic" ShapeID="_x0000_s1093" DrawAspect="Content" ObjectID="_1486373137" r:id="rId41"/>
              </w:object>
            </w:r>
          </w:p>
          <w:p w:rsidR="0047124A" w:rsidRDefault="0047124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124A" w:rsidRDefault="0047124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124A" w:rsidRDefault="0047124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124A" w:rsidRDefault="0047124A" w:rsidP="0047124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124A" w:rsidRPr="00665324" w:rsidRDefault="0047124A" w:rsidP="0047124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66532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79392" behindDoc="0" locked="0" layoutInCell="1" allowOverlap="1" wp14:anchorId="19561452" wp14:editId="1656423E">
                      <wp:simplePos x="0" y="0"/>
                      <wp:positionH relativeFrom="column">
                        <wp:posOffset>1336675</wp:posOffset>
                      </wp:positionH>
                      <wp:positionV relativeFrom="paragraph">
                        <wp:posOffset>93345</wp:posOffset>
                      </wp:positionV>
                      <wp:extent cx="754380" cy="373380"/>
                      <wp:effectExtent l="0" t="0" r="26670" b="26670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C2BB0D" id="Rectangle 32" o:spid="_x0000_s1026" style="position:absolute;margin-left:105.25pt;margin-top:7.35pt;width:59.4pt;height:29.4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" filled="f" strokecolor="windowText" strokeweight="1.5pt"/>
                  </w:pict>
                </mc:Fallback>
              </mc:AlternateContent>
            </w:r>
            <w:r w:rsidRPr="0066532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                                  o</w:t>
            </w:r>
          </w:p>
          <w:p w:rsidR="0047124A" w:rsidRPr="00665324" w:rsidRDefault="0047124A" w:rsidP="0047124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7101C" w:rsidRPr="00665324">
              <w:rPr>
                <w:rFonts w:ascii="Times New Roman" w:hAnsi="Times New Roman"/>
                <w:color w:val="FF0000"/>
                <w:sz w:val="24"/>
                <w:szCs w:val="24"/>
              </w:rPr>
              <w:object w:dxaOrig="1578" w:dyaOrig="441">
                <v:shape id="_x0000_i1037" type="#_x0000_t75" style="width:78.65pt;height:21.75pt" o:ole="">
                  <v:imagedata r:id="rId42" o:title=""/>
                </v:shape>
                <o:OLEObject Type="Embed" ProgID="FXEquation.Equation" ShapeID="_x0000_i1037" DrawAspect="Content" ObjectID="_1486372969" r:id="rId43"/>
              </w:object>
            </w:r>
            <w:r w:rsidRPr="00665324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47124A" w:rsidRDefault="0047124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94" type="#_x0000_t75" style="position:absolute;margin-left:200.8pt;margin-top:2.7pt;width:175.65pt;height:109.85pt;z-index:251668480;mso-position-horizontal-relative:text;mso-position-vertical-relative:text">
                  <v:imagedata r:id="rId44" o:title=""/>
                </v:shape>
                <o:OLEObject Type="Embed" ProgID="FXDraw.Graphic" ShapeID="_x0000_s1094" DrawAspect="Content" ObjectID="_1486373138" r:id="rId45"/>
              </w:object>
            </w:r>
            <w:r w:rsidR="0087101C">
              <w:t xml:space="preserve"> </w:t>
            </w:r>
            <w:r w:rsidR="0087101C" w:rsidRPr="0087101C">
              <w:object w:dxaOrig="1212" w:dyaOrig="300">
                <v:shape id="_x0000_i1038" type="#_x0000_t75" style="width:60.3pt;height:15.05pt" o:ole="">
                  <v:imagedata r:id="rId46" o:title=""/>
                </v:shape>
                <o:OLEObject Type="Embed" ProgID="FXEquation.Equation" ShapeID="_x0000_i1038" DrawAspect="Content" ObjectID="_1486372970" r:id="rId47"/>
              </w:object>
            </w:r>
            <w:r w:rsidR="0087101C" w:rsidRPr="0087101C">
              <w:t xml:space="preserve"> </w:t>
            </w:r>
          </w:p>
          <w:p w:rsidR="0087101C" w:rsidRDefault="0087101C" w:rsidP="002F71C3">
            <w:pPr>
              <w:pStyle w:val="QuestionStyle"/>
            </w:pPr>
          </w:p>
          <w:p w:rsidR="0087101C" w:rsidRPr="0087101C" w:rsidRDefault="0087101C" w:rsidP="0087101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7101C" w:rsidRPr="0087101C" w:rsidRDefault="0087101C" w:rsidP="0087101C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87101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80416" behindDoc="0" locked="0" layoutInCell="1" allowOverlap="1" wp14:anchorId="6D3E6F4D" wp14:editId="0F40CF77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377840" id="Group 42" o:spid="_x0000_s1026" style="position:absolute;margin-left:18.8pt;margin-top:.9pt;width:13.5pt;height:74.4pt;z-index:25158041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dRQcUA&#10;AADbAAAADwAAAGRycy9kb3ducmV2LnhtbESPQWvCQBSE70L/w/IKvUjdVEu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1FB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9mq8QA&#10;AADbAAAADwAAAGRycy9kb3ducmV2LnhtbESPQWvCQBSE7wX/w/IEL6KbFtE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/Zqv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xZ68EA&#10;AADbAAAADwAAAGRycy9kb3ducmV2LnhtbERPTWvCQBC9C/6HZQQvUjcK1j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cWevBAAAA2wAAAA8AAAAAAAAAAAAAAAAAmAIAAGRycy9kb3du&#10;cmV2LnhtbFBLBQYAAAAABAAEAPUAAACG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8cMUA&#10;AADbAAAADwAAAGRycy9kb3ducmV2LnhtbESPQWvCQBSE70L/w/IKvUizUdD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Pxw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87101C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7101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44" w:dyaOrig="300">
                <v:shape id="_x0000_i1039" type="#_x0000_t75" style="width:41.85pt;height:15.05pt" o:ole="">
                  <v:imagedata r:id="rId48" o:title=""/>
                </v:shape>
                <o:OLEObject Type="Embed" ProgID="FXEquation.Equation" ShapeID="_x0000_i1039" DrawAspect="Content" ObjectID="_1486372971" r:id="rId49"/>
              </w:object>
            </w:r>
            <w:r w:rsidRPr="0087101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87101C" w:rsidRPr="0087101C" w:rsidRDefault="0087101C" w:rsidP="0087101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7101C" w:rsidRPr="0087101C" w:rsidRDefault="0087101C" w:rsidP="0087101C">
            <w:pPr>
              <w:rPr>
                <w:rFonts w:ascii="Times New Roman" w:hAnsi="Times New Roman"/>
                <w:sz w:val="24"/>
                <w:szCs w:val="24"/>
              </w:rPr>
            </w:pPr>
            <w:r w:rsidRPr="0087101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7101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57" w:dyaOrig="300">
                <v:shape id="_x0000_i1040" type="#_x0000_t75" style="width:42.7pt;height:15.05pt" o:ole="">
                  <v:imagedata r:id="rId50" o:title=""/>
                </v:shape>
                <o:OLEObject Type="Embed" ProgID="FXEquation.Equation" ShapeID="_x0000_i1040" DrawAspect="Content" ObjectID="_1486372972" r:id="rId51"/>
              </w:object>
            </w:r>
          </w:p>
          <w:p w:rsidR="0087101C" w:rsidRPr="0087101C" w:rsidRDefault="0087101C" w:rsidP="0087101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7101C" w:rsidRPr="0087101C" w:rsidRDefault="0087101C" w:rsidP="0087101C">
            <w:pPr>
              <w:rPr>
                <w:rFonts w:ascii="Times New Roman" w:hAnsi="Times New Roman"/>
                <w:sz w:val="24"/>
                <w:szCs w:val="24"/>
              </w:rPr>
            </w:pPr>
            <w:r w:rsidRPr="0087101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7101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31" w:dyaOrig="300">
                <v:shape id="_x0000_i1041" type="#_x0000_t75" style="width:41.85pt;height:15.05pt" o:ole="">
                  <v:imagedata r:id="rId52" o:title=""/>
                </v:shape>
                <o:OLEObject Type="Embed" ProgID="FXEquation.Equation" ShapeID="_x0000_i1041" DrawAspect="Content" ObjectID="_1486372973" r:id="rId53"/>
              </w:object>
            </w:r>
          </w:p>
          <w:p w:rsidR="0087101C" w:rsidRPr="0087101C" w:rsidRDefault="0087101C" w:rsidP="0087101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7101C" w:rsidRPr="0087101C" w:rsidRDefault="0087101C" w:rsidP="0087101C">
            <w:pPr>
              <w:rPr>
                <w:rFonts w:ascii="Times New Roman" w:hAnsi="Times New Roman"/>
                <w:sz w:val="24"/>
                <w:szCs w:val="24"/>
              </w:rPr>
            </w:pPr>
            <w:r w:rsidRPr="0087101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7101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44" w:dyaOrig="300">
                <v:shape id="_x0000_i1042" type="#_x0000_t75" style="width:41.85pt;height:15.05pt" o:ole="">
                  <v:imagedata r:id="rId54" o:title=""/>
                </v:shape>
                <o:OLEObject Type="Embed" ProgID="FXEquation.Equation" ShapeID="_x0000_i1042" DrawAspect="Content" ObjectID="_1486372974" r:id="rId55"/>
              </w:object>
            </w:r>
          </w:p>
          <w:p w:rsidR="0087101C" w:rsidRPr="0087101C" w:rsidRDefault="0087101C" w:rsidP="002F71C3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95" type="#_x0000_t75" style="position:absolute;margin-left:200.8pt;margin-top:-2.2pt;width:220.2pt;height:141.25pt;z-index:251669504;mso-position-horizontal-relative:text;mso-position-vertical-relative:text">
                  <v:imagedata r:id="rId56" o:title=""/>
                </v:shape>
                <o:OLEObject Type="Embed" ProgID="FXDraw.Graphic" ShapeID="_x0000_s1095" DrawAspect="Content" ObjectID="_1486373139" r:id="rId57"/>
              </w:object>
            </w:r>
            <w:r w:rsidR="0087101C">
              <w:t xml:space="preserve">What is the value of  </w:t>
            </w:r>
            <w:r w:rsidR="0087101C" w:rsidRPr="0087101C">
              <w:rPr>
                <w:position w:val="-6"/>
              </w:rPr>
              <w:object w:dxaOrig="355" w:dyaOrig="300">
                <v:shape id="_x0000_i1043" type="#_x0000_t75" style="width:17.6pt;height:15.05pt" o:ole="">
                  <v:imagedata r:id="rId58" o:title=""/>
                </v:shape>
                <o:OLEObject Type="Embed" ProgID="FXEquation.Equation" ShapeID="_x0000_i1043" DrawAspect="Content" ObjectID="_1486372975" r:id="rId59"/>
              </w:object>
            </w:r>
            <w:r w:rsidR="0087101C">
              <w:t xml:space="preserve"> </w:t>
            </w:r>
          </w:p>
          <w:p w:rsidR="0087101C" w:rsidRDefault="0087101C" w:rsidP="002F71C3">
            <w:pPr>
              <w:pStyle w:val="QuestionStyle"/>
            </w:pPr>
          </w:p>
          <w:p w:rsidR="0087101C" w:rsidRDefault="0087101C" w:rsidP="002F71C3">
            <w:pPr>
              <w:pStyle w:val="QuestionStyle"/>
            </w:pPr>
          </w:p>
          <w:p w:rsidR="0087101C" w:rsidRDefault="0087101C" w:rsidP="002F71C3">
            <w:pPr>
              <w:pStyle w:val="QuestionStyle"/>
            </w:pPr>
          </w:p>
          <w:p w:rsidR="00BD702F" w:rsidRPr="00BD702F" w:rsidRDefault="00BD702F" w:rsidP="00BD702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81440" behindDoc="0" locked="0" layoutInCell="1" allowOverlap="1" wp14:anchorId="293893B0" wp14:editId="7A869A1B">
                      <wp:simplePos x="0" y="0"/>
                      <wp:positionH relativeFrom="column">
                        <wp:posOffset>899603</wp:posOffset>
                      </wp:positionH>
                      <wp:positionV relativeFrom="paragraph">
                        <wp:posOffset>128565</wp:posOffset>
                      </wp:positionV>
                      <wp:extent cx="754380" cy="373380"/>
                      <wp:effectExtent l="0" t="0" r="26670" b="26670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5C9DB9" id="Rectangle 53" o:spid="_x0000_s1026" style="position:absolute;margin-left:70.85pt;margin-top:10.1pt;width:59.4pt;height:29.4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BD702F" w:rsidRPr="00BD702F" w:rsidRDefault="00BD702F" w:rsidP="00BD702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</w:t>
            </w:r>
            <w:r w:rsidRPr="00665324">
              <w:rPr>
                <w:rFonts w:ascii="Times New Roman" w:hAnsi="Times New Roman"/>
                <w:color w:val="FF0000"/>
                <w:sz w:val="24"/>
                <w:szCs w:val="24"/>
              </w:rPr>
              <w:object w:dxaOrig="778" w:dyaOrig="441">
                <v:shape id="_x0000_i1044" type="#_x0000_t75" style="width:38.5pt;height:21.75pt" o:ole="">
                  <v:imagedata r:id="rId60" o:title=""/>
                </v:shape>
                <o:OLEObject Type="Embed" ProgID="FXEquation.Equation" ShapeID="_x0000_i1044" DrawAspect="Content" ObjectID="_1486372976" r:id="rId61"/>
              </w:object>
            </w: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                        o</w:t>
            </w:r>
          </w:p>
          <w:p w:rsidR="00BD702F" w:rsidRPr="00BD702F" w:rsidRDefault="00BD702F" w:rsidP="00BD702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</w:t>
            </w:r>
          </w:p>
          <w:p w:rsidR="0087101C" w:rsidRDefault="0087101C" w:rsidP="002F71C3">
            <w:pPr>
              <w:pStyle w:val="QuestionStyle"/>
            </w:pPr>
          </w:p>
          <w:p w:rsidR="0087101C" w:rsidRDefault="0087101C" w:rsidP="002F71C3">
            <w:pPr>
              <w:pStyle w:val="QuestionStyle"/>
            </w:pPr>
          </w:p>
          <w:p w:rsidR="0087101C" w:rsidRDefault="0087101C" w:rsidP="002F71C3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E2CE9" w:rsidRPr="00EE2CE9" w:rsidRDefault="002A230B" w:rsidP="00EE2CE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75" type="#_x0000_t75" style="position:absolute;margin-left:240.75pt;margin-top:.9pt;width:131.85pt;height:112.65pt;z-index:251665408;mso-position-horizontal-relative:text;mso-position-vertical-relative:text">
                  <v:imagedata r:id="rId62" o:title=""/>
                </v:shape>
                <o:OLEObject Type="Embed" ProgID="FXDraw.Graphic" ShapeID="_x0000_s1075" DrawAspect="Content" ObjectID="_1486373140" r:id="rId63"/>
              </w:object>
            </w:r>
            <w:r w:rsidR="00EE2CE9" w:rsidRPr="00EE2CE9">
              <w:rPr>
                <w:rFonts w:ascii="Times New Roman" w:hAnsi="Times New Roman"/>
                <w:sz w:val="24"/>
                <w:szCs w:val="24"/>
              </w:rPr>
              <w:t>Which statement is true?</w:t>
            </w:r>
          </w:p>
          <w:p w:rsidR="00EE2CE9" w:rsidRPr="00EE2CE9" w:rsidRDefault="00EE2CE9" w:rsidP="00EE2CE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E2CE9" w:rsidRPr="00EE2CE9" w:rsidRDefault="00EE2CE9" w:rsidP="00EE2CE9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EE2CE9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77344" behindDoc="0" locked="0" layoutInCell="1" allowOverlap="1" wp14:anchorId="450F85B2" wp14:editId="7F88DAA6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36195</wp:posOffset>
                      </wp:positionV>
                      <wp:extent cx="171450" cy="1002030"/>
                      <wp:effectExtent l="0" t="0" r="19050" b="2667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100203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9B91E52" id="Group 23" o:spid="_x0000_s1026" style="position:absolute;margin-left:19.3pt;margin-top:2.85pt;width:13.5pt;height:78.9pt;z-index:251577344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EslcQA&#10;AADbAAAADwAAAGRycy9kb3ducmV2LnhtbESPQWvCQBSE7wX/w/IEL0U3Sqk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hLJX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2JDsQA&#10;AADbAAAADwAAAGRycy9kb3ducmV2LnhtbESPQWvCQBSE7wX/w/IEL0U3Cq0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tiQ7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8XecUA&#10;AADbAAAADwAAAGRycy9kb3ducmV2LnhtbESPQWvCQBSE74X+h+UVeim6qQcbYzYilZZ6EZoWvT6y&#10;zySYfRuyaxL99a5Q6HGYmW+YdDWaRvTUudqygtdpBIK4sLrmUsHvz8ckBuE8ssbGMim4kINV9viQ&#10;YqLtwN/U574UAcIuQQWV920ipSsqMuimtiUO3tF2Bn2QXSl1h0OAm0bOomguDdYcFips6b2i4pSf&#10;jYL4Ept9v999HmjLw+a602/rl4VSz0/jegnC0+j/w3/tL61gNof7l/AD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xd5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Oy4sQA&#10;AADb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M4f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zsuL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EE2CE9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E2CE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467" w:dyaOrig="330">
                <v:shape id="_x0000_i1045" type="#_x0000_t75" style="width:123.1pt;height:16.75pt" o:ole="">
                  <v:imagedata r:id="rId64" o:title=""/>
                </v:shape>
                <o:OLEObject Type="Embed" ProgID="FXEquation.Equation" ShapeID="_x0000_i1045" DrawAspect="Content" ObjectID="_1486372977" r:id="rId65"/>
              </w:object>
            </w:r>
            <w:r w:rsidRPr="00EE2CE9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E2CE9" w:rsidRPr="00EE2CE9" w:rsidRDefault="00EE2CE9" w:rsidP="00EE2CE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E2CE9" w:rsidRPr="00EE2CE9" w:rsidRDefault="00EE2CE9" w:rsidP="00EE2CE9">
            <w:pPr>
              <w:rPr>
                <w:rFonts w:ascii="Times New Roman" w:hAnsi="Times New Roman"/>
                <w:sz w:val="24"/>
                <w:szCs w:val="24"/>
              </w:rPr>
            </w:pPr>
            <w:r w:rsidRPr="00EE2CE9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665324" w:rsidRPr="00EE2CE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494" w:dyaOrig="330">
                <v:shape id="_x0000_i1046" type="#_x0000_t75" style="width:124.7pt;height:16.75pt" o:ole="">
                  <v:imagedata r:id="rId66" o:title=""/>
                </v:shape>
                <o:OLEObject Type="Embed" ProgID="FXEquation.Equation" ShapeID="_x0000_i1046" DrawAspect="Content" ObjectID="_1486372978" r:id="rId67"/>
              </w:object>
            </w:r>
          </w:p>
          <w:p w:rsidR="00EE2CE9" w:rsidRPr="00EE2CE9" w:rsidRDefault="00EE2CE9" w:rsidP="00EE2CE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E2CE9" w:rsidRPr="00EE2CE9" w:rsidRDefault="00EE2CE9" w:rsidP="00EE2CE9">
            <w:pPr>
              <w:rPr>
                <w:rFonts w:ascii="Times New Roman" w:hAnsi="Times New Roman"/>
                <w:sz w:val="24"/>
                <w:szCs w:val="24"/>
              </w:rPr>
            </w:pPr>
            <w:r w:rsidRPr="00EE2CE9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665324" w:rsidRPr="00EE2CE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508" w:dyaOrig="330">
                <v:shape id="_x0000_i1047" type="#_x0000_t75" style="width:125.65pt;height:16.75pt" o:ole="">
                  <v:imagedata r:id="rId68" o:title=""/>
                </v:shape>
                <o:OLEObject Type="Embed" ProgID="FXEquation.Equation" ShapeID="_x0000_i1047" DrawAspect="Content" ObjectID="_1486372979" r:id="rId69"/>
              </w:object>
            </w:r>
          </w:p>
          <w:p w:rsidR="00EE2CE9" w:rsidRPr="00EE2CE9" w:rsidRDefault="00EE2CE9" w:rsidP="00EE2CE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E2CE9" w:rsidRPr="00EE2CE9" w:rsidRDefault="00EE2CE9" w:rsidP="00EE2CE9">
            <w:pPr>
              <w:rPr>
                <w:rFonts w:ascii="Times New Roman" w:hAnsi="Times New Roman"/>
                <w:sz w:val="24"/>
                <w:szCs w:val="24"/>
              </w:rPr>
            </w:pPr>
            <w:r w:rsidRPr="00EE2CE9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665324" w:rsidRPr="00EE2CE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494" w:dyaOrig="330">
                <v:shape id="_x0000_i1048" type="#_x0000_t75" style="width:124.7pt;height:16.75pt" o:ole="">
                  <v:imagedata r:id="rId70" o:title=""/>
                </v:shape>
                <o:OLEObject Type="Embed" ProgID="FXEquation.Equation" ShapeID="_x0000_i1048" DrawAspect="Content" ObjectID="_1486372980" r:id="rId71"/>
              </w:object>
            </w:r>
          </w:p>
          <w:p w:rsidR="003D41FF" w:rsidRDefault="003D41FF" w:rsidP="002F71C3">
            <w:pPr>
              <w:pStyle w:val="QuestionStyle"/>
            </w:pPr>
          </w:p>
        </w:tc>
      </w:tr>
      <w:tr w:rsidR="00E429DD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429DD" w:rsidRPr="001B3341" w:rsidRDefault="00E429DD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29DD" w:rsidRDefault="00E429DD" w:rsidP="0047124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are the sizes of the two angles </w: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832" w:dyaOrig="300" w14:anchorId="05375957">
                <v:shape id="_x0000_i1049" type="#_x0000_t75" style="width:91.25pt;height:15.05pt" o:ole="">
                  <v:imagedata r:id="rId72" o:title=""/>
                </v:shape>
                <o:OLEObject Type="Embed" ProgID="FXEquation.Equation" ShapeID="_x0000_i1049" DrawAspect="Content" ObjectID="_1486372981" r:id="rId7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respectively?</w:t>
            </w:r>
          </w:p>
          <w:p w:rsidR="00E429DD" w:rsidRDefault="002A230B" w:rsidP="0047124A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noProof/>
                <w:lang w:eastAsia="en-AU"/>
              </w:rPr>
              <w:object w:dxaOrig="1440" w:dyaOrig="1440" w14:anchorId="3E7152C0">
                <v:shape id="_x0000_s1050" type="#_x0000_t75" style="position:absolute;margin-left:227.6pt;margin-top:1.2pt;width:195.9pt;height:108.95pt;z-index:251658240">
                  <v:imagedata r:id="rId74" o:title=""/>
                </v:shape>
                <o:OLEObject Type="Embed" ProgID="FXDraw.Graphic" ShapeID="_x0000_s1050" DrawAspect="Content" ObjectID="_1486373141" r:id="rId75"/>
              </w:object>
            </w:r>
          </w:p>
          <w:p w:rsidR="00E429DD" w:rsidRDefault="002A230B" w:rsidP="0047124A">
            <w:pPr>
              <w:tabs>
                <w:tab w:val="left" w:pos="8326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pict w14:anchorId="1C80688B">
                <v:group id="Group 44" o:spid="_x0000_s1045" style="position:absolute;margin-left:18.85pt;margin-top:.9pt;width:13.5pt;height:74.4pt;z-index:251659264" coordsize="1714,9448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">
                  <v:roundrect id="AutoShape 3" o:spid="_x0000_s1046" style="position:absolute;top:8305;width:1714;height:1143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94X8MA&#10;AADbAAAADwAAAGRycy9kb3ducmV2LnhtbERPTWvCQBC9C/0PyxS8iG70oGmajUilYi9C06LXITtN&#10;QrOzIbtNor++Wyh4m8f7nHQ7mkb01LnasoLlIgJBXFhdc6ng8+N1HoNwHlljY5kUXMnBNnuYpJho&#10;O/A79bkvRQhhl6CCyvs2kdIVFRl0C9sSB+7LdgZ9gF0pdYdDCDeNXEXRWhqsOTRU2NJLRcV3/mMU&#10;xNfYnPvz6XChNx72t5Pe7GZPSk0fx90zCE+jv4v/3Ucd5m/g75dwgM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94X8MAAADbAAAADwAAAAAAAAAAAAAAAACYAgAAZHJzL2Rv&#10;d25yZXYueG1sUEsFBgAAAAAEAAQA9QAAAIgDAAAAAA==&#10;" strokecolor="windowText" strokeweight="1pt">
                    <v:textbox>
                      <w:txbxContent>
                        <w:p w:rsidR="00E21BDA" w:rsidRDefault="00E21BDA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oundrect>
                  <v:roundrect id="AutoShape 4" o:spid="_x0000_s1047" style="position:absolute;width:1714;height:1143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DsLc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IGV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wOwtxQAAANsAAAAPAAAAAAAAAAAAAAAAAJgCAABkcnMv&#10;ZG93bnJldi54bWxQSwUGAAAAAAQABAD1AAAAigMAAAAA&#10;" strokecolor="windowText" strokeweight="1pt">
                    <v:textbox>
                      <w:txbxContent>
                        <w:p w:rsidR="00E21BDA" w:rsidRDefault="00E21BDA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oundrect>
                  <v:roundrect id="AutoShape 5" o:spid="_x0000_s1048" style="position:absolute;top:2743;width:1714;height:1143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xJtsMA&#10;AADbAAAADwAAAGRycy9kb3ducmV2LnhtbERPTWvCQBC9F/oflin0UsymPWiMWUVaWvQiNBW9Dtkx&#10;CWZnQ3abxP76riB4m8f7nGw1mkb01LnasoLXKAZBXFhdc6lg//M5SUA4j6yxsUwKLuRgtXx8yDDV&#10;duBv6nNfihDCLkUFlfdtKqUrKjLoItsSB+5kO4M+wK6UusMhhJtGvsXxVBqsOTRU2NJ7RcU5/zUK&#10;kktiDv1h93WkLQ8ffzs9W7/MlXp+GtcLEJ5Gfxff3Bsd5s/h+ks4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xJtsMAAADbAAAADwAAAAAAAAAAAAAAAACYAgAAZHJzL2Rv&#10;d25yZXYueG1sUEsFBgAAAAAEAAQA9QAAAIgDAAAAAA==&#10;" strokecolor="windowText" strokeweight="1pt">
                    <v:textbox>
                      <w:txbxContent>
                        <w:p w:rsidR="00E21BDA" w:rsidRDefault="00E21BDA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oundrect>
                  <v:roundrect id="AutoShape 6" o:spid="_x0000_s1049" style="position:absolute;top:5562;width:1714;height:1143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oqlsEA&#10;AADb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zC+vAl/AC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aKpbBAAAA2wAAAA8AAAAAAAAAAAAAAAAAmAIAAGRycy9kb3du&#10;cmV2LnhtbFBLBQYAAAAABAAEAPUAAACGAwAAAAA=&#10;" strokecolor="windowText" strokeweight="1pt">
                    <v:textbox>
                      <w:txbxContent>
                        <w:p w:rsidR="00E21BDA" w:rsidRDefault="00E21BDA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oundrect>
                </v:group>
              </w:pict>
            </w:r>
            <w:r w:rsidR="00E429DD">
              <w:rPr>
                <w:rFonts w:ascii="Times New Roman" w:hAnsi="Times New Roman"/>
                <w:sz w:val="24"/>
                <w:szCs w:val="24"/>
              </w:rPr>
              <w:t xml:space="preserve">            60</w:t>
            </w:r>
            <w:r w:rsidR="00E429DD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E429DD">
              <w:rPr>
                <w:rFonts w:ascii="Times New Roman" w:hAnsi="Times New Roman"/>
                <w:sz w:val="24"/>
                <w:szCs w:val="24"/>
              </w:rPr>
              <w:t xml:space="preserve"> and 61</w:t>
            </w:r>
            <w:r w:rsidR="00E429DD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E429DD">
              <w:rPr>
                <w:rFonts w:ascii="Times New Roman" w:hAnsi="Times New Roman"/>
                <w:sz w:val="24"/>
                <w:szCs w:val="24"/>
              </w:rPr>
              <w:t>.</w:t>
            </w:r>
            <w:r w:rsidR="00E429DD"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E429DD" w:rsidRDefault="00E429DD" w:rsidP="0047124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429DD" w:rsidRDefault="00E429DD" w:rsidP="0047124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60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106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429DD" w:rsidRDefault="00E429DD" w:rsidP="0047124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429DD" w:rsidRDefault="00E429DD" w:rsidP="0047124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133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61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429DD" w:rsidRDefault="00E429DD" w:rsidP="0047124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429DD" w:rsidRDefault="00E429DD" w:rsidP="0047124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133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106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429DD" w:rsidRDefault="00E429DD" w:rsidP="0047124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429DD" w:rsidRDefault="00E429DD" w:rsidP="0047124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429DD" w:rsidRDefault="00E429DD" w:rsidP="0047124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429DD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429DD" w:rsidRPr="001B3341" w:rsidRDefault="00E429DD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29DD" w:rsidRDefault="002A230B" w:rsidP="0047124A">
            <w:pPr>
              <w:ind w:right="4144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12B6ADE8">
                <v:shape id="_x0000_s1051" type="#_x0000_t75" style="position:absolute;margin-left:217.8pt;margin-top:3.3pt;width:207.2pt;height:163.9pt;z-index:251660288;mso-position-horizontal-relative:text;mso-position-vertical-relative:text">
                  <v:imagedata r:id="rId76" o:title=""/>
                </v:shape>
                <o:OLEObject Type="Embed" ProgID="FXDraw.Graphic" ShapeID="_x0000_s1051" DrawAspect="Content" ObjectID="_1486373142" r:id="rId77"/>
              </w:object>
            </w:r>
            <w:r w:rsidR="00E429DD">
              <w:rPr>
                <w:rFonts w:ascii="Times New Roman" w:hAnsi="Times New Roman"/>
                <w:sz w:val="24"/>
                <w:szCs w:val="24"/>
              </w:rPr>
              <w:t xml:space="preserve"> Name a pair of equal angles in the heptagon shown?</w:t>
            </w:r>
          </w:p>
          <w:p w:rsidR="00E429DD" w:rsidRDefault="00E429DD" w:rsidP="0047124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429DD" w:rsidRDefault="002A230B" w:rsidP="0047124A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053A6AB0">
                <v:rect id="Rectangle 7" o:spid="_x0000_s1052" style="position:absolute;margin-left:45.75pt;margin-top:9.4pt;width:30.75pt;height:22.5pt;z-index:251661312;visibility:visib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"/>
              </w:pict>
            </w:r>
            <w:r>
              <w:pict w14:anchorId="2D1B8767">
                <v:rect id="Rectangle 6" o:spid="_x0000_s1053" style="position:absolute;margin-left:142.2pt;margin-top:9.4pt;width:30.75pt;height:22.5pt;z-index:251662336;visibility:visib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"/>
              </w:pict>
            </w:r>
          </w:p>
          <w:p w:rsidR="00E429DD" w:rsidRDefault="00E429DD" w:rsidP="0047124A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370" w:dyaOrig="405" w14:anchorId="14264D5E">
                <v:shape id="_x0000_i1050" type="#_x0000_t75" style="width:118.85pt;height:20.4pt" o:ole="">
                  <v:imagedata r:id="rId78" o:title=""/>
                </v:shape>
                <o:OLEObject Type="Embed" ProgID="FXEquation.Equation" ShapeID="_x0000_i1050" DrawAspect="Content" ObjectID="_1486372982" r:id="rId79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E429DD" w:rsidRDefault="00E429DD" w:rsidP="0047124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429DD" w:rsidRDefault="00E429DD" w:rsidP="0047124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429DD" w:rsidRDefault="00E429DD" w:rsidP="0047124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429DD" w:rsidRDefault="00E429DD" w:rsidP="0047124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429DD" w:rsidRDefault="00E429DD" w:rsidP="0047124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429DD" w:rsidRDefault="00E429DD" w:rsidP="0047124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429DD" w:rsidRDefault="00E429DD" w:rsidP="0047124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F62D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62D9" w:rsidRPr="001B3341" w:rsidRDefault="006F62D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F62D9" w:rsidRPr="009B6634" w:rsidRDefault="002A230B" w:rsidP="00F275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671A475D">
                <v:shape id="_x0000_s1138" type="#_x0000_t75" style="position:absolute;margin-left:246.3pt;margin-top:.9pt;width:147.2pt;height:105.55pt;z-index:251671552;mso-position-horizontal-relative:text;mso-position-vertical-relative:text">
                  <v:imagedata r:id="rId80" o:title=""/>
                </v:shape>
                <o:OLEObject Type="Embed" ProgID="FXDraw.Graphic" ShapeID="_x0000_s1138" DrawAspect="Content" ObjectID="_1486373143" r:id="rId81"/>
              </w:object>
            </w:r>
            <w:r w:rsidR="006F62D9">
              <w:rPr>
                <w:rFonts w:ascii="Times New Roman" w:hAnsi="Times New Roman"/>
                <w:sz w:val="24"/>
                <w:szCs w:val="24"/>
              </w:rPr>
              <w:t>Regina was asked to fin</w:t>
            </w:r>
            <w:r w:rsidR="006F62D9" w:rsidRPr="009B6634">
              <w:rPr>
                <w:rFonts w:ascii="Times New Roman" w:hAnsi="Times New Roman"/>
                <w:sz w:val="24"/>
                <w:szCs w:val="24"/>
              </w:rPr>
              <w:t>d the size of</w:t>
            </w:r>
            <w:r w:rsidR="006F62D9" w:rsidRPr="009B6634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841" w:dyaOrig="300" w14:anchorId="45575B08">
                <v:shape id="_x0000_i1051" type="#_x0000_t75" style="width:42.6pt;height:16.2pt" o:ole="">
                  <v:imagedata r:id="rId82" o:title=""/>
                </v:shape>
                <o:OLEObject Type="Embed" ProgID="FXEquation.Equation" ShapeID="_x0000_i1051" DrawAspect="Content" ObjectID="_1486372983" r:id="rId83"/>
              </w:object>
            </w:r>
            <w:r w:rsidR="006F62D9" w:rsidRPr="009B663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F62D9" w:rsidRPr="009B6634" w:rsidRDefault="006F62D9" w:rsidP="00F275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She correctly answered that it was 116</w:t>
            </w:r>
            <w:r w:rsidRPr="006F62D9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F62D9" w:rsidRPr="009B6634" w:rsidRDefault="006F62D9" w:rsidP="00F275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was her reason?</w:t>
            </w:r>
          </w:p>
          <w:p w:rsidR="006F62D9" w:rsidRDefault="006F62D9" w:rsidP="006F62D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62D9" w:rsidRPr="006F62D9" w:rsidRDefault="006F62D9" w:rsidP="006F62D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62D9" w:rsidRPr="006F62D9" w:rsidRDefault="006F62D9" w:rsidP="006F62D9">
            <w:pPr>
              <w:rPr>
                <w:rFonts w:ascii="Times New Roman" w:hAnsi="Times New Roman"/>
                <w:sz w:val="24"/>
                <w:szCs w:val="24"/>
              </w:rPr>
            </w:pPr>
            <w:r w:rsidRPr="006F62D9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83488" behindDoc="0" locked="0" layoutInCell="1" allowOverlap="1" wp14:anchorId="4664433F" wp14:editId="0F749969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8" name="Grou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0B5773" id="Group 8" o:spid="_x0000_s1026" style="position:absolute;margin-left:18.8pt;margin-top:.9pt;width:13.5pt;height:74.4pt;z-index:25158348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qMYcMA&#10;AADaAAAADwAAAGRycy9kb3ducmV2LnhtbESPQWvCQBSE74L/YXmCF6kbPbQxuoooSnsR1KLXR/Y1&#10;Cc2+Ddk1if56t1DwOMzMN8xi1ZlSNFS7wrKCyTgCQZxaXXCm4Pu8e4tBOI+ssbRMCu7kYLXs9xaY&#10;aNvykZqTz0SAsEtQQe59lUjp0pwMurGtiIP3Y2uDPsg6k7rGNsBNKadR9C4NFhwWcqxok1P6e7oZ&#10;BfE9Npfmcthf6Yvb7eOgP9ajmVLDQbeeg/DU+Vf4v/2pFczg70q4AX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qMYcMAAADa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bgK8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KGX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tuAr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pFsMIA&#10;AADbAAAADwAAAGRycy9kb3ducmV2LnhtbERPTWvCQBC9C/6HZYReRDd6qGnqKqJY2otgLHodstMk&#10;mJ0N2TWJ/fXdguBtHu9zluveVKKlxpWWFcymEQjizOqScwXfp/0kBuE8ssbKMim4k4P1ajhYYqJt&#10;x0dqU5+LEMIuQQWF93UipcsKMuimtiYO3I9tDPoAm1zqBrsQbio5j6JXabDk0FBgTduCsmt6Mwri&#10;e2zO7fnwcaEv7na/B73YjN+Uehn1m3cQnnr/FD/cnzrMn8H/L+EA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+kWwwgAAANsAAAAPAAAAAAAAAAAAAAAAAJgCAABkcnMvZG93&#10;bnJldi54bWxQSwUGAAAAAAQABAD1AAAAhw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jbx8MA&#10;AADbAAAADwAAAGRycy9kb3ducmV2LnhtbERPTWvCQBC9F/oflil4KbqpBxtjNiItFb0ItaLXITsm&#10;odnZkN0m0V/vCgVv83ifky4HU4uOWldZVvA2iUAQ51ZXXCg4/HyNYxDOI2usLZOCCzlYZs9PKSba&#10;9vxN3d4XIoSwS1BB6X2TSOnykgy6iW2IA3e2rUEfYFtI3WIfwk0tp1E0kwYrDg0lNvRRUv67/zMK&#10;4ktsjt1xtz7RlvvP606/r17nSo1ehtUChKfBP8T/7o0O86dw/yUcI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jbx8MAAADb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6F62D9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Adjacent angles are equal.</w:t>
            </w:r>
          </w:p>
          <w:p w:rsidR="006F62D9" w:rsidRPr="006F62D9" w:rsidRDefault="006F62D9" w:rsidP="006F62D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62D9" w:rsidRPr="006F62D9" w:rsidRDefault="006F62D9" w:rsidP="006F62D9">
            <w:pPr>
              <w:rPr>
                <w:rFonts w:ascii="Times New Roman" w:hAnsi="Times New Roman"/>
                <w:sz w:val="24"/>
                <w:szCs w:val="24"/>
              </w:rPr>
            </w:pPr>
            <w:r w:rsidRPr="006F62D9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Alternate angles are equal.</w:t>
            </w:r>
          </w:p>
          <w:p w:rsidR="006F62D9" w:rsidRPr="006F62D9" w:rsidRDefault="006F62D9" w:rsidP="006F62D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62D9" w:rsidRPr="006F62D9" w:rsidRDefault="006F62D9" w:rsidP="006F62D9">
            <w:pPr>
              <w:rPr>
                <w:rFonts w:ascii="Times New Roman" w:hAnsi="Times New Roman"/>
                <w:sz w:val="24"/>
                <w:szCs w:val="24"/>
              </w:rPr>
            </w:pPr>
            <w:r w:rsidRPr="006F62D9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Corresponding angles are equal.</w:t>
            </w:r>
          </w:p>
          <w:p w:rsidR="006F62D9" w:rsidRPr="006F62D9" w:rsidRDefault="006F62D9" w:rsidP="006F62D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62D9" w:rsidRPr="006F62D9" w:rsidRDefault="006F62D9" w:rsidP="006F62D9">
            <w:pPr>
              <w:rPr>
                <w:rFonts w:ascii="Times New Roman" w:hAnsi="Times New Roman"/>
                <w:sz w:val="24"/>
                <w:szCs w:val="24"/>
              </w:rPr>
            </w:pPr>
            <w:r w:rsidRPr="006F62D9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Vertically opposite angles are equal.</w:t>
            </w:r>
          </w:p>
          <w:p w:rsidR="006F62D9" w:rsidRPr="009B6634" w:rsidRDefault="006F62D9" w:rsidP="00F2752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F62D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62D9" w:rsidRPr="001B3341" w:rsidRDefault="006F62D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12D14" w:rsidRDefault="002A230B" w:rsidP="00D12D14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object w:dxaOrig="1440" w:dyaOrig="1440">
                <v:shape id="_x0000_s1207" type="#_x0000_t75" style="position:absolute;margin-left:229.65pt;margin-top:4.65pt;width:123.55pt;height:140.6pt;z-index:251676672;mso-position-horizontal-relative:text;mso-position-vertical-relative:text">
                  <v:imagedata r:id="rId84" o:title=""/>
                </v:shape>
                <o:OLEObject Type="Embed" ProgID="FXDraw.Graphic" ShapeID="_x0000_s1207" DrawAspect="Content" ObjectID="_1486373144" r:id="rId85"/>
              </w:object>
            </w:r>
            <w:r w:rsidR="00D12D1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The lines </w:t>
            </w:r>
            <w:r w:rsidR="00D12D14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PQ</w:t>
            </w:r>
            <w:r w:rsidR="00D12D1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and </w:t>
            </w:r>
            <w:r w:rsidR="00D12D14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RS</w:t>
            </w:r>
            <w:r w:rsidR="00D12D1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are parallel.</w:t>
            </w:r>
          </w:p>
          <w:p w:rsidR="00D12D14" w:rsidRDefault="00D12D14" w:rsidP="00D12D14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 is true?</w:t>
            </w:r>
          </w:p>
          <w:p w:rsidR="00D12D14" w:rsidRDefault="00D12D14" w:rsidP="00D12D14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D12D14" w:rsidRDefault="00D12D14" w:rsidP="00D12D14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84512" behindDoc="0" locked="0" layoutInCell="1" allowOverlap="1" wp14:anchorId="072E1C9A" wp14:editId="0F0BF00D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68580</wp:posOffset>
                      </wp:positionV>
                      <wp:extent cx="228600" cy="971550"/>
                      <wp:effectExtent l="9525" t="11430" r="9525" b="7620"/>
                      <wp:wrapNone/>
                      <wp:docPr id="2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8600" cy="971550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4" name="AutoShape 1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1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AutoShape 1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AutoShape 1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9F5E62" id="Group 2" o:spid="_x0000_s1026" style="position:absolute;margin-left:6pt;margin-top:5.4pt;width:18pt;height:76.5pt;z-index:251584512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">
                      <v:roundrect id="AutoShape 185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u/bcIA&#10;AADaAAAADwAAAGRycy9kb3ducmV2LnhtbESPQWsCMRSE74L/ITyhN00UK3ZrFBGU3kq3PXh83bzu&#10;Lm5e1iS7bvvrm0LB4zAz3zCb3WAb0ZMPtWMN85kCQVw4U3Op4eP9OF2DCBHZYOOYNHxTgN12PNpg&#10;ZtyN36jPYykShEOGGqoY20zKUFRkMcxcS5y8L+ctxiR9KY3HW4LbRi6UWkmLNaeFCls6VFRc8s5q&#10;KIzqlD/3r0+fjzH/6bsry9NV64fJsH8GEWmI9/B/+8VoWMLflXQ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K79twgAAANoAAAAPAAAAAAAAAAAAAAAAAJgCAABkcnMvZG93&#10;bnJldi54bWxQSwUGAAAAAAQABAD1AAAAhwMAAAAA&#10;"/>
                      <v:roundrect id="AutoShape 186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ca9sIA&#10;AADaAAAADwAAAGRycy9kb3ducmV2LnhtbESPQWvCQBSE74X+h+UVemt2Kyg2uooULL1JYw89vmaf&#10;STD7Nu5uYuqv7wqCx2FmvmGW69G2YiAfGscaXjMFgrh0puFKw/d++zIHESKywdYxafijAOvV48MS&#10;c+PO/EVDESuRIBxy1FDH2OVShrImiyFzHXHyDs5bjEn6ShqP5wS3rZwoNZMWG04LNXb0XlN5LHqr&#10;oTSqV/5n2L39TmNxGfoTy4+T1s9P42YBItIY7+Fb+9NomML1SroB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Zxr2wgAAANoAAAAPAAAAAAAAAAAAAAAAAJgCAABkcnMvZG93&#10;bnJldi54bWxQSwUGAAAAAAQABAD1AAAAhwMAAAAA&#10;"/>
                      <v:roundrect id="AutoShape 187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WEgcIA&#10;AADaAAAADwAAAGRycy9kb3ducmV2LnhtbESPQWvCQBSE74X+h+UVemt2K1Ta6CpSsPQmpj30+Jp9&#10;JsHs27i7idFf7wqCx2FmvmHmy9G2YiAfGscaXjMFgrh0puFKw+/P+uUdRIjIBlvHpOFEAZaLx4c5&#10;5sYdeUtDESuRIBxy1FDH2OVShrImiyFzHXHyds5bjEn6ShqPxwS3rZwoNZUWG04LNXb0WVO5L3qr&#10;oTSqV/5v2Hz8v8XiPPQHll8HrZ+fxtUMRKQx3sO39rfRMIXrlXQD5OI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tYSBwgAAANoAAAAPAAAAAAAAAAAAAAAAAJgCAABkcnMvZG93&#10;bnJldi54bWxQSwUGAAAAAAQABAD1AAAAhwMAAAAA&#10;"/>
                      <v:roundrect id="AutoShape 188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khGsIA&#10;AADaAAAADwAAAGRycy9kb3ducmV2LnhtbESPQWsCMRSE74L/ITyhN00UrHZrFBGU3kq3PXh83bzu&#10;Lm5e1iS7bvvrm0LB4zAz3zCb3WAb0ZMPtWMN85kCQVw4U3Op4eP9OF2DCBHZYOOYNHxTgN12PNpg&#10;ZtyN36jPYykShEOGGqoY20zKUFRkMcxcS5y8L+ctxiR9KY3HW4LbRi6UepQWa04LFbZ0qKi45J3V&#10;UBjVKX/uX58+lzH/6bsry9NV64fJsH8GEWmI9/B/+8VoWMHflXQ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+SEawgAAANoAAAAPAAAAAAAAAAAAAAAAAJgCAABkcnMvZG93&#10;bnJldi54bWxQSwUGAAAAAAQABAD1AAAAhwMAAAAA&#10;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2293" w:dyaOrig="325">
                <v:shape id="_x0000_i1052" type="#_x0000_t75" style="width:114.65pt;height:16.2pt" o:ole="">
                  <v:imagedata r:id="rId86" o:title=""/>
                </v:shape>
                <o:OLEObject Type="Embed" ProgID="FXEquation.Equation" ShapeID="_x0000_i1052" DrawAspect="Content" ObjectID="_1486372984" r:id="rId8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</w:p>
          <w:p w:rsidR="00D12D14" w:rsidRDefault="00D12D14" w:rsidP="00D12D14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2413" w:dyaOrig="325">
                <v:shape id="_x0000_i1053" type="#_x0000_t75" style="width:120.65pt;height:16.2pt" o:ole="">
                  <v:imagedata r:id="rId88" o:title=""/>
                </v:shape>
                <o:OLEObject Type="Embed" ProgID="FXEquation.Equation" ShapeID="_x0000_i1053" DrawAspect="Content" ObjectID="_1486372985" r:id="rId89"/>
              </w:object>
            </w:r>
          </w:p>
          <w:p w:rsidR="00D12D14" w:rsidRDefault="00D12D14" w:rsidP="00D12D14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2413" w:dyaOrig="325">
                <v:shape id="_x0000_i1054" type="#_x0000_t75" style="width:120.65pt;height:16.2pt" o:ole="">
                  <v:imagedata r:id="rId90" o:title=""/>
                </v:shape>
                <o:OLEObject Type="Embed" ProgID="FXEquation.Equation" ShapeID="_x0000_i1054" DrawAspect="Content" ObjectID="_1486372986" r:id="rId91"/>
              </w:object>
            </w:r>
          </w:p>
          <w:p w:rsidR="00D12D14" w:rsidRDefault="00D12D14" w:rsidP="00D12D14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2534" w:dyaOrig="325">
                <v:shape id="_x0000_i1055" type="#_x0000_t75" style="width:126.55pt;height:16.2pt" o:ole="">
                  <v:imagedata r:id="rId92" o:title=""/>
                </v:shape>
                <o:OLEObject Type="Embed" ProgID="FXEquation.Equation" ShapeID="_x0000_i1055" DrawAspect="Content" ObjectID="_1486372987" r:id="rId93"/>
              </w:object>
            </w:r>
          </w:p>
          <w:p w:rsidR="006F62D9" w:rsidRDefault="006F62D9" w:rsidP="002F71C3">
            <w:pPr>
              <w:pStyle w:val="QuestionStyle"/>
            </w:pPr>
          </w:p>
        </w:tc>
      </w:tr>
      <w:tr w:rsidR="006F62D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62D9" w:rsidRPr="001B3341" w:rsidRDefault="006F62D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F62D9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0CD1D85C">
                <v:shape id="_x0000_s1136" type="#_x0000_t75" style="position:absolute;margin-left:200.8pt;margin-top:-2.2pt;width:210.8pt;height:131.65pt;z-index:251670528;mso-position-horizontal-relative:text;mso-position-vertical-relative:text">
                  <v:imagedata r:id="rId94" o:title=""/>
                </v:shape>
                <o:OLEObject Type="Embed" ProgID="FXDraw.Graphic" ShapeID="_x0000_s1136" DrawAspect="Content" ObjectID="_1486373145" r:id="rId95"/>
              </w:object>
            </w:r>
            <w:r w:rsidR="006F62D9">
              <w:t xml:space="preserve">What is the value of  </w:t>
            </w:r>
            <w:r w:rsidR="006F62D9" w:rsidRPr="0087101C">
              <w:rPr>
                <w:position w:val="-6"/>
              </w:rPr>
              <w:object w:dxaOrig="382" w:dyaOrig="300" w14:anchorId="6965F4BF">
                <v:shape id="_x0000_i1056" type="#_x0000_t75" style="width:19.2pt;height:15pt" o:ole="">
                  <v:imagedata r:id="rId96" o:title=""/>
                </v:shape>
                <o:OLEObject Type="Embed" ProgID="FXEquation.Equation" ShapeID="_x0000_i1056" DrawAspect="Content" ObjectID="_1486372988" r:id="rId97"/>
              </w:object>
            </w:r>
            <w:r w:rsidR="006F62D9">
              <w:t xml:space="preserve"> </w:t>
            </w:r>
          </w:p>
          <w:p w:rsidR="006F62D9" w:rsidRDefault="006F62D9" w:rsidP="002F71C3">
            <w:pPr>
              <w:pStyle w:val="QuestionStyle"/>
            </w:pPr>
          </w:p>
          <w:p w:rsidR="006F62D9" w:rsidRDefault="006F62D9" w:rsidP="002F71C3">
            <w:pPr>
              <w:pStyle w:val="QuestionStyle"/>
            </w:pPr>
          </w:p>
          <w:p w:rsidR="006F62D9" w:rsidRDefault="006F62D9" w:rsidP="002F71C3">
            <w:pPr>
              <w:pStyle w:val="QuestionStyle"/>
            </w:pPr>
          </w:p>
          <w:p w:rsidR="006F62D9" w:rsidRPr="00BD702F" w:rsidRDefault="006F62D9" w:rsidP="00F2752B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82464" behindDoc="0" locked="0" layoutInCell="1" allowOverlap="1" wp14:anchorId="16EFCFA8" wp14:editId="08FE2E09">
                      <wp:simplePos x="0" y="0"/>
                      <wp:positionH relativeFrom="column">
                        <wp:posOffset>899603</wp:posOffset>
                      </wp:positionH>
                      <wp:positionV relativeFrom="paragraph">
                        <wp:posOffset>128565</wp:posOffset>
                      </wp:positionV>
                      <wp:extent cx="754380" cy="373380"/>
                      <wp:effectExtent l="0" t="0" r="26670" b="26670"/>
                      <wp:wrapNone/>
                      <wp:docPr id="54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669A18" id="Rectangle 54" o:spid="_x0000_s1026" style="position:absolute;margin-left:70.85pt;margin-top:10.1pt;width:59.4pt;height:29.4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6F62D9" w:rsidRPr="00BD702F" w:rsidRDefault="006F62D9" w:rsidP="00F2752B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</w:t>
            </w:r>
            <w:r w:rsidRPr="00665324">
              <w:rPr>
                <w:rFonts w:ascii="Times New Roman" w:hAnsi="Times New Roman"/>
                <w:color w:val="FF0000"/>
                <w:sz w:val="24"/>
                <w:szCs w:val="24"/>
              </w:rPr>
              <w:object w:dxaOrig="818" w:dyaOrig="441" w14:anchorId="076B2D7D">
                <v:shape id="_x0000_i1057" type="#_x0000_t75" style="width:40.8pt;height:21.6pt" o:ole="">
                  <v:imagedata r:id="rId98" o:title=""/>
                </v:shape>
                <o:OLEObject Type="Embed" ProgID="FXEquation.Equation" ShapeID="_x0000_i1057" DrawAspect="Content" ObjectID="_1486372989" r:id="rId99"/>
              </w:object>
            </w: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                        o</w:t>
            </w:r>
          </w:p>
          <w:p w:rsidR="006F62D9" w:rsidRPr="00BD702F" w:rsidRDefault="006F62D9" w:rsidP="00F2752B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</w:t>
            </w:r>
          </w:p>
          <w:p w:rsidR="006F62D9" w:rsidRDefault="006F62D9" w:rsidP="002F71C3">
            <w:pPr>
              <w:pStyle w:val="QuestionStyle"/>
            </w:pPr>
          </w:p>
          <w:p w:rsidR="006F62D9" w:rsidRDefault="006F62D9" w:rsidP="002F71C3">
            <w:pPr>
              <w:pStyle w:val="QuestionStyle"/>
            </w:pPr>
          </w:p>
        </w:tc>
      </w:tr>
      <w:tr w:rsidR="006F62D9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62D9" w:rsidRPr="001B3341" w:rsidRDefault="006F62D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F62D9" w:rsidRDefault="00950D6B" w:rsidP="002F71C3">
            <w:pPr>
              <w:pStyle w:val="QuestionStyle"/>
            </w:pPr>
            <w:r>
              <w:t xml:space="preserve">What is the value of  </w:t>
            </w:r>
            <w:r w:rsidR="00CF25FB" w:rsidRPr="00CF25FB">
              <w:rPr>
                <w:color w:val="FF0000"/>
                <w:position w:val="-2"/>
              </w:rPr>
              <w:object w:dxaOrig="317" w:dyaOrig="196">
                <v:shape id="_x0000_i1058" type="#_x0000_t75" style="width:15.6pt;height:9.6pt" o:ole="">
                  <v:imagedata r:id="rId100" o:title=""/>
                </v:shape>
                <o:OLEObject Type="Embed" ProgID="FXEquation.Equation" ShapeID="_x0000_i1058" DrawAspect="Content" ObjectID="_1486372990" r:id="rId101"/>
              </w:object>
            </w:r>
            <w:r>
              <w:t xml:space="preserve"> </w:t>
            </w:r>
          </w:p>
          <w:p w:rsidR="00950D6B" w:rsidRDefault="00950D6B" w:rsidP="002F71C3">
            <w:pPr>
              <w:pStyle w:val="QuestionStyle"/>
            </w:pPr>
          </w:p>
          <w:p w:rsidR="00950D6B" w:rsidRPr="00950D6B" w:rsidRDefault="002A230B" w:rsidP="00950D6B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noProof/>
                <w:lang w:eastAsia="en-AU"/>
              </w:rPr>
              <w:object w:dxaOrig="1440" w:dyaOrig="1440">
                <v:shape id="_x0000_s1213" type="#_x0000_t75" style="position:absolute;margin-left:229.65pt;margin-top:1.35pt;width:128.15pt;height:102.2pt;z-index:251677696;mso-position-horizontal-relative:text;mso-position-vertical-relative:text">
                  <v:imagedata r:id="rId102" o:title=""/>
                </v:shape>
                <o:OLEObject Type="Embed" ProgID="FXDraw.Graphic" ShapeID="_x0000_s1213" DrawAspect="Content" ObjectID="_1486373146" r:id="rId103"/>
              </w:object>
            </w:r>
          </w:p>
          <w:p w:rsidR="00950D6B" w:rsidRPr="00950D6B" w:rsidRDefault="00950D6B" w:rsidP="00950D6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50D6B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85536" behindDoc="0" locked="0" layoutInCell="1" allowOverlap="1" wp14:anchorId="4E41971D" wp14:editId="454F1A1D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52543</wp:posOffset>
                      </wp:positionV>
                      <wp:extent cx="171450" cy="944880"/>
                      <wp:effectExtent l="0" t="0" r="19050" b="26670"/>
                      <wp:wrapNone/>
                      <wp:docPr id="60" name="Group 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6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A6CBA9" id="Group 60" o:spid="_x0000_s1026" style="position:absolute;margin-left:18.8pt;margin-top:4.15pt;width:13.5pt;height:74.4pt;z-index:25158553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w2zcUA&#10;AADbAAAADwAAAGRycy9kb3ducmV2LnhtbESPQWvCQBSE70L/w/IKXkQ3erAxZiPSUtGLUFv0+sg+&#10;k2D2bchuk9hf3xUKPQ4z8w2TbgZTi45aV1lWMJ9FIIhzqysuFHx9vk9jEM4ja6wtk4I7OdhkT6MU&#10;E217/qDu5AsRIOwSVFB63yRSurwkg25mG+LgXW1r0AfZFlK32Ae4qeUiipbSYMVhocSGXkvKb6dv&#10;oyC+x+bcnY+7Cx24f/s56pftZKXU+HnYrkF4Gvx/+K+91wqWc3h8CT9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/DbN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6ousUA&#10;AADbAAAADwAAAGRycy9kb3ducmV2LnhtbESPQWvCQBSE74X+h+UVeim6qQcbYzYilZZ6EZoWvT6y&#10;zySYfRuyaxL99a5Q6HGYmW+YdDWaRvTUudqygtdpBIK4sLrmUsHvz8ckBuE8ssbGMim4kINV9viQ&#10;YqLtwN/U574UAcIuQQWV920ipSsqMuimtiUO3tF2Bn2QXSl1h0OAm0bOomguDdYcFips6b2i4pSf&#10;jYL4Ept9v999HmjLw+a602/rl4VSz0/jegnC0+j/w3/tL61gPoP7l/AD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Lqi6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INIc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rmz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Yg0h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uVVcUA&#10;AADbAAAADwAAAGRycy9kb3ducmV2LnhtbESPQWvCQBSE70L/w/IEL9JsKsXGNKtIi6VeBG3R6yP7&#10;mgSzb0N2TWJ/fbcgeBxm5hsmWw2mFh21rrKs4CmKQRDnVldcKPj+2jwmIJxH1lhbJgVXcrBaPowy&#10;TLXteU/dwRciQNilqKD0vkmldHlJBl1kG+Lg/djWoA+yLaRusQ9wU8tZHM+lwYrDQokNvZWUnw8X&#10;oyC5JubYHXcfJ9py//670y/r6UKpyXhYv4LwNPh7+Nb+1Armz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5VV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950D6B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50D6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20" w:dyaOrig="300">
                <v:shape id="_x0000_i1059" type="#_x0000_t75" style="width:40.8pt;height:15pt" o:ole="">
                  <v:imagedata r:id="rId104" o:title=""/>
                </v:shape>
                <o:OLEObject Type="Embed" ProgID="FXEquation.Equation" ShapeID="_x0000_i1059" DrawAspect="Content" ObjectID="_1486372991" r:id="rId105"/>
              </w:object>
            </w:r>
            <w:r w:rsidRPr="00950D6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950D6B" w:rsidRPr="00950D6B" w:rsidRDefault="00950D6B" w:rsidP="00950D6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50D6B" w:rsidRPr="00950D6B" w:rsidRDefault="00950D6B" w:rsidP="00950D6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50D6B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950D6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20" w:dyaOrig="300">
                <v:shape id="_x0000_i1060" type="#_x0000_t75" style="width:40.8pt;height:15pt" o:ole="">
                  <v:imagedata r:id="rId106" o:title=""/>
                </v:shape>
                <o:OLEObject Type="Embed" ProgID="FXEquation.Equation" ShapeID="_x0000_i1060" DrawAspect="Content" ObjectID="_1486372992" r:id="rId107"/>
              </w:object>
            </w:r>
            <w:r w:rsidRPr="00950D6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950D6B" w:rsidRPr="00950D6B" w:rsidRDefault="00950D6B" w:rsidP="00950D6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50D6B" w:rsidRPr="00950D6B" w:rsidRDefault="00950D6B" w:rsidP="00950D6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50D6B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950D6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60" w:dyaOrig="300">
                <v:shape id="_x0000_i1061" type="#_x0000_t75" style="width:37.8pt;height:15pt" o:ole="">
                  <v:imagedata r:id="rId108" o:title=""/>
                </v:shape>
                <o:OLEObject Type="Embed" ProgID="FXEquation.Equation" ShapeID="_x0000_i1061" DrawAspect="Content" ObjectID="_1486372993" r:id="rId109"/>
              </w:object>
            </w:r>
            <w:r w:rsidRPr="00950D6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950D6B" w:rsidRPr="00950D6B" w:rsidRDefault="00950D6B" w:rsidP="00950D6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50D6B" w:rsidRPr="00950D6B" w:rsidRDefault="00950D6B" w:rsidP="00950D6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50D6B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950D6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40" w:dyaOrig="300">
                <v:shape id="_x0000_i1062" type="#_x0000_t75" style="width:46.8pt;height:15pt" o:ole="">
                  <v:imagedata r:id="rId110" o:title=""/>
                </v:shape>
                <o:OLEObject Type="Embed" ProgID="FXEquation.Equation" ShapeID="_x0000_i1062" DrawAspect="Content" ObjectID="_1486372994" r:id="rId111"/>
              </w:object>
            </w:r>
            <w:r w:rsidRPr="00950D6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950D6B" w:rsidRDefault="00950D6B" w:rsidP="002F71C3">
            <w:pPr>
              <w:pStyle w:val="QuestionStyle"/>
            </w:pPr>
          </w:p>
          <w:p w:rsidR="00950D6B" w:rsidRPr="00950D6B" w:rsidRDefault="00950D6B" w:rsidP="00950D6B">
            <w:pPr>
              <w:rPr>
                <w:sz w:val="12"/>
                <w:szCs w:val="12"/>
              </w:rPr>
            </w:pPr>
          </w:p>
        </w:tc>
      </w:tr>
      <w:tr w:rsidR="003E7842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E7842" w:rsidRPr="001B3341" w:rsidRDefault="003E7842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E7842" w:rsidRPr="00CF25FB" w:rsidRDefault="002A230B" w:rsidP="00E21BDA">
            <w:pPr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  <w:lang w:eastAsia="en-AU"/>
              </w:rPr>
              <w:object w:dxaOrig="1440" w:dyaOrig="1440" w14:anchorId="11F062BD">
                <v:shape id="_x0000_s1247" type="#_x0000_t75" style="position:absolute;margin-left:240.75pt;margin-top:6.45pt;width:154.85pt;height:116.2pt;z-index:251691008;mso-position-horizontal-relative:text;mso-position-vertical-relative:text">
                  <v:imagedata r:id="rId112" o:title="" croptop="5361f" cropbottom="5361f"/>
                </v:shape>
                <o:OLEObject Type="Embed" ProgID="FXDraw.Graphic" ShapeID="_x0000_s1247" DrawAspect="Content" ObjectID="_1486373147" r:id="rId113"/>
              </w:object>
            </w:r>
            <w:r w:rsidR="003E7842" w:rsidRPr="00CF25F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t xml:space="preserve">  z =?</w:t>
            </w:r>
          </w:p>
          <w:p w:rsidR="003E7842" w:rsidRPr="009B6634" w:rsidRDefault="003E7842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E7842" w:rsidRPr="009B6634" w:rsidRDefault="002A230B" w:rsidP="00E21BDA">
            <w:pPr>
              <w:spacing w:after="120"/>
              <w:ind w:left="601" w:firstLine="42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4E089951">
                <v:group id="_x0000_s1248" style="position:absolute;left:0;text-align:left;margin-left:33.4pt;margin-top:1.35pt;width:13.5pt;height:71.1pt;z-index:251692032" coordorigin="3420,8403" coordsize="270,1380">
                  <v:roundrect id="_x0000_s1249" style="position:absolute;left:3420;top:8403;width:270;height:180" arcsize="10923f" strokeweight="1pt"/>
                  <v:roundrect id="_x0000_s1250" style="position:absolute;left:3420;top:8778;width:270;height:180" arcsize="10923f" strokeweight="1pt"/>
                  <v:roundrect id="_x0000_s1251" style="position:absolute;left:3420;top:9180;width:270;height:180" arcsize="10923f" strokeweight="1pt"/>
                  <v:roundrect id="_x0000_s1252" style="position:absolute;left:3420;top:9603;width:270;height:180" arcsize="10923f" strokeweight="1pt"/>
                </v:group>
              </w:pict>
            </w:r>
            <w:r w:rsidR="003E7842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B30B31">
              <w:rPr>
                <w:rFonts w:ascii="Times New Roman" w:hAnsi="Times New Roman"/>
                <w:sz w:val="24"/>
                <w:szCs w:val="24"/>
              </w:rPr>
              <w:t xml:space="preserve"> 63</w:t>
            </w:r>
          </w:p>
          <w:p w:rsidR="00B30B31" w:rsidRPr="009B6634" w:rsidRDefault="003E7842" w:rsidP="00B30B31">
            <w:pPr>
              <w:spacing w:after="120"/>
              <w:ind w:left="601" w:firstLine="42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B30B31">
              <w:rPr>
                <w:rFonts w:ascii="Times New Roman" w:hAnsi="Times New Roman"/>
                <w:sz w:val="24"/>
                <w:szCs w:val="24"/>
              </w:rPr>
              <w:t xml:space="preserve"> 72</w:t>
            </w:r>
          </w:p>
          <w:p w:rsidR="003E7842" w:rsidRPr="009B6634" w:rsidRDefault="00B30B31" w:rsidP="00B30B31">
            <w:pPr>
              <w:tabs>
                <w:tab w:val="left" w:pos="8221"/>
              </w:tabs>
              <w:spacing w:after="120"/>
              <w:ind w:left="601" w:firstLine="42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117 </w:t>
            </w:r>
            <w:r w:rsidR="003E7842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3E7842">
              <w:rPr>
                <w:rFonts w:ascii="Times New Roman" w:hAnsi="Times New Roman"/>
                <w:sz w:val="24"/>
                <w:szCs w:val="24"/>
                <w:vertAlign w:val="superscript"/>
              </w:rPr>
              <w:tab/>
            </w:r>
          </w:p>
          <w:p w:rsidR="003E7842" w:rsidRPr="009B6634" w:rsidRDefault="00B30B31" w:rsidP="00E21BDA">
            <w:pPr>
              <w:spacing w:after="120"/>
              <w:ind w:left="601" w:firstLine="42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144</w:t>
            </w:r>
            <w:r w:rsidR="003E7842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3E7842" w:rsidRPr="009B6634" w:rsidRDefault="003E7842" w:rsidP="00E21BDA">
            <w:pPr>
              <w:spacing w:after="120"/>
              <w:ind w:left="601" w:firstLine="425"/>
              <w:rPr>
                <w:rFonts w:ascii="Times New Roman" w:hAnsi="Times New Roman"/>
                <w:i/>
                <w:sz w:val="24"/>
                <w:szCs w:val="24"/>
              </w:rPr>
            </w:pPr>
          </w:p>
        </w:tc>
      </w:tr>
      <w:tr w:rsidR="003E7842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E7842" w:rsidRPr="001B3341" w:rsidRDefault="003E7842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E7842" w:rsidRDefault="003E7842" w:rsidP="002F71C3">
            <w:pPr>
              <w:pStyle w:val="QuestionStyle"/>
            </w:pPr>
            <w:r>
              <w:t>Name a pair of vertically opposite angles in the diagram below.</w:t>
            </w:r>
          </w:p>
          <w:p w:rsidR="003E7842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245" type="#_x0000_t75" style="position:absolute;margin-left:188.35pt;margin-top:5pt;width:242.8pt;height:146.35pt;z-index:251688960">
                  <v:imagedata r:id="rId114" o:title=""/>
                </v:shape>
                <o:OLEObject Type="Embed" ProgID="FXDraw.Graphic" ShapeID="_x0000_s1245" DrawAspect="Content" ObjectID="_1486373148" r:id="rId115"/>
              </w:object>
            </w:r>
          </w:p>
          <w:p w:rsidR="003E7842" w:rsidRDefault="003E7842" w:rsidP="002F71C3">
            <w:pPr>
              <w:pStyle w:val="QuestionStyle"/>
            </w:pPr>
          </w:p>
          <w:p w:rsidR="003E7842" w:rsidRDefault="003E7842" w:rsidP="002F71C3">
            <w:pPr>
              <w:pStyle w:val="QuestionStyle"/>
            </w:pPr>
            <w:r w:rsidRPr="00BD702F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95776" behindDoc="0" locked="0" layoutInCell="1" allowOverlap="1" wp14:anchorId="150717F1" wp14:editId="4C2E37DD">
                      <wp:simplePos x="0" y="0"/>
                      <wp:positionH relativeFrom="column">
                        <wp:posOffset>564515</wp:posOffset>
                      </wp:positionH>
                      <wp:positionV relativeFrom="paragraph">
                        <wp:posOffset>76362</wp:posOffset>
                      </wp:positionV>
                      <wp:extent cx="754380" cy="373380"/>
                      <wp:effectExtent l="0" t="0" r="26670" b="26670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83C745" id="Rectangle 14" o:spid="_x0000_s1026" style="position:absolute;margin-left:44.45pt;margin-top:6pt;width:59.4pt;height:29.4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" filled="f" strokecolor="windowText" strokeweight="1.5pt"/>
                  </w:pict>
                </mc:Fallback>
              </mc:AlternateContent>
            </w:r>
          </w:p>
          <w:p w:rsidR="003E7842" w:rsidRDefault="003E7842" w:rsidP="002F71C3">
            <w:pPr>
              <w:pStyle w:val="QuestionStyle"/>
            </w:pPr>
            <w:r w:rsidRPr="00BD702F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94752" behindDoc="0" locked="0" layoutInCell="1" allowOverlap="1" wp14:anchorId="4844A418" wp14:editId="0C580FC7">
                      <wp:simplePos x="0" y="0"/>
                      <wp:positionH relativeFrom="column">
                        <wp:posOffset>608330</wp:posOffset>
                      </wp:positionH>
                      <wp:positionV relativeFrom="paragraph">
                        <wp:posOffset>715807</wp:posOffset>
                      </wp:positionV>
                      <wp:extent cx="754380" cy="373380"/>
                      <wp:effectExtent l="0" t="0" r="26670" b="2667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7A4610" id="Rectangle 13" o:spid="_x0000_s1026" style="position:absolute;margin-left:47.9pt;margin-top:56.35pt;width:59.4pt;height:29.4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" filled="f" strokecolor="windowText" strokeweight="1.5pt"/>
                  </w:pict>
                </mc:Fallback>
              </mc:AlternateContent>
            </w:r>
            <w:r>
              <w:t xml:space="preserve">       </w:t>
            </w:r>
            <w:r w:rsidRPr="00F2752B">
              <w:object w:dxaOrig="2769" w:dyaOrig="1662">
                <v:shape id="_x0000_i1063" type="#_x0000_t75" style="width:138.6pt;height:83.45pt" o:ole="">
                  <v:imagedata r:id="rId116" o:title=""/>
                </v:shape>
                <o:OLEObject Type="Embed" ProgID="FXEquation.Equation" ShapeID="_x0000_i1063" DrawAspect="Content" ObjectID="_1486372995" r:id="rId117"/>
              </w:object>
            </w:r>
          </w:p>
          <w:p w:rsidR="003E7842" w:rsidRDefault="003E7842" w:rsidP="002F71C3">
            <w:pPr>
              <w:pStyle w:val="QuestionStyle"/>
              <w:rPr>
                <w:position w:val="-12"/>
              </w:rPr>
            </w:pPr>
            <w:r>
              <w:t xml:space="preserve">       </w:t>
            </w:r>
          </w:p>
          <w:p w:rsidR="003E7842" w:rsidRDefault="003E7842" w:rsidP="002F71C3">
            <w:pPr>
              <w:pStyle w:val="QuestionStyle"/>
            </w:pPr>
          </w:p>
        </w:tc>
      </w:tr>
      <w:tr w:rsidR="003E7842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E7842" w:rsidRPr="001B3341" w:rsidRDefault="003E7842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E7842" w:rsidRPr="007621A3" w:rsidRDefault="002A230B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E17A670">
                <v:shape id="_x0000_s1246" type="#_x0000_t75" style="position:absolute;margin-left:223.35pt;margin-top:2.45pt;width:155.55pt;height:96.9pt;z-index:251689984;mso-position-horizontal-relative:text;mso-position-vertical-relative:text">
                  <v:imagedata r:id="rId118" o:title=""/>
                </v:shape>
                <o:OLEObject Type="Embed" ProgID="FXDraw.Graphic" ShapeID="_x0000_s1246" DrawAspect="Content" ObjectID="_1486373149" r:id="rId119"/>
              </w:object>
            </w:r>
            <w:r w:rsidR="003E7842" w:rsidRPr="007621A3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What is the size of the shaded angle?</w:t>
            </w:r>
          </w:p>
          <w:p w:rsidR="003E7842" w:rsidRDefault="003E7842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E7842" w:rsidRPr="007621A3" w:rsidRDefault="003E7842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E7842" w:rsidRPr="007621A3" w:rsidRDefault="003E7842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6800" behindDoc="0" locked="0" layoutInCell="1" allowOverlap="1" wp14:anchorId="79F419B1" wp14:editId="248A8A32">
                      <wp:simplePos x="0" y="0"/>
                      <wp:positionH relativeFrom="column">
                        <wp:posOffset>89015</wp:posOffset>
                      </wp:positionH>
                      <wp:positionV relativeFrom="paragraph">
                        <wp:posOffset>37407</wp:posOffset>
                      </wp:positionV>
                      <wp:extent cx="1573530" cy="388620"/>
                      <wp:effectExtent l="0" t="0" r="26670" b="11430"/>
                      <wp:wrapNone/>
                      <wp:docPr id="92" name="Group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9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B9024B" id="Group 92" o:spid="_x0000_s1026" style="position:absolute;margin-left:7pt;margin-top:2.95pt;width:123.9pt;height:30.6pt;z-index:251596800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d9BsQA&#10;AADbAAAADwAAAGRycy9kb3ducmV2LnhtbESPQWvCQBSE7wX/w/IEL6KbVtAYXUVaWuxFqIpeH9ln&#10;Esy+Ddk1if56t1DocZiZb5jlujOlaKh2hWUFr+MIBHFqdcGZguPhcxSDcB5ZY2mZFNzJwXrVe1li&#10;om3LP9TsfSYChF2CCnLvq0RKl+Zk0I1tRRy8i60N+iDrTOoa2wA3pXyLoqk0WHBYyLGi95zS6/5m&#10;FMT32Jya0+7rTN/cfjx2erYZzpUa9LvNAoSnzv+H/9pbrWA+gd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3fQb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7lcsQA&#10;AADbAAAADwAAAGRycy9kb3ducmV2LnhtbESPQWvCQBSE7wX/w/IEL6KbFtEYXUVaWuxFqIpeH9ln&#10;Esy+Ddk1if56t1DocZiZb5jlujOlaKh2hWUFr+MIBHFqdcGZguPhcxSDcB5ZY2mZFNzJwXrVe1li&#10;om3LP9TsfSYChF2CCnLvq0RKl+Zk0I1tRRy8i60N+iDrTOoa2wA3pXyLoqk0WHBYyLGi95zS6/5m&#10;FMT32Jya0+7rTN/cfjx2erYZzpUa9LvNAoSnzv+H/9pbrWA+gd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e5XL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JA6cQA&#10;AADbAAAADwAAAGRycy9kb3ducmV2LnhtbESPQWvCQBSE7wX/w/IEL6KbFtQYXUVaWuxFqIpeH9ln&#10;Esy+Ddk1if56t1DocZiZb5jlujOlaKh2hWUFr+MIBHFqdcGZguPhcxSDcB5ZY2mZFNzJwXrVe1li&#10;om3LP9TsfSYChF2CCnLvq0RKl+Zk0I1tRRy8i60N+iDrTOoa2wA3pXyLoqk0WHBYyLGi95zS6/5m&#10;FMT32Jya0+7rTN/cfjx2erYZzpUa9LvNAoSnzv+H/9pbrWA+gd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SQOnEAAAA2wAAAA8AAAAAAAAAAAAAAAAAmAIAAGRycy9k&#10;b3ducmV2LnhtbFBLBQYAAAAABAAEAPUAAACJAwAAAAA=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ZEoMYA&#10;AADcAAAADwAAAGRycy9kb3ducmV2LnhtbESPQWvCQBCF7wX/wzJCL0U3erAxdRWxtLQXQVvsdciO&#10;STA7G7LbJPrrO4eCtxnem/e+WW0GV6uO2lB5NjCbJqCIc28rLgx8f71NUlAhIlusPZOBKwXYrEcP&#10;K8ys7/lA3TEWSkI4ZGigjLHJtA55SQ7D1DfEop196zDK2hbatthLuKv1PEkW2mHF0lBiQ7uS8svx&#10;1xlIr6k7daf9+w99cv9629vn7dPSmMfxsH0BFWmId/P/9YcV/LnQyjMygV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5ZEoM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23</w:t>
            </w:r>
            <w:r w:rsidRPr="007621A3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Pr="007621A3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73</w:t>
            </w:r>
            <w:r w:rsidRPr="007621A3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3E7842" w:rsidRPr="007621A3" w:rsidRDefault="003E7842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E7842" w:rsidRPr="007621A3" w:rsidRDefault="003E7842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7621A3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119</w:t>
            </w:r>
            <w:r w:rsidRPr="007621A3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Pr="007621A3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157</w:t>
            </w:r>
            <w:r w:rsidRPr="007621A3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3E7842" w:rsidRPr="007621A3" w:rsidRDefault="003E7842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E7842" w:rsidRDefault="003E7842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E7842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E7842" w:rsidRPr="001B3341" w:rsidRDefault="003E7842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5523B" w:rsidRDefault="0035523B" w:rsidP="003552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35523B" w:rsidRDefault="002A230B" w:rsidP="0035523B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260" type="#_x0000_t75" style="position:absolute;margin-left:188.35pt;margin-top:11.35pt;width:226pt;height:104.4pt;z-index:251694080">
                  <v:imagedata r:id="rId120" o:title="" cropbottom="910f"/>
                </v:shape>
                <o:OLEObject Type="Embed" ProgID="FXDraw.Graphic" ShapeID="_x0000_s1260" DrawAspect="Content" ObjectID="_1486373150" r:id="rId121"/>
              </w:object>
            </w:r>
          </w:p>
          <w:p w:rsidR="0035523B" w:rsidRDefault="0035523B" w:rsidP="0035523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5523B" w:rsidRDefault="0035523B" w:rsidP="0035523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5523B" w:rsidRDefault="0035523B" w:rsidP="0035523B">
            <w:pPr>
              <w:spacing w:after="120"/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8848" behindDoc="0" locked="0" layoutInCell="1" allowOverlap="1" wp14:anchorId="71E47368" wp14:editId="642C556A">
                      <wp:simplePos x="0" y="0"/>
                      <wp:positionH relativeFrom="column">
                        <wp:posOffset>349250</wp:posOffset>
                      </wp:positionH>
                      <wp:positionV relativeFrom="paragraph">
                        <wp:posOffset>32385</wp:posOffset>
                      </wp:positionV>
                      <wp:extent cx="171450" cy="948690"/>
                      <wp:effectExtent l="6350" t="13335" r="12700" b="9525"/>
                      <wp:wrapNone/>
                      <wp:docPr id="140" name="Group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450" cy="948690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141" name="AutoShape 2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2" name="AutoShape 2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3" name="AutoShape 2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4" name="AutoShape 2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465EE5" id="Group 140" o:spid="_x0000_s1026" style="position:absolute;margin-left:27.5pt;margin-top:2.55pt;width:13.5pt;height:74.7pt;z-index:251598848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">
                      <v:roundrect id="AutoShape 238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YoVsIA&#10;AADcAAAADwAAAGRycy9kb3ducmV2LnhtbERPTWsCMRC9F/wPYYTeamKxRVejiFDprXT14HHcjLuL&#10;m8maZNdtf31TKPQ2j/c5q81gG9GTD7VjDdOJAkFcOFNzqeF4eHuagwgR2WDjmDR8UYDNevSwwsy4&#10;O39Sn8dSpBAOGWqoYmwzKUNRkcUwcS1x4i7OW4wJ+lIaj/cUbhv5rNSrtFhzaqiwpV1FxTXvrIbC&#10;qE75U/+xOL/E/Lvvbiz3N60fx8N2CSLSEP/Ff+53k+bPpvD7TLp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VihWwgAAANwAAAAPAAAAAAAAAAAAAAAAAJgCAABkcnMvZG93&#10;bnJldi54bWxQSwUGAAAAAAQABAD1AAAAhwMAAAAA&#10;"/>
                      <v:roundrect id="AutoShape 239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S2IcIA&#10;AADcAAAADwAAAGRycy9kb3ducmV2LnhtbERPTWsCMRC9C/6HMEJvmiittKtRRLD0Vrr20OO4me4u&#10;3UzWJLtu++sbQfA2j/c56+1gG9GTD7VjDfOZAkFcOFNzqeHzeJg+gwgR2WDjmDT8UoDtZjxaY2bc&#10;hT+oz2MpUgiHDDVUMbaZlKGoyGKYuZY4cd/OW4wJ+lIaj5cUbhu5UGopLdacGipsaV9R8ZN3VkNh&#10;VKf8V//+cnqK+V/fnVm+nrV+mAy7FYhIQ7yLb+43k+Y/LuD6TLp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hLYhwgAAANwAAAAPAAAAAAAAAAAAAAAAAJgCAABkcnMvZG93&#10;bnJldi54bWxQSwUGAAAAAAQABAD1AAAAhwMAAAAA&#10;"/>
                      <v:roundrect id="AutoShape 240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gTusIA&#10;AADcAAAADwAAAGRycy9kb3ducmV2LnhtbERPS2sCMRC+F/wPYQq91aQPRbdGkUJLb9LVg8dxM+4u&#10;3UzWJLtu++tNQfA2H99zFqvBNqInH2rHGp7GCgRx4UzNpYbd9uNxBiJEZIONY9LwSwFWy9HdAjPj&#10;zvxNfR5LkUI4ZKihirHNpAxFRRbD2LXEiTs6bzEm6EtpPJ5TuG3ks1JTabHm1FBhS+8VFT95ZzUU&#10;RnXK7/vN/DCJ+V/fnVh+nrR+uB/WbyAiDfEmvrq/TJr/+gL/z6QL5PI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yBO6wgAAANwAAAAPAAAAAAAAAAAAAAAAAJgCAABkcnMvZG93&#10;bnJldi54bWxQSwUGAAAAAAQABAD1AAAAhwMAAAAA&#10;"/>
                      <v:roundrect id="AutoShape 241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GLzsIA&#10;AADcAAAADwAAAGRycy9kb3ducmV2LnhtbERPTWsCMRC9F/ofwgjeamKxpa5GKQXFW+nag8dxM+4u&#10;biZrkl1Xf31TKPQ2j/c5y/VgG9GTD7VjDdOJAkFcOFNzqeF7v3l6AxEissHGMWm4UYD16vFhiZlx&#10;V/6iPo+lSCEcMtRQxdhmUoaiIoth4lrixJ2ctxgT9KU0Hq8p3DbyWalXabHm1FBhSx8VFee8sxoK&#10;ozrlD/3n/PgS83vfXVhuL1qPR8P7AkSkIf6L/9w7k+bPZvD7TLpAr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IYvOwgAAANwAAAAPAAAAAAAAAAAAAAAAAJgCAABkcnMvZG93&#10;bnJldi54bWxQSwUGAAAAAAQABAD1AAAAhwMAAAAA&#10;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C60064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802" w:dyaOrig="273">
                <v:shape id="_x0000_i1064" type="#_x0000_t75" style="width:49.2pt;height:16.2pt" o:ole="">
                  <v:imagedata r:id="rId122" o:title=""/>
                </v:shape>
                <o:OLEObject Type="Embed" ProgID="FXEquation.Equation" ShapeID="_x0000_i1064" DrawAspect="Content" ObjectID="_1486372996" r:id="rId123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35523B" w:rsidRDefault="0035523B" w:rsidP="0035523B">
            <w:pPr>
              <w:spacing w:after="120"/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C60064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802" w:dyaOrig="273">
                <v:shape id="_x0000_i1065" type="#_x0000_t75" style="width:49.2pt;height:16.2pt" o:ole="">
                  <v:imagedata r:id="rId124" o:title=""/>
                </v:shape>
                <o:OLEObject Type="Embed" ProgID="FXEquation.Equation" ShapeID="_x0000_i1065" DrawAspect="Content" ObjectID="_1486372997" r:id="rId125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35523B" w:rsidRDefault="0035523B" w:rsidP="0035523B">
            <w:pPr>
              <w:spacing w:after="120"/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C60064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802" w:dyaOrig="273">
                <v:shape id="_x0000_i1066" type="#_x0000_t75" style="width:49.2pt;height:16.2pt" o:ole="">
                  <v:imagedata r:id="rId126" o:title=""/>
                </v:shape>
                <o:OLEObject Type="Embed" ProgID="FXEquation.Equation" ShapeID="_x0000_i1066" DrawAspect="Content" ObjectID="_1486372998" r:id="rId127"/>
              </w:object>
            </w:r>
          </w:p>
          <w:p w:rsidR="0035523B" w:rsidRDefault="0035523B" w:rsidP="0035523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C60064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922" w:dyaOrig="273">
                <v:shape id="_x0000_i1067" type="#_x0000_t75" style="width:56.4pt;height:16.2pt" o:ole="">
                  <v:imagedata r:id="rId128" o:title=""/>
                </v:shape>
                <o:OLEObject Type="Embed" ProgID="FXEquation.Equation" ShapeID="_x0000_i1067" DrawAspect="Content" ObjectID="_1486372999" r:id="rId129"/>
              </w:object>
            </w:r>
          </w:p>
          <w:p w:rsidR="003E7842" w:rsidRDefault="003E7842" w:rsidP="002F71C3">
            <w:pPr>
              <w:pStyle w:val="QuestionStyle"/>
            </w:pPr>
          </w:p>
        </w:tc>
      </w:tr>
      <w:tr w:rsidR="00C60064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60064" w:rsidRPr="001B3341" w:rsidRDefault="00C6006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60064" w:rsidRDefault="002A230B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21F0F2B6">
                <v:shape id="_x0000_s1266" type="#_x0000_t75" style="position:absolute;margin-left:164.2pt;margin-top:7.35pt;width:282.6pt;height:106.4pt;z-index:251695104;mso-position-horizontal-relative:text;mso-position-vertical-relative:text">
                  <v:imagedata r:id="rId130" o:title=""/>
                </v:shape>
                <o:OLEObject Type="Embed" ProgID="FXDraw.Graphic" ShapeID="_x0000_s1266" DrawAspect="Content" ObjectID="_1486373151" r:id="rId131"/>
              </w:object>
            </w:r>
            <w:r w:rsidR="00C60064">
              <w:rPr>
                <w:rFonts w:ascii="Times New Roman" w:hAnsi="Times New Roman"/>
                <w:sz w:val="24"/>
                <w:szCs w:val="24"/>
              </w:rPr>
              <w:t>Which is true ?</w:t>
            </w:r>
          </w:p>
          <w:p w:rsidR="00C60064" w:rsidRPr="00085E86" w:rsidRDefault="00C60064" w:rsidP="00E21BDA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C60064" w:rsidRPr="00A74EFA" w:rsidRDefault="00C60064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085E86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9872" behindDoc="0" locked="0" layoutInCell="1" allowOverlap="1" wp14:anchorId="068FE2A6" wp14:editId="58F6B1E6">
                      <wp:simplePos x="0" y="0"/>
                      <wp:positionH relativeFrom="column">
                        <wp:posOffset>239337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47" name="Group 1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4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F40C6F" id="Group 147" o:spid="_x0000_s1026" style="position:absolute;margin-left:18.85pt;margin-top:.9pt;width:13.5pt;height:74.4pt;z-index:25159987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mhAMYA&#10;AADcAAAADwAAAGRycy9kb3ducmV2LnhtbESPQUvDQBCF70L/wzIFL2I3FdEYsylFUfRSaJR6HbJj&#10;EpqdDdk1Sf31zkHobYb35r1v8s3sOjXSEFrPBtarBBRx5W3LtYHPj5frFFSIyBY7z2TgRAE2xeIi&#10;x8z6ifc0lrFWEsIhQwNNjH2mdagachhWvicW7dsPDqOsQ63tgJOEu07fJMmddtiyNDTY01ND1bH8&#10;cQbSU+oO42H3+kXvPD3/7uz99urBmMvlvH0EFWmOZ/P/9ZsV/FuhlW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mhAM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UEm8QA&#10;AADcAAAADwAAAGRycy9kb3ducmV2LnhtbERPTWvCQBC9C/0PyxR6Kc1GKW2MriKKUi+CtsTrkJ0m&#10;odnZkN0msb++Kwje5vE+Z74cTC06al1lWcE4ikEQ51ZXXCj4+ty+JCCcR9ZYWyYFF3KwXDyM5phq&#10;2/ORupMvRAhhl6KC0vsmldLlJRl0kW2IA/dtW4M+wLaQusU+hJtaTuL4TRqsODSU2NC6pPzn9GsU&#10;JJfEZF122J1pz/3m76DfV89TpZ4eh9UMhKfB38U394cO81+ncH0mXC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FBJvEAAAA3A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Y728YA&#10;AADcAAAADwAAAGRycy9kb3ducmV2LnhtbESPQUvDQBCF70L/wzIFL2I3FdQYsylFUfRSaJR6HbJj&#10;EpqdDdk1Sf31zkHobYb35r1v8s3sOjXSEFrPBtarBBRx5W3LtYHPj5frFFSIyBY7z2TgRAE2xeIi&#10;x8z6ifc0lrFWEsIhQwNNjH2mdagachhWvicW7dsPDqOsQ63tgJOEu07fJMmddtiyNDTY01ND1bH8&#10;cQbSU+oO42H3+kXvPD3/7uz99urBmMvlvH0EFWmOZ/P/9ZsV/FvBl2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Y728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qeQMMA&#10;AADcAAAADwAAAGRycy9kb3ducmV2LnhtbERPTWvCQBC9F/wPywheim4stMboKmJR6kWoil6H7JgE&#10;s7Mhuyaxv74rFHqbx/uc+bIzpWiodoVlBeNRBII4tbrgTMHpuBnGIJxH1lhaJgUPcrBc9F7mmGjb&#10;8jc1B5+JEMIuQQW591UipUtzMuhGtiIO3NXWBn2AdSZ1jW0IN6V8i6IPabDg0JBjReuc0tvhbhTE&#10;j9icm/N+e6Edt58/ez1ZvU6VGvS71QyEp87/i//cXzrMfx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qeQM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085E86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74EFA" w:rsidRPr="00A74EF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175" w:dyaOrig="273">
                <v:shape id="_x0000_i1068" type="#_x0000_t75" style="width:108.65pt;height:13.8pt" o:ole="">
                  <v:imagedata r:id="rId132" o:title=""/>
                </v:shape>
                <o:OLEObject Type="Embed" ProgID="FXEquation.Equation" ShapeID="_x0000_i1068" DrawAspect="Content" ObjectID="_1486373000" r:id="rId133"/>
              </w:object>
            </w:r>
            <w:r w:rsidR="00A74EFA" w:rsidRPr="00A74EF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</w:t>
            </w:r>
            <w:r w:rsidRPr="00A74EFA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C60064" w:rsidRPr="00085E86" w:rsidRDefault="00C60064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60064" w:rsidRPr="00085E86" w:rsidRDefault="00C60064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085E86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A74EF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74EFA" w:rsidRPr="00A74EF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95" w:dyaOrig="273">
                <v:shape id="_x0000_i1069" type="#_x0000_t75" style="width:114.65pt;height:13.8pt" o:ole="">
                  <v:imagedata r:id="rId134" o:title=""/>
                </v:shape>
                <o:OLEObject Type="Embed" ProgID="FXEquation.Equation" ShapeID="_x0000_i1069" DrawAspect="Content" ObjectID="_1486373001" r:id="rId135"/>
              </w:object>
            </w:r>
          </w:p>
          <w:p w:rsidR="00C60064" w:rsidRPr="00085E86" w:rsidRDefault="00C60064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60064" w:rsidRPr="00085E86" w:rsidRDefault="00C60064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085E86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A74EF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74EFA" w:rsidRPr="00A74EF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95" w:dyaOrig="273">
                <v:shape id="_x0000_i1070" type="#_x0000_t75" style="width:114.65pt;height:13.8pt" o:ole="">
                  <v:imagedata r:id="rId136" o:title=""/>
                </v:shape>
                <o:OLEObject Type="Embed" ProgID="FXEquation.Equation" ShapeID="_x0000_i1070" DrawAspect="Content" ObjectID="_1486373002" r:id="rId137"/>
              </w:object>
            </w:r>
          </w:p>
          <w:p w:rsidR="00C60064" w:rsidRPr="00085E86" w:rsidRDefault="00C60064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60064" w:rsidRPr="00085E86" w:rsidRDefault="00C60064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085E86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A74EF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74EFA" w:rsidRPr="00A74EF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415" w:dyaOrig="273">
                <v:shape id="_x0000_i1071" type="#_x0000_t75" style="width:120.65pt;height:13.8pt" o:ole="">
                  <v:imagedata r:id="rId138" o:title=""/>
                </v:shape>
                <o:OLEObject Type="Embed" ProgID="FXEquation.Equation" ShapeID="_x0000_i1071" DrawAspect="Content" ObjectID="_1486373003" r:id="rId139"/>
              </w:object>
            </w:r>
          </w:p>
          <w:p w:rsidR="00C60064" w:rsidRPr="00085E86" w:rsidRDefault="00C60064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60064" w:rsidRPr="00F97437" w:rsidRDefault="00C60064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60064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60064" w:rsidRPr="001B3341" w:rsidRDefault="00C6006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60064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267" type="#_x0000_t75" style="position:absolute;margin-left:229.5pt;margin-top:-.55pt;width:128.5pt;height:129.95pt;z-index:251696128;mso-position-horizontal-relative:text;mso-position-vertical-relative:text">
                  <v:imagedata r:id="rId140" o:title=""/>
                </v:shape>
                <o:OLEObject Type="Embed" ProgID="FXDraw.Graphic" ShapeID="_x0000_s1267" DrawAspect="Content" ObjectID="_1486373152" r:id="rId141"/>
              </w:object>
            </w:r>
            <w:r w:rsidR="00A74EFA">
              <w:t xml:space="preserve">Find the value of </w:t>
            </w:r>
            <w:r w:rsidR="00A74EFA" w:rsidRPr="00A74EFA">
              <w:rPr>
                <w:i/>
              </w:rPr>
              <w:t>q</w:t>
            </w:r>
            <w:r w:rsidR="00A74EFA">
              <w:t>.</w:t>
            </w:r>
          </w:p>
          <w:p w:rsidR="00A74EFA" w:rsidRDefault="00A74EFA" w:rsidP="002F71C3">
            <w:pPr>
              <w:pStyle w:val="QuestionStyle"/>
            </w:pPr>
          </w:p>
          <w:p w:rsidR="00A74EFA" w:rsidRDefault="003F53AA" w:rsidP="002F71C3">
            <w:pPr>
              <w:pStyle w:val="QuestionStyle"/>
            </w:pPr>
            <w:r w:rsidRPr="00BD702F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00896" behindDoc="0" locked="0" layoutInCell="1" allowOverlap="1" wp14:anchorId="1C001BA9" wp14:editId="4B31EC46">
                      <wp:simplePos x="0" y="0"/>
                      <wp:positionH relativeFrom="column">
                        <wp:posOffset>898525</wp:posOffset>
                      </wp:positionH>
                      <wp:positionV relativeFrom="paragraph">
                        <wp:posOffset>133985</wp:posOffset>
                      </wp:positionV>
                      <wp:extent cx="754380" cy="373380"/>
                      <wp:effectExtent l="0" t="0" r="26670" b="26670"/>
                      <wp:wrapNone/>
                      <wp:docPr id="145" name="Rectangle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C7C80F" id="Rectangle 145" o:spid="_x0000_s1026" style="position:absolute;margin-left:70.75pt;margin-top:10.55pt;width:59.4pt;height:29.4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A74EFA" w:rsidRPr="00A74EFA" w:rsidRDefault="00A74EFA" w:rsidP="002F71C3">
            <w:pPr>
              <w:pStyle w:val="QuestionStyle"/>
            </w:pPr>
            <w:r>
              <w:t xml:space="preserve">        </w:t>
            </w:r>
            <w:r w:rsidRPr="00A74EFA">
              <w:object w:dxaOrig="958" w:dyaOrig="456">
                <v:shape id="_x0000_i1072" type="#_x0000_t75" style="width:48pt;height:22.8pt" o:ole="">
                  <v:imagedata r:id="rId142" o:title=""/>
                </v:shape>
                <o:OLEObject Type="Embed" ProgID="FXEquation.Equation" ShapeID="_x0000_i1072" DrawAspect="Content" ObjectID="_1486373004" r:id="rId143"/>
              </w:object>
            </w:r>
            <w:r w:rsidRPr="00A74EFA">
              <w:t xml:space="preserve"> </w:t>
            </w:r>
          </w:p>
          <w:p w:rsidR="00A74EFA" w:rsidRDefault="00A74EFA" w:rsidP="002F71C3">
            <w:pPr>
              <w:pStyle w:val="QuestionStyle"/>
            </w:pPr>
          </w:p>
          <w:p w:rsidR="00A74EFA" w:rsidRDefault="00A74EFA" w:rsidP="002F71C3">
            <w:pPr>
              <w:pStyle w:val="QuestionStyle"/>
            </w:pPr>
            <w:r>
              <w:t xml:space="preserve">     </w:t>
            </w:r>
          </w:p>
          <w:p w:rsidR="00A74EFA" w:rsidRDefault="00A74EFA" w:rsidP="002F71C3">
            <w:pPr>
              <w:pStyle w:val="QuestionStyle"/>
            </w:pPr>
          </w:p>
          <w:p w:rsidR="002B6FB1" w:rsidRDefault="002B6FB1" w:rsidP="002F71C3">
            <w:pPr>
              <w:pStyle w:val="QuestionStyle"/>
            </w:pPr>
            <w:bookmarkStart w:id="0" w:name="_GoBack"/>
            <w:bookmarkEnd w:id="0"/>
          </w:p>
          <w:p w:rsidR="00A74EFA" w:rsidRDefault="00A74EFA" w:rsidP="002F71C3">
            <w:pPr>
              <w:pStyle w:val="QuestionStyle"/>
            </w:pPr>
          </w:p>
        </w:tc>
      </w:tr>
      <w:tr w:rsidR="00C60064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60064" w:rsidRPr="001B3341" w:rsidRDefault="00C6006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60064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268" type="#_x0000_t75" style="position:absolute;margin-left:207.7pt;margin-top:1pt;width:190.55pt;height:141.45pt;z-index:251697152;mso-position-horizontal-relative:text;mso-position-vertical-relative:text">
                  <v:imagedata r:id="rId144" o:title=""/>
                </v:shape>
                <o:OLEObject Type="Embed" ProgID="FXDraw.Graphic" ShapeID="_x0000_s1268" DrawAspect="Content" ObjectID="_1486373153" r:id="rId145"/>
              </w:object>
            </w:r>
            <w:r w:rsidR="003F53AA" w:rsidRPr="003F53AA">
              <w:object w:dxaOrig="686" w:dyaOrig="300">
                <v:shape id="_x0000_i1073" type="#_x0000_t75" style="width:34.2pt;height:15pt" o:ole="">
                  <v:imagedata r:id="rId146" o:title=""/>
                </v:shape>
                <o:OLEObject Type="Embed" ProgID="FXEquation.Equation" ShapeID="_x0000_i1073" DrawAspect="Content" ObjectID="_1486373005" r:id="rId147"/>
              </w:object>
            </w:r>
            <w:r w:rsidR="003F53AA" w:rsidRPr="003F53AA">
              <w:t xml:space="preserve"> </w:t>
            </w:r>
          </w:p>
          <w:p w:rsidR="003F53AA" w:rsidRDefault="003F53AA" w:rsidP="002F71C3">
            <w:pPr>
              <w:pStyle w:val="QuestionStyle"/>
            </w:pPr>
          </w:p>
          <w:p w:rsidR="003F53AA" w:rsidRDefault="003F53AA" w:rsidP="002F71C3">
            <w:pPr>
              <w:pStyle w:val="QuestionStyle"/>
            </w:pPr>
          </w:p>
          <w:p w:rsidR="00AB2912" w:rsidRPr="003F53AA" w:rsidRDefault="00AB2912" w:rsidP="00AB2912">
            <w:pPr>
              <w:rPr>
                <w:rFonts w:ascii="Times New Roman" w:hAnsi="Times New Roman"/>
                <w:sz w:val="12"/>
                <w:szCs w:val="12"/>
              </w:rPr>
            </w:pPr>
            <w:r w:rsidRPr="003F53AA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2096" behindDoc="0" locked="0" layoutInCell="1" allowOverlap="1" wp14:anchorId="77B2B2AF" wp14:editId="1D7DCA87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67310</wp:posOffset>
                      </wp:positionV>
                      <wp:extent cx="171450" cy="944880"/>
                      <wp:effectExtent l="0" t="0" r="19050" b="26670"/>
                      <wp:wrapNone/>
                      <wp:docPr id="397" name="Group 3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9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576EE5" id="Group 397" o:spid="_x0000_s1026" style="position:absolute;margin-left:18.8pt;margin-top:5.3pt;width:13.5pt;height:74.4pt;z-index:25165209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3jpsMA&#10;AADcAAAADwAAAGRycy9kb3ducmV2LnhtbERPy2rCQBTdF/yH4Ra6KWZiCxpjRpEWS7sRfKDbS+aa&#10;hGbuhMyYxH59ZyG4PJx3thpMLTpqXWVZwSSKQRDnVldcKDgeNuMEhPPIGmvLpOBGDlbL0VOGqbY9&#10;76jb+0KEEHYpKii9b1IpXV6SQRfZhjhwF9sa9AG2hdQt9iHc1PItjqfSYMWhocSGPkrKf/dXoyC5&#10;JebUnbZfZ/rh/vNvq2fr17lSL8/DegHC0+Af4rv7Wyt4n4e14Uw4An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e3jps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FGPcYA&#10;AADcAAAADwAAAGRycy9kb3ducmV2LnhtbESPQWvCQBSE74L/YXlCL6IbW9AkuopYWtqLUBW9PrLP&#10;JJh9G7LbJPbXdwsFj8PMfMOsNr2pREuNKy0rmE0jEMSZ1SXnCk7Ht0kMwnlkjZVlUnAnB5v1cLDC&#10;VNuOv6g9+FwECLsUFRTe16mULivIoJvamjh4V9sY9EE2udQNdgFuKvkcRXNpsOSwUGBNu4Ky2+Hb&#10;KIjvsTm35/37hT65e/3Z68V2nCj1NOq3SxCeev8I/7c/tIKXJIG/M+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FGPc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u3QsIA&#10;AADcAAAADwAAAGRycy9kb3ducmV2LnhtbERPTWvCQBC9C/6HZYReRDcWsTF1FVEqehFqRa9DdpoE&#10;s7Mhu02iv949CD0+3vdi1ZlSNFS7wrKCyTgCQZxaXXCm4PzzNYpBOI+ssbRMCu7kYLXs9xaYaNvy&#10;NzUnn4kQwi5BBbn3VSKlS3My6Ma2Ig7cr60N+gDrTOoa2xBuSvkeRTNpsODQkGNFm5zS2+nPKIjv&#10;sbk0l+PuSgdut4+j/lgP50q9Dbr1JwhPnf8Xv9x7rWAahfnhTDgC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O7dCwgAAANwAAAAPAAAAAAAAAAAAAAAAAJgCAABkcnMvZG93&#10;bnJldi54bWxQSwUGAAAAAAQABAD1AAAAhw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cS2cUA&#10;AADcAAAADwAAAGRycy9kb3ducmV2LnhtbESPQWvCQBSE7wX/w/KEXopuLFJjdBWxtOhFqIpeH9ln&#10;Esy+DdltEv31rlDocZiZb5j5sjOlaKh2hWUFo2EEgji1uuBMwfHwNYhBOI+ssbRMCm7kYLnovcwx&#10;0bblH2r2PhMBwi5BBbn3VSKlS3My6Ia2Ig7exdYGfZB1JnWNbYCbUr5H0Yc0WHBYyLGidU7pdf9r&#10;FMS32Jya0+77TFtuP+87PVm9TZV67XerGQhPnf8P/7U3WsE4GsHzTD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dxLZxQAAANw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</w:p>
          <w:p w:rsidR="00AB2912" w:rsidRPr="003F53AA" w:rsidRDefault="00AB2912" w:rsidP="00AB2912">
            <w:pPr>
              <w:rPr>
                <w:rFonts w:ascii="Times New Roman" w:hAnsi="Times New Roman"/>
                <w:sz w:val="24"/>
                <w:szCs w:val="24"/>
              </w:rPr>
            </w:pPr>
            <w:r w:rsidRPr="003F53AA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15</w:t>
            </w:r>
            <w:r w:rsidRPr="00234850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AB2912" w:rsidRPr="003F53AA" w:rsidRDefault="00AB2912" w:rsidP="00AB291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B2912" w:rsidRPr="003F53AA" w:rsidRDefault="00AB2912" w:rsidP="00AB2912">
            <w:pPr>
              <w:rPr>
                <w:rFonts w:ascii="Times New Roman" w:hAnsi="Times New Roman"/>
                <w:sz w:val="24"/>
                <w:szCs w:val="24"/>
              </w:rPr>
            </w:pPr>
            <w:r w:rsidRPr="003F53AA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85</w:t>
            </w:r>
            <w:r w:rsidRPr="00234850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AB2912" w:rsidRPr="003F53AA" w:rsidRDefault="00AB2912" w:rsidP="00AB291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B2912" w:rsidRPr="003F53AA" w:rsidRDefault="00AB2912" w:rsidP="00AB2912">
            <w:pPr>
              <w:rPr>
                <w:rFonts w:ascii="Times New Roman" w:hAnsi="Times New Roman"/>
                <w:sz w:val="24"/>
                <w:szCs w:val="24"/>
              </w:rPr>
            </w:pPr>
            <w:r w:rsidRPr="003F53AA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95</w:t>
            </w:r>
            <w:r w:rsidRPr="00234850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AB2912" w:rsidRPr="003F53AA" w:rsidRDefault="00AB2912" w:rsidP="00AB291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B2912" w:rsidRPr="00234850" w:rsidRDefault="00AB2912" w:rsidP="00AB2912">
            <w:pPr>
              <w:rPr>
                <w:position w:val="-6"/>
                <w:sz w:val="24"/>
                <w:szCs w:val="24"/>
              </w:rPr>
            </w:pPr>
            <w:r w:rsidRPr="003F53AA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125</w:t>
            </w:r>
            <w:r w:rsidRPr="00234850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3F53AA" w:rsidRDefault="003F53AA" w:rsidP="002F71C3">
            <w:pPr>
              <w:pStyle w:val="QuestionStyle"/>
            </w:pPr>
          </w:p>
          <w:p w:rsidR="00234850" w:rsidRPr="003F53AA" w:rsidRDefault="00234850" w:rsidP="002F71C3">
            <w:pPr>
              <w:pStyle w:val="QuestionStyle"/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148"/>
          <w:footerReference w:type="default" r:id="rId149"/>
          <w:headerReference w:type="first" r:id="rId150"/>
          <w:footerReference w:type="first" r:id="rId15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325745" w:rsidTr="00C42BE5">
        <w:trPr>
          <w:cantSplit/>
          <w:trHeight w:val="851"/>
        </w:trPr>
        <w:tc>
          <w:tcPr>
            <w:tcW w:w="1419" w:type="dxa"/>
            <w:gridSpan w:val="2"/>
            <w:shd w:val="clear" w:color="auto" w:fill="00FFFF"/>
            <w:vAlign w:val="center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5243" w:type="dxa"/>
            <w:tcBorders>
              <w:right w:val="single" w:sz="4" w:space="0" w:color="auto"/>
            </w:tcBorders>
            <w:shd w:val="clear" w:color="auto" w:fill="00FFFF"/>
          </w:tcPr>
          <w:sdt>
            <w:sdtPr>
              <w:rPr>
                <w:rFonts w:ascii="Times New Roman" w:hAnsi="Times New Roman"/>
                <w:i/>
                <w:sz w:val="52"/>
                <w:szCs w:val="52"/>
              </w:rPr>
              <w:alias w:val="Title"/>
              <w:tag w:val=""/>
              <w:id w:val="2118257409"/>
              <w:placeholder>
                <w:docPart w:val="20B7D83184164E29A5188333BCB9582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2C1F1F" w:rsidRDefault="00713634" w:rsidP="000C4CAD">
                <w:pPr>
                  <w:ind w:left="720" w:hanging="720"/>
                  <w:jc w:val="center"/>
                  <w:rPr>
                    <w:rFonts w:ascii="Times New Roman" w:hAnsi="Times New Roman"/>
                    <w:i/>
                    <w:sz w:val="52"/>
                    <w:szCs w:val="52"/>
                  </w:rPr>
                </w:pPr>
                <w:r>
                  <w:rPr>
                    <w:rFonts w:ascii="Times New Roman" w:hAnsi="Times New Roman"/>
                    <w:i/>
                    <w:sz w:val="52"/>
                    <w:szCs w:val="52"/>
                  </w:rPr>
                  <w:t>Angle Properties</w:t>
                </w:r>
              </w:p>
            </w:sdtContent>
          </w:sdt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53748" w:rsidRDefault="00853748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C42BE5">
        <w:trPr>
          <w:cantSplit/>
          <w:trHeight w:val="851"/>
        </w:trPr>
        <w:tc>
          <w:tcPr>
            <w:tcW w:w="6662" w:type="dxa"/>
            <w:gridSpan w:val="3"/>
            <w:shd w:val="clear" w:color="auto" w:fill="00FFFF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Show any working out on the test paper.  Calculators are</w:t>
            </w:r>
            <w:r>
              <w:rPr>
                <w:rFonts w:asciiTheme="majorHAnsi" w:hAnsiTheme="majorHAnsi"/>
                <w:i/>
                <w:sz w:val="24"/>
                <w:szCs w:val="24"/>
              </w:rPr>
              <w:t xml:space="preserve"> 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allowed.</w:t>
            </w: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1D51F7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1D51F7" w:rsidRDefault="00E429DD" w:rsidP="002F71C3">
            <w:pPr>
              <w:pStyle w:val="QuestionStyle"/>
            </w:pPr>
            <w:r>
              <w:t xml:space="preserve">Use a protractor to measure the size of  </w:t>
            </w:r>
            <w:r w:rsidRPr="00E429DD">
              <w:rPr>
                <w:color w:val="FF0000"/>
                <w:position w:val="-6"/>
              </w:rPr>
              <w:object w:dxaOrig="924" w:dyaOrig="300">
                <v:shape id="_x0000_i1074" type="#_x0000_t75" style="width:46.2pt;height:15pt" o:ole="">
                  <v:imagedata r:id="rId152" o:title=""/>
                </v:shape>
                <o:OLEObject Type="Embed" ProgID="FXEquation.Equation" ShapeID="_x0000_i1074" DrawAspect="Content" ObjectID="_1486373006" r:id="rId153"/>
              </w:object>
            </w:r>
            <w:r>
              <w:t xml:space="preserve"> </w:t>
            </w:r>
          </w:p>
          <w:p w:rsidR="00E429DD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55" type="#_x0000_t75" style="position:absolute;margin-left:74.05pt;margin-top:8.65pt;width:304.9pt;height:168.7pt;z-index:251663360">
                  <v:imagedata r:id="rId154" o:title=""/>
                </v:shape>
                <o:OLEObject Type="Embed" ProgID="FXDraw.Graphic" ShapeID="_x0000_s1055" DrawAspect="Content" ObjectID="_1486373154" r:id="rId155"/>
              </w:object>
            </w:r>
          </w:p>
          <w:p w:rsidR="00E429DD" w:rsidRDefault="00E429DD" w:rsidP="002F71C3">
            <w:pPr>
              <w:pStyle w:val="QuestionStyle"/>
            </w:pPr>
          </w:p>
          <w:p w:rsidR="00E429DD" w:rsidRDefault="00E429DD" w:rsidP="002F71C3">
            <w:pPr>
              <w:pStyle w:val="QuestionStyle"/>
            </w:pPr>
          </w:p>
          <w:p w:rsidR="00E429DD" w:rsidRDefault="00E429DD" w:rsidP="002F71C3">
            <w:pPr>
              <w:pStyle w:val="QuestionStyle"/>
            </w:pPr>
          </w:p>
          <w:p w:rsidR="00E429DD" w:rsidRDefault="00E429DD" w:rsidP="002F71C3">
            <w:pPr>
              <w:pStyle w:val="QuestionStyle"/>
            </w:pPr>
          </w:p>
          <w:p w:rsidR="00E429DD" w:rsidRDefault="00E429DD" w:rsidP="002F71C3">
            <w:pPr>
              <w:pStyle w:val="QuestionStyle"/>
            </w:pPr>
          </w:p>
          <w:p w:rsidR="00E429DD" w:rsidRDefault="00E429DD" w:rsidP="002F71C3">
            <w:pPr>
              <w:pStyle w:val="QuestionStyle"/>
            </w:pPr>
          </w:p>
          <w:p w:rsidR="00E429DD" w:rsidRDefault="00E429DD" w:rsidP="002F71C3">
            <w:pPr>
              <w:pStyle w:val="QuestionStyle"/>
            </w:pPr>
          </w:p>
          <w:p w:rsidR="00E429DD" w:rsidRDefault="00E429DD" w:rsidP="002F71C3">
            <w:pPr>
              <w:pStyle w:val="QuestionStyle"/>
            </w:pPr>
          </w:p>
          <w:p w:rsidR="00E429DD" w:rsidRDefault="00E429DD" w:rsidP="002F71C3">
            <w:pPr>
              <w:pStyle w:val="QuestionStyle"/>
            </w:pPr>
          </w:p>
          <w:p w:rsidR="00E429DD" w:rsidRDefault="00E429DD" w:rsidP="002F71C3">
            <w:pPr>
              <w:pStyle w:val="QuestionStyle"/>
            </w:pPr>
          </w:p>
          <w:p w:rsidR="00E429DD" w:rsidRDefault="00E429DD" w:rsidP="002F71C3">
            <w:pPr>
              <w:pStyle w:val="QuestionStyle"/>
            </w:pPr>
          </w:p>
          <w:p w:rsidR="00E429DD" w:rsidRDefault="00E429DD" w:rsidP="002F71C3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1D51F7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E2CE9" w:rsidRDefault="00EE2CE9" w:rsidP="00EE2CE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Complete the statement below.</w:t>
            </w:r>
          </w:p>
          <w:p w:rsidR="00EE2CE9" w:rsidRDefault="00EE2CE9" w:rsidP="00EE2CE9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76320" behindDoc="0" locked="0" layoutInCell="1" allowOverlap="1" wp14:anchorId="3F80F2A2" wp14:editId="50E91A46">
                      <wp:simplePos x="0" y="0"/>
                      <wp:positionH relativeFrom="column">
                        <wp:posOffset>1520190</wp:posOffset>
                      </wp:positionH>
                      <wp:positionV relativeFrom="paragraph">
                        <wp:posOffset>215265</wp:posOffset>
                      </wp:positionV>
                      <wp:extent cx="706755" cy="331470"/>
                      <wp:effectExtent l="0" t="0" r="17145" b="1143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6120" cy="33147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B11B1A" id="Rectangle 1" o:spid="_x0000_s1026" style="position:absolute;margin-left:119.7pt;margin-top:16.95pt;width:55.65pt;height:26.1pt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</w:t>
            </w:r>
          </w:p>
          <w:p w:rsidR="00EE2CE9" w:rsidRDefault="00EE2CE9" w:rsidP="00EE2CE9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Angles of 75</w:t>
            </w:r>
            <w:r>
              <w:rPr>
                <w:rFonts w:ascii="Times New Roman" w:hAnsi="Times New Roman"/>
                <w:sz w:val="32"/>
                <w:szCs w:val="32"/>
                <w:vertAlign w:val="superscript"/>
              </w:rPr>
              <w:t>o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and                </w:t>
            </w:r>
            <w:r>
              <w:rPr>
                <w:rFonts w:ascii="Times New Roman" w:hAnsi="Times New Roman"/>
                <w:sz w:val="32"/>
                <w:szCs w:val="32"/>
                <w:vertAlign w:val="superscript"/>
              </w:rPr>
              <w:t>o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are supplementary angles.</w:t>
            </w:r>
          </w:p>
          <w:p w:rsidR="00325745" w:rsidRDefault="00325745" w:rsidP="002F71C3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214" type="#_x0000_t75" style="position:absolute;margin-left:263pt;margin-top:12.5pt;width:154.9pt;height:119.95pt;z-index:251678720;mso-position-horizontal-relative:text;mso-position-vertical-relative:text">
                  <v:imagedata r:id="rId156" o:title=""/>
                </v:shape>
                <o:OLEObject Type="Embed" ProgID="FXDraw.Graphic" ShapeID="_x0000_s1214" DrawAspect="Content" ObjectID="_1486373155" r:id="rId157"/>
              </w:object>
            </w:r>
            <w:r w:rsidR="00950D6B">
              <w:t xml:space="preserve">Find the value of </w:t>
            </w:r>
            <w:r w:rsidR="00950D6B" w:rsidRPr="00950D6B">
              <w:rPr>
                <w:i/>
              </w:rPr>
              <w:t>d</w:t>
            </w:r>
            <w:r w:rsidR="00950D6B">
              <w:t>.</w:t>
            </w:r>
          </w:p>
          <w:p w:rsidR="00950D6B" w:rsidRDefault="00950D6B" w:rsidP="002F71C3">
            <w:pPr>
              <w:pStyle w:val="QuestionStyle"/>
            </w:pPr>
          </w:p>
          <w:p w:rsidR="003657A1" w:rsidRPr="003657A1" w:rsidRDefault="003657A1" w:rsidP="003657A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657A1" w:rsidRPr="003657A1" w:rsidRDefault="003657A1" w:rsidP="003657A1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3657A1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86560" behindDoc="0" locked="0" layoutInCell="1" allowOverlap="1" wp14:anchorId="07CAF0E2" wp14:editId="0F87AFD3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70" name="Group 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2CADFE" id="Group 70" o:spid="_x0000_s1026" style="position:absolute;margin-left:18.8pt;margin-top:.9pt;width:13.5pt;height:74.4pt;z-index:25158656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WgEMQA&#10;AADbAAAADwAAAGRycy9kb3ducmV2LnhtbESPQWvCQBSE70L/w/IKvYhu7EFjdBVpaakXwbTo9ZF9&#10;JsHs25DdJtFf7wqCx2FmvmGW695UoqXGlZYVTMYRCOLM6pJzBX+/X6MYhPPIGivLpOBCDtarl8ES&#10;E2073lOb+lwECLsEFRTe14mULivIoBvbmjh4J9sY9EE2udQNdgFuKvkeRVNpsOSwUGBNHwVl5/Tf&#10;KIgvsTm0h933kbbcfV53erYZzpV6e+03CxCeev8MP9o/WsFsA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loBD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c+Z8QA&#10;AADb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O4P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3Pmf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b/M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u5v8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6mE8UA&#10;AADbAAAADwAAAGRycy9kb3ducmV2LnhtbESPQWvCQBSE70L/w/IEL9JsKlR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HqYT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703BE" w:rsidRPr="003657A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15" w:dyaOrig="273">
                <v:shape id="_x0000_i1075" type="#_x0000_t75" style="width:40.8pt;height:13.8pt" o:ole="">
                  <v:imagedata r:id="rId158" o:title=""/>
                </v:shape>
                <o:OLEObject Type="Embed" ProgID="FXEquation.Equation" ShapeID="_x0000_i1075" DrawAspect="Content" ObjectID="_1486373007" r:id="rId159"/>
              </w:object>
            </w:r>
            <w:r w:rsidRPr="003657A1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657A1" w:rsidRPr="003657A1" w:rsidRDefault="003657A1" w:rsidP="003657A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657A1" w:rsidRPr="003657A1" w:rsidRDefault="003657A1" w:rsidP="003657A1">
            <w:pPr>
              <w:rPr>
                <w:rFonts w:ascii="Times New Roman" w:hAnsi="Times New Roman"/>
                <w:sz w:val="24"/>
                <w:szCs w:val="24"/>
              </w:rPr>
            </w:pP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6703BE" w:rsidRPr="003657A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12" w:dyaOrig="273">
                <v:shape id="_x0000_i1076" type="#_x0000_t75" style="width:45.6pt;height:13.8pt" o:ole="">
                  <v:imagedata r:id="rId160" o:title=""/>
                </v:shape>
                <o:OLEObject Type="Embed" ProgID="FXEquation.Equation" ShapeID="_x0000_i1076" DrawAspect="Content" ObjectID="_1486373008" r:id="rId161"/>
              </w:object>
            </w:r>
          </w:p>
          <w:p w:rsidR="003657A1" w:rsidRPr="003657A1" w:rsidRDefault="003657A1" w:rsidP="003657A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657A1" w:rsidRPr="003657A1" w:rsidRDefault="003657A1" w:rsidP="003657A1">
            <w:pPr>
              <w:rPr>
                <w:rFonts w:ascii="Times New Roman" w:hAnsi="Times New Roman"/>
                <w:sz w:val="24"/>
                <w:szCs w:val="24"/>
              </w:rPr>
            </w:pP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3657A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35" w:dyaOrig="273">
                <v:shape id="_x0000_i1077" type="#_x0000_t75" style="width:46.8pt;height:13.8pt" o:ole="">
                  <v:imagedata r:id="rId162" o:title=""/>
                </v:shape>
                <o:OLEObject Type="Embed" ProgID="FXEquation.Equation" ShapeID="_x0000_i1077" DrawAspect="Content" ObjectID="_1486373009" r:id="rId163"/>
              </w:object>
            </w:r>
          </w:p>
          <w:p w:rsidR="003657A1" w:rsidRPr="003657A1" w:rsidRDefault="003657A1" w:rsidP="003657A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657A1" w:rsidRPr="003657A1" w:rsidRDefault="003657A1" w:rsidP="003657A1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657A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15" w:dyaOrig="273">
                <v:shape id="_x0000_i1078" type="#_x0000_t75" style="width:40.8pt;height:13.8pt" o:ole="">
                  <v:imagedata r:id="rId164" o:title=""/>
                </v:shape>
                <o:OLEObject Type="Embed" ProgID="FXEquation.Equation" ShapeID="_x0000_i1078" DrawAspect="Content" ObjectID="_1486373010" r:id="rId165"/>
              </w:object>
            </w:r>
            <w:r w:rsidRPr="003657A1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950D6B" w:rsidRDefault="00950D6B" w:rsidP="002F71C3">
            <w:pPr>
              <w:pStyle w:val="QuestionStyle"/>
            </w:pPr>
          </w:p>
          <w:p w:rsidR="00950D6B" w:rsidRDefault="00950D6B" w:rsidP="002F71C3">
            <w:pPr>
              <w:pStyle w:val="QuestionStyle"/>
            </w:pPr>
          </w:p>
          <w:p w:rsidR="00950D6B" w:rsidRDefault="00950D6B" w:rsidP="002F71C3">
            <w:pPr>
              <w:pStyle w:val="QuestionStyle"/>
            </w:pPr>
          </w:p>
        </w:tc>
      </w:tr>
      <w:tr w:rsidR="00713634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13634" w:rsidRPr="001B3341" w:rsidRDefault="00713634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3634" w:rsidRPr="009B6634" w:rsidRDefault="002A230B" w:rsidP="003657A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71F77878">
                <v:shape id="_x0000_s1155" type="#_x0000_t75" style="position:absolute;margin-left:218.75pt;margin-top:-4.4pt;width:146.85pt;height:105.7pt;z-index:251672576;mso-position-horizontal-relative:text;mso-position-vertical-relative:text">
                  <v:imagedata r:id="rId166" o:title=""/>
                </v:shape>
                <o:OLEObject Type="Embed" ProgID="FXDraw.Graphic" ShapeID="_x0000_s1155" DrawAspect="Content" ObjectID="_1486373156" r:id="rId167"/>
              </w:object>
            </w:r>
            <w:r w:rsidR="00713634" w:rsidRPr="009B6634">
              <w:rPr>
                <w:rFonts w:ascii="Times New Roman" w:hAnsi="Times New Roman"/>
                <w:sz w:val="24"/>
                <w:szCs w:val="24"/>
              </w:rPr>
              <w:t>Find the size of</w:t>
            </w:r>
            <w:r w:rsidR="0071363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13634" w:rsidRPr="007136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84" w:dyaOrig="300">
                <v:shape id="_x0000_i1079" type="#_x0000_t75" style="width:44.4pt;height:15pt" o:ole="">
                  <v:imagedata r:id="rId168" o:title=""/>
                </v:shape>
                <o:OLEObject Type="Embed" ProgID="FXEquation.Equation" ShapeID="_x0000_i1079" DrawAspect="Content" ObjectID="_1486373011" r:id="rId169"/>
              </w:object>
            </w:r>
            <w:r w:rsidR="00713634" w:rsidRPr="009B663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13634" w:rsidRPr="009B6634" w:rsidRDefault="00713634" w:rsidP="003657A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13634" w:rsidRPr="009B6634" w:rsidRDefault="00713634" w:rsidP="003657A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13634" w:rsidRPr="009B6634" w:rsidRDefault="002A230B" w:rsidP="003657A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3DD597D8">
                <v:rect id="_x0000_s1154" style="position:absolute;margin-left:101.15pt;margin-top:5.6pt;width:57.75pt;height:32.25pt;z-index:251673600"/>
              </w:pict>
            </w:r>
          </w:p>
          <w:p w:rsidR="00713634" w:rsidRPr="009B6634" w:rsidRDefault="00713634" w:rsidP="003657A1">
            <w:pPr>
              <w:rPr>
                <w:rFonts w:ascii="Times New Roman" w:hAnsi="Times New Roman"/>
                <w:i/>
                <w:sz w:val="40"/>
                <w:szCs w:val="24"/>
              </w:rPr>
            </w:pPr>
            <w:r w:rsidRPr="009B6634">
              <w:rPr>
                <w:rFonts w:ascii="Times New Roman" w:hAnsi="Times New Roman"/>
                <w:sz w:val="40"/>
                <w:szCs w:val="24"/>
              </w:rPr>
              <w:t xml:space="preserve"> </w:t>
            </w:r>
            <w:r w:rsidRPr="009B6634">
              <w:rPr>
                <w:rFonts w:ascii="Times New Roman" w:hAnsi="Times New Roman"/>
                <w:i/>
                <w:sz w:val="40"/>
                <w:szCs w:val="24"/>
              </w:rPr>
              <w:t xml:space="preserve"> </w:t>
            </w:r>
            <w:r w:rsidRPr="009B6634">
              <w:rPr>
                <w:rFonts w:ascii="Times New Roman" w:hAnsi="Times New Roman"/>
                <w:i/>
                <w:color w:val="FF0000"/>
                <w:position w:val="-8"/>
                <w:sz w:val="40"/>
                <w:szCs w:val="24"/>
              </w:rPr>
              <w:object w:dxaOrig="1119" w:dyaOrig="300" w14:anchorId="14B46A04">
                <v:shape id="_x0000_i1080" type="#_x0000_t75" style="width:88.8pt;height:23.4pt" o:ole="">
                  <v:imagedata r:id="rId170" o:title=""/>
                </v:shape>
                <o:OLEObject Type="Embed" ProgID="FXEquation.Equation" ShapeID="_x0000_i1080" DrawAspect="Content" ObjectID="_1486373012" r:id="rId171"/>
              </w:object>
            </w:r>
            <w:r w:rsidRPr="009B6634">
              <w:rPr>
                <w:rFonts w:ascii="Times New Roman" w:hAnsi="Times New Roman"/>
                <w:i/>
                <w:sz w:val="40"/>
                <w:szCs w:val="24"/>
              </w:rPr>
              <w:t xml:space="preserve">          </w:t>
            </w:r>
          </w:p>
          <w:p w:rsidR="00713634" w:rsidRPr="009B6634" w:rsidRDefault="00713634" w:rsidP="003657A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13634" w:rsidRPr="009B6634" w:rsidRDefault="00713634" w:rsidP="003657A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13634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13634" w:rsidRPr="001B3341" w:rsidRDefault="00713634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13634" w:rsidRPr="009B6634" w:rsidRDefault="002A230B" w:rsidP="003657A1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A1F79CA">
                <v:shape id="_x0000_s1156" type="#_x0000_t75" style="position:absolute;margin-left:259.65pt;margin-top:-1.85pt;width:139.7pt;height:121.8pt;z-index:251674624;mso-position-horizontal-relative:text;mso-position-vertical-relative:text">
                  <v:imagedata r:id="rId172" o:title=""/>
                </v:shape>
                <o:OLEObject Type="Embed" ProgID="FXDraw.Graphic" ShapeID="_x0000_s1156" DrawAspect="Content" ObjectID="_1486373157" r:id="rId173"/>
              </w:object>
            </w:r>
            <w:r w:rsidR="00713634" w:rsidRPr="009B663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13634" w:rsidRPr="009B66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29" w:dyaOrig="273" w14:anchorId="02FAC7B3">
                <v:shape id="_x0000_i1081" type="#_x0000_t75" style="width:46.8pt;height:14.4pt" o:ole="">
                  <v:imagedata r:id="rId174" o:title=""/>
                </v:shape>
                <o:OLEObject Type="Embed" ProgID="FXEquation.Equation" ShapeID="_x0000_i1081" DrawAspect="Content" ObjectID="_1486373013" r:id="rId175"/>
              </w:object>
            </w:r>
            <w:r w:rsidR="00713634" w:rsidRPr="009B66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>.</w:t>
            </w:r>
            <w:r w:rsidR="00713634" w:rsidRPr="009B663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713634" w:rsidRPr="009B6634" w:rsidRDefault="00713634" w:rsidP="003657A1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  <w:r w:rsidRPr="009B6634">
              <w:rPr>
                <w:rFonts w:ascii="Times New Roman" w:hAnsi="Times New Roman"/>
                <w:position w:val="-6"/>
                <w:sz w:val="24"/>
                <w:szCs w:val="24"/>
              </w:rPr>
              <w:t>Find the size of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713634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844" w:dyaOrig="300">
                <v:shape id="_x0000_i1082" type="#_x0000_t75" style="width:42pt;height:15pt" o:ole="">
                  <v:imagedata r:id="rId176" o:title=""/>
                </v:shape>
                <o:OLEObject Type="Embed" ProgID="FXEquation.Equation" ShapeID="_x0000_i1082" DrawAspect="Content" ObjectID="_1486373014" r:id="rId177"/>
              </w:object>
            </w:r>
          </w:p>
          <w:p w:rsidR="00713634" w:rsidRPr="009B6634" w:rsidRDefault="00713634" w:rsidP="003657A1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</w:p>
          <w:p w:rsidR="00713634" w:rsidRPr="009B6634" w:rsidRDefault="00713634" w:rsidP="003657A1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</w:p>
          <w:p w:rsidR="00713634" w:rsidRPr="009B6634" w:rsidRDefault="00713634" w:rsidP="003657A1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</w:p>
          <w:p w:rsidR="00713634" w:rsidRPr="009B6634" w:rsidRDefault="002A230B" w:rsidP="003657A1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648FFD71">
                <v:rect id="_x0000_s1157" style="position:absolute;margin-left:109.05pt;margin-top:5.95pt;width:57.75pt;height:32.25pt;z-index:251675648"/>
              </w:pict>
            </w:r>
          </w:p>
          <w:p w:rsidR="00713634" w:rsidRPr="009B6634" w:rsidRDefault="00713634" w:rsidP="003657A1">
            <w:pPr>
              <w:rPr>
                <w:rFonts w:ascii="Times New Roman" w:hAnsi="Times New Roman"/>
                <w:i/>
                <w:sz w:val="40"/>
                <w:szCs w:val="24"/>
              </w:rPr>
            </w:pPr>
            <w:r w:rsidRPr="009B6634">
              <w:rPr>
                <w:rFonts w:ascii="Times New Roman" w:hAnsi="Times New Roman"/>
                <w:sz w:val="40"/>
                <w:szCs w:val="24"/>
              </w:rPr>
              <w:t xml:space="preserve">       </w:t>
            </w:r>
            <w:r w:rsidRPr="009B6634">
              <w:rPr>
                <w:rFonts w:ascii="Times New Roman" w:hAnsi="Times New Roman"/>
                <w:i/>
                <w:sz w:val="40"/>
                <w:szCs w:val="24"/>
              </w:rPr>
              <w:t xml:space="preserve"> </w:t>
            </w:r>
            <w:r w:rsidRPr="009B6634">
              <w:rPr>
                <w:rFonts w:ascii="Times New Roman" w:hAnsi="Times New Roman"/>
                <w:i/>
                <w:color w:val="FF0000"/>
                <w:position w:val="-8"/>
                <w:sz w:val="40"/>
                <w:szCs w:val="24"/>
              </w:rPr>
              <w:object w:dxaOrig="1294" w:dyaOrig="401" w14:anchorId="4925EB13">
                <v:shape id="_x0000_i1083" type="#_x0000_t75" style="width:64.2pt;height:19.8pt" o:ole="">
                  <v:imagedata r:id="rId178" o:title=""/>
                </v:shape>
                <o:OLEObject Type="Embed" ProgID="FXEquation.Equation" ShapeID="_x0000_i1083" DrawAspect="Content" ObjectID="_1486373015" r:id="rId179"/>
              </w:object>
            </w:r>
            <w:r w:rsidRPr="009B6634">
              <w:rPr>
                <w:rFonts w:ascii="Times New Roman" w:hAnsi="Times New Roman"/>
                <w:i/>
                <w:sz w:val="40"/>
                <w:szCs w:val="24"/>
              </w:rPr>
              <w:t xml:space="preserve">          </w:t>
            </w:r>
          </w:p>
          <w:p w:rsidR="00713634" w:rsidRPr="009B6634" w:rsidRDefault="00713634" w:rsidP="003657A1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B663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E429DD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429DD" w:rsidRPr="001B3341" w:rsidRDefault="00E429DD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29DD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215" type="#_x0000_t75" style="position:absolute;margin-left:250.4pt;margin-top:-2.1pt;width:173.8pt;height:112.8pt;z-index:251679744;mso-position-horizontal-relative:text;mso-position-vertical-relative:text">
                  <v:imagedata r:id="rId180" o:title=""/>
                </v:shape>
                <o:OLEObject Type="Embed" ProgID="FXDraw.Graphic" ShapeID="_x0000_s1215" DrawAspect="Content" ObjectID="_1486373158" r:id="rId181"/>
              </w:object>
            </w:r>
            <w:r w:rsidR="003657A1">
              <w:t xml:space="preserve"> </w:t>
            </w:r>
            <w:r w:rsidR="003657A1" w:rsidRPr="003657A1">
              <w:object w:dxaOrig="595" w:dyaOrig="273">
                <v:shape id="_x0000_i1084" type="#_x0000_t75" style="width:30pt;height:13.8pt" o:ole="">
                  <v:imagedata r:id="rId182" o:title=""/>
                </v:shape>
                <o:OLEObject Type="Embed" ProgID="FXEquation.Equation" ShapeID="_x0000_i1084" DrawAspect="Content" ObjectID="_1486373016" r:id="rId183"/>
              </w:object>
            </w:r>
            <w:r w:rsidR="003657A1" w:rsidRPr="003657A1">
              <w:t xml:space="preserve"> </w:t>
            </w:r>
          </w:p>
          <w:p w:rsidR="003657A1" w:rsidRDefault="003657A1" w:rsidP="002F71C3">
            <w:pPr>
              <w:pStyle w:val="QuestionStyle"/>
            </w:pPr>
          </w:p>
          <w:p w:rsidR="003657A1" w:rsidRPr="003657A1" w:rsidRDefault="003657A1" w:rsidP="003657A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657A1" w:rsidRPr="003657A1" w:rsidRDefault="003657A1" w:rsidP="003657A1">
            <w:pPr>
              <w:rPr>
                <w:rFonts w:ascii="Times New Roman" w:hAnsi="Times New Roman"/>
                <w:sz w:val="24"/>
                <w:szCs w:val="24"/>
              </w:rPr>
            </w:pPr>
            <w:r w:rsidRPr="003657A1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87584" behindDoc="0" locked="0" layoutInCell="1" allowOverlap="1" wp14:anchorId="7D080327" wp14:editId="376DEACD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82" name="Group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5D1513" id="Group 82" o:spid="_x0000_s1026" style="position:absolute;margin-left:18.8pt;margin-top:.9pt;width:13.5pt;height:74.4pt;z-index:25158758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7r28UA&#10;AADbAAAADwAAAGRycy9kb3ducmV2LnhtbESPQWvCQBSE70L/w/IKXqRuWsHG1E2QFsVehFqx10f2&#10;NQnNvg3ZNYn+ercgeBxmvhlmmQ2mFh21rrKs4HkagSDOra64UHD4Xj/FIJxH1lhbJgVncpClD6Ml&#10;Jtr2/EXd3hcilLBLUEHpfZNI6fKSDLqpbYiD92tbgz7ItpC6xT6Um1q+RNFcGqw4LJTY0HtJ+d/+&#10;ZBTE59gcu+Nu80Of3H9cdvp1NVkoNX4cVm8gPA3+Hr7RWx24Gfx/CT9Ap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buvb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dzr8UA&#10;AADbAAAADwAAAGRycy9kb3ducmV2LnhtbESPQWvCQBSE70L/w/IKXqRuWsTG1E2QFsVehFqx10f2&#10;NQnNvg3ZNYn+ercgeBxmvhlmmQ2mFh21rrKs4HkagSDOra64UHD4Xj/FIJxH1lhbJgVncpClD6Ml&#10;Jtr2/EXd3hcilLBLUEHpfZNI6fKSDLqpbYiD92tbgz7ItpC6xT6Um1q+RNFcGqw4LJTY0HtJ+d/+&#10;ZBTE59gcu+Nu80Of3H9cdvp1NVkoNX4cVm8gPA3+Hr7RWx24Gfx/CT9Ap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h3Ov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vWNMUA&#10;AADbAAAADwAAAGRycy9kb3ducmV2LnhtbESPQWvCQBSE70L/w/IKXqRuWtDG1E2QFsVehFqx10f2&#10;NQnNvg3ZNYn+ercgeBxmvhlmmQ2mFh21rrKs4HkagSDOra64UHD4Xj/FIJxH1lhbJgVncpClD6Ml&#10;Jtr2/EXd3hcilLBLUEHpfZNI6fKSDLqpbYiD92tbgz7ItpC6xT6Um1q+RNFcGqw4LJTY0HtJ+d/+&#10;ZBTE59gcu+Nu80Of3H9cdvp1NVkoNX4cVm8gPA3+Hr7RWx24Gfx/CT9Ap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y9Y0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lIQ8QA&#10;AADbAAAADwAAAGRycy9kb3ducmV2LnhtbESPQWvCQBSE70L/w/IKXkQ39WBjzEakpaIXoVb0+sg+&#10;k9Ds25DdJrG/visUPA4z3wyTrgdTi45aV1lW8DKLQBDnVldcKDh9fUxjEM4ja6wtk4IbOVhnT6MU&#10;E217/qTu6AsRStglqKD0vkmkdHlJBt3MNsTBu9rWoA+yLaRusQ/lppbzKFpIgxWHhRIbeisp/z7+&#10;GAXxLTbn7nzYXmjP/fvvQb9uJkulxs/DZgXC0+Af4X96pwO3gPuX8AN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ZSEP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87</w:t>
            </w:r>
          </w:p>
          <w:p w:rsidR="003657A1" w:rsidRPr="003657A1" w:rsidRDefault="003657A1" w:rsidP="003657A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657A1" w:rsidRPr="003657A1" w:rsidRDefault="003657A1" w:rsidP="003657A1">
            <w:pPr>
              <w:rPr>
                <w:rFonts w:ascii="Times New Roman" w:hAnsi="Times New Roman"/>
                <w:sz w:val="24"/>
                <w:szCs w:val="24"/>
              </w:rPr>
            </w:pP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93</w:t>
            </w:r>
          </w:p>
          <w:p w:rsidR="003657A1" w:rsidRPr="003657A1" w:rsidRDefault="003657A1" w:rsidP="003657A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657A1" w:rsidRPr="003657A1" w:rsidRDefault="003657A1" w:rsidP="003657A1">
            <w:pPr>
              <w:rPr>
                <w:rFonts w:ascii="Times New Roman" w:hAnsi="Times New Roman"/>
                <w:sz w:val="24"/>
                <w:szCs w:val="24"/>
              </w:rPr>
            </w:pP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97</w:t>
            </w:r>
          </w:p>
          <w:p w:rsidR="003657A1" w:rsidRPr="003657A1" w:rsidRDefault="003657A1" w:rsidP="003657A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657A1" w:rsidRPr="003657A1" w:rsidRDefault="003657A1" w:rsidP="003657A1">
            <w:pPr>
              <w:rPr>
                <w:rFonts w:ascii="Times New Roman" w:hAnsi="Times New Roman"/>
                <w:sz w:val="24"/>
                <w:szCs w:val="24"/>
              </w:rPr>
            </w:pP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103</w:t>
            </w:r>
          </w:p>
          <w:p w:rsidR="003657A1" w:rsidRPr="003657A1" w:rsidRDefault="003657A1" w:rsidP="002F71C3">
            <w:pPr>
              <w:pStyle w:val="QuestionStyle"/>
            </w:pPr>
          </w:p>
        </w:tc>
      </w:tr>
      <w:tr w:rsidR="006F3022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6F3022" w:rsidRPr="001B3341" w:rsidRDefault="006F3022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F3022" w:rsidRPr="009B6634" w:rsidRDefault="002A230B" w:rsidP="00E21BDA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6093B92B">
                <v:shape id="_x0000_s1242" type="#_x0000_t75" style="position:absolute;margin-left:240.3pt;margin-top:5.3pt;width:123.6pt;height:123.7pt;z-index:251686912;mso-position-horizontal-relative:text;mso-position-vertical-relative:text">
                  <v:imagedata r:id="rId184" o:title=""/>
                </v:shape>
                <o:OLEObject Type="Embed" ProgID="FXDraw.Graphic" ShapeID="_x0000_s1242" DrawAspect="Content" ObjectID="_1486373159" r:id="rId185"/>
              </w:object>
            </w:r>
            <w:r w:rsidR="006F3022">
              <w:rPr>
                <w:rFonts w:ascii="Times New Roman" w:hAnsi="Times New Roman"/>
                <w:sz w:val="24"/>
                <w:szCs w:val="24"/>
              </w:rPr>
              <w:t>F</w:t>
            </w:r>
            <w:r w:rsidR="006F3022" w:rsidRPr="00F45C30">
              <w:rPr>
                <w:rFonts w:ascii="Times New Roman" w:hAnsi="Times New Roman"/>
                <w:sz w:val="24"/>
                <w:szCs w:val="24"/>
              </w:rPr>
              <w:t>ind the size of</w:t>
            </w:r>
            <w:r w:rsidR="006F3022" w:rsidRPr="009B663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6F3022" w:rsidRPr="00F45C3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38" w:dyaOrig="361" w14:anchorId="3CF01135">
                <v:shape id="_x0000_i1085" type="#_x0000_t75" style="width:38.4pt;height:15pt" o:ole="">
                  <v:imagedata r:id="rId186" o:title=""/>
                </v:shape>
                <o:OLEObject Type="Embed" ProgID="FXEquation.Equation" ShapeID="_x0000_i1085" DrawAspect="Content" ObjectID="_1486373017" r:id="rId187"/>
              </w:object>
            </w:r>
          </w:p>
          <w:p w:rsidR="006F3022" w:rsidRPr="009B6634" w:rsidRDefault="006F3022" w:rsidP="00E21BDA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</w:p>
          <w:p w:rsidR="006F3022" w:rsidRPr="009B6634" w:rsidRDefault="006F3022" w:rsidP="00E21BDA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</w:p>
          <w:p w:rsidR="006F3022" w:rsidRPr="009B6634" w:rsidRDefault="006F3022" w:rsidP="00E21BDA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</w:p>
          <w:p w:rsidR="006F3022" w:rsidRPr="009B6634" w:rsidRDefault="002A230B" w:rsidP="00E21BDA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1E339BE3">
                <v:rect id="_x0000_s1243" style="position:absolute;margin-left:116.25pt;margin-top:5.95pt;width:57.75pt;height:32.25pt;z-index:251687936" strokeweight="1pt"/>
              </w:pict>
            </w:r>
          </w:p>
          <w:p w:rsidR="006F3022" w:rsidRPr="009B6634" w:rsidRDefault="006F3022" w:rsidP="00E21BDA">
            <w:pPr>
              <w:rPr>
                <w:rFonts w:ascii="Times New Roman" w:hAnsi="Times New Roman"/>
                <w:i/>
                <w:sz w:val="40"/>
                <w:szCs w:val="24"/>
              </w:rPr>
            </w:pPr>
            <w:r w:rsidRPr="009B6634">
              <w:rPr>
                <w:rFonts w:ascii="Times New Roman" w:hAnsi="Times New Roman"/>
                <w:sz w:val="40"/>
                <w:szCs w:val="24"/>
              </w:rPr>
              <w:t xml:space="preserve">       </w:t>
            </w:r>
            <w:r w:rsidRPr="009B6634">
              <w:rPr>
                <w:rFonts w:ascii="Times New Roman" w:hAnsi="Times New Roman"/>
                <w:i/>
                <w:sz w:val="40"/>
                <w:szCs w:val="24"/>
              </w:rPr>
              <w:t xml:space="preserve"> </w:t>
            </w:r>
            <w:r w:rsidRPr="009B6634">
              <w:rPr>
                <w:rFonts w:ascii="Times New Roman" w:hAnsi="Times New Roman"/>
                <w:i/>
                <w:color w:val="FF0000"/>
                <w:position w:val="-8"/>
                <w:sz w:val="40"/>
                <w:szCs w:val="24"/>
              </w:rPr>
              <w:object w:dxaOrig="930" w:dyaOrig="300" w14:anchorId="60D0EB81">
                <v:shape id="_x0000_i1086" type="#_x0000_t75" style="width:72.6pt;height:23.4pt" o:ole="">
                  <v:imagedata r:id="rId188" o:title=""/>
                </v:shape>
                <o:OLEObject Type="Embed" ProgID="FXEquation.Equation" ShapeID="_x0000_i1086" DrawAspect="Content" ObjectID="_1486373018" r:id="rId189"/>
              </w:object>
            </w:r>
            <w:r w:rsidRPr="009B6634">
              <w:rPr>
                <w:rFonts w:ascii="Times New Roman" w:hAnsi="Times New Roman"/>
                <w:i/>
                <w:sz w:val="40"/>
                <w:szCs w:val="24"/>
              </w:rPr>
              <w:t xml:space="preserve">          </w:t>
            </w:r>
          </w:p>
          <w:p w:rsidR="006F3022" w:rsidRDefault="006F3022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B663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6F3022" w:rsidRDefault="006F3022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6F3022" w:rsidRPr="009B6634" w:rsidRDefault="006F3022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6F3022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3022" w:rsidRPr="001B3341" w:rsidRDefault="006F3022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F3022" w:rsidRDefault="006F3022" w:rsidP="002F71C3">
            <w:pPr>
              <w:pStyle w:val="QuestionStyle"/>
            </w:pPr>
            <w:r>
              <w:t>What is the complement of 32</w:t>
            </w:r>
            <w:r w:rsidRPr="00E429DD">
              <w:rPr>
                <w:vertAlign w:val="superscript"/>
              </w:rPr>
              <w:t>o</w:t>
            </w:r>
            <w:r>
              <w:t>?</w:t>
            </w:r>
          </w:p>
          <w:p w:rsidR="006F3022" w:rsidRDefault="006F3022" w:rsidP="002F71C3">
            <w:pPr>
              <w:pStyle w:val="QuestionStyle"/>
              <w:rPr>
                <w:noProof/>
                <w:lang w:eastAsia="en-AU"/>
              </w:rPr>
            </w:pPr>
          </w:p>
          <w:p w:rsidR="006F3022" w:rsidRDefault="006F3022" w:rsidP="002F71C3">
            <w:pPr>
              <w:pStyle w:val="QuestionStyle"/>
              <w:rPr>
                <w:noProof/>
                <w:lang w:eastAsia="en-AU"/>
              </w:rPr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 wp14:anchorId="1C73CB11" wp14:editId="21421ECC">
                      <wp:simplePos x="0" y="0"/>
                      <wp:positionH relativeFrom="column">
                        <wp:posOffset>1336675</wp:posOffset>
                      </wp:positionH>
                      <wp:positionV relativeFrom="paragraph">
                        <wp:posOffset>26670</wp:posOffset>
                      </wp:positionV>
                      <wp:extent cx="754380" cy="373380"/>
                      <wp:effectExtent l="0" t="0" r="26670" b="2667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4FAFF9" id="Rectangle 3" o:spid="_x0000_s1026" style="position:absolute;margin-left:105.25pt;margin-top:2.1pt;width:59.4pt;height:29.4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XPrmQIAAI0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" filled="f" strokecolor="black [3213]" strokeweight="1.5pt"/>
                  </w:pict>
                </mc:Fallback>
              </mc:AlternateContent>
            </w:r>
            <w:r>
              <w:rPr>
                <w:noProof/>
                <w:lang w:eastAsia="en-AU"/>
              </w:rPr>
              <w:t xml:space="preserve">                                                         o</w:t>
            </w:r>
          </w:p>
          <w:p w:rsidR="006F3022" w:rsidRDefault="006F3022" w:rsidP="002F71C3">
            <w:pPr>
              <w:pStyle w:val="QuestionStyle"/>
              <w:rPr>
                <w:noProof/>
                <w:lang w:eastAsia="en-AU"/>
              </w:rPr>
            </w:pPr>
          </w:p>
          <w:p w:rsidR="006F3022" w:rsidRDefault="006F3022" w:rsidP="002F71C3">
            <w:pPr>
              <w:pStyle w:val="QuestionStyle"/>
            </w:pPr>
          </w:p>
        </w:tc>
      </w:tr>
      <w:tr w:rsidR="006F3022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3022" w:rsidRPr="001B3341" w:rsidRDefault="006F3022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F3022" w:rsidRDefault="002A230B" w:rsidP="00DD32B5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232" type="#_x0000_t75" style="position:absolute;margin-left:328.4pt;margin-top:-1.7pt;width:122.9pt;height:160.45pt;z-index:251680768;mso-position-horizontal-relative:text;mso-position-vertical-relative:text">
                  <v:imagedata r:id="rId190" o:title=""/>
                </v:shape>
                <o:OLEObject Type="Embed" ProgID="FXDraw.Graphic" ShapeID="_x0000_s1232" DrawAspect="Content" ObjectID="_1486373160" r:id="rId191"/>
              </w:object>
            </w:r>
            <w:r w:rsidR="006F3022">
              <w:rPr>
                <w:rFonts w:ascii="Times New Roman" w:hAnsi="Times New Roman"/>
                <w:sz w:val="24"/>
                <w:szCs w:val="24"/>
              </w:rPr>
              <w:t>Which is an accurate description of the diagram?</w:t>
            </w:r>
          </w:p>
          <w:p w:rsidR="006F3022" w:rsidRDefault="006F3022" w:rsidP="00DD32B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F3022" w:rsidRDefault="006F3022" w:rsidP="00DD32B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F3022" w:rsidRDefault="006F3022" w:rsidP="00DD32B5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</w:p>
          <w:p w:rsidR="006F3022" w:rsidRDefault="006F3022" w:rsidP="00DD32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89632" behindDoc="0" locked="0" layoutInCell="1" allowOverlap="1" wp14:anchorId="3D28F4E1" wp14:editId="67473C8B">
                      <wp:simplePos x="0" y="0"/>
                      <wp:positionH relativeFrom="column">
                        <wp:posOffset>285750</wp:posOffset>
                      </wp:positionH>
                      <wp:positionV relativeFrom="paragraph">
                        <wp:posOffset>62230</wp:posOffset>
                      </wp:positionV>
                      <wp:extent cx="171450" cy="944880"/>
                      <wp:effectExtent l="0" t="0" r="19050" b="26670"/>
                      <wp:wrapNone/>
                      <wp:docPr id="31" name="Group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21BDA" w:rsidRDefault="00E21BDA" w:rsidP="00DD32B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21BDA" w:rsidRDefault="00E21BDA" w:rsidP="00DD32B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21BDA" w:rsidRDefault="00E21BDA" w:rsidP="00DD32B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21BDA" w:rsidRDefault="00E21BDA" w:rsidP="00DD32B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28F4E1" id="Group 31" o:spid="_x0000_s1026" style="position:absolute;margin-left:22.5pt;margin-top:4.9pt;width:13.5pt;height:74.4pt;z-index:25158963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>
                        <v:textbox>
                          <w:txbxContent>
                            <w:p w:rsidR="00E21BDA" w:rsidRDefault="00E21BDA" w:rsidP="00DD32B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kV1sQA&#10;AADbAAAADwAAAGRycy9kb3ducmV2LnhtbESPQWvCQBSE7wX/w/IEL6KbVtA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5FdbEAAAA2wAAAA8AAAAAAAAAAAAAAAAAmAIAAGRycy9k&#10;b3ducmV2LnhtbFBLBQYAAAAABAAEAPUAAACJAwAAAAA=&#10;" strokecolor="windowText" strokeweight="1pt">
                        <v:textbox>
                          <w:txbxContent>
                            <w:p w:rsidR="00E21BDA" w:rsidRDefault="00E21BDA" w:rsidP="00DD32B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PNs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FzzbBAAAA2wAAAA8AAAAAAAAAAAAAAAAAmAIAAGRycy9kb3du&#10;cmV2LnhtbFBLBQYAAAAABAAEAPUAAACGAwAAAAA=&#10;" strokecolor="windowText" strokeweight="1pt">
                        <v:textbox>
                          <w:txbxContent>
                            <w:p w:rsidR="00E21BDA" w:rsidRDefault="00E21BDA" w:rsidP="00DD32B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lqrcUA&#10;AADbAAAADwAAAGRycy9kb3ducmV2LnhtbESPQWvCQBSE70L/w/IKvUizUcT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WqtxQAAANsAAAAPAAAAAAAAAAAAAAAAAJgCAABkcnMv&#10;ZG93bnJldi54bWxQSwUGAAAAAAQABAD1AAAAigMAAAAA&#10;" strokecolor="windowText" strokeweight="1pt">
                        <v:textbox>
                          <w:txbxContent>
                            <w:p w:rsidR="00E21BDA" w:rsidRDefault="00E21BDA" w:rsidP="00DD32B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DD32B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952" w:dyaOrig="300">
                <v:shape id="_x0000_i1087" type="#_x0000_t75" style="width:97.8pt;height:15pt" o:ole="">
                  <v:imagedata r:id="rId192" o:title=""/>
                </v:shape>
                <o:OLEObject Type="Embed" ProgID="FXEquation.Equation" ShapeID="_x0000_i1087" DrawAspect="Content" ObjectID="_1486373019" r:id="rId19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are adjacent, complementary angles.</w:t>
            </w:r>
          </w:p>
          <w:p w:rsidR="006F3022" w:rsidRDefault="006F3022" w:rsidP="00DD32B5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3022" w:rsidRDefault="006F3022" w:rsidP="00DD32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DD32B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952" w:dyaOrig="300">
                <v:shape id="_x0000_i1088" type="#_x0000_t75" style="width:97.8pt;height:15pt" o:ole="">
                  <v:imagedata r:id="rId192" o:title=""/>
                </v:shape>
                <o:OLEObject Type="Embed" ProgID="FXEquation.Equation" ShapeID="_x0000_i1088" DrawAspect="Content" ObjectID="_1486373020" r:id="rId19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adjacent, equal angles.</w:t>
            </w:r>
          </w:p>
          <w:p w:rsidR="006F3022" w:rsidRDefault="006F3022" w:rsidP="00DD32B5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3022" w:rsidRDefault="006F3022" w:rsidP="00DD32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DD32B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952" w:dyaOrig="300">
                <v:shape id="_x0000_i1089" type="#_x0000_t75" style="width:97.8pt;height:15pt" o:ole="">
                  <v:imagedata r:id="rId192" o:title=""/>
                </v:shape>
                <o:OLEObject Type="Embed" ProgID="FXEquation.Equation" ShapeID="_x0000_i1089" DrawAspect="Content" ObjectID="_1486373021" r:id="rId19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adjacent, supplementary angles.</w:t>
            </w:r>
          </w:p>
          <w:p w:rsidR="006F3022" w:rsidRDefault="006F3022" w:rsidP="00DD32B5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3022" w:rsidRDefault="006F3022" w:rsidP="00DD32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DD32B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952" w:dyaOrig="300">
                <v:shape id="_x0000_i1090" type="#_x0000_t75" style="width:97.8pt;height:15pt" o:ole="">
                  <v:imagedata r:id="rId192" o:title=""/>
                </v:shape>
                <o:OLEObject Type="Embed" ProgID="FXEquation.Equation" ShapeID="_x0000_i1090" DrawAspect="Content" ObjectID="_1486373022" r:id="rId19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alternate, complementary angles.</w:t>
            </w:r>
          </w:p>
          <w:p w:rsidR="006F3022" w:rsidRDefault="006F3022" w:rsidP="002F71C3">
            <w:pPr>
              <w:pStyle w:val="QuestionStyle"/>
            </w:pPr>
          </w:p>
          <w:p w:rsidR="006F3022" w:rsidRDefault="006F3022" w:rsidP="002F71C3">
            <w:pPr>
              <w:pStyle w:val="QuestionStyle"/>
            </w:pPr>
          </w:p>
        </w:tc>
      </w:tr>
      <w:tr w:rsidR="006F3022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3022" w:rsidRPr="001B3341" w:rsidRDefault="006F3022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F3022" w:rsidRDefault="002A230B" w:rsidP="0047124A">
            <w:pPr>
              <w:ind w:right="5136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233" type="#_x0000_t75" style="position:absolute;margin-left:271.8pt;margin-top:-1.1pt;width:127.55pt;height:120.4pt;z-index:251681792;mso-position-horizontal-relative:text;mso-position-vertical-relative:text">
                  <v:imagedata r:id="rId197" o:title=""/>
                </v:shape>
                <o:OLEObject Type="Embed" ProgID="FXDraw.Graphic" ShapeID="_x0000_s1233" DrawAspect="Content" ObjectID="_1486373161" r:id="rId198"/>
              </w:object>
            </w:r>
            <w:r w:rsidR="006F3022">
              <w:rPr>
                <w:rFonts w:ascii="Times New Roman" w:hAnsi="Times New Roman"/>
                <w:sz w:val="24"/>
                <w:szCs w:val="24"/>
              </w:rPr>
              <w:t xml:space="preserve">Three steel beams meet at a point in a building as shown. </w:t>
            </w:r>
          </w:p>
          <w:p w:rsidR="006F3022" w:rsidRDefault="006F3022" w:rsidP="0047124A">
            <w:pPr>
              <w:ind w:right="5136"/>
              <w:rPr>
                <w:rFonts w:ascii="Times New Roman" w:hAnsi="Times New Roman"/>
                <w:sz w:val="24"/>
                <w:szCs w:val="24"/>
              </w:rPr>
            </w:pPr>
          </w:p>
          <w:p w:rsidR="006F3022" w:rsidRDefault="006F3022" w:rsidP="0047124A">
            <w:pPr>
              <w:ind w:right="5136"/>
              <w:rPr>
                <w:rFonts w:ascii="Times New Roman" w:hAnsi="Times New Roman"/>
                <w:sz w:val="24"/>
                <w:szCs w:val="24"/>
              </w:rPr>
            </w:pPr>
          </w:p>
          <w:p w:rsidR="006F3022" w:rsidRDefault="006F3022" w:rsidP="0047124A">
            <w:pPr>
              <w:ind w:right="5136"/>
              <w:rPr>
                <w:rFonts w:ascii="Times New Roman" w:hAnsi="Times New Roman"/>
                <w:sz w:val="24"/>
                <w:szCs w:val="24"/>
              </w:rPr>
            </w:pPr>
          </w:p>
          <w:p w:rsidR="006F3022" w:rsidRDefault="006F3022" w:rsidP="0047124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?  </w:t>
            </w:r>
          </w:p>
          <w:p w:rsidR="006F3022" w:rsidRDefault="006F3022" w:rsidP="0047124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 wp14:anchorId="534BBC31" wp14:editId="1B7F91DF">
                      <wp:simplePos x="0" y="0"/>
                      <wp:positionH relativeFrom="column">
                        <wp:posOffset>1247775</wp:posOffset>
                      </wp:positionH>
                      <wp:positionV relativeFrom="paragraph">
                        <wp:posOffset>130175</wp:posOffset>
                      </wp:positionV>
                      <wp:extent cx="657225" cy="333375"/>
                      <wp:effectExtent l="0" t="0" r="28575" b="28575"/>
                      <wp:wrapNone/>
                      <wp:docPr id="78" name="Rectangle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57225" cy="333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695011" id="Rectangle 78" o:spid="_x0000_s1026" style="position:absolute;margin-left:98.25pt;margin-top:10.25pt;width:51.75pt;height:26.25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"/>
                  </w:pict>
                </mc:Fallback>
              </mc:AlternateContent>
            </w:r>
          </w:p>
          <w:p w:rsidR="006F3022" w:rsidRDefault="006F3022" w:rsidP="0047124A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>
              <w:rPr>
                <w:rFonts w:ascii="Times New Roman" w:hAnsi="Times New Roman"/>
                <w:i/>
                <w:sz w:val="32"/>
                <w:szCs w:val="32"/>
              </w:rPr>
              <w:t xml:space="preserve">y =                </w:t>
            </w:r>
            <w:r>
              <w:rPr>
                <w:rFonts w:ascii="Times New Roman" w:hAnsi="Times New Roman"/>
                <w:sz w:val="32"/>
                <w:szCs w:val="32"/>
                <w:vertAlign w:val="superscript"/>
              </w:rPr>
              <w:t>o</w:t>
            </w:r>
            <w:r>
              <w:rPr>
                <w:rFonts w:ascii="Times New Roman" w:hAnsi="Times New Roman"/>
                <w:i/>
                <w:sz w:val="32"/>
                <w:szCs w:val="32"/>
              </w:rPr>
              <w:t xml:space="preserve">   </w:t>
            </w:r>
          </w:p>
          <w:p w:rsidR="006F3022" w:rsidRDefault="006F3022" w:rsidP="002F71C3">
            <w:pPr>
              <w:pStyle w:val="QuestionStyle"/>
            </w:pPr>
          </w:p>
        </w:tc>
      </w:tr>
      <w:tr w:rsidR="006F3022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3022" w:rsidRPr="001B3341" w:rsidRDefault="006F3022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F3022" w:rsidRDefault="002A230B" w:rsidP="00713634">
            <w:pPr>
              <w:spacing w:after="200" w:line="276" w:lineRule="auto"/>
              <w:ind w:right="513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35" type="#_x0000_t75" style="position:absolute;margin-left:185.9pt;margin-top:20.6pt;width:250.05pt;height:147.25pt;z-index:251683840;mso-position-horizontal-relative:text;mso-position-vertical-relative:text">
                  <v:imagedata r:id="rId199" o:title=""/>
                </v:shape>
                <o:OLEObject Type="Embed" ProgID="FXDraw.Graphic" ShapeID="_x0000_s1235" DrawAspect="Content" ObjectID="_1486373162" r:id="rId200"/>
              </w:object>
            </w:r>
            <w:r w:rsidR="006F3022" w:rsidRPr="00F2752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Two </w:t>
            </w:r>
            <w:r w:rsidR="006F302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straight rulers are lying crossed on a table.</w:t>
            </w:r>
          </w:p>
          <w:p w:rsidR="006F3022" w:rsidRPr="00F2752B" w:rsidRDefault="006F3022" w:rsidP="00713634">
            <w:pPr>
              <w:spacing w:after="200" w:line="276" w:lineRule="auto"/>
              <w:ind w:right="513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Four angles are shown. </w:t>
            </w:r>
          </w:p>
          <w:p w:rsidR="006F3022" w:rsidRPr="00F2752B" w:rsidRDefault="006F3022" w:rsidP="00713634">
            <w:pPr>
              <w:spacing w:after="200" w:line="276" w:lineRule="auto"/>
              <w:ind w:right="513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F2752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 statement is</w:t>
            </w:r>
            <w:r w:rsidRPr="00F2752B">
              <w:rPr>
                <w:rFonts w:ascii="Times New Roman" w:hAnsi="Times New Roman"/>
                <w:b/>
                <w:noProof/>
                <w:sz w:val="24"/>
                <w:szCs w:val="24"/>
                <w:lang w:eastAsia="en-AU"/>
              </w:rPr>
              <w:t xml:space="preserve"> not</w:t>
            </w:r>
            <w:r w:rsidRPr="00F2752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true?</w:t>
            </w:r>
          </w:p>
          <w:p w:rsidR="006F3022" w:rsidRPr="00F2752B" w:rsidRDefault="006F3022" w:rsidP="00713634">
            <w:pPr>
              <w:spacing w:before="120" w:after="12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2704" behindDoc="0" locked="0" layoutInCell="1" allowOverlap="1" wp14:anchorId="4351F342" wp14:editId="39EDF468">
                      <wp:simplePos x="0" y="0"/>
                      <wp:positionH relativeFrom="column">
                        <wp:posOffset>433433</wp:posOffset>
                      </wp:positionH>
                      <wp:positionV relativeFrom="paragraph">
                        <wp:posOffset>32294</wp:posOffset>
                      </wp:positionV>
                      <wp:extent cx="156754" cy="915489"/>
                      <wp:effectExtent l="0" t="0" r="15240" b="18415"/>
                      <wp:wrapNone/>
                      <wp:docPr id="20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6754" cy="915489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21" name="AutoShape 1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1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" name="AutoShape 1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AutoShape 1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F5F88D" id="Group 20" o:spid="_x0000_s1026" style="position:absolute;margin-left:34.15pt;margin-top:2.55pt;width:12.35pt;height:72.1pt;z-index:251592704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">
                      <v:roundrect id="AutoShape 124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AZTMMA&#10;AADbAAAADwAAAGRycy9kb3ducmV2LnhtbESPQWvCQBSE74L/YXmF3syuQoumrlKElt6K0YPH1+wz&#10;CWbfxt1NTPvr3UKhx2FmvmHW29G2YiAfGsca5pkCQVw603Cl4Xh4my1BhIhssHVMGr4pwHYznawx&#10;N+7GexqKWIkE4ZCjhjrGLpcylDVZDJnriJN3dt5iTNJX0ni8Jbht5UKpZ2mx4bRQY0e7mspL0VsN&#10;pVG98qfhc/X1FIufob+yfL9q/fgwvr6AiDTG//Bf+8NoWMzh90v6AX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AZTMMAAADbAAAADwAAAAAAAAAAAAAAAACYAgAAZHJzL2Rv&#10;d25yZXYueG1sUEsFBgAAAAAEAAQA9QAAAIgDAAAAAA==&#10;"/>
                      <v:roundrect id="AutoShape 125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KHO8MA&#10;AADbAAAADwAAAGRycy9kb3ducmV2LnhtbESPQWvCQBSE7wX/w/KE3uquAUuNriKC4q007aHHZ/aZ&#10;BLNv4+4mpv313UKhx2FmvmHW29G2YiAfGsca5jMFgrh0puFKw8f74ekFRIjIBlvHpOGLAmw3k4c1&#10;5sbd+Y2GIlYiQTjkqKGOsculDGVNFsPMdcTJuzhvMSbpK2k83hPctjJT6llabDgt1NjRvqbyWvRW&#10;Q2lUr/zn8Lo8L2LxPfQ3lseb1o/TcbcCEWmM/+G/9sloyDL4/ZJ+gN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KHO8MAAADbAAAADwAAAAAAAAAAAAAAAACYAgAAZHJzL2Rv&#10;d25yZXYueG1sUEsFBgAAAAAEAAQA9QAAAIgDAAAAAA==&#10;"/>
                      <v:roundrect id="AutoShape 126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qw0cAA&#10;AADbAAAADwAAAGRycy9kb3ducmV2LnhtbERPz2vCMBS+C/4P4Qm7aaKwMTvTIoJjt7HOg8e35q0t&#10;a15qktbOv94cBjt+fL93xWQ7MZIPrWMN65UCQVw503Kt4fR5XD6DCBHZYOeYNPxSgCKfz3aYGXfl&#10;DxrLWIsUwiFDDU2MfSZlqBqyGFauJ07ct/MWY4K+lsbjNYXbTm6UepIWW04NDfZ0aKj6KQeroTJq&#10;UP48vm+/HmN5G4cLy9eL1g+Laf8CItIU/8V/7jejYZPGpi/pB8j8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Eqw0cAAAADbAAAADwAAAAAAAAAAAAAAAACYAgAAZHJzL2Rvd25y&#10;ZXYueG1sUEsFBgAAAAAEAAQA9QAAAIUDAAAAAA==&#10;"/>
                      <v:roundrect id="AutoShape 127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YVSsMA&#10;AADbAAAADwAAAGRycy9kb3ducmV2LnhtbESPQWsCMRSE7wX/Q3hCbzVRsNTVKCIo3kq3Hjw+N8/d&#10;xc3LmmTXbX99Uyj0OMzMN8xqM9hG9ORD7VjDdKJAEBfO1FxqOH3uX95AhIhssHFMGr4owGY9elph&#10;ZtyDP6jPYykShEOGGqoY20zKUFRkMUxcS5y8q/MWY5K+lMbjI8FtI2dKvUqLNaeFClvaVVTc8s5q&#10;KIzqlD/374vLPObffXdnebhr/TwetksQkYb4H/5rH42G2QJ+v6Qf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YVSsMAAADbAAAADwAAAAAAAAAAAAAAAACYAgAAZHJzL2Rv&#10;d25yZXYueG1sUEsFBgAAAAAEAAQA9QAAAIgDAAAAAA==&#10;"/>
                    </v:group>
                  </w:pict>
                </mc:Fallback>
              </mc:AlternateContent>
            </w:r>
            <w:r w:rsidRPr="00F2752B"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x = y</w:t>
            </w:r>
            <w:r w:rsidRPr="00F2752B">
              <w:rPr>
                <w:rFonts w:ascii="Times New Roman" w:hAnsi="Times New Roman"/>
                <w:i/>
                <w:sz w:val="24"/>
                <w:szCs w:val="24"/>
              </w:rPr>
              <w:t>.</w:t>
            </w:r>
          </w:p>
          <w:p w:rsidR="006F3022" w:rsidRPr="00F2752B" w:rsidRDefault="006F3022" w:rsidP="00713634">
            <w:pPr>
              <w:spacing w:after="120"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F2752B"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x = z</w:t>
            </w:r>
            <w:r w:rsidRPr="00F2752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F3022" w:rsidRPr="00F2752B" w:rsidRDefault="006F3022" w:rsidP="00713634">
            <w:pPr>
              <w:spacing w:after="120"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F2752B"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w = y</w:t>
            </w:r>
            <w:r w:rsidRPr="00F2752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F3022" w:rsidRDefault="006F3022" w:rsidP="002F71C3">
            <w:pPr>
              <w:pStyle w:val="QuestionStyle"/>
            </w:pPr>
            <w:r w:rsidRPr="00F2752B">
              <w:t xml:space="preserve">                     </w:t>
            </w:r>
            <w:r>
              <w:rPr>
                <w:i/>
              </w:rPr>
              <w:t>w + z</w:t>
            </w:r>
            <w:r w:rsidRPr="00F2752B">
              <w:t xml:space="preserve"> = 180.</w:t>
            </w:r>
          </w:p>
        </w:tc>
      </w:tr>
      <w:tr w:rsidR="006F3022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3022" w:rsidRPr="001B3341" w:rsidRDefault="006F3022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F3022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234" type="#_x0000_t75" style="position:absolute;margin-left:239.35pt;margin-top:-2.2pt;width:107.6pt;height:131.35pt;z-index:251682816;mso-position-horizontal-relative:text;mso-position-vertical-relative:text">
                  <v:imagedata r:id="rId201" o:title=""/>
                </v:shape>
                <o:OLEObject Type="Embed" ProgID="FXDraw.Graphic" ShapeID="_x0000_s1234" DrawAspect="Content" ObjectID="_1486373163" r:id="rId202"/>
              </w:object>
            </w:r>
            <w:r w:rsidR="006F3022">
              <w:t xml:space="preserve">What is the value of  </w:t>
            </w:r>
            <w:r w:rsidR="006F3022" w:rsidRPr="0087101C">
              <w:rPr>
                <w:position w:val="-6"/>
              </w:rPr>
              <w:object w:dxaOrig="362" w:dyaOrig="300">
                <v:shape id="_x0000_i1091" type="#_x0000_t75" style="width:18.6pt;height:15pt" o:ole="">
                  <v:imagedata r:id="rId203" o:title=""/>
                </v:shape>
                <o:OLEObject Type="Embed" ProgID="FXEquation.Equation" ShapeID="_x0000_i1091" DrawAspect="Content" ObjectID="_1486373023" r:id="rId204"/>
              </w:object>
            </w:r>
            <w:r w:rsidR="006F3022">
              <w:t xml:space="preserve"> </w:t>
            </w:r>
          </w:p>
          <w:p w:rsidR="006F3022" w:rsidRDefault="006F3022" w:rsidP="002F71C3">
            <w:pPr>
              <w:pStyle w:val="QuestionStyle"/>
            </w:pPr>
          </w:p>
          <w:p w:rsidR="006F3022" w:rsidRDefault="006F3022" w:rsidP="002F71C3">
            <w:pPr>
              <w:pStyle w:val="QuestionStyle"/>
            </w:pPr>
          </w:p>
          <w:p w:rsidR="006F3022" w:rsidRDefault="006F3022" w:rsidP="002F71C3">
            <w:pPr>
              <w:pStyle w:val="QuestionStyle"/>
            </w:pPr>
          </w:p>
          <w:p w:rsidR="006F3022" w:rsidRPr="00BD702F" w:rsidRDefault="006F3022" w:rsidP="00E8387D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 wp14:anchorId="44EE4C65" wp14:editId="04F593D0">
                      <wp:simplePos x="0" y="0"/>
                      <wp:positionH relativeFrom="column">
                        <wp:posOffset>899603</wp:posOffset>
                      </wp:positionH>
                      <wp:positionV relativeFrom="paragraph">
                        <wp:posOffset>128565</wp:posOffset>
                      </wp:positionV>
                      <wp:extent cx="754380" cy="373380"/>
                      <wp:effectExtent l="0" t="0" r="26670" b="26670"/>
                      <wp:wrapNone/>
                      <wp:docPr id="55" name="Rectangle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2C8D76" id="Rectangle 55" o:spid="_x0000_s1026" style="position:absolute;margin-left:70.85pt;margin-top:10.1pt;width:59.4pt;height:29.4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6F3022" w:rsidRPr="00BD702F" w:rsidRDefault="006F3022" w:rsidP="00E8387D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</w:t>
            </w:r>
            <w:r w:rsidRPr="00665324">
              <w:rPr>
                <w:rFonts w:ascii="Times New Roman" w:hAnsi="Times New Roman"/>
                <w:color w:val="FF0000"/>
                <w:sz w:val="24"/>
                <w:szCs w:val="24"/>
              </w:rPr>
              <w:object w:dxaOrig="789" w:dyaOrig="441">
                <v:shape id="_x0000_i1092" type="#_x0000_t75" style="width:39.6pt;height:21.6pt" o:ole="">
                  <v:imagedata r:id="rId205" o:title=""/>
                </v:shape>
                <o:OLEObject Type="Embed" ProgID="FXEquation.Equation" ShapeID="_x0000_i1092" DrawAspect="Content" ObjectID="_1486373024" r:id="rId206"/>
              </w:object>
            </w: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        </w:t>
            </w:r>
          </w:p>
          <w:p w:rsidR="006F3022" w:rsidRPr="00BD702F" w:rsidRDefault="006F3022" w:rsidP="00E8387D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</w:t>
            </w:r>
          </w:p>
          <w:p w:rsidR="006F3022" w:rsidRDefault="006F3022" w:rsidP="002F71C3">
            <w:pPr>
              <w:pStyle w:val="QuestionStyle"/>
            </w:pPr>
          </w:p>
          <w:p w:rsidR="006F3022" w:rsidRDefault="006F3022" w:rsidP="002F71C3">
            <w:pPr>
              <w:pStyle w:val="QuestionStyle"/>
            </w:pPr>
          </w:p>
        </w:tc>
      </w:tr>
      <w:tr w:rsidR="006F3022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3022" w:rsidRPr="001B3341" w:rsidRDefault="006F3022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F3022" w:rsidRDefault="006F3022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B06E21">
              <w:rPr>
                <w:rFonts w:ascii="Times New Roman" w:hAnsi="Times New Roman"/>
                <w:sz w:val="24"/>
                <w:szCs w:val="24"/>
              </w:rPr>
              <w:t>The diagra</w:t>
            </w:r>
            <w:r>
              <w:rPr>
                <w:rFonts w:ascii="Times New Roman" w:hAnsi="Times New Roman"/>
                <w:sz w:val="24"/>
                <w:szCs w:val="24"/>
              </w:rPr>
              <w:t>m shows four connected</w:t>
            </w:r>
            <w:r w:rsidRPr="007561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rods.</w:t>
            </w:r>
          </w:p>
          <w:p w:rsidR="006F3022" w:rsidRPr="00B06E21" w:rsidRDefault="006F3022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top and bottom rods are parallel.</w:t>
            </w:r>
          </w:p>
          <w:p w:rsidR="006F3022" w:rsidRPr="00B06E21" w:rsidRDefault="006F3022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F3022" w:rsidRPr="00B06E21" w:rsidRDefault="002A230B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69D205EF">
                <v:shape id="_x0000_s1241" type="#_x0000_t75" style="position:absolute;margin-left:158.9pt;margin-top:.35pt;width:247.9pt;height:94.3pt;z-index:251685888;mso-position-horizontal-relative:text;mso-position-vertical-relative:text">
                  <v:imagedata r:id="rId207" o:title=""/>
                </v:shape>
                <o:OLEObject Type="Embed" ProgID="FXDraw.Graphic" ShapeID="_x0000_s1241" DrawAspect="Content" ObjectID="_1486373164" r:id="rId208"/>
              </w:object>
            </w:r>
            <w:r w:rsidR="006F3022"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="006F3022">
              <w:rPr>
                <w:rFonts w:ascii="Times New Roman" w:hAnsi="Times New Roman"/>
                <w:i/>
                <w:sz w:val="24"/>
                <w:szCs w:val="24"/>
              </w:rPr>
              <w:t xml:space="preserve">k </w:t>
            </w:r>
            <w:r w:rsidR="006F3022" w:rsidRPr="00B06E21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6F3022" w:rsidRPr="006F3022" w:rsidRDefault="006F3022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3022" w:rsidRPr="007561B5" w:rsidRDefault="006F3022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3657A1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3728" behindDoc="0" locked="0" layoutInCell="1" allowOverlap="1" wp14:anchorId="174A30B9" wp14:editId="143BF590">
                      <wp:simplePos x="0" y="0"/>
                      <wp:positionH relativeFrom="column">
                        <wp:posOffset>250553</wp:posOffset>
                      </wp:positionH>
                      <wp:positionV relativeFrom="paragraph">
                        <wp:posOffset>86814</wp:posOffset>
                      </wp:positionV>
                      <wp:extent cx="208552" cy="992777"/>
                      <wp:effectExtent l="0" t="0" r="20320" b="17145"/>
                      <wp:wrapNone/>
                      <wp:docPr id="87" name="Group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8552" cy="992777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ADBFB6" id="Group 87" o:spid="_x0000_s1026" style="position:absolute;margin-left:19.75pt;margin-top:6.85pt;width:16.4pt;height:78.15pt;z-index:25159372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p5qsEA&#10;AADbAAAADwAAAGRycy9kb3ducmV2LnhtbERPTWvCQBC9F/wPywi9lLppD20aXUUsir0IarHXITsm&#10;wexsyK5J7K/vHAoeH+97thhcrTpqQ+XZwMskAUWce1txYeD7uH5OQYWIbLH2TAZuFGAxHz3MMLO+&#10;5z11h1goCeGQoYEyxibTOuQlOQwT3xALd/atwyiwLbRtsZdwV+vXJHnTDiuWhhIbWpWUXw5XZyC9&#10;pe7UnXabH/ri/vN3Z9+XTx/GPI6H5RRUpCHexf/urRWfjJUv8gP0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KearBAAAA2wAAAA8AAAAAAAAAAAAAAAAAmAIAAGRycy9kb3du&#10;cmV2LnhtbFBLBQYAAAAABAAEAPUAAACG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bcMcUA&#10;AADbAAAADwAAAGRycy9kb3ducmV2LnhtbESPQWvCQBSE74X+h+UVeilm0x40xqwiLS16EZqKXh/Z&#10;ZxLMvg3ZbRL767uC4HGY+WaYbDWaRvTUudqygtcoBkFcWF1zqWD/8zlJQDiPrLGxTAou5GC1fHzI&#10;MNV24G/qc1+KUMIuRQWV920qpSsqMugi2xIH72Q7gz7IrpS6wyGUm0a+xfFUGqw5LFTY0ntFxTn/&#10;NQqSS2IO/WH3daQtDx9/Oz1bv8yVen4a1wsQnkZ/D9/ojQ7cHK5fwg+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htwx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XjccEA&#10;AADbAAAADwAAAGRycy9kb3ducmV2LnhtbERPTYvCMBC9C/6HMIIXWVM9rLVrFFEUvQir4l6HZrYt&#10;NpPSxLburzcHYY+P971YdaYUDdWusKxgMo5AEKdWF5wpuF52HzEI55E1lpZJwZMcrJb93gITbVv+&#10;pubsMxFC2CWoIPe+SqR0aU4G3dhWxIH7tbVBH2CdSV1jG8JNKadR9CkNFhwacqxok1N6Pz+MgvgZ&#10;m1tzO+1/6Mjt9u+kZ+vRXKnhoFt/gfDU+X/x233QCuZhffgSfo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l43HBAAAA2wAAAA8AAAAAAAAAAAAAAAAAmAIAAGRycy9kb3du&#10;cmV2LnhtbFBLBQYAAAAABAAEAPUAAACG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lG6sUA&#10;AADbAAAADwAAAGRycy9kb3ducmV2LnhtbESPQWvCQBSE7wX/w/IEL8Vs9NDGmFXEorQXoSp6fWSf&#10;STD7NmS3Seyv7xYKPQ4z8w2TrQdTi45aV1lWMItiEMS51RUXCs6n3TQB4TyyxtoyKXiQg/Vq9JRh&#10;qm3Pn9QdfSEChF2KCkrvm1RKl5dk0EW2IQ7ezbYGfZBtIXWLfYCbWs7j+EUarDgslNjQtqT8fvwy&#10;CpJHYi7d5bC/0gf3b98H/bp5Xig1GQ+bJQhPg/8P/7XftYLFDH6/hB8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Ubq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561B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97" w:dyaOrig="325" w14:anchorId="393A875A">
                <v:shape id="_x0000_i1093" type="#_x0000_t75" style="width:45pt;height:16.2pt" o:ole="">
                  <v:imagedata r:id="rId209" o:title=""/>
                </v:shape>
                <o:OLEObject Type="Embed" ProgID="FXEquation.Equation" ShapeID="_x0000_i1093" DrawAspect="Content" ObjectID="_1486373025" r:id="rId210"/>
              </w:object>
            </w:r>
            <w:r w:rsidRPr="007561B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6F3022" w:rsidRPr="003657A1" w:rsidRDefault="006F3022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3022" w:rsidRPr="003657A1" w:rsidRDefault="006F3022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7561B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97" w:dyaOrig="325" w14:anchorId="15676642">
                <v:shape id="_x0000_i1094" type="#_x0000_t75" style="width:45pt;height:16.2pt" o:ole="">
                  <v:imagedata r:id="rId211" o:title=""/>
                </v:shape>
                <o:OLEObject Type="Embed" ProgID="FXEquation.Equation" ShapeID="_x0000_i1094" DrawAspect="Content" ObjectID="_1486373026" r:id="rId212"/>
              </w:object>
            </w:r>
          </w:p>
          <w:p w:rsidR="006F3022" w:rsidRPr="003657A1" w:rsidRDefault="006F3022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3022" w:rsidRPr="003657A1" w:rsidRDefault="006F3022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7561B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18" w:dyaOrig="325" w14:anchorId="3ACAAE4B">
                <v:shape id="_x0000_i1095" type="#_x0000_t75" style="width:51pt;height:16.2pt" o:ole="">
                  <v:imagedata r:id="rId213" o:title=""/>
                </v:shape>
                <o:OLEObject Type="Embed" ProgID="FXEquation.Equation" ShapeID="_x0000_i1095" DrawAspect="Content" ObjectID="_1486373027" r:id="rId214"/>
              </w:object>
            </w:r>
          </w:p>
          <w:p w:rsidR="006F3022" w:rsidRPr="003657A1" w:rsidRDefault="006F3022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F3022" w:rsidRPr="003657A1" w:rsidRDefault="006F3022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7561B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18" w:dyaOrig="325" w14:anchorId="0C8D558E">
                <v:shape id="_x0000_i1096" type="#_x0000_t75" style="width:51pt;height:16.2pt" o:ole="">
                  <v:imagedata r:id="rId215" o:title=""/>
                </v:shape>
                <o:OLEObject Type="Embed" ProgID="FXEquation.Equation" ShapeID="_x0000_i1096" DrawAspect="Content" ObjectID="_1486373028" r:id="rId216"/>
              </w:object>
            </w:r>
          </w:p>
          <w:p w:rsidR="006F3022" w:rsidRDefault="006F3022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F3022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3022" w:rsidRPr="001B3341" w:rsidRDefault="006F3022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F3022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253" type="#_x0000_t75" style="position:absolute;margin-left:223.65pt;margin-top:-.2pt;width:206.85pt;height:149.4pt;z-index:251693056;mso-position-horizontal-relative:text;mso-position-vertical-relative:text">
                  <v:imagedata r:id="rId217" o:title=""/>
                </v:shape>
                <o:OLEObject Type="Embed" ProgID="FXDraw.Graphic" ShapeID="_x0000_s1253" DrawAspect="Content" ObjectID="_1486373165" r:id="rId218"/>
              </w:object>
            </w:r>
            <w:r w:rsidR="00B30B31">
              <w:t>Which lines are parallel?</w:t>
            </w:r>
          </w:p>
          <w:p w:rsidR="00B30B31" w:rsidRDefault="00B30B31" w:rsidP="002F71C3">
            <w:pPr>
              <w:pStyle w:val="QuestionStyle"/>
            </w:pPr>
          </w:p>
          <w:p w:rsidR="00B30B31" w:rsidRDefault="00B30B31" w:rsidP="00B30B3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30B31" w:rsidRPr="00B30B31" w:rsidRDefault="00B30B31" w:rsidP="00B30B3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30B31" w:rsidRPr="00B30B31" w:rsidRDefault="00B30B31" w:rsidP="00B30B31">
            <w:pPr>
              <w:rPr>
                <w:rFonts w:ascii="Times New Roman" w:hAnsi="Times New Roman"/>
                <w:sz w:val="24"/>
                <w:szCs w:val="24"/>
              </w:rPr>
            </w:pPr>
            <w:r w:rsidRPr="00B30B31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7824" behindDoc="0" locked="0" layoutInCell="1" allowOverlap="1" wp14:anchorId="71462E66" wp14:editId="2C6EF00C">
                      <wp:simplePos x="0" y="0"/>
                      <wp:positionH relativeFrom="column">
                        <wp:posOffset>237489</wp:posOffset>
                      </wp:positionH>
                      <wp:positionV relativeFrom="paragraph">
                        <wp:posOffset>9706</wp:posOffset>
                      </wp:positionV>
                      <wp:extent cx="222069" cy="944880"/>
                      <wp:effectExtent l="0" t="0" r="26035" b="26670"/>
                      <wp:wrapNone/>
                      <wp:docPr id="134" name="Group 1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2069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3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7EFB8438" id="Group 134" o:spid="_x0000_s1026" style="position:absolute;margin-left:18.7pt;margin-top:.75pt;width:17.5pt;height:74.4pt;z-index:251597824;mso-width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5948QA&#10;AADcAAAADwAAAGRycy9kb3ducmV2LnhtbERPTWvCQBC9C/0PyxR6kbqp0jZNXUUURS9Co9jrkJ0m&#10;odnZkN0m0V/vCgVv83ifM533phItNa60rOBlFIEgzqwuOVdwPKyfYxDOI2usLJOCMzmYzx4GU0y0&#10;7fiL2tTnIoSwS1BB4X2dSOmyggy6ka2JA/djG4M+wCaXusEuhJtKjqPoTRosOTQUWNOyoOw3/TMK&#10;4nNsTu1pv/mmHXery16/L4YfSj099otPEJ56fxf/u7c6zJ+8wu2Zc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OfeP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zjlMMA&#10;AADcAAAADwAAAGRycy9kb3ducmV2LnhtbERPTWvCQBC9F/wPyxR6KbqxgsboKqJU7EWoil6H7JiE&#10;ZmdDdptEf70rFHqbx/uc+bIzpWiodoVlBcNBBII4tbrgTMHp+NmPQTiPrLG0TApu5GC56L3MMdG2&#10;5W9qDj4TIYRdggpy76tESpfmZNANbEUcuKutDfoA60zqGtsQbkr5EUVjabDg0JBjReuc0p/Dr1EQ&#10;32Jzbs777YW+uN3c93qyep8q9fbarWYgPHX+X/zn3ukwfzSG5zPhAr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zjlMMAAADc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BGD8MA&#10;AADcAAAADwAAAGRycy9kb3ducmV2LnhtbERPS2vCQBC+F/wPyxR6KbqxQo3RVUSp2IvgA70O2TEJ&#10;zc6G7DaJ/npXKPQ2H99zZovOlKKh2hWWFQwHEQji1OqCMwWn41c/BuE8ssbSMim4kYPFvPcyw0Tb&#10;lvfUHHwmQgi7BBXk3leJlC7NyaAb2Io4cFdbG/QB1pnUNbYh3JTyI4o+pcGCQ0OOFa1ySn8Ov0ZB&#10;fIvNuTnvNhf65nZ93+nx8n2i1Ntrt5yC8NT5f/Gfe6vD/NEYns+EC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BGD8MAAADc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/SfcYA&#10;AADcAAAADwAAAGRycy9kb3ducmV2LnhtbESPQUvDQBCF70L/wzIFL2I3VdAYsylFUfRSaJR6HbJj&#10;EpqdDdk1Sf31zkHobYb35r1v8s3sOjXSEFrPBtarBBRx5W3LtYHPj5frFFSIyBY7z2TgRAE2xeIi&#10;x8z6ifc0lrFWEsIhQwNNjH2mdagachhWvicW7dsPDqOsQ63tgJOEu07fJMmddtiyNDTY01ND1bH8&#10;cQbSU+oO42H3+kXvPD3/7uz99urBmMvlvH0EFWmOZ/P/9ZsV/FuhlW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/Sfc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B30B31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AB || CD only.</w:t>
            </w:r>
          </w:p>
          <w:p w:rsidR="00B30B31" w:rsidRPr="00B30B31" w:rsidRDefault="00B30B31" w:rsidP="00B30B3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30B31" w:rsidRPr="00B30B31" w:rsidRDefault="00B30B31" w:rsidP="00B30B31">
            <w:pPr>
              <w:rPr>
                <w:rFonts w:ascii="Times New Roman" w:hAnsi="Times New Roman"/>
                <w:sz w:val="24"/>
                <w:szCs w:val="24"/>
              </w:rPr>
            </w:pPr>
            <w:r w:rsidRPr="00B30B3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EF || GH only.</w:t>
            </w:r>
          </w:p>
          <w:p w:rsidR="00B30B31" w:rsidRPr="00B30B31" w:rsidRDefault="00B30B31" w:rsidP="00B30B3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30B31" w:rsidRPr="00B30B31" w:rsidRDefault="00B30B31" w:rsidP="00B30B31">
            <w:pPr>
              <w:rPr>
                <w:rFonts w:ascii="Times New Roman" w:hAnsi="Times New Roman"/>
                <w:sz w:val="24"/>
                <w:szCs w:val="24"/>
              </w:rPr>
            </w:pPr>
            <w:r w:rsidRPr="00B30B31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AB || CD and EF || GH.</w:t>
            </w:r>
          </w:p>
          <w:p w:rsidR="00B30B31" w:rsidRPr="00B30B31" w:rsidRDefault="00B30B31" w:rsidP="00B30B3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30B31" w:rsidRPr="00B30B31" w:rsidRDefault="00B30B31" w:rsidP="00B30B3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None are parallel.  </w:t>
            </w:r>
            <w:r w:rsidRPr="00B30B31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B30B31" w:rsidRPr="00B30B31" w:rsidRDefault="00B30B31" w:rsidP="00B30B3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30B31" w:rsidRPr="00B30B31" w:rsidRDefault="00B30B31" w:rsidP="00B30B31">
            <w:pPr>
              <w:rPr>
                <w:rFonts w:ascii="Times New Roman" w:hAnsi="Times New Roman"/>
                <w:sz w:val="24"/>
                <w:szCs w:val="24"/>
              </w:rPr>
            </w:pPr>
            <w:r w:rsidRPr="00B30B3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</w:p>
          <w:p w:rsidR="00B30B31" w:rsidRDefault="00B30B31" w:rsidP="00B30B31"/>
        </w:tc>
      </w:tr>
      <w:tr w:rsidR="006F3022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6F3022" w:rsidRPr="001B3341" w:rsidRDefault="006F3022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F3022" w:rsidRPr="009B6634" w:rsidRDefault="006F3022" w:rsidP="0047124A">
            <w:pPr>
              <w:rPr>
                <w:rFonts w:ascii="Times New Roman" w:hAnsi="Times New Roman"/>
                <w:sz w:val="24"/>
                <w:szCs w:val="24"/>
              </w:rPr>
            </w:pPr>
            <w:r w:rsidRPr="009B6634">
              <w:rPr>
                <w:rFonts w:ascii="Times New Roman" w:hAnsi="Times New Roman"/>
                <w:sz w:val="24"/>
                <w:szCs w:val="24"/>
              </w:rPr>
              <w:t>Which is true?</w:t>
            </w:r>
          </w:p>
          <w:p w:rsidR="006F3022" w:rsidRPr="009B6634" w:rsidRDefault="006F3022" w:rsidP="0047124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F3022" w:rsidRPr="009B6634" w:rsidRDefault="002A230B" w:rsidP="0047124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45BF5CE7">
                <v:group id="_x0000_s1236" style="position:absolute;margin-left:34.9pt;margin-top:2.15pt;width:13.5pt;height:69pt;z-index:251684864" coordorigin="3420,8403" coordsize="270,1380">
                  <v:roundrect id="_x0000_s1237" style="position:absolute;left:3420;top:8403;width:270;height:180" arcsize="10923f"/>
                  <v:roundrect id="_x0000_s1238" style="position:absolute;left:3420;top:8778;width:270;height:180" arcsize="10923f"/>
                  <v:roundrect id="_x0000_s1239" style="position:absolute;left:3420;top:9180;width:270;height:180" arcsize="10923f"/>
                  <v:roundrect id="_x0000_s1240" style="position:absolute;left:3420;top:9603;width:270;height:180" arcsize="10923f"/>
                </v:group>
              </w:pict>
            </w:r>
            <w:r w:rsidR="006F3022">
              <w:rPr>
                <w:rFonts w:ascii="Times New Roman" w:hAnsi="Times New Roman"/>
                <w:sz w:val="24"/>
                <w:szCs w:val="24"/>
              </w:rPr>
              <w:t xml:space="preserve">                   48</w:t>
            </w:r>
            <w:r w:rsidR="006F3022"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6F3022">
              <w:rPr>
                <w:rFonts w:ascii="Times New Roman" w:hAnsi="Times New Roman"/>
                <w:sz w:val="24"/>
                <w:szCs w:val="24"/>
              </w:rPr>
              <w:t xml:space="preserve"> is the complement of 42</w:t>
            </w:r>
            <w:r w:rsidR="006F3022"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6F3022">
              <w:rPr>
                <w:rFonts w:ascii="Times New Roman" w:hAnsi="Times New Roman"/>
                <w:sz w:val="24"/>
                <w:szCs w:val="24"/>
              </w:rPr>
              <w:t xml:space="preserve"> and the supplement of 132</w:t>
            </w:r>
            <w:r w:rsidR="006F3022"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6F3022" w:rsidRPr="009B663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F3022" w:rsidRPr="009B6634" w:rsidRDefault="006F3022" w:rsidP="0047124A">
            <w:pPr>
              <w:spacing w:after="120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48</w:t>
            </w:r>
            <w:r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the complement of 42</w:t>
            </w:r>
            <w:r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the supplement of 142</w:t>
            </w:r>
            <w:r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6F3022" w:rsidRPr="009B6634" w:rsidRDefault="006F3022" w:rsidP="0047124A">
            <w:pPr>
              <w:spacing w:after="120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48</w:t>
            </w:r>
            <w:r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the complement of 132</w:t>
            </w:r>
            <w:r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the supplement of 42</w:t>
            </w:r>
            <w:r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6F3022" w:rsidRPr="00E429DD" w:rsidRDefault="006F3022" w:rsidP="00E429DD">
            <w:pPr>
              <w:spacing w:after="120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 w:rsidRPr="009B6634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48</w:t>
            </w:r>
            <w:r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the complement of 142</w:t>
            </w:r>
            <w:r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the supplement of 52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</w:tc>
      </w:tr>
      <w:tr w:rsidR="006F3022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6F3022" w:rsidRPr="001B3341" w:rsidRDefault="006F3022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169DA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272" type="#_x0000_t75" style="position:absolute;margin-left:307.4pt;margin-top:7pt;width:105.25pt;height:109.55pt;z-index:251699200;mso-position-horizontal-relative:text;mso-position-vertical-relative:text">
                  <v:imagedata r:id="rId219" o:title=""/>
                </v:shape>
                <o:OLEObject Type="Embed" ProgID="FXDraw.Graphic" ShapeID="_x0000_s1272" DrawAspect="Content" ObjectID="_1486373166" r:id="rId220"/>
              </w:object>
            </w:r>
            <w:r w:rsidR="001169DA" w:rsidRPr="001169DA">
              <w:t xml:space="preserve">Through </w:t>
            </w:r>
            <w:r w:rsidR="001169DA">
              <w:t>how many degrees does the hour</w:t>
            </w:r>
            <w:r w:rsidR="001169DA" w:rsidRPr="001169DA">
              <w:t xml:space="preserve"> hand of a cloc</w:t>
            </w:r>
            <w:r w:rsidR="001169DA">
              <w:t>k move between 12:00 noon and 4</w:t>
            </w:r>
            <w:r w:rsidR="001169DA" w:rsidRPr="001169DA">
              <w:t>:20 pm on the same day?</w:t>
            </w:r>
          </w:p>
          <w:p w:rsidR="001169DA" w:rsidRDefault="001169DA" w:rsidP="002F71C3">
            <w:pPr>
              <w:pStyle w:val="QuestionStyle"/>
            </w:pPr>
          </w:p>
          <w:p w:rsidR="001169DA" w:rsidRDefault="001169DA" w:rsidP="002F71C3">
            <w:pPr>
              <w:pStyle w:val="QuestionStyle"/>
            </w:pPr>
          </w:p>
          <w:p w:rsidR="001169DA" w:rsidRPr="001169DA" w:rsidRDefault="001169DA" w:rsidP="002F71C3">
            <w:pPr>
              <w:pStyle w:val="QuestionStyle"/>
            </w:pPr>
          </w:p>
          <w:p w:rsidR="001169DA" w:rsidRPr="001169DA" w:rsidRDefault="001169DA" w:rsidP="002F71C3">
            <w:pPr>
              <w:pStyle w:val="QuestionStyle"/>
            </w:pPr>
            <w:r w:rsidRPr="001169DA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2944" behindDoc="0" locked="0" layoutInCell="1" allowOverlap="1" wp14:anchorId="5B5A8EF8" wp14:editId="3C2BA03A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31115</wp:posOffset>
                      </wp:positionV>
                      <wp:extent cx="1630680" cy="419100"/>
                      <wp:effectExtent l="0" t="0" r="26670" b="19050"/>
                      <wp:wrapNone/>
                      <wp:docPr id="176" name="Group 1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0680" cy="41910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17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D190395" id="Group 176" o:spid="_x0000_s1026" style="position:absolute;margin-left:24.7pt;margin-top:2.45pt;width:128.4pt;height:33pt;z-index:251602944;mso-width-relative:margin;mso-height-relative:margin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r/z8QA&#10;AADcAAAADwAAAGRycy9kb3ducmV2LnhtbERPTWvCQBC9C/0Pywi9iNnYQxNjVpFKS3sRakWvQ3ZM&#10;gtnZkN0msb++Wyh4m8f7nHwzmkb01LnasoJFFIMgLqyuuVRw/HqdpyCcR9bYWCYFN3KwWT9Mcsy0&#10;HfiT+oMvRQhhl6GCyvs2k9IVFRl0kW2JA3exnUEfYFdK3eEQwk0jn+L4WRqsOTRU2NJLRcX18G0U&#10;pLfUnPrT/u1MHzzsfvY62c6WSj1Ox+0KhKfR38X/7ncd5icJ/D0TLp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6/8/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VrvcYA&#10;AADcAAAADwAAAGRycy9kb3ducmV2LnhtbESPQWvCQBCF7wX/wzJCL6Vu9FDT6CqiWNqLUBW9Dtlp&#10;EpqdDdk1if31nUOhtxnem/e+Wa4HV6uO2lB5NjCdJKCIc28rLgycT/vnFFSIyBZrz2TgTgHWq9HD&#10;EjPre/6k7hgLJSEcMjRQxthkWoe8JIdh4hti0b586zDK2hbatthLuKv1LEletMOKpaHEhrYl5d/H&#10;mzOQ3lN36S6Htyt9cL/7Odj55unVmMfxsFmAijTEf/Pf9bsV/LnQyjMygV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CVrvc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nOJsQA&#10;AADcAAAADwAAAGRycy9kb3ducmV2LnhtbERPTWvCQBC9F/wPywi9FLOxhxpjVhGlpb0IjaLXITsm&#10;wexsyG6T2F/fLRR6m8f7nGwzmkb01LnasoJ5FIMgLqyuuVRwOr7OEhDOI2tsLJOCOznYrCcPGaba&#10;DvxJfe5LEULYpaig8r5NpXRFRQZdZFviwF1tZ9AH2JVSdziEcNPI5zh+kQZrDg0VtrSrqLjlX0ZB&#10;ck/MuT8f3i70wcP++6AX26elUo/TcbsC4Wn0/+I/97sO8xdL+H0mXC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9pzibEAAAA3AAAAA8AAAAAAAAAAAAAAAAAmAIAAGRycy9k&#10;b3ducmV2LnhtbFBLBQYAAAAABAAEAPUAAACJAwAAAAA=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YXnMYA&#10;AADc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/FTw5RmZQM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4YXnM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1169DA">
              <w:t xml:space="preserve">               </w:t>
            </w:r>
            <w:r>
              <w:t xml:space="preserve"> </w:t>
            </w:r>
            <w:r w:rsidR="00CF25FB">
              <w:t>11</w:t>
            </w:r>
            <w:r w:rsidR="00525A9B">
              <w:t>0</w:t>
            </w:r>
            <w:r w:rsidRPr="001169DA">
              <w:rPr>
                <w:vertAlign w:val="superscript"/>
              </w:rPr>
              <w:t>o</w:t>
            </w:r>
            <w:r w:rsidRPr="001169DA">
              <w:t xml:space="preserve">                              </w:t>
            </w:r>
            <w:r w:rsidR="00CF25FB">
              <w:t>12</w:t>
            </w:r>
            <w:r w:rsidR="00525A9B">
              <w:t>0</w:t>
            </w:r>
            <w:r w:rsidRPr="001169DA">
              <w:rPr>
                <w:vertAlign w:val="superscript"/>
              </w:rPr>
              <w:t>o</w:t>
            </w:r>
          </w:p>
          <w:p w:rsidR="001169DA" w:rsidRPr="00CF25FB" w:rsidRDefault="001169DA" w:rsidP="002F71C3">
            <w:pPr>
              <w:pStyle w:val="QuestionStyle"/>
              <w:rPr>
                <w:sz w:val="16"/>
                <w:szCs w:val="16"/>
              </w:rPr>
            </w:pPr>
          </w:p>
          <w:p w:rsidR="00112308" w:rsidRDefault="001169DA" w:rsidP="002F71C3">
            <w:pPr>
              <w:pStyle w:val="QuestionStyle"/>
              <w:rPr>
                <w:vertAlign w:val="superscript"/>
              </w:rPr>
            </w:pPr>
            <w:r w:rsidRPr="001169DA">
              <w:t xml:space="preserve">            </w:t>
            </w:r>
            <w:r w:rsidR="00CF25FB">
              <w:t xml:space="preserve">   13</w:t>
            </w:r>
            <w:r w:rsidRPr="001169DA">
              <w:t>0</w:t>
            </w:r>
            <w:r w:rsidRPr="001169DA">
              <w:rPr>
                <w:vertAlign w:val="superscript"/>
              </w:rPr>
              <w:t>o</w:t>
            </w:r>
            <w:r w:rsidRPr="001169DA">
              <w:t xml:space="preserve">                              </w:t>
            </w:r>
            <w:r w:rsidR="00525A9B">
              <w:t xml:space="preserve"> 14</w:t>
            </w:r>
            <w:r w:rsidRPr="001169DA">
              <w:t>0</w:t>
            </w:r>
            <w:r w:rsidRPr="001169DA">
              <w:rPr>
                <w:vertAlign w:val="superscript"/>
              </w:rPr>
              <w:t>o</w:t>
            </w:r>
          </w:p>
          <w:p w:rsidR="001169DA" w:rsidRPr="001169DA" w:rsidRDefault="001169DA" w:rsidP="002F71C3">
            <w:pPr>
              <w:pStyle w:val="QuestionStyle"/>
            </w:pPr>
          </w:p>
        </w:tc>
      </w:tr>
      <w:tr w:rsidR="001169DA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1169DA" w:rsidRPr="001B3341" w:rsidRDefault="001169DA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169DA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6F4743C1">
                <v:shape id="_x0000_s1270" type="#_x0000_t75" style="position:absolute;margin-left:277.85pt;margin-top:11.1pt;width:141.7pt;height:115.15pt;z-index:251698176;mso-position-horizontal-relative:text;mso-position-vertical-relative:text">
                  <v:imagedata r:id="rId221" o:title=""/>
                </v:shape>
                <o:OLEObject Type="Embed" ProgID="FXDraw.Graphic" ShapeID="_x0000_s1270" DrawAspect="Content" ObjectID="_1486373167" r:id="rId222"/>
              </w:object>
            </w:r>
            <w:r w:rsidR="001169DA">
              <w:t xml:space="preserve">What is the value of </w:t>
            </w:r>
            <w:r w:rsidR="001169DA" w:rsidRPr="00112308">
              <w:rPr>
                <w:i/>
              </w:rPr>
              <w:t>m</w:t>
            </w:r>
            <w:r w:rsidR="001169DA">
              <w:t>?</w:t>
            </w:r>
          </w:p>
          <w:p w:rsidR="001169DA" w:rsidRDefault="001169DA" w:rsidP="002F71C3">
            <w:pPr>
              <w:pStyle w:val="QuestionStyle"/>
            </w:pPr>
          </w:p>
          <w:p w:rsidR="001169DA" w:rsidRPr="00112308" w:rsidRDefault="001169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169DA" w:rsidRPr="00112308" w:rsidRDefault="001169DA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12308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1920" behindDoc="0" locked="0" layoutInCell="1" allowOverlap="1" wp14:anchorId="7A7BF340" wp14:editId="002FCF19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66" name="Group 1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6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B64E74" id="Group 166" o:spid="_x0000_s1026" style="position:absolute;margin-left:18.8pt;margin-top:.9pt;width:13.5pt;height:74.4pt;z-index:25160192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NpEsQA&#10;AADcAAAADwAAAGRycy9kb3ducmV2LnhtbERPTWvCQBC9C/0PyxR6Ed3Ug8Y0G5GKpb0IpsVeh+w0&#10;Cc3OhuyaxP76riB4m8f7nHQzmkb01LnasoLneQSCuLC65lLB1+d+FoNwHlljY5kUXMjBJnuYpJho&#10;O/CR+tyXIoSwS1BB5X2bSOmKigy6uW2JA/djO4M+wK6UusMhhJtGLqJoKQ3WHBoqbOm1ouI3PxsF&#10;8SU2p/50ePumDx52fwe92k7XSj09jtsXEJ5Gfxff3O86zF+u4PpMuE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jaRL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z9YMYA&#10;AADcAAAADwAAAGRycy9kb3ducmV2LnhtbESPQWvCQBCF7wX/wzJCL6Vu9GDT6CqiWNqLUBW9Dtlp&#10;EpqdDdk1if31nUOhtxnem/e+Wa4HV6uO2lB5NjCdJKCIc28rLgycT/vnFFSIyBZrz2TgTgHWq9HD&#10;EjPre/6k7hgLJSEcMjRQxthkWoe8JIdh4hti0b586zDK2hbatthLuKv1LEnm2mHF0lBiQ9uS8u/j&#10;zRlI76m7dJfD25U+uN/9HOzL5unVmMfxsFmAijTEf/Pf9bsV/LnQyjMygV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z9YM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BY+8MA&#10;AADcAAAADwAAAGRycy9kb3ducmV2LnhtbERPTWvCQBC9F/wPywi9FN3Yg43RVURpqRehUfQ6ZMck&#10;mJ0N2W0S/fWuUOhtHu9zFqveVKKlxpWWFUzGEQjizOqScwXHw+coBuE8ssbKMim4kYPVcvCywETb&#10;jn+oTX0uQgi7BBUU3teJlC4ryKAb25o4cBfbGPQBNrnUDXYh3FTyPYqm0mDJoaHAmjYFZdf01yiI&#10;b7E5taf915l23G3ve/2xfpsp9Trs13MQnnr/L/5zf+swfzqD5zPhAr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rBY+8MAAADc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Nnu8YA&#10;AADcAAAADwAAAGRycy9kb3ducmV2LnhtbESPQWvCQBCF7wX/wzJCL6Vu9FDT6CqiWNqLUBW9Dtlp&#10;EpqdDdk1if31nUOhtxnem/e+Wa4HV6uO2lB5NjCdJKCIc28rLgycT/vnFFSIyBZrz2TgTgHWq9HD&#10;EjPre/6k7hgLJSEcMjRQxthkWoe8JIdh4hti0b586zDK2hbatthLuKv1LEletMOKpaHEhrYl5d/H&#10;mzOQ3lN36S6Htyt9cL/7Odj55unVmMfxsFmAijTEf/Pf9bsV/LngyzMygV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Nnu8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112308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11230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28" w:dyaOrig="273" w14:anchorId="1BFF3827">
                <v:shape id="_x0000_i1097" type="#_x0000_t75" style="width:46.2pt;height:13.8pt" o:ole="">
                  <v:imagedata r:id="rId223" o:title=""/>
                </v:shape>
                <o:OLEObject Type="Embed" ProgID="FXEquation.Equation" ShapeID="_x0000_i1097" DrawAspect="Content" ObjectID="_1486373029" r:id="rId224"/>
              </w:object>
            </w:r>
            <w:r w:rsidRPr="0011230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1169DA" w:rsidRPr="00112308" w:rsidRDefault="001169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169DA" w:rsidRPr="00112308" w:rsidRDefault="001169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112308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11230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48" w:dyaOrig="273" w14:anchorId="2919FF5E">
                <v:shape id="_x0000_i1098" type="#_x0000_t75" style="width:37.2pt;height:13.8pt" o:ole="">
                  <v:imagedata r:id="rId225" o:title=""/>
                </v:shape>
                <o:OLEObject Type="Embed" ProgID="FXEquation.Equation" ShapeID="_x0000_i1098" DrawAspect="Content" ObjectID="_1486373030" r:id="rId226"/>
              </w:object>
            </w:r>
          </w:p>
          <w:p w:rsidR="001169DA" w:rsidRPr="00112308" w:rsidRDefault="001169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169DA" w:rsidRPr="00112308" w:rsidRDefault="001169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112308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11230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68" w:dyaOrig="273" w14:anchorId="656692C3">
                <v:shape id="_x0000_i1099" type="#_x0000_t75" style="width:43.2pt;height:13.8pt" o:ole="">
                  <v:imagedata r:id="rId227" o:title=""/>
                </v:shape>
                <o:OLEObject Type="Embed" ProgID="FXEquation.Equation" ShapeID="_x0000_i1099" DrawAspect="Content" ObjectID="_1486373031" r:id="rId228"/>
              </w:object>
            </w:r>
          </w:p>
          <w:p w:rsidR="001169DA" w:rsidRPr="00112308" w:rsidRDefault="001169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169DA" w:rsidRDefault="001169DA" w:rsidP="00E21BDA">
            <w:r w:rsidRPr="00112308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11230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68" w:dyaOrig="273" w14:anchorId="2B1925F9">
                <v:shape id="_x0000_i1100" type="#_x0000_t75" style="width:43.2pt;height:13.8pt" o:ole="">
                  <v:imagedata r:id="rId229" o:title=""/>
                </v:shape>
                <o:OLEObject Type="Embed" ProgID="FXEquation.Equation" ShapeID="_x0000_i1100" DrawAspect="Content" ObjectID="_1486373032" r:id="rId230"/>
              </w:object>
            </w:r>
          </w:p>
          <w:p w:rsidR="001169DA" w:rsidRDefault="001169DA" w:rsidP="002F71C3">
            <w:pPr>
              <w:pStyle w:val="QuestionStyle"/>
            </w:pPr>
          </w:p>
        </w:tc>
      </w:tr>
      <w:tr w:rsidR="001169DA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1169DA" w:rsidRPr="001B3341" w:rsidRDefault="001169DA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169DA" w:rsidRDefault="00525A9B" w:rsidP="002F71C3">
            <w:pPr>
              <w:pStyle w:val="QuestionStyle"/>
            </w:pPr>
            <w:r>
              <w:t xml:space="preserve">What is the value of  </w:t>
            </w:r>
            <w:r w:rsidR="00CF25FB" w:rsidRPr="00CF25FB">
              <w:rPr>
                <w:color w:val="FF0000"/>
                <w:position w:val="-4"/>
              </w:rPr>
              <w:object w:dxaOrig="306" w:dyaOrig="206">
                <v:shape id="_x0000_i1101" type="#_x0000_t75" style="width:15.6pt;height:10.2pt" o:ole="">
                  <v:imagedata r:id="rId231" o:title=""/>
                </v:shape>
                <o:OLEObject Type="Embed" ProgID="FXEquation.Equation" ShapeID="_x0000_i1101" DrawAspect="Content" ObjectID="_1486373033" r:id="rId232"/>
              </w:object>
            </w:r>
            <w:r>
              <w:t xml:space="preserve"> </w:t>
            </w:r>
          </w:p>
          <w:p w:rsidR="00525A9B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273" type="#_x0000_t75" style="position:absolute;margin-left:246.2pt;margin-top:9.5pt;width:149.95pt;height:61.85pt;z-index:251700224;mso-position-horizontal-relative:text;mso-position-vertical-relative:text">
                  <v:imagedata r:id="rId233" o:title=""/>
                </v:shape>
                <o:OLEObject Type="Embed" ProgID="FXDraw.Graphic" ShapeID="_x0000_s1273" DrawAspect="Content" ObjectID="_1486373168" r:id="rId234"/>
              </w:object>
            </w:r>
          </w:p>
          <w:p w:rsidR="00525A9B" w:rsidRDefault="00525A9B" w:rsidP="002F71C3">
            <w:pPr>
              <w:pStyle w:val="QuestionStyle"/>
            </w:pPr>
          </w:p>
          <w:p w:rsidR="00525A9B" w:rsidRPr="00BD702F" w:rsidRDefault="00525A9B" w:rsidP="00525A9B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03968" behindDoc="0" locked="0" layoutInCell="1" allowOverlap="1" wp14:anchorId="7E1E2958" wp14:editId="66252248">
                      <wp:simplePos x="0" y="0"/>
                      <wp:positionH relativeFrom="column">
                        <wp:posOffset>899603</wp:posOffset>
                      </wp:positionH>
                      <wp:positionV relativeFrom="paragraph">
                        <wp:posOffset>128565</wp:posOffset>
                      </wp:positionV>
                      <wp:extent cx="754380" cy="373380"/>
                      <wp:effectExtent l="0" t="0" r="26670" b="26670"/>
                      <wp:wrapNone/>
                      <wp:docPr id="181" name="Rectangle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1A474B" id="Rectangle 181" o:spid="_x0000_s1026" style="position:absolute;margin-left:70.85pt;margin-top:10.1pt;width:59.4pt;height:29.4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525A9B" w:rsidRPr="00BD702F" w:rsidRDefault="00525A9B" w:rsidP="00525A9B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</w:t>
            </w:r>
            <w:r w:rsidRPr="00665324">
              <w:rPr>
                <w:rFonts w:ascii="Times New Roman" w:hAnsi="Times New Roman"/>
                <w:color w:val="FF0000"/>
                <w:sz w:val="24"/>
                <w:szCs w:val="24"/>
              </w:rPr>
              <w:object w:dxaOrig="771" w:dyaOrig="400">
                <v:shape id="_x0000_i1102" type="#_x0000_t75" style="width:38.4pt;height:19.8pt" o:ole="">
                  <v:imagedata r:id="rId235" o:title=""/>
                </v:shape>
                <o:OLEObject Type="Embed" ProgID="FXEquation.Equation" ShapeID="_x0000_i1102" DrawAspect="Content" ObjectID="_1486373034" r:id="rId236"/>
              </w:object>
            </w: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        </w:t>
            </w:r>
          </w:p>
          <w:p w:rsidR="00525A9B" w:rsidRDefault="00525A9B" w:rsidP="00525A9B"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</w:t>
            </w:r>
          </w:p>
          <w:p w:rsidR="00525A9B" w:rsidRDefault="00525A9B" w:rsidP="002F71C3">
            <w:pPr>
              <w:pStyle w:val="QuestionStyle"/>
            </w:pPr>
          </w:p>
        </w:tc>
      </w:tr>
      <w:tr w:rsidR="001169DA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1169DA" w:rsidRPr="001B3341" w:rsidRDefault="001169DA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C47F7" w:rsidRDefault="002A230B" w:rsidP="001C47F7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278" type="#_x0000_t75" style="position:absolute;margin-left:204.75pt;margin-top:-2.6pt;width:226.85pt;height:117.3pt;z-index:251702272;mso-position-horizontal-relative:text;mso-position-vertical-relative:text">
                  <v:imagedata r:id="rId237" o:title=""/>
                </v:shape>
                <o:OLEObject Type="Embed" ProgID="FXDraw.Graphic" ShapeID="_x0000_s1278" DrawAspect="Content" ObjectID="_1486373169" r:id="rId238"/>
              </w:object>
            </w:r>
            <w:r w:rsidR="001C47F7">
              <w:rPr>
                <w:rFonts w:ascii="Times New Roman" w:hAnsi="Times New Roman"/>
                <w:sz w:val="24"/>
                <w:szCs w:val="24"/>
              </w:rPr>
              <w:t>Find the size of</w:t>
            </w:r>
            <w:r w:rsidR="001C47F7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95" w:dyaOrig="285">
                <v:shape id="_x0000_i1103" type="#_x0000_t75" style="width:9.6pt;height:14.4pt" o:ole="">
                  <v:imagedata r:id="rId239" o:title=""/>
                </v:shape>
                <o:OLEObject Type="Embed" ProgID="FXEquation.Equation" ShapeID="_x0000_i1103" DrawAspect="Content" ObjectID="_1486373035" r:id="rId240"/>
              </w:object>
            </w:r>
            <w:r w:rsidR="001C47F7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1C47F7" w:rsidRDefault="001C47F7" w:rsidP="001C47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C47F7" w:rsidRPr="001C47F7" w:rsidRDefault="001C47F7" w:rsidP="001C47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C47F7" w:rsidRPr="001C47F7" w:rsidRDefault="001C47F7" w:rsidP="001C47F7">
            <w:pPr>
              <w:rPr>
                <w:rFonts w:ascii="Times New Roman" w:hAnsi="Times New Roman"/>
                <w:sz w:val="24"/>
                <w:szCs w:val="24"/>
              </w:rPr>
            </w:pPr>
            <w:r w:rsidRPr="001C47F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6016" behindDoc="0" locked="0" layoutInCell="1" allowOverlap="1" wp14:anchorId="65ED0FA0" wp14:editId="527D54D3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90" name="Group 1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9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D17231" id="Group 190" o:spid="_x0000_s1026" style="position:absolute;margin-left:18.8pt;margin-top:.9pt;width:13.5pt;height:74.4pt;z-index:25160601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Mk2sMA&#10;AADcAAAADwAAAGRycy9kb3ducmV2LnhtbERPTWvCQBC9F/wPywheitnooY0xq4hFaS9CVfQ6ZMck&#10;mJ0N2W0S++u7hUJv83ifk60HU4uOWldZVjCLYhDEudUVFwrOp900AeE8ssbaMil4kIP1avSUYapt&#10;z5/UHX0hQgi7FBWU3jeplC4vyaCLbEMcuJttDfoA20LqFvsQbmo5j+MXabDi0FBiQ9uS8vvxyyhI&#10;Hom5dJfD/kof3L99H/Tr5nmh1GQ8bJYgPA3+X/znftdh/m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RMk2s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G6rcMA&#10;AADcAAAADwAAAGRycy9kb3ducmV2LnhtbERPTWvCQBC9F/wPywi9FLOphzbGrCIWS70IVdHrkB2T&#10;YHY2ZNck9td3hUJv83ifky0HU4uOWldZVvAaxSCIc6srLhQcD5tJAsJ5ZI21ZVJwJwfLxegpw1Tb&#10;nr+p2/tChBB2KSoovW9SKV1ekkEX2YY4cBfbGvQBtoXULfYh3NRyGsdv0mDFoaHEhtYl5df9zShI&#10;7ok5dafd55m23H/87PT76mWm1PN4WM1BeBr8v/jP/aXD/NkUHs+EC+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G6rcMAAADc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0fNsQA&#10;AADcAAAADwAAAGRycy9kb3ducmV2LnhtbERPTWvCQBC9C/0PyxR6Kc1GC22MriKKUi+CtsTrkJ0m&#10;odnZkN0msb++Kwje5vE+Z74cTC06al1lWcE4ikEQ51ZXXCj4+ty+JCCcR9ZYWyYFF3KwXDyM5phq&#10;2/ORupMvRAhhl6KC0vsmldLlJRl0kW2IA/dtW4M+wLaQusU+hJtaTuL4TRqsODSU2NC6pPzn9GsU&#10;JJfEZF122J1pz/3m76DfV89TpZ4eh9UMhKfB38U394cO86evcH0mXC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NHzbEAAAA3A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SHQsQA&#10;AADcAAAADwAAAGRycy9kb3ducmV2LnhtbERPTWvCQBC9C/0PyxR6Kc1GKW2MriKKUi+CtsTrkJ0m&#10;odnZkN0msb++Kwje5vE+Z74cTC06al1lWcE4ikEQ51ZXXCj4+ty+JCCcR9ZYWyYFF3KwXDyM5phq&#10;2/ORupMvRAhhl6KC0vsmldLlJRl0kW2IA/dtW4M+wLaQusU+hJtaTuL4TRqsODSU2NC6pPzn9GsU&#10;JJfEZF122J1pz/3m76DfV89TpZ4eh9UMhKfB38U394cO86evcH0mXC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kh0L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1C47F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Pr="001C47F7"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40</w:t>
            </w:r>
          </w:p>
          <w:p w:rsidR="001C47F7" w:rsidRPr="001C47F7" w:rsidRDefault="001C47F7" w:rsidP="001C47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C47F7" w:rsidRPr="001C47F7" w:rsidRDefault="001C47F7" w:rsidP="001C47F7">
            <w:pPr>
              <w:rPr>
                <w:rFonts w:ascii="Times New Roman" w:hAnsi="Times New Roman"/>
                <w:sz w:val="24"/>
                <w:szCs w:val="24"/>
              </w:rPr>
            </w:pPr>
            <w:r w:rsidRPr="001C47F7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1C47F7"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68</w:t>
            </w:r>
          </w:p>
          <w:p w:rsidR="001C47F7" w:rsidRPr="001C47F7" w:rsidRDefault="001C47F7" w:rsidP="001C47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C47F7" w:rsidRPr="001C47F7" w:rsidRDefault="001C47F7" w:rsidP="001C47F7">
            <w:pPr>
              <w:rPr>
                <w:rFonts w:ascii="Times New Roman" w:hAnsi="Times New Roman"/>
                <w:sz w:val="24"/>
                <w:szCs w:val="24"/>
              </w:rPr>
            </w:pPr>
            <w:r w:rsidRPr="001C47F7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1C47F7"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72</w:t>
            </w:r>
          </w:p>
          <w:p w:rsidR="001C47F7" w:rsidRPr="001C47F7" w:rsidRDefault="001C47F7" w:rsidP="001C47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C47F7" w:rsidRPr="001C47F7" w:rsidRDefault="001C47F7" w:rsidP="001C47F7">
            <w:pPr>
              <w:rPr>
                <w:rFonts w:ascii="Times New Roman" w:hAnsi="Times New Roman"/>
                <w:sz w:val="24"/>
                <w:szCs w:val="24"/>
              </w:rPr>
            </w:pPr>
            <w:r w:rsidRPr="001C47F7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1C47F7"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112</w:t>
            </w:r>
          </w:p>
          <w:p w:rsidR="001169DA" w:rsidRDefault="001169DA" w:rsidP="002F71C3">
            <w:pPr>
              <w:pStyle w:val="QuestionStyle"/>
            </w:pPr>
          </w:p>
        </w:tc>
      </w:tr>
      <w:tr w:rsidR="00525A9B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525A9B" w:rsidRPr="001B3341" w:rsidRDefault="00525A9B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5A9B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57651449">
                <v:shape id="_x0000_s1274" type="#_x0000_t75" style="position:absolute;margin-left:256.4pt;margin-top:1.9pt;width:94.5pt;height:141.85pt;z-index:251701248;mso-position-horizontal-relative:text;mso-position-vertical-relative:text">
                  <v:imagedata r:id="rId241" o:title=""/>
                </v:shape>
                <o:OLEObject Type="Embed" ProgID="FXDraw.Graphic" ShapeID="_x0000_s1274" DrawAspect="Content" ObjectID="_1486373170" r:id="rId242"/>
              </w:object>
            </w:r>
            <w:r w:rsidR="00525A9B">
              <w:t xml:space="preserve">What is the value of  </w:t>
            </w:r>
            <w:r w:rsidR="00CF25FB" w:rsidRPr="00CF25FB">
              <w:rPr>
                <w:color w:val="FF0000"/>
                <w:position w:val="-2"/>
              </w:rPr>
              <w:object w:dxaOrig="317" w:dyaOrig="194" w14:anchorId="5BC81B18">
                <v:shape id="_x0000_i1104" type="#_x0000_t75" style="width:15.6pt;height:9.6pt" o:ole="">
                  <v:imagedata r:id="rId243" o:title=""/>
                </v:shape>
                <o:OLEObject Type="Embed" ProgID="FXEquation.Equation" ShapeID="_x0000_i1104" DrawAspect="Content" ObjectID="_1486373036" r:id="rId244"/>
              </w:object>
            </w:r>
            <w:r w:rsidR="00525A9B">
              <w:t xml:space="preserve"> </w:t>
            </w:r>
          </w:p>
          <w:p w:rsidR="00525A9B" w:rsidRDefault="00525A9B" w:rsidP="002F71C3">
            <w:pPr>
              <w:pStyle w:val="QuestionStyle"/>
            </w:pPr>
          </w:p>
          <w:p w:rsidR="00525A9B" w:rsidRDefault="00525A9B" w:rsidP="002F71C3">
            <w:pPr>
              <w:pStyle w:val="QuestionStyle"/>
            </w:pPr>
          </w:p>
          <w:p w:rsidR="00525A9B" w:rsidRPr="00BD702F" w:rsidRDefault="00525A9B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04992" behindDoc="0" locked="0" layoutInCell="1" allowOverlap="1" wp14:anchorId="5422D9DD" wp14:editId="580CC508">
                      <wp:simplePos x="0" y="0"/>
                      <wp:positionH relativeFrom="column">
                        <wp:posOffset>899603</wp:posOffset>
                      </wp:positionH>
                      <wp:positionV relativeFrom="paragraph">
                        <wp:posOffset>128565</wp:posOffset>
                      </wp:positionV>
                      <wp:extent cx="754380" cy="373380"/>
                      <wp:effectExtent l="0" t="0" r="26670" b="26670"/>
                      <wp:wrapNone/>
                      <wp:docPr id="182" name="Rectangle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9B0675" id="Rectangle 182" o:spid="_x0000_s1026" style="position:absolute;margin-left:70.85pt;margin-top:10.1pt;width:59.4pt;height:29.4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525A9B" w:rsidRPr="00BD702F" w:rsidRDefault="00525A9B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Pr="005E3567">
              <w:rPr>
                <w:rFonts w:ascii="Times New Roman" w:hAnsi="Times New Roman"/>
                <w:noProof/>
                <w:color w:val="FF0000"/>
                <w:sz w:val="24"/>
                <w:szCs w:val="24"/>
                <w:lang w:eastAsia="en-AU"/>
              </w:rPr>
              <w:t xml:space="preserve">         </w:t>
            </w:r>
            <w:r w:rsidRPr="005E3567">
              <w:rPr>
                <w:rFonts w:ascii="Times New Roman" w:hAnsi="Times New Roman"/>
                <w:color w:val="FF0000"/>
                <w:sz w:val="24"/>
                <w:szCs w:val="24"/>
              </w:rPr>
              <w:object w:dxaOrig="818" w:dyaOrig="441" w14:anchorId="26C45B1C">
                <v:shape id="_x0000_i1105" type="#_x0000_t75" style="width:40.8pt;height:21.6pt" o:ole="">
                  <v:imagedata r:id="rId245" o:title=""/>
                </v:shape>
                <o:OLEObject Type="Embed" ProgID="FXEquation.Equation" ShapeID="_x0000_i1105" DrawAspect="Content" ObjectID="_1486373037" r:id="rId246"/>
              </w:object>
            </w:r>
            <w:r w:rsidRPr="005E3567">
              <w:rPr>
                <w:rFonts w:ascii="Times New Roman" w:hAnsi="Times New Roman"/>
                <w:noProof/>
                <w:color w:val="FF0000"/>
                <w:sz w:val="24"/>
                <w:szCs w:val="24"/>
                <w:lang w:eastAsia="en-AU"/>
              </w:rPr>
              <w:t xml:space="preserve">              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       </w:t>
            </w:r>
          </w:p>
          <w:p w:rsidR="00525A9B" w:rsidRDefault="00525A9B" w:rsidP="00E21BDA"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</w:t>
            </w:r>
          </w:p>
          <w:p w:rsidR="00525A9B" w:rsidRDefault="00525A9B" w:rsidP="002F71C3">
            <w:pPr>
              <w:pStyle w:val="QuestionStyle"/>
            </w:pPr>
          </w:p>
          <w:p w:rsidR="001C47F7" w:rsidRDefault="001C47F7" w:rsidP="002F71C3">
            <w:pPr>
              <w:pStyle w:val="QuestionStyle"/>
            </w:pPr>
          </w:p>
          <w:p w:rsidR="001C47F7" w:rsidRDefault="001C47F7" w:rsidP="002F71C3">
            <w:pPr>
              <w:pStyle w:val="QuestionStyle"/>
            </w:pPr>
          </w:p>
          <w:p w:rsidR="001C47F7" w:rsidRDefault="001C47F7" w:rsidP="002F71C3">
            <w:pPr>
              <w:pStyle w:val="QuestionStyle"/>
            </w:pPr>
          </w:p>
        </w:tc>
      </w:tr>
      <w:tr w:rsidR="00525A9B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525A9B" w:rsidRPr="001B3341" w:rsidRDefault="00525A9B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25A9B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279" type="#_x0000_t75" style="position:absolute;margin-left:268.85pt;margin-top:1.6pt;width:173.4pt;height:124.75pt;z-index:251703296;mso-position-horizontal-relative:text;mso-position-vertical-relative:text">
                  <v:imagedata r:id="rId247" o:title=""/>
                </v:shape>
                <o:OLEObject Type="Embed" ProgID="FXDraw.Graphic" ShapeID="_x0000_s1279" DrawAspect="Content" ObjectID="_1486373171" r:id="rId248"/>
              </w:object>
            </w:r>
            <w:r w:rsidR="005E3567">
              <w:t xml:space="preserve">Find the value of </w:t>
            </w:r>
            <w:r w:rsidR="00CF25FB" w:rsidRPr="00CF25FB">
              <w:rPr>
                <w:color w:val="FF0000"/>
                <w:position w:val="-2"/>
              </w:rPr>
              <w:object w:dxaOrig="245" w:dyaOrig="196">
                <v:shape id="_x0000_i1106" type="#_x0000_t75" style="width:12pt;height:9.6pt" o:ole="">
                  <v:imagedata r:id="rId249" o:title=""/>
                </v:shape>
                <o:OLEObject Type="Embed" ProgID="FXEquation.Equation" ShapeID="_x0000_i1106" DrawAspect="Content" ObjectID="_1486373038" r:id="rId250"/>
              </w:object>
            </w:r>
            <w:r w:rsidR="005E3567">
              <w:t xml:space="preserve"> </w:t>
            </w:r>
          </w:p>
          <w:p w:rsidR="00AB2912" w:rsidRPr="00E26C31" w:rsidRDefault="00E26C31" w:rsidP="002F71C3">
            <w:pPr>
              <w:pStyle w:val="QuestionStyle"/>
              <w:rPr>
                <w:position w:val="-136"/>
              </w:rPr>
            </w:pPr>
            <w:r>
              <w:t xml:space="preserve"> </w:t>
            </w:r>
          </w:p>
          <w:p w:rsidR="00AB2912" w:rsidRDefault="00AB2912" w:rsidP="002F71C3">
            <w:pPr>
              <w:pStyle w:val="QuestionStyle"/>
            </w:pPr>
          </w:p>
          <w:p w:rsidR="00AB2912" w:rsidRDefault="00AB2912" w:rsidP="002F71C3">
            <w:pPr>
              <w:pStyle w:val="QuestionStyle"/>
            </w:pPr>
          </w:p>
          <w:p w:rsidR="005E3567" w:rsidRDefault="00AB2912" w:rsidP="002F71C3">
            <w:pPr>
              <w:pStyle w:val="QuestionStyle"/>
            </w:pPr>
            <w:r w:rsidRPr="005E3567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07040" behindDoc="0" locked="0" layoutInCell="1" allowOverlap="1" wp14:anchorId="227ABFCB" wp14:editId="5A1C85E4">
                      <wp:simplePos x="0" y="0"/>
                      <wp:positionH relativeFrom="column">
                        <wp:posOffset>899160</wp:posOffset>
                      </wp:positionH>
                      <wp:positionV relativeFrom="paragraph">
                        <wp:posOffset>-10160</wp:posOffset>
                      </wp:positionV>
                      <wp:extent cx="754380" cy="373380"/>
                      <wp:effectExtent l="0" t="0" r="26670" b="26670"/>
                      <wp:wrapNone/>
                      <wp:docPr id="196" name="Rectangle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E26C31" w:rsidRPr="00E26C31" w:rsidRDefault="00E26C31" w:rsidP="00E26C31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7ABFCB" id="Rectangle 196" o:spid="_x0000_s1031" style="position:absolute;margin-left:70.8pt;margin-top:-.8pt;width:59.4pt;height:29.4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" filled="f" strokecolor="windowText" strokeweight="1.5pt">
                      <v:textbox>
                        <w:txbxContent>
                          <w:p w:rsidR="00E26C31" w:rsidRPr="00E26C31" w:rsidRDefault="00E26C31" w:rsidP="00E26C31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t xml:space="preserve">        </w:t>
            </w:r>
            <w:r w:rsidR="005E3567" w:rsidRPr="005E3567">
              <w:object w:dxaOrig="778" w:dyaOrig="441">
                <v:shape id="_x0000_i1107" type="#_x0000_t75" style="width:39pt;height:21.6pt" o:ole="">
                  <v:imagedata r:id="rId251" o:title=""/>
                </v:shape>
                <o:OLEObject Type="Embed" ProgID="FXEquation.Equation" ShapeID="_x0000_i1107" DrawAspect="Content" ObjectID="_1486373039" r:id="rId252"/>
              </w:object>
            </w:r>
          </w:p>
          <w:p w:rsidR="005E3567" w:rsidRDefault="005E3567" w:rsidP="002F71C3">
            <w:pPr>
              <w:pStyle w:val="QuestionStyle"/>
            </w:pPr>
          </w:p>
          <w:p w:rsidR="005E3567" w:rsidRDefault="005E3567" w:rsidP="002F71C3">
            <w:pPr>
              <w:pStyle w:val="QuestionStyle"/>
            </w:pPr>
          </w:p>
          <w:p w:rsidR="005E3567" w:rsidRDefault="005E3567" w:rsidP="002F71C3">
            <w:pPr>
              <w:pStyle w:val="QuestionStyle"/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E26C31" w:rsidRDefault="00E26C31" w:rsidP="0047124A">
      <w:pPr>
        <w:jc w:val="center"/>
        <w:rPr>
          <w:rFonts w:ascii="Times New Roman" w:hAnsi="Times New Roman"/>
          <w:sz w:val="36"/>
          <w:szCs w:val="36"/>
        </w:rPr>
        <w:sectPr w:rsidR="00E26C31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F25FB" w:rsidRDefault="00CF25FB">
      <w:pPr>
        <w:sectPr w:rsidR="00CF25FB" w:rsidSect="003F3344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A252B0" w:rsidRDefault="00A252B0"/>
    <w:sdt>
      <w:sdtPr>
        <w:rPr>
          <w:rFonts w:asciiTheme="majorHAnsi" w:hAnsiTheme="majorHAnsi"/>
          <w:sz w:val="48"/>
          <w:szCs w:val="48"/>
        </w:rPr>
        <w:alias w:val="Title"/>
        <w:tag w:val=""/>
        <w:id w:val="745227015"/>
        <w:placeholder>
          <w:docPart w:val="61A05A92A774482EA7B1E4C18B4A10B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1F156E" w:rsidRDefault="00713634" w:rsidP="003F3344">
          <w:pPr>
            <w:jc w:val="center"/>
            <w:rPr>
              <w:rFonts w:asciiTheme="majorHAnsi" w:hAnsiTheme="majorHAnsi"/>
              <w:sz w:val="48"/>
              <w:szCs w:val="48"/>
            </w:rPr>
          </w:pPr>
          <w:r>
            <w:rPr>
              <w:rFonts w:asciiTheme="majorHAnsi" w:hAnsiTheme="majorHAnsi"/>
              <w:sz w:val="48"/>
              <w:szCs w:val="48"/>
            </w:rPr>
            <w:t>Angle Properties</w:t>
          </w:r>
        </w:p>
      </w:sdtContent>
    </w:sdt>
    <w:p w:rsidR="003F3344" w:rsidRDefault="003F3344" w:rsidP="003F3344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47124A">
        <w:tc>
          <w:tcPr>
            <w:tcW w:w="9242" w:type="dxa"/>
          </w:tcPr>
          <w:p w:rsidR="003F3344" w:rsidRDefault="003F3344" w:rsidP="003F3344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3F3344">
              <w:rPr>
                <w:rStyle w:val="Heading1Char"/>
              </w:rPr>
              <w:t xml:space="preserve">Non Calculator Section  </w:t>
            </w:r>
            <w:r>
              <w:rPr>
                <w:rFonts w:asciiTheme="majorHAnsi" w:hAnsiTheme="majorHAnsi"/>
                <w:sz w:val="24"/>
                <w:szCs w:val="24"/>
              </w:rPr>
              <w:t>( 1 mark each)</w:t>
            </w:r>
          </w:p>
        </w:tc>
      </w:tr>
    </w:tbl>
    <w:p w:rsidR="003F3344" w:rsidRDefault="003F3344" w:rsidP="003F3344"/>
    <w:p w:rsidR="003F3344" w:rsidRDefault="003F3344" w:rsidP="003F3344">
      <w:pPr>
        <w:sectPr w:rsidR="003F3344" w:rsidSect="00CF25FB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9255"/>
      </w:tblGrid>
      <w:tr w:rsidR="00E21BDA" w:rsidTr="00E21BDA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bottom w:val="single" w:sz="4" w:space="0" w:color="auto"/>
            </w:tcBorders>
          </w:tcPr>
          <w:p w:rsidR="00E21BDA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280" type="#_x0000_t75" style="position:absolute;margin-left:238.3pt;margin-top:-1.2pt;width:170.25pt;height:140.3pt;z-index:251704320;mso-position-horizontal-relative:text;mso-position-vertical-relative:text">
                  <v:imagedata r:id="rId8" o:title=""/>
                </v:shape>
                <o:OLEObject Type="Embed" ProgID="FXDraw.Graphic" ShapeID="_x0000_s1280" DrawAspect="Content" ObjectID="_1486373172" r:id="rId253"/>
              </w:object>
            </w:r>
            <w:r w:rsidR="00E21BDA">
              <w:t xml:space="preserve">Four angles are marked, around a point </w:t>
            </w:r>
            <w:r w:rsidR="00E21BDA" w:rsidRPr="00665324">
              <w:rPr>
                <w:i/>
              </w:rPr>
              <w:t>X</w:t>
            </w:r>
            <w:r w:rsidR="00E21BDA">
              <w:t>.</w:t>
            </w:r>
          </w:p>
          <w:p w:rsidR="00E21BDA" w:rsidRDefault="00E21BDA" w:rsidP="002F71C3">
            <w:pPr>
              <w:pStyle w:val="QuestionStyle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 xml:space="preserve">What is the size of  </w:t>
            </w:r>
            <w:r w:rsidRPr="00831FB5">
              <w:rPr>
                <w:noProof/>
                <w:position w:val="-6"/>
                <w:lang w:eastAsia="en-AU"/>
              </w:rPr>
              <w:object w:dxaOrig="815" w:dyaOrig="300">
                <v:shape id="_x0000_i1108" type="#_x0000_t75" style="width:40.8pt;height:15pt" o:ole="">
                  <v:imagedata r:id="rId10" o:title=""/>
                </v:shape>
                <o:OLEObject Type="Embed" ProgID="FXEquation.Equation" ShapeID="_x0000_i1108" DrawAspect="Content" ObjectID="_1486373040" r:id="rId254"/>
              </w:object>
            </w:r>
            <w:r>
              <w:rPr>
                <w:noProof/>
                <w:lang w:eastAsia="en-AU"/>
              </w:rPr>
              <w:t xml:space="preserve"> </w:t>
            </w:r>
          </w:p>
          <w:p w:rsidR="00E21BDA" w:rsidRDefault="00E21BDA" w:rsidP="002F71C3">
            <w:pPr>
              <w:pStyle w:val="QuestionStyle"/>
              <w:rPr>
                <w:noProof/>
                <w:lang w:eastAsia="en-AU"/>
              </w:rPr>
            </w:pPr>
          </w:p>
          <w:p w:rsidR="00E21BDA" w:rsidRDefault="00E21BDA" w:rsidP="002F71C3">
            <w:pPr>
              <w:pStyle w:val="QuestionStyle"/>
              <w:rPr>
                <w:noProof/>
                <w:lang w:eastAsia="en-AU"/>
              </w:rPr>
            </w:pPr>
          </w:p>
          <w:p w:rsidR="00E21BDA" w:rsidRDefault="00E21BDA" w:rsidP="002F71C3">
            <w:pPr>
              <w:pStyle w:val="QuestionStyle"/>
              <w:rPr>
                <w:noProof/>
                <w:lang w:eastAsia="en-AU"/>
              </w:rPr>
            </w:pPr>
          </w:p>
          <w:p w:rsidR="00E21BDA" w:rsidRDefault="00E21BDA" w:rsidP="002F71C3">
            <w:pPr>
              <w:pStyle w:val="QuestionStyle"/>
              <w:rPr>
                <w:noProof/>
                <w:lang w:eastAsia="en-AU"/>
              </w:rPr>
            </w:pPr>
            <w:r w:rsidRPr="00E21BDA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2D55786F" wp14:editId="42F9F538">
                      <wp:simplePos x="0" y="0"/>
                      <wp:positionH relativeFrom="column">
                        <wp:posOffset>1519555</wp:posOffset>
                      </wp:positionH>
                      <wp:positionV relativeFrom="paragraph">
                        <wp:posOffset>63500</wp:posOffset>
                      </wp:positionV>
                      <wp:extent cx="892810" cy="372110"/>
                      <wp:effectExtent l="0" t="0" r="21590" b="27940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92810" cy="3721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21BDA" w:rsidRPr="00E21BDA" w:rsidRDefault="00E21BDA" w:rsidP="00E21BDA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</w:rPr>
                                  </w:pPr>
                                  <w:r w:rsidRPr="00E21BDA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</w:rPr>
                                    <w:t>84</w:t>
                                  </w:r>
                                  <w:r w:rsidRPr="00E21BDA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vertAlign w:val="superscript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55786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32" type="#_x0000_t202" style="position:absolute;margin-left:119.65pt;margin-top:5pt;width:70.3pt;height:29.3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">
                      <v:textbox>
                        <w:txbxContent>
                          <w:p w:rsidR="00E21BDA" w:rsidRPr="00E21BDA" w:rsidRDefault="00E21BDA" w:rsidP="00E21BDA">
                            <w:pPr>
                              <w:jc w:val="center"/>
                              <w:rPr>
                                <w:rFonts w:ascii="Times New Roman" w:hAnsi="Times New Roman"/>
                                <w:sz w:val="36"/>
                                <w:szCs w:val="36"/>
                              </w:rPr>
                            </w:pPr>
                            <w:r w:rsidRPr="00E21BDA">
                              <w:rPr>
                                <w:rFonts w:ascii="Times New Roman" w:hAnsi="Times New Roman"/>
                                <w:sz w:val="36"/>
                                <w:szCs w:val="36"/>
                              </w:rPr>
                              <w:t>84</w:t>
                            </w:r>
                            <w:r w:rsidRPr="00E21BDA">
                              <w:rPr>
                                <w:rFonts w:ascii="Times New Roman" w:hAnsi="Times New Roman"/>
                                <w:sz w:val="36"/>
                                <w:szCs w:val="36"/>
                                <w:vertAlign w:val="superscript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E21BDA" w:rsidRDefault="00E21BDA" w:rsidP="002F71C3">
            <w:pPr>
              <w:pStyle w:val="QuestionStyle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 xml:space="preserve">                                                         </w:t>
            </w:r>
          </w:p>
          <w:p w:rsidR="00E21BDA" w:rsidRDefault="00E21BDA" w:rsidP="002F71C3">
            <w:pPr>
              <w:pStyle w:val="QuestionStyle"/>
              <w:rPr>
                <w:noProof/>
                <w:lang w:eastAsia="en-AU"/>
              </w:rPr>
            </w:pPr>
          </w:p>
          <w:p w:rsidR="00E21BDA" w:rsidRDefault="00E21BDA" w:rsidP="002F71C3">
            <w:pPr>
              <w:pStyle w:val="QuestionStyle"/>
              <w:rPr>
                <w:noProof/>
                <w:lang w:eastAsia="en-AU"/>
              </w:rPr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bottom w:val="single" w:sz="4" w:space="0" w:color="auto"/>
            </w:tcBorders>
          </w:tcPr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Three angles are marked, around a point </w:t>
            </w:r>
            <w:r w:rsidRPr="00EE2CE9">
              <w:rPr>
                <w:rFonts w:ascii="Times New Roman" w:hAnsi="Times New Roman"/>
                <w:i/>
                <w:sz w:val="24"/>
                <w:szCs w:val="24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1BDA" w:rsidRDefault="002A230B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object w:dxaOrig="1440" w:dyaOrig="1440">
                <v:shape id="_x0000_s1286" type="#_x0000_t75" style="position:absolute;margin-left:282.9pt;margin-top:-1.65pt;width:158.6pt;height:105.65pt;z-index:251705344">
                  <v:imagedata r:id="rId12" o:title=""/>
                </v:shape>
                <o:OLEObject Type="Embed" ProgID="FXDraw.Graphic" ShapeID="_x0000_s1286" DrawAspect="Content" ObjectID="_1486373173" r:id="rId255"/>
              </w:object>
            </w:r>
            <w:r w:rsidR="00E21BDA">
              <w:rPr>
                <w:rFonts w:ascii="Times New Roman" w:hAnsi="Times New Roman"/>
                <w:sz w:val="24"/>
                <w:szCs w:val="24"/>
              </w:rPr>
              <w:t>What is the name of the angle which is a right angle?</w: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8064" behindDoc="0" locked="0" layoutInCell="1" allowOverlap="1" wp14:anchorId="57744BBD" wp14:editId="238A74A4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61595</wp:posOffset>
                      </wp:positionV>
                      <wp:extent cx="1573530" cy="388620"/>
                      <wp:effectExtent l="0" t="0" r="26670" b="11430"/>
                      <wp:wrapNone/>
                      <wp:docPr id="267" name="Group 2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26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21BDA" w:rsidRDefault="00E21BDA" w:rsidP="00E21BD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21BDA" w:rsidRDefault="00E21BDA" w:rsidP="00E21BD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21BDA" w:rsidRDefault="00E21BDA" w:rsidP="00E21BD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21BDA" w:rsidRDefault="00E21BDA" w:rsidP="00E21BD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744BBD" id="Group 267" o:spid="_x0000_s1033" style="position:absolute;margin-left:20.5pt;margin-top:4.85pt;width:123.9pt;height:30.6pt;z-index:251608064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">
                      <v:roundrect id="AutoShape 3" o:spid="_x0000_s1034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mcHMMA&#10;AADcAAAADwAAAGRycy9kb3ducmV2LnhtbERPy2rCQBTdC/2H4Ra6EZ3URUxTJ0FaWnQj1BbdXjK3&#10;SWjmTshM8/DrnYXg8nDem3w0jeipc7VlBc/LCARxYXXNpYKf749FAsJ5ZI2NZVIwkYM8e5htMNV2&#10;4C/qj74UIYRdigoq79tUSldUZNAtbUscuF/bGfQBdqXUHQ4h3DRyFUWxNFhzaKiwpbeKir/jv1GQ&#10;TIk59afD55n2PLxfDnq9nb8o9fQ4bl9BeBr9XXxz77SCVRzWhjPhCMjs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mcHMMAAADcAAAADwAAAAAAAAAAAAAAAACYAgAAZHJzL2Rv&#10;d25yZXYueG1sUEsFBgAAAAAEAAQA9QAAAIgDAAAAAA==&#10;" strokecolor="windowText" strokeweight="1pt">
                        <v:textbox>
                          <w:txbxContent>
                            <w:p w:rsidR="00E21BDA" w:rsidRDefault="00E21BDA" w:rsidP="00E21BD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3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U5h8YA&#10;AADcAAAADwAAAGRycy9kb3ducmV2LnhtbESPQWvCQBSE74L/YXlCL2I29WBjzCpSaWkvQq3o9ZF9&#10;JsHs25Bdk9hf3y0UPA4z8w2TbQZTi45aV1lW8BzFIIhzqysuFBy/32YJCOeRNdaWScGdHGzW41GG&#10;qbY9f1F38IUIEHYpKii9b1IpXV6SQRfZhjh4F9sa9EG2hdQt9gFuajmP44U0WHFYKLGh15Ly6+Fm&#10;FCT3xJy60/79TJ/c7372+mU7XSr1NBm2KxCeBv8I/7c/tIL5Ygl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ZU5h8YAAADcAAAADwAAAAAAAAAAAAAAAACYAgAAZHJz&#10;L2Rvd25yZXYueG1sUEsFBgAAAAAEAAQA9QAAAIsDAAAAAA==&#10;" strokecolor="windowText" strokeweight="1pt">
                        <v:textbox>
                          <w:txbxContent>
                            <w:p w:rsidR="00E21BDA" w:rsidRDefault="00E21BDA" w:rsidP="00E21BD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36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YGx8IA&#10;AADcAAAADwAAAGRycy9kb3ducmV2LnhtbERPy4rCMBTdD/gP4QpuBk3HxVirUcRBmdkIPtDtpbm2&#10;xeamNLGtfr1ZDLg8nPd82ZlSNFS7wrKCr1EEgji1uuBMwem4GcYgnEfWWFomBQ9ysFz0PuaYaNvy&#10;npqDz0QIYZeggtz7KpHSpTkZdCNbEQfuamuDPsA6k7rGNoSbUo6j6FsaLDg05FjROqf0drgbBfEj&#10;NufmvNte6I/bn+dOT1afU6UG/W41A+Gp82/xv/tXKxhPwvxwJhwB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dgbHwgAAANwAAAAPAAAAAAAAAAAAAAAAAJgCAABkcnMvZG93&#10;bnJldi54bWxQSwUGAAAAAAQABAD1AAAAhwMAAAAA&#10;" strokecolor="windowText" strokeweight="1pt">
                        <v:textbox>
                          <w:txbxContent>
                            <w:p w:rsidR="00E21BDA" w:rsidRDefault="00E21BDA" w:rsidP="00E21BD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7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WeacYA&#10;AADcAAAADwAAAGRycy9kb3ducmV2LnhtbESP3WrCQBSE74W+w3IKvZG6SRQr0VWkUJGChagPcMie&#10;/NDs2ZDd/LRP3y0UejnMzDfM7jCZRgzUudqygngRgSDOra65VHC/vT1vQDiPrLGxTAq+yMFh/zDb&#10;YartyBkNV1+KAGGXooLK+zaV0uUVGXQL2xIHr7CdQR9kV0rd4RjgppFJFK2lwZrDQoUtvVaUf157&#10;o6B+Py6zQt5W/mN9unwnRb9pTnOlnh6n4xaEp8n/h//aZ60geYnh90w4AnL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WeacYAAADcAAAADwAAAAAAAAAAAAAAAACYAgAAZHJz&#10;L2Rvd25yZXYueG1sUEsFBgAAAAAEAAQA9QAAAIsDAAAAAA==&#10;" fillcolor="#c0504d [3205]" strokecolor="windowText" strokeweight="1pt">
                        <v:textbox>
                          <w:txbxContent>
                            <w:p w:rsidR="00E21BDA" w:rsidRDefault="00E21BDA" w:rsidP="00E21BD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421" w:dyaOrig="300">
                <v:shape id="_x0000_i1109" type="#_x0000_t75" style="width:21pt;height:15pt" o:ole="">
                  <v:imagedata r:id="rId256" o:title=""/>
                </v:shape>
                <o:OLEObject Type="Embed" ProgID="FXEquation.Equation" ShapeID="_x0000_i1109" DrawAspect="Content" ObjectID="_1486373041" r:id="rId25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740" w:dyaOrig="300">
                <v:shape id="_x0000_i1110" type="#_x0000_t75" style="width:36.6pt;height:15pt" o:ole="">
                  <v:imagedata r:id="rId16" o:title=""/>
                </v:shape>
                <o:OLEObject Type="Embed" ProgID="FXEquation.Equation" ShapeID="_x0000_i1110" DrawAspect="Content" ObjectID="_1486373042" r:id="rId25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</w:t>
            </w:r>
          </w:p>
          <w:p w:rsidR="00E21BDA" w:rsidRDefault="00E21BDA" w:rsidP="00E21BDA">
            <w:pPr>
              <w:rPr>
                <w:rFonts w:ascii="Times New Roman" w:hAnsi="Times New Roman"/>
                <w:sz w:val="12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740" w:dyaOrig="300">
                <v:shape id="_x0000_i1111" type="#_x0000_t75" style="width:36.6pt;height:15pt" o:ole="">
                  <v:imagedata r:id="rId18" o:title=""/>
                </v:shape>
                <o:OLEObject Type="Embed" ProgID="FXEquation.Equation" ShapeID="_x0000_i1111" DrawAspect="Content" ObjectID="_1486373043" r:id="rId25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714" w:dyaOrig="300">
                <v:shape id="_x0000_i1112" type="#_x0000_t75" style="width:36pt;height:15pt" o:ole="">
                  <v:imagedata r:id="rId20" o:title=""/>
                </v:shape>
                <o:OLEObject Type="Embed" ProgID="FXEquation.Equation" ShapeID="_x0000_i1112" DrawAspect="Content" ObjectID="_1486373044" r:id="rId26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2A230B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87" type="#_x0000_t75" style="position:absolute;margin-left:232.9pt;margin-top:-2.25pt;width:204.4pt;height:137.8pt;z-index:251706368;mso-position-horizontal-relative:text;mso-position-vertical-relative:text">
                  <v:imagedata r:id="rId22" o:title=""/>
                </v:shape>
                <o:OLEObject Type="Embed" ProgID="FXDraw.Graphic" ShapeID="_x0000_s1287" DrawAspect="Content" ObjectID="_1486373174" r:id="rId261"/>
              </w:object>
            </w:r>
            <w:r w:rsidR="00E21BDA">
              <w:rPr>
                <w:rFonts w:ascii="Times New Roman" w:hAnsi="Times New Roman"/>
                <w:sz w:val="24"/>
                <w:szCs w:val="24"/>
              </w:rPr>
              <w:t xml:space="preserve">Four angles are marked, around a point </w:t>
            </w:r>
            <w:r w:rsidR="00E21BDA" w:rsidRPr="00EE2CE9">
              <w:rPr>
                <w:rFonts w:ascii="Times New Roman" w:hAnsi="Times New Roman"/>
                <w:i/>
                <w:sz w:val="24"/>
                <w:szCs w:val="24"/>
              </w:rPr>
              <w:t>O</w:t>
            </w:r>
            <w:r w:rsidR="00E21BDA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is </w:t>
            </w:r>
            <w:r w:rsidRPr="00C372FD">
              <w:rPr>
                <w:rFonts w:ascii="Times New Roman" w:hAnsi="Times New Roman"/>
                <w:b/>
                <w:sz w:val="24"/>
                <w:szCs w:val="24"/>
              </w:rPr>
              <w:t>not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correct?</w: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Pr="00C372FD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C372FD" w:rsidRDefault="00E21BDA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372F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9088" behindDoc="0" locked="0" layoutInCell="1" allowOverlap="1" wp14:anchorId="11A98F66" wp14:editId="30EEEB09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98" name="Group 1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9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893EC8" id="Group 198" o:spid="_x0000_s1026" style="position:absolute;margin-left:18.8pt;margin-top:.9pt;width:13.5pt;height:74.4pt;z-index:25160908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Uo3MMA&#10;AADcAAAADwAAAGRycy9kb3ducmV2LnhtbERPS2vCQBC+C/0PyxR6Ed3ooSbRVUSxtBfBB3odstMk&#10;NDsbsmsS++u7BcHbfHzPWax6U4mWGldaVjAZRyCIM6tLzhWcT7tRDMJ5ZI2VZVJwJwer5ctggam2&#10;HR+oPfpchBB2KSoovK9TKV1WkEE3tjVx4L5tY9AH2ORSN9iFcFPJaRS9S4Mlh4YCa9oUlP0cb0ZB&#10;fI/Npb3sP670xd32d69n62Gi1Ntrv56D8NT7p/jh/tR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Uo3M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B1usQA&#10;AADcAAAADwAAAGRycy9kb3ducmV2LnhtbESPQWvCQBSE7wX/w/IEL6Vu9GDT6CqiKHoRqqLXR/Y1&#10;Cc2+Ddk1if56Vyj0OMzMN8xs0ZlSNFS7wrKC0TACQZxaXXCm4HzafMQgnEfWWFomBXdysJj33maY&#10;aNvyNzVHn4kAYZeggtz7KpHSpTkZdENbEQfvx9YGfZB1JnWNbYCbUo6jaCINFhwWcqxolVP6e7wZ&#10;BfE9Npfmctheac/t+nHQn8v3L6UG/W45BeGp8//hv/ZOKwhEeJ0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wdbrEAAAA3A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zQIcYA&#10;AADcAAAADwAAAGRycy9kb3ducmV2LnhtbESPQWvCQBSE7wX/w/KEXopu9NDGmI2I0tJeBKPo9ZF9&#10;TUKzb0N2m8T++m6h4HGYmW+YdDOaRvTUudqygsU8AkFcWF1zqeB8ep3FIJxH1thYJgU3crDJJg8p&#10;JtoOfKQ+96UIEHYJKqi8bxMpXVGRQTe3LXHwPm1n0AfZlVJ3OAS4aeQyip6lwZrDQoUt7SoqvvJv&#10;oyC+xebSXw5vV/rgYf9z0C/bp5VSj9NxuwbhafT38H/7XStYRgv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zQIc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FzY8UA&#10;AADcAAAADwAAAGRycy9kb3ducmV2LnhtbESP3YrCMBSE74V9h3AWvBFNrYtIt6mIoIiwC/48wKE5&#10;/WGbk9JErT69WRC8HGbmGyZd9qYRV+pcbVnBdBKBIM6trrlUcD5txgsQziNrbCyTgjs5WGYfgxQT&#10;bW98oOvRlyJA2CWooPK+TaR0eUUG3cS2xMErbGfQB9mVUnd4C3DTyDiK5tJgzWGhwpbWFeV/x4tR&#10;UO9Xs0MhT1/+d779ecTFZdFsR0oNP/vVNwhPvX+HX+2dVhBHMfyfCUdAZk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AXNjxQAAANwAAAAPAAAAAAAAAAAAAAAAAJgCAABkcnMv&#10;ZG93bnJldi54bWxQSwUGAAAAAAQABAD1AAAAigMAAAAA&#10;" fillcolor="#c0504d [3205]" strokecolor="windowText" strokeweight="1pt"/>
                    </v:group>
                  </w:pict>
                </mc:Fallback>
              </mc:AlternateContent>
            </w:r>
            <w:r w:rsidRPr="00C372FD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372F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569" w:dyaOrig="300">
                <v:shape id="_x0000_i1113" type="#_x0000_t75" style="width:127.8pt;height:15pt" o:ole="">
                  <v:imagedata r:id="rId24" o:title=""/>
                </v:shape>
                <o:OLEObject Type="Embed" ProgID="FXEquation.Equation" ShapeID="_x0000_i1113" DrawAspect="Content" ObjectID="_1486373045" r:id="rId262"/>
              </w:object>
            </w:r>
            <w:r w:rsidRPr="00C372F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21BDA" w:rsidRPr="00C372FD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C372FD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C372FD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C372F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679" w:dyaOrig="300">
                <v:shape id="_x0000_i1114" type="#_x0000_t75" style="width:133.8pt;height:15pt" o:ole="">
                  <v:imagedata r:id="rId26" o:title=""/>
                </v:shape>
                <o:OLEObject Type="Embed" ProgID="FXEquation.Equation" ShapeID="_x0000_i1114" DrawAspect="Content" ObjectID="_1486373046" r:id="rId263"/>
              </w:object>
            </w:r>
          </w:p>
          <w:p w:rsidR="00E21BDA" w:rsidRPr="00C372FD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C372FD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C372FD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C372F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692" w:dyaOrig="300">
                <v:shape id="_x0000_i1115" type="#_x0000_t75" style="width:135pt;height:15pt" o:ole="">
                  <v:imagedata r:id="rId28" o:title=""/>
                </v:shape>
                <o:OLEObject Type="Embed" ProgID="FXEquation.Equation" ShapeID="_x0000_i1115" DrawAspect="Content" ObjectID="_1486373047" r:id="rId264"/>
              </w:object>
            </w:r>
          </w:p>
          <w:p w:rsidR="00E21BDA" w:rsidRPr="00C372FD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C372FD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C372FD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C372F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609" w:dyaOrig="300">
                <v:shape id="_x0000_i1116" type="#_x0000_t75" style="width:130.85pt;height:15pt" o:ole="">
                  <v:imagedata r:id="rId30" o:title=""/>
                </v:shape>
                <o:OLEObject Type="Embed" ProgID="FXEquation.Equation" ShapeID="_x0000_i1116" DrawAspect="Content" ObjectID="_1486373048" r:id="rId265"/>
              </w:objec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Pr="00665324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665324">
              <w:rPr>
                <w:rFonts w:ascii="Times New Roman" w:hAnsi="Times New Roman"/>
                <w:sz w:val="24"/>
                <w:szCs w:val="24"/>
              </w:rPr>
              <w:t>Measure the size of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66532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08" w:dyaOrig="300">
                <v:shape id="_x0000_i1117" type="#_x0000_t75" style="width:30pt;height:15pt" o:ole="">
                  <v:imagedata r:id="rId32" o:title=""/>
                </v:shape>
                <o:OLEObject Type="Embed" ProgID="FXEquation.Equation" ShapeID="_x0000_i1117" DrawAspect="Content" ObjectID="_1486373049" r:id="rId26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65324">
              <w:rPr>
                <w:rFonts w:ascii="Times New Roman" w:hAnsi="Times New Roman"/>
                <w:sz w:val="24"/>
                <w:szCs w:val="24"/>
              </w:rPr>
              <w:t xml:space="preserve"> with a protractor.</w:t>
            </w:r>
          </w:p>
          <w:p w:rsidR="00E21BDA" w:rsidRDefault="002A230B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88" type="#_x0000_t75" style="position:absolute;margin-left:213.75pt;margin-top:-.3pt;width:202.05pt;height:161.9pt;z-index:251707392">
                  <v:imagedata r:id="rId267" o:title=""/>
                </v:shape>
                <o:OLEObject Type="Embed" ProgID="FXDraw.Graphic" ShapeID="_x0000_s1288" DrawAspect="Content" ObjectID="_1486373175" r:id="rId268"/>
              </w:objec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Pr="00665324" w:rsidRDefault="00E21BDA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66532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0112" behindDoc="0" locked="0" layoutInCell="1" allowOverlap="1" wp14:anchorId="58BB8DD6" wp14:editId="2E3D3537">
                      <wp:simplePos x="0" y="0"/>
                      <wp:positionH relativeFrom="column">
                        <wp:posOffset>1336675</wp:posOffset>
                      </wp:positionH>
                      <wp:positionV relativeFrom="paragraph">
                        <wp:posOffset>93345</wp:posOffset>
                      </wp:positionV>
                      <wp:extent cx="754380" cy="373380"/>
                      <wp:effectExtent l="0" t="0" r="26670" b="26670"/>
                      <wp:wrapNone/>
                      <wp:docPr id="203" name="Rectangle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3E42B5" w:rsidRPr="003E42B5" w:rsidRDefault="003E42B5" w:rsidP="003E42B5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4"/>
                                    </w:rPr>
                                  </w:pPr>
                                  <w:r w:rsidRPr="003E42B5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4"/>
                                    </w:rPr>
                                    <w:t>46</w:t>
                                  </w:r>
                                  <w:r w:rsidRPr="003E42B5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4"/>
                                      <w:vertAlign w:val="superscript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BB8DD6" id="Rectangle 203" o:spid="_x0000_s1038" style="position:absolute;margin-left:105.25pt;margin-top:7.35pt;width:59.4pt;height:29.4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" filled="f" strokecolor="windowText" strokeweight="1.5pt">
                      <v:textbox>
                        <w:txbxContent>
                          <w:p w:rsidR="003E42B5" w:rsidRPr="003E42B5" w:rsidRDefault="003E42B5" w:rsidP="003E42B5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4"/>
                              </w:rPr>
                            </w:pPr>
                            <w:r w:rsidRPr="003E42B5"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4"/>
                              </w:rPr>
                              <w:t>46</w:t>
                            </w:r>
                            <w:r w:rsidRPr="003E42B5"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4"/>
                                <w:vertAlign w:val="superscript"/>
                              </w:rPr>
                              <w:t>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6532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                                  o</w:t>
            </w:r>
          </w:p>
          <w:p w:rsidR="00E21BDA" w:rsidRPr="00665324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65324">
              <w:rPr>
                <w:rFonts w:ascii="Times New Roman" w:hAnsi="Times New Roman"/>
                <w:color w:val="FF0000"/>
                <w:sz w:val="24"/>
                <w:szCs w:val="24"/>
              </w:rPr>
              <w:object w:dxaOrig="1407" w:dyaOrig="441">
                <v:shape id="_x0000_i1118" type="#_x0000_t75" style="width:70.2pt;height:21.6pt" o:ole="">
                  <v:imagedata r:id="rId36" o:title=""/>
                </v:shape>
                <o:OLEObject Type="Embed" ProgID="FXEquation.Equation" ShapeID="_x0000_i1118" DrawAspect="Content" ObjectID="_1486373050" r:id="rId269"/>
              </w:object>
            </w:r>
            <w:r w:rsidRPr="00665324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size of  </w:t>
            </w:r>
            <w:r w:rsidRPr="0047124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88" w:dyaOrig="300">
                <v:shape id="_x0000_i1119" type="#_x0000_t75" style="width:44.4pt;height:15pt" o:ole="">
                  <v:imagedata r:id="rId38" o:title=""/>
                </v:shape>
                <o:OLEObject Type="Embed" ProgID="FXEquation.Equation" ShapeID="_x0000_i1119" DrawAspect="Content" ObjectID="_1486373051" r:id="rId27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E21BDA" w:rsidRDefault="002A230B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89" type="#_x0000_t75" style="position:absolute;margin-left:240.75pt;margin-top:1.5pt;width:189.5pt;height:101.9pt;z-index:251708416">
                  <v:imagedata r:id="rId40" o:title=""/>
                </v:shape>
                <o:OLEObject Type="Embed" ProgID="FXDraw.Graphic" ShapeID="_x0000_s1289" DrawAspect="Content" ObjectID="_1486373176" r:id="rId271"/>
              </w:objec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3E42B5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47124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585" w:dyaOrig="300">
                <v:shape id="_x0000_i1120" type="#_x0000_t75" style="width:129pt;height:15pt" o:ole="">
                  <v:imagedata r:id="rId272" o:title=""/>
                </v:shape>
                <o:OLEObject Type="Embed" ProgID="FXEquation.Equation" ShapeID="_x0000_i1120" DrawAspect="Content" ObjectID="_1486373052" r:id="rId273"/>
              </w:objec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Pr="00665324" w:rsidRDefault="00E21BDA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66532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1136" behindDoc="0" locked="0" layoutInCell="1" allowOverlap="1" wp14:anchorId="7D2F5D16" wp14:editId="1D131A97">
                      <wp:simplePos x="0" y="0"/>
                      <wp:positionH relativeFrom="column">
                        <wp:posOffset>1336675</wp:posOffset>
                      </wp:positionH>
                      <wp:positionV relativeFrom="paragraph">
                        <wp:posOffset>93345</wp:posOffset>
                      </wp:positionV>
                      <wp:extent cx="754380" cy="373380"/>
                      <wp:effectExtent l="0" t="0" r="26670" b="26670"/>
                      <wp:wrapNone/>
                      <wp:docPr id="204" name="Rectangle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3E42B5" w:rsidRPr="003E42B5" w:rsidRDefault="003E42B5" w:rsidP="003E42B5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40"/>
                                      <w:szCs w:val="32"/>
                                    </w:rPr>
                                  </w:pPr>
                                  <w:r w:rsidRPr="003E42B5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40"/>
                                      <w:szCs w:val="32"/>
                                    </w:rPr>
                                    <w:t>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2F5D16" id="Rectangle 204" o:spid="_x0000_s1039" style="position:absolute;margin-left:105.25pt;margin-top:7.35pt;width:59.4pt;height:29.4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" filled="f" strokecolor="windowText" strokeweight="1.5pt">
                      <v:textbox>
                        <w:txbxContent>
                          <w:p w:rsidR="003E42B5" w:rsidRPr="003E42B5" w:rsidRDefault="003E42B5" w:rsidP="003E42B5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40"/>
                                <w:szCs w:val="32"/>
                              </w:rPr>
                            </w:pPr>
                            <w:r w:rsidRPr="003E42B5">
                              <w:rPr>
                                <w:rFonts w:ascii="Times New Roman" w:hAnsi="Times New Roman"/>
                                <w:color w:val="000000" w:themeColor="text1"/>
                                <w:sz w:val="40"/>
                                <w:szCs w:val="32"/>
                              </w:rPr>
                              <w:t>50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6532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                                  o</w:t>
            </w:r>
          </w:p>
          <w:p w:rsidR="00E21BDA" w:rsidRPr="00665324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65324">
              <w:rPr>
                <w:rFonts w:ascii="Times New Roman" w:hAnsi="Times New Roman"/>
                <w:color w:val="FF0000"/>
                <w:sz w:val="24"/>
                <w:szCs w:val="24"/>
              </w:rPr>
              <w:object w:dxaOrig="1578" w:dyaOrig="441">
                <v:shape id="_x0000_i1121" type="#_x0000_t75" style="width:78.6pt;height:21.6pt" o:ole="">
                  <v:imagedata r:id="rId42" o:title=""/>
                </v:shape>
                <o:OLEObject Type="Embed" ProgID="FXEquation.Equation" ShapeID="_x0000_i1121" DrawAspect="Content" ObjectID="_1486373053" r:id="rId274"/>
              </w:object>
            </w:r>
            <w:r w:rsidRPr="00665324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21BDA" w:rsidRPr="0087101C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290" type="#_x0000_t75" style="position:absolute;margin-left:205.85pt;margin-top:12.75pt;width:175.65pt;height:109.85pt;z-index:251709440;mso-position-horizontal-relative:text;mso-position-vertical-relative:text">
                  <v:imagedata r:id="rId275" o:title=""/>
                </v:shape>
                <o:OLEObject Type="Embed" ProgID="FXDraw.Graphic" ShapeID="_x0000_s1290" DrawAspect="Content" ObjectID="_1486373177" r:id="rId276"/>
              </w:object>
            </w:r>
            <w:r w:rsidR="00E21BDA">
              <w:t xml:space="preserve"> </w:t>
            </w:r>
            <w:r w:rsidR="00E21BDA" w:rsidRPr="0087101C">
              <w:object w:dxaOrig="1212" w:dyaOrig="300">
                <v:shape id="_x0000_i1122" type="#_x0000_t75" style="width:60pt;height:15pt" o:ole="">
                  <v:imagedata r:id="rId46" o:title=""/>
                </v:shape>
                <o:OLEObject Type="Embed" ProgID="FXEquation.Equation" ShapeID="_x0000_i1122" DrawAspect="Content" ObjectID="_1486373054" r:id="rId277"/>
              </w:object>
            </w:r>
            <w:r w:rsidR="00E21BDA" w:rsidRPr="0087101C">
              <w:t xml:space="preserve"> </w:t>
            </w:r>
          </w:p>
          <w:p w:rsidR="00E21BDA" w:rsidRDefault="00E21BDA" w:rsidP="002F71C3">
            <w:pPr>
              <w:pStyle w:val="QuestionStyle"/>
            </w:pPr>
          </w:p>
          <w:p w:rsidR="00E21BDA" w:rsidRPr="0087101C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87101C" w:rsidRDefault="00E21BDA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87101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2160" behindDoc="0" locked="0" layoutInCell="1" allowOverlap="1" wp14:anchorId="5A354133" wp14:editId="481325EE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205" name="Group 2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0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704DCC" id="Group 205" o:spid="_x0000_s1026" style="position:absolute;margin-left:18.8pt;margin-top:.9pt;width:13.5pt;height:74.4pt;z-index:25161216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VIVcUA&#10;AADcAAAADwAAAGRycy9kb3ducmV2LnhtbESPQWvCQBSE70L/w/IKvYhu6kFj6ipSqehFMC32+si+&#10;JqHZtyG7JtFf7wqCx2FmvmEWq95UoqXGlZYVvI8jEMSZ1SXnCn6+v0YxCOeRNVaWScGFHKyWL4MF&#10;Jtp2fKQ29bkIEHYJKii8rxMpXVaQQTe2NXHw/mxj0AfZ5FI32AW4qeQkiqbSYMlhocCaPgvK/tOz&#10;URBfYnNqT4ftL+2521wPerYezpV6e+3XHyA89f4ZfrR3WsEkmsL9TDg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1UhVxQAAANw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ntzsUA&#10;AADc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EU3ieC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me3OxQAAANw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Z5vMIA&#10;AADc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yisDacCUd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Bnm8wgAAANwAAAAPAAAAAAAAAAAAAAAAAJgCAABkcnMvZG93&#10;bnJldi54bWxQSwUGAAAAAAQABAD1AAAAhw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XhEsYA&#10;AADcAAAADwAAAGRycy9kb3ducmV2LnhtbESP3WrCQBSE7wt9h+UUvCl101jERleRgkGEFqJ9gEP2&#10;5AezZ0N289M+vVsoeDnMzDfMZjeZRgzUudqygtd5BII4t7rmUsH35fCyAuE8ssbGMin4IQe77ePD&#10;BhNtR85oOPtSBAi7BBVU3reJlC6vyKCb25Y4eIXtDPogu1LqDscAN42Mo2gpDdYcFips6aOi/Hru&#10;jYL6tF9khby8+a9l+vkbF/2qSZ+Vmj1N+zUIT5O/h//bR60gjt7h70w4AnJ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KXhEsYAAADcAAAADwAAAAAAAAAAAAAAAACYAgAAZHJz&#10;L2Rvd25yZXYueG1sUEsFBgAAAAAEAAQA9QAAAIsDAAAAAA==&#10;" fillcolor="#c0504d [3205]" strokecolor="windowText" strokeweight="1pt"/>
                    </v:group>
                  </w:pict>
                </mc:Fallback>
              </mc:AlternateContent>
            </w:r>
            <w:r w:rsidRPr="0087101C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7101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44" w:dyaOrig="300">
                <v:shape id="_x0000_i1123" type="#_x0000_t75" style="width:42pt;height:15pt" o:ole="">
                  <v:imagedata r:id="rId48" o:title=""/>
                </v:shape>
                <o:OLEObject Type="Embed" ProgID="FXEquation.Equation" ShapeID="_x0000_i1123" DrawAspect="Content" ObjectID="_1486373055" r:id="rId278"/>
              </w:object>
            </w:r>
            <w:r w:rsidRPr="0087101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21BDA" w:rsidRPr="0087101C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87101C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87101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7101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57" w:dyaOrig="300">
                <v:shape id="_x0000_i1124" type="#_x0000_t75" style="width:42.6pt;height:15pt" o:ole="">
                  <v:imagedata r:id="rId50" o:title=""/>
                </v:shape>
                <o:OLEObject Type="Embed" ProgID="FXEquation.Equation" ShapeID="_x0000_i1124" DrawAspect="Content" ObjectID="_1486373056" r:id="rId279"/>
              </w:object>
            </w:r>
          </w:p>
          <w:p w:rsidR="00E21BDA" w:rsidRPr="0087101C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87101C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87101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7101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31" w:dyaOrig="300">
                <v:shape id="_x0000_i1125" type="#_x0000_t75" style="width:42pt;height:15pt" o:ole="">
                  <v:imagedata r:id="rId52" o:title=""/>
                </v:shape>
                <o:OLEObject Type="Embed" ProgID="FXEquation.Equation" ShapeID="_x0000_i1125" DrawAspect="Content" ObjectID="_1486373057" r:id="rId280"/>
              </w:object>
            </w:r>
          </w:p>
          <w:p w:rsidR="00E21BDA" w:rsidRPr="0087101C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87101C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87101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7101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44" w:dyaOrig="300">
                <v:shape id="_x0000_i1126" type="#_x0000_t75" style="width:42pt;height:15pt" o:ole="">
                  <v:imagedata r:id="rId54" o:title=""/>
                </v:shape>
                <o:OLEObject Type="Embed" ProgID="FXEquation.Equation" ShapeID="_x0000_i1126" DrawAspect="Content" ObjectID="_1486373058" r:id="rId281"/>
              </w:object>
            </w:r>
          </w:p>
          <w:p w:rsidR="00E21BDA" w:rsidRPr="0087101C" w:rsidRDefault="00E21BDA" w:rsidP="002F71C3">
            <w:pPr>
              <w:pStyle w:val="QuestionStyle"/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291" type="#_x0000_t75" style="position:absolute;margin-left:200.8pt;margin-top:-2.2pt;width:220.2pt;height:141.25pt;z-index:251710464;mso-position-horizontal-relative:text;mso-position-vertical-relative:text">
                  <v:imagedata r:id="rId56" o:title=""/>
                </v:shape>
                <o:OLEObject Type="Embed" ProgID="FXDraw.Graphic" ShapeID="_x0000_s1291" DrawAspect="Content" ObjectID="_1486373178" r:id="rId282"/>
              </w:object>
            </w:r>
            <w:r w:rsidR="00E21BDA">
              <w:t xml:space="preserve">What is the value of  </w:t>
            </w:r>
            <w:r w:rsidR="00E21BDA" w:rsidRPr="0087101C">
              <w:rPr>
                <w:position w:val="-6"/>
              </w:rPr>
              <w:object w:dxaOrig="355" w:dyaOrig="300">
                <v:shape id="_x0000_i1127" type="#_x0000_t75" style="width:17.4pt;height:15pt" o:ole="">
                  <v:imagedata r:id="rId58" o:title=""/>
                </v:shape>
                <o:OLEObject Type="Embed" ProgID="FXEquation.Equation" ShapeID="_x0000_i1127" DrawAspect="Content" ObjectID="_1486373059" r:id="rId283"/>
              </w:object>
            </w:r>
            <w:r w:rsidR="00E21BDA">
              <w:t xml:space="preserve"> </w:t>
            </w: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  <w:p w:rsidR="00E21BDA" w:rsidRPr="00BD702F" w:rsidRDefault="00E21BDA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3184" behindDoc="0" locked="0" layoutInCell="1" allowOverlap="1" wp14:anchorId="7E0ECBEF" wp14:editId="18B28C0F">
                      <wp:simplePos x="0" y="0"/>
                      <wp:positionH relativeFrom="column">
                        <wp:posOffset>899603</wp:posOffset>
                      </wp:positionH>
                      <wp:positionV relativeFrom="paragraph">
                        <wp:posOffset>128565</wp:posOffset>
                      </wp:positionV>
                      <wp:extent cx="754380" cy="373380"/>
                      <wp:effectExtent l="0" t="0" r="26670" b="26670"/>
                      <wp:wrapNone/>
                      <wp:docPr id="210" name="Rectangle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BC1AF5" id="Rectangle 210" o:spid="_x0000_s1026" style="position:absolute;margin-left:70.85pt;margin-top:10.1pt;width:59.4pt;height:29.4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" filled="f" strokecolor="windowText" strokeweight="1.5pt"/>
                  </w:pict>
                </mc:Fallback>
              </mc:AlternateContent>
            </w:r>
          </w:p>
          <w:p w:rsidR="00E21BDA" w:rsidRPr="00BD702F" w:rsidRDefault="00E21BDA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</w:t>
            </w:r>
            <w:r w:rsidRPr="00665324">
              <w:rPr>
                <w:rFonts w:ascii="Times New Roman" w:hAnsi="Times New Roman"/>
                <w:color w:val="FF0000"/>
                <w:sz w:val="24"/>
                <w:szCs w:val="24"/>
              </w:rPr>
              <w:object w:dxaOrig="778" w:dyaOrig="441">
                <v:shape id="_x0000_i1128" type="#_x0000_t75" style="width:38.4pt;height:21.6pt" o:ole="">
                  <v:imagedata r:id="rId60" o:title=""/>
                </v:shape>
                <o:OLEObject Type="Embed" ProgID="FXEquation.Equation" ShapeID="_x0000_i1128" DrawAspect="Content" ObjectID="_1486373060" r:id="rId284"/>
              </w:object>
            </w:r>
            <w:r w:rsidR="003E42B5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</w:t>
            </w:r>
            <w:r w:rsidR="003E42B5" w:rsidRPr="003E42B5">
              <w:rPr>
                <w:rFonts w:ascii="Times New Roman" w:hAnsi="Times New Roman"/>
                <w:noProof/>
                <w:sz w:val="36"/>
                <w:szCs w:val="24"/>
                <w:lang w:eastAsia="en-AU"/>
              </w:rPr>
              <w:t>67</w:t>
            </w:r>
            <w:r w:rsidR="003E42B5" w:rsidRPr="003E42B5">
              <w:rPr>
                <w:rFonts w:ascii="Times New Roman" w:hAnsi="Times New Roman"/>
                <w:noProof/>
                <w:sz w:val="36"/>
                <w:szCs w:val="24"/>
                <w:vertAlign w:val="superscript"/>
                <w:lang w:eastAsia="en-AU"/>
              </w:rPr>
              <w:t>o</w:t>
            </w: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             o</w:t>
            </w:r>
          </w:p>
          <w:p w:rsidR="00E21BDA" w:rsidRPr="00BD702F" w:rsidRDefault="00E21BDA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</w:t>
            </w: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Pr="00EE2CE9" w:rsidRDefault="002A230B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92" type="#_x0000_t75" style="position:absolute;margin-left:240.75pt;margin-top:.9pt;width:131.85pt;height:112.65pt;z-index:251711488;mso-position-horizontal-relative:text;mso-position-vertical-relative:text">
                  <v:imagedata r:id="rId62" o:title=""/>
                </v:shape>
                <o:OLEObject Type="Embed" ProgID="FXDraw.Graphic" ShapeID="_x0000_s1292" DrawAspect="Content" ObjectID="_1486373179" r:id="rId285"/>
              </w:object>
            </w:r>
            <w:r w:rsidR="00E21BDA" w:rsidRPr="00EE2CE9">
              <w:rPr>
                <w:rFonts w:ascii="Times New Roman" w:hAnsi="Times New Roman"/>
                <w:sz w:val="24"/>
                <w:szCs w:val="24"/>
              </w:rPr>
              <w:t>Which statement is true?</w:t>
            </w:r>
          </w:p>
          <w:p w:rsidR="00E21BDA" w:rsidRPr="00EE2CE9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EE2CE9" w:rsidRDefault="00E21BDA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EE2CE9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4208" behindDoc="0" locked="0" layoutInCell="1" allowOverlap="1" wp14:anchorId="157B087E" wp14:editId="2C01760F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36195</wp:posOffset>
                      </wp:positionV>
                      <wp:extent cx="171450" cy="1002030"/>
                      <wp:effectExtent l="0" t="0" r="19050" b="26670"/>
                      <wp:wrapNone/>
                      <wp:docPr id="211" name="Group 2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100203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1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515087" id="Group 211" o:spid="_x0000_s1026" style="position:absolute;margin-left:19.3pt;margin-top:2.85pt;width:13.5pt;height:78.9pt;z-index:251614208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fYi8YA&#10;AADcAAAADwAAAGRycy9kb3ducmV2LnhtbESPT2vCQBTE70K/w/IKXqRuzEHT6CrSUrEXwT/o9ZF9&#10;TUKzb0N2m0Q/vVsQPA4z8xtmsepNJVpqXGlZwWQcgSDOrC45V3A6fr0lIJxH1lhZJgVXcrBavgwW&#10;mGrb8Z7ag89FgLBLUUHhfZ1K6bKCDLqxrYmD92Mbgz7IJpe6wS7ATSXjKJpKgyWHhQJr+igo+z38&#10;GQXJNTHn9rzbXOibu8/bTs/Wo3elhq/9eg7CU++f4Ud7qxXEkxj+z4QjIJ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fYi8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t9EMUA&#10;AADcAAAADwAAAGRycy9kb3ducmV2LnhtbESPQWvCQBSE74X+h+UVvJS6UaGN0VVEUfQi1IpeH9nX&#10;JDT7NmTXJPrrXUHocZiZb5jpvDOlaKh2hWUFg34Egji1uuBMwfFn/RGDcB5ZY2mZFFzJwXz2+jLF&#10;RNuWv6k5+EwECLsEFeTeV4mULs3JoOvbijh4v7Y26IOsM6lrbAPclHIYRZ/SYMFhIceKljmlf4eL&#10;URBfY3NqTvvNmXbcrm57/bV4HyvVe+sWExCeOv8ffra3WsFwMILHmXA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e30QxQAAANw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3YUcYA&#10;AADcAAAADwAAAGRycy9kb3ducmV2LnhtbESP3WrCQBSE7wt9h+UUvCm6MQaR1FVEMEihBX8e4JA9&#10;+aHZsyG7JtGn7wqFXg4z8w2z3o6mET11rrasYD6LQBDnVtdcKrheDtMVCOeRNTaWScGdHGw3ry9r&#10;TLUd+ET92ZciQNilqKDyvk2ldHlFBt3MtsTBK2xn0AfZlVJ3OAS4aWQcRUtpsOawUGFL+4ryn/PN&#10;KKg/d4tTIS+J/15mX4+4uK2a7F2pydu4+wDhafT/4b/2USuI5wk8z4Qj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33YUcYAAADcAAAADwAAAAAAAAAAAAAAAACYAgAAZHJz&#10;L2Rvd25yZXYueG1sUEsFBgAAAAAEAAQA9QAAAIsDAAAAAA==&#10;" fillcolor="#c0504d [3205]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5A/8UA&#10;AADcAAAADwAAAGRycy9kb3ducmV2LnhtbESPQWvCQBSE74X+h+UVvJS6UbCN0VVEUfQi1IpeH9nX&#10;JDT7NmTXJPrrXUHocZiZb5jpvDOlaKh2hWUFg34Egji1uuBMwfFn/RGDcB5ZY2mZFFzJwXz2+jLF&#10;RNuWv6k5+EwECLsEFeTeV4mULs3JoOvbijh4v7Y26IOsM6lrbAPclHIYRZ/SYMFhIceKljmlf4eL&#10;URBfY3NqTvvNmXbcrm57/bV4HyvVe+sWExCeOv8ffra3WsFwMILHmXA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3kD/xQAAANw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EE2CE9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E42B5" w:rsidRPr="00EE2CE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494" w:dyaOrig="330">
                <v:shape id="_x0000_i1129" type="#_x0000_t75" style="width:124.2pt;height:16.8pt" o:ole="">
                  <v:imagedata r:id="rId286" o:title=""/>
                </v:shape>
                <o:OLEObject Type="Embed" ProgID="FXEquation.Equation" ShapeID="_x0000_i1129" DrawAspect="Content" ObjectID="_1486373061" r:id="rId287"/>
              </w:object>
            </w:r>
            <w:r w:rsidRPr="00EE2CE9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21BDA" w:rsidRPr="00EE2CE9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EE2CE9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EE2CE9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EE2CE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494" w:dyaOrig="330">
                <v:shape id="_x0000_i1130" type="#_x0000_t75" style="width:124.8pt;height:16.8pt" o:ole="">
                  <v:imagedata r:id="rId66" o:title=""/>
                </v:shape>
                <o:OLEObject Type="Embed" ProgID="FXEquation.Equation" ShapeID="_x0000_i1130" DrawAspect="Content" ObjectID="_1486373062" r:id="rId288"/>
              </w:object>
            </w:r>
          </w:p>
          <w:p w:rsidR="00E21BDA" w:rsidRPr="00EE2CE9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EE2CE9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EE2CE9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EE2CE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508" w:dyaOrig="330">
                <v:shape id="_x0000_i1131" type="#_x0000_t75" style="width:125.4pt;height:16.8pt" o:ole="">
                  <v:imagedata r:id="rId68" o:title=""/>
                </v:shape>
                <o:OLEObject Type="Embed" ProgID="FXEquation.Equation" ShapeID="_x0000_i1131" DrawAspect="Content" ObjectID="_1486373063" r:id="rId289"/>
              </w:object>
            </w:r>
          </w:p>
          <w:p w:rsidR="00E21BDA" w:rsidRPr="00EE2CE9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EE2CE9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EE2CE9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EE2CE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494" w:dyaOrig="330">
                <v:shape id="_x0000_i1132" type="#_x0000_t75" style="width:124.8pt;height:16.8pt" o:ole="">
                  <v:imagedata r:id="rId70" o:title=""/>
                </v:shape>
                <o:OLEObject Type="Embed" ProgID="FXEquation.Equation" ShapeID="_x0000_i1132" DrawAspect="Content" ObjectID="_1486373064" r:id="rId290"/>
              </w:object>
            </w:r>
          </w:p>
          <w:p w:rsidR="00E21BDA" w:rsidRDefault="00E21BDA" w:rsidP="002F71C3">
            <w:pPr>
              <w:pStyle w:val="QuestionStyle"/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are the sizes of the two angles </w: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832" w:dyaOrig="300">
                <v:shape id="_x0000_i1133" type="#_x0000_t75" style="width:91.25pt;height:15pt" o:ole="">
                  <v:imagedata r:id="rId72" o:title=""/>
                </v:shape>
                <o:OLEObject Type="Embed" ProgID="FXEquation.Equation" ShapeID="_x0000_i1133" DrawAspect="Content" ObjectID="_1486373065" r:id="rId29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respectively?</w:t>
            </w:r>
          </w:p>
          <w:p w:rsidR="00E21BDA" w:rsidRDefault="002A230B" w:rsidP="00E21BDA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noProof/>
                <w:lang w:eastAsia="en-AU"/>
              </w:rPr>
              <w:object w:dxaOrig="1440" w:dyaOrig="1440">
                <v:shape id="_x0000_s1293" type="#_x0000_t75" style="position:absolute;margin-left:227.6pt;margin-top:1.2pt;width:195.9pt;height:108.95pt;z-index:251712512">
                  <v:imagedata r:id="rId74" o:title=""/>
                </v:shape>
                <o:OLEObject Type="Embed" ProgID="FXDraw.Graphic" ShapeID="_x0000_s1293" DrawAspect="Content" ObjectID="_1486373180" r:id="rId292"/>
              </w:object>
            </w:r>
          </w:p>
          <w:p w:rsidR="00E21BDA" w:rsidRDefault="00E21BDA" w:rsidP="00E21BDA">
            <w:pPr>
              <w:tabs>
                <w:tab w:val="left" w:pos="8326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5232" behindDoc="0" locked="0" layoutInCell="1" allowOverlap="1" wp14:anchorId="1E764172" wp14:editId="39B981D7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262" name="Group 2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6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21BDA" w:rsidRDefault="00E21BDA" w:rsidP="00E21BD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21BDA" w:rsidRDefault="00E21BDA" w:rsidP="00E21BD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21BDA" w:rsidRDefault="00E21BDA" w:rsidP="00E21BD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21BDA" w:rsidRDefault="00E21BDA" w:rsidP="00E21BD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764172" id="Group 262" o:spid="_x0000_s1040" style="position:absolute;margin-left:18.85pt;margin-top:.9pt;width:13.5pt;height:74.4pt;z-index:25161523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">
                      <v:roundrect id="AutoShape 3" o:spid="_x0000_s1041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IzWMUA&#10;AADcAAAADwAAAGRycy9kb3ducmV2LnhtbESP3YrCMBSE7wXfIRxhb2RNrVKkaxQRlEVYoeoDHJrT&#10;H2xOShO1u09vFgQvh5n5hlmue9OIO3WutqxgOolAEOdW11wquJx3nwsQziNrbCyTgl9ysF4NB0tM&#10;tX1wRveTL0WAsEtRQeV9m0rp8ooMuoltiYNX2M6gD7Irpe7wEeCmkXEUJdJgzWGhwpa2FeXX080o&#10;qA+bWVbI89wfk/3PX1zcFs1+rNTHqN98gfDU+3f41f7WCuJkBv9nw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kjNYxQAAANwAAAAPAAAAAAAAAAAAAAAAAJgCAABkcnMv&#10;ZG93bnJldi54bWxQSwUGAAAAAAQABAD1AAAAigMAAAAA&#10;" fillcolor="#c0504d [3205]" strokecolor="windowText" strokeweight="1pt">
                        <v:textbox>
                          <w:txbxContent>
                            <w:p w:rsidR="00E21BDA" w:rsidRDefault="00E21BDA" w:rsidP="00E21BD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42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SWGcYA&#10;AADcAAAADwAAAGRycy9kb3ducmV2LnhtbESPQWvCQBSE74L/YXlCL0U3laJp6iZIi6W9CGqx10f2&#10;mQSzb0N2TWJ/fbcgeBxm5htmlQ2mFh21rrKs4GkWgSDOra64UPB92ExjEM4ja6wtk4IrOcjS8WiF&#10;ibY976jb+0IECLsEFZTeN4mULi/JoJvZhjh4J9sa9EG2hdQt9gFuajmPooU0WHFYKLGht5Ly8/5i&#10;FMTX2By74/bjh764f//d6uX68UWph8mwfgXhafD38K39qRXMF8/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5SWGcYAAADcAAAADwAAAAAAAAAAAAAAAACYAgAAZHJz&#10;L2Rvd25yZXYueG1sUEsFBgAAAAAEAAQA9QAAAIsDAAAAAA==&#10;" strokecolor="windowText" strokeweight="1pt">
                        <v:textbox>
                          <w:txbxContent>
                            <w:p w:rsidR="00E21BDA" w:rsidRDefault="00E21BDA" w:rsidP="00E21BD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43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gzgsYA&#10;AADcAAAADwAAAGRycy9kb3ducmV2LnhtbESPQWvCQBSE74L/YXlCL0U3Fapp6iZIi6W9CGqx10f2&#10;mQSzb0N2TWJ/fbcgeBxm5htmlQ2mFh21rrKs4GkWgSDOra64UPB92ExjEM4ja6wtk4IrOcjS8WiF&#10;ibY976jb+0IECLsEFZTeN4mULi/JoJvZhjh4J9sa9EG2hdQt9gFuajmPooU0WHFYKLGht5Ly8/5i&#10;FMTX2By74/bjh764f//d6uX68UWph8mwfgXhafD38K39qRXMF8/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NgzgsYAAADcAAAADwAAAAAAAAAAAAAAAACYAgAAZHJz&#10;L2Rvd25yZXYueG1sUEsFBgAAAAAEAAQA9QAAAIsDAAAAAA==&#10;" strokecolor="windowText" strokeweight="1pt">
                        <v:textbox>
                          <w:txbxContent>
                            <w:p w:rsidR="00E21BDA" w:rsidRDefault="00E21BDA" w:rsidP="00E21BD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44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qt9cYA&#10;AADcAAAADwAAAGRycy9kb3ducmV2LnhtbESPT2vCQBTE70K/w/IKvUjd1ENMo6tIpaVeBP+g10f2&#10;NQnNvg3ZNYl+elcQPA4z8xtmtuhNJVpqXGlZwccoAkGcWV1yruCw/35PQDiPrLGyTAou5GAxfxnM&#10;MNW24y21O5+LAGGXooLC+zqV0mUFGXQjWxMH7882Bn2QTS51g12Am0qOoyiWBksOCwXW9FVQ9r87&#10;GwXJJTHH9rj5OdGau9V1oyfL4adSb6/9cgrCU++f4Uf7VysYxzHcz4Qj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qt9cYAAADcAAAADwAAAAAAAAAAAAAAAACYAgAAZHJz&#10;L2Rvd25yZXYueG1sUEsFBgAAAAAEAAQA9QAAAIsDAAAAAA==&#10;" strokecolor="windowText" strokeweight="1pt">
                        <v:textbox>
                          <w:txbxContent>
                            <w:p w:rsidR="00E21BDA" w:rsidRDefault="00E21BDA" w:rsidP="00E21BD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60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61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E21BDA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60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106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1BDA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133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61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1BDA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133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106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2A230B" w:rsidP="00E21BDA">
            <w:pPr>
              <w:ind w:right="4144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299" type="#_x0000_t75" style="position:absolute;margin-left:217.8pt;margin-top:3.3pt;width:207.2pt;height:163.9pt;z-index:251713536;mso-position-horizontal-relative:text;mso-position-vertical-relative:text">
                  <v:imagedata r:id="rId76" o:title=""/>
                </v:shape>
                <o:OLEObject Type="Embed" ProgID="FXDraw.Graphic" ShapeID="_x0000_s1299" DrawAspect="Content" ObjectID="_1486373181" r:id="rId293"/>
              </w:object>
            </w:r>
            <w:r w:rsidR="00E21BDA">
              <w:rPr>
                <w:rFonts w:ascii="Times New Roman" w:hAnsi="Times New Roman"/>
                <w:sz w:val="24"/>
                <w:szCs w:val="24"/>
              </w:rPr>
              <w:t xml:space="preserve"> Name a pair of equal angles in the heptagon shown?</w: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780130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1CB6DD44" wp14:editId="2E532A1C">
                      <wp:simplePos x="0" y="0"/>
                      <wp:positionH relativeFrom="column">
                        <wp:posOffset>1774825</wp:posOffset>
                      </wp:positionH>
                      <wp:positionV relativeFrom="paragraph">
                        <wp:posOffset>121285</wp:posOffset>
                      </wp:positionV>
                      <wp:extent cx="390525" cy="285750"/>
                      <wp:effectExtent l="0" t="0" r="28575" b="19050"/>
                      <wp:wrapNone/>
                      <wp:docPr id="392" name="Rectangle 3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52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80130" w:rsidRPr="00780130" w:rsidRDefault="00780130" w:rsidP="00780130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Q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B6DD44" id="Rectangle 392" o:spid="_x0000_s1045" style="position:absolute;margin-left:139.75pt;margin-top:9.55pt;width:30.75pt;height:22.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">
                      <v:textbox>
                        <w:txbxContent>
                          <w:p w:rsidR="00780130" w:rsidRPr="00780130" w:rsidRDefault="00780130" w:rsidP="00780130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  <w:t>Q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21BDA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6256" behindDoc="0" locked="0" layoutInCell="1" allowOverlap="1" wp14:anchorId="478334AF" wp14:editId="0F89067A">
                      <wp:simplePos x="0" y="0"/>
                      <wp:positionH relativeFrom="column">
                        <wp:posOffset>581025</wp:posOffset>
                      </wp:positionH>
                      <wp:positionV relativeFrom="paragraph">
                        <wp:posOffset>119380</wp:posOffset>
                      </wp:positionV>
                      <wp:extent cx="390525" cy="285750"/>
                      <wp:effectExtent l="0" t="0" r="28575" b="19050"/>
                      <wp:wrapNone/>
                      <wp:docPr id="261" name="Rectangle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52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80130" w:rsidRPr="00780130" w:rsidRDefault="00CF25FB" w:rsidP="00780130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8334AF" id="Rectangle 261" o:spid="_x0000_s1046" style="position:absolute;margin-left:45.75pt;margin-top:9.4pt;width:30.75pt;height:22.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">
                      <v:textbox>
                        <w:txbxContent>
                          <w:p w:rsidR="00780130" w:rsidRPr="00780130" w:rsidRDefault="00CF25FB" w:rsidP="00780130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  <w:t>M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21BDA" w:rsidRDefault="00E21BDA" w:rsidP="00E21BDA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370" w:dyaOrig="405">
                <v:shape id="_x0000_i1134" type="#_x0000_t75" style="width:118.85pt;height:20.4pt" o:ole="">
                  <v:imagedata r:id="rId78" o:title=""/>
                </v:shape>
                <o:OLEObject Type="Embed" ProgID="FXEquation.Equation" ShapeID="_x0000_i1134" DrawAspect="Content" ObjectID="_1486373066" r:id="rId294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80130" w:rsidRDefault="00780130" w:rsidP="0078013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16CA3530" wp14:editId="6667351F">
                      <wp:simplePos x="0" y="0"/>
                      <wp:positionH relativeFrom="column">
                        <wp:posOffset>489112</wp:posOffset>
                      </wp:positionH>
                      <wp:positionV relativeFrom="paragraph">
                        <wp:posOffset>116840</wp:posOffset>
                      </wp:positionV>
                      <wp:extent cx="467360" cy="285750"/>
                      <wp:effectExtent l="0" t="0" r="27940" b="19050"/>
                      <wp:wrapNone/>
                      <wp:docPr id="394" name="Rectangle 3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7360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80130" w:rsidRPr="00780130" w:rsidRDefault="00CF25FB" w:rsidP="00780130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LMN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CA3530" id="Rectangle 394" o:spid="_x0000_s1047" style="position:absolute;margin-left:38.5pt;margin-top:9.2pt;width:36.8pt;height:22.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">
                      <v:textbox inset="0,0,0,0">
                        <w:txbxContent>
                          <w:p w:rsidR="00780130" w:rsidRPr="00780130" w:rsidRDefault="00CF25FB" w:rsidP="00780130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LMN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206DD96E" wp14:editId="313B0B68">
                      <wp:simplePos x="0" y="0"/>
                      <wp:positionH relativeFrom="column">
                        <wp:posOffset>1779905</wp:posOffset>
                      </wp:positionH>
                      <wp:positionV relativeFrom="paragraph">
                        <wp:posOffset>120015</wp:posOffset>
                      </wp:positionV>
                      <wp:extent cx="467360" cy="285750"/>
                      <wp:effectExtent l="0" t="0" r="27940" b="19050"/>
                      <wp:wrapNone/>
                      <wp:docPr id="395" name="Rectangle 3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7360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80130" w:rsidRPr="00780130" w:rsidRDefault="00780130" w:rsidP="00780130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KPQ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6DD96E" id="Rectangle 395" o:spid="_x0000_s1048" style="position:absolute;margin-left:140.15pt;margin-top:9.45pt;width:36.8pt;height:22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">
                      <v:textbox inset="0,0,0,0">
                        <w:txbxContent>
                          <w:p w:rsidR="00780130" w:rsidRPr="00780130" w:rsidRDefault="00780130" w:rsidP="00780130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KPQ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>or</w:t>
            </w:r>
          </w:p>
          <w:p w:rsidR="00780130" w:rsidRDefault="00780130" w:rsidP="00780130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370" w:dyaOrig="405">
                <v:shape id="_x0000_i1135" type="#_x0000_t75" style="width:118.85pt;height:20.4pt" o:ole="">
                  <v:imagedata r:id="rId78" o:title=""/>
                </v:shape>
                <o:OLEObject Type="Embed" ProgID="FXEquation.Equation" ShapeID="_x0000_i1135" DrawAspect="Content" ObjectID="_1486373067" r:id="rId295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21BDA" w:rsidRPr="009B6634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Pr="009B6634" w:rsidRDefault="002A230B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302" type="#_x0000_t75" style="position:absolute;margin-left:246.3pt;margin-top:.9pt;width:147.2pt;height:105.55pt;z-index:251714560;mso-position-horizontal-relative:text;mso-position-vertical-relative:text">
                  <v:imagedata r:id="rId80" o:title=""/>
                </v:shape>
                <o:OLEObject Type="Embed" ProgID="FXDraw.Graphic" ShapeID="_x0000_s1302" DrawAspect="Content" ObjectID="_1486373182" r:id="rId296"/>
              </w:object>
            </w:r>
            <w:r w:rsidR="00E21BDA">
              <w:rPr>
                <w:rFonts w:ascii="Times New Roman" w:hAnsi="Times New Roman"/>
                <w:sz w:val="24"/>
                <w:szCs w:val="24"/>
              </w:rPr>
              <w:t>Regina was asked to fin</w:t>
            </w:r>
            <w:r w:rsidR="00E21BDA" w:rsidRPr="009B6634">
              <w:rPr>
                <w:rFonts w:ascii="Times New Roman" w:hAnsi="Times New Roman"/>
                <w:sz w:val="24"/>
                <w:szCs w:val="24"/>
              </w:rPr>
              <w:t>d the size of</w:t>
            </w:r>
            <w:r w:rsidR="00E21BDA" w:rsidRPr="009B6634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841" w:dyaOrig="300">
                <v:shape id="_x0000_i1136" type="#_x0000_t75" style="width:42.6pt;height:16.2pt" o:ole="">
                  <v:imagedata r:id="rId82" o:title=""/>
                </v:shape>
                <o:OLEObject Type="Embed" ProgID="FXEquation.Equation" ShapeID="_x0000_i1136" DrawAspect="Content" ObjectID="_1486373068" r:id="rId297"/>
              </w:object>
            </w:r>
            <w:r w:rsidR="00E21BDA" w:rsidRPr="009B663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1BDA" w:rsidRPr="009B6634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She correctly answered that it was 116</w:t>
            </w:r>
            <w:r w:rsidRPr="006F62D9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1BDA" w:rsidRPr="009B6634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was her reason?</w:t>
            </w:r>
          </w:p>
          <w:p w:rsidR="00E21BDA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6F62D9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6F62D9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6F62D9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7280" behindDoc="0" locked="0" layoutInCell="1" allowOverlap="1" wp14:anchorId="41316255" wp14:editId="1E9630A5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216" name="Group 2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1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5AF684" id="Group 216" o:spid="_x0000_s1026" style="position:absolute;margin-left:18.8pt;margin-top:.9pt;width:13.5pt;height:74.4pt;z-index:25161728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9GJsYA&#10;AADcAAAADwAAAGRycy9kb3ducmV2LnhtbESP3WrCQBSE74W+w3IKvZG6SRQr0VWkUJGChagPcMie&#10;/NDs2ZDd/LRP3y0UejnMzDfM7jCZRgzUudqygngRgSDOra65VHC/vT1vQDiPrLGxTAq+yMFh/zDb&#10;YartyBkNV1+KAGGXooLK+zaV0uUVGXQL2xIHr7CdQR9kV0rd4RjgppFJFK2lwZrDQoUtvVaUf157&#10;o6B+Py6zQt5W/mN9unwnRb9pTnOlnh6n4xaEp8n/h//aZ60giV/g90w4AnL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9GJsYAAADcAAAADwAAAAAAAAAAAAAAAACYAgAAZHJz&#10;L2Rvd25yZXYueG1sUEsFBgAAAAAEAAQA9QAAAIsDAAAAAA==&#10;" fillcolor="#c0504d [3205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/vYcMA&#10;AADcAAAADwAAAGRycy9kb3ducmV2LnhtbERPy2rCQBTdF/yH4Qpuik7Mok1TJ0EslnYjqEW3l8xt&#10;EszcCZlpHv36zqLg8nDem3w0jeipc7VlBetVBIK4sLrmUsHXeb9MQDiPrLGxTAomcpBns4cNptoO&#10;fKT+5EsRQtilqKDyvk2ldEVFBt3KtsSB+7adQR9gV0rd4RDCTSPjKHqSBmsODRW2tKuouJ1+jIJk&#10;Ssylvxzer/TJw9vvQT9vH1+UWszH7SsIT6O/i//dH1pBvA5rw5lwBG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t/vYcMAAADc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NK+sYA&#10;AADcAAAADwAAAGRycy9kb3ducmV2LnhtbESPT2vCQBTE7wW/w/KEXorZ6MHGNKuI0qIXwT/Y6yP7&#10;moRm34bsNon99F2h4HGYmd8w2WowteiodZVlBdMoBkGcW11xoeByfp8kIJxH1lhbJgU3crBajp4y&#10;TLXt+UjdyRciQNilqKD0vkmldHlJBl1kG+LgfdnWoA+yLaRusQ9wU8tZHM+lwYrDQokNbUrKv08/&#10;RkFyS8y1ux4+PmnP/fb3oF/XLwulnsfD+g2Ep8E/wv/tnVYwmy7gfi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NK+s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Up2sMA&#10;AADcAAAADwAAAGRycy9kb3ducmV2LnhtbERPTWvCQBC9F/oflin0UnTTHDSm2YhUKvYimBZ7HbLT&#10;JDQ7G7JrEv313YPg8fG+s/VkWjFQ7xrLCl7nEQji0uqGKwXfXx+zBITzyBpby6TgQg7W+eNDhqm2&#10;Ix9pKHwlQgi7FBXU3neplK6syaCb2444cL+2N+gD7CupexxDuGllHEULabDh0FBjR+81lX/F2ShI&#10;Lok5DafD7oc+edxeD3q5eVkp9fw0bd5AeJr8XXxz77WCOA7zw5lwBGT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sUp2s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6F62D9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Adjacent angles are equal.</w:t>
            </w:r>
          </w:p>
          <w:p w:rsidR="00E21BDA" w:rsidRPr="006F62D9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6F62D9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6F62D9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Alternate angles are equal.</w:t>
            </w:r>
          </w:p>
          <w:p w:rsidR="00E21BDA" w:rsidRPr="006F62D9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6F62D9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6F62D9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Corresponding angles are equal.</w:t>
            </w:r>
          </w:p>
          <w:p w:rsidR="00E21BDA" w:rsidRPr="006F62D9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6F62D9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6F62D9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Vertically opposite angles are equal.</w:t>
            </w:r>
          </w:p>
          <w:p w:rsidR="00E21BDA" w:rsidRPr="009B6634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2A230B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object w:dxaOrig="1440" w:dyaOrig="1440">
                <v:shape id="_x0000_s1303" type="#_x0000_t75" style="position:absolute;margin-left:229.65pt;margin-top:4.65pt;width:123.55pt;height:140.6pt;z-index:251715584;mso-position-horizontal-relative:text;mso-position-vertical-relative:text">
                  <v:imagedata r:id="rId84" o:title=""/>
                </v:shape>
                <o:OLEObject Type="Embed" ProgID="FXDraw.Graphic" ShapeID="_x0000_s1303" DrawAspect="Content" ObjectID="_1486373183" r:id="rId298"/>
              </w:object>
            </w:r>
            <w:r w:rsidR="00E21BD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The lines </w:t>
            </w:r>
            <w:r w:rsidR="00E21BDA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PQ</w:t>
            </w:r>
            <w:r w:rsidR="00E21BD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and </w:t>
            </w:r>
            <w:r w:rsidR="00E21BDA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RS</w:t>
            </w:r>
            <w:r w:rsidR="00E21BD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are parallel.</w:t>
            </w:r>
          </w:p>
          <w:p w:rsidR="00E21BDA" w:rsidRDefault="00E21BDA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 is true?</w:t>
            </w:r>
          </w:p>
          <w:p w:rsidR="00E21BDA" w:rsidRDefault="00E21BDA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E21BDA" w:rsidRDefault="00E21BDA" w:rsidP="00E21BD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8304" behindDoc="0" locked="0" layoutInCell="1" allowOverlap="1" wp14:anchorId="02D4F4A6" wp14:editId="3EBA3B74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68580</wp:posOffset>
                      </wp:positionV>
                      <wp:extent cx="228600" cy="971550"/>
                      <wp:effectExtent l="0" t="0" r="19050" b="19050"/>
                      <wp:wrapNone/>
                      <wp:docPr id="221" name="Group 2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8600" cy="971550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222" name="AutoShape 1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" name="AutoShape 1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4" name="AutoShape 1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" name="AutoShape 1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2891FF" id="Group 221" o:spid="_x0000_s1026" style="position:absolute;margin-left:6pt;margin-top:5.4pt;width:18pt;height:76.5pt;z-index:251618304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">
                      <v:roundrect id="AutoShape 185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4y/cQA&#10;AADcAAAADwAAAGRycy9kb3ducmV2LnhtbESPQWvCQBSE7wX/w/KE3uquAUuNriKC4q007aHHZ/aZ&#10;BLNv4+4mpv313UKhx2FmvmHW29G2YiAfGsca5jMFgrh0puFKw8f74ekFRIjIBlvHpOGLAmw3k4c1&#10;5sbd+Y2GIlYiQTjkqKGOsculDGVNFsPMdcTJuzhvMSbpK2k83hPctjJT6llabDgt1NjRvqbyWvRW&#10;Q2lUr/zn8Lo8L2LxPfQ3lseb1o/TcbcCEWmM/+G/9sloyLIMfs+kI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+Mv3EAAAA3AAAAA8AAAAAAAAAAAAAAAAAmAIAAGRycy9k&#10;b3ducmV2LnhtbFBLBQYAAAAABAAEAPUAAACJAwAAAAA=&#10;"/>
                      <v:roundrect id="AutoShape 186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KXZsQA&#10;AADcAAAADwAAAGRycy9kb3ducmV2LnhtbESPQWvCQBSE7wX/w/KE3uqukRZNXUUKld5KowePr9nX&#10;JDT7Nu5uYvTXdwuFHoeZ+YZZb0fbioF8aBxrmM8UCOLSmYYrDcfD68MSRIjIBlvHpOFKAbabyd0a&#10;c+Mu/EFDESuRIBxy1FDH2OVShrImi2HmOuLkfTlvMSbpK2k8XhLctjJT6klabDgt1NjRS03ld9Fb&#10;DaVRvfKn4X31+RiL29CfWe7PWt9Px90ziEhj/A//td+MhixbwO+Zd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yl2bEAAAA3AAAAA8AAAAAAAAAAAAAAAAAmAIAAGRycy9k&#10;b3ducmV2LnhtbFBLBQYAAAAABAAEAPUAAACJAwAAAAA=&#10;"/>
                      <v:roundrect id="AutoShape 187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2dlcIA&#10;AADcAAAADwAAAGRycy9kb3ducmV2LnhtbESPQWvCQBSE7wX/w/IKvTUbQ1GJWaUIQulJo7k/sq9J&#10;bPZtzG6T9N+7guBxmJlvmGw7mVYM1LvGsoJ5FIMgLq1uuFJwPu3fVyCcR9bYWiYF/+Rgu5m9ZJhq&#10;O/KRhtxXIkDYpaig9r5LpXRlTQZdZDvi4P3Y3qAPsq+k7nEMcNPKJI4X0mDDYaHGjnY1lb/5n1Fw&#10;WPJlOVx230VzvbIt4sKQmSv19jp9rkF4mvwz/Gh/aQVJ8gH3M+E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LZ2VwgAAANwAAAAPAAAAAAAAAAAAAAAAAJgCAABkcnMvZG93&#10;bnJldi54bWxQSwUGAAAAAAQABAD1AAAAhwMAAAAA&#10;" fillcolor="#c0504d [3205]"/>
                      <v:roundrect id="AutoShape 188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eqicQA&#10;AADcAAAADwAAAGRycy9kb3ducmV2LnhtbESPQWvCQBSE7wX/w/IEb3XXgKWmriKCpTdp6sHja/Y1&#10;Cc2+jbubGP313UKhx2FmvmHW29G2YiAfGscaFnMFgrh0puFKw+nj8PgMIkRkg61j0nCjANvN5GGN&#10;uXFXfqehiJVIEA45aqhj7HIpQ1mTxTB3HXHyvpy3GJP0lTQerwluW5kp9SQtNpwWauxoX1P5XfRW&#10;Q2lUr/x5OK4+l7G4D/2F5etF69l03L2AiDTG//Bf+81oyLIl/J5JR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XqonEAAAA3AAAAA8AAAAAAAAAAAAAAAAAmAIAAGRycy9k&#10;b3ducmV2LnhtbFBLBQYAAAAABAAEAPUAAACJAwAAAAA=&#10;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2293" w:dyaOrig="325">
                <v:shape id="_x0000_i1137" type="#_x0000_t75" style="width:114.65pt;height:16.2pt" o:ole="">
                  <v:imagedata r:id="rId86" o:title=""/>
                </v:shape>
                <o:OLEObject Type="Embed" ProgID="FXEquation.Equation" ShapeID="_x0000_i1137" DrawAspect="Content" ObjectID="_1486373069" r:id="rId29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</w:p>
          <w:p w:rsidR="00E21BDA" w:rsidRDefault="00E21BDA" w:rsidP="00E21BD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2413" w:dyaOrig="325">
                <v:shape id="_x0000_i1138" type="#_x0000_t75" style="width:120.65pt;height:16.2pt" o:ole="">
                  <v:imagedata r:id="rId88" o:title=""/>
                </v:shape>
                <o:OLEObject Type="Embed" ProgID="FXEquation.Equation" ShapeID="_x0000_i1138" DrawAspect="Content" ObjectID="_1486373070" r:id="rId300"/>
              </w:object>
            </w:r>
          </w:p>
          <w:p w:rsidR="00E21BDA" w:rsidRDefault="00E21BDA" w:rsidP="00E21BD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2413" w:dyaOrig="325">
                <v:shape id="_x0000_i1139" type="#_x0000_t75" style="width:120.65pt;height:16.2pt" o:ole="">
                  <v:imagedata r:id="rId90" o:title=""/>
                </v:shape>
                <o:OLEObject Type="Embed" ProgID="FXEquation.Equation" ShapeID="_x0000_i1139" DrawAspect="Content" ObjectID="_1486373071" r:id="rId301"/>
              </w:object>
            </w:r>
          </w:p>
          <w:p w:rsidR="00E21BDA" w:rsidRDefault="00E21BDA" w:rsidP="00E21BD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2534" w:dyaOrig="325">
                <v:shape id="_x0000_i1140" type="#_x0000_t75" style="width:126.55pt;height:16.2pt" o:ole="">
                  <v:imagedata r:id="rId92" o:title=""/>
                </v:shape>
                <o:OLEObject Type="Embed" ProgID="FXEquation.Equation" ShapeID="_x0000_i1140" DrawAspect="Content" ObjectID="_1486373072" r:id="rId302"/>
              </w:object>
            </w:r>
          </w:p>
          <w:p w:rsidR="00E21BDA" w:rsidRDefault="00E21BDA" w:rsidP="002F71C3">
            <w:pPr>
              <w:pStyle w:val="QuestionStyle"/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304" type="#_x0000_t75" style="position:absolute;margin-left:211.85pt;margin-top:-2.2pt;width:210.8pt;height:131.65pt;z-index:251716608;mso-position-horizontal-relative:text;mso-position-vertical-relative:text">
                  <v:imagedata r:id="rId94" o:title=""/>
                </v:shape>
                <o:OLEObject Type="Embed" ProgID="FXDraw.Graphic" ShapeID="_x0000_s1304" DrawAspect="Content" ObjectID="_1486373184" r:id="rId303"/>
              </w:object>
            </w:r>
            <w:r w:rsidR="00E21BDA">
              <w:t xml:space="preserve">What is the value of  </w:t>
            </w:r>
            <w:r w:rsidR="00E21BDA" w:rsidRPr="0087101C">
              <w:rPr>
                <w:position w:val="-6"/>
              </w:rPr>
              <w:object w:dxaOrig="382" w:dyaOrig="300">
                <v:shape id="_x0000_i1141" type="#_x0000_t75" style="width:19.2pt;height:15pt" o:ole="">
                  <v:imagedata r:id="rId96" o:title=""/>
                </v:shape>
                <o:OLEObject Type="Embed" ProgID="FXEquation.Equation" ShapeID="_x0000_i1141" DrawAspect="Content" ObjectID="_1486373073" r:id="rId304"/>
              </w:object>
            </w:r>
            <w:r w:rsidR="00E21BDA">
              <w:t xml:space="preserve"> </w:t>
            </w: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  <w:p w:rsidR="00E21BDA" w:rsidRPr="00BD702F" w:rsidRDefault="00E21BDA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9328" behindDoc="0" locked="0" layoutInCell="1" allowOverlap="1" wp14:anchorId="3295B920" wp14:editId="34EBC4F6">
                      <wp:simplePos x="0" y="0"/>
                      <wp:positionH relativeFrom="column">
                        <wp:posOffset>899603</wp:posOffset>
                      </wp:positionH>
                      <wp:positionV relativeFrom="paragraph">
                        <wp:posOffset>128565</wp:posOffset>
                      </wp:positionV>
                      <wp:extent cx="754380" cy="373380"/>
                      <wp:effectExtent l="0" t="0" r="26670" b="26670"/>
                      <wp:wrapNone/>
                      <wp:docPr id="226" name="Rectangle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780130" w:rsidRPr="00780130" w:rsidRDefault="00780130" w:rsidP="00780130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95B920" id="Rectangle 226" o:spid="_x0000_s1049" style="position:absolute;margin-left:70.85pt;margin-top:10.1pt;width:59.4pt;height:29.4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" filled="f" strokecolor="windowText" strokeweight="1.5pt">
                      <v:textbox>
                        <w:txbxContent>
                          <w:p w:rsidR="00780130" w:rsidRPr="00780130" w:rsidRDefault="00780130" w:rsidP="00780130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  <w:t>112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21BDA" w:rsidRPr="00BD702F" w:rsidRDefault="00E21BDA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</w:t>
            </w:r>
            <w:r w:rsidRPr="00665324">
              <w:rPr>
                <w:rFonts w:ascii="Times New Roman" w:hAnsi="Times New Roman"/>
                <w:color w:val="FF0000"/>
                <w:sz w:val="24"/>
                <w:szCs w:val="24"/>
              </w:rPr>
              <w:object w:dxaOrig="818" w:dyaOrig="441">
                <v:shape id="_x0000_i1142" type="#_x0000_t75" style="width:40.8pt;height:21.6pt" o:ole="">
                  <v:imagedata r:id="rId98" o:title=""/>
                </v:shape>
                <o:OLEObject Type="Embed" ProgID="FXEquation.Equation" ShapeID="_x0000_i1142" DrawAspect="Content" ObjectID="_1486373074" r:id="rId305"/>
              </w:object>
            </w: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                        o</w:t>
            </w:r>
          </w:p>
          <w:p w:rsidR="00E21BDA" w:rsidRPr="00BD702F" w:rsidRDefault="00E21BDA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</w:t>
            </w:r>
          </w:p>
          <w:p w:rsidR="00E21BDA" w:rsidRDefault="00E21BDA" w:rsidP="002F71C3">
            <w:pPr>
              <w:pStyle w:val="QuestionStyle"/>
            </w:pPr>
          </w:p>
        </w:tc>
      </w:tr>
      <w:tr w:rsidR="00E21BDA" w:rsidRPr="00950D6B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E21BDA" w:rsidP="002F71C3">
            <w:pPr>
              <w:pStyle w:val="QuestionStyle"/>
            </w:pPr>
            <w:r>
              <w:t xml:space="preserve">What is the value of  </w:t>
            </w:r>
            <w:r w:rsidR="00780130" w:rsidRPr="00780130">
              <w:object w:dxaOrig="355" w:dyaOrig="300">
                <v:shape id="_x0000_i1143" type="#_x0000_t75" style="width:22.8pt;height:19.8pt" o:ole="">
                  <v:imagedata r:id="rId306" o:title=""/>
                </v:shape>
                <o:OLEObject Type="Embed" ProgID="FXEquation.Equation" ShapeID="_x0000_i1143" DrawAspect="Content" ObjectID="_1486373075" r:id="rId307"/>
              </w:object>
            </w:r>
            <w:r>
              <w:t xml:space="preserve"> </w:t>
            </w:r>
          </w:p>
          <w:p w:rsidR="00E21BDA" w:rsidRDefault="00E21BDA" w:rsidP="002F71C3">
            <w:pPr>
              <w:pStyle w:val="QuestionStyle"/>
            </w:pPr>
          </w:p>
          <w:p w:rsidR="00E21BDA" w:rsidRPr="00950D6B" w:rsidRDefault="002A230B" w:rsidP="00E21BDA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noProof/>
                <w:lang w:eastAsia="en-AU"/>
              </w:rPr>
              <w:object w:dxaOrig="1440" w:dyaOrig="1440">
                <v:shape id="_x0000_s1305" type="#_x0000_t75" style="position:absolute;margin-left:229.65pt;margin-top:1.35pt;width:128.15pt;height:102.2pt;z-index:251717632;mso-position-horizontal-relative:text;mso-position-vertical-relative:text">
                  <v:imagedata r:id="rId102" o:title=""/>
                </v:shape>
                <o:OLEObject Type="Embed" ProgID="FXDraw.Graphic" ShapeID="_x0000_s1305" DrawAspect="Content" ObjectID="_1486373185" r:id="rId308"/>
              </w:object>
            </w:r>
          </w:p>
          <w:p w:rsidR="00E21BDA" w:rsidRPr="00950D6B" w:rsidRDefault="00E21BDA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50D6B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0352" behindDoc="0" locked="0" layoutInCell="1" allowOverlap="1" wp14:anchorId="600A376D" wp14:editId="02FD3E12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52543</wp:posOffset>
                      </wp:positionV>
                      <wp:extent cx="171450" cy="944880"/>
                      <wp:effectExtent l="0" t="0" r="19050" b="26670"/>
                      <wp:wrapNone/>
                      <wp:docPr id="227" name="Group 2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2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noFill/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CF0A31" id="Group 227" o:spid="_x0000_s1026" style="position:absolute;margin-left:18.8pt;margin-top:4.15pt;width:13.5pt;height:74.4pt;z-index:25162035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qnKr8A&#10;AADcAAAADwAAAGRycy9kb3ducmV2LnhtbERPPW/CMBDdK/U/WFepW3GaoWoCTlRVgDoSysJ2io8k&#10;any2bAPm39cDEuPT+161ycziQj5MlhW8LwoQxL3VEw8KDr+bt08QISJrnC2TghsFaJvnpxXW2l65&#10;o8s+DiKHcKhRwRijq6UM/UgGw8I64sydrDcYM/SD1B6vOdzMsiyKD2lw4twwoqPvkfq//dkoWHvd&#10;7Y5Vcm6Xtt3GF5U7caXU60v6WoKIlOJDfHf/aAVlmdfmM/kIyO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HyqcqvwAAANwAAAAPAAAAAAAAAAAAAAAAAJgCAABkcnMvZG93bnJl&#10;di54bWxQSwUGAAAAAAQABAD1AAAAhAMAAAAA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q5QMYA&#10;AADcAAAADwAAAGRycy9kb3ducmV2LnhtbESPUWvCMBSF3wf7D+EKvs3UIm5Wo4yNUTf2sKk/4NJc&#10;m2JzU5LMVn+9GQz2eDjnfIez2gy2FWfyoXGsYDrJQBBXTjdcKzjs3x6eQISIrLF1TAouFGCzvr9b&#10;YaFdz9903sVaJAiHAhWYGLtCylAZshgmriNO3tF5izFJX0vtsU9w28o8y+bSYsNpwWBHL4aq0+7H&#10;Krh+XS/DNJb97LM0+9d38+HLx7lS49HwvAQRaYj/4b/2VivI8wX8nklHQK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Yq5QMYAAADcAAAADwAAAAAAAAAAAAAAAACYAgAAZHJz&#10;L2Rvd25yZXYueG1sUEsFBgAAAAAEAAQA9QAAAIsDAAAAAA==&#10;" filled="f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y/B8IA&#10;AADcAAAADwAAAGRycy9kb3ducmV2LnhtbERPTWvCQBC9C/0PyxS8iG5qwcboKlKx6EWoil6H7DQJ&#10;zc6G7JpEf717EDw+3vd82ZlSNFS7wrKCj1EEgji1uuBMwem4GcYgnEfWWFomBTdysFy89eaYaNvy&#10;LzUHn4kQwi5BBbn3VSKlS3My6Ea2Ig7cn60N+gDrTOoa2xBuSjmOook0WHBoyLGi75zS/8PVKIhv&#10;sTk35/3PhXbcru97/bUaTJXqv3erGQhPnX+Jn+6tVjD+DPPDmXA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HL8HwgAAANwAAAAPAAAAAAAAAAAAAAAAAJgCAABkcnMvZG93&#10;bnJldi54bWxQSwUGAAAAAAQABAD1AAAAhw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AanMUA&#10;AADcAAAADwAAAGRycy9kb3ducmV2LnhtbESPQWvCQBSE74X+h+UVvJS6UaGN0VVEUfQi1IpeH9nX&#10;JDT7NmTXJPrrXUHocZiZb5jpvDOlaKh2hWUFg34Egji1uuBMwfFn/RGDcB5ZY2mZFFzJwXz2+jLF&#10;RNuWv6k5+EwECLsEFeTeV4mULs3JoOvbijh4v7Y26IOsM6lrbAPclHIYRZ/SYMFhIceKljmlf4eL&#10;URBfY3NqTvvNmXbcrm57/bV4HyvVe+sWExCeOv8ffra3WsFwNIDHmXA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BqcxQAAANw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950D6B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50D6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20" w:dyaOrig="300">
                <v:shape id="_x0000_i1144" type="#_x0000_t75" style="width:40.8pt;height:15pt" o:ole="">
                  <v:imagedata r:id="rId104" o:title=""/>
                </v:shape>
                <o:OLEObject Type="Embed" ProgID="FXEquation.Equation" ShapeID="_x0000_i1144" DrawAspect="Content" ObjectID="_1486373076" r:id="rId309"/>
              </w:object>
            </w:r>
            <w:r w:rsidRPr="00950D6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21BDA" w:rsidRPr="00950D6B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950D6B" w:rsidRDefault="00E21BDA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50D6B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950D6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20" w:dyaOrig="300">
                <v:shape id="_x0000_i1145" type="#_x0000_t75" style="width:40.8pt;height:15pt" o:ole="">
                  <v:imagedata r:id="rId106" o:title=""/>
                </v:shape>
                <o:OLEObject Type="Embed" ProgID="FXEquation.Equation" ShapeID="_x0000_i1145" DrawAspect="Content" ObjectID="_1486373077" r:id="rId310"/>
              </w:object>
            </w:r>
            <w:r w:rsidRPr="00950D6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21BDA" w:rsidRPr="00950D6B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950D6B" w:rsidRDefault="00E21BDA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50D6B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950D6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60" w:dyaOrig="300">
                <v:shape id="_x0000_i1146" type="#_x0000_t75" style="width:37.8pt;height:15pt" o:ole="">
                  <v:imagedata r:id="rId108" o:title=""/>
                </v:shape>
                <o:OLEObject Type="Embed" ProgID="FXEquation.Equation" ShapeID="_x0000_i1146" DrawAspect="Content" ObjectID="_1486373078" r:id="rId311"/>
              </w:object>
            </w:r>
            <w:r w:rsidRPr="00950D6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21BDA" w:rsidRPr="00950D6B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950D6B" w:rsidRDefault="00E21BDA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50D6B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950D6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40" w:dyaOrig="300">
                <v:shape id="_x0000_i1147" type="#_x0000_t75" style="width:46.8pt;height:15pt" o:ole="">
                  <v:imagedata r:id="rId110" o:title=""/>
                </v:shape>
                <o:OLEObject Type="Embed" ProgID="FXEquation.Equation" ShapeID="_x0000_i1147" DrawAspect="Content" ObjectID="_1486373079" r:id="rId312"/>
              </w:object>
            </w:r>
            <w:r w:rsidRPr="00950D6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21BDA" w:rsidRDefault="00E21BDA" w:rsidP="002F71C3">
            <w:pPr>
              <w:pStyle w:val="QuestionStyle"/>
            </w:pPr>
          </w:p>
          <w:p w:rsidR="00E21BDA" w:rsidRPr="00950D6B" w:rsidRDefault="00E21BDA" w:rsidP="00E21BDA">
            <w:pPr>
              <w:rPr>
                <w:sz w:val="12"/>
                <w:szCs w:val="12"/>
              </w:rPr>
            </w:pPr>
          </w:p>
        </w:tc>
      </w:tr>
      <w:tr w:rsidR="00E21BDA" w:rsidRPr="009B6634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Pr="009B6634" w:rsidRDefault="002A230B" w:rsidP="00E21BDA">
            <w:pPr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306" type="#_x0000_t75" style="position:absolute;margin-left:240.75pt;margin-top:6.45pt;width:154.85pt;height:116.2pt;z-index:251718656;mso-position-horizontal-relative:text;mso-position-vertical-relative:text">
                  <v:imagedata r:id="rId112" o:title="" croptop="5361f" cropbottom="5361f"/>
                </v:shape>
                <o:OLEObject Type="Embed" ProgID="FXDraw.Graphic" ShapeID="_x0000_s1306" DrawAspect="Content" ObjectID="_1486373186" r:id="rId313"/>
              </w:object>
            </w:r>
            <w:r w:rsidR="00E21BDA" w:rsidRPr="009B6634">
              <w:rPr>
                <w:rFonts w:ascii="Times New Roman" w:hAnsi="Times New Roman"/>
                <w:i/>
                <w:sz w:val="24"/>
                <w:szCs w:val="24"/>
              </w:rPr>
              <w:t xml:space="preserve">  </w:t>
            </w:r>
            <w:r w:rsidR="00E21BDA">
              <w:rPr>
                <w:rFonts w:ascii="Times New Roman" w:hAnsi="Times New Roman"/>
                <w:i/>
                <w:sz w:val="24"/>
                <w:szCs w:val="24"/>
              </w:rPr>
              <w:t>z</w:t>
            </w:r>
            <w:r w:rsidR="00E21BDA" w:rsidRPr="009B6634">
              <w:rPr>
                <w:rFonts w:ascii="Times New Roman" w:hAnsi="Times New Roman"/>
                <w:i/>
                <w:sz w:val="24"/>
                <w:szCs w:val="24"/>
              </w:rPr>
              <w:t xml:space="preserve"> =?</w:t>
            </w:r>
          </w:p>
          <w:p w:rsidR="00E21BDA" w:rsidRPr="009B6634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Pr="009B6634" w:rsidRDefault="00E21BDA" w:rsidP="00E21BDA">
            <w:pPr>
              <w:spacing w:after="120"/>
              <w:ind w:left="601" w:firstLine="42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1376" behindDoc="0" locked="0" layoutInCell="1" allowOverlap="1" wp14:anchorId="117725CA" wp14:editId="22F1739A">
                      <wp:simplePos x="0" y="0"/>
                      <wp:positionH relativeFrom="column">
                        <wp:posOffset>424180</wp:posOffset>
                      </wp:positionH>
                      <wp:positionV relativeFrom="paragraph">
                        <wp:posOffset>17145</wp:posOffset>
                      </wp:positionV>
                      <wp:extent cx="171450" cy="902970"/>
                      <wp:effectExtent l="0" t="0" r="19050" b="11430"/>
                      <wp:wrapNone/>
                      <wp:docPr id="255" name="Group 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450" cy="902970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256" name="AutoShape 2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7" name="AutoShape 2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8" name="AutoShape 2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9" name="AutoShape 2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0B15C7" id="Group 255" o:spid="_x0000_s1026" style="position:absolute;margin-left:33.4pt;margin-top:1.35pt;width:13.5pt;height:71.1pt;z-index:251621376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">
                      <v:roundrect id="AutoShape 284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0ayMQA&#10;AADcAAAADwAAAGRycy9kb3ducmV2LnhtbESPQWsCMRSE7wX/Q3hCL0WzFSuybla00GJpL1rx/Ng8&#10;dxc3L2GTxvXfN4WCx2FmvmGK9WA6Ean3rWUFz9MMBHFldcu1guP322QJwgdkjZ1lUnAjD+ty9FBg&#10;ru2V9xQPoRYJwj5HBU0ILpfSVw0Z9FPriJN3tr3BkGRfS93jNcFNJ2dZtpAGW04LDTp6bai6HH6M&#10;gvi1f4p6ie+1c5/Wb+0ufpzmSj2Oh80KRKAh3MP/7Z1WMHtZwN+ZdARk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9GsjEAAAA3AAAAA8AAAAAAAAAAAAAAAAAmAIAAGRycy9k&#10;b3ducmV2LnhtbFBLBQYAAAAABAAEAPUAAACJAwAAAAA=&#10;" fillcolor="#c0504d [3205]" strokeweight="1pt"/>
                      <v:roundrect id="AutoShape 285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hJQsUA&#10;AADcAAAADwAAAGRycy9kb3ducmV2LnhtbESPQWvCQBSE7wX/w/KEXkrdKLSGmI2IsuJNagvt8TX7&#10;TILZtzG71fTfu4WCx2FmvmHy5WBbcaHeN44VTCcJCOLSmYYrBR/v+jkF4QOywdYxKfglD8ti9JBj&#10;ZtyV3+hyCJWIEPYZKqhD6DIpfVmTRT9xHXH0jq63GKLsK2l6vEa4beUsSV6lxYbjQo0drWsqT4cf&#10;q6BK9X7OXzrVn81mS08ap9+bs1KP42G1ABFoCPfwf3tnFMxe5vB3Jh4BW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CElCxQAAANwAAAAPAAAAAAAAAAAAAAAAAJgCAABkcnMv&#10;ZG93bnJldi54bWxQSwUGAAAAAAQABAD1AAAAigMAAAAA&#10;" strokeweight="1pt"/>
                      <v:roundrect id="AutoShape 286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fdMMIA&#10;AADcAAAADwAAAGRycy9kb3ducmV2LnhtbERPz2vCMBS+D/Y/hDfYZdi0grNUYxmTiLcxFfT4bN7a&#10;suala6J2//1yGHj8+H4vy9F24kqDbx0ryJIUBHHlTMu1gsNeT3IQPiAb7ByTgl/yUK4eH5ZYGHfj&#10;T7ruQi1iCPsCFTQh9IWUvmrIok9cTxy5LzdYDBEOtTQD3mK47eQ0TV+lxZZjQ4M9vTdUfe8uVkGd&#10;6485n3Suj+16Qy8as/P6R6nnp/FtASLQGO7if/fWKJjO4tp4Jh4B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l90wwgAAANwAAAAPAAAAAAAAAAAAAAAAAJgCAABkcnMvZG93&#10;bnJldi54bWxQSwUGAAAAAAQABAD1AAAAhwMAAAAA&#10;" strokeweight="1pt"/>
                      <v:roundrect id="AutoShape 287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t4q8UA&#10;AADcAAAADwAAAGRycy9kb3ducmV2LnhtbESPT2vCQBTE7wW/w/IEL6VuFFpjdBVRtvRW/AP1+Mw+&#10;k2D2bcxuNf323ULB4zAzv2Hmy87W4katrxwrGA0TEMS5MxUXCg57/ZKC8AHZYO2YFPyQh+Wi9zTH&#10;zLg7b+m2C4WIEPYZKihDaDIpfV6SRT90DXH0zq61GKJsC2lavEe4reU4Sd6kxYrjQokNrUvKL7tv&#10;q6BI9eeEjzrVX9XmnZ41jk6bq1KDfreagQjUhUf4v/1hFIxfp/B3Jh4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23irxQAAANwAAAAPAAAAAAAAAAAAAAAAAJgCAABkcnMv&#10;ZG93bnJldi54bWxQSwUGAAAAAAQABAD1AAAAigM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63</w:t>
            </w:r>
          </w:p>
          <w:p w:rsidR="00E21BDA" w:rsidRPr="009B6634" w:rsidRDefault="00E21BDA" w:rsidP="00E21BDA">
            <w:pPr>
              <w:spacing w:after="120"/>
              <w:ind w:left="601" w:firstLine="42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72</w:t>
            </w:r>
          </w:p>
          <w:p w:rsidR="00E21BDA" w:rsidRPr="009B6634" w:rsidRDefault="00E21BDA" w:rsidP="00E21BDA">
            <w:pPr>
              <w:tabs>
                <w:tab w:val="left" w:pos="8221"/>
              </w:tabs>
              <w:spacing w:after="120"/>
              <w:ind w:left="601" w:firstLine="42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117   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ab/>
            </w:r>
          </w:p>
          <w:p w:rsidR="00E21BDA" w:rsidRPr="009B6634" w:rsidRDefault="00E21BDA" w:rsidP="00E21BDA">
            <w:pPr>
              <w:spacing w:after="120"/>
              <w:ind w:left="601" w:firstLine="42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144  </w:t>
            </w:r>
          </w:p>
          <w:p w:rsidR="00E21BDA" w:rsidRPr="009B6634" w:rsidRDefault="00E21BDA" w:rsidP="00E21BDA">
            <w:pPr>
              <w:spacing w:after="120"/>
              <w:ind w:left="601" w:firstLine="425"/>
              <w:rPr>
                <w:rFonts w:ascii="Times New Roman" w:hAnsi="Times New Roman"/>
                <w:i/>
                <w:sz w:val="24"/>
                <w:szCs w:val="24"/>
              </w:rPr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E21BDA" w:rsidP="002F71C3">
            <w:pPr>
              <w:pStyle w:val="QuestionStyle"/>
            </w:pPr>
            <w:r>
              <w:t>Name a pair of vertically opposite angles in the diagram below.</w:t>
            </w:r>
          </w:p>
          <w:p w:rsidR="00E21BDA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312" type="#_x0000_t75" style="position:absolute;margin-left:188.35pt;margin-top:5pt;width:242.8pt;height:146.35pt;z-index:251719680">
                  <v:imagedata r:id="rId114" o:title=""/>
                </v:shape>
                <o:OLEObject Type="Embed" ProgID="FXDraw.Graphic" ShapeID="_x0000_s1312" DrawAspect="Content" ObjectID="_1486373187" r:id="rId314"/>
              </w:object>
            </w: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  <w:r w:rsidRPr="00BD702F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2400" behindDoc="0" locked="0" layoutInCell="1" allowOverlap="1" wp14:anchorId="69D8A980" wp14:editId="37EB7AFA">
                      <wp:simplePos x="0" y="0"/>
                      <wp:positionH relativeFrom="column">
                        <wp:posOffset>1361425</wp:posOffset>
                      </wp:positionH>
                      <wp:positionV relativeFrom="paragraph">
                        <wp:posOffset>161261</wp:posOffset>
                      </wp:positionV>
                      <wp:extent cx="754380" cy="373380"/>
                      <wp:effectExtent l="0" t="0" r="26670" b="26670"/>
                      <wp:wrapNone/>
                      <wp:docPr id="232" name="Rectangle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780130" w:rsidRPr="00780130" w:rsidRDefault="00780130" w:rsidP="00780130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ADC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D8A980" id="Rectangle 232" o:spid="_x0000_s1050" style="position:absolute;margin-left:107.2pt;margin-top:12.7pt;width:59.4pt;height:29.4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" filled="f" strokecolor="windowText" strokeweight="1.5pt">
                      <v:textbox>
                        <w:txbxContent>
                          <w:p w:rsidR="00780130" w:rsidRPr="00780130" w:rsidRDefault="00780130" w:rsidP="00780130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  <w:t>ADC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21BDA" w:rsidRDefault="00780130" w:rsidP="002F71C3">
            <w:pPr>
              <w:pStyle w:val="QuestionStyle"/>
            </w:pPr>
            <w:r w:rsidRPr="00BD702F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353FB0E2" wp14:editId="6771A385">
                      <wp:simplePos x="0" y="0"/>
                      <wp:positionH relativeFrom="column">
                        <wp:posOffset>1363980</wp:posOffset>
                      </wp:positionH>
                      <wp:positionV relativeFrom="paragraph">
                        <wp:posOffset>663575</wp:posOffset>
                      </wp:positionV>
                      <wp:extent cx="754380" cy="373380"/>
                      <wp:effectExtent l="0" t="0" r="26670" b="26670"/>
                      <wp:wrapNone/>
                      <wp:docPr id="396" name="Rectangle 3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780130" w:rsidRPr="00780130" w:rsidRDefault="00780130" w:rsidP="00780130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GDE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3FB0E2" id="Rectangle 396" o:spid="_x0000_s1051" style="position:absolute;margin-left:107.4pt;margin-top:52.25pt;width:59.4pt;height:29.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" filled="f" strokecolor="windowText" strokeweight="1.5pt">
                      <v:textbox>
                        <w:txbxContent>
                          <w:p w:rsidR="00780130" w:rsidRPr="00780130" w:rsidRDefault="00780130" w:rsidP="00780130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  <w:t>GDE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21BDA">
              <w:t xml:space="preserve">       </w:t>
            </w:r>
            <w:r w:rsidR="00E21BDA" w:rsidRPr="00F2752B">
              <w:object w:dxaOrig="2769" w:dyaOrig="1662">
                <v:shape id="_x0000_i1148" type="#_x0000_t75" style="width:138.6pt;height:83.45pt" o:ole="">
                  <v:imagedata r:id="rId116" o:title=""/>
                </v:shape>
                <o:OLEObject Type="Embed" ProgID="FXEquation.Equation" ShapeID="_x0000_i1148" DrawAspect="Content" ObjectID="_1486373080" r:id="rId315"/>
              </w:object>
            </w:r>
          </w:p>
          <w:p w:rsidR="00E21BDA" w:rsidRDefault="00E21BDA" w:rsidP="002F71C3">
            <w:pPr>
              <w:pStyle w:val="QuestionStyle"/>
              <w:rPr>
                <w:position w:val="-12"/>
              </w:rPr>
            </w:pPr>
            <w:r>
              <w:t xml:space="preserve">       </w:t>
            </w:r>
          </w:p>
          <w:p w:rsidR="00E21BDA" w:rsidRDefault="00E21BDA" w:rsidP="002F71C3">
            <w:pPr>
              <w:pStyle w:val="QuestionStyle"/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Pr="007621A3" w:rsidRDefault="002A230B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313" type="#_x0000_t75" style="position:absolute;margin-left:223.35pt;margin-top:2.45pt;width:155.55pt;height:96.9pt;z-index:251720704;mso-position-horizontal-relative:text;mso-position-vertical-relative:text">
                  <v:imagedata r:id="rId118" o:title=""/>
                </v:shape>
                <o:OLEObject Type="Embed" ProgID="FXDraw.Graphic" ShapeID="_x0000_s1313" DrawAspect="Content" ObjectID="_1486373188" r:id="rId316"/>
              </w:object>
            </w:r>
            <w:r w:rsidR="00E21BDA" w:rsidRPr="007621A3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What is the size of the shaded angle?</w:t>
            </w:r>
          </w:p>
          <w:p w:rsidR="00E21BDA" w:rsidRDefault="00780130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180 – (84+35+38) = 180 – 157 =23</w:t>
            </w:r>
          </w:p>
          <w:p w:rsidR="00E21BDA" w:rsidRPr="007621A3" w:rsidRDefault="00E21BDA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E21BDA" w:rsidRPr="007621A3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3424" behindDoc="0" locked="0" layoutInCell="1" allowOverlap="1" wp14:anchorId="22895036" wp14:editId="08D6F459">
                      <wp:simplePos x="0" y="0"/>
                      <wp:positionH relativeFrom="column">
                        <wp:posOffset>89015</wp:posOffset>
                      </wp:positionH>
                      <wp:positionV relativeFrom="paragraph">
                        <wp:posOffset>37407</wp:posOffset>
                      </wp:positionV>
                      <wp:extent cx="1573530" cy="388620"/>
                      <wp:effectExtent l="0" t="0" r="26670" b="11430"/>
                      <wp:wrapNone/>
                      <wp:docPr id="234" name="Group 2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23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669D38" id="Group 234" o:spid="_x0000_s1026" style="position:absolute;margin-left:7pt;margin-top:2.95pt;width:123.9pt;height:30.6pt;z-index:251623424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scn8YA&#10;AADcAAAADwAAAGRycy9kb3ducmV2LnhtbESPQWvCQBSE74L/YXmCF6mbWlpjdBWpWPQiaIu9PrLP&#10;JJh9G7JrEvvru0Khx2FmvmEWq86UoqHaFZYVPI8jEMSp1QVnCr4+t08xCOeRNZaWScGdHKyW/d4C&#10;E21bPlJz8pkIEHYJKsi9rxIpXZqTQTe2FXHwLrY26IOsM6lrbAPclHISRW/SYMFhIceK3nNKr6eb&#10;URDfY3NuzoePb9pzu/k56Ol6NFNqOOjWcxCeOv8f/mvvtILJyys8zo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2scn8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a/3cUA&#10;AADcAAAADwAAAGRycy9kb3ducmV2LnhtbESP3YrCMBSE7wXfIRxhb2RNrVKkaxQRlEVYoeoDHJrT&#10;H2xOShO1u09vFgQvh5n5hlmue9OIO3WutqxgOolAEOdW11wquJx3nwsQziNrbCyTgl9ysF4NB0tM&#10;tX1wRveTL0WAsEtRQeV9m0rp8ooMuoltiYNX2M6gD7Irpe7wEeCmkXEUJdJgzWGhwpa2FeXX080o&#10;qA+bWVbI89wfk/3PX1zcFs1+rNTHqN98gfDU+3f41f7WCuJZAv9nw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Vr/dxQAAANwAAAAPAAAAAAAAAAAAAAAAAJgCAABkcnMv&#10;ZG93bnJldi54bWxQSwUGAAAAAAQABAD1AAAAigMAAAAA&#10;" fillcolor="#c0504d [3205]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Unc8YA&#10;AADcAAAADwAAAGRycy9kb3ducmV2LnhtbESPQWvCQBSE74L/YXlCL6KbWqhp6iZIi6W9CGqx10f2&#10;mQSzb0N2TWJ/fbcgeBxm5htmlQ2mFh21rrKs4HEegSDOra64UPB92MxiEM4ja6wtk4IrOcjS8WiF&#10;ibY976jb+0IECLsEFZTeN4mULi/JoJvbhjh4J9sa9EG2hdQt9gFuarmIomdpsOKwUGJDbyXl5/3F&#10;KIivsTl2x+3HD31x//671cv19EWph8mwfgXhafD38K39qRUsnpb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PUnc8YAAADcAAAADwAAAAAAAAAAAAAAAACYAgAAZHJz&#10;L2Rvd25yZXYueG1sUEsFBgAAAAAEAAQA9QAAAIsDAAAAAA==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qzAcIA&#10;AADcAAAADwAAAGRycy9kb3ducmV2LnhtbERPTWvCQBC9C/0PyxS8iG5qwcboKlKx6EWoil6H7DQJ&#10;zc6G7JpEf717EDw+3vd82ZlSNFS7wrKCj1EEgji1uuBMwem4GcYgnEfWWFomBTdysFy89eaYaNvy&#10;LzUHn4kQwi5BBbn3VSKlS3My6Ea2Ig7cn60N+gDrTOoa2xBuSjmOook0WHBoyLGi75zS/8PVKIhv&#10;sTk35/3PhXbcru97/bUaTJXqv3erGQhPnX+Jn+6tVjD+DGvDmXA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arMBwgAAANwAAAAPAAAAAAAAAAAAAAAAAJgCAABkcnMvZG93&#10;bnJldi54bWxQSwUGAAAAAAQABAD1AAAAhwM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23</w:t>
            </w:r>
            <w:r w:rsidRPr="007621A3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Pr="007621A3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73</w:t>
            </w:r>
            <w:r w:rsidRPr="007621A3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E21BDA" w:rsidRPr="007621A3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7621A3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7621A3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119</w:t>
            </w:r>
            <w:r w:rsidRPr="007621A3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Pr="007621A3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157</w:t>
            </w:r>
            <w:r w:rsidRPr="007621A3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E21BDA" w:rsidRPr="007621A3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1BDA" w:rsidRDefault="00780130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80130">
              <w:rPr>
                <w:rFonts w:ascii="Times New Roman" w:hAnsi="Times New Roman"/>
                <w:color w:val="FF0000"/>
                <w:position w:val="-38"/>
                <w:sz w:val="24"/>
                <w:szCs w:val="24"/>
              </w:rPr>
              <w:object w:dxaOrig="2193" w:dyaOrig="594">
                <v:shape id="_x0000_i1149" type="#_x0000_t75" style="width:109.75pt;height:30pt" o:ole="">
                  <v:imagedata r:id="rId317" o:title=""/>
                </v:shape>
                <o:OLEObject Type="Embed" ProgID="FXEquation.Equation" ShapeID="_x0000_i1149" DrawAspect="Content" ObjectID="_1486373081" r:id="rId318"/>
              </w:object>
            </w:r>
            <w:r w:rsidRPr="00780130">
              <w:rPr>
                <w:rFonts w:ascii="Times New Roman" w:hAnsi="Times New Roman"/>
                <w:position w:val="-38"/>
                <w:sz w:val="24"/>
                <w:szCs w:val="24"/>
              </w:rPr>
              <w:t xml:space="preserve"> </w:t>
            </w:r>
            <w:r w:rsidR="002A230B">
              <w:rPr>
                <w:position w:val="-38"/>
              </w:rPr>
              <w:object w:dxaOrig="1440" w:dyaOrig="1440">
                <v:shape id="_x0000_s1314" type="#_x0000_t75" style="position:absolute;margin-left:188.35pt;margin-top:11.35pt;width:226pt;height:104.4pt;z-index:251721728;mso-position-horizontal-relative:text;mso-position-vertical-relative:text">
                  <v:imagedata r:id="rId120" o:title="" cropbottom="910f"/>
                </v:shape>
                <o:OLEObject Type="Embed" ProgID="FXDraw.Graphic" ShapeID="_x0000_s1314" DrawAspect="Content" ObjectID="_1486373189" r:id="rId319"/>
              </w:objec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spacing w:after="120"/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4448" behindDoc="0" locked="0" layoutInCell="1" allowOverlap="1" wp14:anchorId="3968ADCF" wp14:editId="7FE0AFDE">
                      <wp:simplePos x="0" y="0"/>
                      <wp:positionH relativeFrom="column">
                        <wp:posOffset>349250</wp:posOffset>
                      </wp:positionH>
                      <wp:positionV relativeFrom="paragraph">
                        <wp:posOffset>32385</wp:posOffset>
                      </wp:positionV>
                      <wp:extent cx="171450" cy="948690"/>
                      <wp:effectExtent l="0" t="0" r="19050" b="22860"/>
                      <wp:wrapNone/>
                      <wp:docPr id="239" name="Group 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450" cy="948690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240" name="AutoShape 2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1" name="AutoShape 2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2" name="AutoShape 2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3" name="AutoShape 2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EF10B0" id="Group 239" o:spid="_x0000_s1026" style="position:absolute;margin-left:27.5pt;margin-top:2.55pt;width:13.5pt;height:74.7pt;z-index:251624448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">
                      <v:roundrect id="AutoShape 238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/sscEA&#10;AADcAAAADwAAAGRycy9kb3ducmV2LnhtbERPz2vCMBS+C/sfwht4s8lEZeuMMgbKbmK3w45vzVtb&#10;1rzUJK2df705CB4/vt/r7WhbMZAPjWMNT5kCQVw603Cl4etzN3sGESKywdYxafinANvNw2SNuXFn&#10;PtJQxEqkEA45aqhj7HIpQ1mTxZC5jjhxv85bjAn6ShqP5xRuWzlXaiUtNpwaauzovabyr+ithtKo&#10;Xvnv4fDys4zFZehPLPcnraeP49sriEhjvItv7g+jYb5I89OZdATk5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/7LHBAAAA3AAAAA8AAAAAAAAAAAAAAAAAmAIAAGRycy9kb3du&#10;cmV2LnhtbFBLBQYAAAAABAAEAPUAAACGAwAAAAA=&#10;"/>
                      <v:roundrect id="AutoShape 239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XbrcIA&#10;AADcAAAADwAAAGRycy9kb3ducmV2LnhtbESPT4vCMBTE74LfITzBm6YVWaWaigiCeNp17f3RPPvH&#10;5qU2sdZvv1lY2OMwM79htrvBNKKnzlWWFcTzCARxbnXFhYLr93G2BuE8ssbGMil4k4NdOh5tMdH2&#10;xV/UX3whAoRdggpK79tESpeXZNDNbUscvJvtDPogu0LqDl8Bbhq5iKIPabDisFBiS4eS8vvlaRR8&#10;rrhe9fXhnFWPB9ssygyZWKnpZNhvQHga/H/4r33SChbLGH7PhCMg0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hdutwgAAANwAAAAPAAAAAAAAAAAAAAAAAJgCAABkcnMvZG93&#10;bnJldi54bWxQSwUGAAAAAAQABAD1AAAAhwMAAAAA&#10;" fillcolor="#c0504d [3205]"/>
                      <v:roundrect id="AutoShape 240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HXXcQA&#10;AADcAAAADwAAAGRycy9kb3ducmV2LnhtbESPQWvCQBSE7wX/w/KE3uquwRZNXUUKld5KowePr9nX&#10;JDT7Nu5uYvTXdwuFHoeZ+YZZb0fbioF8aBxrmM8UCOLSmYYrDcfD68MSRIjIBlvHpOFKAbabyd0a&#10;c+Mu/EFDESuRIBxy1FDH2OVShrImi2HmOuLkfTlvMSbpK2k8XhLctjJT6klabDgt1NjRS03ld9Fb&#10;DaVRvfKn4X31+RiL29CfWe7PWt9Px90ziEhj/A//td+MhmyRwe+Zd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h113EAAAA3AAAAA8AAAAAAAAAAAAAAAAAmAIAAGRycy9k&#10;b3ducmV2LnhtbFBLBQYAAAAABAAEAPUAAACJAwAAAAA=&#10;"/>
                      <v:roundrect id="AutoShape 241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1yxsUA&#10;AADcAAAADwAAAGRycy9kb3ducmV2LnhtbESPQWsCMRSE74X+h/AKvdVEa4uuRhGhpTfptgePz81z&#10;d3HzsibZdeuvN4VCj8PMfMMs14NtRE8+1I41jEcKBHHhTM2lhu+vt6cZiBCRDTaOScMPBViv7u+W&#10;mBl34U/q81iKBOGQoYYqxjaTMhQVWQwj1xIn7+i8xZikL6XxeElw28iJUq/SYs1pocKWthUVp7yz&#10;GgqjOuX3/W5+eIn5te/OLN/PWj8+DJsFiEhD/A//tT+Mhsn0GX7PpCM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7XLGxQAAANwAAAAPAAAAAAAAAAAAAAAAAJgCAABkcnMv&#10;ZG93bnJldi54bWxQSwUGAAAAAAQABAD1AAAAigMAAAAA&#10;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802" w:dyaOrig="273">
                <v:shape id="_x0000_i1150" type="#_x0000_t75" style="width:49.2pt;height:16.2pt" o:ole="">
                  <v:imagedata r:id="rId122" o:title=""/>
                </v:shape>
                <o:OLEObject Type="Embed" ProgID="FXEquation.Equation" ShapeID="_x0000_i1150" DrawAspect="Content" ObjectID="_1486373082" r:id="rId320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E21BDA" w:rsidRDefault="00E21BDA" w:rsidP="00E21BDA">
            <w:pPr>
              <w:spacing w:after="120"/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802" w:dyaOrig="273">
                <v:shape id="_x0000_i1151" type="#_x0000_t75" style="width:49.2pt;height:16.2pt" o:ole="">
                  <v:imagedata r:id="rId124" o:title=""/>
                </v:shape>
                <o:OLEObject Type="Embed" ProgID="FXEquation.Equation" ShapeID="_x0000_i1151" DrawAspect="Content" ObjectID="_1486373083" r:id="rId321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E21BDA" w:rsidRDefault="00E21BDA" w:rsidP="00E21BDA">
            <w:pPr>
              <w:spacing w:after="120"/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802" w:dyaOrig="273">
                <v:shape id="_x0000_i1152" type="#_x0000_t75" style="width:49.2pt;height:16.2pt" o:ole="">
                  <v:imagedata r:id="rId126" o:title=""/>
                </v:shape>
                <o:OLEObject Type="Embed" ProgID="FXEquation.Equation" ShapeID="_x0000_i1152" DrawAspect="Content" ObjectID="_1486373084" r:id="rId322"/>
              </w:objec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922" w:dyaOrig="273">
                <v:shape id="_x0000_i1153" type="#_x0000_t75" style="width:56.4pt;height:16.2pt" o:ole="">
                  <v:imagedata r:id="rId128" o:title=""/>
                </v:shape>
                <o:OLEObject Type="Embed" ProgID="FXEquation.Equation" ShapeID="_x0000_i1153" DrawAspect="Content" ObjectID="_1486373085" r:id="rId323"/>
              </w:object>
            </w:r>
          </w:p>
          <w:p w:rsidR="00E21BDA" w:rsidRDefault="00E21BDA" w:rsidP="002F71C3">
            <w:pPr>
              <w:pStyle w:val="QuestionStyle"/>
            </w:pPr>
          </w:p>
        </w:tc>
      </w:tr>
      <w:tr w:rsidR="00E21BDA" w:rsidRPr="00F97437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2A230B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315" type="#_x0000_t75" style="position:absolute;margin-left:164.2pt;margin-top:7.35pt;width:282.6pt;height:106.4pt;z-index:251722752;mso-position-horizontal-relative:text;mso-position-vertical-relative:text">
                  <v:imagedata r:id="rId130" o:title=""/>
                </v:shape>
                <o:OLEObject Type="Embed" ProgID="FXDraw.Graphic" ShapeID="_x0000_s1315" DrawAspect="Content" ObjectID="_1486373190" r:id="rId324"/>
              </w:object>
            </w:r>
            <w:r w:rsidR="00E21BDA">
              <w:rPr>
                <w:rFonts w:ascii="Times New Roman" w:hAnsi="Times New Roman"/>
                <w:sz w:val="24"/>
                <w:szCs w:val="24"/>
              </w:rPr>
              <w:t>Which is true ?</w:t>
            </w:r>
          </w:p>
          <w:p w:rsidR="00E21BDA" w:rsidRPr="00085E86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E21BDA" w:rsidRPr="00A74EFA" w:rsidRDefault="00E21BDA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085E86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5472" behindDoc="0" locked="0" layoutInCell="1" allowOverlap="1" wp14:anchorId="1B263234" wp14:editId="2360BC13">
                      <wp:simplePos x="0" y="0"/>
                      <wp:positionH relativeFrom="column">
                        <wp:posOffset>239337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244" name="Group 2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4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793BD1" id="Group 244" o:spid="_x0000_s1026" style="position:absolute;margin-left:18.85pt;margin-top:.9pt;width:13.5pt;height:74.4pt;z-index:25162547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1v4sYA&#10;AADcAAAADwAAAGRycy9kb3ducmV2LnhtbESPQWvCQBSE74L/YXmCF6mbSltjdBWpWPQiaIu9PrLP&#10;JJh9G7JrEvvru0Khx2FmvmEWq86UoqHaFZYVPI8jEMSp1QVnCr4+t08xCOeRNZaWScGdHKyW/d4C&#10;E21bPlJz8pkIEHYJKsi9rxIpXZqTQTe2FXHwLrY26IOsM6lrbAPclHISRW/SYMFhIceK3nNKr6eb&#10;URDfY3NuzoePb9pzu/k56Ol6NFNqOOjWcxCeOv8f/mvvtILJyys8zo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1v4s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DMoMQA&#10;AADcAAAADwAAAGRycy9kb3ducmV2LnhtbESP3YrCMBSE7xd8h3AEbxZNt0qRahQRVkRwwZ8HODSn&#10;P9iclCZq9emNIOzlMDPfMPNlZ2pxo9ZVlhX8jCIQxJnVFRcKzqff4RSE88gaa8uk4EEOlove1xxT&#10;be98oNvRFyJA2KWooPS+SaV0WUkG3cg2xMHLbWvQB9kWUrd4D3BTyziKEmmw4rBQYkPrkrLL8WoU&#10;VLvV+JDL08T/JZv9M86v03rzrdSg361mIDx1/j/8aW+1gniSwPtMOAJy8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QzKDEAAAA3AAAAA8AAAAAAAAAAAAAAAAAmAIAAGRycy9k&#10;b3ducmV2LnhtbFBLBQYAAAAABAAEAPUAAACJAwAAAAA=&#10;" fillcolor="#c0504d [3205]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NUDsYA&#10;AADcAAAADwAAAGRycy9kb3ducmV2LnhtbESPQWvCQBSE74L/YXlCL6KbSqlp6iZIi6W9CGqx10f2&#10;mQSzb0N2TWJ/fbcgeBxm5htmlQ2mFh21rrKs4HEegSDOra64UPB92MxiEM4ja6wtk4IrOcjS8WiF&#10;ibY976jb+0IECLsEFZTeN4mULi/JoJvbhjh4J9sa9EG2hdQt9gFuarmIomdpsOKwUGJDbyXl5/3F&#10;KIivsTl2x+3HD31x//671cv19EWph8mwfgXhafD38K39qRUsnpb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PNUDs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zAfMIA&#10;AADcAAAADwAAAGRycy9kb3ducmV2LnhtbERPTWvCQBC9C/0PyxS8iG4qxcboKlKx6EWoil6H7DQJ&#10;zc6G7JpEf717EDw+3vd82ZlSNFS7wrKCj1EEgji1uuBMwem4GcYgnEfWWFomBTdysFy89eaYaNvy&#10;LzUHn4kQwi5BBbn3VSKlS3My6Ea2Ig7cn60N+gDrTOoa2xBuSjmOook0WHBoyLGi75zS/8PVKIhv&#10;sTk35/3PhXbcru97/bUaTJXqv3erGQhPnX+Jn+6tVjD+DGvDmXA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bMB8wgAAANwAAAAPAAAAAAAAAAAAAAAAAJgCAABkcnMvZG93&#10;bnJldi54bWxQSwUGAAAAAAQABAD1AAAAhwMAAAAA&#10;" strokecolor="windowText" strokeweight="1pt"/>
                    </v:group>
                  </w:pict>
                </mc:Fallback>
              </mc:AlternateContent>
            </w:r>
            <w:r w:rsidRPr="00085E86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74EF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175" w:dyaOrig="273">
                <v:shape id="_x0000_i1154" type="#_x0000_t75" style="width:108.65pt;height:13.8pt" o:ole="">
                  <v:imagedata r:id="rId132" o:title=""/>
                </v:shape>
                <o:OLEObject Type="Embed" ProgID="FXEquation.Equation" ShapeID="_x0000_i1154" DrawAspect="Content" ObjectID="_1486373086" r:id="rId325"/>
              </w:object>
            </w:r>
            <w:r w:rsidRPr="00A74EF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</w:t>
            </w:r>
            <w:r w:rsidRPr="00A74EFA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21BDA" w:rsidRPr="00085E86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085E86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085E86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A74EF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95" w:dyaOrig="273">
                <v:shape id="_x0000_i1155" type="#_x0000_t75" style="width:114.65pt;height:13.8pt" o:ole="">
                  <v:imagedata r:id="rId134" o:title=""/>
                </v:shape>
                <o:OLEObject Type="Embed" ProgID="FXEquation.Equation" ShapeID="_x0000_i1155" DrawAspect="Content" ObjectID="_1486373087" r:id="rId326"/>
              </w:object>
            </w:r>
          </w:p>
          <w:p w:rsidR="00E21BDA" w:rsidRPr="00085E86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085E86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085E86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A74EF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95" w:dyaOrig="273">
                <v:shape id="_x0000_i1156" type="#_x0000_t75" style="width:114.65pt;height:13.8pt" o:ole="">
                  <v:imagedata r:id="rId136" o:title=""/>
                </v:shape>
                <o:OLEObject Type="Embed" ProgID="FXEquation.Equation" ShapeID="_x0000_i1156" DrawAspect="Content" ObjectID="_1486373088" r:id="rId327"/>
              </w:object>
            </w:r>
          </w:p>
          <w:p w:rsidR="00E21BDA" w:rsidRPr="00085E86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085E86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085E86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A74EF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415" w:dyaOrig="273">
                <v:shape id="_x0000_i1157" type="#_x0000_t75" style="width:120.65pt;height:13.8pt" o:ole="">
                  <v:imagedata r:id="rId138" o:title=""/>
                </v:shape>
                <o:OLEObject Type="Embed" ProgID="FXEquation.Equation" ShapeID="_x0000_i1157" DrawAspect="Content" ObjectID="_1486373089" r:id="rId328"/>
              </w:object>
            </w:r>
          </w:p>
          <w:p w:rsidR="00E21BDA" w:rsidRPr="00085E86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F97437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316" type="#_x0000_t75" style="position:absolute;margin-left:229.5pt;margin-top:5.35pt;width:128.5pt;height:129.95pt;z-index:251723776;mso-position-horizontal-relative:text;mso-position-vertical-relative:text">
                  <v:imagedata r:id="rId140" o:title=""/>
                </v:shape>
                <o:OLEObject Type="Embed" ProgID="FXDraw.Graphic" ShapeID="_x0000_s1316" DrawAspect="Content" ObjectID="_1486373191" r:id="rId329"/>
              </w:object>
            </w:r>
            <w:r w:rsidR="00E21BDA">
              <w:t xml:space="preserve">Find the value of </w:t>
            </w:r>
            <w:r w:rsidR="00E21BDA" w:rsidRPr="00A74EFA">
              <w:rPr>
                <w:i/>
              </w:rPr>
              <w:t>q</w:t>
            </w:r>
            <w:r w:rsidR="00E21BDA">
              <w:t>.</w:t>
            </w:r>
          </w:p>
          <w:p w:rsidR="00E21BDA" w:rsidRPr="00AB2912" w:rsidRDefault="00AB2912" w:rsidP="002F71C3">
            <w:pPr>
              <w:pStyle w:val="QuestionStyle"/>
            </w:pPr>
            <w:r>
              <w:t xml:space="preserve"> </w:t>
            </w:r>
            <w:r w:rsidRPr="00AB2912">
              <w:object w:dxaOrig="1718" w:dyaOrig="273">
                <v:shape id="_x0000_i1158" type="#_x0000_t75" style="width:85.8pt;height:13.8pt" o:ole="">
                  <v:imagedata r:id="rId330" o:title=""/>
                </v:shape>
                <o:OLEObject Type="Embed" ProgID="FXEquation.Equation" ShapeID="_x0000_i1158" DrawAspect="Content" ObjectID="_1486373090" r:id="rId331"/>
              </w:object>
            </w:r>
            <w:r w:rsidRPr="00AB2912">
              <w:t xml:space="preserve"> </w:t>
            </w: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  <w:r w:rsidRPr="00BD702F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6496" behindDoc="0" locked="0" layoutInCell="1" allowOverlap="1" wp14:anchorId="6EEDA5E4" wp14:editId="2E020C72">
                      <wp:simplePos x="0" y="0"/>
                      <wp:positionH relativeFrom="column">
                        <wp:posOffset>2004311</wp:posOffset>
                      </wp:positionH>
                      <wp:positionV relativeFrom="paragraph">
                        <wp:posOffset>145858</wp:posOffset>
                      </wp:positionV>
                      <wp:extent cx="754380" cy="373380"/>
                      <wp:effectExtent l="0" t="0" r="26670" b="26670"/>
                      <wp:wrapNone/>
                      <wp:docPr id="249" name="Rectangle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AB2912" w:rsidRPr="00AB2912" w:rsidRDefault="00AB2912" w:rsidP="00AB291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88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EDA5E4" id="Rectangle 249" o:spid="_x0000_s1052" style="position:absolute;margin-left:157.8pt;margin-top:11.5pt;width:59.4pt;height:29.4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" filled="f" strokecolor="windowText" strokeweight="1.5pt">
                      <v:textbox>
                        <w:txbxContent>
                          <w:p w:rsidR="00AB2912" w:rsidRPr="00AB2912" w:rsidRDefault="00AB2912" w:rsidP="00AB2912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  <w:t>88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21BDA" w:rsidRPr="00A74EFA" w:rsidRDefault="00E21BDA" w:rsidP="002F71C3">
            <w:pPr>
              <w:pStyle w:val="QuestionStyle"/>
            </w:pPr>
            <w:r>
              <w:t xml:space="preserve">        </w:t>
            </w:r>
            <w:r w:rsidRPr="00A74EFA">
              <w:object w:dxaOrig="958" w:dyaOrig="456">
                <v:shape id="_x0000_i1159" type="#_x0000_t75" style="width:48pt;height:22.8pt" o:ole="">
                  <v:imagedata r:id="rId142" o:title=""/>
                </v:shape>
                <o:OLEObject Type="Embed" ProgID="FXEquation.Equation" ShapeID="_x0000_i1159" DrawAspect="Content" ObjectID="_1486373091" r:id="rId332"/>
              </w:object>
            </w:r>
            <w:r w:rsidRPr="00A74EFA">
              <w:t xml:space="preserve"> </w:t>
            </w: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  <w:r>
              <w:t xml:space="preserve">     </w:t>
            </w: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</w:tc>
      </w:tr>
      <w:tr w:rsidR="00E21BDA" w:rsidRPr="003F53A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317" type="#_x0000_t75" style="position:absolute;margin-left:207.7pt;margin-top:1pt;width:190.55pt;height:141.45pt;z-index:251724800;mso-position-horizontal-relative:text;mso-position-vertical-relative:text">
                  <v:imagedata r:id="rId333" o:title=""/>
                </v:shape>
                <o:OLEObject Type="Embed" ProgID="FXDraw.Graphic" ShapeID="_x0000_s1317" DrawAspect="Content" ObjectID="_1486373192" r:id="rId334"/>
              </w:object>
            </w:r>
            <w:r w:rsidR="00AB2912" w:rsidRPr="003F53AA">
              <w:object w:dxaOrig="2663" w:dyaOrig="1320">
                <v:shape id="_x0000_i1160" type="#_x0000_t75" style="width:133.15pt;height:66pt" o:ole="">
                  <v:imagedata r:id="rId335" o:title=""/>
                </v:shape>
                <o:OLEObject Type="Embed" ProgID="FXEquation.Equation" ShapeID="_x0000_i1160" DrawAspect="Content" ObjectID="_1486373092" r:id="rId336"/>
              </w:object>
            </w:r>
            <w:r w:rsidR="00E21BDA" w:rsidRPr="003F53AA">
              <w:t xml:space="preserve"> </w:t>
            </w:r>
          </w:p>
          <w:p w:rsidR="00E21BDA" w:rsidRPr="003F53AA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  <w:r w:rsidRPr="003F53AA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7520" behindDoc="0" locked="0" layoutInCell="1" allowOverlap="1" wp14:anchorId="41F535C7" wp14:editId="771CE782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67310</wp:posOffset>
                      </wp:positionV>
                      <wp:extent cx="171450" cy="944880"/>
                      <wp:effectExtent l="0" t="0" r="19050" b="26670"/>
                      <wp:wrapNone/>
                      <wp:docPr id="250" name="Group 2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5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105F95" id="Group 250" o:spid="_x0000_s1026" style="position:absolute;margin-left:18.8pt;margin-top:5.3pt;width:13.5pt;height:74.4pt;z-index:25162752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//PMUA&#10;AADcAAAADwAAAGRycy9kb3ducmV2LnhtbESPQWvCQBSE74X+h+UVvJS6UbCN0VVEUfQi1IpeH9nX&#10;JDT7NmTXJPrrXUHocZiZb5jpvDOlaKh2hWUFg34Egji1uuBMwfFn/RGDcB5ZY2mZFFzJwXz2+jLF&#10;RNuWv6k5+EwECLsEFeTeV4mULs3JoOvbijh4v7Y26IOsM6lrbAPclHIYRZ/SYMFhIceKljmlf4eL&#10;URBfY3NqTvvNmXbcrm57/bV4HyvVe+sWExCeOv8ffra3WsFwNIDHmXA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j/88xQAAANw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1hS8YA&#10;AADcAAAADwAAAGRycy9kb3ducmV2LnhtbESPQWvCQBSE74L/YXlCL1I3BtQ0uoooLe1FqBZ7fWSf&#10;STD7NmS3SfTXdwsFj8PMfMOsNr2pREuNKy0rmE4iEMSZ1SXnCr5Or88JCOeRNVaWScGNHGzWw8EK&#10;U207/qT26HMRIOxSVFB4X6dSuqwgg25ia+LgXWxj0AfZ5FI32AW4qWQcRXNpsOSwUGBNu4Ky6/HH&#10;KEhuiTm358PbN31wt78f9GI7flHqadRvlyA89f4R/m+/awXxLIa/M+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1hS8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755cUA&#10;AADcAAAADwAAAGRycy9kb3ducmV2LnhtbESP3YrCMBSE74V9h3AWvJE13fqDVKPIgiKCQnUf4NCc&#10;/mBzUpqo3X16IwheDjPzDbNYdaYWN2pdZVnB9zACQZxZXXGh4Pe8+ZqBcB5ZY22ZFPyRg9Xyo7fA&#10;RNs7p3Q7+UIECLsEFZTeN4mULivJoBvahjh4uW0N+iDbQuoW7wFuahlH0VQarDgslNjQT0nZ5XQ1&#10;Cqr9epTm8jz2x+n28B/n11m9HSjV/+zWcxCeOv8Ov9o7rSCejOB5Jhw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/vnlxQAAANwAAAAPAAAAAAAAAAAAAAAAAJgCAABkcnMv&#10;ZG93bnJldi54bWxQSwUGAAAAAAQABAD1AAAAigMAAAAA&#10;" fillcolor="#c0504d [3205]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hcpMYA&#10;AADcAAAADwAAAGRycy9kb3ducmV2LnhtbESPQWvCQBSE74L/YXmCF6mbSltjdBWpWPQiaIu9PrLP&#10;JJh9G7JrEvvru0Khx2FmvmEWq86UoqHaFZYVPI8jEMSp1QVnCr4+t08xCOeRNZaWScGdHKyW/d4C&#10;E21bPlJz8pkIEHYJKsi9rxIpXZqTQTe2FXHwLrY26IOsM6lrbAPclHISRW/SYMFhIceK3nNKr6eb&#10;URDfY3NuzoePb9pzu/k56Ol6NFNqOOjWcxCeOv8f/mvvtILJ6ws8zo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fhcpM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</w:p>
          <w:p w:rsidR="00E21BDA" w:rsidRPr="003F53A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3F53AA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15</w:t>
            </w:r>
            <w:r w:rsidRPr="00234850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E21BDA" w:rsidRPr="003F53AA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3F53A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3F53AA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B2912">
              <w:rPr>
                <w:rFonts w:ascii="Times New Roman" w:hAnsi="Times New Roman"/>
                <w:sz w:val="24"/>
                <w:szCs w:val="24"/>
              </w:rPr>
              <w:t>85</w:t>
            </w:r>
            <w:r w:rsidRPr="00234850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E21BDA" w:rsidRPr="003F53AA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3F53A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3F53AA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95</w:t>
            </w:r>
            <w:r w:rsidRPr="00234850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E21BDA" w:rsidRPr="003F53AA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234850" w:rsidRDefault="00E21BDA" w:rsidP="00E21BDA">
            <w:pPr>
              <w:rPr>
                <w:position w:val="-6"/>
                <w:sz w:val="24"/>
                <w:szCs w:val="24"/>
              </w:rPr>
            </w:pPr>
            <w:r w:rsidRPr="003F53AA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AB2912">
              <w:rPr>
                <w:rFonts w:ascii="Times New Roman" w:hAnsi="Times New Roman"/>
                <w:sz w:val="24"/>
                <w:szCs w:val="24"/>
              </w:rPr>
              <w:t>12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 w:rsidRPr="00234850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E21BDA" w:rsidRDefault="00E21BDA" w:rsidP="002F71C3">
            <w:pPr>
              <w:pStyle w:val="QuestionStyle"/>
            </w:pPr>
          </w:p>
          <w:p w:rsidR="00E21BDA" w:rsidRPr="003F53AA" w:rsidRDefault="00E21BDA" w:rsidP="002F71C3">
            <w:pPr>
              <w:pStyle w:val="QuestionStyle"/>
            </w:pPr>
          </w:p>
        </w:tc>
      </w:tr>
    </w:tbl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sdt>
      <w:sdtPr>
        <w:rPr>
          <w:rFonts w:asciiTheme="majorHAnsi" w:hAnsiTheme="majorHAnsi"/>
          <w:sz w:val="48"/>
          <w:szCs w:val="48"/>
        </w:rPr>
        <w:alias w:val="Title"/>
        <w:tag w:val=""/>
        <w:id w:val="1808428829"/>
        <w:placeholder>
          <w:docPart w:val="E8DF5D061D2F4DD889E4D7674DB6F37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E21BDA" w:rsidRDefault="00E21BDA" w:rsidP="00E21BDA">
          <w:pPr>
            <w:jc w:val="center"/>
            <w:rPr>
              <w:rFonts w:asciiTheme="majorHAnsi" w:hAnsiTheme="majorHAnsi"/>
              <w:sz w:val="48"/>
              <w:szCs w:val="48"/>
            </w:rPr>
          </w:pPr>
          <w:r>
            <w:rPr>
              <w:rFonts w:asciiTheme="majorHAnsi" w:hAnsiTheme="majorHAnsi"/>
              <w:sz w:val="48"/>
              <w:szCs w:val="48"/>
            </w:rPr>
            <w:t>Angle Properties</w:t>
          </w:r>
        </w:p>
      </w:sdtContent>
    </w:sdt>
    <w:p w:rsidR="003F3344" w:rsidRDefault="00E21BDA" w:rsidP="00E21BDA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3F3344">
        <w:tc>
          <w:tcPr>
            <w:tcW w:w="9242" w:type="dxa"/>
          </w:tcPr>
          <w:p w:rsidR="003F3344" w:rsidRDefault="003F3344" w:rsidP="003F3344">
            <w:pPr>
              <w:pStyle w:val="Heading1"/>
              <w:jc w:val="center"/>
            </w:pPr>
            <w:r>
              <w:t xml:space="preserve">Calculator Allowed Section  </w:t>
            </w:r>
            <w:r>
              <w:rPr>
                <w:sz w:val="24"/>
                <w:szCs w:val="24"/>
              </w:rPr>
              <w:t>( 1 mark each)</w:t>
            </w:r>
          </w:p>
        </w:tc>
      </w:tr>
    </w:tbl>
    <w:p w:rsidR="003F3344" w:rsidRDefault="003F3344" w:rsidP="003F3344"/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9255"/>
      </w:tblGrid>
      <w:tr w:rsidR="00E21BDA" w:rsidTr="00E21BDA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1"/>
              </w:numPr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bottom w:val="single" w:sz="4" w:space="0" w:color="auto"/>
            </w:tcBorders>
          </w:tcPr>
          <w:p w:rsidR="00E21BDA" w:rsidRDefault="00E21BDA" w:rsidP="002F71C3">
            <w:pPr>
              <w:pStyle w:val="QuestionStyle"/>
            </w:pPr>
            <w:r>
              <w:t xml:space="preserve">Use a protractor to measure the size of  </w:t>
            </w:r>
            <w:r w:rsidRPr="00E429DD">
              <w:rPr>
                <w:color w:val="FF0000"/>
                <w:position w:val="-6"/>
              </w:rPr>
              <w:object w:dxaOrig="924" w:dyaOrig="300">
                <v:shape id="_x0000_i1161" type="#_x0000_t75" style="width:46.2pt;height:15pt" o:ole="">
                  <v:imagedata r:id="rId152" o:title=""/>
                </v:shape>
                <o:OLEObject Type="Embed" ProgID="FXEquation.Equation" ShapeID="_x0000_i1161" DrawAspect="Content" ObjectID="_1486373093" r:id="rId337"/>
              </w:object>
            </w:r>
            <w:r>
              <w:t xml:space="preserve"> </w:t>
            </w:r>
          </w:p>
          <w:p w:rsidR="00E21BDA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344" type="#_x0000_t75" style="position:absolute;margin-left:74.05pt;margin-top:8.65pt;width:304.95pt;height:168.75pt;z-index:251725824">
                  <v:imagedata r:id="rId338" o:title=""/>
                </v:shape>
                <o:OLEObject Type="Embed" ProgID="FXDraw.Graphic" ShapeID="_x0000_s1344" DrawAspect="Content" ObjectID="_1486373193" r:id="rId339"/>
              </w:object>
            </w: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1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Complete the statement below.</w:t>
            </w:r>
          </w:p>
          <w:p w:rsidR="00E21BDA" w:rsidRDefault="00E21BDA" w:rsidP="00E21BDA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8544" behindDoc="0" locked="0" layoutInCell="1" allowOverlap="1" wp14:anchorId="022E1BDF" wp14:editId="3DEFF0DC">
                      <wp:simplePos x="0" y="0"/>
                      <wp:positionH relativeFrom="column">
                        <wp:posOffset>1520190</wp:posOffset>
                      </wp:positionH>
                      <wp:positionV relativeFrom="paragraph">
                        <wp:posOffset>215265</wp:posOffset>
                      </wp:positionV>
                      <wp:extent cx="706755" cy="331470"/>
                      <wp:effectExtent l="0" t="0" r="17145" b="11430"/>
                      <wp:wrapNone/>
                      <wp:docPr id="332" name="Rectangle 3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6120" cy="33147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F8276A" id="Rectangle 332" o:spid="_x0000_s1026" style="position:absolute;margin-left:119.7pt;margin-top:16.95pt;width:55.65pt;height:26.1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</w:t>
            </w:r>
          </w:p>
          <w:p w:rsidR="00E21BDA" w:rsidRDefault="00E21BDA" w:rsidP="00E21BDA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Angles of 75</w:t>
            </w:r>
            <w:r>
              <w:rPr>
                <w:rFonts w:ascii="Times New Roman" w:hAnsi="Times New Roman"/>
                <w:sz w:val="32"/>
                <w:szCs w:val="32"/>
                <w:vertAlign w:val="superscript"/>
              </w:rPr>
              <w:t>o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and</w:t>
            </w:r>
            <w:r w:rsidR="00E26C31">
              <w:rPr>
                <w:rFonts w:ascii="Times New Roman" w:hAnsi="Times New Roman"/>
                <w:sz w:val="32"/>
                <w:szCs w:val="32"/>
              </w:rPr>
              <w:t xml:space="preserve">   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="00E26C31">
              <w:rPr>
                <w:rFonts w:ascii="Times New Roman" w:hAnsi="Times New Roman"/>
                <w:sz w:val="32"/>
                <w:szCs w:val="32"/>
              </w:rPr>
              <w:t>105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     </w:t>
            </w:r>
            <w:r>
              <w:rPr>
                <w:rFonts w:ascii="Times New Roman" w:hAnsi="Times New Roman"/>
                <w:sz w:val="32"/>
                <w:szCs w:val="32"/>
                <w:vertAlign w:val="superscript"/>
              </w:rPr>
              <w:t>o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are supplementary angles.</w:t>
            </w:r>
          </w:p>
          <w:p w:rsidR="00E21BDA" w:rsidRDefault="00E21BDA" w:rsidP="002F71C3">
            <w:pPr>
              <w:pStyle w:val="QuestionStyle"/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345" type="#_x0000_t75" style="position:absolute;margin-left:263pt;margin-top:12.5pt;width:154.9pt;height:119.95pt;z-index:251726848;mso-position-horizontal-relative:text;mso-position-vertical-relative:text">
                  <v:imagedata r:id="rId156" o:title=""/>
                </v:shape>
                <o:OLEObject Type="Embed" ProgID="FXDraw.Graphic" ShapeID="_x0000_s1345" DrawAspect="Content" ObjectID="_1486373194" r:id="rId340"/>
              </w:object>
            </w:r>
            <w:r w:rsidR="00E21BDA">
              <w:t xml:space="preserve">Find the value of </w:t>
            </w:r>
            <w:r w:rsidR="00E21BDA" w:rsidRPr="00950D6B">
              <w:rPr>
                <w:i/>
              </w:rPr>
              <w:t>d</w:t>
            </w:r>
            <w:r w:rsidR="00E21BDA">
              <w:t>.</w:t>
            </w:r>
          </w:p>
          <w:p w:rsidR="00E21BDA" w:rsidRDefault="006703BE" w:rsidP="002F71C3">
            <w:pPr>
              <w:pStyle w:val="QuestionStyle"/>
            </w:pPr>
            <w:r w:rsidRPr="00E26C31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59D5D37F" wp14:editId="7B1F9350">
                      <wp:simplePos x="0" y="0"/>
                      <wp:positionH relativeFrom="column">
                        <wp:posOffset>1833880</wp:posOffset>
                      </wp:positionH>
                      <wp:positionV relativeFrom="paragraph">
                        <wp:posOffset>146685</wp:posOffset>
                      </wp:positionV>
                      <wp:extent cx="1550035" cy="663575"/>
                      <wp:effectExtent l="0" t="0" r="12065" b="22225"/>
                      <wp:wrapNone/>
                      <wp:docPr id="40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50035" cy="663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26C31" w:rsidRDefault="00E26C31">
                                  <w:r>
                                    <w:t xml:space="preserve"> </w:t>
                                  </w:r>
                                  <w:r w:rsidR="006703BE" w:rsidRPr="00E26C31">
                                    <w:rPr>
                                      <w:color w:val="FF0000"/>
                                      <w:position w:val="-6"/>
                                    </w:rPr>
                                    <w:object w:dxaOrig="2225" w:dyaOrig="913">
                                      <v:shape id="_x0000_i1279" type="#_x0000_t75" style="width:111.05pt;height:45.6pt" o:ole="">
                                        <v:imagedata r:id="rId341" o:title=""/>
                                      </v:shape>
                                      <o:OLEObject Type="Embed" ProgID="FXEquation.Equation" ShapeID="_x0000_i1279" DrawAspect="Content" ObjectID="_1486373211" r:id="rId342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D5D37F" id="_x0000_s1053" type="#_x0000_t202" style="position:absolute;margin-left:144.4pt;margin-top:11.55pt;width:122.05pt;height:52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">
                      <v:textbox inset="0,0,0,0">
                        <w:txbxContent>
                          <w:p w:rsidR="00E26C31" w:rsidRDefault="00E26C31">
                            <w:r>
                              <w:t xml:space="preserve"> </w:t>
                            </w:r>
                            <w:r w:rsidR="006703BE" w:rsidRPr="00E26C31">
                              <w:rPr>
                                <w:color w:val="FF0000"/>
                                <w:position w:val="-6"/>
                              </w:rPr>
                              <w:object w:dxaOrig="2225" w:dyaOrig="913">
                                <v:shape id="_x0000_i1279" type="#_x0000_t75" style="width:111.05pt;height:45.6pt" o:ole="">
                                  <v:imagedata r:id="rId341" o:title=""/>
                                </v:shape>
                                <o:OLEObject Type="Embed" ProgID="FXEquation.Equation" ShapeID="_x0000_i1279" DrawAspect="Content" ObjectID="_1486373211" r:id="rId343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E21BDA" w:rsidRPr="003657A1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3657A1" w:rsidRDefault="00E21BDA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3657A1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9568" behindDoc="0" locked="0" layoutInCell="1" allowOverlap="1" wp14:anchorId="77B5C238" wp14:editId="12E8E345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333" name="Group 3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3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1E1B8A" id="Group 333" o:spid="_x0000_s1026" style="position:absolute;margin-left:18.8pt;margin-top:.9pt;width:13.5pt;height:74.4pt;z-index:25162956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a2mccA&#10;AADcAAAADwAAAGRycy9kb3ducmV2LnhtbESPT2vCQBTE70K/w/IKXqRu/INNU1cRpaVehKbFXh/Z&#10;1yQ0+zZk1yT66d2C4HGYmd8wy3VvKtFS40rLCibjCARxZnXJuYLvr7enGITzyBory6TgTA7Wq4fB&#10;EhNtO/6kNvW5CBB2CSoovK8TKV1WkEE3tjVx8H5tY9AH2eRSN9gFuKnkNIoW0mDJYaHAmrYFZX/p&#10;ySiIz7E5tsfD+w/tudtdDvp5M3pRavjYb15BeOr9PXxrf2gFs9kc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GtpnHAAAA3AAAAA8AAAAAAAAAAAAAAAAAmAIAAGRy&#10;cy9kb3ducmV2LnhtbFBLBQYAAAAABAAEAPUAAACM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UuN8YA&#10;AADcAAAADwAAAGRycy9kb3ducmV2LnhtbESP3WrCQBSE7wt9h+UUeiN1U6MiqatIoaEIFZL0AQ7Z&#10;kx+aPRuyq4k+fVco9HKYmW+Y7X4ynbjQ4FrLCl7nEQji0uqWawXfxcfLBoTzyBo7y6TgSg72u8eH&#10;LSbajpzRJfe1CBB2CSpovO8TKV3ZkEE3tz1x8Co7GPRBDrXUA44Bbjq5iKK1NNhyWGiwp/eGyp/8&#10;bBS0x0OcVbJY+tM6/botqvOmS2dKPT9NhzcQnib/H/5rf2oFcbyC+5lwBOTu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UuN8YAAADcAAAADwAAAAAAAAAAAAAAAACYAgAAZHJz&#10;L2Rvd25yZXYueG1sUEsFBgAAAAAEAAQA9QAAAIsDAAAAAA==&#10;" fillcolor="#c0504d [3205]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dcYA&#10;AADcAAAADwAAAGRycy9kb3ducmV2LnhtbESPT2vCQBTE74V+h+UVvJS6UcHG6CqitLSXQK3o9ZF9&#10;TUKzb0N2zZ9+elcQehxm5jfMatObSrTUuNKygsk4AkGcWV1yruD4/fYSg3AeWWNlmRQM5GCzfnxY&#10;YaJtx1/UHnwuAoRdggoK7+tESpcVZNCNbU0cvB/bGPRBNrnUDXYBbio5jaK5NFhyWCiwpl1B2e/h&#10;YhTEQ2xO7Sl9P9Mnd/u/VL9unxdKjZ767RKEp97/h+/tD61gNpvD7Uw4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ViNdc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Qo7sYA&#10;AADcAAAADwAAAGRycy9kb3ducmV2LnhtbESPT2vCQBTE74V+h+UVvJS6UaHG6CqitLSXQK3o9ZF9&#10;TUKzb0N2zZ9+elcQehxm5jfMatObSrTUuNKygsk4AkGcWV1yruD4/fYSg3AeWWNlmRQM5GCzfnxY&#10;YaJtx1/UHnwuAoRdggoK7+tESpcVZNCNbU0cvB/bGPRBNrnUDXYBbio5jaJXabDksFBgTbuCst/D&#10;xSiIh9ic2lP6fqZP7vZ/qZ5vnxdKjZ767RKEp97/h+/tD61gNpvD7Uw4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hQo7s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703BE" w:rsidRPr="003657A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15" w:dyaOrig="273">
                <v:shape id="_x0000_i1162" type="#_x0000_t75" style="width:40.8pt;height:13.8pt" o:ole="">
                  <v:imagedata r:id="rId344" o:title=""/>
                </v:shape>
                <o:OLEObject Type="Embed" ProgID="FXEquation.Equation" ShapeID="_x0000_i1162" DrawAspect="Content" ObjectID="_1486373094" r:id="rId345"/>
              </w:object>
            </w:r>
            <w:r w:rsidRPr="003657A1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21BDA" w:rsidRPr="003657A1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3657A1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6703BE" w:rsidRPr="003657A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15" w:dyaOrig="273">
                <v:shape id="_x0000_i1163" type="#_x0000_t75" style="width:40.8pt;height:13.8pt" o:ole="">
                  <v:imagedata r:id="rId346" o:title=""/>
                </v:shape>
                <o:OLEObject Type="Embed" ProgID="FXEquation.Equation" ShapeID="_x0000_i1163" DrawAspect="Content" ObjectID="_1486373095" r:id="rId347"/>
              </w:object>
            </w:r>
          </w:p>
          <w:p w:rsidR="00E21BDA" w:rsidRPr="003657A1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3657A1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3657A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35" w:dyaOrig="273">
                <v:shape id="_x0000_i1164" type="#_x0000_t75" style="width:46.8pt;height:13.8pt" o:ole="">
                  <v:imagedata r:id="rId162" o:title=""/>
                </v:shape>
                <o:OLEObject Type="Embed" ProgID="FXEquation.Equation" ShapeID="_x0000_i1164" DrawAspect="Content" ObjectID="_1486373096" r:id="rId348"/>
              </w:object>
            </w:r>
          </w:p>
          <w:p w:rsidR="00E21BDA" w:rsidRPr="003657A1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3657A1" w:rsidRDefault="00E21BDA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657A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15" w:dyaOrig="273">
                <v:shape id="_x0000_i1165" type="#_x0000_t75" style="width:40.8pt;height:13.8pt" o:ole="">
                  <v:imagedata r:id="rId164" o:title=""/>
                </v:shape>
                <o:OLEObject Type="Embed" ProgID="FXEquation.Equation" ShapeID="_x0000_i1165" DrawAspect="Content" ObjectID="_1486373097" r:id="rId349"/>
              </w:object>
            </w:r>
            <w:r w:rsidRPr="003657A1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21BDA" w:rsidRDefault="00E21BDA" w:rsidP="002F71C3">
            <w:pPr>
              <w:pStyle w:val="QuestionStyle"/>
            </w:pPr>
          </w:p>
        </w:tc>
      </w:tr>
      <w:tr w:rsidR="00E21BDA" w:rsidRPr="009B6634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Pr="009B6634" w:rsidRDefault="002A230B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346" type="#_x0000_t75" style="position:absolute;margin-left:218.75pt;margin-top:-4.4pt;width:146.85pt;height:105.7pt;z-index:251727872;mso-position-horizontal-relative:text;mso-position-vertical-relative:text">
                  <v:imagedata r:id="rId166" o:title=""/>
                </v:shape>
                <o:OLEObject Type="Embed" ProgID="FXDraw.Graphic" ShapeID="_x0000_s1346" DrawAspect="Content" ObjectID="_1486373195" r:id="rId350"/>
              </w:object>
            </w:r>
            <w:r w:rsidR="00E21BDA" w:rsidRPr="009B6634">
              <w:rPr>
                <w:rFonts w:ascii="Times New Roman" w:hAnsi="Times New Roman"/>
                <w:sz w:val="24"/>
                <w:szCs w:val="24"/>
              </w:rPr>
              <w:t>Find the size of</w:t>
            </w:r>
            <w:r w:rsidR="00E21BD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21BDA" w:rsidRPr="007136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84" w:dyaOrig="300">
                <v:shape id="_x0000_i1166" type="#_x0000_t75" style="width:44.4pt;height:15pt" o:ole="">
                  <v:imagedata r:id="rId168" o:title=""/>
                </v:shape>
                <o:OLEObject Type="Embed" ProgID="FXEquation.Equation" ShapeID="_x0000_i1166" DrawAspect="Content" ObjectID="_1486373098" r:id="rId351"/>
              </w:object>
            </w:r>
            <w:r w:rsidR="00E21BDA" w:rsidRPr="009B663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1BDA" w:rsidRPr="009B6634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Pr="009B6634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Pr="009B6634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0592" behindDoc="0" locked="0" layoutInCell="1" allowOverlap="1" wp14:anchorId="06127647" wp14:editId="0D5045C2">
                      <wp:simplePos x="0" y="0"/>
                      <wp:positionH relativeFrom="column">
                        <wp:posOffset>1284605</wp:posOffset>
                      </wp:positionH>
                      <wp:positionV relativeFrom="paragraph">
                        <wp:posOffset>71120</wp:posOffset>
                      </wp:positionV>
                      <wp:extent cx="733425" cy="409575"/>
                      <wp:effectExtent l="0" t="0" r="28575" b="28575"/>
                      <wp:wrapNone/>
                      <wp:docPr id="391" name="Rectangle 3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3342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703BE" w:rsidRPr="006703BE" w:rsidRDefault="006703BE" w:rsidP="006703BE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 w:rsidRPr="006703BE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124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127647" id="Rectangle 391" o:spid="_x0000_s1054" style="position:absolute;margin-left:101.15pt;margin-top:5.6pt;width:57.75pt;height:32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">
                      <v:textbox>
                        <w:txbxContent>
                          <w:p w:rsidR="006703BE" w:rsidRPr="006703BE" w:rsidRDefault="006703BE" w:rsidP="006703BE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6703B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124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21BDA" w:rsidRPr="009B6634" w:rsidRDefault="00E21BDA" w:rsidP="00E21BDA">
            <w:pPr>
              <w:rPr>
                <w:rFonts w:ascii="Times New Roman" w:hAnsi="Times New Roman"/>
                <w:i/>
                <w:sz w:val="40"/>
                <w:szCs w:val="24"/>
              </w:rPr>
            </w:pPr>
            <w:r w:rsidRPr="009B6634">
              <w:rPr>
                <w:rFonts w:ascii="Times New Roman" w:hAnsi="Times New Roman"/>
                <w:sz w:val="40"/>
                <w:szCs w:val="24"/>
              </w:rPr>
              <w:t xml:space="preserve"> </w:t>
            </w:r>
            <w:r w:rsidRPr="009B6634">
              <w:rPr>
                <w:rFonts w:ascii="Times New Roman" w:hAnsi="Times New Roman"/>
                <w:i/>
                <w:sz w:val="40"/>
                <w:szCs w:val="24"/>
              </w:rPr>
              <w:t xml:space="preserve"> </w:t>
            </w:r>
            <w:r w:rsidRPr="009B6634">
              <w:rPr>
                <w:rFonts w:ascii="Times New Roman" w:hAnsi="Times New Roman"/>
                <w:i/>
                <w:color w:val="FF0000"/>
                <w:position w:val="-8"/>
                <w:sz w:val="40"/>
                <w:szCs w:val="24"/>
              </w:rPr>
              <w:object w:dxaOrig="1119" w:dyaOrig="300">
                <v:shape id="_x0000_i1167" type="#_x0000_t75" style="width:88.8pt;height:23.4pt" o:ole="">
                  <v:imagedata r:id="rId170" o:title=""/>
                </v:shape>
                <o:OLEObject Type="Embed" ProgID="FXEquation.Equation" ShapeID="_x0000_i1167" DrawAspect="Content" ObjectID="_1486373099" r:id="rId352"/>
              </w:object>
            </w:r>
            <w:r w:rsidRPr="009B6634">
              <w:rPr>
                <w:rFonts w:ascii="Times New Roman" w:hAnsi="Times New Roman"/>
                <w:i/>
                <w:sz w:val="40"/>
                <w:szCs w:val="24"/>
              </w:rPr>
              <w:t xml:space="preserve">          </w:t>
            </w:r>
          </w:p>
          <w:p w:rsidR="00E21BDA" w:rsidRPr="009B6634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Pr="009B6634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21BDA" w:rsidRPr="009B6634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Pr="009B6634" w:rsidRDefault="002A230B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348" type="#_x0000_t75" style="position:absolute;margin-left:259.65pt;margin-top:-1.85pt;width:139.7pt;height:121.8pt;z-index:251728896;mso-position-horizontal-relative:text;mso-position-vertical-relative:text">
                  <v:imagedata r:id="rId172" o:title=""/>
                </v:shape>
                <o:OLEObject Type="Embed" ProgID="FXDraw.Graphic" ShapeID="_x0000_s1348" DrawAspect="Content" ObjectID="_1486373196" r:id="rId353"/>
              </w:object>
            </w:r>
            <w:r w:rsidR="00E21BDA" w:rsidRPr="009B663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21BDA" w:rsidRPr="009B66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29" w:dyaOrig="273">
                <v:shape id="_x0000_i1168" type="#_x0000_t75" style="width:46.8pt;height:14.4pt" o:ole="">
                  <v:imagedata r:id="rId174" o:title=""/>
                </v:shape>
                <o:OLEObject Type="Embed" ProgID="FXEquation.Equation" ShapeID="_x0000_i1168" DrawAspect="Content" ObjectID="_1486373100" r:id="rId354"/>
              </w:object>
            </w:r>
            <w:r w:rsidR="00E21BDA" w:rsidRPr="009B66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>.</w:t>
            </w:r>
            <w:r w:rsidR="00E21BDA" w:rsidRPr="009B663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21BDA" w:rsidRPr="009B6634" w:rsidRDefault="00E21BDA" w:rsidP="00E21BDA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  <w:r w:rsidRPr="009B6634">
              <w:rPr>
                <w:rFonts w:ascii="Times New Roman" w:hAnsi="Times New Roman"/>
                <w:position w:val="-6"/>
                <w:sz w:val="24"/>
                <w:szCs w:val="24"/>
              </w:rPr>
              <w:t>Find the size of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713634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844" w:dyaOrig="300">
                <v:shape id="_x0000_i1169" type="#_x0000_t75" style="width:42pt;height:15pt" o:ole="">
                  <v:imagedata r:id="rId176" o:title=""/>
                </v:shape>
                <o:OLEObject Type="Embed" ProgID="FXEquation.Equation" ShapeID="_x0000_i1169" DrawAspect="Content" ObjectID="_1486373101" r:id="rId355"/>
              </w:object>
            </w:r>
          </w:p>
          <w:p w:rsidR="00E21BDA" w:rsidRPr="009B6634" w:rsidRDefault="00E21BDA" w:rsidP="00E21BDA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</w:p>
          <w:p w:rsidR="00E21BDA" w:rsidRPr="009B6634" w:rsidRDefault="00E21BDA" w:rsidP="00E21BDA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</w:p>
          <w:p w:rsidR="00E21BDA" w:rsidRPr="009B6634" w:rsidRDefault="00E21BDA" w:rsidP="00E21BDA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</w:p>
          <w:p w:rsidR="00E21BDA" w:rsidRPr="009B6634" w:rsidRDefault="00E21BDA" w:rsidP="00E21BDA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1616" behindDoc="0" locked="0" layoutInCell="1" allowOverlap="1" wp14:anchorId="5B90CD49" wp14:editId="5D2050FE">
                      <wp:simplePos x="0" y="0"/>
                      <wp:positionH relativeFrom="column">
                        <wp:posOffset>1384935</wp:posOffset>
                      </wp:positionH>
                      <wp:positionV relativeFrom="paragraph">
                        <wp:posOffset>75565</wp:posOffset>
                      </wp:positionV>
                      <wp:extent cx="733425" cy="409575"/>
                      <wp:effectExtent l="0" t="0" r="28575" b="28575"/>
                      <wp:wrapNone/>
                      <wp:docPr id="390" name="Rectangle 3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3342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25FB" w:rsidRPr="00CF25FB" w:rsidRDefault="00CF25FB" w:rsidP="00CF25FB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124</w:t>
                                  </w:r>
                                  <w:r w:rsidRPr="00CF25FB">
                                    <w:rPr>
                                      <w:sz w:val="28"/>
                                      <w:vertAlign w:val="superscript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90CD49" id="Rectangle 390" o:spid="_x0000_s1055" style="position:absolute;margin-left:109.05pt;margin-top:5.95pt;width:57.75pt;height:32.2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">
                      <v:textbox>
                        <w:txbxContent>
                          <w:p w:rsidR="00CF25FB" w:rsidRPr="00CF25FB" w:rsidRDefault="00CF25FB" w:rsidP="00CF25FB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124</w:t>
                            </w:r>
                            <w:r w:rsidRPr="00CF25FB">
                              <w:rPr>
                                <w:sz w:val="28"/>
                                <w:vertAlign w:val="superscript"/>
                              </w:rPr>
                              <w:t>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21BDA" w:rsidRPr="009B6634" w:rsidRDefault="00E21BDA" w:rsidP="00E21BDA">
            <w:pPr>
              <w:rPr>
                <w:rFonts w:ascii="Times New Roman" w:hAnsi="Times New Roman"/>
                <w:i/>
                <w:sz w:val="40"/>
                <w:szCs w:val="24"/>
              </w:rPr>
            </w:pPr>
            <w:r w:rsidRPr="009B6634">
              <w:rPr>
                <w:rFonts w:ascii="Times New Roman" w:hAnsi="Times New Roman"/>
                <w:sz w:val="40"/>
                <w:szCs w:val="24"/>
              </w:rPr>
              <w:t xml:space="preserve">       </w:t>
            </w:r>
            <w:r w:rsidRPr="009B6634">
              <w:rPr>
                <w:rFonts w:ascii="Times New Roman" w:hAnsi="Times New Roman"/>
                <w:i/>
                <w:sz w:val="40"/>
                <w:szCs w:val="24"/>
              </w:rPr>
              <w:t xml:space="preserve"> </w:t>
            </w:r>
            <w:r w:rsidRPr="009B6634">
              <w:rPr>
                <w:rFonts w:ascii="Times New Roman" w:hAnsi="Times New Roman"/>
                <w:i/>
                <w:color w:val="FF0000"/>
                <w:position w:val="-8"/>
                <w:sz w:val="40"/>
                <w:szCs w:val="24"/>
              </w:rPr>
              <w:object w:dxaOrig="1294" w:dyaOrig="401">
                <v:shape id="_x0000_i1170" type="#_x0000_t75" style="width:64.2pt;height:19.8pt" o:ole="">
                  <v:imagedata r:id="rId178" o:title=""/>
                </v:shape>
                <o:OLEObject Type="Embed" ProgID="FXEquation.Equation" ShapeID="_x0000_i1170" DrawAspect="Content" ObjectID="_1486373102" r:id="rId356"/>
              </w:object>
            </w:r>
            <w:r w:rsidRPr="009B6634">
              <w:rPr>
                <w:rFonts w:ascii="Times New Roman" w:hAnsi="Times New Roman"/>
                <w:i/>
                <w:sz w:val="40"/>
                <w:szCs w:val="24"/>
              </w:rPr>
              <w:t xml:space="preserve">          </w:t>
            </w:r>
          </w:p>
          <w:p w:rsidR="00E21BDA" w:rsidRPr="009B6634" w:rsidRDefault="00E21BDA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B663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E21BDA" w:rsidRPr="003657A1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350" type="#_x0000_t75" style="position:absolute;margin-left:250.4pt;margin-top:-2.1pt;width:173.8pt;height:112.8pt;z-index:251729920;mso-position-horizontal-relative:text;mso-position-vertical-relative:text">
                  <v:imagedata r:id="rId180" o:title=""/>
                </v:shape>
                <o:OLEObject Type="Embed" ProgID="FXDraw.Graphic" ShapeID="_x0000_s1350" DrawAspect="Content" ObjectID="_1486373197" r:id="rId357"/>
              </w:object>
            </w:r>
            <w:r w:rsidR="00E21BDA" w:rsidRPr="003657A1">
              <w:object w:dxaOrig="595" w:dyaOrig="273">
                <v:shape id="_x0000_i1171" type="#_x0000_t75" style="width:30pt;height:13.8pt" o:ole="">
                  <v:imagedata r:id="rId182" o:title=""/>
                </v:shape>
                <o:OLEObject Type="Embed" ProgID="FXEquation.Equation" ShapeID="_x0000_i1171" DrawAspect="Content" ObjectID="_1486373103" r:id="rId358"/>
              </w:object>
            </w:r>
            <w:r w:rsidR="00E21BDA" w:rsidRPr="003657A1">
              <w:t xml:space="preserve"> </w:t>
            </w:r>
          </w:p>
          <w:p w:rsidR="00E21BDA" w:rsidRDefault="00E21BDA" w:rsidP="002F71C3">
            <w:pPr>
              <w:pStyle w:val="QuestionStyle"/>
            </w:pPr>
          </w:p>
          <w:p w:rsidR="00E21BDA" w:rsidRPr="003657A1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3657A1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3657A1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2640" behindDoc="0" locked="0" layoutInCell="1" allowOverlap="1" wp14:anchorId="596BF364" wp14:editId="1D651AEC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338" name="Group 3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3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5D41A5" id="Group 338" o:spid="_x0000_s1026" style="position:absolute;margin-left:18.8pt;margin-top:.9pt;width:13.5pt;height:74.4pt;z-index:25163264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cZB8cA&#10;AADcAAAADwAAAGRycy9kb3ducmV2LnhtbESPT2vCQBTE7wW/w/KEXorZWKHG6CrS0tJeBP8Qr4/s&#10;Mwlm34bsNon99N2C0OMwM79hVpvB1KKj1lWWFUyjGARxbnXFhYLT8X2SgHAeWWNtmRTcyMFmPXpY&#10;Yaptz3vqDr4QAcIuRQWl900qpctLMugi2xAH72Jbgz7ItpC6xT7ATS2f4/hFGqw4LJTY0GtJ+fXw&#10;bRQkt8RkXbb7ONMX928/Oz3fPi2UehwP2yUIT4P/D9/bn1rBbLaA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HGQfHAAAA3AAAAA8AAAAAAAAAAAAAAAAAmAIAAGRy&#10;cy9kb3ducmV2LnhtbFBLBQYAAAAABAAEAPUAAACM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vD58QA&#10;AADcAAAADwAAAGRycy9kb3ducmV2LnhtbERPy2rCQBTdC/2H4RbciJloS03TjCJKS90IPtDtJXOb&#10;hGbuhMyYxH59Z1Ho8nDe2WowteiodZVlBbMoBkGcW11xoeB8ep8mIJxH1lhbJgV3crBaPowyTLXt&#10;+UDd0RcihLBLUUHpfZNK6fKSDLrINsSB+7KtQR9gW0jdYh/CTS3ncfwiDVYcGkpsaFNS/n28GQXJ&#10;PTGX7rL/uNKO++3PXi/Wk1elxo/D+g2Ep8H/i//cn1rB03OYH86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37w+fEAAAA3A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hbScUA&#10;AADcAAAADwAAAGRycy9kb3ducmV2LnhtbESP3YrCMBSE74V9h3AEb2Sb+oNIt1FkQVkWFKo+wKE5&#10;/cHmpDRRuz69WRC8HGbmGyZd96YRN+pcbVnBJIpBEOdW11wqOJ+2n0sQziNrbCyTgj9ysF59DFJM&#10;tL1zRrejL0WAsEtQQeV9m0jp8ooMusi2xMErbGfQB9mVUnd4D3DTyGkcL6TBmsNChS19V5Rfjlej&#10;oP7dzLJCnub+sNjtH9Piumx2Y6VGw37zBcJT79/hV/tHK5jNJ/B/JhwBuX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WFtJxQAAANwAAAAPAAAAAAAAAAAAAAAAAJgCAABkcnMv&#10;ZG93bnJldi54bWxQSwUGAAAAAAQABAD1AAAAigMAAAAA&#10;" fillcolor="#c0504d [3205]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X4C8YA&#10;AADcAAAADwAAAGRycy9kb3ducmV2LnhtbESPQWvCQBSE74L/YXmCF6mb2lJjdBWpWPQiaIu9PrLP&#10;JJh9G7JrEvvru0Khx2FmvmEWq86UoqHaFZYVPI8jEMSp1QVnCr4+t08xCOeRNZaWScGdHKyW/d4C&#10;E21bPlJz8pkIEHYJKsi9rxIpXZqTQTe2FXHwLrY26IOsM6lrbAPclHISRW/SYMFhIceK3nNKr6eb&#10;URDfY3NuzoePb9pzu/k56Ol6NFNqOOjWcxCeOv8f/mvvtIKX1wk8zo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X4C8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87</w:t>
            </w:r>
          </w:p>
          <w:p w:rsidR="00E21BDA" w:rsidRPr="003657A1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3657A1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93</w:t>
            </w:r>
          </w:p>
          <w:p w:rsidR="00E21BDA" w:rsidRPr="003657A1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3657A1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97</w:t>
            </w:r>
          </w:p>
          <w:p w:rsidR="00E21BDA" w:rsidRPr="003657A1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3657A1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103</w:t>
            </w:r>
          </w:p>
          <w:p w:rsidR="00E21BDA" w:rsidRPr="003657A1" w:rsidRDefault="00E21BDA" w:rsidP="002F71C3">
            <w:pPr>
              <w:pStyle w:val="QuestionStyle"/>
            </w:pPr>
          </w:p>
        </w:tc>
      </w:tr>
      <w:tr w:rsidR="00E21BDA" w:rsidRPr="009B6634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Pr="009B6634" w:rsidRDefault="002A230B" w:rsidP="00E21BDA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351" type="#_x0000_t75" style="position:absolute;margin-left:240.3pt;margin-top:5.3pt;width:123.6pt;height:123.7pt;z-index:251730944;mso-position-horizontal-relative:text;mso-position-vertical-relative:text">
                  <v:imagedata r:id="rId184" o:title=""/>
                </v:shape>
                <o:OLEObject Type="Embed" ProgID="FXDraw.Graphic" ShapeID="_x0000_s1351" DrawAspect="Content" ObjectID="_1486373198" r:id="rId359"/>
              </w:object>
            </w:r>
            <w:r w:rsidR="00E21BDA">
              <w:rPr>
                <w:rFonts w:ascii="Times New Roman" w:hAnsi="Times New Roman"/>
                <w:sz w:val="24"/>
                <w:szCs w:val="24"/>
              </w:rPr>
              <w:t>F</w:t>
            </w:r>
            <w:r w:rsidR="00E21BDA" w:rsidRPr="00F45C30">
              <w:rPr>
                <w:rFonts w:ascii="Times New Roman" w:hAnsi="Times New Roman"/>
                <w:sz w:val="24"/>
                <w:szCs w:val="24"/>
              </w:rPr>
              <w:t>ind the size of</w:t>
            </w:r>
            <w:r w:rsidR="00E21BDA" w:rsidRPr="009B663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E21BDA" w:rsidRPr="00F45C3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38" w:dyaOrig="361">
                <v:shape id="_x0000_i1172" type="#_x0000_t75" style="width:38.4pt;height:15pt" o:ole="">
                  <v:imagedata r:id="rId186" o:title=""/>
                </v:shape>
                <o:OLEObject Type="Embed" ProgID="FXEquation.Equation" ShapeID="_x0000_i1172" DrawAspect="Content" ObjectID="_1486373104" r:id="rId360"/>
              </w:object>
            </w:r>
          </w:p>
          <w:p w:rsidR="00E21BDA" w:rsidRPr="009B6634" w:rsidRDefault="00E21BDA" w:rsidP="00E21BDA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</w:p>
          <w:p w:rsidR="00E21BDA" w:rsidRPr="009B6634" w:rsidRDefault="00E21BDA" w:rsidP="00E21BDA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</w:p>
          <w:p w:rsidR="00E21BDA" w:rsidRPr="009B6634" w:rsidRDefault="00E21BDA" w:rsidP="00E21BDA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</w:p>
          <w:p w:rsidR="00E21BDA" w:rsidRPr="009B6634" w:rsidRDefault="00E21BDA" w:rsidP="00E21BDA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3664" behindDoc="0" locked="0" layoutInCell="1" allowOverlap="1" wp14:anchorId="4DE667F3" wp14:editId="1B2EC752">
                      <wp:simplePos x="0" y="0"/>
                      <wp:positionH relativeFrom="column">
                        <wp:posOffset>1476375</wp:posOffset>
                      </wp:positionH>
                      <wp:positionV relativeFrom="paragraph">
                        <wp:posOffset>75565</wp:posOffset>
                      </wp:positionV>
                      <wp:extent cx="733425" cy="409575"/>
                      <wp:effectExtent l="0" t="0" r="28575" b="28575"/>
                      <wp:wrapNone/>
                      <wp:docPr id="389" name="Rectangle 3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3342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703BE" w:rsidRPr="006703BE" w:rsidRDefault="006703BE" w:rsidP="006703BE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 w:rsidRPr="006703BE">
                                    <w:rPr>
                                      <w:rFonts w:ascii="Times New Roman" w:hAnsi="Times New Roman"/>
                                      <w:color w:val="FF0000"/>
                                      <w:position w:val="-6"/>
                                      <w:sz w:val="28"/>
                                      <w:szCs w:val="28"/>
                                    </w:rPr>
                                    <w:object w:dxaOrig="304" w:dyaOrig="273">
                                      <v:shape id="_x0000_i1280" type="#_x0000_t75" style="width:23.4pt;height:21pt" o:ole="">
                                        <v:imagedata r:id="rId361" o:title=""/>
                                      </v:shape>
                                      <o:OLEObject Type="Embed" ProgID="FXEquation.Equation" ShapeID="_x0000_i1280" DrawAspect="Content" ObjectID="_1486373212" r:id="rId362"/>
                                    </w:objec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E667F3" id="Rectangle 389" o:spid="_x0000_s1056" style="position:absolute;margin-left:116.25pt;margin-top:5.95pt;width:57.75pt;height:32.2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" strokeweight="1pt">
                      <v:textbox>
                        <w:txbxContent>
                          <w:p w:rsidR="006703BE" w:rsidRPr="006703BE" w:rsidRDefault="006703BE" w:rsidP="006703BE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6703BE">
                              <w:rPr>
                                <w:rFonts w:ascii="Times New Roman" w:hAnsi="Times New Roman"/>
                                <w:color w:val="FF0000"/>
                                <w:position w:val="-6"/>
                                <w:sz w:val="28"/>
                                <w:szCs w:val="28"/>
                              </w:rPr>
                              <w:object w:dxaOrig="304" w:dyaOrig="273">
                                <v:shape id="_x0000_i1280" type="#_x0000_t75" style="width:23.4pt;height:21pt" o:ole="">
                                  <v:imagedata r:id="rId361" o:title=""/>
                                </v:shape>
                                <o:OLEObject Type="Embed" ProgID="FXEquation.Equation" ShapeID="_x0000_i1280" DrawAspect="Content" ObjectID="_1486373212" r:id="rId363"/>
                              </w:object>
                            </w: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21BDA" w:rsidRPr="009B6634" w:rsidRDefault="00E21BDA" w:rsidP="00E21BDA">
            <w:pPr>
              <w:rPr>
                <w:rFonts w:ascii="Times New Roman" w:hAnsi="Times New Roman"/>
                <w:i/>
                <w:sz w:val="40"/>
                <w:szCs w:val="24"/>
              </w:rPr>
            </w:pPr>
            <w:r w:rsidRPr="009B6634">
              <w:rPr>
                <w:rFonts w:ascii="Times New Roman" w:hAnsi="Times New Roman"/>
                <w:sz w:val="40"/>
                <w:szCs w:val="24"/>
              </w:rPr>
              <w:t xml:space="preserve">       </w:t>
            </w:r>
            <w:r w:rsidRPr="009B6634">
              <w:rPr>
                <w:rFonts w:ascii="Times New Roman" w:hAnsi="Times New Roman"/>
                <w:i/>
                <w:sz w:val="40"/>
                <w:szCs w:val="24"/>
              </w:rPr>
              <w:t xml:space="preserve"> </w:t>
            </w:r>
            <w:r w:rsidRPr="009B6634">
              <w:rPr>
                <w:rFonts w:ascii="Times New Roman" w:hAnsi="Times New Roman"/>
                <w:i/>
                <w:color w:val="FF0000"/>
                <w:position w:val="-8"/>
                <w:sz w:val="40"/>
                <w:szCs w:val="24"/>
              </w:rPr>
              <w:object w:dxaOrig="930" w:dyaOrig="300">
                <v:shape id="_x0000_i1173" type="#_x0000_t75" style="width:72.6pt;height:23.4pt" o:ole="">
                  <v:imagedata r:id="rId188" o:title=""/>
                </v:shape>
                <o:OLEObject Type="Embed" ProgID="FXEquation.Equation" ShapeID="_x0000_i1173" DrawAspect="Content" ObjectID="_1486373105" r:id="rId364"/>
              </w:object>
            </w:r>
            <w:r w:rsidRPr="009B6634">
              <w:rPr>
                <w:rFonts w:ascii="Times New Roman" w:hAnsi="Times New Roman"/>
                <w:i/>
                <w:sz w:val="40"/>
                <w:szCs w:val="24"/>
              </w:rPr>
              <w:t xml:space="preserve">          </w:t>
            </w:r>
          </w:p>
          <w:p w:rsidR="00E21BDA" w:rsidRDefault="00E21BDA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B663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21BDA" w:rsidRDefault="00E21BDA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E21BDA" w:rsidRPr="009B6634" w:rsidRDefault="00E21BDA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E21BDA" w:rsidP="002F71C3">
            <w:pPr>
              <w:pStyle w:val="QuestionStyle"/>
            </w:pPr>
            <w:r>
              <w:t>What is the complement of 32</w:t>
            </w:r>
            <w:r w:rsidRPr="00E429DD">
              <w:rPr>
                <w:vertAlign w:val="superscript"/>
              </w:rPr>
              <w:t>o</w:t>
            </w:r>
            <w:r>
              <w:t>?</w:t>
            </w:r>
          </w:p>
          <w:p w:rsidR="00E21BDA" w:rsidRDefault="00CF25FB" w:rsidP="002F71C3">
            <w:pPr>
              <w:pStyle w:val="QuestionStyle"/>
              <w:rPr>
                <w:noProof/>
                <w:lang w:eastAsia="en-AU"/>
              </w:rPr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72224" behindDoc="0" locked="0" layoutInCell="1" allowOverlap="1" wp14:anchorId="6765BF96" wp14:editId="4573C39F">
                      <wp:simplePos x="0" y="0"/>
                      <wp:positionH relativeFrom="column">
                        <wp:posOffset>1351915</wp:posOffset>
                      </wp:positionH>
                      <wp:positionV relativeFrom="paragraph">
                        <wp:posOffset>133350</wp:posOffset>
                      </wp:positionV>
                      <wp:extent cx="754380" cy="373380"/>
                      <wp:effectExtent l="0" t="0" r="26670" b="26670"/>
                      <wp:wrapNone/>
                      <wp:docPr id="343" name="Rectangle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F25FB" w:rsidRPr="00CF25FB" w:rsidRDefault="00CF25FB" w:rsidP="00CF25F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32"/>
                                    </w:rPr>
                                  </w:pPr>
                                  <w:r w:rsidRPr="00CF25FB">
                                    <w:rPr>
                                      <w:noProof/>
                                      <w:color w:val="000000" w:themeColor="text1"/>
                                      <w:sz w:val="32"/>
                                      <w:lang w:eastAsia="en-AU"/>
                                    </w:rPr>
                                    <w:t>58</w:t>
                                  </w:r>
                                  <w:r w:rsidRPr="00CF25FB">
                                    <w:rPr>
                                      <w:noProof/>
                                      <w:color w:val="000000" w:themeColor="text1"/>
                                      <w:sz w:val="32"/>
                                      <w:vertAlign w:val="superscript"/>
                                      <w:lang w:eastAsia="en-AU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65BF96" id="Rectangle 343" o:spid="_x0000_s1057" style="position:absolute;margin-left:106.45pt;margin-top:10.5pt;width:59.4pt;height:29.4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" filled="f" strokecolor="black [3213]" strokeweight="1.5pt">
                      <v:textbox>
                        <w:txbxContent>
                          <w:p w:rsidR="00CF25FB" w:rsidRPr="00CF25FB" w:rsidRDefault="00CF25FB" w:rsidP="00CF25FB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</w:rPr>
                            </w:pPr>
                            <w:r w:rsidRPr="00CF25FB">
                              <w:rPr>
                                <w:noProof/>
                                <w:color w:val="000000" w:themeColor="text1"/>
                                <w:sz w:val="32"/>
                                <w:lang w:eastAsia="en-AU"/>
                              </w:rPr>
                              <w:t>58</w:t>
                            </w:r>
                            <w:r w:rsidRPr="00CF25FB">
                              <w:rPr>
                                <w:noProof/>
                                <w:color w:val="000000" w:themeColor="text1"/>
                                <w:sz w:val="32"/>
                                <w:vertAlign w:val="superscript"/>
                                <w:lang w:eastAsia="en-AU"/>
                              </w:rPr>
                              <w:t>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21BDA" w:rsidRDefault="006703BE" w:rsidP="002F71C3">
            <w:pPr>
              <w:pStyle w:val="QuestionStyle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 xml:space="preserve">    </w:t>
            </w:r>
            <w:r w:rsidR="00E21BDA">
              <w:rPr>
                <w:noProof/>
                <w:lang w:eastAsia="en-AU"/>
              </w:rPr>
              <w:t xml:space="preserve">      </w:t>
            </w:r>
          </w:p>
          <w:p w:rsidR="006703BE" w:rsidRDefault="006703BE" w:rsidP="002F71C3">
            <w:pPr>
              <w:pStyle w:val="QuestionStyle"/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2A230B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353" type="#_x0000_t75" style="position:absolute;margin-left:328.4pt;margin-top:-1.7pt;width:122.9pt;height:160.45pt;z-index:251731968;mso-position-horizontal-relative:text;mso-position-vertical-relative:text">
                  <v:imagedata r:id="rId190" o:title=""/>
                </v:shape>
                <o:OLEObject Type="Embed" ProgID="FXDraw.Graphic" ShapeID="_x0000_s1353" DrawAspect="Content" ObjectID="_1486373199" r:id="rId365"/>
              </w:object>
            </w:r>
            <w:r w:rsidR="00E21BDA">
              <w:rPr>
                <w:rFonts w:ascii="Times New Roman" w:hAnsi="Times New Roman"/>
                <w:sz w:val="24"/>
                <w:szCs w:val="24"/>
              </w:rPr>
              <w:t>Which is an accurate description of the diagram?</w: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4688" behindDoc="0" locked="0" layoutInCell="1" allowOverlap="1" wp14:anchorId="04C3BE71" wp14:editId="646DA959">
                      <wp:simplePos x="0" y="0"/>
                      <wp:positionH relativeFrom="column">
                        <wp:posOffset>285750</wp:posOffset>
                      </wp:positionH>
                      <wp:positionV relativeFrom="paragraph">
                        <wp:posOffset>62230</wp:posOffset>
                      </wp:positionV>
                      <wp:extent cx="171450" cy="944880"/>
                      <wp:effectExtent l="0" t="0" r="19050" b="26670"/>
                      <wp:wrapNone/>
                      <wp:docPr id="344" name="Group 3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4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21BDA" w:rsidRDefault="00E21BDA" w:rsidP="00E21BD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21BDA" w:rsidRDefault="00E21BDA" w:rsidP="00E21BD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21BDA" w:rsidRDefault="00E21BDA" w:rsidP="00E21BD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21BDA" w:rsidRDefault="00E21BDA" w:rsidP="00E21BD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4C3BE71" id="Group 344" o:spid="_x0000_s1058" style="position:absolute;margin-left:22.5pt;margin-top:4.9pt;width:13.5pt;height:74.4pt;z-index:25163468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">
                      <v:roundrect id="AutoShape 3" o:spid="_x0000_s1059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xgf8cA&#10;AADcAAAADwAAAGRycy9kb3ducmV2LnhtbESPT2vCQBTE70K/w/IEL1I3/mkbo6uI0mIvQm2x10f2&#10;mYRm34bsmsR+ercg9DjMzG+Y5bozpWiodoVlBeNRBII4tbrgTMHX5+tjDMJ5ZI2lZVJwJQfr1UNv&#10;iYm2LX9Qc/SZCBB2CSrIva8SKV2ak0E3shVx8M62NuiDrDOpa2wD3JRyEkXP0mDBYSHHirY5pT/H&#10;i1EQX2Nzak6Ht29653b3e9Avm+FcqUG/2yxAeOr8f/je3msF09kT/J0JR0C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MYH/HAAAA3AAAAA8AAAAAAAAAAAAAAAAAmAIAAGRy&#10;cy9kb3ducmV2LnhtbFBLBQYAAAAABAAEAPUAAACMAwAAAAA=&#10;" strokecolor="windowText" strokeweight="1pt">
                        <v:textbox>
                          <w:txbxContent>
                            <w:p w:rsidR="00E21BDA" w:rsidRDefault="00E21BDA" w:rsidP="00E21BD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60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HDPcYA&#10;AADcAAAADwAAAGRycy9kb3ducmV2LnhtbESPzWrDMBCE74W+g9hCLqWWExsTXCshBBJCoQU7fYDF&#10;Wv9Qa2UsJXH69FWh0OMwM98wxXY2g7jS5HrLCpZRDIK4trrnVsHn+fCyBuE8ssbBMim4k4Pt5vGh&#10;wFzbG5d0rXwrAoRdjgo678dcSld3ZNBFdiQOXmMngz7IqZV6wluAm0Gu4jiTBnsOCx2OtO+o/qou&#10;RkH/tkvKRp5T/5Ed379XzWU9HJ+VWjzNu1cQnmb/H/5rn7SCJM3g90w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bHDPcYAAADcAAAADwAAAAAAAAAAAAAAAACYAgAAZHJz&#10;L2Rvd25yZXYueG1sUEsFBgAAAAAEAAQA9QAAAIsDAAAAAA==&#10;" fillcolor="#c0504d [3205]" strokecolor="windowText" strokeweight="1pt">
                        <v:textbox>
                          <w:txbxContent>
                            <w:p w:rsidR="00E21BDA" w:rsidRDefault="00E21BDA" w:rsidP="00E21BD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61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Jbk8cA&#10;AADcAAAADwAAAGRycy9kb3ducmV2LnhtbESPT2vCQBTE74V+h+UVvBTdtBWTpq4iFYteBP9gr4/s&#10;axKafRuyaxL76buC4HGYmd8w03lvKtFS40rLCl5GEQjizOqScwXHw2qYgHAeWWNlmRRcyMF89vgw&#10;xVTbjnfU7n0uAoRdigoK7+tUSpcVZNCNbE0cvB/bGPRBNrnUDXYBbir5GkUTabDksFBgTZ8FZb/7&#10;s1GQXBJzak/br2/acLf82+p48fyu1OCpX3yA8NT7e/jWXmsFb+MYrmfCEZC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SW5PHAAAA3AAAAA8AAAAAAAAAAAAAAAAAmAIAAGRy&#10;cy9kb3ducmV2LnhtbFBLBQYAAAAABAAEAPUAAACMAwAAAAA=&#10;" strokecolor="windowText" strokeweight="1pt">
                        <v:textbox>
                          <w:txbxContent>
                            <w:p w:rsidR="00E21BDA" w:rsidRDefault="00E21BDA" w:rsidP="00E21BD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62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3P4cQA&#10;AADcAAAADwAAAGRycy9kb3ducmV2LnhtbERPy2rCQBTdC/2H4RbciJloS03TjCJKS90IPtDtJXOb&#10;hGbuhMyYxH59Z1Ho8nDe2WowteiodZVlBbMoBkGcW11xoeB8ep8mIJxH1lhbJgV3crBaPowyTLXt&#10;+UDd0RcihLBLUUHpfZNK6fKSDLrINsSB+7KtQR9gW0jdYh/CTS3ncfwiDVYcGkpsaFNS/n28GQXJ&#10;PTGX7rL/uNKO++3PXi/Wk1elxo/D+g2Ep8H/i//cn1rB03NYG86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Nz+HEAAAA3AAAAA8AAAAAAAAAAAAAAAAAmAIAAGRycy9k&#10;b3ducmV2LnhtbFBLBQYAAAAABAAEAPUAAACJAwAAAAA=&#10;" strokecolor="windowText" strokeweight="1pt">
                        <v:textbox>
                          <w:txbxContent>
                            <w:p w:rsidR="00E21BDA" w:rsidRDefault="00E21BDA" w:rsidP="00E21BD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DD32B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952" w:dyaOrig="300">
                <v:shape id="_x0000_i1174" type="#_x0000_t75" style="width:97.8pt;height:15pt" o:ole="">
                  <v:imagedata r:id="rId192" o:title=""/>
                </v:shape>
                <o:OLEObject Type="Embed" ProgID="FXEquation.Equation" ShapeID="_x0000_i1174" DrawAspect="Content" ObjectID="_1486373106" r:id="rId36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are adjacent, complementary angles.</w:t>
            </w:r>
          </w:p>
          <w:p w:rsidR="00E21BDA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DD32B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952" w:dyaOrig="300">
                <v:shape id="_x0000_i1175" type="#_x0000_t75" style="width:97.8pt;height:15pt" o:ole="">
                  <v:imagedata r:id="rId192" o:title=""/>
                </v:shape>
                <o:OLEObject Type="Embed" ProgID="FXEquation.Equation" ShapeID="_x0000_i1175" DrawAspect="Content" ObjectID="_1486373107" r:id="rId36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adjacent, equal angles.</w:t>
            </w:r>
          </w:p>
          <w:p w:rsidR="00E21BDA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DD32B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952" w:dyaOrig="300">
                <v:shape id="_x0000_i1176" type="#_x0000_t75" style="width:97.8pt;height:15pt" o:ole="">
                  <v:imagedata r:id="rId192" o:title=""/>
                </v:shape>
                <o:OLEObject Type="Embed" ProgID="FXEquation.Equation" ShapeID="_x0000_i1176" DrawAspect="Content" ObjectID="_1486373108" r:id="rId36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adjacent, supplementary angles.</w:t>
            </w:r>
          </w:p>
          <w:p w:rsidR="00E21BDA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DD32B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952" w:dyaOrig="300">
                <v:shape id="_x0000_i1177" type="#_x0000_t75" style="width:97.8pt;height:15pt" o:ole="">
                  <v:imagedata r:id="rId192" o:title=""/>
                </v:shape>
                <o:OLEObject Type="Embed" ProgID="FXEquation.Equation" ShapeID="_x0000_i1177" DrawAspect="Content" ObjectID="_1486373109" r:id="rId36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alternate, complementary angles.</w:t>
            </w: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2A230B" w:rsidP="00E21BDA">
            <w:pPr>
              <w:ind w:right="5136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354" type="#_x0000_t75" style="position:absolute;margin-left:271.8pt;margin-top:-1.1pt;width:127.55pt;height:120.4pt;z-index:251732992;mso-position-horizontal-relative:text;mso-position-vertical-relative:text">
                  <v:imagedata r:id="rId197" o:title=""/>
                </v:shape>
                <o:OLEObject Type="Embed" ProgID="FXDraw.Graphic" ShapeID="_x0000_s1354" DrawAspect="Content" ObjectID="_1486373200" r:id="rId370"/>
              </w:object>
            </w:r>
            <w:r w:rsidR="00E21BDA">
              <w:rPr>
                <w:rFonts w:ascii="Times New Roman" w:hAnsi="Times New Roman"/>
                <w:sz w:val="24"/>
                <w:szCs w:val="24"/>
              </w:rPr>
              <w:t xml:space="preserve">Three steel beams meet at a point in a building as shown. </w:t>
            </w:r>
          </w:p>
          <w:p w:rsidR="00E21BDA" w:rsidRDefault="006703BE" w:rsidP="00E21BDA">
            <w:pPr>
              <w:ind w:right="51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703BE">
              <w:rPr>
                <w:rFonts w:ascii="Times New Roman" w:hAnsi="Times New Roman"/>
                <w:color w:val="FF0000"/>
                <w:position w:val="-70"/>
                <w:sz w:val="24"/>
                <w:szCs w:val="24"/>
              </w:rPr>
              <w:object w:dxaOrig="2683" w:dyaOrig="913">
                <v:shape id="_x0000_i1178" type="#_x0000_t75" style="width:134.4pt;height:45.6pt" o:ole="">
                  <v:imagedata r:id="rId371" o:title=""/>
                </v:shape>
                <o:OLEObject Type="Embed" ProgID="FXEquation.Equation" ShapeID="_x0000_i1178" DrawAspect="Content" ObjectID="_1486373110" r:id="rId372"/>
              </w:object>
            </w:r>
            <w:r w:rsidRPr="006703BE">
              <w:rPr>
                <w:rFonts w:ascii="Times New Roman" w:hAnsi="Times New Roman"/>
                <w:position w:val="-70"/>
                <w:sz w:val="24"/>
                <w:szCs w:val="24"/>
              </w:rPr>
              <w:t xml:space="preserve"> </w: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?  </w: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5712" behindDoc="0" locked="0" layoutInCell="1" allowOverlap="1" wp14:anchorId="66C2A792" wp14:editId="54A36F18">
                      <wp:simplePos x="0" y="0"/>
                      <wp:positionH relativeFrom="column">
                        <wp:posOffset>1247775</wp:posOffset>
                      </wp:positionH>
                      <wp:positionV relativeFrom="paragraph">
                        <wp:posOffset>130175</wp:posOffset>
                      </wp:positionV>
                      <wp:extent cx="657225" cy="333375"/>
                      <wp:effectExtent l="0" t="0" r="28575" b="28575"/>
                      <wp:wrapNone/>
                      <wp:docPr id="349" name="Rectangle 3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57225" cy="333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703BE" w:rsidRPr="006703BE" w:rsidRDefault="002F4028" w:rsidP="006703BE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119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C2A792" id="Rectangle 349" o:spid="_x0000_s1063" style="position:absolute;margin-left:98.25pt;margin-top:10.25pt;width:51.75pt;height:26.2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">
                      <v:textbox>
                        <w:txbxContent>
                          <w:p w:rsidR="006703BE" w:rsidRPr="006703BE" w:rsidRDefault="002F4028" w:rsidP="006703B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119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21BDA" w:rsidRDefault="00E21BDA" w:rsidP="00E21BDA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>
              <w:rPr>
                <w:rFonts w:ascii="Times New Roman" w:hAnsi="Times New Roman"/>
                <w:i/>
                <w:sz w:val="32"/>
                <w:szCs w:val="32"/>
              </w:rPr>
              <w:t xml:space="preserve">y =                </w:t>
            </w:r>
            <w:r>
              <w:rPr>
                <w:rFonts w:ascii="Times New Roman" w:hAnsi="Times New Roman"/>
                <w:sz w:val="32"/>
                <w:szCs w:val="32"/>
                <w:vertAlign w:val="superscript"/>
              </w:rPr>
              <w:t>o</w:t>
            </w:r>
            <w:r>
              <w:rPr>
                <w:rFonts w:ascii="Times New Roman" w:hAnsi="Times New Roman"/>
                <w:i/>
                <w:sz w:val="32"/>
                <w:szCs w:val="32"/>
              </w:rPr>
              <w:t xml:space="preserve">   </w:t>
            </w:r>
          </w:p>
          <w:p w:rsidR="00E21BDA" w:rsidRDefault="00E21BDA" w:rsidP="002F71C3">
            <w:pPr>
              <w:pStyle w:val="QuestionStyle"/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2A230B" w:rsidP="00E21BDA">
            <w:pPr>
              <w:spacing w:after="200" w:line="276" w:lineRule="auto"/>
              <w:ind w:right="513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355" type="#_x0000_t75" style="position:absolute;margin-left:185.9pt;margin-top:20.6pt;width:250.05pt;height:147.25pt;z-index:251734016;mso-position-horizontal-relative:text;mso-position-vertical-relative:text">
                  <v:imagedata r:id="rId199" o:title=""/>
                </v:shape>
                <o:OLEObject Type="Embed" ProgID="FXDraw.Graphic" ShapeID="_x0000_s1355" DrawAspect="Content" ObjectID="_1486373201" r:id="rId373"/>
              </w:object>
            </w:r>
            <w:r w:rsidR="00E21BDA" w:rsidRPr="00F2752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Two </w:t>
            </w:r>
            <w:r w:rsidR="00E21BD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straight rulers are lying crossed on a table.</w:t>
            </w:r>
          </w:p>
          <w:p w:rsidR="00E21BDA" w:rsidRPr="00F2752B" w:rsidRDefault="00E21BDA" w:rsidP="00E21BDA">
            <w:pPr>
              <w:spacing w:after="200" w:line="276" w:lineRule="auto"/>
              <w:ind w:right="513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Four angles are shown. </w:t>
            </w:r>
          </w:p>
          <w:p w:rsidR="00E21BDA" w:rsidRPr="00F2752B" w:rsidRDefault="00E21BDA" w:rsidP="00E21BDA">
            <w:pPr>
              <w:spacing w:after="200" w:line="276" w:lineRule="auto"/>
              <w:ind w:right="513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F2752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 statement is</w:t>
            </w:r>
            <w:r w:rsidRPr="00F2752B">
              <w:rPr>
                <w:rFonts w:ascii="Times New Roman" w:hAnsi="Times New Roman"/>
                <w:b/>
                <w:noProof/>
                <w:sz w:val="24"/>
                <w:szCs w:val="24"/>
                <w:lang w:eastAsia="en-AU"/>
              </w:rPr>
              <w:t xml:space="preserve"> not</w:t>
            </w:r>
            <w:r w:rsidRPr="00F2752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true?</w:t>
            </w:r>
          </w:p>
          <w:p w:rsidR="00E21BDA" w:rsidRPr="00F2752B" w:rsidRDefault="00E21BDA" w:rsidP="00E21BDA">
            <w:pPr>
              <w:spacing w:before="120" w:after="12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6736" behindDoc="0" locked="0" layoutInCell="1" allowOverlap="1" wp14:anchorId="2E37451D" wp14:editId="19633ECE">
                      <wp:simplePos x="0" y="0"/>
                      <wp:positionH relativeFrom="column">
                        <wp:posOffset>428625</wp:posOffset>
                      </wp:positionH>
                      <wp:positionV relativeFrom="paragraph">
                        <wp:posOffset>75727</wp:posOffset>
                      </wp:positionV>
                      <wp:extent cx="171450" cy="876300"/>
                      <wp:effectExtent l="0" t="0" r="19050" b="19050"/>
                      <wp:wrapNone/>
                      <wp:docPr id="350" name="Group 3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450" cy="876300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351" name="AutoShape 1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2" name="AutoShape 1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3" name="AutoShape 1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4" name="AutoShape 1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1BF72A" id="Group 350" o:spid="_x0000_s1026" style="position:absolute;margin-left:33.75pt;margin-top:5.95pt;width:13.5pt;height:69pt;z-index:251636736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">
                      <v:roundrect id="AutoShape 124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1C7cMA&#10;AADcAAAADwAAAGRycy9kb3ducmV2LnhtbESPzWrDMBCE74W8g9hCbo3shDTBjWKCIVB6an58X6yt&#10;7dRa2ZZqu29fBQI9DjPzDbNLJ9OIgXpXW1YQLyIQxIXVNZcKrpfjyxaE88gaG8uk4JccpPvZ0w4T&#10;bUc+0XD2pQgQdgkqqLxvEyldUZFBt7AtcfC+bG/QB9mXUvc4Brhp5DKKXqXBmsNChS1lFRXf5x+j&#10;4HPDt81wyz7yuuvY5lFuyMRKzZ+nwxsIT5P/Dz/a71rBah3D/Uw4AnL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r1C7cMAAADcAAAADwAAAAAAAAAAAAAAAACYAgAAZHJzL2Rv&#10;d25yZXYueG1sUEsFBgAAAAAEAAQA9QAAAIgDAAAAAA==&#10;" fillcolor="#c0504d [3205]"/>
                      <v:roundrect id="AutoShape 125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lOHcQA&#10;AADcAAAADwAAAGRycy9kb3ducmV2LnhtbESPQWsCMRSE70L/Q3gFb5pUUdrVKCK09FZcPfT4unnu&#10;Lt28rEl23fbXm0LB4zAz3zDr7WAb0ZMPtWMNT1MFgrhwpuZSw+n4OnkGESKywcYxafihANvNw2iN&#10;mXFXPlCfx1IkCIcMNVQxtpmUoajIYpi6ljh5Z+ctxiR9KY3Ha4LbRs6UWkqLNaeFClvaV1R8553V&#10;UBjVKf/Zf7x8LWL+23cXlm8XrcePw24FItIQ7+H/9rvRMF/M4O9MOgJyc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ZTh3EAAAA3AAAAA8AAAAAAAAAAAAAAAAAmAIAAGRycy9k&#10;b3ducmV2LnhtbFBLBQYAAAAABAAEAPUAAACJAwAAAAA=&#10;"/>
                      <v:roundrect id="AutoShape 126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XrhsQA&#10;AADcAAAADwAAAGRycy9kb3ducmV2LnhtbESPQWsCMRSE70L/Q3gFbzVpxdKuRhGh0pt09dDj6+a5&#10;u3TzsibZdeuvbwTB4zAz3zCL1WAb0ZMPtWMNzxMFgrhwpuZSw2H/8fQGIkRkg41j0vBHAVbLh9EC&#10;M+PO/EV9HkuRIBwy1FDF2GZShqIii2HiWuLkHZ23GJP0pTQezwluG/mi1Ku0WHNaqLClTUXFb95Z&#10;DYVRnfLf/e79ZxbzS9+dWG5PWo8fh/UcRKQh3sO39qfRMJ1N4XomHQG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V64bEAAAA3AAAAA8AAAAAAAAAAAAAAAAAmAIAAGRycy9k&#10;b3ducmV2LnhtbFBLBQYAAAAABAAEAPUAAACJAwAAAAA=&#10;"/>
                      <v:roundrect id="AutoShape 127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xz8sUA&#10;AADcAAAADwAAAGRycy9kb3ducmV2LnhtbESPQWsCMRSE74X+h/AKvdVEW4uuRpFCS2/SbQ8en5vn&#10;7uLmZU2y69Zfb4RCj8PMfMMs14NtRE8+1I41jEcKBHHhTM2lhp/v96cZiBCRDTaOScMvBViv7u+W&#10;mBl35i/q81iKBOGQoYYqxjaTMhQVWQwj1xIn7+C8xZikL6XxeE5w28iJUq/SYs1pocKW3ioqjnln&#10;NRRGdcrv+u18P435pe9OLD9OWj8+DJsFiEhD/A//tT+NhufpC9zOpCM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PHPyxQAAANwAAAAPAAAAAAAAAAAAAAAAAJgCAABkcnMv&#10;ZG93bnJldi54bWxQSwUGAAAAAAQABAD1AAAAigMAAAAA&#10;"/>
                    </v:group>
                  </w:pict>
                </mc:Fallback>
              </mc:AlternateContent>
            </w:r>
            <w:r w:rsidRPr="00F2752B"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x = y</w:t>
            </w:r>
            <w:r w:rsidRPr="00F2752B">
              <w:rPr>
                <w:rFonts w:ascii="Times New Roman" w:hAnsi="Times New Roman"/>
                <w:i/>
                <w:sz w:val="24"/>
                <w:szCs w:val="24"/>
              </w:rPr>
              <w:t>.</w:t>
            </w:r>
          </w:p>
          <w:p w:rsidR="00E21BDA" w:rsidRPr="00F2752B" w:rsidRDefault="00E21BDA" w:rsidP="00E21BDA">
            <w:pPr>
              <w:spacing w:after="120"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F2752B"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x = z</w:t>
            </w:r>
            <w:r w:rsidRPr="00F2752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1BDA" w:rsidRPr="00F2752B" w:rsidRDefault="00E21BDA" w:rsidP="00E21BDA">
            <w:pPr>
              <w:spacing w:after="120"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F2752B"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w = y</w:t>
            </w:r>
            <w:r w:rsidRPr="00F2752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1BDA" w:rsidRDefault="002F4028" w:rsidP="002F71C3">
            <w:pPr>
              <w:pStyle w:val="QuestionStyle"/>
            </w:pPr>
            <w:r>
              <w:t xml:space="preserve">                </w:t>
            </w:r>
            <w:r w:rsidR="00E21BDA">
              <w:t>w + z</w:t>
            </w:r>
            <w:r w:rsidR="00E21BDA" w:rsidRPr="00F2752B">
              <w:t xml:space="preserve"> = 180.</w:t>
            </w: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356" type="#_x0000_t75" style="position:absolute;margin-left:239.35pt;margin-top:-2.2pt;width:107.6pt;height:131.35pt;z-index:251735040;mso-position-horizontal-relative:text;mso-position-vertical-relative:text">
                  <v:imagedata r:id="rId201" o:title=""/>
                </v:shape>
                <o:OLEObject Type="Embed" ProgID="FXDraw.Graphic" ShapeID="_x0000_s1356" DrawAspect="Content" ObjectID="_1486373202" r:id="rId374"/>
              </w:object>
            </w:r>
            <w:r w:rsidR="00E21BDA">
              <w:t xml:space="preserve">What is the value of  </w:t>
            </w:r>
            <w:r w:rsidR="00E21BDA" w:rsidRPr="0087101C">
              <w:rPr>
                <w:position w:val="-6"/>
              </w:rPr>
              <w:object w:dxaOrig="362" w:dyaOrig="300">
                <v:shape id="_x0000_i1179" type="#_x0000_t75" style="width:18.6pt;height:15pt" o:ole="">
                  <v:imagedata r:id="rId203" o:title=""/>
                </v:shape>
                <o:OLEObject Type="Embed" ProgID="FXEquation.Equation" ShapeID="_x0000_i1179" DrawAspect="Content" ObjectID="_1486373111" r:id="rId375"/>
              </w:object>
            </w:r>
            <w:r w:rsidR="00E21BDA">
              <w:t xml:space="preserve"> </w:t>
            </w:r>
          </w:p>
          <w:p w:rsidR="00E21BDA" w:rsidRPr="002F4028" w:rsidRDefault="002F4028" w:rsidP="002F71C3">
            <w:pPr>
              <w:pStyle w:val="QuestionStyle"/>
            </w:pPr>
            <w:r>
              <w:t xml:space="preserve"> </w:t>
            </w:r>
            <w:r w:rsidRPr="002F4028">
              <w:object w:dxaOrig="1428" w:dyaOrig="621">
                <v:shape id="_x0000_i1180" type="#_x0000_t75" style="width:71.4pt;height:31.2pt" o:ole="">
                  <v:imagedata r:id="rId376" o:title=""/>
                </v:shape>
                <o:OLEObject Type="Embed" ProgID="FXEquation.Equation" ShapeID="_x0000_i1180" DrawAspect="Content" ObjectID="_1486373112" r:id="rId377"/>
              </w:object>
            </w:r>
            <w:r w:rsidRPr="002F4028">
              <w:t xml:space="preserve"> </w:t>
            </w: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  <w:p w:rsidR="00E21BDA" w:rsidRPr="00BD702F" w:rsidRDefault="00E21BDA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7760" behindDoc="0" locked="0" layoutInCell="1" allowOverlap="1" wp14:anchorId="0C17846B" wp14:editId="7D3FBA3C">
                      <wp:simplePos x="0" y="0"/>
                      <wp:positionH relativeFrom="column">
                        <wp:posOffset>899603</wp:posOffset>
                      </wp:positionH>
                      <wp:positionV relativeFrom="paragraph">
                        <wp:posOffset>128565</wp:posOffset>
                      </wp:positionV>
                      <wp:extent cx="754380" cy="373380"/>
                      <wp:effectExtent l="0" t="0" r="26670" b="26670"/>
                      <wp:wrapNone/>
                      <wp:docPr id="355" name="Rectangle 3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2F4028" w:rsidRPr="002F4028" w:rsidRDefault="002F4028" w:rsidP="002F4028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103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17846B" id="Rectangle 355" o:spid="_x0000_s1064" style="position:absolute;margin-left:70.85pt;margin-top:10.1pt;width:59.4pt;height:29.4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" filled="f" strokecolor="windowText" strokeweight="1.5pt">
                      <v:textbox>
                        <w:txbxContent>
                          <w:p w:rsidR="002F4028" w:rsidRPr="002F4028" w:rsidRDefault="002F4028" w:rsidP="002F4028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  <w:t>103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21BDA" w:rsidRPr="00BD702F" w:rsidRDefault="00E21BDA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</w:t>
            </w:r>
            <w:r w:rsidRPr="00665324">
              <w:rPr>
                <w:rFonts w:ascii="Times New Roman" w:hAnsi="Times New Roman"/>
                <w:color w:val="FF0000"/>
                <w:sz w:val="24"/>
                <w:szCs w:val="24"/>
              </w:rPr>
              <w:object w:dxaOrig="789" w:dyaOrig="441">
                <v:shape id="_x0000_i1181" type="#_x0000_t75" style="width:39.6pt;height:21.6pt" o:ole="">
                  <v:imagedata r:id="rId205" o:title=""/>
                </v:shape>
                <o:OLEObject Type="Embed" ProgID="FXEquation.Equation" ShapeID="_x0000_i1181" DrawAspect="Content" ObjectID="_1486373113" r:id="rId378"/>
              </w:object>
            </w: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        </w:t>
            </w:r>
          </w:p>
          <w:p w:rsidR="00E21BDA" w:rsidRPr="00BD702F" w:rsidRDefault="00E21BDA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</w:t>
            </w: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B06E21">
              <w:rPr>
                <w:rFonts w:ascii="Times New Roman" w:hAnsi="Times New Roman"/>
                <w:sz w:val="24"/>
                <w:szCs w:val="24"/>
              </w:rPr>
              <w:t>The diagra</w:t>
            </w:r>
            <w:r>
              <w:rPr>
                <w:rFonts w:ascii="Times New Roman" w:hAnsi="Times New Roman"/>
                <w:sz w:val="24"/>
                <w:szCs w:val="24"/>
              </w:rPr>
              <w:t>m shows four connected</w:t>
            </w:r>
            <w:r w:rsidRPr="007561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rods.</w:t>
            </w:r>
          </w:p>
          <w:p w:rsidR="00E21BDA" w:rsidRPr="00B06E21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top and bottom rods are parallel.</w:t>
            </w:r>
          </w:p>
          <w:p w:rsidR="00E21BDA" w:rsidRPr="00B06E21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Pr="00B06E21" w:rsidRDefault="002A230B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357" type="#_x0000_t75" style="position:absolute;margin-left:158.9pt;margin-top:.35pt;width:247.9pt;height:94.3pt;z-index:251736064;mso-position-horizontal-relative:text;mso-position-vertical-relative:text">
                  <v:imagedata r:id="rId207" o:title=""/>
                </v:shape>
                <o:OLEObject Type="Embed" ProgID="FXDraw.Graphic" ShapeID="_x0000_s1357" DrawAspect="Content" ObjectID="_1486373203" r:id="rId379"/>
              </w:object>
            </w:r>
            <w:r w:rsidR="00E21BDA"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="00E21BDA">
              <w:rPr>
                <w:rFonts w:ascii="Times New Roman" w:hAnsi="Times New Roman"/>
                <w:i/>
                <w:sz w:val="24"/>
                <w:szCs w:val="24"/>
              </w:rPr>
              <w:t xml:space="preserve">k </w:t>
            </w:r>
            <w:r w:rsidR="00E21BDA" w:rsidRPr="00B06E21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E21BDA" w:rsidRPr="006F3022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7561B5" w:rsidRDefault="00E21BDA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3657A1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8784" behindDoc="0" locked="0" layoutInCell="1" allowOverlap="1" wp14:anchorId="06930E1E" wp14:editId="52915B7B">
                      <wp:simplePos x="0" y="0"/>
                      <wp:positionH relativeFrom="column">
                        <wp:posOffset>256629</wp:posOffset>
                      </wp:positionH>
                      <wp:positionV relativeFrom="paragraph">
                        <wp:posOffset>83052</wp:posOffset>
                      </wp:positionV>
                      <wp:extent cx="171450" cy="1010093"/>
                      <wp:effectExtent l="0" t="0" r="19050" b="19050"/>
                      <wp:wrapNone/>
                      <wp:docPr id="356" name="Group 3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1010093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5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2869D40" id="Group 356" o:spid="_x0000_s1026" style="position:absolute;margin-left:20.2pt;margin-top:6.55pt;width:13.5pt;height:79.55pt;z-index:251638784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Twe8QA&#10;AADcAAAADwAAAGRycy9kb3ducmV2LnhtbESP24oCMRBE3xf2H0Iv+CKaWe+MRhFBEUHBywc0k54L&#10;O+kMk6ijX28EYR+LqjpFzRaNKcWNaldYVvDbjUAQJ1YXnCm4nNedCQjnkTWWlknBgxws5t9fM4y1&#10;vfORbiefiQBhF6OC3PsqltIlORl0XVsRBy+1tUEfZJ1JXeM9wE0pe1E0kgYLDgs5VrTKKfk7XY2C&#10;YrfsH1N5HvjDaLN/9tLrpNy0lWr9NMspCE+N/w9/2lutoD8cw/tMOAJy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k8HvEAAAA3AAAAA8AAAAAAAAAAAAAAAAAmAIAAGRycy9k&#10;b3ducmV2LnhtbFBLBQYAAAAABAAEAPUAAACJAwAAAAA=&#10;" fillcolor="#c0504d [3205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RZPMQA&#10;AADcAAAADwAAAGRycy9kb3ducmV2LnhtbERPy2rCQBTdC/2H4RbciJloaU3TjCJKS90IPtDtJXOb&#10;hGbuhMyYxH59Z1Ho8nDe2WowteiodZVlBbMoBkGcW11xoeB8ep8mIJxH1lhbJgV3crBaPowyTLXt&#10;+UDd0RcihLBLUUHpfZNK6fKSDLrINsSB+7KtQR9gW0jdYh/CTS3ncfwiDVYcGkpsaFNS/n28GQXJ&#10;PTGX7rL/uNKO++3PXi/Wk1elxo/D+g2Ep8H/i//cn1rB03NYG86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UWTzEAAAA3A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j8p8YA&#10;AADcAAAADwAAAGRycy9kb3ducmV2LnhtbESPQWvCQBSE74L/YXlCL1I3Kq0xuopYKvUiaIu9PrLP&#10;JJh9G7LbJPrr3UKhx2FmvmGW686UoqHaFZYVjEcRCOLU6oIzBV+f788xCOeRNZaWScGNHKxX/d4S&#10;E21bPlJz8pkIEHYJKsi9rxIpXZqTQTeyFXHwLrY26IOsM6lrbAPclHISRa/SYMFhIceKtjml19OP&#10;URDfYnNuzofdN+25fbsf9GwznCv1NOg2CxCeOv8f/mt/aAXTlzn8nglH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j8p8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6fh8MA&#10;AADcAAAADwAAAGRycy9kb3ducmV2LnhtbERPTWvCQBC9F/wPywi9lLqxBY1pNiKWlnoRTMVeh+yY&#10;BLOzIbtNYn999yB4fLzvdD2aRvTUudqygvksAkFcWF1zqeD4/fEcg3AeWWNjmRRcycE6mzykmGg7&#10;8IH63JcihLBLUEHlfZtI6YqKDLqZbYkDd7adQR9gV0rd4RDCTSNfomghDdYcGipsaVtRccl/jYL4&#10;GptTf9p//tCOh/e/vV5unlZKPU7HzRsIT6O/i2/uL63gdRHmhzPhCM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6fh8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561B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97" w:dyaOrig="325">
                <v:shape id="_x0000_i1182" type="#_x0000_t75" style="width:45pt;height:16.2pt" o:ole="">
                  <v:imagedata r:id="rId209" o:title=""/>
                </v:shape>
                <o:OLEObject Type="Embed" ProgID="FXEquation.Equation" ShapeID="_x0000_i1182" DrawAspect="Content" ObjectID="_1486373114" r:id="rId380"/>
              </w:object>
            </w:r>
            <w:r w:rsidRPr="007561B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21BDA" w:rsidRPr="003657A1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3657A1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7561B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97" w:dyaOrig="325">
                <v:shape id="_x0000_i1183" type="#_x0000_t75" style="width:45pt;height:16.2pt" o:ole="">
                  <v:imagedata r:id="rId211" o:title=""/>
                </v:shape>
                <o:OLEObject Type="Embed" ProgID="FXEquation.Equation" ShapeID="_x0000_i1183" DrawAspect="Content" ObjectID="_1486373115" r:id="rId381"/>
              </w:object>
            </w:r>
          </w:p>
          <w:p w:rsidR="00E21BDA" w:rsidRPr="003657A1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3657A1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7561B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18" w:dyaOrig="325">
                <v:shape id="_x0000_i1184" type="#_x0000_t75" style="width:51pt;height:16.2pt" o:ole="">
                  <v:imagedata r:id="rId213" o:title=""/>
                </v:shape>
                <o:OLEObject Type="Embed" ProgID="FXEquation.Equation" ShapeID="_x0000_i1184" DrawAspect="Content" ObjectID="_1486373116" r:id="rId382"/>
              </w:object>
            </w:r>
          </w:p>
          <w:p w:rsidR="00E21BDA" w:rsidRPr="003657A1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3657A1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3657A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7561B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18" w:dyaOrig="325">
                <v:shape id="_x0000_i1185" type="#_x0000_t75" style="width:51pt;height:16.2pt" o:ole="">
                  <v:imagedata r:id="rId215" o:title=""/>
                </v:shape>
                <o:OLEObject Type="Embed" ProgID="FXEquation.Equation" ShapeID="_x0000_i1185" DrawAspect="Content" ObjectID="_1486373117" r:id="rId383"/>
              </w:objec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358" type="#_x0000_t75" style="position:absolute;margin-left:223.65pt;margin-top:-.2pt;width:206.85pt;height:149.4pt;z-index:251737088;mso-position-horizontal-relative:text;mso-position-vertical-relative:text">
                  <v:imagedata r:id="rId217" o:title=""/>
                </v:shape>
                <o:OLEObject Type="Embed" ProgID="FXDraw.Graphic" ShapeID="_x0000_s1358" DrawAspect="Content" ObjectID="_1486373204" r:id="rId384"/>
              </w:object>
            </w:r>
            <w:r w:rsidR="00E21BDA">
              <w:t>Which lines are parallel?</w:t>
            </w:r>
          </w:p>
          <w:p w:rsidR="00E21BDA" w:rsidRDefault="00E21BDA" w:rsidP="002F71C3">
            <w:pPr>
              <w:pStyle w:val="QuestionStyle"/>
            </w:pPr>
          </w:p>
          <w:p w:rsidR="00E21BDA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B30B31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B30B31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B30B31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9808" behindDoc="0" locked="0" layoutInCell="1" allowOverlap="1" wp14:anchorId="533304BB" wp14:editId="67495B90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361" name="Group 3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6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2FFD7D" id="Group 361" o:spid="_x0000_s1026" style="position:absolute;margin-left:18.8pt;margin-top:.9pt;width:13.5pt;height:74.4pt;z-index:25163980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Cka8YA&#10;AADcAAAADwAAAGRycy9kb3ducmV2LnhtbESPQWvCQBSE74L/YXlCL0U3taBp6iZIi6W9CGqx10f2&#10;mQSzb0N2TWJ/fbcgeBxm5htmlQ2mFh21rrKs4GkWgSDOra64UPB92ExjEM4ja6wtk4IrOcjS8WiF&#10;ibY976jb+0IECLsEFZTeN4mULi/JoJvZhjh4J9sa9EG2hdQt9gFuajmPooU0WHFYKLGht5Ly8/5i&#10;FMTX2By74/bjh764f//d6uX68UWph8mwfgXhafD38K39qRU8L+b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dCka8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wB8MYA&#10;AADcAAAADwAAAGRycy9kb3ducmV2LnhtbESPT2vCQBTE74V+h+UVvJS6UcHG6CqitLSXQK3o9ZF9&#10;TUKzb0N2zZ9+elcQehxm5jfMatObSrTUuNKygsk4AkGcWV1yruD4/fYSg3AeWWNlmRQM5GCzfnxY&#10;YaJtx1/UHnwuAoRdggoK7+tESpcVZNCNbU0cvB/bGPRBNrnUDXYBbio5jaK5NFhyWCiwpl1B2e/h&#10;YhTEQ2xO7Sl9P9Mnd/u/VL9unxdKjZ767RKEp97/h+/tD61gNp/B7Uw4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pwB8M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WZhMYA&#10;AADcAAAADwAAAGRycy9kb3ducmV2LnhtbESPQWvCQBSE70L/w/IKXqRuqmLT1FWkouhFaFrs9ZF9&#10;TUKzb0N2TaK/vlsQPA4z8w2zWPWmEi01rrSs4HkcgSDOrC45V/D1uX2KQTiPrLGyTAou5GC1fBgs&#10;MNG24w9qU5+LAGGXoILC+zqR0mUFGXRjWxMH78c2Bn2QTS51g12Am0pOomguDZYcFgqs6b2g7Dc9&#10;GwXxJTan9nTcfdOBu831qF/Wo1elho/9+g2Ep97fw7f2XiuYzmfwfy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XWZhM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YBKsUA&#10;AADcAAAADwAAAGRycy9kb3ducmV2LnhtbESP3YrCMBSE74V9h3AW9kY09a9I1ygirCyCQtUHODSn&#10;P2xzUpqo1affCIKXw8x8wyxWnanFlVpXWVYwGkYgiDOrKy4UnE8/gzkI55E11pZJwZ0crJYfvQUm&#10;2t44pevRFyJA2CWooPS+SaR0WUkG3dA2xMHLbWvQB9kWUrd4C3BTy3EUxdJgxWGhxIY2JWV/x4tR&#10;UO3WkzSXp6k/xNv9Y5xf5vW2r9TXZ7f+BuGp8+/wq/2rFUziGTzPhCM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1gEqxQAAANwAAAAPAAAAAAAAAAAAAAAAAJgCAABkcnMv&#10;ZG93bnJldi54bWxQSwUGAAAAAAQABAD1AAAAigMAAAAA&#10;" fillcolor="#c0504d [3205]" strokecolor="windowText" strokeweight="1pt"/>
                    </v:group>
                  </w:pict>
                </mc:Fallback>
              </mc:AlternateContent>
            </w:r>
            <w:r w:rsidRPr="00B30B31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AB || CD only.</w:t>
            </w:r>
          </w:p>
          <w:p w:rsidR="00E21BDA" w:rsidRPr="00B30B31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B30B31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B30B3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EF || GH only.</w:t>
            </w:r>
          </w:p>
          <w:p w:rsidR="00E21BDA" w:rsidRPr="00B30B31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B30B31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B30B31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AB || CD and EF || GH.</w:t>
            </w:r>
          </w:p>
          <w:p w:rsidR="00E21BDA" w:rsidRPr="00B30B31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B30B31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None are parallel.  </w:t>
            </w:r>
            <w:r w:rsidRPr="00B30B31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E21BDA" w:rsidRPr="00B30B31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B30B31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B30B3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</w:p>
          <w:p w:rsidR="00E21BDA" w:rsidRDefault="00E21BDA" w:rsidP="00E21BDA"/>
        </w:tc>
      </w:tr>
      <w:tr w:rsidR="00E21BDA" w:rsidRPr="00E429DD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Pr="009B6634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9B6634">
              <w:rPr>
                <w:rFonts w:ascii="Times New Roman" w:hAnsi="Times New Roman"/>
                <w:sz w:val="24"/>
                <w:szCs w:val="24"/>
              </w:rPr>
              <w:t>Which is true?</w:t>
            </w:r>
          </w:p>
          <w:p w:rsidR="00E21BDA" w:rsidRPr="009B6634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Pr="009B6634" w:rsidRDefault="00E21BDA" w:rsidP="00E21BD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0832" behindDoc="0" locked="0" layoutInCell="1" allowOverlap="1" wp14:anchorId="044A9728" wp14:editId="3C9585F7">
                      <wp:simplePos x="0" y="0"/>
                      <wp:positionH relativeFrom="column">
                        <wp:posOffset>443230</wp:posOffset>
                      </wp:positionH>
                      <wp:positionV relativeFrom="paragraph">
                        <wp:posOffset>27305</wp:posOffset>
                      </wp:positionV>
                      <wp:extent cx="171450" cy="876300"/>
                      <wp:effectExtent l="0" t="0" r="19050" b="19050"/>
                      <wp:wrapNone/>
                      <wp:docPr id="384" name="Group 3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450" cy="876300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385" name="AutoShape 3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6" name="AutoShape 3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7" name="AutoShape 3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8" name="AutoShape 3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F71EA5" id="Group 384" o:spid="_x0000_s1026" style="position:absolute;margin-left:34.9pt;margin-top:2.15pt;width:13.5pt;height:69pt;z-index:251640832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">
                      <v:roundrect id="AutoShape 336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ZoqcIA&#10;AADcAAAADwAAAGRycy9kb3ducmV2LnhtbESPT4vCMBTE74LfITxhb5rqsirVVEQQxNPqbu+P5tk/&#10;Ni+1ibV++82C4HGYmd8w601vatFR60rLCqaTCARxZnXJuYLfn/14CcJ5ZI21ZVLwJAebZDhYY6zt&#10;g0/UnX0uAoRdjAoK75tYSpcVZNBNbEMcvIttDfog21zqFh8Bbmo5i6K5NFhyWCiwoV1B2fV8Nwq+&#10;F1wtump3TMvbjW0apYbMVKmPUb9dgfDU+3f41T5oBZ/LL/g/E46AT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5mipwgAAANwAAAAPAAAAAAAAAAAAAAAAAJgCAABkcnMvZG93&#10;bnJldi54bWxQSwUGAAAAAAQABAD1AAAAhwMAAAAA&#10;" fillcolor="#c0504d [3205]"/>
                      <v:roundrect id="AutoShape 337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JkWcQA&#10;AADcAAAADwAAAGRycy9kb3ducmV2LnhtbESPQWsCMRSE7wX/Q3iCt5pYqehqFCkovZVue/D43Dx3&#10;Fzcva5Jdt/31TaHQ4zAz3zCb3WAb0ZMPtWMNs6kCQVw4U3Op4fPj8LgEESKywcYxafiiALvt6GGD&#10;mXF3fqc+j6VIEA4ZaqhibDMpQ1GRxTB1LXHyLs5bjEn6UhqP9wS3jXxSaiEt1pwWKmzppaLimndW&#10;Q2FUp/ypf1udn2P+3Xc3lseb1pPxsF+DiDTE//Bf+9VomC8X8HsmHQG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CZFnEAAAA3AAAAA8AAAAAAAAAAAAAAAAAmAIAAGRycy9k&#10;b3ducmV2LnhtbFBLBQYAAAAABAAEAPUAAACJAwAAAAA=&#10;"/>
                      <v:roundrect id="AutoShape 338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7BwsUA&#10;AADcAAAADwAAAGRycy9kb3ducmV2LnhtbESPQWsCMRSE7wX/Q3gFbzVpRatbo0hB6U267aHH181z&#10;d+nmZU2y69ZfbwpCj8PMfMOsNoNtRE8+1I41PE4UCOLCmZpLDZ8fu4cFiBCRDTaOScMvBdisR3cr&#10;zIw78zv1eSxFgnDIUEMVY5tJGYqKLIaJa4mTd3TeYkzSl9J4PCe4beSTUnNpsea0UGFLrxUVP3ln&#10;NRRGdcp/9Yfl9yzml747sdyftB7fD9sXEJGG+B++td+MhuniGf7OpCMg1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jsHCxQAAANwAAAAPAAAAAAAAAAAAAAAAAJgCAABkcnMv&#10;ZG93bnJldi54bWxQSwUGAAAAAAQABAD1AAAAigMAAAAA&#10;"/>
                      <v:roundrect id="AutoShape 339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FVsMEA&#10;AADcAAAADwAAAGRycy9kb3ducmV2LnhtbERPz2vCMBS+C/sfwhvspsk2FNcZZQwUb2L1sONb89aW&#10;NS81SWv1rzcHwePH93uxGmwjevKhdqzhdaJAEBfO1FxqOB7W4zmIEJENNo5Jw4UCrJZPowVmxp15&#10;T30eS5FCOGSooYqxzaQMRUUWw8S1xIn7c95iTNCX0ng8p3DbyDelZtJizamhwpa+Kyr+885qKIzq&#10;lP/pdx+/05hf++7EcnPS+uV5+PoEEWmID/HdvTUa3udpbTqTj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IRVbDBAAAA3AAAAA8AAAAAAAAAAAAAAAAAmAIAAGRycy9kb3du&#10;cmV2LnhtbFBLBQYAAAAABAAEAPUAAACGAwAAAAA=&#10;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48</w:t>
            </w:r>
            <w:r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the complement of 42</w:t>
            </w:r>
            <w:r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the supplement of 132</w:t>
            </w:r>
            <w:r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Pr="009B663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1BDA" w:rsidRPr="009B6634" w:rsidRDefault="00E21BDA" w:rsidP="00E21BDA">
            <w:pPr>
              <w:spacing w:after="120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48</w:t>
            </w:r>
            <w:r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the complement of 42</w:t>
            </w:r>
            <w:r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the supplement of 142</w:t>
            </w:r>
            <w:r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E21BDA" w:rsidRPr="009B6634" w:rsidRDefault="00E21BDA" w:rsidP="00E21BDA">
            <w:pPr>
              <w:spacing w:after="120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48</w:t>
            </w:r>
            <w:r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the complement of 132</w:t>
            </w:r>
            <w:r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the supplement of 42</w:t>
            </w:r>
            <w:r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E21BDA" w:rsidRPr="00E429DD" w:rsidRDefault="00E21BDA" w:rsidP="00E21BDA">
            <w:pPr>
              <w:spacing w:after="120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 w:rsidRPr="009B6634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48</w:t>
            </w:r>
            <w:r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the complement of 142</w:t>
            </w:r>
            <w:r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the supplement of 52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</w:tc>
      </w:tr>
      <w:tr w:rsidR="00E21BDA" w:rsidRPr="001169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364" type="#_x0000_t75" style="position:absolute;margin-left:307.4pt;margin-top:7pt;width:105.25pt;height:109.55pt;z-index:251738112;mso-position-horizontal-relative:text;mso-position-vertical-relative:text">
                  <v:imagedata r:id="rId219" o:title=""/>
                </v:shape>
                <o:OLEObject Type="Embed" ProgID="FXDraw.Graphic" ShapeID="_x0000_s1364" DrawAspect="Content" ObjectID="_1486373205" r:id="rId385"/>
              </w:object>
            </w:r>
            <w:r w:rsidR="00E21BDA" w:rsidRPr="001169DA">
              <w:t xml:space="preserve">Through </w:t>
            </w:r>
            <w:r w:rsidR="00E21BDA">
              <w:t>how many degrees does the hour</w:t>
            </w:r>
            <w:r w:rsidR="00E21BDA" w:rsidRPr="001169DA">
              <w:t xml:space="preserve"> hand of a cloc</w:t>
            </w:r>
            <w:r w:rsidR="00E21BDA">
              <w:t>k move between 12:00 noon and 4</w:t>
            </w:r>
            <w:r w:rsidR="00E21BDA" w:rsidRPr="001169DA">
              <w:t>:20 pm on the same day?</w:t>
            </w:r>
          </w:p>
          <w:p w:rsidR="00E21BDA" w:rsidRPr="002F4028" w:rsidRDefault="002F4028" w:rsidP="002F71C3">
            <w:pPr>
              <w:pStyle w:val="QuestionStyle"/>
            </w:pPr>
            <w:r>
              <w:t xml:space="preserve"> </w:t>
            </w:r>
            <w:r w:rsidR="002F71C3" w:rsidRPr="002F4028">
              <w:object w:dxaOrig="2226" w:dyaOrig="565">
                <v:shape id="_x0000_i1186" type="#_x0000_t75" style="width:111.65pt;height:28.2pt" o:ole="">
                  <v:imagedata r:id="rId386" o:title=""/>
                </v:shape>
                <o:OLEObject Type="Embed" ProgID="FXEquation.Equation" ShapeID="_x0000_i1186" DrawAspect="Content" ObjectID="_1486373118" r:id="rId387"/>
              </w:object>
            </w:r>
            <w:r w:rsidRPr="002F4028">
              <w:t xml:space="preserve"> </w:t>
            </w:r>
          </w:p>
          <w:p w:rsidR="00E21BDA" w:rsidRDefault="00E21BDA" w:rsidP="002F71C3">
            <w:pPr>
              <w:pStyle w:val="QuestionStyle"/>
            </w:pPr>
          </w:p>
          <w:p w:rsidR="00E21BDA" w:rsidRPr="002F71C3" w:rsidRDefault="00E21BDA" w:rsidP="002F71C3">
            <w:pPr>
              <w:pStyle w:val="QuestionStyle"/>
            </w:pPr>
          </w:p>
          <w:p w:rsidR="00E21BDA" w:rsidRPr="002F71C3" w:rsidRDefault="00E21BDA" w:rsidP="002F71C3">
            <w:pPr>
              <w:pStyle w:val="QuestionStyle"/>
            </w:pPr>
            <w:r w:rsidRPr="002F71C3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1856" behindDoc="0" locked="0" layoutInCell="1" allowOverlap="1" wp14:anchorId="0B2C66BB" wp14:editId="416DBECB">
                      <wp:simplePos x="0" y="0"/>
                      <wp:positionH relativeFrom="column">
                        <wp:posOffset>537762</wp:posOffset>
                      </wp:positionH>
                      <wp:positionV relativeFrom="paragraph">
                        <wp:posOffset>28575</wp:posOffset>
                      </wp:positionV>
                      <wp:extent cx="1573530" cy="388620"/>
                      <wp:effectExtent l="0" t="0" r="26670" b="11430"/>
                      <wp:wrapNone/>
                      <wp:docPr id="366" name="Group 3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36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B4A87F" id="Group 366" o:spid="_x0000_s1026" style="position:absolute;margin-left:42.35pt;margin-top:2.25pt;width:123.9pt;height:30.6pt;z-index:251641856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cH88UA&#10;AADcAAAADwAAAGRycy9kb3ducmV2LnhtbESPQWvCQBSE74L/YXlCL6KbVtA0dRVpUepFUIu9PrLP&#10;JJh9G7LbJPrr3YLgcZiZb5j5sjOlaKh2hWUFr+MIBHFqdcGZgp/jehSDcB5ZY2mZFFzJwXLR780x&#10;0bblPTUHn4kAYZeggtz7KpHSpTkZdGNbEQfvbGuDPsg6k7rGNsBNKd+iaCoNFhwWcqzoM6f0cvgz&#10;CuJrbE7Nabf5pS23X7ednq2G70q9DLrVBwhPnX+GH+1vrWAyncH/mXA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pwfzxQAAANw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iTgcMA&#10;AADcAAAADwAAAGRycy9kb3ducmV2LnhtbERPTWvCQBC9F/wPywi9lLqxBY1pNiKWlnoRTMVeh+yY&#10;BLOzIbtNYn999yB4fLzvdD2aRvTUudqygvksAkFcWF1zqeD4/fEcg3AeWWNjmRRcycE6mzykmGg7&#10;8IH63JcihLBLUEHlfZtI6YqKDLqZbYkDd7adQR9gV0rd4RDCTSNfomghDdYcGipsaVtRccl/jYL4&#10;GptTf9p//tCOh/e/vV5unlZKPU7HzRsIT6O/i2/uL63gdRHWhjPhCM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iTgcMAAADc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sLL8YA&#10;AADcAAAADwAAAGRycy9kb3ducmV2LnhtbESP3WrCQBSE7wu+w3IK3hTdGEvQ6BpCoSKFFvx5gEP2&#10;5Idmz4bsaqJP3y0UejnMzDfMNhtNK27Uu8aygsU8AkFcWN1wpeByfp+tQDiPrLG1TAru5CDbTZ62&#10;mGo78JFuJ1+JAGGXooLa+y6V0hU1GXRz2xEHr7S9QR9kX0nd4xDgppVxFCXSYMNhocaO3moqvk9X&#10;o6D5yJfHUp5f/Vey/3zE5XXV7l+Umj6P+QaEp9H/h//aB61gmazh90w4AnL3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sLL8YAAADcAAAADwAAAAAAAAAAAAAAAACYAgAAZHJz&#10;L2Rvd25yZXYueG1sUEsFBgAAAAAEAAQA9QAAAIsDAAAAAA==&#10;" fillcolor="#c0504d [3205]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cJWsMA&#10;AADcAAAADwAAAGRycy9kb3ducmV2LnhtbERPTWvCQBC9C/0PywhepG6q0MTUVUSp6EWoLXodstMk&#10;mJ0N2W0S/fXuoeDx8b4Xq95UoqXGlZYVvE0iEMSZ1SXnCn6+P18TEM4ja6wsk4IbOVgtXwYLTLXt&#10;+Ivak89FCGGXooLC+zqV0mUFGXQTWxMH7tc2Bn2ATS51g10IN5WcRtG7NFhyaCiwpk1B2fX0ZxQk&#10;t8Sc2/Nxd6EDd9v7Ucfr8Vyp0bBff4Dw1Pun+N+91wpmcZgfzoQj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cJWs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="002F4028" w:rsidRPr="002F71C3">
              <w:t xml:space="preserve">  </w:t>
            </w:r>
            <w:r w:rsidRPr="002F71C3">
              <w:t xml:space="preserve">   </w:t>
            </w:r>
            <w:r w:rsidR="002F4028" w:rsidRPr="002F71C3">
              <w:t>110</w:t>
            </w:r>
            <w:r w:rsidRPr="002F71C3">
              <w:rPr>
                <w:vertAlign w:val="superscript"/>
              </w:rPr>
              <w:t>o</w:t>
            </w:r>
            <w:r w:rsidRPr="002F71C3">
              <w:t xml:space="preserve">                                </w:t>
            </w:r>
            <w:r w:rsidR="002F4028" w:rsidRPr="002F71C3">
              <w:t>12</w:t>
            </w:r>
            <w:r w:rsidRPr="002F71C3">
              <w:t>0</w:t>
            </w:r>
            <w:r w:rsidRPr="002F71C3">
              <w:rPr>
                <w:vertAlign w:val="superscript"/>
              </w:rPr>
              <w:t>o</w:t>
            </w:r>
          </w:p>
          <w:p w:rsidR="00E21BDA" w:rsidRPr="002F71C3" w:rsidRDefault="00E21BDA" w:rsidP="002F71C3">
            <w:pPr>
              <w:pStyle w:val="QuestionStyle"/>
            </w:pPr>
          </w:p>
          <w:p w:rsidR="00E21BDA" w:rsidRPr="002F71C3" w:rsidRDefault="00E21BDA" w:rsidP="002F71C3">
            <w:pPr>
              <w:pStyle w:val="QuestionStyle"/>
              <w:rPr>
                <w:vertAlign w:val="superscript"/>
              </w:rPr>
            </w:pPr>
            <w:r w:rsidRPr="002F71C3">
              <w:t xml:space="preserve">   </w:t>
            </w:r>
            <w:r w:rsidR="002F4028" w:rsidRPr="002F71C3">
              <w:t>13</w:t>
            </w:r>
            <w:r w:rsidRPr="002F71C3">
              <w:t>0</w:t>
            </w:r>
            <w:r w:rsidRPr="002F71C3">
              <w:rPr>
                <w:vertAlign w:val="superscript"/>
              </w:rPr>
              <w:t>o</w:t>
            </w:r>
            <w:r w:rsidRPr="002F71C3">
              <w:t xml:space="preserve">                               140</w:t>
            </w:r>
            <w:r w:rsidRPr="002F71C3">
              <w:rPr>
                <w:vertAlign w:val="superscript"/>
              </w:rPr>
              <w:t>o</w:t>
            </w:r>
          </w:p>
          <w:p w:rsidR="00E21BDA" w:rsidRPr="001169DA" w:rsidRDefault="00E21BDA" w:rsidP="002F71C3">
            <w:pPr>
              <w:pStyle w:val="QuestionStyle"/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365" type="#_x0000_t75" style="position:absolute;margin-left:277.85pt;margin-top:11.1pt;width:141.7pt;height:115.15pt;z-index:251739136;mso-position-horizontal-relative:text;mso-position-vertical-relative:text">
                  <v:imagedata r:id="rId221" o:title=""/>
                </v:shape>
                <o:OLEObject Type="Embed" ProgID="FXDraw.Graphic" ShapeID="_x0000_s1365" DrawAspect="Content" ObjectID="_1486373206" r:id="rId388"/>
              </w:object>
            </w:r>
            <w:r w:rsidR="00E21BDA">
              <w:t xml:space="preserve">What is the value of </w:t>
            </w:r>
            <w:r w:rsidR="00E21BDA" w:rsidRPr="00112308">
              <w:rPr>
                <w:i/>
              </w:rPr>
              <w:t>m</w:t>
            </w:r>
            <w:r w:rsidR="00E21BDA">
              <w:t>?</w:t>
            </w:r>
          </w:p>
          <w:p w:rsidR="00E21BDA" w:rsidRDefault="002F71C3" w:rsidP="002F71C3">
            <w:pPr>
              <w:pStyle w:val="QuestionStyle"/>
            </w:pPr>
            <w:r w:rsidRPr="002F71C3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4783FD88" wp14:editId="2DA22FA3">
                      <wp:simplePos x="0" y="0"/>
                      <wp:positionH relativeFrom="column">
                        <wp:posOffset>1452880</wp:posOffset>
                      </wp:positionH>
                      <wp:positionV relativeFrom="paragraph">
                        <wp:posOffset>211455</wp:posOffset>
                      </wp:positionV>
                      <wp:extent cx="2374265" cy="1403985"/>
                      <wp:effectExtent l="0" t="0" r="12700" b="20320"/>
                      <wp:wrapNone/>
                      <wp:docPr id="40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4265" cy="14039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F71C3" w:rsidRDefault="002F71C3">
                                  <w:r>
                                    <w:t xml:space="preserve"> </w:t>
                                  </w:r>
                                  <w:r w:rsidRPr="002F71C3">
                                    <w:rPr>
                                      <w:color w:val="FF0000"/>
                                      <w:position w:val="-98"/>
                                    </w:rPr>
                                    <w:object w:dxaOrig="3540" w:dyaOrig="1193">
                                      <v:shape id="_x0000_i1281" type="#_x0000_t75" style="width:177pt;height:59.4pt" o:ole="">
                                        <v:imagedata r:id="rId389" o:title=""/>
                                      </v:shape>
                                      <o:OLEObject Type="Embed" ProgID="FXEquation.Equation" ShapeID="_x0000_i1281" DrawAspect="Content" ObjectID="_1486373213" r:id="rId390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783FD88" id="_x0000_s1065" type="#_x0000_t202" style="position:absolute;margin-left:114.4pt;margin-top:16.65pt;width:186.95pt;height:110.55pt;z-index:25165414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">
                      <v:textbox style="mso-fit-shape-to-text:t">
                        <w:txbxContent>
                          <w:p w:rsidR="002F71C3" w:rsidRDefault="002F71C3">
                            <w:r>
                              <w:t xml:space="preserve"> </w:t>
                            </w:r>
                            <w:r w:rsidRPr="002F71C3">
                              <w:rPr>
                                <w:color w:val="FF0000"/>
                                <w:position w:val="-98"/>
                              </w:rPr>
                              <w:object w:dxaOrig="3540" w:dyaOrig="1193">
                                <v:shape id="_x0000_i1281" type="#_x0000_t75" style="width:177pt;height:59.4pt" o:ole="">
                                  <v:imagedata r:id="rId389" o:title=""/>
                                </v:shape>
                                <o:OLEObject Type="Embed" ProgID="FXEquation.Equation" ShapeID="_x0000_i1281" DrawAspect="Content" ObjectID="_1486373213" r:id="rId391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E21BDA" w:rsidRPr="00112308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112308" w:rsidRDefault="00E21BDA" w:rsidP="00E21BD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12308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2880" behindDoc="0" locked="0" layoutInCell="1" allowOverlap="1" wp14:anchorId="52071B90" wp14:editId="75B94ADD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371" name="Group 3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7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992B87" id="Group 371" o:spid="_x0000_s1026" style="position:absolute;margin-left:18.8pt;margin-top:.9pt;width:13.5pt;height:74.4pt;z-index:25164288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kytsYA&#10;AADcAAAADwAAAGRycy9kb3ducmV2LnhtbESPQWvCQBSE74L/YXlCL6KbWqhp6iZIi6W9CGqx10f2&#10;mQSzb0N2TWJ/fbcgeBxm5htmlQ2mFh21rrKs4HEegSDOra64UPB92MxiEM4ja6wtk4IrOcjS8WiF&#10;ibY976jb+0IECLsEFZTeN4mULi/JoJvbhjh4J9sa9EG2hdQt9gFuarmIomdpsOKwUGJDbyXl5/3F&#10;KIivsTl2x+3HD31x//671cv19EWph8mwfgXhafD38K39qRU8LRf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kyts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qqGMUA&#10;AADcAAAADwAAAGRycy9kb3ducmV2LnhtbESP3YrCMBSE74V9h3CEvRFN14pKNYoIyrKgUPUBDs3p&#10;DzYnpYna3affCIKXw8x8wyzXnanFnVpXWVbwNYpAEGdWV1wouJx3wzkI55E11pZJwS85WK8+ektM&#10;tH1wSveTL0SAsEtQQel9k0jpspIMupFtiIOX29agD7ItpG7xEeCmluMomkqDFYeFEhvalpRdTzej&#10;oPrZxGkuzxN/nO4Pf+P8Nq/3A6U++91mAcJT59/hV/tbK4hnMTzPh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qqoYxQAAANwAAAAPAAAAAAAAAAAAAAAAAJgCAABkcnMv&#10;ZG93bnJldi54bWxQSwUGAAAAAAQABAD1AAAAigMAAAAA&#10;" fillcolor="#c0504d [3205]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wPWccA&#10;AADcAAAADwAAAGRycy9kb3ducmV2LnhtbESPT2vCQBTE74V+h+UVvBTdtBWTpq4iFYteBP9gr4/s&#10;axKafRuyaxL76buC4HGYmd8w03lvKtFS40rLCl5GEQjizOqScwXHw2qYgHAeWWNlmRRcyMF89vgw&#10;xVTbjnfU7n0uAoRdigoK7+tUSpcVZNCNbE0cvB/bGPRBNrnUDXYBbir5GkUTabDksFBgTZ8FZb/7&#10;s1GQXBJzak/br2/acLf82+p48fyu1OCpX3yA8NT7e/jWXmsFb/EYrmfCEZC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sD1nHAAAA3AAAAA8AAAAAAAAAAAAAAAAAmAIAAGRy&#10;cy9kb3ducmV2LnhtbFBLBQYAAAAABAAEAPUAAACM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CqwscA&#10;AADcAAAADwAAAGRycy9kb3ducmV2LnhtbESPT2vCQBTE74V+h+UVvBTdtEWTpq4iFYteBP9gr4/s&#10;axKafRuyaxL76buC4HGYmd8w03lvKtFS40rLCl5GEQjizOqScwXHw2qYgHAeWWNlmRRcyMF89vgw&#10;xVTbjnfU7n0uAoRdigoK7+tUSpcVZNCNbE0cvB/bGPRBNrnUDXYBbir5GkUTabDksFBgTZ8FZb/7&#10;s1GQXBJzak/br2/acLf82+p48fyu1OCpX3yA8NT7e/jWXmsFb/EYrmfCEZC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gqsLHAAAA3AAAAA8AAAAAAAAAAAAAAAAAmAIAAGRy&#10;cy9kb3ducmV2LnhtbFBLBQYAAAAABAAEAPUAAACMAwAAAAA=&#10;" strokecolor="windowText" strokeweight="1pt"/>
                    </v:group>
                  </w:pict>
                </mc:Fallback>
              </mc:AlternateContent>
            </w:r>
            <w:r w:rsidRPr="00112308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11230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28" w:dyaOrig="273">
                <v:shape id="_x0000_i1187" type="#_x0000_t75" style="width:46.2pt;height:13.8pt" o:ole="">
                  <v:imagedata r:id="rId223" o:title=""/>
                </v:shape>
                <o:OLEObject Type="Embed" ProgID="FXEquation.Equation" ShapeID="_x0000_i1187" DrawAspect="Content" ObjectID="_1486373119" r:id="rId392"/>
              </w:object>
            </w:r>
            <w:r w:rsidRPr="0011230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21BDA" w:rsidRPr="00112308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112308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112308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11230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48" w:dyaOrig="273">
                <v:shape id="_x0000_i1188" type="#_x0000_t75" style="width:37.2pt;height:13.8pt" o:ole="">
                  <v:imagedata r:id="rId225" o:title=""/>
                </v:shape>
                <o:OLEObject Type="Embed" ProgID="FXEquation.Equation" ShapeID="_x0000_i1188" DrawAspect="Content" ObjectID="_1486373120" r:id="rId393"/>
              </w:object>
            </w:r>
          </w:p>
          <w:p w:rsidR="00E21BDA" w:rsidRPr="00112308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112308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112308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11230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68" w:dyaOrig="273">
                <v:shape id="_x0000_i1189" type="#_x0000_t75" style="width:43.2pt;height:13.8pt" o:ole="">
                  <v:imagedata r:id="rId227" o:title=""/>
                </v:shape>
                <o:OLEObject Type="Embed" ProgID="FXEquation.Equation" ShapeID="_x0000_i1189" DrawAspect="Content" ObjectID="_1486373121" r:id="rId394"/>
              </w:object>
            </w:r>
          </w:p>
          <w:p w:rsidR="00E21BDA" w:rsidRPr="00112308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Default="00E21BDA" w:rsidP="00E21BDA">
            <w:r w:rsidRPr="00112308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11230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68" w:dyaOrig="273">
                <v:shape id="_x0000_i1190" type="#_x0000_t75" style="width:43.2pt;height:13.8pt" o:ole="">
                  <v:imagedata r:id="rId229" o:title=""/>
                </v:shape>
                <o:OLEObject Type="Embed" ProgID="FXEquation.Equation" ShapeID="_x0000_i1190" DrawAspect="Content" ObjectID="_1486373122" r:id="rId395"/>
              </w:object>
            </w:r>
          </w:p>
          <w:p w:rsidR="00E21BDA" w:rsidRDefault="00E21BDA" w:rsidP="002F71C3">
            <w:pPr>
              <w:pStyle w:val="QuestionStyle"/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Pr="002F71C3" w:rsidRDefault="00E21BDA" w:rsidP="002F71C3">
            <w:pPr>
              <w:pStyle w:val="QuestionStyle"/>
            </w:pPr>
            <w:r w:rsidRPr="002F71C3">
              <w:t xml:space="preserve">What is the value of  </w:t>
            </w:r>
            <w:r w:rsidRPr="002F71C3">
              <w:rPr>
                <w:color w:val="FF0000"/>
                <w:position w:val="-6"/>
              </w:rPr>
              <w:object w:dxaOrig="350" w:dyaOrig="273">
                <v:shape id="_x0000_i1191" type="#_x0000_t75" style="width:17.4pt;height:13.8pt" o:ole="">
                  <v:imagedata r:id="rId396" o:title=""/>
                </v:shape>
                <o:OLEObject Type="Embed" ProgID="FXEquation.Equation" ShapeID="_x0000_i1191" DrawAspect="Content" ObjectID="_1486373123" r:id="rId397"/>
              </w:object>
            </w:r>
            <w:r w:rsidRPr="002F71C3">
              <w:t xml:space="preserve"> </w:t>
            </w:r>
          </w:p>
          <w:p w:rsidR="00E21BDA" w:rsidRPr="00CF25FB" w:rsidRDefault="00CF25FB" w:rsidP="002F71C3">
            <w:pPr>
              <w:pStyle w:val="QuestionStyle"/>
              <w:rPr>
                <w:position w:val="-2"/>
              </w:rPr>
            </w:pPr>
            <w:r>
              <w:t xml:space="preserve"> </w:t>
            </w:r>
            <w:r w:rsidRPr="00CF25FB">
              <w:rPr>
                <w:color w:val="FF0000"/>
                <w:position w:val="-2"/>
              </w:rPr>
              <w:object w:dxaOrig="3330" w:dyaOrig="198">
                <v:shape id="_x0000_i1192" type="#_x0000_t75" style="width:166.85pt;height:10.2pt" o:ole="">
                  <v:imagedata r:id="rId398" o:title=""/>
                </v:shape>
                <o:OLEObject Type="Embed" ProgID="FXEquation.Equation" ShapeID="_x0000_i1192" DrawAspect="Content" ObjectID="_1486373124" r:id="rId399"/>
              </w:object>
            </w:r>
            <w:r w:rsidRPr="00CF25FB">
              <w:rPr>
                <w:position w:val="-2"/>
              </w:rPr>
              <w:t xml:space="preserve"> </w:t>
            </w:r>
            <w:r w:rsidR="002A230B">
              <w:rPr>
                <w:noProof/>
                <w:position w:val="-2"/>
                <w:lang w:eastAsia="en-AU"/>
              </w:rPr>
              <w:object w:dxaOrig="1440" w:dyaOrig="1440">
                <v:shape id="_x0000_s1366" type="#_x0000_t75" style="position:absolute;margin-left:246.2pt;margin-top:9.5pt;width:149.95pt;height:61.85pt;z-index:251740160;mso-position-horizontal-relative:text;mso-position-vertical-relative:text">
                  <v:imagedata r:id="rId233" o:title=""/>
                </v:shape>
                <o:OLEObject Type="Embed" ProgID="FXDraw.Graphic" ShapeID="_x0000_s1366" DrawAspect="Content" ObjectID="_1486373207" r:id="rId400"/>
              </w:object>
            </w:r>
          </w:p>
          <w:p w:rsidR="00E21BDA" w:rsidRDefault="00E21BDA" w:rsidP="002F71C3">
            <w:pPr>
              <w:pStyle w:val="QuestionStyle"/>
            </w:pPr>
          </w:p>
          <w:p w:rsidR="00E21BDA" w:rsidRPr="00BD702F" w:rsidRDefault="00CF25FB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73248" behindDoc="0" locked="0" layoutInCell="1" allowOverlap="1" wp14:anchorId="535F7E45" wp14:editId="117C0ED0">
                      <wp:simplePos x="0" y="0"/>
                      <wp:positionH relativeFrom="column">
                        <wp:posOffset>838200</wp:posOffset>
                      </wp:positionH>
                      <wp:positionV relativeFrom="paragraph">
                        <wp:posOffset>52070</wp:posOffset>
                      </wp:positionV>
                      <wp:extent cx="754380" cy="373380"/>
                      <wp:effectExtent l="0" t="0" r="26670" b="26670"/>
                      <wp:wrapNone/>
                      <wp:docPr id="376" name="Rectangle 3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CF25FB" w:rsidRPr="00CF25FB" w:rsidRDefault="00CF25FB" w:rsidP="00CF25FB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36</w:t>
                                  </w:r>
                                  <w:r w:rsidRPr="00CF25FB">
                                    <w:rPr>
                                      <w:sz w:val="32"/>
                                      <w:szCs w:val="32"/>
                                      <w:vertAlign w:val="superscript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5F7E45" id="Rectangle 376" o:spid="_x0000_s1066" style="position:absolute;margin-left:66pt;margin-top:4.1pt;width:59.4pt;height:29.4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" filled="f" strokecolor="windowText" strokeweight="1.5pt">
                      <v:textbox>
                        <w:txbxContent>
                          <w:p w:rsidR="00CF25FB" w:rsidRPr="00CF25FB" w:rsidRDefault="00CF25FB" w:rsidP="00CF25F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36</w:t>
                            </w:r>
                            <w:r w:rsidRPr="00CF25FB">
                              <w:rPr>
                                <w:sz w:val="32"/>
                                <w:szCs w:val="32"/>
                                <w:vertAlign w:val="superscript"/>
                              </w:rPr>
                              <w:t>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21BDA" w:rsidRPr="00BD702F" w:rsidRDefault="00E21BDA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</w:t>
            </w:r>
            <w:r w:rsidRPr="00665324">
              <w:rPr>
                <w:rFonts w:ascii="Times New Roman" w:hAnsi="Times New Roman"/>
                <w:color w:val="FF0000"/>
                <w:sz w:val="24"/>
                <w:szCs w:val="24"/>
              </w:rPr>
              <w:object w:dxaOrig="771" w:dyaOrig="400">
                <v:shape id="_x0000_i1193" type="#_x0000_t75" style="width:38.4pt;height:19.8pt" o:ole="">
                  <v:imagedata r:id="rId235" o:title=""/>
                </v:shape>
                <o:OLEObject Type="Embed" ProgID="FXEquation.Equation" ShapeID="_x0000_i1193" DrawAspect="Content" ObjectID="_1486373125" r:id="rId401"/>
              </w:object>
            </w: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        </w:t>
            </w:r>
          </w:p>
          <w:p w:rsidR="00E21BDA" w:rsidRDefault="00E21BDA" w:rsidP="00E21BDA"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</w:t>
            </w:r>
          </w:p>
          <w:p w:rsidR="00E21BDA" w:rsidRDefault="00E21BDA" w:rsidP="002F71C3">
            <w:pPr>
              <w:pStyle w:val="QuestionStyle"/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2A230B" w:rsidP="00E21BDA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367" type="#_x0000_t75" style="position:absolute;margin-left:112.7pt;margin-top:2.45pt;width:340.65pt;height:117.3pt;z-index:251741184;mso-position-horizontal-relative:text;mso-position-vertical-relative:text">
                  <v:imagedata r:id="rId402" o:title=""/>
                </v:shape>
                <o:OLEObject Type="Embed" ProgID="FXDraw.Graphic" ShapeID="_x0000_s1367" DrawAspect="Content" ObjectID="_1486373208" r:id="rId403"/>
              </w:object>
            </w:r>
            <w:r w:rsidR="00E21BDA">
              <w:rPr>
                <w:rFonts w:ascii="Times New Roman" w:hAnsi="Times New Roman"/>
                <w:sz w:val="24"/>
                <w:szCs w:val="24"/>
              </w:rPr>
              <w:t>Find the size of</w:t>
            </w:r>
            <w:r w:rsidR="00E21BDA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95" w:dyaOrig="285">
                <v:shape id="_x0000_i1194" type="#_x0000_t75" style="width:9.6pt;height:14.4pt" o:ole="">
                  <v:imagedata r:id="rId239" o:title=""/>
                </v:shape>
                <o:OLEObject Type="Embed" ProgID="FXEquation.Equation" ShapeID="_x0000_i1194" DrawAspect="Content" ObjectID="_1486373126" r:id="rId404"/>
              </w:object>
            </w:r>
            <w:r w:rsidR="00E21BDA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1BDA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BDA" w:rsidRPr="001C47F7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1C47F7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1C47F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3904" behindDoc="0" locked="0" layoutInCell="1" allowOverlap="1" wp14:anchorId="02B9B763" wp14:editId="29BD1381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377" name="Group 3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7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3E7817" id="Group 377" o:spid="_x0000_s1026" style="position:absolute;margin-left:18.8pt;margin-top:.9pt;width:13.5pt;height:74.4pt;z-index:25164390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EFXMMA&#10;AADcAAAADwAAAGRycy9kb3ducmV2LnhtbERPTWvCQBC9C/0PywhepG6q0MTUVUSp6EWoLXodstMk&#10;mJ0N2W0S/fXuoeDx8b4Xq95UoqXGlZYVvE0iEMSZ1SXnCn6+P18TEM4ja6wsk4IbOVgtXwYLTLXt&#10;+Ivak89FCGGXooLC+zqV0mUFGXQTWxMH7tc2Bn2ATS51g10IN5WcRtG7NFhyaCiwpk1B2fX0ZxQk&#10;t8Sc2/Nxd6EDd9v7Ucfr8Vyp0bBff4Dw1Pun+N+91wpmcVgbzoQj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EFXM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2gx8UA&#10;AADcAAAADwAAAGRycy9kb3ducmV2LnhtbESPQWvCQBSE70L/w/IKXqRuqlBjdBVpUexFqBW9PrLP&#10;JDT7NmTXJPrrXUHocZiZb5j5sjOlaKh2hWUF78MIBHFqdcGZgsPv+i0G4TyyxtIyKbiSg+XipTfH&#10;RNuWf6jZ+0wECLsEFeTeV4mULs3JoBvaijh4Z1sb9EHWmdQ1tgFuSjmKog9psOCwkGNFnzmlf/uL&#10;URBfY3NsjrvNib65/brt9GQ1mCrVf+1WMxCeOv8ffra3WsF4MoXHmXA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raDHxQAAANw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1ESMIA&#10;AADcAAAADwAAAGRycy9kb3ducmV2LnhtbERP2YrCMBR9F/yHcAVfxKYuSKmNIoIiAyO4fMCluV2w&#10;uSlN1DpfP3kYmMfD2bNtbxrxos7VlhXMohgEcW51zaWC++0wTUA4j6yxsUwKPuRguxkOMky1ffOF&#10;XldfihDCLkUFlfdtKqXLKzLoItsSB66wnUEfYFdK3eE7hJtGzuN4JQ3WHBoqbGlfUf64Po2C+mu3&#10;uBTytvTn1fH7Z148k+Y4UWo86ndrEJ56/y/+c5+0gkUS5ocz4Qj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rURIwgAAANwAAAAPAAAAAAAAAAAAAAAAAJgCAABkcnMvZG93&#10;bnJldi54bWxQSwUGAAAAAAQABAD1AAAAhwMAAAAA&#10;" fillcolor="#c0504d [3205]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7c5sYA&#10;AADcAAAADwAAAGRycy9kb3ducmV2LnhtbESPQWvCQBSE70L/w/IKvUizUcHGNKtIpcVeBG3R6yP7&#10;moRm34bsNon+ercgeBxm5hsmWw2mFh21rrKsYBLFIIhzqysuFHx/vT8nIJxH1lhbJgVncrBaPowy&#10;TLXteU/dwRciQNilqKD0vkmldHlJBl1kG+Lg/djWoA+yLaRusQ9wU8tpHM+lwYrDQokNvZWU/x7+&#10;jILknJhjd9x9nOiT+81lp1/W44VST4/D+hWEp8Hfw7f2ViuYJRP4PxOO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Q7c5s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1C47F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Pr="001C47F7"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40</w:t>
            </w:r>
          </w:p>
          <w:p w:rsidR="00E21BDA" w:rsidRPr="001C47F7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1C47F7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1C47F7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1C47F7"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68</w:t>
            </w:r>
          </w:p>
          <w:p w:rsidR="00E21BDA" w:rsidRPr="001C47F7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1C47F7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1C47F7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1C47F7"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72</w:t>
            </w:r>
          </w:p>
          <w:p w:rsidR="00E21BDA" w:rsidRPr="001C47F7" w:rsidRDefault="00E21BDA" w:rsidP="00E21BD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BDA" w:rsidRPr="001C47F7" w:rsidRDefault="00E21BDA" w:rsidP="00E21BDA">
            <w:pPr>
              <w:rPr>
                <w:rFonts w:ascii="Times New Roman" w:hAnsi="Times New Roman"/>
                <w:sz w:val="24"/>
                <w:szCs w:val="24"/>
              </w:rPr>
            </w:pPr>
            <w:r w:rsidRPr="001C47F7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1C47F7"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112</w:t>
            </w:r>
          </w:p>
          <w:p w:rsidR="00E21BDA" w:rsidRDefault="00E21BDA" w:rsidP="002F71C3">
            <w:pPr>
              <w:pStyle w:val="QuestionStyle"/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368" type="#_x0000_t75" style="position:absolute;margin-left:256.4pt;margin-top:1.9pt;width:94.5pt;height:141.85pt;z-index:251742208;mso-position-horizontal-relative:text;mso-position-vertical-relative:text">
                  <v:imagedata r:id="rId241" o:title=""/>
                </v:shape>
                <o:OLEObject Type="Embed" ProgID="FXDraw.Graphic" ShapeID="_x0000_s1368" DrawAspect="Content" ObjectID="_1486373209" r:id="rId405"/>
              </w:object>
            </w:r>
            <w:r w:rsidR="00E21BDA">
              <w:t xml:space="preserve">What is the value of  </w:t>
            </w:r>
            <w:r w:rsidR="00E21BDA" w:rsidRPr="00525A9B">
              <w:object w:dxaOrig="382" w:dyaOrig="300">
                <v:shape id="_x0000_i1195" type="#_x0000_t75" style="width:19.2pt;height:15pt" o:ole="">
                  <v:imagedata r:id="rId406" o:title=""/>
                </v:shape>
                <o:OLEObject Type="Embed" ProgID="FXEquation.Equation" ShapeID="_x0000_i1195" DrawAspect="Content" ObjectID="_1486373127" r:id="rId407"/>
              </w:object>
            </w:r>
            <w:r w:rsidR="00E21BDA">
              <w:t xml:space="preserve"> </w:t>
            </w: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  <w:p w:rsidR="00E21BDA" w:rsidRPr="00BD702F" w:rsidRDefault="00E21BDA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0050750A" wp14:editId="29A6B456">
                      <wp:simplePos x="0" y="0"/>
                      <wp:positionH relativeFrom="column">
                        <wp:posOffset>899603</wp:posOffset>
                      </wp:positionH>
                      <wp:positionV relativeFrom="paragraph">
                        <wp:posOffset>128565</wp:posOffset>
                      </wp:positionV>
                      <wp:extent cx="754380" cy="373380"/>
                      <wp:effectExtent l="0" t="0" r="26670" b="26670"/>
                      <wp:wrapNone/>
                      <wp:docPr id="382" name="Rectangle 3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2F71C3" w:rsidRPr="002F71C3" w:rsidRDefault="002F71C3" w:rsidP="002F71C3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22.5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50750A" id="Rectangle 382" o:spid="_x0000_s1067" style="position:absolute;margin-left:70.85pt;margin-top:10.1pt;width:59.4pt;height:29.4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" filled="f" strokecolor="windowText" strokeweight="1.5pt">
                      <v:textbox>
                        <w:txbxContent>
                          <w:p w:rsidR="002F71C3" w:rsidRPr="002F71C3" w:rsidRDefault="002F71C3" w:rsidP="002F71C3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  <w:t>22.5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21BDA" w:rsidRPr="00BD702F" w:rsidRDefault="00E21BDA" w:rsidP="00E21BD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BD70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Pr="005E3567">
              <w:rPr>
                <w:rFonts w:ascii="Times New Roman" w:hAnsi="Times New Roman"/>
                <w:noProof/>
                <w:color w:val="FF0000"/>
                <w:sz w:val="24"/>
                <w:szCs w:val="24"/>
                <w:lang w:eastAsia="en-AU"/>
              </w:rPr>
              <w:t xml:space="preserve">         </w:t>
            </w:r>
            <w:r w:rsidRPr="005E3567">
              <w:rPr>
                <w:rFonts w:ascii="Times New Roman" w:hAnsi="Times New Roman"/>
                <w:color w:val="FF0000"/>
                <w:sz w:val="24"/>
                <w:szCs w:val="24"/>
              </w:rPr>
              <w:object w:dxaOrig="818" w:dyaOrig="441">
                <v:shape id="_x0000_i1196" type="#_x0000_t75" style="width:40.8pt;height:21.6pt" o:ole="">
                  <v:imagedata r:id="rId245" o:title=""/>
                </v:shape>
                <o:OLEObject Type="Embed" ProgID="FXEquation.Equation" ShapeID="_x0000_i1196" DrawAspect="Content" ObjectID="_1486373128" r:id="rId408"/>
              </w:object>
            </w:r>
            <w:r w:rsidRPr="005E3567">
              <w:rPr>
                <w:rFonts w:ascii="Times New Roman" w:hAnsi="Times New Roman"/>
                <w:noProof/>
                <w:color w:val="FF0000"/>
                <w:sz w:val="24"/>
                <w:szCs w:val="24"/>
                <w:lang w:eastAsia="en-AU"/>
              </w:rPr>
              <w:t xml:space="preserve">              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       </w:t>
            </w:r>
          </w:p>
          <w:p w:rsidR="00E21BDA" w:rsidRDefault="00E21BDA" w:rsidP="00E21BDA"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</w:t>
            </w:r>
          </w:p>
          <w:p w:rsidR="00E21BDA" w:rsidRPr="002F71C3" w:rsidRDefault="002F71C3" w:rsidP="002F71C3">
            <w:pPr>
              <w:pStyle w:val="QuestionStyle"/>
              <w:rPr>
                <w:position w:val="-130"/>
              </w:rPr>
            </w:pPr>
            <w:r>
              <w:t xml:space="preserve"> </w:t>
            </w:r>
            <w:r w:rsidRPr="002F71C3">
              <w:rPr>
                <w:color w:val="FF0000"/>
                <w:position w:val="-130"/>
              </w:rPr>
              <w:object w:dxaOrig="1889" w:dyaOrig="1514">
                <v:shape id="_x0000_i1197" type="#_x0000_t75" style="width:94.15pt;height:75.6pt" o:ole="">
                  <v:imagedata r:id="rId409" o:title=""/>
                </v:shape>
                <o:OLEObject Type="Embed" ProgID="FXEquation.Equation" ShapeID="_x0000_i1197" DrawAspect="Content" ObjectID="_1486373129" r:id="rId410"/>
              </w:object>
            </w:r>
            <w:r w:rsidRPr="002F71C3">
              <w:rPr>
                <w:position w:val="-130"/>
              </w:rPr>
              <w:t xml:space="preserve"> </w:t>
            </w: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</w:tc>
      </w:tr>
      <w:tr w:rsidR="00E21BDA" w:rsidTr="00E21BD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21BDA" w:rsidRPr="001B3341" w:rsidRDefault="00E21BDA" w:rsidP="00E21BDA">
            <w:pPr>
              <w:pStyle w:val="ListParagraph"/>
              <w:numPr>
                <w:ilvl w:val="0"/>
                <w:numId w:val="1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21BDA" w:rsidRDefault="002A230B" w:rsidP="002F71C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369" type="#_x0000_t75" style="position:absolute;margin-left:268.85pt;margin-top:1.6pt;width:173.4pt;height:124.75pt;z-index:251743232;mso-position-horizontal-relative:text;mso-position-vertical-relative:text">
                  <v:imagedata r:id="rId247" o:title=""/>
                </v:shape>
                <o:OLEObject Type="Embed" ProgID="FXDraw.Graphic" ShapeID="_x0000_s1369" DrawAspect="Content" ObjectID="_1486373210" r:id="rId411"/>
              </w:object>
            </w:r>
            <w:r w:rsidR="00E21BDA">
              <w:t xml:space="preserve">Find the value of </w:t>
            </w:r>
            <w:r w:rsidR="00E21BDA" w:rsidRPr="005E3567">
              <w:object w:dxaOrig="285" w:dyaOrig="300">
                <v:shape id="_x0000_i1198" type="#_x0000_t75" style="width:14.4pt;height:15pt" o:ole="">
                  <v:imagedata r:id="rId412" o:title=""/>
                </v:shape>
                <o:OLEObject Type="Embed" ProgID="FXEquation.Equation" ShapeID="_x0000_i1198" DrawAspect="Content" ObjectID="_1486373130" r:id="rId413"/>
              </w:object>
            </w:r>
          </w:p>
          <w:p w:rsidR="00E26C31" w:rsidRDefault="00E26C31" w:rsidP="002F71C3">
            <w:pPr>
              <w:pStyle w:val="QuestionStyle"/>
            </w:pPr>
            <w:r w:rsidRPr="00E26C31">
              <w:object w:dxaOrig="2612" w:dyaOrig="1600">
                <v:shape id="_x0000_i1199" type="#_x0000_t75" style="width:130.85pt;height:79.85pt" o:ole="">
                  <v:imagedata r:id="rId414" o:title=""/>
                </v:shape>
                <o:OLEObject Type="Embed" ProgID="FXEquation.Equation" ShapeID="_x0000_i1199" DrawAspect="Content" ObjectID="_1486373131" r:id="rId415"/>
              </w:object>
            </w:r>
          </w:p>
          <w:p w:rsidR="00E21BDA" w:rsidRDefault="00E21BDA" w:rsidP="002F71C3">
            <w:pPr>
              <w:pStyle w:val="QuestionStyle"/>
            </w:pPr>
          </w:p>
          <w:p w:rsidR="00E21BDA" w:rsidRDefault="00E21BDA" w:rsidP="002F71C3">
            <w:pPr>
              <w:pStyle w:val="QuestionStyle"/>
            </w:pPr>
          </w:p>
          <w:p w:rsidR="00E21BDA" w:rsidRPr="005E3567" w:rsidRDefault="00E21BDA" w:rsidP="00CF25FB">
            <w:pPr>
              <w:pStyle w:val="QuestionStyle"/>
              <w:tabs>
                <w:tab w:val="left" w:pos="3612"/>
              </w:tabs>
            </w:pPr>
            <w:r w:rsidRPr="005E3567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76FB66A6" wp14:editId="259DD735">
                      <wp:simplePos x="0" y="0"/>
                      <wp:positionH relativeFrom="column">
                        <wp:posOffset>1036955</wp:posOffset>
                      </wp:positionH>
                      <wp:positionV relativeFrom="paragraph">
                        <wp:posOffset>90170</wp:posOffset>
                      </wp:positionV>
                      <wp:extent cx="754380" cy="373380"/>
                      <wp:effectExtent l="0" t="0" r="26670" b="26670"/>
                      <wp:wrapNone/>
                      <wp:docPr id="383" name="Rectangle 3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E26C31" w:rsidRPr="00E26C31" w:rsidRDefault="00E26C31" w:rsidP="00E26C31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FB66A6" id="Rectangle 383" o:spid="_x0000_s1068" style="position:absolute;margin-left:81.65pt;margin-top:7.1pt;width:59.4pt;height:29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" filled="f" strokecolor="windowText" strokeweight="1.5pt">
                      <v:textbox>
                        <w:txbxContent>
                          <w:p w:rsidR="00E26C31" w:rsidRPr="00E26C31" w:rsidRDefault="00E26C31" w:rsidP="00E26C31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  <w:t>15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CF25FB">
              <w:tab/>
            </w:r>
          </w:p>
          <w:p w:rsidR="00E21BDA" w:rsidRDefault="00E21BDA" w:rsidP="002F71C3">
            <w:pPr>
              <w:pStyle w:val="QuestionStyle"/>
            </w:pPr>
            <w:r w:rsidRPr="005E3567">
              <w:t xml:space="preserve">          </w:t>
            </w:r>
            <w:r w:rsidRPr="005E3567">
              <w:object w:dxaOrig="778" w:dyaOrig="441">
                <v:shape id="_x0000_i1200" type="#_x0000_t75" style="width:39pt;height:21.6pt" o:ole="">
                  <v:imagedata r:id="rId251" o:title=""/>
                </v:shape>
                <o:OLEObject Type="Embed" ProgID="FXEquation.Equation" ShapeID="_x0000_i1200" DrawAspect="Content" ObjectID="_1486373132" r:id="rId416"/>
              </w:object>
            </w:r>
          </w:p>
        </w:tc>
      </w:tr>
    </w:tbl>
    <w:p w:rsidR="003F3344" w:rsidRDefault="003F3344" w:rsidP="00E21BDA">
      <w:pPr>
        <w:rPr>
          <w:rFonts w:asciiTheme="majorHAnsi" w:hAnsiTheme="majorHAnsi"/>
          <w:sz w:val="24"/>
          <w:szCs w:val="24"/>
        </w:rPr>
      </w:pPr>
    </w:p>
    <w:sectPr w:rsidR="003F3344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230B" w:rsidRDefault="002A230B" w:rsidP="00C868AD">
      <w:r>
        <w:separator/>
      </w:r>
    </w:p>
  </w:endnote>
  <w:endnote w:type="continuationSeparator" w:id="0">
    <w:p w:rsidR="002A230B" w:rsidRDefault="002A230B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1BDA" w:rsidRDefault="00E21BD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6FB1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E21BDA" w:rsidRDefault="00E21BD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1BDA" w:rsidRDefault="00E21BD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230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21BDA" w:rsidRDefault="00E21BD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230B" w:rsidRDefault="002A230B" w:rsidP="00C868AD">
      <w:r>
        <w:separator/>
      </w:r>
    </w:p>
  </w:footnote>
  <w:footnote w:type="continuationSeparator" w:id="0">
    <w:p w:rsidR="002A230B" w:rsidRDefault="002A230B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1BDA" w:rsidRPr="00C868AD" w:rsidRDefault="002A230B">
    <w:pPr>
      <w:pStyle w:val="Header"/>
      <w:rPr>
        <w:u w:val="single"/>
      </w:rPr>
    </w:pPr>
    <w:sdt>
      <w:sdtPr>
        <w:rPr>
          <w:u w:val="single"/>
        </w:rPr>
        <w:alias w:val="Title"/>
        <w:tag w:val=""/>
        <w:id w:val="932864221"/>
        <w:placeholder>
          <w:docPart w:val="8FDDE1343CC94FF6BB9513F78DF6F7B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E21BDA">
          <w:rPr>
            <w:u w:val="single"/>
          </w:rPr>
          <w:t>Angle Properties</w:t>
        </w:r>
      </w:sdtContent>
    </w:sdt>
    <w:r w:rsidR="00E21BDA">
      <w:rPr>
        <w:u w:val="single"/>
      </w:rPr>
      <w:tab/>
      <w:t>Test</w:t>
    </w:r>
    <w:r w:rsidR="00E21BDA">
      <w:rPr>
        <w:u w:val="single"/>
      </w:rPr>
      <w:tab/>
    </w:r>
    <w:r w:rsidR="00E21BDA">
      <w:rPr>
        <w:u w:val="single"/>
      </w:rPr>
      <w:tab/>
      <w:t>2014</w:t>
    </w:r>
    <w:r w:rsidR="00E21BDA"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1BDA" w:rsidRDefault="00E21BDA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E21BDA" w:rsidRPr="00C71E16" w:rsidRDefault="00E21BDA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C85D93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E73B4D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8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F2C"/>
    <w:rsid w:val="000176AA"/>
    <w:rsid w:val="000C4CAD"/>
    <w:rsid w:val="00110126"/>
    <w:rsid w:val="00112308"/>
    <w:rsid w:val="001169DA"/>
    <w:rsid w:val="0018287C"/>
    <w:rsid w:val="001C47F7"/>
    <w:rsid w:val="001D51F7"/>
    <w:rsid w:val="001F156E"/>
    <w:rsid w:val="00216994"/>
    <w:rsid w:val="00234850"/>
    <w:rsid w:val="00246314"/>
    <w:rsid w:val="002A230B"/>
    <w:rsid w:val="002B6FB1"/>
    <w:rsid w:val="002C1F1F"/>
    <w:rsid w:val="002F4028"/>
    <w:rsid w:val="002F71C3"/>
    <w:rsid w:val="002F71E5"/>
    <w:rsid w:val="00325745"/>
    <w:rsid w:val="0035523B"/>
    <w:rsid w:val="003657A1"/>
    <w:rsid w:val="003D41FF"/>
    <w:rsid w:val="003E42B5"/>
    <w:rsid w:val="003E7842"/>
    <w:rsid w:val="003F3344"/>
    <w:rsid w:val="003F53AA"/>
    <w:rsid w:val="00413DF5"/>
    <w:rsid w:val="00460B7C"/>
    <w:rsid w:val="0047124A"/>
    <w:rsid w:val="00474558"/>
    <w:rsid w:val="004A64CB"/>
    <w:rsid w:val="004D0591"/>
    <w:rsid w:val="004E1D1E"/>
    <w:rsid w:val="00525A9B"/>
    <w:rsid w:val="00591FD0"/>
    <w:rsid w:val="005B261E"/>
    <w:rsid w:val="005C44C0"/>
    <w:rsid w:val="005E3567"/>
    <w:rsid w:val="00604D11"/>
    <w:rsid w:val="00641052"/>
    <w:rsid w:val="00641EA7"/>
    <w:rsid w:val="00665324"/>
    <w:rsid w:val="00667642"/>
    <w:rsid w:val="006703BE"/>
    <w:rsid w:val="006718CF"/>
    <w:rsid w:val="006A0722"/>
    <w:rsid w:val="006D6C3E"/>
    <w:rsid w:val="006E17BC"/>
    <w:rsid w:val="006F3022"/>
    <w:rsid w:val="006F62D9"/>
    <w:rsid w:val="00713634"/>
    <w:rsid w:val="0073625F"/>
    <w:rsid w:val="007403DD"/>
    <w:rsid w:val="007561B5"/>
    <w:rsid w:val="00775F2C"/>
    <w:rsid w:val="00780130"/>
    <w:rsid w:val="007B3348"/>
    <w:rsid w:val="007D39B1"/>
    <w:rsid w:val="00831FB5"/>
    <w:rsid w:val="00845ACB"/>
    <w:rsid w:val="00853748"/>
    <w:rsid w:val="0087101C"/>
    <w:rsid w:val="00871FB3"/>
    <w:rsid w:val="008B7480"/>
    <w:rsid w:val="008C68D7"/>
    <w:rsid w:val="008D4402"/>
    <w:rsid w:val="008F3E43"/>
    <w:rsid w:val="00937C3B"/>
    <w:rsid w:val="00943D4E"/>
    <w:rsid w:val="009472AD"/>
    <w:rsid w:val="00950D6B"/>
    <w:rsid w:val="0098729A"/>
    <w:rsid w:val="009A5487"/>
    <w:rsid w:val="009D24C3"/>
    <w:rsid w:val="00A23965"/>
    <w:rsid w:val="00A252B0"/>
    <w:rsid w:val="00A74EFA"/>
    <w:rsid w:val="00A81533"/>
    <w:rsid w:val="00A824D7"/>
    <w:rsid w:val="00AB0C62"/>
    <w:rsid w:val="00AB2912"/>
    <w:rsid w:val="00AC5BCD"/>
    <w:rsid w:val="00B0317F"/>
    <w:rsid w:val="00B26BD8"/>
    <w:rsid w:val="00B30B31"/>
    <w:rsid w:val="00B850EA"/>
    <w:rsid w:val="00BA4C0A"/>
    <w:rsid w:val="00BC0959"/>
    <w:rsid w:val="00BD702F"/>
    <w:rsid w:val="00BE233F"/>
    <w:rsid w:val="00C17E11"/>
    <w:rsid w:val="00C33737"/>
    <w:rsid w:val="00C372FD"/>
    <w:rsid w:val="00C42BE5"/>
    <w:rsid w:val="00C56E1E"/>
    <w:rsid w:val="00C60064"/>
    <w:rsid w:val="00C71E16"/>
    <w:rsid w:val="00C868AD"/>
    <w:rsid w:val="00CA11C9"/>
    <w:rsid w:val="00CA296A"/>
    <w:rsid w:val="00CD2A49"/>
    <w:rsid w:val="00CF25FB"/>
    <w:rsid w:val="00D03A78"/>
    <w:rsid w:val="00D12D14"/>
    <w:rsid w:val="00D667E2"/>
    <w:rsid w:val="00D95422"/>
    <w:rsid w:val="00DC1B90"/>
    <w:rsid w:val="00DD32B5"/>
    <w:rsid w:val="00E21BDA"/>
    <w:rsid w:val="00E22CF3"/>
    <w:rsid w:val="00E26C31"/>
    <w:rsid w:val="00E429DD"/>
    <w:rsid w:val="00E8387D"/>
    <w:rsid w:val="00EB1449"/>
    <w:rsid w:val="00EE2CE9"/>
    <w:rsid w:val="00F2752B"/>
    <w:rsid w:val="00F60663"/>
    <w:rsid w:val="00F71785"/>
    <w:rsid w:val="00FA5F42"/>
    <w:rsid w:val="00FE7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AF24D5B-4D7B-4642-A049-4451B72E7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33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2F71C3"/>
    <w:pPr>
      <w:tabs>
        <w:tab w:val="left" w:pos="-67"/>
      </w:tabs>
      <w:ind w:right="4003"/>
    </w:pPr>
    <w:rPr>
      <w:rFonts w:ascii="Times New Roman" w:hAnsi="Times New Roman"/>
      <w:color w:val="000000" w:themeColor="text1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2F71C3"/>
    <w:rPr>
      <w:rFonts w:ascii="Times New Roman" w:eastAsia="Calibri" w:hAnsi="Times New Roman" w:cs="Times New Roman"/>
      <w:color w:val="000000" w:themeColor="text1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F3344"/>
    <w:rPr>
      <w:rFonts w:asciiTheme="majorHAnsi" w:eastAsiaTheme="majorEastAsia" w:hAnsiTheme="majorHAnsi" w:cstheme="majorBidi"/>
      <w:sz w:val="32"/>
      <w:szCs w:val="32"/>
    </w:rPr>
  </w:style>
  <w:style w:type="paragraph" w:styleId="NoSpacing">
    <w:name w:val="No Spacing"/>
    <w:uiPriority w:val="1"/>
    <w:qFormat/>
    <w:rsid w:val="003F3344"/>
    <w:rPr>
      <w:rFonts w:ascii="Calibri" w:eastAsia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C42B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7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oleObject" Target="embeddings/oleObject164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4.bin"/><Relationship Id="rId324" Type="http://schemas.openxmlformats.org/officeDocument/2006/relationships/oleObject" Target="embeddings/oleObject187.bin"/><Relationship Id="rId366" Type="http://schemas.openxmlformats.org/officeDocument/2006/relationships/oleObject" Target="embeddings/oleObject221.bin"/><Relationship Id="rId170" Type="http://schemas.openxmlformats.org/officeDocument/2006/relationships/image" Target="media/image80.wmf"/><Relationship Id="rId226" Type="http://schemas.openxmlformats.org/officeDocument/2006/relationships/oleObject" Target="embeddings/oleObject109.bin"/><Relationship Id="rId268" Type="http://schemas.openxmlformats.org/officeDocument/2006/relationships/oleObject" Target="embeddings/oleObject136.bin"/><Relationship Id="rId32" Type="http://schemas.openxmlformats.org/officeDocument/2006/relationships/image" Target="media/image13.wmf"/><Relationship Id="rId74" Type="http://schemas.openxmlformats.org/officeDocument/2006/relationships/image" Target="media/image34.png"/><Relationship Id="rId128" Type="http://schemas.openxmlformats.org/officeDocument/2006/relationships/image" Target="media/image61.wmf"/><Relationship Id="rId335" Type="http://schemas.openxmlformats.org/officeDocument/2006/relationships/image" Target="media/image129.wmf"/><Relationship Id="rId377" Type="http://schemas.openxmlformats.org/officeDocument/2006/relationships/oleObject" Target="embeddings/oleObject230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5.bin"/><Relationship Id="rId237" Type="http://schemas.openxmlformats.org/officeDocument/2006/relationships/image" Target="media/image112.png"/><Relationship Id="rId402" Type="http://schemas.openxmlformats.org/officeDocument/2006/relationships/image" Target="media/image141.png"/><Relationship Id="rId258" Type="http://schemas.openxmlformats.org/officeDocument/2006/relationships/oleObject" Target="embeddings/oleObject127.bin"/><Relationship Id="rId279" Type="http://schemas.openxmlformats.org/officeDocument/2006/relationships/oleObject" Target="embeddings/oleObject145.bin"/><Relationship Id="rId22" Type="http://schemas.openxmlformats.org/officeDocument/2006/relationships/image" Target="media/image8.png"/><Relationship Id="rId43" Type="http://schemas.openxmlformats.org/officeDocument/2006/relationships/oleObject" Target="embeddings/oleObject18.bin"/><Relationship Id="rId64" Type="http://schemas.openxmlformats.org/officeDocument/2006/relationships/image" Target="media/image29.wmf"/><Relationship Id="rId118" Type="http://schemas.openxmlformats.org/officeDocument/2006/relationships/image" Target="media/image56.png"/><Relationship Id="rId139" Type="http://schemas.openxmlformats.org/officeDocument/2006/relationships/oleObject" Target="embeddings/oleObject66.bin"/><Relationship Id="rId290" Type="http://schemas.openxmlformats.org/officeDocument/2006/relationships/oleObject" Target="embeddings/oleObject155.bin"/><Relationship Id="rId304" Type="http://schemas.openxmlformats.org/officeDocument/2006/relationships/oleObject" Target="embeddings/oleObject169.bin"/><Relationship Id="rId325" Type="http://schemas.openxmlformats.org/officeDocument/2006/relationships/oleObject" Target="embeddings/oleObject188.bin"/><Relationship Id="rId346" Type="http://schemas.openxmlformats.org/officeDocument/2006/relationships/image" Target="media/image133.wmf"/><Relationship Id="rId367" Type="http://schemas.openxmlformats.org/officeDocument/2006/relationships/oleObject" Target="embeddings/oleObject222.bin"/><Relationship Id="rId388" Type="http://schemas.openxmlformats.org/officeDocument/2006/relationships/oleObject" Target="embeddings/oleObject240.bin"/><Relationship Id="rId85" Type="http://schemas.openxmlformats.org/officeDocument/2006/relationships/oleObject" Target="embeddings/oleObject39.bin"/><Relationship Id="rId150" Type="http://schemas.openxmlformats.org/officeDocument/2006/relationships/header" Target="header2.xml"/><Relationship Id="rId171" Type="http://schemas.openxmlformats.org/officeDocument/2006/relationships/oleObject" Target="embeddings/oleObject80.bin"/><Relationship Id="rId192" Type="http://schemas.openxmlformats.org/officeDocument/2006/relationships/image" Target="media/image91.wmf"/><Relationship Id="rId206" Type="http://schemas.openxmlformats.org/officeDocument/2006/relationships/oleObject" Target="embeddings/oleObject99.bin"/><Relationship Id="rId227" Type="http://schemas.openxmlformats.org/officeDocument/2006/relationships/image" Target="media/image107.wmf"/><Relationship Id="rId413" Type="http://schemas.openxmlformats.org/officeDocument/2006/relationships/oleObject" Target="embeddings/oleObject258.bin"/><Relationship Id="rId248" Type="http://schemas.openxmlformats.org/officeDocument/2006/relationships/oleObject" Target="embeddings/oleObject120.bin"/><Relationship Id="rId269" Type="http://schemas.openxmlformats.org/officeDocument/2006/relationships/oleObject" Target="embeddings/oleObject137.bin"/><Relationship Id="rId12" Type="http://schemas.openxmlformats.org/officeDocument/2006/relationships/image" Target="media/image3.png"/><Relationship Id="rId33" Type="http://schemas.openxmlformats.org/officeDocument/2006/relationships/oleObject" Target="embeddings/oleObject13.bin"/><Relationship Id="rId108" Type="http://schemas.openxmlformats.org/officeDocument/2006/relationships/image" Target="media/image51.wmf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46.bin"/><Relationship Id="rId315" Type="http://schemas.openxmlformats.org/officeDocument/2006/relationships/oleObject" Target="embeddings/oleObject179.bin"/><Relationship Id="rId336" Type="http://schemas.openxmlformats.org/officeDocument/2006/relationships/oleObject" Target="embeddings/oleObject196.bin"/><Relationship Id="rId357" Type="http://schemas.openxmlformats.org/officeDocument/2006/relationships/oleObject" Target="embeddings/oleObject213.bin"/><Relationship Id="rId54" Type="http://schemas.openxmlformats.org/officeDocument/2006/relationships/image" Target="media/image24.wmf"/><Relationship Id="rId75" Type="http://schemas.openxmlformats.org/officeDocument/2006/relationships/oleObject" Target="embeddings/oleObject34.bin"/><Relationship Id="rId96" Type="http://schemas.openxmlformats.org/officeDocument/2006/relationships/image" Target="media/image45.wmf"/><Relationship Id="rId140" Type="http://schemas.openxmlformats.org/officeDocument/2006/relationships/image" Target="media/image67.png"/><Relationship Id="rId161" Type="http://schemas.openxmlformats.org/officeDocument/2006/relationships/oleObject" Target="embeddings/oleObject75.bin"/><Relationship Id="rId182" Type="http://schemas.openxmlformats.org/officeDocument/2006/relationships/image" Target="media/image86.wmf"/><Relationship Id="rId217" Type="http://schemas.openxmlformats.org/officeDocument/2006/relationships/image" Target="media/image102.png"/><Relationship Id="rId378" Type="http://schemas.openxmlformats.org/officeDocument/2006/relationships/oleObject" Target="embeddings/oleObject231.bin"/><Relationship Id="rId399" Type="http://schemas.openxmlformats.org/officeDocument/2006/relationships/oleObject" Target="embeddings/oleObject248.bin"/><Relationship Id="rId403" Type="http://schemas.openxmlformats.org/officeDocument/2006/relationships/oleObject" Target="embeddings/oleObject25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5.bin"/><Relationship Id="rId259" Type="http://schemas.openxmlformats.org/officeDocument/2006/relationships/oleObject" Target="embeddings/oleObject128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oleObject" Target="embeddings/oleObject138.bin"/><Relationship Id="rId291" Type="http://schemas.openxmlformats.org/officeDocument/2006/relationships/oleObject" Target="embeddings/oleObject156.bin"/><Relationship Id="rId305" Type="http://schemas.openxmlformats.org/officeDocument/2006/relationships/oleObject" Target="embeddings/oleObject170.bin"/><Relationship Id="rId326" Type="http://schemas.openxmlformats.org/officeDocument/2006/relationships/oleObject" Target="embeddings/oleObject189.bin"/><Relationship Id="rId347" Type="http://schemas.openxmlformats.org/officeDocument/2006/relationships/oleObject" Target="embeddings/oleObject203.bin"/><Relationship Id="rId44" Type="http://schemas.openxmlformats.org/officeDocument/2006/relationships/image" Target="media/image19.png"/><Relationship Id="rId65" Type="http://schemas.openxmlformats.org/officeDocument/2006/relationships/oleObject" Target="embeddings/oleObject29.bin"/><Relationship Id="rId86" Type="http://schemas.openxmlformats.org/officeDocument/2006/relationships/image" Target="media/image40.wmf"/><Relationship Id="rId130" Type="http://schemas.openxmlformats.org/officeDocument/2006/relationships/image" Target="media/image62.png"/><Relationship Id="rId151" Type="http://schemas.openxmlformats.org/officeDocument/2006/relationships/footer" Target="footer2.xml"/><Relationship Id="rId368" Type="http://schemas.openxmlformats.org/officeDocument/2006/relationships/oleObject" Target="embeddings/oleObject223.bin"/><Relationship Id="rId389" Type="http://schemas.openxmlformats.org/officeDocument/2006/relationships/image" Target="media/image138.wmf"/><Relationship Id="rId172" Type="http://schemas.openxmlformats.org/officeDocument/2006/relationships/image" Target="media/image81.png"/><Relationship Id="rId193" Type="http://schemas.openxmlformats.org/officeDocument/2006/relationships/oleObject" Target="embeddings/oleObject91.bin"/><Relationship Id="rId207" Type="http://schemas.openxmlformats.org/officeDocument/2006/relationships/image" Target="media/image97.png"/><Relationship Id="rId228" Type="http://schemas.openxmlformats.org/officeDocument/2006/relationships/oleObject" Target="embeddings/oleObject110.bin"/><Relationship Id="rId249" Type="http://schemas.openxmlformats.org/officeDocument/2006/relationships/image" Target="media/image118.png"/><Relationship Id="rId414" Type="http://schemas.openxmlformats.org/officeDocument/2006/relationships/image" Target="media/image145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29.bin"/><Relationship Id="rId281" Type="http://schemas.openxmlformats.org/officeDocument/2006/relationships/oleObject" Target="embeddings/oleObject147.bin"/><Relationship Id="rId316" Type="http://schemas.openxmlformats.org/officeDocument/2006/relationships/oleObject" Target="embeddings/oleObject180.bin"/><Relationship Id="rId337" Type="http://schemas.openxmlformats.org/officeDocument/2006/relationships/oleObject" Target="embeddings/oleObject197.bin"/><Relationship Id="rId34" Type="http://schemas.openxmlformats.org/officeDocument/2006/relationships/image" Target="media/image14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5.png"/><Relationship Id="rId97" Type="http://schemas.openxmlformats.org/officeDocument/2006/relationships/oleObject" Target="embeddings/oleObject45.bin"/><Relationship Id="rId120" Type="http://schemas.openxmlformats.org/officeDocument/2006/relationships/image" Target="media/image57.png"/><Relationship Id="rId141" Type="http://schemas.openxmlformats.org/officeDocument/2006/relationships/oleObject" Target="embeddings/oleObject67.bin"/><Relationship Id="rId358" Type="http://schemas.openxmlformats.org/officeDocument/2006/relationships/oleObject" Target="embeddings/oleObject214.bin"/><Relationship Id="rId379" Type="http://schemas.openxmlformats.org/officeDocument/2006/relationships/oleObject" Target="embeddings/oleObject232.bin"/><Relationship Id="rId7" Type="http://schemas.openxmlformats.org/officeDocument/2006/relationships/endnotes" Target="endnotes.xml"/><Relationship Id="rId162" Type="http://schemas.openxmlformats.org/officeDocument/2006/relationships/image" Target="media/image76.wmf"/><Relationship Id="rId183" Type="http://schemas.openxmlformats.org/officeDocument/2006/relationships/oleObject" Target="embeddings/oleObject86.bin"/><Relationship Id="rId218" Type="http://schemas.openxmlformats.org/officeDocument/2006/relationships/oleObject" Target="embeddings/oleObject105.bin"/><Relationship Id="rId239" Type="http://schemas.openxmlformats.org/officeDocument/2006/relationships/image" Target="media/image113.wmf"/><Relationship Id="rId390" Type="http://schemas.openxmlformats.org/officeDocument/2006/relationships/oleObject" Target="embeddings/oleObject241.bin"/><Relationship Id="rId404" Type="http://schemas.openxmlformats.org/officeDocument/2006/relationships/oleObject" Target="embeddings/oleObject252.bin"/><Relationship Id="rId250" Type="http://schemas.openxmlformats.org/officeDocument/2006/relationships/oleObject" Target="embeddings/oleObject121.bin"/><Relationship Id="rId271" Type="http://schemas.openxmlformats.org/officeDocument/2006/relationships/oleObject" Target="embeddings/oleObject139.bin"/><Relationship Id="rId292" Type="http://schemas.openxmlformats.org/officeDocument/2006/relationships/oleObject" Target="embeddings/oleObject157.bin"/><Relationship Id="rId306" Type="http://schemas.openxmlformats.org/officeDocument/2006/relationships/image" Target="media/image125.wmf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131" Type="http://schemas.openxmlformats.org/officeDocument/2006/relationships/oleObject" Target="embeddings/oleObject62.bin"/><Relationship Id="rId327" Type="http://schemas.openxmlformats.org/officeDocument/2006/relationships/oleObject" Target="embeddings/oleObject190.bin"/><Relationship Id="rId348" Type="http://schemas.openxmlformats.org/officeDocument/2006/relationships/oleObject" Target="embeddings/oleObject204.bin"/><Relationship Id="rId369" Type="http://schemas.openxmlformats.org/officeDocument/2006/relationships/oleObject" Target="embeddings/oleObject224.bin"/><Relationship Id="rId152" Type="http://schemas.openxmlformats.org/officeDocument/2006/relationships/image" Target="media/image71.wmf"/><Relationship Id="rId173" Type="http://schemas.openxmlformats.org/officeDocument/2006/relationships/oleObject" Target="embeddings/oleObject81.bin"/><Relationship Id="rId194" Type="http://schemas.openxmlformats.org/officeDocument/2006/relationships/oleObject" Target="embeddings/oleObject92.bin"/><Relationship Id="rId208" Type="http://schemas.openxmlformats.org/officeDocument/2006/relationships/oleObject" Target="embeddings/oleObject100.bin"/><Relationship Id="rId229" Type="http://schemas.openxmlformats.org/officeDocument/2006/relationships/image" Target="media/image108.wmf"/><Relationship Id="rId380" Type="http://schemas.openxmlformats.org/officeDocument/2006/relationships/oleObject" Target="embeddings/oleObject233.bin"/><Relationship Id="rId415" Type="http://schemas.openxmlformats.org/officeDocument/2006/relationships/oleObject" Target="embeddings/oleObject259.bin"/><Relationship Id="rId240" Type="http://schemas.openxmlformats.org/officeDocument/2006/relationships/oleObject" Target="embeddings/oleObject116.bin"/><Relationship Id="rId261" Type="http://schemas.openxmlformats.org/officeDocument/2006/relationships/oleObject" Target="embeddings/oleObject130.bin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5.bin"/><Relationship Id="rId100" Type="http://schemas.openxmlformats.org/officeDocument/2006/relationships/image" Target="media/image47.png"/><Relationship Id="rId282" Type="http://schemas.openxmlformats.org/officeDocument/2006/relationships/oleObject" Target="embeddings/oleObject148.bin"/><Relationship Id="rId317" Type="http://schemas.openxmlformats.org/officeDocument/2006/relationships/image" Target="media/image126.wmf"/><Relationship Id="rId338" Type="http://schemas.openxmlformats.org/officeDocument/2006/relationships/image" Target="media/image130.png"/><Relationship Id="rId359" Type="http://schemas.openxmlformats.org/officeDocument/2006/relationships/oleObject" Target="embeddings/oleObject215.bin"/><Relationship Id="rId8" Type="http://schemas.openxmlformats.org/officeDocument/2006/relationships/image" Target="media/image1.png"/><Relationship Id="rId98" Type="http://schemas.openxmlformats.org/officeDocument/2006/relationships/image" Target="media/image46.w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8.wmf"/><Relationship Id="rId163" Type="http://schemas.openxmlformats.org/officeDocument/2006/relationships/oleObject" Target="embeddings/oleObject76.bin"/><Relationship Id="rId184" Type="http://schemas.openxmlformats.org/officeDocument/2006/relationships/image" Target="media/image87.png"/><Relationship Id="rId219" Type="http://schemas.openxmlformats.org/officeDocument/2006/relationships/image" Target="media/image103.png"/><Relationship Id="rId370" Type="http://schemas.openxmlformats.org/officeDocument/2006/relationships/oleObject" Target="embeddings/oleObject225.bin"/><Relationship Id="rId391" Type="http://schemas.openxmlformats.org/officeDocument/2006/relationships/oleObject" Target="embeddings/oleObject242.bin"/><Relationship Id="rId405" Type="http://schemas.openxmlformats.org/officeDocument/2006/relationships/oleObject" Target="embeddings/oleObject253.bin"/><Relationship Id="rId230" Type="http://schemas.openxmlformats.org/officeDocument/2006/relationships/oleObject" Target="embeddings/oleObject111.bin"/><Relationship Id="rId251" Type="http://schemas.openxmlformats.org/officeDocument/2006/relationships/image" Target="media/image119.wmf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22.wmf"/><Relationship Id="rId293" Type="http://schemas.openxmlformats.org/officeDocument/2006/relationships/oleObject" Target="embeddings/oleObject158.bin"/><Relationship Id="rId307" Type="http://schemas.openxmlformats.org/officeDocument/2006/relationships/oleObject" Target="embeddings/oleObject171.bin"/><Relationship Id="rId328" Type="http://schemas.openxmlformats.org/officeDocument/2006/relationships/oleObject" Target="embeddings/oleObject191.bin"/><Relationship Id="rId349" Type="http://schemas.openxmlformats.org/officeDocument/2006/relationships/oleObject" Target="embeddings/oleObject205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3.wmf"/><Relationship Id="rId153" Type="http://schemas.openxmlformats.org/officeDocument/2006/relationships/oleObject" Target="embeddings/oleObject71.bin"/><Relationship Id="rId174" Type="http://schemas.openxmlformats.org/officeDocument/2006/relationships/image" Target="media/image82.wmf"/><Relationship Id="rId195" Type="http://schemas.openxmlformats.org/officeDocument/2006/relationships/oleObject" Target="embeddings/oleObject93.bin"/><Relationship Id="rId209" Type="http://schemas.openxmlformats.org/officeDocument/2006/relationships/image" Target="media/image98.wmf"/><Relationship Id="rId360" Type="http://schemas.openxmlformats.org/officeDocument/2006/relationships/oleObject" Target="embeddings/oleObject216.bin"/><Relationship Id="rId381" Type="http://schemas.openxmlformats.org/officeDocument/2006/relationships/oleObject" Target="embeddings/oleObject234.bin"/><Relationship Id="rId416" Type="http://schemas.openxmlformats.org/officeDocument/2006/relationships/oleObject" Target="embeddings/oleObject260.bin"/><Relationship Id="rId220" Type="http://schemas.openxmlformats.org/officeDocument/2006/relationships/oleObject" Target="embeddings/oleObject106.bin"/><Relationship Id="rId241" Type="http://schemas.openxmlformats.org/officeDocument/2006/relationships/image" Target="media/image114.png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31.bin"/><Relationship Id="rId283" Type="http://schemas.openxmlformats.org/officeDocument/2006/relationships/oleObject" Target="embeddings/oleObject149.bin"/><Relationship Id="rId318" Type="http://schemas.openxmlformats.org/officeDocument/2006/relationships/oleObject" Target="embeddings/oleObject181.bin"/><Relationship Id="rId339" Type="http://schemas.openxmlformats.org/officeDocument/2006/relationships/oleObject" Target="embeddings/oleObject198.bin"/><Relationship Id="rId78" Type="http://schemas.openxmlformats.org/officeDocument/2006/relationships/image" Target="media/image36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68.bin"/><Relationship Id="rId164" Type="http://schemas.openxmlformats.org/officeDocument/2006/relationships/image" Target="media/image77.wmf"/><Relationship Id="rId185" Type="http://schemas.openxmlformats.org/officeDocument/2006/relationships/oleObject" Target="embeddings/oleObject87.bin"/><Relationship Id="rId350" Type="http://schemas.openxmlformats.org/officeDocument/2006/relationships/oleObject" Target="embeddings/oleObject206.bin"/><Relationship Id="rId371" Type="http://schemas.openxmlformats.org/officeDocument/2006/relationships/image" Target="media/image135.wmf"/><Relationship Id="rId406" Type="http://schemas.openxmlformats.org/officeDocument/2006/relationships/image" Target="media/image142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1.bin"/><Relationship Id="rId392" Type="http://schemas.openxmlformats.org/officeDocument/2006/relationships/oleObject" Target="embeddings/oleObject243.bin"/><Relationship Id="rId26" Type="http://schemas.openxmlformats.org/officeDocument/2006/relationships/image" Target="media/image10.wmf"/><Relationship Id="rId231" Type="http://schemas.openxmlformats.org/officeDocument/2006/relationships/image" Target="media/image109.png"/><Relationship Id="rId252" Type="http://schemas.openxmlformats.org/officeDocument/2006/relationships/oleObject" Target="embeddings/oleObject122.bin"/><Relationship Id="rId273" Type="http://schemas.openxmlformats.org/officeDocument/2006/relationships/oleObject" Target="embeddings/oleObject140.bin"/><Relationship Id="rId294" Type="http://schemas.openxmlformats.org/officeDocument/2006/relationships/oleObject" Target="embeddings/oleObject159.bin"/><Relationship Id="rId308" Type="http://schemas.openxmlformats.org/officeDocument/2006/relationships/oleObject" Target="embeddings/oleObject172.bin"/><Relationship Id="rId329" Type="http://schemas.openxmlformats.org/officeDocument/2006/relationships/oleObject" Target="embeddings/oleObject192.bin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3.png"/><Relationship Id="rId133" Type="http://schemas.openxmlformats.org/officeDocument/2006/relationships/oleObject" Target="embeddings/oleObject63.bin"/><Relationship Id="rId154" Type="http://schemas.openxmlformats.org/officeDocument/2006/relationships/image" Target="media/image72.png"/><Relationship Id="rId175" Type="http://schemas.openxmlformats.org/officeDocument/2006/relationships/oleObject" Target="embeddings/oleObject82.bin"/><Relationship Id="rId340" Type="http://schemas.openxmlformats.org/officeDocument/2006/relationships/oleObject" Target="embeddings/oleObject199.bin"/><Relationship Id="rId361" Type="http://schemas.openxmlformats.org/officeDocument/2006/relationships/image" Target="media/image134.wmf"/><Relationship Id="rId196" Type="http://schemas.openxmlformats.org/officeDocument/2006/relationships/oleObject" Target="embeddings/oleObject94.bin"/><Relationship Id="rId200" Type="http://schemas.openxmlformats.org/officeDocument/2006/relationships/oleObject" Target="embeddings/oleObject96.bin"/><Relationship Id="rId382" Type="http://schemas.openxmlformats.org/officeDocument/2006/relationships/oleObject" Target="embeddings/oleObject235.bin"/><Relationship Id="rId417" Type="http://schemas.openxmlformats.org/officeDocument/2006/relationships/fontTable" Target="fontTable.xml"/><Relationship Id="rId16" Type="http://schemas.openxmlformats.org/officeDocument/2006/relationships/image" Target="media/image5.wmf"/><Relationship Id="rId221" Type="http://schemas.openxmlformats.org/officeDocument/2006/relationships/image" Target="media/image104.png"/><Relationship Id="rId242" Type="http://schemas.openxmlformats.org/officeDocument/2006/relationships/oleObject" Target="embeddings/oleObject117.bin"/><Relationship Id="rId263" Type="http://schemas.openxmlformats.org/officeDocument/2006/relationships/oleObject" Target="embeddings/oleObject132.bin"/><Relationship Id="rId284" Type="http://schemas.openxmlformats.org/officeDocument/2006/relationships/oleObject" Target="embeddings/oleObject150.bin"/><Relationship Id="rId319" Type="http://schemas.openxmlformats.org/officeDocument/2006/relationships/oleObject" Target="embeddings/oleObject182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png"/><Relationship Id="rId123" Type="http://schemas.openxmlformats.org/officeDocument/2006/relationships/oleObject" Target="embeddings/oleObject58.bin"/><Relationship Id="rId144" Type="http://schemas.openxmlformats.org/officeDocument/2006/relationships/image" Target="media/image69.png"/><Relationship Id="rId330" Type="http://schemas.openxmlformats.org/officeDocument/2006/relationships/image" Target="media/image127.wmf"/><Relationship Id="rId90" Type="http://schemas.openxmlformats.org/officeDocument/2006/relationships/image" Target="media/image42.wmf"/><Relationship Id="rId165" Type="http://schemas.openxmlformats.org/officeDocument/2006/relationships/oleObject" Target="embeddings/oleObject77.bin"/><Relationship Id="rId186" Type="http://schemas.openxmlformats.org/officeDocument/2006/relationships/image" Target="media/image88.wmf"/><Relationship Id="rId351" Type="http://schemas.openxmlformats.org/officeDocument/2006/relationships/oleObject" Target="embeddings/oleObject207.bin"/><Relationship Id="rId372" Type="http://schemas.openxmlformats.org/officeDocument/2006/relationships/oleObject" Target="embeddings/oleObject226.bin"/><Relationship Id="rId393" Type="http://schemas.openxmlformats.org/officeDocument/2006/relationships/oleObject" Target="embeddings/oleObject244.bin"/><Relationship Id="rId407" Type="http://schemas.openxmlformats.org/officeDocument/2006/relationships/oleObject" Target="embeddings/oleObject254.bin"/><Relationship Id="rId211" Type="http://schemas.openxmlformats.org/officeDocument/2006/relationships/image" Target="media/image99.wmf"/><Relationship Id="rId232" Type="http://schemas.openxmlformats.org/officeDocument/2006/relationships/oleObject" Target="embeddings/oleObject112.bin"/><Relationship Id="rId253" Type="http://schemas.openxmlformats.org/officeDocument/2006/relationships/oleObject" Target="embeddings/oleObject123.bin"/><Relationship Id="rId274" Type="http://schemas.openxmlformats.org/officeDocument/2006/relationships/oleObject" Target="embeddings/oleObject141.bin"/><Relationship Id="rId295" Type="http://schemas.openxmlformats.org/officeDocument/2006/relationships/oleObject" Target="embeddings/oleObject160.bin"/><Relationship Id="rId309" Type="http://schemas.openxmlformats.org/officeDocument/2006/relationships/oleObject" Target="embeddings/oleObject173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4.wmf"/><Relationship Id="rId320" Type="http://schemas.openxmlformats.org/officeDocument/2006/relationships/oleObject" Target="embeddings/oleObject183.bin"/><Relationship Id="rId80" Type="http://schemas.openxmlformats.org/officeDocument/2006/relationships/image" Target="media/image37.png"/><Relationship Id="rId155" Type="http://schemas.openxmlformats.org/officeDocument/2006/relationships/oleObject" Target="embeddings/oleObject72.bin"/><Relationship Id="rId176" Type="http://schemas.openxmlformats.org/officeDocument/2006/relationships/image" Target="media/image83.wmf"/><Relationship Id="rId197" Type="http://schemas.openxmlformats.org/officeDocument/2006/relationships/image" Target="media/image92.png"/><Relationship Id="rId341" Type="http://schemas.openxmlformats.org/officeDocument/2006/relationships/image" Target="media/image131.wmf"/><Relationship Id="rId362" Type="http://schemas.openxmlformats.org/officeDocument/2006/relationships/oleObject" Target="embeddings/oleObject217.bin"/><Relationship Id="rId383" Type="http://schemas.openxmlformats.org/officeDocument/2006/relationships/oleObject" Target="embeddings/oleObject236.bin"/><Relationship Id="rId418" Type="http://schemas.openxmlformats.org/officeDocument/2006/relationships/glossaryDocument" Target="glossary/document.xml"/><Relationship Id="rId201" Type="http://schemas.openxmlformats.org/officeDocument/2006/relationships/image" Target="media/image94.png"/><Relationship Id="rId222" Type="http://schemas.openxmlformats.org/officeDocument/2006/relationships/oleObject" Target="embeddings/oleObject107.bin"/><Relationship Id="rId243" Type="http://schemas.openxmlformats.org/officeDocument/2006/relationships/image" Target="media/image115.png"/><Relationship Id="rId264" Type="http://schemas.openxmlformats.org/officeDocument/2006/relationships/oleObject" Target="embeddings/oleObject133.bin"/><Relationship Id="rId285" Type="http://schemas.openxmlformats.org/officeDocument/2006/relationships/oleObject" Target="embeddings/oleObject151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9.wmf"/><Relationship Id="rId310" Type="http://schemas.openxmlformats.org/officeDocument/2006/relationships/oleObject" Target="embeddings/oleObject174.bin"/><Relationship Id="rId70" Type="http://schemas.openxmlformats.org/officeDocument/2006/relationships/image" Target="media/image32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9.bin"/><Relationship Id="rId166" Type="http://schemas.openxmlformats.org/officeDocument/2006/relationships/image" Target="media/image78.png"/><Relationship Id="rId187" Type="http://schemas.openxmlformats.org/officeDocument/2006/relationships/oleObject" Target="embeddings/oleObject88.bin"/><Relationship Id="rId331" Type="http://schemas.openxmlformats.org/officeDocument/2006/relationships/oleObject" Target="embeddings/oleObject193.bin"/><Relationship Id="rId352" Type="http://schemas.openxmlformats.org/officeDocument/2006/relationships/oleObject" Target="embeddings/oleObject208.bin"/><Relationship Id="rId373" Type="http://schemas.openxmlformats.org/officeDocument/2006/relationships/oleObject" Target="embeddings/oleObject227.bin"/><Relationship Id="rId394" Type="http://schemas.openxmlformats.org/officeDocument/2006/relationships/oleObject" Target="embeddings/oleObject245.bin"/><Relationship Id="rId408" Type="http://schemas.openxmlformats.org/officeDocument/2006/relationships/oleObject" Target="embeddings/oleObject255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2.bin"/><Relationship Id="rId233" Type="http://schemas.openxmlformats.org/officeDocument/2006/relationships/image" Target="media/image110.png"/><Relationship Id="rId254" Type="http://schemas.openxmlformats.org/officeDocument/2006/relationships/oleObject" Target="embeddings/oleObject124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png"/><Relationship Id="rId275" Type="http://schemas.openxmlformats.org/officeDocument/2006/relationships/image" Target="media/image123.png"/><Relationship Id="rId296" Type="http://schemas.openxmlformats.org/officeDocument/2006/relationships/oleObject" Target="embeddings/oleObject161.bin"/><Relationship Id="rId300" Type="http://schemas.openxmlformats.org/officeDocument/2006/relationships/oleObject" Target="embeddings/oleObject165.bin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56" Type="http://schemas.openxmlformats.org/officeDocument/2006/relationships/image" Target="media/image73.png"/><Relationship Id="rId177" Type="http://schemas.openxmlformats.org/officeDocument/2006/relationships/oleObject" Target="embeddings/oleObject83.bin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84.bin"/><Relationship Id="rId342" Type="http://schemas.openxmlformats.org/officeDocument/2006/relationships/oleObject" Target="embeddings/oleObject200.bin"/><Relationship Id="rId363" Type="http://schemas.openxmlformats.org/officeDocument/2006/relationships/oleObject" Target="embeddings/oleObject218.bin"/><Relationship Id="rId384" Type="http://schemas.openxmlformats.org/officeDocument/2006/relationships/oleObject" Target="embeddings/oleObject237.bin"/><Relationship Id="rId419" Type="http://schemas.openxmlformats.org/officeDocument/2006/relationships/theme" Target="theme/theme1.xml"/><Relationship Id="rId202" Type="http://schemas.openxmlformats.org/officeDocument/2006/relationships/oleObject" Target="embeddings/oleObject97.bin"/><Relationship Id="rId223" Type="http://schemas.openxmlformats.org/officeDocument/2006/relationships/image" Target="media/image105.wmf"/><Relationship Id="rId244" Type="http://schemas.openxmlformats.org/officeDocument/2006/relationships/oleObject" Target="embeddings/oleObject118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34.bin"/><Relationship Id="rId286" Type="http://schemas.openxmlformats.org/officeDocument/2006/relationships/image" Target="media/image124.wmf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25" Type="http://schemas.openxmlformats.org/officeDocument/2006/relationships/oleObject" Target="embeddings/oleObject59.bin"/><Relationship Id="rId146" Type="http://schemas.openxmlformats.org/officeDocument/2006/relationships/image" Target="media/image70.wmf"/><Relationship Id="rId167" Type="http://schemas.openxmlformats.org/officeDocument/2006/relationships/oleObject" Target="embeddings/oleObject78.bin"/><Relationship Id="rId188" Type="http://schemas.openxmlformats.org/officeDocument/2006/relationships/image" Target="media/image89.wmf"/><Relationship Id="rId311" Type="http://schemas.openxmlformats.org/officeDocument/2006/relationships/oleObject" Target="embeddings/oleObject175.bin"/><Relationship Id="rId332" Type="http://schemas.openxmlformats.org/officeDocument/2006/relationships/oleObject" Target="embeddings/oleObject194.bin"/><Relationship Id="rId353" Type="http://schemas.openxmlformats.org/officeDocument/2006/relationships/oleObject" Target="embeddings/oleObject209.bin"/><Relationship Id="rId374" Type="http://schemas.openxmlformats.org/officeDocument/2006/relationships/oleObject" Target="embeddings/oleObject228.bin"/><Relationship Id="rId395" Type="http://schemas.openxmlformats.org/officeDocument/2006/relationships/oleObject" Target="embeddings/oleObject246.bin"/><Relationship Id="rId409" Type="http://schemas.openxmlformats.org/officeDocument/2006/relationships/image" Target="media/image143.wmf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13" Type="http://schemas.openxmlformats.org/officeDocument/2006/relationships/image" Target="media/image100.wmf"/><Relationship Id="rId234" Type="http://schemas.openxmlformats.org/officeDocument/2006/relationships/oleObject" Target="embeddings/oleObject11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25.bin"/><Relationship Id="rId276" Type="http://schemas.openxmlformats.org/officeDocument/2006/relationships/oleObject" Target="embeddings/oleObject142.bin"/><Relationship Id="rId297" Type="http://schemas.openxmlformats.org/officeDocument/2006/relationships/oleObject" Target="embeddings/oleObject162.bin"/><Relationship Id="rId40" Type="http://schemas.openxmlformats.org/officeDocument/2006/relationships/image" Target="media/image17.png"/><Relationship Id="rId115" Type="http://schemas.openxmlformats.org/officeDocument/2006/relationships/oleObject" Target="embeddings/oleObject54.bin"/><Relationship Id="rId136" Type="http://schemas.openxmlformats.org/officeDocument/2006/relationships/image" Target="media/image65.wmf"/><Relationship Id="rId157" Type="http://schemas.openxmlformats.org/officeDocument/2006/relationships/oleObject" Target="embeddings/oleObject73.bin"/><Relationship Id="rId178" Type="http://schemas.openxmlformats.org/officeDocument/2006/relationships/image" Target="media/image84.wmf"/><Relationship Id="rId301" Type="http://schemas.openxmlformats.org/officeDocument/2006/relationships/oleObject" Target="embeddings/oleObject166.bin"/><Relationship Id="rId322" Type="http://schemas.openxmlformats.org/officeDocument/2006/relationships/oleObject" Target="embeddings/oleObject185.bin"/><Relationship Id="rId343" Type="http://schemas.openxmlformats.org/officeDocument/2006/relationships/oleObject" Target="embeddings/oleObject201.bin"/><Relationship Id="rId364" Type="http://schemas.openxmlformats.org/officeDocument/2006/relationships/oleObject" Target="embeddings/oleObject219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9" Type="http://schemas.openxmlformats.org/officeDocument/2006/relationships/image" Target="media/image93.png"/><Relationship Id="rId203" Type="http://schemas.openxmlformats.org/officeDocument/2006/relationships/image" Target="media/image95.wmf"/><Relationship Id="rId385" Type="http://schemas.openxmlformats.org/officeDocument/2006/relationships/oleObject" Target="embeddings/oleObject238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45" Type="http://schemas.openxmlformats.org/officeDocument/2006/relationships/image" Target="media/image116.wmf"/><Relationship Id="rId266" Type="http://schemas.openxmlformats.org/officeDocument/2006/relationships/oleObject" Target="embeddings/oleObject135.bin"/><Relationship Id="rId287" Type="http://schemas.openxmlformats.org/officeDocument/2006/relationships/oleObject" Target="embeddings/oleObject152.bin"/><Relationship Id="rId410" Type="http://schemas.openxmlformats.org/officeDocument/2006/relationships/oleObject" Target="embeddings/oleObject256.bin"/><Relationship Id="rId30" Type="http://schemas.openxmlformats.org/officeDocument/2006/relationships/image" Target="media/image12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70.bin"/><Relationship Id="rId168" Type="http://schemas.openxmlformats.org/officeDocument/2006/relationships/image" Target="media/image79.wmf"/><Relationship Id="rId312" Type="http://schemas.openxmlformats.org/officeDocument/2006/relationships/oleObject" Target="embeddings/oleObject176.bin"/><Relationship Id="rId333" Type="http://schemas.openxmlformats.org/officeDocument/2006/relationships/image" Target="media/image128.png"/><Relationship Id="rId354" Type="http://schemas.openxmlformats.org/officeDocument/2006/relationships/oleObject" Target="embeddings/oleObject210.bin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89.bin"/><Relationship Id="rId375" Type="http://schemas.openxmlformats.org/officeDocument/2006/relationships/oleObject" Target="embeddings/oleObject229.bin"/><Relationship Id="rId396" Type="http://schemas.openxmlformats.org/officeDocument/2006/relationships/image" Target="media/image139.wmf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Relationship Id="rId235" Type="http://schemas.openxmlformats.org/officeDocument/2006/relationships/image" Target="media/image111.wmf"/><Relationship Id="rId256" Type="http://schemas.openxmlformats.org/officeDocument/2006/relationships/image" Target="media/image120.wmf"/><Relationship Id="rId277" Type="http://schemas.openxmlformats.org/officeDocument/2006/relationships/oleObject" Target="embeddings/oleObject143.bin"/><Relationship Id="rId298" Type="http://schemas.openxmlformats.org/officeDocument/2006/relationships/oleObject" Target="embeddings/oleObject163.bin"/><Relationship Id="rId400" Type="http://schemas.openxmlformats.org/officeDocument/2006/relationships/oleObject" Target="embeddings/oleObject249.bin"/><Relationship Id="rId116" Type="http://schemas.openxmlformats.org/officeDocument/2006/relationships/image" Target="media/image55.w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4.wmf"/><Relationship Id="rId302" Type="http://schemas.openxmlformats.org/officeDocument/2006/relationships/oleObject" Target="embeddings/oleObject167.bin"/><Relationship Id="rId323" Type="http://schemas.openxmlformats.org/officeDocument/2006/relationships/oleObject" Target="embeddings/oleObject186.bin"/><Relationship Id="rId344" Type="http://schemas.openxmlformats.org/officeDocument/2006/relationships/image" Target="media/image132.wmf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png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4.bin"/><Relationship Id="rId365" Type="http://schemas.openxmlformats.org/officeDocument/2006/relationships/oleObject" Target="embeddings/oleObject220.bin"/><Relationship Id="rId386" Type="http://schemas.openxmlformats.org/officeDocument/2006/relationships/image" Target="media/image137.wmf"/><Relationship Id="rId190" Type="http://schemas.openxmlformats.org/officeDocument/2006/relationships/image" Target="media/image90.png"/><Relationship Id="rId204" Type="http://schemas.openxmlformats.org/officeDocument/2006/relationships/oleObject" Target="embeddings/oleObject98.bin"/><Relationship Id="rId225" Type="http://schemas.openxmlformats.org/officeDocument/2006/relationships/image" Target="media/image106.wmf"/><Relationship Id="rId246" Type="http://schemas.openxmlformats.org/officeDocument/2006/relationships/oleObject" Target="embeddings/oleObject119.bin"/><Relationship Id="rId267" Type="http://schemas.openxmlformats.org/officeDocument/2006/relationships/image" Target="media/image121.png"/><Relationship Id="rId288" Type="http://schemas.openxmlformats.org/officeDocument/2006/relationships/oleObject" Target="embeddings/oleObject153.bin"/><Relationship Id="rId411" Type="http://schemas.openxmlformats.org/officeDocument/2006/relationships/oleObject" Target="embeddings/oleObject257.bin"/><Relationship Id="rId106" Type="http://schemas.openxmlformats.org/officeDocument/2006/relationships/image" Target="media/image50.wmf"/><Relationship Id="rId127" Type="http://schemas.openxmlformats.org/officeDocument/2006/relationships/oleObject" Target="embeddings/oleObject60.bin"/><Relationship Id="rId313" Type="http://schemas.openxmlformats.org/officeDocument/2006/relationships/oleObject" Target="embeddings/oleObject177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4.png"/><Relationship Id="rId148" Type="http://schemas.openxmlformats.org/officeDocument/2006/relationships/header" Target="header1.xml"/><Relationship Id="rId169" Type="http://schemas.openxmlformats.org/officeDocument/2006/relationships/oleObject" Target="embeddings/oleObject79.bin"/><Relationship Id="rId334" Type="http://schemas.openxmlformats.org/officeDocument/2006/relationships/oleObject" Target="embeddings/oleObject195.bin"/><Relationship Id="rId355" Type="http://schemas.openxmlformats.org/officeDocument/2006/relationships/oleObject" Target="embeddings/oleObject211.bin"/><Relationship Id="rId376" Type="http://schemas.openxmlformats.org/officeDocument/2006/relationships/image" Target="media/image136.wmf"/><Relationship Id="rId397" Type="http://schemas.openxmlformats.org/officeDocument/2006/relationships/oleObject" Target="embeddings/oleObject247.bin"/><Relationship Id="rId4" Type="http://schemas.openxmlformats.org/officeDocument/2006/relationships/settings" Target="settings.xml"/><Relationship Id="rId180" Type="http://schemas.openxmlformats.org/officeDocument/2006/relationships/image" Target="media/image85.png"/><Relationship Id="rId215" Type="http://schemas.openxmlformats.org/officeDocument/2006/relationships/image" Target="media/image101.wmf"/><Relationship Id="rId236" Type="http://schemas.openxmlformats.org/officeDocument/2006/relationships/oleObject" Target="embeddings/oleObject114.bin"/><Relationship Id="rId257" Type="http://schemas.openxmlformats.org/officeDocument/2006/relationships/oleObject" Target="embeddings/oleObject126.bin"/><Relationship Id="rId278" Type="http://schemas.openxmlformats.org/officeDocument/2006/relationships/oleObject" Target="embeddings/oleObject144.bin"/><Relationship Id="rId401" Type="http://schemas.openxmlformats.org/officeDocument/2006/relationships/oleObject" Target="embeddings/oleObject250.bin"/><Relationship Id="rId303" Type="http://schemas.openxmlformats.org/officeDocument/2006/relationships/oleObject" Target="embeddings/oleObject168.bin"/><Relationship Id="rId42" Type="http://schemas.openxmlformats.org/officeDocument/2006/relationships/image" Target="media/image18.wmf"/><Relationship Id="rId84" Type="http://schemas.openxmlformats.org/officeDocument/2006/relationships/image" Target="media/image39.png"/><Relationship Id="rId138" Type="http://schemas.openxmlformats.org/officeDocument/2006/relationships/image" Target="media/image66.wmf"/><Relationship Id="rId345" Type="http://schemas.openxmlformats.org/officeDocument/2006/relationships/oleObject" Target="embeddings/oleObject202.bin"/><Relationship Id="rId387" Type="http://schemas.openxmlformats.org/officeDocument/2006/relationships/oleObject" Target="embeddings/oleObject239.bin"/><Relationship Id="rId191" Type="http://schemas.openxmlformats.org/officeDocument/2006/relationships/oleObject" Target="embeddings/oleObject90.bin"/><Relationship Id="rId205" Type="http://schemas.openxmlformats.org/officeDocument/2006/relationships/image" Target="media/image96.wmf"/><Relationship Id="rId247" Type="http://schemas.openxmlformats.org/officeDocument/2006/relationships/image" Target="media/image117.png"/><Relationship Id="rId412" Type="http://schemas.openxmlformats.org/officeDocument/2006/relationships/image" Target="media/image144.wmf"/><Relationship Id="rId107" Type="http://schemas.openxmlformats.org/officeDocument/2006/relationships/oleObject" Target="embeddings/oleObject50.bin"/><Relationship Id="rId289" Type="http://schemas.openxmlformats.org/officeDocument/2006/relationships/oleObject" Target="embeddings/oleObject154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footer" Target="footer1.xml"/><Relationship Id="rId314" Type="http://schemas.openxmlformats.org/officeDocument/2006/relationships/oleObject" Target="embeddings/oleObject178.bin"/><Relationship Id="rId356" Type="http://schemas.openxmlformats.org/officeDocument/2006/relationships/oleObject" Target="embeddings/oleObject212.bin"/><Relationship Id="rId398" Type="http://schemas.openxmlformats.org/officeDocument/2006/relationships/image" Target="media/image140.png"/><Relationship Id="rId95" Type="http://schemas.openxmlformats.org/officeDocument/2006/relationships/oleObject" Target="embeddings/oleObject44.bin"/><Relationship Id="rId160" Type="http://schemas.openxmlformats.org/officeDocument/2006/relationships/image" Target="media/image75.wmf"/><Relationship Id="rId216" Type="http://schemas.openxmlformats.org/officeDocument/2006/relationships/oleObject" Target="embeddings/oleObject104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Draft%20Products\2014%20WME%20Mathematics%20Assessment%20Bank\2014%20Templates\Year%207%208%20Tes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FDDE1343CC94FF6BB9513F78DF6F7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0E12EF-7A1D-4A48-A9FA-3368A4968014}"/>
      </w:docPartPr>
      <w:docPartBody>
        <w:p w:rsidR="006D7488" w:rsidRDefault="002819C3">
          <w:pPr>
            <w:pStyle w:val="8FDDE1343CC94FF6BB9513F78DF6F7B9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20B7D83184164E29A5188333BCB958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30EEE7-5026-4560-80CF-C531CD0AED21}"/>
      </w:docPartPr>
      <w:docPartBody>
        <w:p w:rsidR="006D7488" w:rsidRDefault="002819C3">
          <w:pPr>
            <w:pStyle w:val="20B7D83184164E29A5188333BCB9582D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61A05A92A774482EA7B1E4C18B4A10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BC2E06-EE07-4CAC-ABD4-FFF89B10273E}"/>
      </w:docPartPr>
      <w:docPartBody>
        <w:p w:rsidR="006D7488" w:rsidRDefault="002819C3">
          <w:pPr>
            <w:pStyle w:val="61A05A92A774482EA7B1E4C18B4A10BA"/>
          </w:pPr>
          <w:r w:rsidRPr="00D642CA">
            <w:rPr>
              <w:rStyle w:val="PlaceholderText"/>
            </w:rPr>
            <w:t>[Title]</w:t>
          </w:r>
        </w:p>
      </w:docPartBody>
    </w:docPart>
    <w:docPart>
      <w:docPartPr>
        <w:name w:val="E8DF5D061D2F4DD889E4D7674DB6F3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87A481-E3AB-4345-927A-4FDC0EABF5C0}"/>
      </w:docPartPr>
      <w:docPartBody>
        <w:p w:rsidR="000276A3" w:rsidRDefault="000276A3" w:rsidP="000276A3">
          <w:pPr>
            <w:pStyle w:val="E8DF5D061D2F4DD889E4D7674DB6F375"/>
          </w:pPr>
          <w:r w:rsidRPr="00D642C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19C3"/>
    <w:rsid w:val="000276A3"/>
    <w:rsid w:val="002819C3"/>
    <w:rsid w:val="002C373B"/>
    <w:rsid w:val="00515C13"/>
    <w:rsid w:val="006D7488"/>
    <w:rsid w:val="006E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276A3"/>
    <w:rPr>
      <w:color w:val="808080"/>
    </w:rPr>
  </w:style>
  <w:style w:type="paragraph" w:customStyle="1" w:styleId="8FDDE1343CC94FF6BB9513F78DF6F7B9">
    <w:name w:val="8FDDE1343CC94FF6BB9513F78DF6F7B9"/>
  </w:style>
  <w:style w:type="paragraph" w:customStyle="1" w:styleId="20B7D83184164E29A5188333BCB9582D">
    <w:name w:val="20B7D83184164E29A5188333BCB9582D"/>
  </w:style>
  <w:style w:type="paragraph" w:customStyle="1" w:styleId="DB18AED26EC14078AEB46591FB5E44E5">
    <w:name w:val="DB18AED26EC14078AEB46591FB5E44E5"/>
  </w:style>
  <w:style w:type="paragraph" w:customStyle="1" w:styleId="61A05A92A774482EA7B1E4C18B4A10BA">
    <w:name w:val="61A05A92A774482EA7B1E4C18B4A10BA"/>
  </w:style>
  <w:style w:type="paragraph" w:customStyle="1" w:styleId="E8DF5D061D2F4DD889E4D7674DB6F375">
    <w:name w:val="E8DF5D061D2F4DD889E4D7674DB6F375"/>
    <w:rsid w:val="000276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4A5FD7-B709-46A4-BD0A-491CB6440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Template.dotx</Template>
  <TotalTime>2</TotalTime>
  <Pages>23</Pages>
  <Words>2415</Words>
  <Characters>13768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Angle Properties</vt:lpstr>
    </vt:vector>
  </TitlesOfParts>
  <Company>Toshiba</Company>
  <LinksUpToDate>false</LinksUpToDate>
  <CharactersWithSpaces>16151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Angle Properties</dc:title>
  <dc:subject/>
  <dc:creator>Garry</dc:creator>
  <cp:keywords/>
  <dc:description/>
  <cp:lastModifiedBy>Garry Thorn</cp:lastModifiedBy>
  <cp:revision>5</cp:revision>
  <dcterms:created xsi:type="dcterms:W3CDTF">2014-04-23T15:04:00Z</dcterms:created>
  <dcterms:modified xsi:type="dcterms:W3CDTF">2015-02-25T01:24:00Z</dcterms:modified>
</cp:coreProperties>
</file>