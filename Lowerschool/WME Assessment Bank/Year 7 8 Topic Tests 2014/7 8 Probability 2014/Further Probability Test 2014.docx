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F109AA" w:rsidP="00F109A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90BD29822A484F09AEF1AECB132FF58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B22BD8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B22BD8" w:rsidRDefault="00B22BD8" w:rsidP="00B22BD8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B22BD8" w:rsidRDefault="00B22BD8" w:rsidP="00B22BD8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Identify complementary events and use the sum of probabilities to solve problems </w:t>
            </w:r>
          </w:p>
          <w:p w:rsidR="00B22BD8" w:rsidRDefault="00B22BD8" w:rsidP="00B22BD8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(ACMSP204) </w:t>
            </w:r>
          </w:p>
          <w:p w:rsidR="00B22BD8" w:rsidRDefault="00B22BD8" w:rsidP="00B22BD8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Describe events using language of 'at least', exclusive 'or' (A or B but not both), inclusive 'or' (A or B or both) and 'and'. (ACMSP205) </w:t>
            </w:r>
          </w:p>
          <w:p w:rsidR="00B22BD8" w:rsidRDefault="00B22BD8" w:rsidP="00B22BD8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Represent events in two</w:t>
            </w:r>
            <w:r w:rsidR="00800B8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>way tables and Venn diagrams and solve related problems </w:t>
            </w:r>
          </w:p>
          <w:p w:rsidR="00853748" w:rsidRPr="00C56E1E" w:rsidRDefault="00B22BD8" w:rsidP="00800B81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(ACMSP292) 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</w:t>
            </w:r>
            <w:r w:rsidR="00247738">
              <w:rPr>
                <w:rFonts w:asciiTheme="majorHAnsi" w:hAnsiTheme="majorHAnsi"/>
                <w:i/>
                <w:sz w:val="24"/>
                <w:szCs w:val="24"/>
              </w:rPr>
              <w:t>(es)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0D3398" w:rsidRDefault="000D3398" w:rsidP="00315B5B">
            <w:pPr>
              <w:pStyle w:val="QuestionStyle"/>
            </w:pPr>
            <w:r>
              <w:t>To play a Lotto game, you select six numbers and you win if they are the same six numbers that are drawn out from a b</w:t>
            </w:r>
            <w:r w:rsidR="00AD270F">
              <w:t>arrel containing forty numbers.</w:t>
            </w:r>
          </w:p>
          <w:p w:rsidR="000D3398" w:rsidRDefault="000D3398" w:rsidP="00315B5B">
            <w:pPr>
              <w:pStyle w:val="QuestionStyle"/>
            </w:pPr>
            <w:r>
              <w:t>How would you describe the probability of winning Lotto when playing one game?</w:t>
            </w:r>
          </w:p>
          <w:p w:rsidR="000D3398" w:rsidRPr="00042A7C" w:rsidRDefault="000D3398" w:rsidP="000D339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D3398" w:rsidRPr="00042A7C" w:rsidRDefault="000D3398" w:rsidP="000D3398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9632" behindDoc="0" locked="0" layoutInCell="1" allowOverlap="1" wp14:anchorId="102E2550" wp14:editId="555A1C71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B576C2" id="Group 1" o:spid="_x0000_s1026" style="position:absolute;margin-left:17.55pt;margin-top:2.3pt;width:177pt;height:30.75pt;z-index:251589632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unlikely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0D3398" w:rsidRPr="00042A7C" w:rsidRDefault="000D3398" w:rsidP="000D3398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325745" w:rsidRDefault="000D3398" w:rsidP="000D3398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extremely unlikely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impossible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</w:p>
          <w:p w:rsidR="000D3398" w:rsidRPr="000D3398" w:rsidRDefault="000D3398" w:rsidP="000D3398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41FF" w:rsidRDefault="00993680" w:rsidP="00315B5B">
            <w:pPr>
              <w:pStyle w:val="QuestionStyle"/>
            </w:pPr>
            <w: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382.3pt;margin-top:6.25pt;width:65.25pt;height:63.3pt;z-index:251696640;mso-position-horizontal-relative:text;mso-position-vertical-relative:text">
                  <v:imagedata r:id="rId8" o:title=""/>
                </v:shape>
                <o:OLEObject Type="Embed" ProgID="FXDraw3.Document" ShapeID="_x0000_s1026" DrawAspect="Content" ObjectID="_1460096230" r:id="rId9"/>
              </w:object>
            </w:r>
            <w:r w:rsidR="000D3398">
              <w:t xml:space="preserve">What is the probability of rolling a five in a single roll of a normal die? </w:t>
            </w:r>
          </w:p>
          <w:p w:rsidR="000D3398" w:rsidRDefault="000D3398" w:rsidP="00315B5B">
            <w:pPr>
              <w:pStyle w:val="QuestionStyle"/>
            </w:pPr>
          </w:p>
          <w:p w:rsidR="000D3398" w:rsidRDefault="000D3398" w:rsidP="000D3398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0656" behindDoc="0" locked="0" layoutInCell="1" allowOverlap="1" wp14:anchorId="7D020598" wp14:editId="519DA3A9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125095</wp:posOffset>
                      </wp:positionV>
                      <wp:extent cx="3905250" cy="114300"/>
                      <wp:effectExtent l="0" t="0" r="19050" b="1905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0" cy="114300"/>
                                <a:chOff x="0" y="0"/>
                                <a:chExt cx="3905250" cy="114300"/>
                              </a:xfrm>
                            </wpg:grpSpPr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8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0D339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0D339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15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0D339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536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0D339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020598" id="Group 2" o:spid="_x0000_s1026" style="position:absolute;margin-left:6.1pt;margin-top:9.85pt;width:307.5pt;height:9pt;z-index:251590656" coordsize="39052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">
                      <v:roundrect id="AutoShape 3" o:spid="_x0000_s1027" style="position:absolute;left:37338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>
                        <v:textbox>
                          <w:txbxContent>
                            <w:p w:rsidR="00CA0206" w:rsidRDefault="00CA0206" w:rsidP="000D339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>
                        <v:textbox>
                          <w:txbxContent>
                            <w:p w:rsidR="00CA0206" w:rsidRDefault="00CA0206" w:rsidP="000D339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left:12115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>
                        <v:textbox>
                          <w:txbxContent>
                            <w:p w:rsidR="00CA0206" w:rsidRDefault="00CA0206" w:rsidP="000D339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left:2453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iL8IA&#10;AADbAAAADwAAAGRycy9kb3ducmV2LnhtbESPQWsCMRSE74L/ITyhN82qKLIaRQuK9Katnh/Jc7O4&#10;eVk2qbv11zdCocdhZr5hVpvOVeJBTSg9KxiPMhDE2puSCwVfn/vhAkSIyAYrz6TghwJs1v3eCnPj&#10;Wz7R4xwLkSAcclRgY6xzKYO25DCMfE2cvJtvHMYkm0KaBtsEd5WcZNlcOiw5LVis6d2Svp+/nYIP&#10;bWeLZ3e4mnZ+m25Pu+tF+4NSb4NuuwQRqYv/4b/20SiYjOH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GIvwgAAANsAAAAPAAAAAAAAAAAAAAAAAJgCAABkcnMvZG93&#10;bnJldi54bWxQSwUGAAAAAAQABAD1AAAAhwMAAAAA&#10;" strokecolor="black [3213]" strokeweight="1pt">
                        <v:textbox>
                          <w:txbxContent>
                            <w:p w:rsidR="00CA0206" w:rsidRDefault="00CA0206" w:rsidP="000D339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8B2783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5" w:dyaOrig="632">
                <v:shape id="_x0000_i1025" type="#_x0000_t75" style="width:10.5pt;height:31.5pt" o:ole="">
                  <v:imagedata r:id="rId10" o:title=""/>
                </v:shape>
                <o:OLEObject Type="Embed" ProgID="FXE300.Equation" ShapeID="_x0000_i1025" DrawAspect="Content" ObjectID="_1460096158" r:id="rId11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</w:t>
            </w:r>
            <w:r w:rsidR="008B2783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5" w:dyaOrig="632">
                <v:shape id="_x0000_i1026" type="#_x0000_t75" style="width:10.5pt;height:31.5pt" o:ole="">
                  <v:imagedata r:id="rId12" o:title=""/>
                </v:shape>
                <o:OLEObject Type="Embed" ProgID="FXE300.Equation" ShapeID="_x0000_i1026" DrawAspect="Content" ObjectID="_1460096159" r:id="rId13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</w:t>
            </w:r>
            <w:r w:rsidR="008B2783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5" w:dyaOrig="632">
                <v:shape id="_x0000_i1027" type="#_x0000_t75" style="width:10.5pt;height:31.5pt" o:ole="">
                  <v:imagedata r:id="rId14" o:title=""/>
                </v:shape>
                <o:OLEObject Type="Embed" ProgID="FXE300.Equation" ShapeID="_x0000_i1027" DrawAspect="Content" ObjectID="_1460096160" r:id="rId15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</w:t>
            </w:r>
            <w:r w:rsidR="008B2783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5" w:dyaOrig="632">
                <v:shape id="_x0000_i1028" type="#_x0000_t75" style="width:10.5pt;height:31.5pt" o:ole="">
                  <v:imagedata r:id="rId16" o:title=""/>
                </v:shape>
                <o:OLEObject Type="Embed" ProgID="FXE300.Equation" ShapeID="_x0000_i1028" DrawAspect="Content" ObjectID="_1460096161" r:id="rId17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0D3398" w:rsidRDefault="000D3398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8B2783" w:rsidP="00315B5B">
            <w:pPr>
              <w:pStyle w:val="QuestionStyle"/>
            </w:pPr>
            <w:r>
              <w:t xml:space="preserve">A lollie jar holds 24 caramels, 16 licorice and 10 toffees. </w:t>
            </w:r>
          </w:p>
          <w:p w:rsidR="008B2783" w:rsidRDefault="008B2783" w:rsidP="00315B5B">
            <w:pPr>
              <w:pStyle w:val="QuestionStyle"/>
            </w:pPr>
            <w:r>
              <w:t>If one lollie is picked out at random, what is the probability that it is a caramel?</w:t>
            </w:r>
          </w:p>
          <w:p w:rsidR="008B2783" w:rsidRDefault="008B2783" w:rsidP="00315B5B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591680" behindDoc="0" locked="0" layoutInCell="1" allowOverlap="1" wp14:anchorId="279C6596" wp14:editId="35F1E124">
                      <wp:simplePos x="0" y="0"/>
                      <wp:positionH relativeFrom="column">
                        <wp:posOffset>2834005</wp:posOffset>
                      </wp:positionH>
                      <wp:positionV relativeFrom="paragraph">
                        <wp:posOffset>109855</wp:posOffset>
                      </wp:positionV>
                      <wp:extent cx="478155" cy="678180"/>
                      <wp:effectExtent l="0" t="0" r="17145" b="2667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79" name="Rectangle 7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8B2783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Rectangle 8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8B2783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Straight Connector 8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9C6596" id="Group 78" o:spid="_x0000_s1031" style="position:absolute;margin-left:223.15pt;margin-top:8.65pt;width:37.65pt;height:53.4pt;z-index:25159168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">
                      <v:rect id="Rectangle 79" o:spid="_x0000_s103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mDcIA&#10;AADbAAAADwAAAGRycy9kb3ducmV2LnhtbESPQWsCMRSE74X+h/CE3mpWC7ZujVK0gj1WC15fk+fu&#10;4r6XJUl1/femIHgcZuYbZrbouVUnCrHxYmA0LECRWO8aqQz87NbPb6BiQnHYeiEDF4qwmD8+zLB0&#10;/izfdNqmSmWIxBIN1Cl1pdbR1sQYh74jyd7BB8aUZai0C3jOcG71uCgmmrGRvFBjR8ua7HH7xwaW&#10;X59s2W5YH0cvLu2nv261D8Y8DfqPd1CJ+nQP39obZ+B1Cv9f8g/Q8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COYNwgAAANs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8B2783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80" o:spid="_x0000_s103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c/t74A&#10;AADbAAAADwAAAGRycy9kb3ducmV2LnhtbERPTWsCMRC9F/wPYYTealYLolujFLWgx6rgdZpMdxd3&#10;JksSdfvvzUHo8fG+F6ueW3WjEBsvBsajAhSJ9a6RysDp+PU2AxUTisPWCxn4owir5eBlgaXzd/mm&#10;2yFVKodILNFAnVJXah1tTYxx5DuSzP36wJgyDJV2Ae85nFs9KYqpZmwkN9TY0bomezlc2cB6v2XL&#10;dsf6Mn536Tz/cZtzMOZ12H9+gErUp3/x071zBmZ5ff6Sf4Be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TnP7e+AAAA2wAAAA8AAAAAAAAAAAAAAAAAmAIAAGRycy9kb3ducmV2&#10;LnhtbFBLBQYAAAAABAAEAPUAAACDAwAAAAA=&#10;" filled="f" strokecolor="black [3213]" strokeweight="1.5pt">
                        <v:textbox inset="0,0,0,0">
                          <w:txbxContent>
                            <w:p w:rsidR="00CA0206" w:rsidRPr="009F48CC" w:rsidRDefault="00CA0206" w:rsidP="008B2783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81" o:spid="_x0000_s103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NYMEAAADbAAAADwAAAGRycy9kb3ducmV2LnhtbESPQYvCMBSE74L/ITzBm6Z6EKlGUUHd&#10;61b3sLdH82yKzUtJUtv995uFBY/DzHzDbPeDbcSLfKgdK1jMMxDEpdM1Vwrut/NsDSJEZI2NY1Lw&#10;QwH2u/Foi7l2PX/Sq4iVSBAOOSowMba5lKE0ZDHMXUucvIfzFmOSvpLaY5/gtpHLLFtJizWnBYMt&#10;nQyVz6KzCr67Y/TXmzz0xXC6mOW5KTv3pdR0Mhw2ICIN8R3+b39oBesF/H1JP0D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k81gwQAAANs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8B2783" w:rsidRDefault="008B2783" w:rsidP="00315B5B">
            <w:pPr>
              <w:pStyle w:val="QuestionStyle"/>
            </w:pPr>
          </w:p>
          <w:p w:rsidR="008B2783" w:rsidRDefault="008B2783" w:rsidP="00315B5B">
            <w:pPr>
              <w:pStyle w:val="QuestionStyle"/>
            </w:pPr>
          </w:p>
          <w:p w:rsidR="008B2783" w:rsidRDefault="008B2783" w:rsidP="00315B5B">
            <w:pPr>
              <w:pStyle w:val="QuestionStyle"/>
            </w:pPr>
          </w:p>
          <w:p w:rsidR="008B2783" w:rsidRDefault="008B2783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47738" w:rsidRPr="00247738" w:rsidRDefault="00247738" w:rsidP="00247738">
            <w:pPr>
              <w:ind w:right="34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</w:pPr>
            <w:r w:rsidRPr="00247738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Which of these events 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>would have a probability of 1</w:t>
            </w:r>
            <w:r w:rsidRPr="00247738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>?</w:t>
            </w:r>
          </w:p>
          <w:p w:rsidR="00247738" w:rsidRPr="00247738" w:rsidRDefault="00247738" w:rsidP="0024773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47738" w:rsidRPr="00247738" w:rsidRDefault="00247738" w:rsidP="00247738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2704" behindDoc="0" locked="0" layoutInCell="1" allowOverlap="1" wp14:anchorId="1B56FE05" wp14:editId="735BB46B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A1B8E2" id="Group 9" o:spid="_x0000_s1026" style="position:absolute;margin-left:18.8pt;margin-top:.9pt;width:13.5pt;height:74.4pt;z-index:25159270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Drawing an ace from a normal pack.</w:t>
            </w:r>
          </w:p>
          <w:p w:rsidR="00247738" w:rsidRPr="00247738" w:rsidRDefault="00247738" w:rsidP="0024773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47738" w:rsidRPr="00247738" w:rsidRDefault="00247738" w:rsidP="00247738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Drawing a club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or diamond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from a normal pack.</w:t>
            </w:r>
            <w:r w:rsidRPr="00247738">
              <w:rPr>
                <w:noProof/>
                <w:lang w:eastAsia="en-AU"/>
              </w:rPr>
              <w:t xml:space="preserve"> </w:t>
            </w:r>
          </w:p>
          <w:p w:rsidR="00247738" w:rsidRPr="00247738" w:rsidRDefault="00247738" w:rsidP="0024773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47738" w:rsidRPr="00247738" w:rsidRDefault="00247738" w:rsidP="00247738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Rolling a </w:t>
            </w:r>
            <w:r>
              <w:rPr>
                <w:rFonts w:ascii="Times New Roman" w:hAnsi="Times New Roman"/>
                <w:sz w:val="24"/>
                <w:szCs w:val="24"/>
              </w:rPr>
              <w:t>number more than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1 on a normal die. </w:t>
            </w:r>
          </w:p>
          <w:p w:rsidR="00247738" w:rsidRPr="00247738" w:rsidRDefault="00247738" w:rsidP="0024773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47738" w:rsidRDefault="00247738" w:rsidP="00247738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number less than 7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on a normal die. </w:t>
            </w:r>
          </w:p>
          <w:p w:rsidR="00325745" w:rsidRPr="00247738" w:rsidRDefault="008F3E43" w:rsidP="0024773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6560" behindDoc="0" locked="0" layoutInCell="1" allowOverlap="1" wp14:anchorId="20256C54" wp14:editId="56B984F1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1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EB795A" id="Group 11" o:spid="_x0000_s1026" style="position:absolute;margin-left:117.5pt;margin-top:590.4pt;width:222pt;height:36pt;z-index:251586560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/>
                    </v:group>
                  </w:pict>
                </mc:Fallback>
              </mc:AlternateConten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47738" w:rsidRDefault="00247738" w:rsidP="00247738">
            <w:pPr>
              <w:ind w:right="286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One card is chosen at random from those shown.</w:t>
            </w:r>
          </w:p>
          <w:p w:rsidR="00247738" w:rsidRDefault="00993680" w:rsidP="00247738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34" type="#_x0000_t75" style="position:absolute;margin-left:12.75pt;margin-top:5.45pt;width:363.3pt;height:42.5pt;z-index:251697664">
                  <v:imagedata r:id="rId18" o:title=""/>
                </v:shape>
                <o:OLEObject Type="Embed" ProgID="FXDraw3.Document" ShapeID="_x0000_s1034" DrawAspect="Content" ObjectID="_1460096231" r:id="rId19"/>
              </w:object>
            </w:r>
          </w:p>
          <w:p w:rsidR="00247738" w:rsidRDefault="00247738" w:rsidP="00247738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</w:p>
          <w:p w:rsidR="00247738" w:rsidRDefault="00247738" w:rsidP="00247738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</w:p>
          <w:p w:rsidR="00247738" w:rsidRDefault="00473297" w:rsidP="00247738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3728" behindDoc="0" locked="0" layoutInCell="1" allowOverlap="1" wp14:anchorId="262DF4C2" wp14:editId="4C137CD5">
                      <wp:simplePos x="0" y="0"/>
                      <wp:positionH relativeFrom="column">
                        <wp:posOffset>3300730</wp:posOffset>
                      </wp:positionH>
                      <wp:positionV relativeFrom="paragraph">
                        <wp:posOffset>158115</wp:posOffset>
                      </wp:positionV>
                      <wp:extent cx="478155" cy="678180"/>
                      <wp:effectExtent l="0" t="0" r="17145" b="2667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4" name="Rectangle 24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47738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4773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Straight Connector 26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2DF4C2" id="Group 23" o:spid="_x0000_s1035" style="position:absolute;margin-left:259.9pt;margin-top:12.45pt;width:37.65pt;height:53.4pt;z-index:2515937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">
                      <v:rect id="Rectangle 24" o:spid="_x0000_s1036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pmjsIA&#10;AADbAAAADwAAAGRycy9kb3ducmV2LnhtbESPQWsCMRSE7wX/Q3hCbzWrLaWuRim2gj1WC16fyXN3&#10;cd/LkqS6/vumIHgcZuYbZr7suVVnCrHxYmA8KkCRWO8aqQz87NZPb6BiQnHYeiEDV4qwXAwe5lg6&#10;f5FvOm9TpTJEYokG6pS6Uutoa2KMI9+RZO/oA2PKMlTaBbxkOLd6UhSvmrGRvFBjR6ua7Gn7ywZW&#10;X59s2W5Yn8bPLu2nB/exD8Y8Dvv3GahEfbqHb+2NMzB5gf8v+Qfo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umaOwgAAANs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47738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25" o:spid="_x0000_s1037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DFcIA&#10;AADbAAAADwAAAGRycy9kb3ducmV2LnhtbESPQWsCMRSE7wX/Q3hCbzWrpaWuRim2gj1WC16fyXN3&#10;cd/LkqS6/vumIHgcZuYbZr7suVVnCrHxYmA8KkCRWO8aqQz87NZPb6BiQnHYeiEDV4qwXAwe5lg6&#10;f5FvOm9TpTJEYokG6pS6Uutoa2KMI9+RZO/oA2PKMlTaBbxkOLd6UhSvmrGRvFBjR6ua7Gn7ywZW&#10;X59s2W5Yn8bPLu2nB/exD8Y8Dvv3GahEfbqHb+2NMzB5gf8v+Qfo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9sMVwgAAANs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47738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26" o:spid="_x0000_s1038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wKLsEAAADbAAAADwAAAGRycy9kb3ducmV2LnhtbESPQYvCMBSE7wv+h/CEva2pPchSjaKC&#10;ulfrevD2aJ5NsXkpSWq7/34jLOxxmJlvmNVmtK14kg+NYwXzWQaCuHK64VrB9+Xw8QkiRGSNrWNS&#10;8EMBNuvJ2woL7QY+07OMtUgQDgUqMDF2hZShMmQxzFxHnLy78xZjkr6W2uOQ4LaVeZYtpMWG04LB&#10;jvaGqkfZWwW3fhf96SK3QznujyY/tFXvrkq9T8ftEkSkMf6H/9pfWkG+gNeX9A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HAouwQAAANs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247738" w:rsidRDefault="00247738" w:rsidP="00247738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probability that it is the letter L?</w:t>
            </w:r>
          </w:p>
          <w:p w:rsidR="00325745" w:rsidRDefault="00325745" w:rsidP="00315B5B">
            <w:pPr>
              <w:pStyle w:val="QuestionStyle"/>
            </w:pPr>
          </w:p>
          <w:p w:rsidR="00247738" w:rsidRDefault="00247738" w:rsidP="00315B5B">
            <w:pPr>
              <w:pStyle w:val="QuestionStyle"/>
            </w:pPr>
          </w:p>
          <w:p w:rsidR="00247738" w:rsidRDefault="00247738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42F24" w:rsidRDefault="00242F24" w:rsidP="00315B5B">
            <w:pPr>
              <w:pStyle w:val="QuestionStyle"/>
            </w:pPr>
            <w:r>
              <w:t xml:space="preserve">There are 16 free to air channels and 20 pay channels on Warren’s TV. </w:t>
            </w:r>
          </w:p>
          <w:p w:rsidR="00242F24" w:rsidRDefault="00EB4718" w:rsidP="00315B5B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02944" behindDoc="0" locked="0" layoutInCell="1" allowOverlap="1" wp14:anchorId="22A8E6B9" wp14:editId="44A81DE6">
                      <wp:simplePos x="0" y="0"/>
                      <wp:positionH relativeFrom="column">
                        <wp:posOffset>4834255</wp:posOffset>
                      </wp:positionH>
                      <wp:positionV relativeFrom="paragraph">
                        <wp:posOffset>-1905</wp:posOffset>
                      </wp:positionV>
                      <wp:extent cx="478155" cy="678180"/>
                      <wp:effectExtent l="0" t="0" r="17145" b="2667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42F24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42F2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Straight Connector 6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A8E6B9" id="Group 57" o:spid="_x0000_s1039" style="position:absolute;margin-left:380.65pt;margin-top:-.15pt;width:37.65pt;height:53.4pt;z-index:25160294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">
                      <v:rect id="Rectangle 58" o:spid="_x0000_s1040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Ef9r4A&#10;AADbAAAADwAAAGRycy9kb3ducmV2LnhtbERPTWsCMRC9F/wPYYTealalxW6NImpBj1XB6zSZ7i7u&#10;TJYk6vbfN4eCx8f7ni97btWNQmy8GBiPClAk1rtGKgOn4+fLDFRMKA5bL2TglyIsF4OnOZbO3+WL&#10;bodUqRwisUQDdUpdqXW0NTHGke9IMvfjA2PKMFTaBbzncG71pCjeNGMjuaHGjtY12cvhygbW+y1b&#10;tjvWl/HUpfP7t9ucgzHPw371ASpRnx7if/fOGXjNY/OX/AP04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TxH/a+AAAA2wAAAA8AAAAAAAAAAAAAAAAAmAIAAGRycy9kb3ducmV2&#10;LnhtbFBLBQYAAAAABAAEAPUAAACDAwAAAAA=&#10;" filled="f" strokecolor="black [3213]" strokeweight="1.5pt">
                        <v:textbox inset="0,0,0,0">
                          <w:txbxContent>
                            <w:p w:rsidR="00CA0206" w:rsidRPr="009F48CC" w:rsidRDefault="00CA0206" w:rsidP="00242F24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59" o:spid="_x0000_s1041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6bcIA&#10;AADbAAAADwAAAGRycy9kb3ducmV2LnhtbESPQWsCMRSE74X+h/CE3mpWi6VujVK0gj1WC15fk+fu&#10;4r6XJUl1/femIHgcZuYbZrbouVUnCrHxYmA0LECRWO8aqQz87NbPb6BiQnHYeiEDF4qwmD8+zLB0&#10;/izfdNqmSmWIxBIN1Cl1pdbR1sQYh74jyd7BB8aUZai0C3jOcG71uCheNWMjeaHGjpY12eP2jw0s&#10;vz7Zst2wPo5eXNpPf91qH4x5GvQf76AS9ekevrU3zsBkCv9f8g/Q8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vbptwgAAANs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42F2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60" o:spid="_x0000_s1042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OOAb4AAADbAAAADwAAAGRycy9kb3ducmV2LnhtbERPPW/CMBDdkfofrKvUjThlQChgECBR&#10;ujbAwHaKjzgiPke2Q8K/rwckxqf3vdqMthUP8qFxrOA7y0EQV043XCs4nw7TBYgQkTW2jknBkwJs&#10;1h+TFRbaDfxHjzLWIoVwKFCBibErpAyVIYshcx1x4m7OW4wJ+lpqj0MKt62c5flcWmw4NRjsaG+o&#10;upe9VXDtd9EfT3I7lOP+x8wObdW7i1Jfn+N2CSLSGN/il/tXK5in9elL+gFy/Q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R044BvgAAANsAAAAPAAAAAAAAAAAAAAAAAKEC&#10;AABkcnMvZG93bnJldi54bWxQSwUGAAAAAAQABAD5AAAAjAMAAAAA&#10;" strokecolor="black [3213]" strokeweight="1.5pt"/>
                    </v:group>
                  </w:pict>
                </mc:Fallback>
              </mc:AlternateContent>
            </w:r>
            <w:r w:rsidR="00242F24">
              <w:t>On evening he picks one channel at random to watch.</w:t>
            </w:r>
          </w:p>
          <w:p w:rsidR="00242F24" w:rsidRDefault="00242F24" w:rsidP="00315B5B">
            <w:pPr>
              <w:pStyle w:val="QuestionStyle"/>
            </w:pPr>
            <w:r>
              <w:t>What is the probability that it is a pay channel?</w:t>
            </w:r>
          </w:p>
          <w:p w:rsidR="00242F24" w:rsidRDefault="00242F24" w:rsidP="00315B5B">
            <w:pPr>
              <w:pStyle w:val="QuestionStyle"/>
            </w:pPr>
          </w:p>
          <w:p w:rsidR="00242F24" w:rsidRDefault="00242F24" w:rsidP="00315B5B">
            <w:pPr>
              <w:pStyle w:val="QuestionStyle"/>
            </w:pPr>
          </w:p>
          <w:p w:rsidR="00325745" w:rsidRDefault="00242F24" w:rsidP="00315B5B">
            <w:pPr>
              <w:pStyle w:val="QuestionStyle"/>
            </w:pPr>
            <w:r>
              <w:t xml:space="preserve">  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09AA" w:rsidRDefault="00F109AA" w:rsidP="00F109AA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587584" behindDoc="0" locked="0" layoutInCell="1" allowOverlap="1" wp14:anchorId="008FE078" wp14:editId="2AA2FBE4">
                  <wp:simplePos x="0" y="0"/>
                  <wp:positionH relativeFrom="column">
                    <wp:posOffset>4359910</wp:posOffset>
                  </wp:positionH>
                  <wp:positionV relativeFrom="paragraph">
                    <wp:posOffset>3810</wp:posOffset>
                  </wp:positionV>
                  <wp:extent cx="1104900" cy="1547739"/>
                  <wp:effectExtent l="19050" t="19050" r="19050" b="1460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547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Jessie places the page shown on a table and places his model car on the page to paint it. Where are the trickles of paint more likely to fall? </w:t>
            </w:r>
          </w:p>
          <w:p w:rsidR="00F109AA" w:rsidRPr="00F109AA" w:rsidRDefault="00F109AA" w:rsidP="00F109AA">
            <w:pPr>
              <w:ind w:right="4995"/>
              <w:rPr>
                <w:rFonts w:ascii="Times New Roman" w:hAnsi="Times New Roman"/>
                <w:sz w:val="12"/>
                <w:szCs w:val="12"/>
              </w:rPr>
            </w:pPr>
          </w:p>
          <w:p w:rsidR="00F109AA" w:rsidRPr="00EE3E89" w:rsidRDefault="00F109AA" w:rsidP="00F109AA">
            <w:pPr>
              <w:rPr>
                <w:rFonts w:ascii="Times New Roman" w:hAnsi="Times New Roman"/>
                <w:sz w:val="24"/>
                <w:szCs w:val="24"/>
              </w:rPr>
            </w:pPr>
            <w:r w:rsidRPr="00EE3E89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8608" behindDoc="0" locked="0" layoutInCell="1" allowOverlap="1" wp14:anchorId="49A61852" wp14:editId="03FFD381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-907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7DFBE8" id="Group 44" o:spid="_x0000_s1026" style="position:absolute;margin-left:13.55pt;margin-top:-.05pt;width:13.5pt;height:74.4pt;z-index:25158860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They are more likely to fall on an image.</w:t>
            </w:r>
          </w:p>
          <w:p w:rsidR="00F109AA" w:rsidRPr="00EE3E89" w:rsidRDefault="00F109AA" w:rsidP="00F109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109AA" w:rsidRPr="00EE3E89" w:rsidRDefault="00F109AA" w:rsidP="00F109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They are more likely to fall on text.</w:t>
            </w:r>
            <w:r w:rsidRPr="00EE3E8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109AA" w:rsidRPr="00EE3E89" w:rsidRDefault="00F109AA" w:rsidP="00F109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109AA" w:rsidRPr="00EE3E89" w:rsidRDefault="00F109AA" w:rsidP="00F109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It is equally likely that they will fall on an image or on text.</w:t>
            </w:r>
          </w:p>
          <w:p w:rsidR="00F109AA" w:rsidRPr="00EE3E89" w:rsidRDefault="00F109AA" w:rsidP="00F109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109AA" w:rsidRDefault="00F109AA" w:rsidP="00F109AA">
            <w:pPr>
              <w:rPr>
                <w:rFonts w:ascii="Times New Roman" w:hAnsi="Times New Roman"/>
                <w:sz w:val="24"/>
                <w:szCs w:val="24"/>
              </w:rPr>
            </w:pPr>
            <w:r w:rsidRPr="00EE3E89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>It depends where the model car is placed on the page and how large it is.</w:t>
            </w:r>
          </w:p>
          <w:p w:rsidR="003D41FF" w:rsidRPr="00F109AA" w:rsidRDefault="003D41FF" w:rsidP="00315B5B">
            <w:pPr>
              <w:pStyle w:val="QuestionStyle"/>
            </w:pPr>
          </w:p>
        </w:tc>
      </w:tr>
      <w:tr w:rsidR="0028299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82991" w:rsidRPr="001B3341" w:rsidRDefault="00282991" w:rsidP="00EB471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4718" w:rsidRPr="00EB4718" w:rsidRDefault="00EB4718" w:rsidP="00EB4718">
            <w:pPr>
              <w:ind w:right="175"/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</w:pPr>
            <w:r w:rsidRPr="00EB4718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>Questions 9 and 10 refer to the following.</w:t>
            </w:r>
          </w:p>
          <w:p w:rsidR="00EB4718" w:rsidRDefault="00EB4718" w:rsidP="00EB4718">
            <w:pPr>
              <w:ind w:right="726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B4718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0112" behindDoc="0" locked="0" layoutInCell="1" allowOverlap="1" wp14:anchorId="08619F3C" wp14:editId="24266A16">
                      <wp:simplePos x="0" y="0"/>
                      <wp:positionH relativeFrom="column">
                        <wp:posOffset>1139825</wp:posOffset>
                      </wp:positionH>
                      <wp:positionV relativeFrom="paragraph">
                        <wp:posOffset>2540</wp:posOffset>
                      </wp:positionV>
                      <wp:extent cx="4543425" cy="2400300"/>
                      <wp:effectExtent l="0" t="0" r="9525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43425" cy="2400300"/>
                                <a:chOff x="2522" y="0"/>
                                <a:chExt cx="4474228" cy="2743200"/>
                              </a:xfrm>
                            </wpg:grpSpPr>
                            <wps:wsp>
                              <wps:cNvPr id="3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76375" y="2476500"/>
                                  <a:ext cx="7810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>
                                    <w:r>
                                      <w:t>Team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 rot="16200000">
                                  <a:off x="-747789" y="880943"/>
                                  <a:ext cx="1772402" cy="27177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880D5C">
                                    <w:r>
                                      <w:t>Number of Supporters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0" name="Picture 1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950" y="0"/>
                                  <a:ext cx="4114800" cy="24669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619F3C" id="Group 111" o:spid="_x0000_s1043" style="position:absolute;margin-left:89.75pt;margin-top:.2pt;width:357.75pt;height:189pt;z-index:251610112;mso-width-relative:margin;mso-height-relative:margin" coordorigin="25" coordsize="44742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44" type="#_x0000_t202" style="position:absolute;left:14763;top:24765;width:781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5hM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R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bmExQAAANwAAAAPAAAAAAAAAAAAAAAAAJgCAABkcnMv&#10;ZG93bnJldi54bWxQSwUGAAAAAAQABAD1AAAAigMAAAAA&#10;" stroked="f">
                        <v:textbox>
                          <w:txbxContent>
                            <w:p w:rsidR="00CA0206" w:rsidRDefault="00CA0206">
                              <w:r>
                                <w:t>Team</w:t>
                              </w:r>
                            </w:p>
                          </w:txbxContent>
                        </v:textbox>
                      </v:shape>
                      <v:shape id="_x0000_s1045" type="#_x0000_t202" style="position:absolute;left:-7478;top:8809;width:17724;height:271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ZwHscA&#10;AADcAAAADwAAAGRycy9kb3ducmV2LnhtbESPT2sCQQzF7wW/wxDBS9GZSrG6dRSR/vNSqIrgLeyk&#10;u4s7mWVnqls/vTkUekt4L+/9Ml92vlZnamMV2MLDyIAizoOruLCw370Op6BiQnZYByYLvxRhuejd&#10;zTFz4cJfdN6mQkkIxwwtlCk1mdYxL8ljHIWGWLTv0HpMsraFdi1eJNzXemzMRHusWBpKbGhdUn7a&#10;/ngLT++fk2Na+2t1fDOb2cu93zSPB2sH/W71DCpRl/7Nf9cfTvCN0MozMoFe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0mcB7HAAAA3AAAAA8AAAAAAAAAAAAAAAAAmAIAAGRy&#10;cy9kb3ducmV2LnhtbFBLBQYAAAAABAAEAPUAAACMAwAAAAA=&#10;" stroked="f">
                        <v:textbox>
                          <w:txbxContent>
                            <w:p w:rsidR="00CA0206" w:rsidRDefault="00CA0206" w:rsidP="00880D5C">
                              <w:r>
                                <w:t>Number of Supporters</w:t>
                              </w:r>
                            </w:p>
                          </w:txbxContent>
                        </v:textbox>
                      </v:shape>
                      <v:shape id="Picture 110" o:spid="_x0000_s1046" type="#_x0000_t75" style="position:absolute;left:3619;width:41148;height:24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YI97FAAAA3AAAAA8AAABkcnMvZG93bnJldi54bWxEj09rwkAQxe+FfodlCr2IbrRQNHUVEYQi&#10;lOIfxOOQHZOl2dmQXWP89s6h4G2G9+a938yXva9VR210gQ2MRxko4iJYx6WB42EznIKKCdliHZgM&#10;3CnCcvH6MsfchhvvqNunUkkIxxwNVCk1udaxqMhjHIWGWLRLaD0mWdtS2xZvEu5rPcmyT+3RsTRU&#10;2NC6ouJvf/UGBv7yceqou7vS/Qx+J7Otm53RmPe3fvUFKlGfnub/628r+GPBl2dkAr14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mCPexQAAANwAAAAPAAAAAAAAAAAAAAAA&#10;AJ8CAABkcnMvZG93bnJldi54bWxQSwUGAAAAAAQABAD3AAAAkQMAAAAA&#10;">
                        <v:imagedata r:id="rId22" o:title=""/>
                        <v:path arrowok="t"/>
                      </v:shape>
                    </v:group>
                  </w:pict>
                </mc:Fallback>
              </mc:AlternateContent>
            </w:r>
          </w:p>
          <w:p w:rsidR="00880D5C" w:rsidRDefault="00880D5C" w:rsidP="00EB4718">
            <w:pPr>
              <w:ind w:right="726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results of a survey on the supporters of </w:t>
            </w:r>
            <w:r w:rsidR="00EB471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local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football</w:t>
            </w:r>
            <w:r w:rsidR="00EB471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teams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are shown in the graph.</w:t>
            </w:r>
          </w:p>
          <w:p w:rsidR="00EB4718" w:rsidRDefault="00EB4718" w:rsidP="00F109AA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B4718" w:rsidRDefault="00EB4718" w:rsidP="00F109AA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B4718" w:rsidRDefault="00EB4718" w:rsidP="00F109AA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B4718" w:rsidRDefault="00EB4718" w:rsidP="00F109AA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B4718" w:rsidRDefault="00EB4718" w:rsidP="00F109AA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B4718" w:rsidRDefault="00EB4718" w:rsidP="00F109AA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B4718" w:rsidRDefault="00EB4718" w:rsidP="00F109AA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880D5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80D5C" w:rsidRPr="001B3341" w:rsidRDefault="00880D5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0D5C" w:rsidRDefault="00EB4718" w:rsidP="00EB4718">
            <w:pPr>
              <w:ind w:right="40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1136" behindDoc="0" locked="0" layoutInCell="1" allowOverlap="1" wp14:anchorId="70C084B0" wp14:editId="24AF44B5">
                      <wp:simplePos x="0" y="0"/>
                      <wp:positionH relativeFrom="column">
                        <wp:posOffset>4575175</wp:posOffset>
                      </wp:positionH>
                      <wp:positionV relativeFrom="paragraph">
                        <wp:posOffset>95885</wp:posOffset>
                      </wp:positionV>
                      <wp:extent cx="478155" cy="678180"/>
                      <wp:effectExtent l="0" t="0" r="17145" b="2667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13" name="Rectangle 11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EB4718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Rectangle 11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EB471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Straight Connector 11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C084B0" id="Group 112" o:spid="_x0000_s1047" style="position:absolute;margin-left:360.25pt;margin-top:7.55pt;width:37.65pt;height:53.4pt;z-index:25161113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">
                      <v:rect id="Rectangle 113" o:spid="_x0000_s1048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a60cAA&#10;AADcAAAADwAAAGRycy9kb3ducmV2LnhtbERPTWsCMRC9F/ofwgi91exWkLoaRWwL9qgteB2TcXdx&#10;Z7IkqW7/fSMIvc3jfc5iNXCnLhRi68VAOS5AkVjvWqkNfH99PL+CignFYeeFDPxShNXy8WGBlfNX&#10;2dFln2qVQyRWaKBJqa+0jrYhxjj2PUnmTj4wpgxDrV3Aaw7nTr8UxVQztpIbGuxp05A973/YwObz&#10;nS3bLetzOXHpMDu6t0Mw5mk0rOegEg3pX3x3b12eX07g9ky+QC/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Oa60cAAAADcAAAADwAAAAAAAAAAAAAAAACYAgAAZHJzL2Rvd25y&#10;ZXYueG1sUEsFBgAAAAAEAAQA9QAAAIU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EB4718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114" o:spid="_x0000_s1049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8ipcAA&#10;AADcAAAADwAAAGRycy9kb3ducmV2LnhtbERPTWsCMRC9F/ofwhR6q9m1UtrVKEUr2GNtweuYTHcX&#10;dyZLkur6701B8DaP9zmzxcCdOlKIrRcD5agARWK9a6U28PO9fnoFFROKw84LGThThMX8/m6GlfMn&#10;+aLjNtUqh0is0ECTUl9pHW1DjHHke5LM/frAmDIMtXYBTzmcOz0uihfN2EpuaLCnZUP2sP1jA8vP&#10;D7ZsN6wP5bNLu7e9W+2CMY8Pw/sUVKIh3cRX98bl+eUE/p/JF+j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8ipcAAAADcAAAADwAAAAAAAAAAAAAAAACYAgAAZHJzL2Rvd25y&#10;ZXYueG1sUEsFBgAAAAAEAAQA9QAAAIU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EB4718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115" o:spid="_x0000_s1050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7HKJcAAAADcAAAADwAAAGRycy9kb3ducmV2LnhtbERPTYvCMBC9L/gfwgh7W1OFFalGUUF3&#10;r1v14G1oxqbYTEqS2u6/3ywI3ubxPme1GWwjHuRD7VjBdJKBIC6drrlScD4dPhYgQkTW2DgmBb8U&#10;YLMeva0w167nH3oUsRIphEOOCkyMbS5lKA1ZDBPXEifu5rzFmKCvpPbYp3DbyFmWzaXFmlODwZb2&#10;hsp70VkF124X/ddJbvti2B/N7NCUnbso9T4etksQkYb4Ej/d3zrNn37C/zPp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exyiXAAAAA3AAAAA8AAAAAAAAAAAAAAAAA&#10;oQIAAGRycy9kb3ducmV2LnhtbFBLBQYAAAAABAAEAPkAAACOAwAAAAA=&#10;" strokecolor="black [3213]" strokeweight="1.5pt"/>
                    </v:group>
                  </w:pict>
                </mc:Fallback>
              </mc:AlternateContent>
            </w:r>
            <w:r w:rsidR="00880D5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If one person were chosen at random, what is the probability that they supported the Magpies or the Bears?</w:t>
            </w:r>
          </w:p>
          <w:p w:rsidR="00EB4718" w:rsidRDefault="00EB4718" w:rsidP="00EB4718">
            <w:pPr>
              <w:ind w:right="40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B4718" w:rsidRDefault="00EB4718" w:rsidP="00EB4718">
            <w:pPr>
              <w:ind w:right="40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880D5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80D5C" w:rsidRPr="001B3341" w:rsidRDefault="00880D5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0D5C" w:rsidRDefault="00EB4718" w:rsidP="00EB4718">
            <w:pPr>
              <w:ind w:right="414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2160" behindDoc="0" locked="0" layoutInCell="1" allowOverlap="1" wp14:anchorId="72EB9577" wp14:editId="52D1DB88">
                      <wp:simplePos x="0" y="0"/>
                      <wp:positionH relativeFrom="column">
                        <wp:posOffset>4508500</wp:posOffset>
                      </wp:positionH>
                      <wp:positionV relativeFrom="paragraph">
                        <wp:posOffset>-11430</wp:posOffset>
                      </wp:positionV>
                      <wp:extent cx="478155" cy="678180"/>
                      <wp:effectExtent l="0" t="0" r="17145" b="2667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17" name="Rectangle 11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EB4718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Rectangle 11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EB471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Straight Connector 11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EB9577" id="Group 116" o:spid="_x0000_s1051" style="position:absolute;margin-left:355pt;margin-top:-.9pt;width:37.65pt;height:53.4pt;z-index:25161216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">
                      <v:rect id="Rectangle 117" o:spid="_x0000_s105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280sAA&#10;AADcAAAADwAAAGRycy9kb3ducmV2LnhtbERPTWsCMRC9F/ofwhR6q9m1YNvVKEUr2GNtweuYTHcX&#10;dyZLkur6701B8DaP9zmzxcCdOlKIrRcD5agARWK9a6U28PO9fnoFFROKw84LGThThMX8/m6GlfMn&#10;+aLjNtUqh0is0ECTUl9pHW1DjHHke5LM/frAmDIMtXYBTzmcOz0uiolmbCU3NNjTsiF72P6xgeXn&#10;B1u2G9aH8tml3dverXbBmMeH4X0KKtGQbuKre+Py/PIF/p/JF+j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9280sAAAADcAAAADwAAAAAAAAAAAAAAAACYAgAAZHJzL2Rvd25y&#10;ZXYueG1sUEsFBgAAAAAEAAQA9QAAAIU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EB4718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118" o:spid="_x0000_s105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ooMIA&#10;AADcAAAADwAAAGRycy9kb3ducmV2LnhtbESPQUsDQQyF74L/YYjgzc6ugujaaZHaQj1ahV7jTNxd&#10;usksM2O7/ffNQfCW8F7e+zJfTjyYI6XcR3FQzyowJD6GXloHX5+buycwuaAEHKKQgzNlWC6ur+bY&#10;hHiSDzruSms0RHKDDrpSxsba7DtizLM4kqj2ExNj0TW1NiQ8aTgP9r6qHi1jL9rQ4Uirjvxh98sO&#10;Vu9r9uy3bA/1Qyj75+/wtk/O3d5Mry9gCk3l3/x3vQ2KXyutPqMT2M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Qiig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EB4718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119" o:spid="_x0000_s105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AIMAAAADcAAAADwAAAGRycy9kb3ducmV2LnhtbERPPW/CMBDdK/EfrEPqVhwYKggYBEjQ&#10;rg0wsJ3iI46Iz5HtkPTf15WQ2O7pfd5qM9hGPMiH2rGC6SQDQVw6XXOl4Hw6fMxBhIissXFMCn4p&#10;wGY9elthrl3PP/QoYiVSCIccFZgY21zKUBqyGCauJU7czXmLMUFfSe2xT+G2kbMs+5QWa04NBlva&#10;GyrvRWcVXLtd9F8nue2LYX80s0NTdu6i1Pt42C5BRBriS/x0f+s0f7qA/2fSBXL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8wCDAAAAA3AAAAA8AAAAAAAAAAAAAAAAA&#10;oQIAAGRycy9kb3ducmV2LnhtbFBLBQYAAAAABAAEAPkAAACOAwAAAAA=&#10;" strokecolor="black [3213]" strokeweight="1.5pt"/>
                    </v:group>
                  </w:pict>
                </mc:Fallback>
              </mc:AlternateContent>
            </w:r>
            <w:r w:rsidR="00880D5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If one person were chosen at random, what is the probability that they did not support the Jets?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EB4718" w:rsidRDefault="00EB4718" w:rsidP="00880D5C">
            <w:pPr>
              <w:ind w:right="3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B4718" w:rsidRDefault="00EB4718" w:rsidP="00880D5C">
            <w:pPr>
              <w:ind w:right="3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03728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37282" w:rsidRPr="00E6332F" w:rsidRDefault="00993680" w:rsidP="00315B5B">
            <w:pPr>
              <w:pStyle w:val="QuestionStyle"/>
              <w:rPr>
                <w:b/>
              </w:rPr>
            </w:pPr>
            <w:r>
              <w:rPr>
                <w:b/>
              </w:rPr>
              <w:object w:dxaOrig="1440" w:dyaOrig="1440">
                <v:shape id="_x0000_s1039" type="#_x0000_t75" style="position:absolute;margin-left:312.55pt;margin-top:1.4pt;width:129.65pt;height:125.05pt;z-index:251698688;mso-position-horizontal-relative:text;mso-position-vertical-relative:text">
                  <v:imagedata r:id="rId23" o:title=""/>
                </v:shape>
                <o:OLEObject Type="Embed" ProgID="FXDraw3.Document" ShapeID="_x0000_s1039" DrawAspect="Content" ObjectID="_1460096232" r:id="rId24"/>
              </w:object>
            </w:r>
            <w:r w:rsidR="00282991" w:rsidRPr="00E6332F">
              <w:rPr>
                <w:b/>
              </w:rPr>
              <w:t>Questions 9 and 10</w:t>
            </w:r>
            <w:r w:rsidR="00037282" w:rsidRPr="00E6332F">
              <w:rPr>
                <w:b/>
              </w:rPr>
              <w:t xml:space="preserve"> refer to the following.</w:t>
            </w:r>
          </w:p>
          <w:p w:rsidR="00037282" w:rsidRDefault="00037282" w:rsidP="00315B5B">
            <w:pPr>
              <w:pStyle w:val="QuestionStyle"/>
            </w:pPr>
          </w:p>
          <w:p w:rsidR="00325745" w:rsidRDefault="00037282" w:rsidP="00315B5B">
            <w:pPr>
              <w:pStyle w:val="QuestionStyle"/>
            </w:pPr>
            <w:r>
              <w:t>A spinner has ten</w:t>
            </w:r>
            <w:r w:rsidR="00FB510B">
              <w:t xml:space="preserve"> equal sectors numbered 1 to 10</w:t>
            </w:r>
            <w:r>
              <w:t xml:space="preserve"> as shown</w:t>
            </w:r>
            <w:r w:rsidR="00FB510B">
              <w:t>.</w:t>
            </w:r>
          </w:p>
          <w:p w:rsidR="00037282" w:rsidRDefault="00037282" w:rsidP="00315B5B">
            <w:pPr>
              <w:pStyle w:val="QuestionStyle"/>
            </w:pPr>
          </w:p>
          <w:p w:rsidR="00FB510B" w:rsidRDefault="00037282" w:rsidP="00315B5B">
            <w:pPr>
              <w:pStyle w:val="QuestionStyle"/>
            </w:pPr>
            <w:r>
              <w:t>Five sectors are coloured and five are white.</w:t>
            </w:r>
          </w:p>
          <w:p w:rsidR="00037282" w:rsidRDefault="00037282" w:rsidP="00315B5B">
            <w:pPr>
              <w:pStyle w:val="QuestionStyle"/>
            </w:pPr>
          </w:p>
          <w:p w:rsidR="00037282" w:rsidRPr="00DB4D83" w:rsidRDefault="00037282" w:rsidP="00315B5B">
            <w:pPr>
              <w:pStyle w:val="QuestionStyle"/>
            </w:pPr>
          </w:p>
          <w:p w:rsidR="00037282" w:rsidRDefault="00037282" w:rsidP="00315B5B">
            <w:pPr>
              <w:pStyle w:val="QuestionStyle"/>
            </w:pPr>
          </w:p>
          <w:p w:rsidR="00037282" w:rsidRDefault="00037282" w:rsidP="00315B5B">
            <w:pPr>
              <w:pStyle w:val="QuestionStyle"/>
            </w:pPr>
          </w:p>
          <w:p w:rsidR="00037282" w:rsidRDefault="00037282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037282" w:rsidP="00315B5B">
            <w:pPr>
              <w:pStyle w:val="QuestionStyle"/>
            </w:pPr>
            <w:r>
              <w:t>What is the probability of the spinner landing o</w:t>
            </w:r>
            <w:r w:rsidR="00DB4D83">
              <w:t xml:space="preserve">n a </w:t>
            </w:r>
            <w:r>
              <w:t xml:space="preserve">sector which is </w:t>
            </w:r>
            <w:r w:rsidR="00DB4D83">
              <w:t xml:space="preserve">coloured and </w:t>
            </w:r>
            <w:r>
              <w:t>even numbered?</w:t>
            </w:r>
          </w:p>
          <w:p w:rsidR="00DB4D83" w:rsidRPr="00DB4D83" w:rsidRDefault="00DB4D83" w:rsidP="00DB4D83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DB4D83" w:rsidRPr="00DB4D83" w:rsidRDefault="00DB4D83" w:rsidP="00DB4D83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DB4D8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8064" behindDoc="0" locked="0" layoutInCell="1" allowOverlap="1" wp14:anchorId="57DFE06C" wp14:editId="42B17E47">
                      <wp:simplePos x="0" y="0"/>
                      <wp:positionH relativeFrom="column">
                        <wp:posOffset>233680</wp:posOffset>
                      </wp:positionH>
                      <wp:positionV relativeFrom="paragraph">
                        <wp:posOffset>82550</wp:posOffset>
                      </wp:positionV>
                      <wp:extent cx="4362450" cy="114300"/>
                      <wp:effectExtent l="0" t="0" r="19050" b="1905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1C4446" id="Group 91" o:spid="_x0000_s1026" style="position:absolute;margin-left:18.4pt;margin-top:6.5pt;width:343.5pt;height:9pt;z-index:2516080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Ync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WzK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9id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9B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3fQbEAAAA2w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7lcs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5XLEAAAA2w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A6c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SQOn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="00145E0E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29" type="#_x0000_t75" style="width:15pt;height:27pt" o:ole="">
                  <v:imagedata r:id="rId25" o:title=""/>
                </v:shape>
                <o:OLEObject Type="Embed" ProgID="FXE300.Equation" ShapeID="_x0000_i1029" DrawAspect="Content" ObjectID="_1460096162" r:id="rId26"/>
              </w:objec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</w:t>
            </w:r>
            <w:r w:rsidR="00145E0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6D61B7" w:rsidRPr="00DB4D8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0" type="#_x0000_t75" style="width:9pt;height:27pt" o:ole="">
                  <v:imagedata r:id="rId27" o:title=""/>
                </v:shape>
                <o:OLEObject Type="Embed" ProgID="FXE300.Equation" ShapeID="_x0000_i1030" DrawAspect="Content" ObjectID="_1460096163" r:id="rId28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 w:rsidR="00145E0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1" type="#_x0000_t75" style="width:9pt;height:27pt" o:ole="">
                  <v:imagedata r:id="rId29" o:title=""/>
                </v:shape>
                <o:OLEObject Type="Embed" ProgID="FXE300.Equation" ShapeID="_x0000_i1031" DrawAspect="Content" ObjectID="_1460096164" r:id="rId30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  <w:r w:rsidR="00145E0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473297" w:rsidRPr="0047329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32" type="#_x0000_t75" style="width:15pt;height:27pt" o:ole="">
                  <v:imagedata r:id="rId31" o:title=""/>
                </v:shape>
                <o:OLEObject Type="Embed" ProgID="FXE300.Equation" ShapeID="_x0000_i1032" DrawAspect="Content" ObjectID="_1460096165" r:id="rId32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</w:t>
            </w:r>
          </w:p>
          <w:p w:rsidR="00DB4D83" w:rsidRPr="00DB4D83" w:rsidRDefault="00DB4D83" w:rsidP="00DB4D83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147B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5147B4" w:rsidRPr="001B3341" w:rsidRDefault="005147B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147B4" w:rsidRDefault="00037282" w:rsidP="00315B5B">
            <w:pPr>
              <w:pStyle w:val="QuestionStyle"/>
            </w:pPr>
            <w:r>
              <w:t>What is the probability of the spinner landing o</w:t>
            </w:r>
            <w:r w:rsidR="00DB4D83">
              <w:t xml:space="preserve">n a </w:t>
            </w:r>
            <w:r>
              <w:t>sector</w:t>
            </w:r>
            <w:r w:rsidR="00DB4D83">
              <w:t xml:space="preserve"> </w:t>
            </w:r>
            <w:r w:rsidR="00473297">
              <w:t>that is</w:t>
            </w:r>
            <w:r w:rsidR="00DB4D83">
              <w:t xml:space="preserve"> even numbered or white (or both)</w:t>
            </w:r>
            <w:r>
              <w:t>?</w:t>
            </w:r>
          </w:p>
          <w:p w:rsidR="00DB4D83" w:rsidRPr="00DB4D83" w:rsidRDefault="00DB4D83" w:rsidP="00DB4D83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DB4D83" w:rsidRPr="00DB4D83" w:rsidRDefault="00DB4D83" w:rsidP="00DB4D83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DB4D8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9088" behindDoc="0" locked="0" layoutInCell="1" allowOverlap="1" wp14:anchorId="2E464AFA" wp14:editId="59B722D9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52AF2F" id="Group 101" o:spid="_x0000_s1026" style="position:absolute;margin-left:16pt;margin-top:.5pt;width:343.5pt;height:9pt;z-index:2516090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vKsMA&#10;AADc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svKs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KscQA&#10;AADcAAAADwAAAGRycy9kb3ducmV2LnhtbERPTWvCQBC9C/6HZYRepG5sQ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irH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SxcQA&#10;AADcAAAADwAAAGRycy9kb3ducmV2LnhtbERPTWvCQBC9C/6HZYRepG4sR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EsX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3XsQA&#10;AADcAAAADwAAAGRycy9kb3ducmV2LnhtbERPTWvCQBC9C/6HZYRepG4sVG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it17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DB4D83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6D61B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D61B7" w:rsidRPr="006D61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3" type="#_x0000_t75" style="width:9pt;height:27pt" o:ole="">
                  <v:imagedata r:id="rId33" o:title=""/>
                </v:shape>
                <o:OLEObject Type="Embed" ProgID="FXE300.Equation" ShapeID="_x0000_i1033" DrawAspect="Content" ObjectID="_1460096166" r:id="rId34"/>
              </w:object>
            </w:r>
            <w:r w:rsidR="006D61B7" w:rsidRPr="006D61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 w:rsidR="006D61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6D61B7" w:rsidRPr="006D61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34" type="#_x0000_t75" style="width:15pt;height:27pt" o:ole="">
                  <v:imagedata r:id="rId35" o:title=""/>
                </v:shape>
                <o:OLEObject Type="Embed" ProgID="FXE300.Equation" ShapeID="_x0000_i1034" DrawAspect="Content" ObjectID="_1460096167" r:id="rId36"/>
              </w:object>
            </w:r>
            <w:r w:rsidR="006D61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</w:t>
            </w:r>
            <w:r w:rsidR="006D61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6D61B7" w:rsidRPr="006D61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35" type="#_x0000_t75" style="width:15pt;height:27pt" o:ole="">
                  <v:imagedata r:id="rId37" o:title=""/>
                </v:shape>
                <o:OLEObject Type="Embed" ProgID="FXE300.Equation" ShapeID="_x0000_i1035" DrawAspect="Content" ObjectID="_1460096168" r:id="rId38"/>
              </w:object>
            </w:r>
            <w:r w:rsidR="006D61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</w:t>
            </w:r>
            <w:r w:rsidR="006D61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6D61B7" w:rsidRPr="006D61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6" type="#_x0000_t75" style="width:9pt;height:27pt" o:ole="">
                  <v:imagedata r:id="rId39" o:title=""/>
                </v:shape>
                <o:OLEObject Type="Embed" ProgID="FXE300.Equation" ShapeID="_x0000_i1036" DrawAspect="Content" ObjectID="_1460096169" r:id="rId40"/>
              </w:object>
            </w:r>
            <w:r w:rsidR="006D61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</w:t>
            </w:r>
          </w:p>
          <w:p w:rsidR="00DB4D83" w:rsidRPr="00DB4D83" w:rsidRDefault="00DB4D83" w:rsidP="00315B5B">
            <w:pPr>
              <w:pStyle w:val="QuestionStyle"/>
            </w:pPr>
          </w:p>
        </w:tc>
      </w:tr>
      <w:tr w:rsidR="005147B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5147B4" w:rsidRPr="001B3341" w:rsidRDefault="005147B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147B4" w:rsidRDefault="00E52F30" w:rsidP="00315B5B">
            <w:pPr>
              <w:pStyle w:val="QuestionStyle"/>
            </w:pPr>
            <w:r>
              <w:t>A</w:t>
            </w:r>
            <w:r w:rsidR="002510CB">
              <w:t xml:space="preserve"> police report indicates that</w:t>
            </w:r>
            <w:r w:rsidR="00D345C2">
              <w:t xml:space="preserve"> in a certain city,</w:t>
            </w:r>
            <w:r w:rsidR="002510CB">
              <w:t xml:space="preserve"> 45</w:t>
            </w:r>
            <w:r>
              <w:t>% of th</w:t>
            </w:r>
            <w:r w:rsidR="00D345C2">
              <w:t>e crimes reported were for stealing</w:t>
            </w:r>
            <w:r w:rsidR="002510CB">
              <w:t xml:space="preserve">, 11% were </w:t>
            </w:r>
            <w:r w:rsidR="00D345C2">
              <w:t>for assault</w:t>
            </w:r>
            <w:r w:rsidR="002510CB">
              <w:t>, 1</w:t>
            </w:r>
            <w:r w:rsidR="00D345C2">
              <w:t>3% were for property damage</w:t>
            </w:r>
            <w:r>
              <w:t xml:space="preserve"> </w:t>
            </w:r>
            <w:r w:rsidR="00D345C2">
              <w:t>and the remainder were a variety of crimes.</w:t>
            </w:r>
          </w:p>
          <w:p w:rsidR="002E0237" w:rsidRPr="002E0237" w:rsidRDefault="002E0237" w:rsidP="00315B5B">
            <w:pPr>
              <w:pStyle w:val="QuestionStyle"/>
            </w:pPr>
          </w:p>
          <w:p w:rsidR="00D345C2" w:rsidRDefault="00D345C2" w:rsidP="00315B5B">
            <w:pPr>
              <w:pStyle w:val="QuestionStyle"/>
            </w:pPr>
            <w:r>
              <w:t>What is the probability that a crime reported will be either an assault or property damage?</w:t>
            </w:r>
          </w:p>
          <w:p w:rsidR="00D345C2" w:rsidRPr="00DB4D83" w:rsidRDefault="00D345C2" w:rsidP="00D345C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D345C2" w:rsidRPr="00DB4D83" w:rsidRDefault="00D345C2" w:rsidP="00D345C2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DB4D8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3184" behindDoc="0" locked="0" layoutInCell="1" allowOverlap="1" wp14:anchorId="61C0CA5A" wp14:editId="3C1FD1A3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2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ABEF47" id="Group 120" o:spid="_x0000_s1026" style="position:absolute;margin-left:16pt;margin-top:.5pt;width:343.5pt;height:9pt;z-index:2516131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ztPc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8X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7T3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zSsQA&#10;AADcAAAADwAAAGRycy9kb3ducmV2LnhtbERPTWvCQBC9C/0Pywi9SLMxh5rGrCKVlvYi1BZ7HbJj&#10;EszOhuw2if56tyB4m8f7nHw9mkb01LnasoJ5FIMgLqyuuVTw8/32lIJwHlljY5kUnMnBevUwyTHT&#10;duAv6ve+FCGEXYYKKu/bTEpXVGTQRbYlDtzRdgZ9gF0pdYdDCDeNTOL4WRqsOTRU2NJrRcVp/2cU&#10;pOfUHPrD7v2XPnnYXnZ6sZm9KPU4HTdLEJ5Gfxff3B86zE8S+H8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+c0r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LW0c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y1tH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OpcQA&#10;AADcAAAADwAAAGRycy9kb3ducmV2LnhtbERPTWvCQBC9C/6HZQq9iNkoRW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bTqX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DB4D83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>0.</w:t>
            </w:r>
            <w:r w:rsidR="002E0237">
              <w:rPr>
                <w:rFonts w:ascii="Times New Roman" w:hAnsi="Times New Roman"/>
                <w:sz w:val="24"/>
                <w:szCs w:val="24"/>
              </w:rPr>
              <w:t>11</w:t>
            </w:r>
            <w:r w:rsidRPr="00DB4D8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2E0237">
              <w:rPr>
                <w:rFonts w:ascii="Times New Roman" w:hAnsi="Times New Roman"/>
                <w:sz w:val="24"/>
                <w:szCs w:val="24"/>
              </w:rPr>
              <w:t xml:space="preserve">                             0.13                            0.24                            0.35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</w:p>
          <w:p w:rsidR="00D345C2" w:rsidRPr="002E0237" w:rsidRDefault="00D345C2" w:rsidP="00315B5B">
            <w:pPr>
              <w:pStyle w:val="QuestionStyle"/>
            </w:pPr>
          </w:p>
        </w:tc>
      </w:tr>
      <w:tr w:rsidR="005147B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5147B4" w:rsidRPr="001B3341" w:rsidRDefault="005147B4" w:rsidP="00E40D0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9570F" w:rsidRPr="00E6332F" w:rsidRDefault="00E9570F" w:rsidP="00315B5B">
            <w:pPr>
              <w:pStyle w:val="QuestionStyle"/>
              <w:rPr>
                <w:b/>
              </w:rPr>
            </w:pPr>
            <w:r w:rsidRPr="00E6332F">
              <w:rPr>
                <w:b/>
              </w:rPr>
              <w:t>Questions 13 - 15 refer to the following:</w:t>
            </w:r>
          </w:p>
          <w:p w:rsidR="00E9570F" w:rsidRDefault="00E9570F" w:rsidP="00315B5B">
            <w:pPr>
              <w:pStyle w:val="QuestionStyle"/>
            </w:pPr>
            <w:r>
              <w:t xml:space="preserve">A survey of phone ownership in year 8 is summarised in the table below.           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11"/>
              <w:gridCol w:w="2211"/>
              <w:gridCol w:w="2211"/>
              <w:gridCol w:w="2211"/>
            </w:tblGrid>
            <w:tr w:rsidR="00E9570F" w:rsidTr="00AD270F"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Owns phone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Does not own phone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Total</w:t>
                  </w:r>
                </w:p>
              </w:tc>
            </w:tr>
            <w:tr w:rsidR="00E9570F" w:rsidTr="00AD270F"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Male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36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15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51</w:t>
                  </w:r>
                </w:p>
              </w:tc>
            </w:tr>
            <w:tr w:rsidR="00E9570F" w:rsidTr="00AD270F"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Female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42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7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49</w:t>
                  </w:r>
                </w:p>
              </w:tc>
            </w:tr>
            <w:tr w:rsidR="00E9570F" w:rsidTr="00AD270F"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Total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78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22</w:t>
                  </w:r>
                </w:p>
              </w:tc>
              <w:tc>
                <w:tcPr>
                  <w:tcW w:w="2211" w:type="dxa"/>
                  <w:vAlign w:val="center"/>
                </w:tcPr>
                <w:p w:rsidR="00E9570F" w:rsidRDefault="00E9570F" w:rsidP="00315B5B">
                  <w:pPr>
                    <w:pStyle w:val="QuestionStyle"/>
                  </w:pPr>
                  <w:r>
                    <w:t>100</w:t>
                  </w:r>
                </w:p>
              </w:tc>
            </w:tr>
          </w:tbl>
          <w:p w:rsidR="00E9570F" w:rsidRDefault="00E9570F" w:rsidP="00315B5B">
            <w:pPr>
              <w:pStyle w:val="QuestionStyle"/>
            </w:pPr>
          </w:p>
          <w:p w:rsidR="00E9570F" w:rsidRDefault="00E9570F" w:rsidP="00315B5B">
            <w:pPr>
              <w:pStyle w:val="QuestionStyle"/>
            </w:pPr>
            <w:r>
              <w:t>A student is chosen at random from year 8.</w:t>
            </w:r>
          </w:p>
          <w:p w:rsidR="005147B4" w:rsidRPr="00E9570F" w:rsidRDefault="005147B4" w:rsidP="00315B5B">
            <w:pPr>
              <w:pStyle w:val="QuestionStyle"/>
            </w:pPr>
          </w:p>
        </w:tc>
      </w:tr>
      <w:tr w:rsidR="005147B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5147B4" w:rsidRPr="001B3341" w:rsidRDefault="005147B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147B4" w:rsidRDefault="00E9570F" w:rsidP="00315B5B">
            <w:pPr>
              <w:pStyle w:val="QuestionStyle"/>
            </w:pPr>
            <w:r>
              <w:t xml:space="preserve">What </w:t>
            </w:r>
            <w:r w:rsidR="00AD270F">
              <w:t>is the probability that the student is</w:t>
            </w:r>
            <w:r>
              <w:t xml:space="preserve"> female?</w:t>
            </w:r>
          </w:p>
          <w:p w:rsidR="00145E0E" w:rsidRPr="00AD270F" w:rsidRDefault="00145E0E" w:rsidP="00145E0E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145E0E" w:rsidRPr="00136815" w:rsidRDefault="00145E0E" w:rsidP="00145E0E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D270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4158A088" wp14:editId="0013642A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52070</wp:posOffset>
                      </wp:positionV>
                      <wp:extent cx="4362450" cy="114300"/>
                      <wp:effectExtent l="0" t="0" r="19050" b="1905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454440" id="Group 3" o:spid="_x0000_s1026" style="position:absolute;margin-left:30.4pt;margin-top:4.1pt;width:343.5pt;height:9pt;z-index:2517288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GZMQA&#10;AADaAAAADwAAAGRycy9kb3ducmV2LnhtbESPQWvCQBSE70L/w/IKXqRuWtD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3hmT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DtsQA&#10;AADbAAAADwAAAGRycy9kb3ducmV2LnhtbESP0WoCMRRE3wv+Q7iCbzWriMrWKEWRbUsfWvUDLpvb&#10;zdLNzZJEd/XrG0Ho4zAzZ5jVpreNuJAPtWMFk3EGgrh0uuZKwem4f16CCBFZY+OYFFwpwGY9eFph&#10;rl3H33Q5xEokCIccFZgY21zKUBqyGMauJU7ej/MWY5K+ktpjl+C2kdMsm0uLNacFgy1tDZW/h7NV&#10;cPu6XftJLLrZZ2GOu3fz4YvFXKnRsH99ARGpj//hR/tNK5gu4P4l/Q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AA7bEAAAA2wAAAA8AAAAAAAAAAAAAAAAAmAIAAGRycy9k&#10;b3ducmV2LnhtbFBLBQYAAAAABAAEAPUAAACJAwAAAAA=&#10;" filled="f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oGKMcA&#10;AADcAAAADwAAAGRycy9kb3ducmV2LnhtbESPT2vCQBTE70K/w/IEL1I3/mkbo6uI0mIvQm2x10f2&#10;mYRm34bsmsR+ercg9DjMzG+Y5bozpWiodoVlBeNRBII4tbrgTMHX5+tjDMJ5ZI2lZVJwJQfr1UNv&#10;iYm2LX9Qc/SZCBB2CSrIva8SKV2ak0E3shVx8M62NuiDrDOpa2wD3JRyEkXP0mDBYSHHirY5pT/H&#10;i1EQX2Nzak6Ht29653b3e9Avm+FcqUG/2yxAeOr8f/je3msFs6cp/J0JR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aBijHAAAA3AAAAA8AAAAAAAAAAAAAAAAAmAIAAGRy&#10;cy9kb3ducmV2LnhtbFBLBQYAAAAABAAEAPUAAACMAwAAAAA=&#10;" strokecolor="windowText" strokeweight="1pt"/>
                    </v:group>
                  </w:pict>
                </mc:Fallback>
              </mc:AlternateConten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37" type="#_x0000_t75" style="width:15pt;height:27pt" o:ole="">
                  <v:imagedata r:id="rId41" o:title=""/>
                </v:shape>
                <o:OLEObject Type="Embed" ProgID="FXE300.Equation" ShapeID="_x0000_i1037" DrawAspect="Content" ObjectID="_1460096170" r:id="rId4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24" w:dyaOrig="539">
                <v:shape id="_x0000_i1038" type="#_x0000_t75" style="width:21pt;height:27pt" o:ole="">
                  <v:imagedata r:id="rId43" o:title=""/>
                </v:shape>
                <o:OLEObject Type="Embed" ProgID="FXE300.Equation" ShapeID="_x0000_i1038" DrawAspect="Content" ObjectID="_1460096171" r:id="rId4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24" w:dyaOrig="539">
                <v:shape id="_x0000_i1039" type="#_x0000_t75" style="width:21pt;height:27pt" o:ole="">
                  <v:imagedata r:id="rId45" o:title=""/>
                </v:shape>
                <o:OLEObject Type="Embed" ProgID="FXE300.Equation" ShapeID="_x0000_i1039" DrawAspect="Content" ObjectID="_1460096172" r:id="rId46"/>
              </w:objec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Pr="0013681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 w:rsidRP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40" type="#_x0000_t75" style="width:15pt;height:27pt" o:ole="">
                  <v:imagedata r:id="rId47" o:title=""/>
                </v:shape>
                <o:OLEObject Type="Embed" ProgID="FXE300.Equation" ShapeID="_x0000_i1040" DrawAspect="Content" ObjectID="_1460096173" r:id="rId48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AD270F" w:rsidRPr="00AD270F" w:rsidRDefault="00AD270F" w:rsidP="00315B5B">
            <w:pPr>
              <w:pStyle w:val="QuestionStyle"/>
              <w:rPr>
                <w:sz w:val="12"/>
                <w:szCs w:val="12"/>
              </w:rPr>
            </w:pPr>
          </w:p>
        </w:tc>
      </w:tr>
      <w:tr w:rsidR="005147B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5147B4" w:rsidRPr="001B3341" w:rsidRDefault="005147B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147B4" w:rsidRDefault="00E9570F" w:rsidP="00315B5B">
            <w:pPr>
              <w:pStyle w:val="QuestionStyle"/>
            </w:pPr>
            <w:r>
              <w:t>What is the probability that</w:t>
            </w:r>
            <w:r w:rsidR="00AD270F">
              <w:t xml:space="preserve"> the student is </w:t>
            </w:r>
            <w:r>
              <w:t>a male who owns a phone?</w:t>
            </w:r>
          </w:p>
          <w:p w:rsidR="00AD270F" w:rsidRDefault="00AD270F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20BED234" wp14:editId="5392EA28">
                      <wp:simplePos x="0" y="0"/>
                      <wp:positionH relativeFrom="column">
                        <wp:posOffset>2668270</wp:posOffset>
                      </wp:positionH>
                      <wp:positionV relativeFrom="paragraph">
                        <wp:posOffset>74295</wp:posOffset>
                      </wp:positionV>
                      <wp:extent cx="754380" cy="510540"/>
                      <wp:effectExtent l="0" t="0" r="26670" b="2286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105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AD270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BED234" id="Rectangle 8" o:spid="_x0000_s1055" style="position:absolute;margin-left:210.1pt;margin-top:5.85pt;width:59.4pt;height:40.2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" filled="f" strokecolor="black [3213]" strokeweight="1.5pt">
                      <v:textbox>
                        <w:txbxContent>
                          <w:p w:rsidR="00CA0206" w:rsidRPr="009F48CC" w:rsidRDefault="00CA0206" w:rsidP="00AD270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D270F" w:rsidRDefault="00AD270F" w:rsidP="00315B5B">
            <w:pPr>
              <w:pStyle w:val="QuestionStyle"/>
            </w:pPr>
          </w:p>
          <w:p w:rsidR="00AD270F" w:rsidRDefault="00AD270F" w:rsidP="00315B5B">
            <w:pPr>
              <w:pStyle w:val="QuestionStyle"/>
            </w:pPr>
          </w:p>
          <w:p w:rsidR="00EF548F" w:rsidRDefault="00EF548F" w:rsidP="00315B5B">
            <w:pPr>
              <w:pStyle w:val="QuestionStyle"/>
            </w:pPr>
          </w:p>
        </w:tc>
      </w:tr>
      <w:tr w:rsidR="005147B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5147B4" w:rsidRPr="001B3341" w:rsidRDefault="005147B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147B4" w:rsidRDefault="00E9570F" w:rsidP="00315B5B">
            <w:pPr>
              <w:pStyle w:val="QuestionStyle"/>
            </w:pPr>
            <w:r>
              <w:t>What is the probability that</w:t>
            </w:r>
            <w:r w:rsidR="00AD270F">
              <w:t xml:space="preserve"> the student </w:t>
            </w:r>
            <w:r>
              <w:t>own</w:t>
            </w:r>
            <w:r w:rsidR="00AD270F">
              <w:t>s a phone or is</w:t>
            </w:r>
            <w:r>
              <w:t xml:space="preserve"> female, but not both?</w:t>
            </w:r>
          </w:p>
          <w:p w:rsidR="00AD270F" w:rsidRDefault="00AD270F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462DF57F" wp14:editId="6C2FD15D">
                      <wp:simplePos x="0" y="0"/>
                      <wp:positionH relativeFrom="column">
                        <wp:posOffset>2660650</wp:posOffset>
                      </wp:positionH>
                      <wp:positionV relativeFrom="paragraph">
                        <wp:posOffset>66675</wp:posOffset>
                      </wp:positionV>
                      <wp:extent cx="754380" cy="556260"/>
                      <wp:effectExtent l="0" t="0" r="26670" b="15240"/>
                      <wp:wrapNone/>
                      <wp:docPr id="109" name="Rectangle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562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AD270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DF57F" id="Rectangle 109" o:spid="_x0000_s1056" style="position:absolute;margin-left:209.5pt;margin-top:5.25pt;width:59.4pt;height:43.8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" filled="f" strokecolor="black [3213]" strokeweight="1.5pt">
                      <v:textbox>
                        <w:txbxContent>
                          <w:p w:rsidR="00CA0206" w:rsidRPr="009F48CC" w:rsidRDefault="00CA0206" w:rsidP="00AD270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D270F" w:rsidRDefault="00AD270F" w:rsidP="00315B5B">
            <w:pPr>
              <w:pStyle w:val="QuestionStyle"/>
            </w:pPr>
          </w:p>
          <w:p w:rsidR="00AD270F" w:rsidRDefault="00AD270F" w:rsidP="00315B5B">
            <w:pPr>
              <w:pStyle w:val="QuestionStyle"/>
            </w:pPr>
          </w:p>
          <w:p w:rsidR="00EF548F" w:rsidRDefault="00EF548F" w:rsidP="00315B5B">
            <w:pPr>
              <w:pStyle w:val="QuestionStyle"/>
            </w:pPr>
          </w:p>
        </w:tc>
      </w:tr>
      <w:tr w:rsidR="005147B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5147B4" w:rsidRPr="001B3341" w:rsidRDefault="005147B4" w:rsidP="00E40D0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147B4" w:rsidRPr="00E6332F" w:rsidRDefault="00E40D0D" w:rsidP="00315B5B">
            <w:pPr>
              <w:pStyle w:val="QuestionStyle"/>
              <w:rPr>
                <w:b/>
              </w:rPr>
            </w:pPr>
            <w:r w:rsidRPr="00E6332F">
              <w:rPr>
                <w:b/>
              </w:rPr>
              <w:t>Questions 16 - 18 refer to the following:</w:t>
            </w:r>
          </w:p>
          <w:p w:rsidR="006A26AA" w:rsidRDefault="00993680" w:rsidP="00315B5B">
            <w:pPr>
              <w:pStyle w:val="QuestionStyle"/>
            </w:pPr>
            <w:r>
              <w:object w:dxaOrig="1440" w:dyaOrig="1440">
                <v:shape id="_x0000_s1044" type="#_x0000_t75" style="position:absolute;margin-left:134.25pt;margin-top:25.45pt;width:254.05pt;height:178.9pt;z-index:251699712;mso-position-horizontal-relative:text;mso-position-vertical-relative:text">
                  <v:imagedata r:id="rId49" o:title=""/>
                </v:shape>
                <o:OLEObject Type="Embed" ProgID="FXDraw3.Document" ShapeID="_x0000_s1044" DrawAspect="Content" ObjectID="_1460096233" r:id="rId50"/>
              </w:object>
            </w:r>
            <w:r w:rsidR="006A26AA">
              <w:t>The Venn Diagram summarises the number of students from year 8 who represented the school in sport or music.</w:t>
            </w: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</w:p>
          <w:p w:rsidR="006A26AA" w:rsidRDefault="006A26AA" w:rsidP="00315B5B">
            <w:pPr>
              <w:pStyle w:val="QuestionStyle"/>
            </w:pPr>
            <w:r>
              <w:t>A student from year 8 is chosen at random.</w:t>
            </w:r>
          </w:p>
        </w:tc>
      </w:tr>
      <w:tr w:rsidR="00715E5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15E5C" w:rsidRPr="001B3341" w:rsidRDefault="00715E5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5E5C" w:rsidRDefault="00715E5C" w:rsidP="00CA0206">
            <w:pPr>
              <w:pStyle w:val="QuestionStyle"/>
            </w:pPr>
            <w:r>
              <w:t>What is the probability that the student represented in sport?</w:t>
            </w:r>
          </w:p>
          <w:p w:rsidR="00715E5C" w:rsidRPr="00AD270F" w:rsidRDefault="00715E5C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715E5C" w:rsidRPr="00715E5C" w:rsidRDefault="00715E5C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D270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02FC78BC" wp14:editId="2AB08603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56" name="Group 4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999B3B" id="Group 456" o:spid="_x0000_s1026" style="position:absolute;margin-left:16pt;margin-top:.5pt;width:343.5pt;height:9pt;z-index:2517094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EAK8cA&#10;AADcAAAADwAAAGRycy9kb3ducmV2LnhtbESPT2vCQBTE74V+h+UVvBTdtFSTpq4iFYteBP9gr4/s&#10;axKafRuyaxL76buC4HGYmd8w03lvKtFS40rLCl5GEQjizOqScwXHw2qYgHAeWWNlmRRcyMF89vgw&#10;xVTbjnfU7n0uAoRdigoK7+tUSpcVZNCNbE0cvB/bGPRBNrnUDXYBbir5GkUTabDksFBgTZ8FZb/7&#10;s1GQXBJzak/br2/acLf82+p48fyu1OCpX3yA8NT7e/jWXmsFb+M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hACvHAAAA3AAAAA8AAAAAAAAAAAAAAAAAmAIAAGRy&#10;cy9kb3ducmV2LnhtbFBLBQYAAAAABAAEAPUAAACM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6UWcQA&#10;AADcAAAADwAAAGRycy9kb3ducmV2LnhtbERPy2rCQBTdC/2H4RbciJkobU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+lFn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IxwsYA&#10;AADcAAAADwAAAGRycy9kb3ducmV2LnhtbESPQWvCQBSE74L/YXlCL1I3iq0xuopYKvUiaIu9PrLP&#10;JJh9G7LbJPrr3UKhx2FmvmGW686UoqHaFZYVjEcRCOLU6oIzBV+f788xCOeRNZaWScGNHKxX/d4S&#10;E21bPlJz8pkIEHYJKsi9rxIpXZqTQTeyFXHwLrY26IOsM6lrbAPclHISRa/SYMFhIceKtjml19OP&#10;URDfYnNuzofdN+25fbsf9GwznCv1NOg2CxCeOv8f/mt/aAXTlzn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Ixws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RS4sMA&#10;AADcAAAADwAAAGRycy9kb3ducmV2LnhtbERPTWvCQBC9F/wPywi9lLqxFI1pNiKWlnoRTMVeh+yY&#10;BLOzIbtNYn999yB4fLzvdD2aRvTUudqygvksAkFcWF1zqeD4/fEcg3AeWWNjmRRcycE6mzykmGg7&#10;8IH63JcihLBLUEHlfZtI6YqKDLqZbYkDd7adQR9gV0rd4RDCTSNfomghDdYcGipsaVtRccl/jYL4&#10;GptTf9p//tCOh/e/vV5unlZKPU7HzRsIT6O/i2/uL63gdRHmhzPh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RS4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15E5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55A98D27">
                <v:shape id="_x0000_i1041" type="#_x0000_t75" style="width:15pt;height:27pt" o:ole="">
                  <v:imagedata r:id="rId51" o:title=""/>
                </v:shape>
                <o:OLEObject Type="Embed" ProgID="FXE300.Equation" ShapeID="_x0000_i1041" DrawAspect="Content" ObjectID="_1460096174" r:id="rId5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15E5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6499023C">
                <v:shape id="_x0000_i1042" type="#_x0000_t75" style="width:15pt;height:27pt" o:ole="">
                  <v:imagedata r:id="rId53" o:title=""/>
                </v:shape>
                <o:OLEObject Type="Embed" ProgID="FXE300.Equation" ShapeID="_x0000_i1042" DrawAspect="Content" ObjectID="_1460096175" r:id="rId5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15E5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5CF7954E">
                <v:shape id="_x0000_i1043" type="#_x0000_t75" style="width:15pt;height:27pt" o:ole="">
                  <v:imagedata r:id="rId55" o:title=""/>
                </v:shape>
                <o:OLEObject Type="Embed" ProgID="FXE300.Equation" ShapeID="_x0000_i1043" DrawAspect="Content" ObjectID="_1460096176" r:id="rId56"/>
              </w:object>
            </w:r>
            <w:r w:rsidRPr="00715E5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715E5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 w14:anchorId="2127C58D">
                <v:shape id="_x0000_i1044" type="#_x0000_t75" style="width:9pt;height:27pt" o:ole="">
                  <v:imagedata r:id="rId57" o:title=""/>
                </v:shape>
                <o:OLEObject Type="Embed" ProgID="FXE300.Equation" ShapeID="_x0000_i1044" DrawAspect="Content" ObjectID="_1460096177" r:id="rId58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715E5C" w:rsidRPr="00AD270F" w:rsidRDefault="00715E5C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715E5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15E5C" w:rsidRPr="001B3341" w:rsidRDefault="00715E5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5E5C" w:rsidRDefault="00715E5C" w:rsidP="00315B5B">
            <w:pPr>
              <w:pStyle w:val="QuestionStyle"/>
            </w:pPr>
            <w:r>
              <w:t>What is the probability that the student represented in sport and music?</w:t>
            </w:r>
            <w:r w:rsidRPr="0013023C">
              <w:t xml:space="preserve"> </w:t>
            </w:r>
          </w:p>
          <w:p w:rsidR="00EF548F" w:rsidRDefault="00EF548F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4D22E192" wp14:editId="4E348524">
                      <wp:simplePos x="0" y="0"/>
                      <wp:positionH relativeFrom="column">
                        <wp:posOffset>2797810</wp:posOffset>
                      </wp:positionH>
                      <wp:positionV relativeFrom="paragraph">
                        <wp:posOffset>106680</wp:posOffset>
                      </wp:positionV>
                      <wp:extent cx="754380" cy="518160"/>
                      <wp:effectExtent l="0" t="0" r="26670" b="15240"/>
                      <wp:wrapNone/>
                      <wp:docPr id="125" name="Rectangl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181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AD270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22E192" id="Rectangle 125" o:spid="_x0000_s1057" style="position:absolute;margin-left:220.3pt;margin-top:8.4pt;width:59.4pt;height:40.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" filled="f" strokecolor="black [3213]" strokeweight="1.5pt">
                      <v:textbox>
                        <w:txbxContent>
                          <w:p w:rsidR="00CA0206" w:rsidRPr="009F48CC" w:rsidRDefault="00CA0206" w:rsidP="00AD270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15E5C" w:rsidRDefault="00715E5C" w:rsidP="00315B5B">
            <w:pPr>
              <w:pStyle w:val="QuestionStyle"/>
            </w:pPr>
          </w:p>
          <w:p w:rsidR="00715E5C" w:rsidRDefault="00715E5C" w:rsidP="00315B5B">
            <w:pPr>
              <w:pStyle w:val="QuestionStyle"/>
            </w:pPr>
          </w:p>
          <w:p w:rsidR="00715E5C" w:rsidRDefault="00715E5C" w:rsidP="00315B5B">
            <w:pPr>
              <w:pStyle w:val="QuestionStyle"/>
            </w:pPr>
          </w:p>
        </w:tc>
      </w:tr>
      <w:tr w:rsidR="00715E5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15E5C" w:rsidRPr="001B3341" w:rsidRDefault="00715E5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5E5C" w:rsidRDefault="00715E5C" w:rsidP="00315B5B">
            <w:pPr>
              <w:pStyle w:val="QuestionStyle"/>
            </w:pPr>
            <w:r>
              <w:t>What is the probability that the student represented in sport or music or both?</w:t>
            </w:r>
          </w:p>
          <w:p w:rsidR="00EF548F" w:rsidRDefault="00EF548F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6167C947" wp14:editId="65A19F07">
                      <wp:simplePos x="0" y="0"/>
                      <wp:positionH relativeFrom="column">
                        <wp:posOffset>2797810</wp:posOffset>
                      </wp:positionH>
                      <wp:positionV relativeFrom="paragraph">
                        <wp:posOffset>137160</wp:posOffset>
                      </wp:positionV>
                      <wp:extent cx="754380" cy="518160"/>
                      <wp:effectExtent l="0" t="0" r="26670" b="15240"/>
                      <wp:wrapNone/>
                      <wp:docPr id="126" name="Rectangle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181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AD270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67C947" id="Rectangle 126" o:spid="_x0000_s1058" style="position:absolute;margin-left:220.3pt;margin-top:10.8pt;width:59.4pt;height:40.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" filled="f" strokecolor="black [3213]" strokeweight="1.5pt">
                      <v:textbox>
                        <w:txbxContent>
                          <w:p w:rsidR="00CA0206" w:rsidRPr="009F48CC" w:rsidRDefault="00CA0206" w:rsidP="00AD270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15E5C" w:rsidRDefault="00715E5C" w:rsidP="00315B5B">
            <w:pPr>
              <w:pStyle w:val="QuestionStyle"/>
            </w:pPr>
          </w:p>
          <w:p w:rsidR="00715E5C" w:rsidRDefault="00715E5C" w:rsidP="00315B5B">
            <w:pPr>
              <w:pStyle w:val="QuestionStyle"/>
            </w:pPr>
          </w:p>
          <w:p w:rsidR="00715E5C" w:rsidRDefault="00715E5C" w:rsidP="00315B5B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59"/>
          <w:footerReference w:type="default" r:id="rId60"/>
          <w:headerReference w:type="first" r:id="rId61"/>
          <w:footerReference w:type="first" r:id="rId62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B64059">
        <w:trPr>
          <w:cantSplit/>
          <w:trHeight w:val="851"/>
        </w:trPr>
        <w:tc>
          <w:tcPr>
            <w:tcW w:w="1419" w:type="dxa"/>
            <w:gridSpan w:val="2"/>
            <w:shd w:val="clear" w:color="auto" w:fill="DAE7F6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53748" w:rsidRPr="00325745" w:rsidRDefault="00F109AA" w:rsidP="00F109A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CCC5BDFC4BD943F789A4CCA0F2D5A4B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B22BD8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Further Probability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</w:t>
            </w:r>
            <w:r w:rsidR="00247738">
              <w:rPr>
                <w:rFonts w:asciiTheme="majorHAnsi" w:hAnsiTheme="majorHAnsi"/>
                <w:i/>
                <w:sz w:val="24"/>
                <w:szCs w:val="24"/>
              </w:rPr>
              <w:t>(es)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D51F7" w:rsidRDefault="00247738" w:rsidP="00315B5B">
            <w:pPr>
              <w:pStyle w:val="QuestionStyle"/>
            </w:pPr>
            <w:r>
              <w:t>An event which is impossible would have a probability of:</w:t>
            </w:r>
          </w:p>
          <w:p w:rsidR="00247738" w:rsidRPr="00247738" w:rsidRDefault="00247738" w:rsidP="00247738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47738" w:rsidRPr="00247738" w:rsidRDefault="00247738" w:rsidP="00247738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056" behindDoc="0" locked="0" layoutInCell="1" allowOverlap="1" wp14:anchorId="6A69AADE" wp14:editId="72CCF6D0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FB94B5" id="Group 28" o:spid="_x0000_s1026" style="position:absolute;margin-left:16pt;margin-top:.5pt;width:343.5pt;height:9pt;z-index:2516290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0.1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0.5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247738" w:rsidRPr="00247738" w:rsidRDefault="00247738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F76BEF" w:rsidP="00315B5B">
            <w:pPr>
              <w:pStyle w:val="QuestionStyle"/>
            </w:pPr>
            <w:r>
              <w:t>A bag contains 10 tickets, numbered 1 to 10.</w:t>
            </w:r>
          </w:p>
          <w:p w:rsidR="00F76BEF" w:rsidRDefault="00F76BEF" w:rsidP="00315B5B">
            <w:pPr>
              <w:pStyle w:val="QuestionStyle"/>
            </w:pPr>
            <w:r>
              <w:t>Which of these events would have a probability of 0.5?</w:t>
            </w:r>
          </w:p>
          <w:p w:rsidR="00F76BEF" w:rsidRPr="00F76BEF" w:rsidRDefault="00F76BEF" w:rsidP="00F76B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76BEF" w:rsidRPr="00F76BEF" w:rsidRDefault="00F76BEF" w:rsidP="00F76BEF">
            <w:pPr>
              <w:rPr>
                <w:rFonts w:ascii="Times New Roman" w:hAnsi="Times New Roman"/>
                <w:sz w:val="24"/>
                <w:szCs w:val="24"/>
              </w:rPr>
            </w:pPr>
            <w:r w:rsidRPr="00F76BE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0080" behindDoc="0" locked="0" layoutInCell="1" allowOverlap="1" wp14:anchorId="3C25868B" wp14:editId="06A75B71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CF6FC4" id="Group 34" o:spid="_x0000_s1026" style="position:absolute;margin-left:18.8pt;margin-top:.9pt;width:13.5pt;height:74.4pt;z-index:25163008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Qf08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B/T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V1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5Fdb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PNs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Fzzb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F76BEF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1.</w:t>
            </w:r>
          </w:p>
          <w:p w:rsidR="00F76BEF" w:rsidRPr="00F76BEF" w:rsidRDefault="00F76BEF" w:rsidP="00F76B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76BEF" w:rsidRPr="00F76BEF" w:rsidRDefault="00F76BEF" w:rsidP="00F76BEF">
            <w:pPr>
              <w:rPr>
                <w:rFonts w:ascii="Times New Roman" w:hAnsi="Times New Roman"/>
                <w:sz w:val="24"/>
                <w:szCs w:val="24"/>
              </w:rPr>
            </w:pPr>
            <w:r w:rsidRPr="00F76BE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number less than 9.</w:t>
            </w:r>
          </w:p>
          <w:p w:rsidR="00F76BEF" w:rsidRPr="00F76BEF" w:rsidRDefault="00F76BEF" w:rsidP="00F76B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76BEF" w:rsidRPr="00F76BEF" w:rsidRDefault="00F76BEF" w:rsidP="00F76BEF">
            <w:pPr>
              <w:rPr>
                <w:rFonts w:ascii="Times New Roman" w:hAnsi="Times New Roman"/>
                <w:sz w:val="24"/>
                <w:szCs w:val="24"/>
              </w:rPr>
            </w:pPr>
            <w:r w:rsidRPr="00F76BE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an even number.</w:t>
            </w:r>
          </w:p>
          <w:p w:rsidR="00F76BEF" w:rsidRPr="00F76BEF" w:rsidRDefault="00F76BEF" w:rsidP="00F76B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76BEF" w:rsidRPr="00F76BEF" w:rsidRDefault="00F76BEF" w:rsidP="00F76BEF">
            <w:pPr>
              <w:rPr>
                <w:rFonts w:ascii="Times New Roman" w:hAnsi="Times New Roman"/>
                <w:sz w:val="24"/>
                <w:szCs w:val="24"/>
              </w:rPr>
            </w:pPr>
            <w:r w:rsidRPr="00F76BE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number less than 5.</w:t>
            </w:r>
          </w:p>
          <w:p w:rsidR="00F76BEF" w:rsidRPr="00F76BEF" w:rsidRDefault="00F76BEF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76BEF" w:rsidRDefault="00F76BEF" w:rsidP="00315B5B">
            <w:pPr>
              <w:pStyle w:val="QuestionStyle"/>
            </w:pPr>
            <w:r>
              <w:t>A bag contains 1 red, 2 blue and 7 white marbles.</w:t>
            </w:r>
          </w:p>
          <w:p w:rsidR="00F76BEF" w:rsidRDefault="00F76BEF" w:rsidP="00315B5B">
            <w:pPr>
              <w:pStyle w:val="QuestionStyle"/>
            </w:pPr>
            <w:r>
              <w:t>What is the probability of drawing a white marble?</w:t>
            </w:r>
          </w:p>
          <w:p w:rsidR="00F76BEF" w:rsidRPr="00247738" w:rsidRDefault="00F76BEF" w:rsidP="00F76BEF">
            <w:pPr>
              <w:rPr>
                <w:rFonts w:ascii="Times New Roman" w:hAnsi="Times New Roman"/>
                <w:sz w:val="16"/>
                <w:szCs w:val="16"/>
              </w:rPr>
            </w:pPr>
            <w:r>
              <w:t xml:space="preserve"> </w:t>
            </w:r>
          </w:p>
          <w:p w:rsidR="00F76BEF" w:rsidRPr="00247738" w:rsidRDefault="00F76BEF" w:rsidP="00F76BEF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104" behindDoc="0" locked="0" layoutInCell="1" allowOverlap="1" wp14:anchorId="5D6BA277" wp14:editId="054493B7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00C489" id="Group 42" o:spid="_x0000_s1026" style="position:absolute;margin-left:16pt;margin-top:.5pt;width:343.5pt;height:9pt;z-index:2516311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0.1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0.2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0.3                              0.7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325745" w:rsidRPr="00F76BEF" w:rsidRDefault="00325745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126B8B" w:rsidP="00315B5B">
            <w:pPr>
              <w:pStyle w:val="QuestionStyle"/>
            </w:pPr>
            <w:r>
              <w:t>Cameron flipped a coin 15</w:t>
            </w:r>
            <w:r w:rsidRPr="00126B8B">
              <w:t xml:space="preserve"> times and each time a tail showed. What is the probability that </w:t>
            </w:r>
            <w:r>
              <w:t>a tail will show on the 16</w:t>
            </w:r>
            <w:r w:rsidRPr="00126B8B">
              <w:rPr>
                <w:vertAlign w:val="superscript"/>
              </w:rPr>
              <w:t>th</w:t>
            </w:r>
            <w:r>
              <w:t xml:space="preserve"> </w:t>
            </w:r>
            <w:r w:rsidRPr="00126B8B">
              <w:t>toss?</w:t>
            </w:r>
          </w:p>
          <w:p w:rsidR="00126B8B" w:rsidRDefault="00126B8B" w:rsidP="00315B5B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32128" behindDoc="0" locked="0" layoutInCell="1" allowOverlap="1" wp14:anchorId="32E376D9" wp14:editId="5B53327B">
                      <wp:simplePos x="0" y="0"/>
                      <wp:positionH relativeFrom="column">
                        <wp:posOffset>4430395</wp:posOffset>
                      </wp:positionH>
                      <wp:positionV relativeFrom="paragraph">
                        <wp:posOffset>111125</wp:posOffset>
                      </wp:positionV>
                      <wp:extent cx="478155" cy="678180"/>
                      <wp:effectExtent l="0" t="0" r="17145" b="2667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3" name="Rectangle 5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6B8B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6B8B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E376D9" id="Group 52" o:spid="_x0000_s1059" style="position:absolute;margin-left:348.85pt;margin-top:8.75pt;width:37.65pt;height:53.4pt;z-index:2516321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">
                      <v:rect id="Rectangle 53" o:spid="_x0000_s1060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WNh8IA&#10;AADbAAAADwAAAGRycy9kb3ducmV2LnhtbESPQWsCMRSE74X+h/AK3mrWiqVdjVKsBT1WC15fk+fu&#10;4r6XJUl1+++NIHgcZuYbZrbouVUnCrHxYmA0LECRWO8aqQz87L6e30DFhOKw9UIG/inCYv74MMPS&#10;+bN802mbKpUhEks0UKfUlVpHWxNjHPqOJHsHHxhTlqHSLuA5w7nVL0XxqhkbyQs1drSsyR63f2xg&#10;uVmxZbtmfRyNXdq//7rPfTBm8NR/TEEl6tM9fGuvnYHJGK5f8g/Q8w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Y2HwgAAANs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126B8B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54" o:spid="_x0000_s1061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V88IA&#10;AADbAAAADwAAAGRycy9kb3ducmV2LnhtbESPX2sCMRDE3wv9DmELfas5+0fq1ShFW9BHteDrmmzv&#10;Dm83RxL1+u2NIPRxmJnfMJNZz606UYiNFwPDQQGKxHrXSGXgZ/v99A4qJhSHrRcy8EcRZtP7uwmW&#10;zp9lTadNqlSGSCzRQJ1SV2odbU2MceA7kuz9+sCYsgyVdgHPGc6tfi6KkWZsJC/U2NG8JnvYHNnA&#10;fPXFlu2S9WH44tJuvHeLXTDm8aH//ACVqE//4Vt76Qy8vcL1S/4Ben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vBXzwgAAANs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126B8B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55" o:spid="_x0000_s1062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nJMIAAADbAAAADwAAAGRycy9kb3ducmV2LnhtbESPQWvCQBSE74L/YXlCb2ZTwSKpq1hB&#10;7dXYHnp7ZJ/ZYPZt2N2Y9N93hYLHYWa+Ydbb0bbiTj40jhW8ZjkI4srphmsFX5fDfAUiRGSNrWNS&#10;8EsBtpvpZI2FdgOf6V7GWiQIhwIVmBi7QspQGbIYMtcRJ+/qvMWYpK+l9jgkuG3lIs/fpMWG04LB&#10;jvaGqlvZWwU//Uf0p4vcDeW4P5rFoa16963Uy2zcvYOINMZn+L/9qRUsl/D4kn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jnJMIAAADbAAAADwAAAAAAAAAAAAAA&#10;AAChAgAAZHJzL2Rvd25yZXYueG1sUEsFBgAAAAAEAAQA+QAAAJADAAAAAA==&#10;" strokecolor="black [3213]" strokeweight="1.5pt"/>
                    </v:group>
                  </w:pict>
                </mc:Fallback>
              </mc:AlternateContent>
            </w:r>
          </w:p>
          <w:p w:rsidR="00126B8B" w:rsidRDefault="00126B8B" w:rsidP="00315B5B">
            <w:pPr>
              <w:pStyle w:val="QuestionStyle"/>
            </w:pPr>
          </w:p>
          <w:p w:rsidR="00126B8B" w:rsidRDefault="00126B8B" w:rsidP="00315B5B">
            <w:pPr>
              <w:pStyle w:val="QuestionStyle"/>
            </w:pPr>
          </w:p>
          <w:p w:rsidR="00126B8B" w:rsidRDefault="00126B8B" w:rsidP="00315B5B">
            <w:pPr>
              <w:pStyle w:val="QuestionStyle"/>
            </w:pPr>
          </w:p>
          <w:p w:rsidR="00126B8B" w:rsidRPr="00126B8B" w:rsidRDefault="00126B8B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26B8B" w:rsidRDefault="00126B8B" w:rsidP="00126B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Zoe</w:t>
            </w:r>
            <w:r w:rsidR="00FF6341">
              <w:rPr>
                <w:rFonts w:ascii="Times New Roman" w:hAnsi="Times New Roman"/>
                <w:sz w:val="24"/>
                <w:szCs w:val="24"/>
              </w:rPr>
              <w:t>’s toolbox contains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12 screwdrivers, 10 spanners and 3</w:t>
            </w:r>
            <w:r w:rsidR="00FF6341">
              <w:rPr>
                <w:rFonts w:ascii="Times New Roman" w:hAnsi="Times New Roman"/>
                <w:sz w:val="24"/>
                <w:szCs w:val="24"/>
              </w:rPr>
              <w:t xml:space="preserve"> saws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126B8B" w:rsidRDefault="002F5528" w:rsidP="00126B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3152" behindDoc="0" locked="0" layoutInCell="1" allowOverlap="1" wp14:anchorId="21C475BF" wp14:editId="08E5EACB">
                      <wp:simplePos x="0" y="0"/>
                      <wp:positionH relativeFrom="column">
                        <wp:posOffset>4443730</wp:posOffset>
                      </wp:positionH>
                      <wp:positionV relativeFrom="paragraph">
                        <wp:posOffset>31115</wp:posOffset>
                      </wp:positionV>
                      <wp:extent cx="478155" cy="678180"/>
                      <wp:effectExtent l="0" t="0" r="17145" b="2667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2" name="Rectangle 6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F5528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Rectangle 6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F552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Straight Connector 6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C475BF" id="Group 61" o:spid="_x0000_s1063" style="position:absolute;margin-left:349.9pt;margin-top:2.45pt;width:37.65pt;height:53.4pt;z-index:25163315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">
                      <v:rect id="Rectangle 62" o:spid="_x0000_s1064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XiocEA&#10;AADbAAAADwAAAGRycy9kb3ducmV2LnhtbESPQWsCMRSE74X+h/AKvdWsFqRdjSJWwR7Vgtdn8txd&#10;3PeyJKmu/94UhB6HmfmGmc57btWFQmy8GBgOClAk1rtGKgM/+/XbB6iYUBy2XsjAjSLMZ89PUyyd&#10;v8qWLrtUqQyRWKKBOqWu1DramhjjwHck2Tv5wJiyDJV2Aa8Zzq0eFcVYMzaSF2rsaFmTPe9+2cDy&#10;e8WW7Yb1efju0uHz6L4OwZjXl34xAZWoT//hR3vjDIxH8Pcl/wA9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14qHBAAAA2wAAAA8AAAAAAAAAAAAAAAAAmAIAAGRycy9kb3du&#10;cmV2LnhtbFBLBQYAAAAABAAEAPUAAACGAwAAAAA=&#10;" filled="f" strokecolor="black [3213]" strokeweight="1.5pt">
                        <v:textbox inset="0,0,0,0">
                          <w:txbxContent>
                            <w:p w:rsidR="00CA0206" w:rsidRPr="009F48CC" w:rsidRDefault="00CA0206" w:rsidP="002F5528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63" o:spid="_x0000_s1065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HOsEA&#10;AADbAAAADwAAAGRycy9kb3ducmV2LnhtbESPQWsCMRSE70L/Q3iF3jRrBbGrUcRasMdqweszee4u&#10;7ntZkqjbf98UCh6HmfmGWax6btWNQmy8GBiPClAk1rtGKgPfh4/hDFRMKA5bL2TghyKslk+DBZbO&#10;3+WLbvtUqQyRWKKBOqWu1DramhjjyHck2Tv7wJiyDJV2Ae8Zzq1+LYqpZmwkL9TY0aYme9lf2cDm&#10;c8uW7Y71ZTxx6fh2cu/HYMzLc7+eg0rUp0f4v71zBqYT+PuSf4B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5RzrBAAAA2wAAAA8AAAAAAAAAAAAAAAAAmAIAAGRycy9kb3du&#10;cmV2LnhtbFBLBQYAAAAABAAEAPUAAACGAwAAAAA=&#10;" filled="f" strokecolor="black [3213]" strokeweight="1.5pt">
                        <v:textbox inset="0,0,0,0">
                          <w:txbxContent>
                            <w:p w:rsidR="00CA0206" w:rsidRPr="009F48CC" w:rsidRDefault="00CA0206" w:rsidP="002F5528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64" o:spid="_x0000_s1066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iIAsIAAADbAAAADwAAAGRycy9kb3ducmV2LnhtbESPQYvCMBSE7wv+h/CEva2psohUo6ig&#10;7nXr7sHbo3k2xealJKmt/94sLHgcZuYbZrUZbCPu5EPtWMF0koEgLp2uuVLwcz58LECEiKyxcUwK&#10;HhRgsx69rTDXrudvuhexEgnCIUcFJsY2lzKUhiyGiWuJk3d13mJM0ldSe+wT3DZylmVzabHmtGCw&#10;pb2h8lZ0VsGl20V/OsttXwz7o5kdmrJzv0q9j4ftEkSkIb7C/+0vrWD+CX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uiIAsIAAADbAAAADwAAAAAAAAAAAAAA&#10;AAChAgAAZHJzL2Rvd25yZXYueG1sUEsFBgAAAAAEAAQA+QAAAJADAAAAAA==&#10;" strokecolor="black [3213]" strokeweight="1.5pt"/>
                    </v:group>
                  </w:pict>
                </mc:Fallback>
              </mc:AlternateContent>
            </w:r>
            <w:r w:rsidR="00126B8B">
              <w:rPr>
                <w:rFonts w:ascii="Times New Roman" w:hAnsi="Times New Roman"/>
                <w:sz w:val="24"/>
                <w:szCs w:val="24"/>
              </w:rPr>
              <w:t>Zoe picks a single tool from the toolbox at random.</w:t>
            </w:r>
          </w:p>
          <w:p w:rsidR="00325745" w:rsidRDefault="00126B8B" w:rsidP="00315B5B">
            <w:pPr>
              <w:pStyle w:val="QuestionStyle"/>
            </w:pPr>
            <w:r>
              <w:t>What is the probability that it is not a screwdriver?</w:t>
            </w:r>
          </w:p>
          <w:p w:rsidR="00126B8B" w:rsidRDefault="00126B8B" w:rsidP="00315B5B">
            <w:pPr>
              <w:pStyle w:val="QuestionStyle"/>
            </w:pPr>
          </w:p>
          <w:p w:rsidR="00126B8B" w:rsidRDefault="00126B8B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2F5528" w:rsidP="00315B5B">
            <w:pPr>
              <w:pStyle w:val="QuestionStyle"/>
            </w:pPr>
            <w:r>
              <w:t>Duane has 90 songs by female artists, 135 songs by male artists and 7</w:t>
            </w:r>
            <w:r w:rsidR="00242F24">
              <w:t xml:space="preserve">5 songs by groups on his </w:t>
            </w:r>
            <w:r>
              <w:t xml:space="preserve">phone. </w:t>
            </w:r>
          </w:p>
          <w:p w:rsidR="002F5528" w:rsidRDefault="002F5528" w:rsidP="00315B5B">
            <w:pPr>
              <w:pStyle w:val="QuestionStyle"/>
            </w:pPr>
            <w:r>
              <w:t>He chooses one song at random to play.</w:t>
            </w:r>
          </w:p>
          <w:p w:rsidR="002F5528" w:rsidRDefault="002F5528" w:rsidP="00315B5B">
            <w:pPr>
              <w:pStyle w:val="QuestionStyle"/>
            </w:pPr>
            <w:r>
              <w:t>What is the probability (as a decimal) that it is by a group?</w:t>
            </w:r>
          </w:p>
          <w:p w:rsidR="002F5528" w:rsidRDefault="002F5528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776D2F61" wp14:editId="32BFA0F0">
                      <wp:simplePos x="0" y="0"/>
                      <wp:positionH relativeFrom="column">
                        <wp:posOffset>1969135</wp:posOffset>
                      </wp:positionH>
                      <wp:positionV relativeFrom="paragraph">
                        <wp:posOffset>116205</wp:posOffset>
                      </wp:positionV>
                      <wp:extent cx="847725" cy="373380"/>
                      <wp:effectExtent l="0" t="0" r="28575" b="2667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2F5528" w:rsidRDefault="00CA0206" w:rsidP="002F5528">
                                  <w:pP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t xml:space="preserve">  </w:t>
                                  </w:r>
                                  <w:r w:rsidRPr="002F5528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6D2F61" id="Rectangle 4" o:spid="_x0000_s1067" style="position:absolute;margin-left:155.05pt;margin-top:9.15pt;width:66.75pt;height:29.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" filled="f" strokecolor="black [3213]" strokeweight="1.5pt">
                      <v:textbox>
                        <w:txbxContent>
                          <w:p w:rsidR="00CA0206" w:rsidRPr="002F5528" w:rsidRDefault="00CA0206" w:rsidP="002F5528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Pr="002F5528"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F5528" w:rsidRDefault="002F5528" w:rsidP="00315B5B">
            <w:pPr>
              <w:pStyle w:val="QuestionStyle"/>
            </w:pPr>
          </w:p>
          <w:p w:rsidR="002F5528" w:rsidRDefault="002F5528" w:rsidP="00315B5B">
            <w:pPr>
              <w:pStyle w:val="QuestionStyle"/>
            </w:pPr>
          </w:p>
        </w:tc>
      </w:tr>
      <w:tr w:rsidR="002E023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E0237" w:rsidRPr="001B3341" w:rsidRDefault="002E0237" w:rsidP="002E0237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E0237" w:rsidRPr="00E6332F" w:rsidRDefault="00E40D0D" w:rsidP="00315B5B">
            <w:pPr>
              <w:pStyle w:val="QuestionStyle"/>
              <w:rPr>
                <w:b/>
              </w:rPr>
            </w:pPr>
            <w:r w:rsidRPr="00E6332F">
              <w:rPr>
                <w:b/>
              </w:rPr>
              <w:t>Questions 7 - 9</w:t>
            </w:r>
            <w:r w:rsidR="002E0237" w:rsidRPr="00E6332F">
              <w:rPr>
                <w:b/>
              </w:rPr>
              <w:t xml:space="preserve"> refer to the following.</w:t>
            </w:r>
          </w:p>
          <w:p w:rsidR="002E0237" w:rsidRDefault="002E0237" w:rsidP="00315B5B">
            <w:pPr>
              <w:pStyle w:val="QuestionStyle"/>
            </w:pPr>
            <w:r>
              <w:t xml:space="preserve">The table shows the jobs held by the production staff in a Computer Games company. </w:t>
            </w:r>
          </w:p>
          <w:tbl>
            <w:tblPr>
              <w:tblW w:w="7003" w:type="dxa"/>
              <w:tblInd w:w="1152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59"/>
              <w:gridCol w:w="3544"/>
            </w:tblGrid>
            <w:tr w:rsidR="00393CC1" w:rsidRPr="002E0237" w:rsidTr="00393CC1">
              <w:trPr>
                <w:trHeight w:val="300"/>
              </w:trPr>
              <w:tc>
                <w:tcPr>
                  <w:tcW w:w="3459" w:type="dxa"/>
                  <w:shd w:val="clear" w:color="auto" w:fill="A3E7FF"/>
                  <w:noWrap/>
                </w:tcPr>
                <w:p w:rsidR="00393CC1" w:rsidRPr="00393CC1" w:rsidRDefault="00393CC1" w:rsidP="00393CC1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393CC1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Job</w:t>
                  </w:r>
                </w:p>
              </w:tc>
              <w:tc>
                <w:tcPr>
                  <w:tcW w:w="3544" w:type="dxa"/>
                  <w:shd w:val="clear" w:color="auto" w:fill="A3E7FF"/>
                  <w:noWrap/>
                </w:tcPr>
                <w:p w:rsidR="00393CC1" w:rsidRPr="00393CC1" w:rsidRDefault="00393CC1" w:rsidP="00393CC1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393CC1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Number of staff</w:t>
                  </w:r>
                </w:p>
              </w:tc>
            </w:tr>
            <w:tr w:rsidR="002E0237" w:rsidRPr="002E0237" w:rsidTr="00393CC1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E0237" w:rsidRPr="002E0237" w:rsidRDefault="00D07F81" w:rsidP="00393CC1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Animators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E0237" w:rsidRPr="002E0237" w:rsidRDefault="00393CC1" w:rsidP="00393CC1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40</w:t>
                  </w:r>
                </w:p>
              </w:tc>
            </w:tr>
            <w:tr w:rsidR="002E0237" w:rsidRPr="002E0237" w:rsidTr="00393CC1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E0237" w:rsidRPr="002E0237" w:rsidRDefault="00E40D0D" w:rsidP="00393CC1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D</w:t>
                  </w:r>
                  <w:r w:rsidR="002E0237" w:rsidRPr="002E0237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esigners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E0237" w:rsidRPr="002E0237" w:rsidRDefault="00393CC1" w:rsidP="00393CC1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20</w:t>
                  </w:r>
                </w:p>
              </w:tc>
            </w:tr>
            <w:tr w:rsidR="002E0237" w:rsidRPr="002E0237" w:rsidTr="00393CC1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E0237" w:rsidRPr="002E0237" w:rsidRDefault="00D07F81" w:rsidP="00D07F81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</w:t>
                  </w:r>
                  <w:r w:rsidR="002E0237" w:rsidRPr="002E0237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rogrammers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E0237" w:rsidRPr="002E0237" w:rsidRDefault="00393CC1" w:rsidP="00393CC1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50</w:t>
                  </w:r>
                </w:p>
              </w:tc>
            </w:tr>
            <w:tr w:rsidR="002E0237" w:rsidRPr="002E0237" w:rsidTr="00393CC1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E0237" w:rsidRPr="002E0237" w:rsidRDefault="002E0237" w:rsidP="00393CC1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E0237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Other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E0237" w:rsidRPr="002E0237" w:rsidRDefault="00393CC1" w:rsidP="00393CC1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</w:t>
                  </w:r>
                </w:p>
              </w:tc>
            </w:tr>
            <w:tr w:rsidR="002E0237" w:rsidRPr="002E0237" w:rsidTr="00393CC1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E0237" w:rsidRPr="002E0237" w:rsidRDefault="002E0237" w:rsidP="00393CC1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E0237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Total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E0237" w:rsidRPr="002E0237" w:rsidRDefault="00393CC1" w:rsidP="00393CC1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120</w:t>
                  </w:r>
                </w:p>
              </w:tc>
            </w:tr>
          </w:tbl>
          <w:p w:rsidR="002E0237" w:rsidRPr="00D07F81" w:rsidRDefault="002E0237" w:rsidP="00315B5B">
            <w:pPr>
              <w:pStyle w:val="QuestionStyle"/>
            </w:pPr>
          </w:p>
          <w:p w:rsidR="00D07F81" w:rsidRDefault="00D07F81" w:rsidP="00315B5B">
            <w:pPr>
              <w:pStyle w:val="QuestionStyle"/>
            </w:pPr>
            <w:r>
              <w:t>A member of the production staff is chosen at random to attend a meeting.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3CC1" w:rsidRDefault="00393CC1" w:rsidP="00315B5B">
            <w:pPr>
              <w:pStyle w:val="QuestionStyle"/>
            </w:pPr>
            <w:r>
              <w:t>What is the probab</w:t>
            </w:r>
            <w:r w:rsidR="00E40D0D">
              <w:t>ility that they are not a d</w:t>
            </w:r>
            <w:r>
              <w:t>esigner?</w:t>
            </w:r>
          </w:p>
          <w:p w:rsidR="00393CC1" w:rsidRPr="00393CC1" w:rsidRDefault="00393CC1" w:rsidP="00393CC1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393CC1" w:rsidRPr="00393CC1" w:rsidRDefault="00393CC1" w:rsidP="00393CC1">
            <w:pPr>
              <w:rPr>
                <w:rFonts w:ascii="Times New Roman" w:hAnsi="Times New Roman"/>
                <w:sz w:val="24"/>
                <w:szCs w:val="24"/>
              </w:rPr>
            </w:pPr>
            <w:r w:rsidRPr="00393CC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200" behindDoc="0" locked="0" layoutInCell="1" allowOverlap="1" wp14:anchorId="7C8DE509" wp14:editId="6A987FE8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90" name="Group 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A0459D" id="Group 290" o:spid="_x0000_s1026" style="position:absolute;margin-left:16pt;margin-top:.5pt;width:343.5pt;height:9pt;z-index:2516352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FpsYA&#10;AADcAAAADwAAAGRycy9kb3ducmV2LnhtbESPT2vCQBTE7wW/w/KEXorZ6MHGNKuI0qIXwT/Y6yP7&#10;moRm34bsNon99F2h4HGYmd8w2WowteiodZVlBdMoBkGcW11xoeByfp8kIJxH1lhbJgU3crBajp4y&#10;TLXt+UjdyRciQNilqKD0vkmldHlJBl1kG+LgfdnWoA+yLaRusQ9wU8tZHM+lwYrDQokNbUrKv08/&#10;RkFyS8y1ux4+PmnP/fb3oF/XLwulnsfD+g2Ep8E/wv/tnVYwW0zhf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ZFp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Tb0cUA&#10;AADcAAAADwAAAGRycy9kb3ducmV2LnhtbESPQWvCQBSE70L/w/IKXqRuzEFj6ipSqehF0BZ7fWRf&#10;k9Ds25DdJtFf7wqCx2FmvmEWq95UoqXGlZYVTMYRCOLM6pJzBd9fn28JCOeRNVaWScGFHKyWL4MF&#10;ptp2fKT25HMRIOxSVFB4X6dSuqwgg25sa+Lg/drGoA+yyaVusAtwU8k4iqbSYMlhocCaPgrK/k7/&#10;RkFyScy5PR+2P7TnbnM96Nl6NFdq+Nqv30F46v0z/GjvtIJ4HsP9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5NvRxQAAANw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+SscA&#10;AADcAAAADwAAAGRycy9kb3ducmV2LnhtbESPT2vCQBTE7wW/w/KEXorZaKH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ofkrHAAAA3AAAAA8AAAAAAAAAAAAAAAAAmAIAAGRy&#10;cy9kb3ducmV2LnhtbFBLBQYAAAAABAAEAPUAAACM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mPscA&#10;AADcAAAADwAAAGRycy9kb3ducmV2LnhtbESPT2vCQBTE7wW/w/KEXorZKKX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B5j7HAAAA3AAAAA8AAAAAAAAAAAAAAAAAmAIAAGRy&#10;cy9kb3ducmV2LnhtbFBLBQYAAAAABAAEAPUAAACMAwAAAAA=&#10;" strokecolor="windowText" strokeweight="1pt"/>
                    </v:group>
                  </w:pict>
                </mc:Fallback>
              </mc:AlternateConten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>0.17</w: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0.2</w: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D07F81">
              <w:rPr>
                <w:rFonts w:ascii="Times New Roman" w:hAnsi="Times New Roman"/>
                <w:sz w:val="24"/>
                <w:szCs w:val="24"/>
              </w:rPr>
              <w:t>0.8</w: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D07F81">
              <w:rPr>
                <w:rFonts w:ascii="Times New Roman" w:hAnsi="Times New Roman"/>
                <w:sz w:val="24"/>
                <w:szCs w:val="24"/>
              </w:rPr>
              <w:t>0.83</w: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</w:p>
          <w:p w:rsidR="00393CC1" w:rsidRPr="00393CC1" w:rsidRDefault="00393CC1" w:rsidP="00315B5B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81" w:rsidRDefault="00D07F81" w:rsidP="00315B5B">
            <w:pPr>
              <w:pStyle w:val="QuestionStyle"/>
            </w:pPr>
            <w:r>
              <w:t>What is the probability that they are an animator or programmer?</w:t>
            </w:r>
          </w:p>
          <w:p w:rsidR="00325745" w:rsidRDefault="00D07F81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776FC7DC" wp14:editId="1653484C">
                      <wp:simplePos x="0" y="0"/>
                      <wp:positionH relativeFrom="column">
                        <wp:posOffset>2348230</wp:posOffset>
                      </wp:positionH>
                      <wp:positionV relativeFrom="paragraph">
                        <wp:posOffset>60325</wp:posOffset>
                      </wp:positionV>
                      <wp:extent cx="754380" cy="5638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638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D07F8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6FC7DC" id="Rectangle 74" o:spid="_x0000_s1068" style="position:absolute;margin-left:184.9pt;margin-top:4.75pt;width:59.4pt;height:44.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" filled="f" strokecolor="black [3213]" strokeweight="1.5pt">
                      <v:textbox>
                        <w:txbxContent>
                          <w:p w:rsidR="00CA0206" w:rsidRPr="009F48CC" w:rsidRDefault="00CA0206" w:rsidP="00D07F8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07F81" w:rsidRDefault="00D07F81" w:rsidP="00315B5B">
            <w:pPr>
              <w:pStyle w:val="QuestionStyle"/>
            </w:pPr>
          </w:p>
          <w:p w:rsidR="00D07F81" w:rsidRDefault="00D07F81" w:rsidP="00315B5B">
            <w:pPr>
              <w:pStyle w:val="QuestionStyle"/>
            </w:pPr>
          </w:p>
          <w:p w:rsidR="00EF548F" w:rsidRDefault="00EF548F" w:rsidP="00315B5B">
            <w:pPr>
              <w:pStyle w:val="QuestionStyle"/>
            </w:pPr>
          </w:p>
        </w:tc>
      </w:tr>
      <w:tr w:rsidR="00E40D0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40D0D" w:rsidRPr="001B3341" w:rsidRDefault="00E40D0D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D0D" w:rsidRDefault="00E40D0D" w:rsidP="00315B5B">
            <w:pPr>
              <w:pStyle w:val="QuestionStyle"/>
            </w:pPr>
            <w:r>
              <w:t>What is the probability that they are not a</w:t>
            </w:r>
            <w:r w:rsidR="00725C9F">
              <w:t xml:space="preserve"> </w:t>
            </w:r>
            <w:r>
              <w:t>designer or an animator?</w:t>
            </w:r>
          </w:p>
          <w:p w:rsidR="00E40D0D" w:rsidRDefault="00E40D0D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14094B60" wp14:editId="439D6B74">
                      <wp:simplePos x="0" y="0"/>
                      <wp:positionH relativeFrom="column">
                        <wp:posOffset>2348230</wp:posOffset>
                      </wp:positionH>
                      <wp:positionV relativeFrom="paragraph">
                        <wp:posOffset>65405</wp:posOffset>
                      </wp:positionV>
                      <wp:extent cx="754380" cy="541020"/>
                      <wp:effectExtent l="0" t="0" r="26670" b="11430"/>
                      <wp:wrapNone/>
                      <wp:docPr id="301" name="Rectangle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410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E40D0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094B60" id="Rectangle 301" o:spid="_x0000_s1069" style="position:absolute;margin-left:184.9pt;margin-top:5.15pt;width:59.4pt;height:42.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" filled="f" strokecolor="black [3213]" strokeweight="1.5pt">
                      <v:textbox>
                        <w:txbxContent>
                          <w:p w:rsidR="00CA0206" w:rsidRPr="009F48CC" w:rsidRDefault="00CA0206" w:rsidP="00E40D0D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40D0D" w:rsidRDefault="00E40D0D" w:rsidP="00315B5B">
            <w:pPr>
              <w:pStyle w:val="QuestionStyle"/>
            </w:pPr>
          </w:p>
          <w:p w:rsidR="00E40D0D" w:rsidRDefault="00E40D0D" w:rsidP="00315B5B">
            <w:pPr>
              <w:pStyle w:val="QuestionStyle"/>
            </w:pPr>
          </w:p>
          <w:p w:rsidR="00EF548F" w:rsidRDefault="00EF548F" w:rsidP="00315B5B">
            <w:pPr>
              <w:pStyle w:val="QuestionStyle"/>
            </w:pPr>
          </w:p>
        </w:tc>
      </w:tr>
      <w:tr w:rsidR="00325745" w:rsidTr="00E6332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D07F81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4800" w:rsidRPr="00E6332F" w:rsidRDefault="00924800" w:rsidP="00315B5B">
            <w:pPr>
              <w:pStyle w:val="QuestionStyle"/>
              <w:rPr>
                <w:b/>
              </w:rPr>
            </w:pPr>
            <w:r w:rsidRPr="00E6332F">
              <w:rPr>
                <w:b/>
              </w:rPr>
              <w:t xml:space="preserve">Questions </w:t>
            </w:r>
            <w:r w:rsidR="00E40D0D" w:rsidRPr="00E6332F">
              <w:rPr>
                <w:b/>
              </w:rPr>
              <w:t>10 -</w:t>
            </w:r>
            <w:r w:rsidRPr="00E6332F">
              <w:rPr>
                <w:b/>
              </w:rPr>
              <w:t xml:space="preserve"> </w:t>
            </w:r>
            <w:r w:rsidR="00E40D0D" w:rsidRPr="00E6332F">
              <w:rPr>
                <w:b/>
              </w:rPr>
              <w:t>12</w:t>
            </w:r>
            <w:r w:rsidRPr="00E6332F">
              <w:rPr>
                <w:b/>
              </w:rPr>
              <w:t xml:space="preserve"> refer to the following.</w:t>
            </w:r>
          </w:p>
          <w:p w:rsidR="00325745" w:rsidRDefault="00924800" w:rsidP="00315B5B">
            <w:pPr>
              <w:pStyle w:val="QuestionStyle"/>
            </w:pPr>
            <w:r>
              <w:t>The sector graph shows the results of a survey on participation in physical activities.</w:t>
            </w:r>
          </w:p>
          <w:p w:rsidR="00924800" w:rsidRDefault="00924800" w:rsidP="00315B5B">
            <w:pPr>
              <w:pStyle w:val="QuestionStyle"/>
            </w:pPr>
            <w:r>
              <w:t>For each activity the number of people who selected the activity is shown.</w:t>
            </w:r>
          </w:p>
          <w:p w:rsidR="00924800" w:rsidRDefault="006C3AC6" w:rsidP="00315B5B">
            <w:pPr>
              <w:pStyle w:val="QuestionStyle"/>
            </w:pPr>
            <w:r>
              <w:drawing>
                <wp:inline distT="0" distB="0" distL="0" distR="0" wp14:anchorId="25CC0A26">
                  <wp:extent cx="3310255" cy="2633980"/>
                  <wp:effectExtent l="0" t="0" r="4445" b="0"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255" cy="2633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24800" w:rsidRDefault="00924800" w:rsidP="00315B5B">
            <w:pPr>
              <w:pStyle w:val="QuestionStyle"/>
            </w:pPr>
            <w:r>
              <w:t>A person who does physical activity is chosen at random.</w:t>
            </w:r>
          </w:p>
        </w:tc>
      </w:tr>
      <w:tr w:rsidR="00F12A0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12A0C" w:rsidRPr="001B3341" w:rsidRDefault="00F12A0C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2A0C" w:rsidRDefault="00F12A0C" w:rsidP="00CA0206">
            <w:pPr>
              <w:pStyle w:val="QuestionStyle"/>
            </w:pPr>
            <w:r>
              <w:t>What is the probability that they do not do walking?</w:t>
            </w:r>
          </w:p>
          <w:p w:rsidR="00F12A0C" w:rsidRPr="00E40D0D" w:rsidRDefault="00F12A0C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F12A0C" w:rsidRPr="00E40D0D" w:rsidRDefault="00F12A0C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E40D0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0256" behindDoc="0" locked="0" layoutInCell="1" allowOverlap="1" wp14:anchorId="4BB52AB9" wp14:editId="0034EB9B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61" name="Group 4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CBCD64" id="Group 461" o:spid="_x0000_s1026" style="position:absolute;margin-left:16pt;margin-top:.5pt;width:343.5pt;height:9pt;z-index:2516802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ppDsYA&#10;AADcAAAADwAAAGRycy9kb3ducmV2LnhtbESPQWvCQBSE74L/YXlCL0U3laJp6iZIi6W9CGqx10f2&#10;mQSzb0N2TWJ/fbcgeBxm5htmlQ2mFh21rrKs4GkWgSDOra64UPB92ExjEM4ja6wtk4IrOcjS8WiF&#10;ibY976jb+0IECLsEFZTeN4mULi/JoJvZhjh4J9sa9EG2hdQt9gFuajmPooU0WHFYKLGht5Ly8/5i&#10;FMTX2By74/bjh764f//d6uX68UWph8mwfgXhafD38K39qRU8L+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ppD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bMlcYA&#10;AADcAAAADwAAAGRycy9kb3ducmV2LnhtbESPQWvCQBSE70L/w/IKXqRuqmLT1FWkouhFaFrs9ZF9&#10;TUKzb0N2TaK/vlsQPA4z8w2zWPWmEi01rrSs4HkcgSDOrC45V/D1uX2KQTiPrLGyTAou5GC1fBgs&#10;MNG24w9qU5+LAGGXoILC+zqR0mUFGXRjWxMH78c2Bn2QTS51g12Am0pOomguDZYcFgqs6b2g7Dc9&#10;GwXxJTan9nTcfdOBu831qF/Wo1elho/9+g2Ep97fw7f2XiuYza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bMlc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9U4cYA&#10;AADcAAAADwAAAGRycy9kb3ducmV2LnhtbESPT2vCQBTE74V+h+UVvJS6UcTG6CqitLSXQK3o9ZF9&#10;TUKzb0N2zZ9+elcQehxm5jfMatObSrTUuNKygsk4AkGcWV1yruD4/fYSg3AeWWNlmRQM5GCzfnxY&#10;YaJtx1/UHnwuAoRdggoK7+tESpcVZNCNbU0cvB/bGPRBNrnUDXYBbio5jaK5NFhyWCiwpl1B2e/h&#10;YhTEQ2xO7Sl9P9Mnd/u/VL9unxdKjZ767RKEp97/h+/tD61gNp/B7U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9U4c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PxesYA&#10;AADcAAAADwAAAGRycy9kb3ducmV2LnhtbESPQWvCQBSE70L/w/IKXqRuKmrT1FWkouhFaFrs9ZF9&#10;TUKzb0N2TaK/vlsQPA4z8w2zWPWmEi01rrSs4HkcgSDOrC45V/D1uX2KQTiPrLGyTAou5GC1fBgs&#10;MNG24w9qU5+LAGGXoILC+zqR0mUFGXRjWxMH78c2Bn2QTS51g12Am0pOomguDZYcFgqs6b2g7Dc9&#10;GwXxJTan9nTcfdOBu831qF/Wo1elho/9+g2Ep97fw7f2XiuYzm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pPxe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>0.3</w: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0.5</w: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0.66</w: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0.7</w: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F12A0C" w:rsidRPr="00E40D0D" w:rsidRDefault="00F12A0C" w:rsidP="00CA0206">
            <w:pPr>
              <w:pStyle w:val="QuestionStyle"/>
            </w:pPr>
          </w:p>
        </w:tc>
      </w:tr>
      <w:tr w:rsidR="00F12A0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12A0C" w:rsidRPr="001B3341" w:rsidRDefault="00F12A0C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2A0C" w:rsidRDefault="00EF548F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643F6A55" wp14:editId="6FDF3B8F">
                      <wp:simplePos x="0" y="0"/>
                      <wp:positionH relativeFrom="column">
                        <wp:posOffset>4039870</wp:posOffset>
                      </wp:positionH>
                      <wp:positionV relativeFrom="paragraph">
                        <wp:posOffset>44450</wp:posOffset>
                      </wp:positionV>
                      <wp:extent cx="754380" cy="579120"/>
                      <wp:effectExtent l="0" t="0" r="26670" b="11430"/>
                      <wp:wrapNone/>
                      <wp:docPr id="314" name="Rectangle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791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E40D0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3F6A55" id="Rectangle 314" o:spid="_x0000_s1070" style="position:absolute;margin-left:318.1pt;margin-top:3.5pt;width:59.4pt;height:45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" filled="f" strokecolor="black [3213]" strokeweight="1.5pt">
                      <v:textbox>
                        <w:txbxContent>
                          <w:p w:rsidR="00CA0206" w:rsidRPr="009F48CC" w:rsidRDefault="00CA0206" w:rsidP="00E40D0D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12A0C">
              <w:t>What is the probability that they do cycling or jogging?</w:t>
            </w:r>
          </w:p>
          <w:p w:rsidR="00F12A0C" w:rsidRDefault="00F12A0C" w:rsidP="00315B5B">
            <w:pPr>
              <w:pStyle w:val="QuestionStyle"/>
            </w:pPr>
          </w:p>
          <w:p w:rsidR="00F12A0C" w:rsidRDefault="00F12A0C" w:rsidP="00315B5B">
            <w:pPr>
              <w:pStyle w:val="QuestionStyle"/>
            </w:pPr>
          </w:p>
          <w:p w:rsidR="00F12A0C" w:rsidRDefault="00F12A0C" w:rsidP="00315B5B">
            <w:pPr>
              <w:pStyle w:val="QuestionStyle"/>
            </w:pPr>
          </w:p>
        </w:tc>
      </w:tr>
      <w:tr w:rsidR="00F12A0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12A0C" w:rsidRPr="001B3341" w:rsidRDefault="00F12A0C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2A0C" w:rsidRDefault="00EF548F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35A88A74" wp14:editId="1DD445EE">
                      <wp:simplePos x="0" y="0"/>
                      <wp:positionH relativeFrom="column">
                        <wp:posOffset>4108450</wp:posOffset>
                      </wp:positionH>
                      <wp:positionV relativeFrom="paragraph">
                        <wp:posOffset>102870</wp:posOffset>
                      </wp:positionV>
                      <wp:extent cx="708660" cy="617220"/>
                      <wp:effectExtent l="0" t="0" r="15240" b="11430"/>
                      <wp:wrapNone/>
                      <wp:docPr id="302" name="Rectangl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8660" cy="617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E40D0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A88A74" id="Rectangle 302" o:spid="_x0000_s1071" style="position:absolute;margin-left:323.5pt;margin-top:8.1pt;width:55.8pt;height:48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" filled="f" strokecolor="black [3213]" strokeweight="1.5pt">
                      <v:textbox>
                        <w:txbxContent>
                          <w:p w:rsidR="00CA0206" w:rsidRPr="009F48CC" w:rsidRDefault="00CA0206" w:rsidP="00E40D0D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12A0C">
              <w:t>What is the probability that they do not do swimming or gym?</w:t>
            </w:r>
          </w:p>
          <w:p w:rsidR="00F12A0C" w:rsidRDefault="00F12A0C" w:rsidP="00315B5B">
            <w:pPr>
              <w:pStyle w:val="QuestionStyle"/>
            </w:pPr>
          </w:p>
          <w:p w:rsidR="00F12A0C" w:rsidRDefault="00F12A0C" w:rsidP="00315B5B">
            <w:pPr>
              <w:pStyle w:val="QuestionStyle"/>
            </w:pPr>
          </w:p>
          <w:p w:rsidR="00F12A0C" w:rsidRDefault="00F12A0C" w:rsidP="00315B5B">
            <w:pPr>
              <w:pStyle w:val="QuestionStyle"/>
            </w:pPr>
          </w:p>
          <w:p w:rsidR="00F12A0C" w:rsidRDefault="00F12A0C" w:rsidP="00315B5B">
            <w:pPr>
              <w:pStyle w:val="QuestionStyle"/>
            </w:pPr>
          </w:p>
        </w:tc>
      </w:tr>
      <w:tr w:rsidR="00F12A0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F12A0C" w:rsidRPr="001B3341" w:rsidRDefault="00F12A0C" w:rsidP="00E40D0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2A0C" w:rsidRPr="00E6332F" w:rsidRDefault="00F12A0C" w:rsidP="00315B5B">
            <w:pPr>
              <w:pStyle w:val="QuestionStyle"/>
              <w:rPr>
                <w:b/>
              </w:rPr>
            </w:pPr>
            <w:r w:rsidRPr="00E6332F">
              <w:rPr>
                <w:b/>
              </w:rPr>
              <w:t>Questions 13 - 15 refer to the following:</w:t>
            </w:r>
          </w:p>
          <w:p w:rsidR="00F12A0C" w:rsidRDefault="00F12A0C" w:rsidP="00315B5B">
            <w:pPr>
              <w:pStyle w:val="QuestionStyle"/>
            </w:pPr>
            <w:r>
              <w:t>A sample of residents in a suburb took part in a survey about driving and car ownership.</w:t>
            </w:r>
          </w:p>
          <w:p w:rsidR="00F12A0C" w:rsidRPr="00315B5B" w:rsidRDefault="00F12A0C" w:rsidP="00315B5B">
            <w:pPr>
              <w:pStyle w:val="QuestionStyle"/>
              <w:rPr>
                <w:sz w:val="12"/>
                <w:szCs w:val="12"/>
              </w:rPr>
            </w:pPr>
            <w: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11"/>
              <w:gridCol w:w="2211"/>
              <w:gridCol w:w="2211"/>
              <w:gridCol w:w="2211"/>
            </w:tblGrid>
            <w:tr w:rsidR="00F12A0C" w:rsidTr="007A6275">
              <w:trPr>
                <w:gridAfter w:val="1"/>
                <w:wAfter w:w="2211" w:type="dxa"/>
              </w:trPr>
              <w:tc>
                <w:tcPr>
                  <w:tcW w:w="2211" w:type="dxa"/>
                  <w:tcBorders>
                    <w:top w:val="nil"/>
                    <w:left w:val="nil"/>
                  </w:tcBorders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</w:p>
              </w:tc>
              <w:tc>
                <w:tcPr>
                  <w:tcW w:w="2211" w:type="dxa"/>
                  <w:shd w:val="clear" w:color="auto" w:fill="FFFF89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Has drivers licence</w:t>
                  </w:r>
                </w:p>
              </w:tc>
              <w:tc>
                <w:tcPr>
                  <w:tcW w:w="2211" w:type="dxa"/>
                  <w:shd w:val="clear" w:color="auto" w:fill="FFFF89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Does not have drivers licence</w:t>
                  </w:r>
                </w:p>
              </w:tc>
            </w:tr>
            <w:tr w:rsidR="00F12A0C" w:rsidTr="007A6275">
              <w:tc>
                <w:tcPr>
                  <w:tcW w:w="2211" w:type="dxa"/>
                  <w:shd w:val="clear" w:color="auto" w:fill="FFFF89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Owns car</w:t>
                  </w:r>
                </w:p>
              </w:tc>
              <w:tc>
                <w:tcPr>
                  <w:tcW w:w="2211" w:type="dxa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75</w:t>
                  </w:r>
                </w:p>
              </w:tc>
              <w:tc>
                <w:tcPr>
                  <w:tcW w:w="2211" w:type="dxa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5</w:t>
                  </w:r>
                </w:p>
              </w:tc>
              <w:tc>
                <w:tcPr>
                  <w:tcW w:w="2211" w:type="dxa"/>
                  <w:shd w:val="clear" w:color="auto" w:fill="DBE5F1" w:themeFill="accent1" w:themeFillTint="33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80</w:t>
                  </w:r>
                </w:p>
              </w:tc>
            </w:tr>
            <w:tr w:rsidR="00F12A0C" w:rsidTr="007A6275">
              <w:tc>
                <w:tcPr>
                  <w:tcW w:w="2211" w:type="dxa"/>
                  <w:tcBorders>
                    <w:bottom w:val="single" w:sz="4" w:space="0" w:color="auto"/>
                  </w:tcBorders>
                  <w:shd w:val="clear" w:color="auto" w:fill="FFFF89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Does not own car</w:t>
                  </w:r>
                </w:p>
              </w:tc>
              <w:tc>
                <w:tcPr>
                  <w:tcW w:w="2211" w:type="dxa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48</w:t>
                  </w:r>
                </w:p>
              </w:tc>
              <w:tc>
                <w:tcPr>
                  <w:tcW w:w="2211" w:type="dxa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12</w:t>
                  </w:r>
                </w:p>
              </w:tc>
              <w:tc>
                <w:tcPr>
                  <w:tcW w:w="2211" w:type="dxa"/>
                  <w:shd w:val="clear" w:color="auto" w:fill="DBE5F1" w:themeFill="accent1" w:themeFillTint="33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60</w:t>
                  </w:r>
                </w:p>
              </w:tc>
            </w:tr>
            <w:tr w:rsidR="00F12A0C" w:rsidTr="007A6275">
              <w:tc>
                <w:tcPr>
                  <w:tcW w:w="2211" w:type="dxa"/>
                  <w:tcBorders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</w:p>
              </w:tc>
              <w:tc>
                <w:tcPr>
                  <w:tcW w:w="2211" w:type="dxa"/>
                  <w:tcBorders>
                    <w:left w:val="single" w:sz="4" w:space="0" w:color="auto"/>
                  </w:tcBorders>
                  <w:shd w:val="clear" w:color="auto" w:fill="DBE5F1" w:themeFill="accent1" w:themeFillTint="33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123</w:t>
                  </w:r>
                </w:p>
              </w:tc>
              <w:tc>
                <w:tcPr>
                  <w:tcW w:w="2211" w:type="dxa"/>
                  <w:shd w:val="clear" w:color="auto" w:fill="DBE5F1" w:themeFill="accent1" w:themeFillTint="33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17</w:t>
                  </w:r>
                </w:p>
              </w:tc>
              <w:tc>
                <w:tcPr>
                  <w:tcW w:w="2211" w:type="dxa"/>
                  <w:shd w:val="clear" w:color="auto" w:fill="DBE5F1" w:themeFill="accent1" w:themeFillTint="33"/>
                  <w:vAlign w:val="center"/>
                </w:tcPr>
                <w:p w:rsidR="00F12A0C" w:rsidRDefault="00F12A0C" w:rsidP="00315B5B">
                  <w:pPr>
                    <w:pStyle w:val="QuestionStyle"/>
                  </w:pPr>
                  <w:r>
                    <w:t>140</w:t>
                  </w:r>
                </w:p>
              </w:tc>
            </w:tr>
          </w:tbl>
          <w:p w:rsidR="00F12A0C" w:rsidRPr="00315B5B" w:rsidRDefault="00F12A0C" w:rsidP="00315B5B">
            <w:pPr>
              <w:pStyle w:val="QuestionStyle"/>
            </w:pPr>
          </w:p>
          <w:p w:rsidR="00F12A0C" w:rsidRDefault="00F12A0C" w:rsidP="00315B5B">
            <w:pPr>
              <w:pStyle w:val="QuestionStyle"/>
            </w:pPr>
            <w:r>
              <w:t>A resident from the suburb is chosen at random.</w:t>
            </w:r>
          </w:p>
          <w:p w:rsidR="00F12A0C" w:rsidRPr="00315B5B" w:rsidRDefault="00F12A0C" w:rsidP="00315B5B">
            <w:pPr>
              <w:pStyle w:val="QuestionStyle"/>
              <w:rPr>
                <w:sz w:val="12"/>
                <w:szCs w:val="12"/>
              </w:rPr>
            </w:pPr>
          </w:p>
        </w:tc>
      </w:tr>
      <w:tr w:rsidR="0012308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23081" w:rsidRPr="001B3341" w:rsidRDefault="0012308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23081" w:rsidRDefault="00123081" w:rsidP="00CA0206">
            <w:pPr>
              <w:pStyle w:val="QuestionStyle"/>
            </w:pPr>
            <w:r>
              <w:t>What is the probability that the resident owns a car and has a licence?</w:t>
            </w:r>
          </w:p>
          <w:p w:rsidR="00123081" w:rsidRPr="00AD270F" w:rsidRDefault="00123081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123081" w:rsidRPr="00F12A0C" w:rsidRDefault="00123081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D270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1280" behindDoc="0" locked="0" layoutInCell="1" allowOverlap="1" wp14:anchorId="7C2435C5" wp14:editId="142FBA1C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66" name="Group 4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5B0DBA" id="Group 466" o:spid="_x0000_s1026" style="position:absolute;margin-left:16pt;margin-top:.5pt;width:343.5pt;height:9pt;z-index:2516812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3KlsUA&#10;AADcAAAADwAAAGRycy9kb3ducmV2LnhtbESPQWvCQBSE74L/YXlCL6KbFtE0dRVpUepFUIu9PrLP&#10;JJh9G7LbJPrr3YLgcZiZb5j5sjOlaKh2hWUFr+MIBHFqdcGZgp/jehSDcB5ZY2mZFFzJwXLR780x&#10;0bblPTUHn4kAYZeggtz7KpHSpTkZdGNbEQfvbGuDPsg6k7rGNsBNKd+iaCoNFhwWcqzoM6f0cvgz&#10;CuJrbE7Nabf5pS23X7ednq2G70q9DLrVBwhPnX+GH+1vrWAyncH/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cqW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e5MMA&#10;AADcAAAADwAAAGRycy9kb3ducmV2LnhtbERPTWvCQBC9F/wPywi9lLqxFI1pNiKWlnoRTMVeh+yY&#10;BLOzIbtNYn999yB4fLzvdD2aRvTUudqygvksAkFcWF1zqeD4/fEcg3AeWWNjmRRcycE6mzykmGg7&#10;8IH63JcihLBLUEHlfZtI6YqKDLqZbYkDd7adQR9gV0rd4RDCTSNfomghDdYcGipsaVtRccl/jYL4&#10;GptTf9p//tCOh/e/vV5unlZKPU7HzRsIT6O/i2/uL63gdRHWhjPh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e5M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77f8UA&#10;AADcAAAADwAAAGRycy9kb3ducmV2LnhtbESPQWvCQBSE70L/w/IKXkrdVMTG6CrSotiLUCt6fWSf&#10;SWj2bciuSfTXu4LgcZiZb5jZojOlaKh2hWUFH4MIBHFqdcGZgv3f6j0G4TyyxtIyKbiQg8X8pTfD&#10;RNuWf6nZ+UwECLsEFeTeV4mULs3JoBvYijh4J1sb9EHWmdQ1tgFuSjmMorE0WHBYyLGir5zS/93Z&#10;KIgvsTk0h+36SD/cfl+3+nP5NlGq/9otpyA8df4ZfrQ3WsFoPIH7mXA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vt/xQAAANw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3EP8MA&#10;AADcAAAADwAAAGRycy9kb3ducmV2LnhtbERPTWvCQBC9C/0PywhepG4q0sTUVUSp6EWoLXodstMk&#10;mJ0N2W0S/fXuoeDx8b4Xq95UoqXGlZYVvE0iEMSZ1SXnCn6+P18TEM4ja6wsk4IbOVgtXwYLTLXt&#10;+Ivak89FCGGXooLC+zqV0mUFGXQTWxMH7tc2Bn2ATS51g10IN5WcRtG7NFhyaCiwpk1B2fX0ZxQk&#10;t8Sc2/Nxd6EDd9v7Ucfr8Vyp0bBff4Dw1Pun+N+91wpmcZgfzo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3EP8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12A0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78D2EA3D">
                <v:shape id="_x0000_i1045" type="#_x0000_t75" style="width:15.45pt;height:26.75pt" o:ole="">
                  <v:imagedata r:id="rId64" o:title=""/>
                </v:shape>
                <o:OLEObject Type="Embed" ProgID="FXE300.Equation" ShapeID="_x0000_i1045" DrawAspect="Content" ObjectID="_1460096178" r:id="rId6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12A0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4E710D09">
                <v:shape id="_x0000_i1046" type="#_x0000_t75" style="width:15.45pt;height:26.75pt" o:ole="">
                  <v:imagedata r:id="rId66" o:title=""/>
                </v:shape>
                <o:OLEObject Type="Embed" ProgID="FXE300.Equation" ShapeID="_x0000_i1046" DrawAspect="Content" ObjectID="_1460096179" r:id="rId67"/>
              </w:object>
            </w:r>
            <w:r w:rsidRPr="00F12A0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F12A0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620DFB3E">
                <v:shape id="_x0000_i1047" type="#_x0000_t75" style="width:15.45pt;height:26.75pt" o:ole="">
                  <v:imagedata r:id="rId68" o:title=""/>
                </v:shape>
                <o:OLEObject Type="Embed" ProgID="FXE300.Equation" ShapeID="_x0000_i1047" DrawAspect="Content" ObjectID="_1460096180" r:id="rId69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</w:t>
            </w:r>
            <w:r w:rsidRPr="00F12A0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24" w:dyaOrig="539" w14:anchorId="4D6C65B8">
                <v:shape id="_x0000_i1048" type="#_x0000_t75" style="width:20.55pt;height:26.75pt" o:ole="">
                  <v:imagedata r:id="rId70" o:title=""/>
                </v:shape>
                <o:OLEObject Type="Embed" ProgID="FXE300.Equation" ShapeID="_x0000_i1048" DrawAspect="Content" ObjectID="_1460096181" r:id="rId7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F12A0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    </w:t>
            </w:r>
          </w:p>
          <w:p w:rsidR="00123081" w:rsidRPr="00AD270F" w:rsidRDefault="00123081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12308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23081" w:rsidRPr="001B3341" w:rsidRDefault="0012308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23081" w:rsidRDefault="00123081" w:rsidP="00315B5B">
            <w:pPr>
              <w:pStyle w:val="QuestionStyle"/>
            </w:pPr>
            <w:r>
              <w:t>What is the probability that the resident owns a car or has a licence or both?</w:t>
            </w:r>
          </w:p>
          <w:p w:rsidR="00123081" w:rsidRDefault="00123081" w:rsidP="00315B5B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82304" behindDoc="0" locked="0" layoutInCell="1" allowOverlap="1" wp14:anchorId="06037B19" wp14:editId="4E962707">
                      <wp:simplePos x="0" y="0"/>
                      <wp:positionH relativeFrom="column">
                        <wp:posOffset>2785666</wp:posOffset>
                      </wp:positionH>
                      <wp:positionV relativeFrom="paragraph">
                        <wp:posOffset>65405</wp:posOffset>
                      </wp:positionV>
                      <wp:extent cx="478155" cy="678180"/>
                      <wp:effectExtent l="0" t="0" r="17145" b="26670"/>
                      <wp:wrapNone/>
                      <wp:docPr id="475" name="Group 4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76" name="Rectangle 476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3081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7" name="Rectangle 47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3081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8" name="Straight Connector 47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037B19" id="Group 475" o:spid="_x0000_s1072" style="position:absolute;margin-left:219.35pt;margin-top:5.15pt;width:37.65pt;height:53.4pt;z-index:25168230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">
                      <v:rect id="Rectangle 476" o:spid="_x0000_s1073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BfbcMA&#10;AADcAAAADwAAAGRycy9kb3ducmV2LnhtbESPQUsDMRSE74L/ITyhN5ttldquTYvUFurRVej1mTx3&#10;l+57WZK03f57Iwgeh5n5hlmuB+7UmUJsvRiYjAtQJNa7VmoDnx+7+zmomFAcdl7IwJUirFe3N0ss&#10;nb/IO52rVKsMkViigSalvtQ62oYY49j3JNn79oExZRlq7QJeMpw7PS2KmWZsJS802NOmIXusTmxg&#10;87Zly3bP+jh5cOmw+HKvh2DM6G54eQaVaEj/4b/23hl4fJrB75l8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Bfbc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123081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477" o:spid="_x0000_s1074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z69sMA&#10;AADcAAAADwAAAGRycy9kb3ducmV2LnhtbESPX2sCMRDE3wv9DmELvtWcbfHP1SjFKuhjbcHXbbK9&#10;O7zdHEmq57dvBKGPw8z8hpkve27ViUJsvBgYDQtQJNa7RioDX5+bxymomFActl7IwIUiLBf3d3Ms&#10;nT/LB532qVIZIrFEA3VKXal1tDUxxqHvSLL34wNjyjJU2gU8Zzi3+qkoxpqxkbxQY0ermuxx/8sG&#10;Vrs1W7Zb1sfRs0uH2bd7PwRjBg/92yuoRH36D9/aW2fgZTKB65l8BP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z69s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123081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478" o:spid="_x0000_s1075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Ejn8AAAADcAAAADwAAAGRycy9kb3ducmV2LnhtbERPz2vCMBS+D/wfwhO8zVQZm1SjqODc&#10;dVUP3h7Nsyk2LyVJbf3vzWGw48f3e7UZbCMe5EPtWMFsmoEgLp2uuVJwPh3eFyBCRNbYOCYFTwqw&#10;WY/eVphr1/MvPYpYiRTCIUcFJsY2lzKUhiyGqWuJE3dz3mJM0FdSe+xTuG3kPMs+pcWaU4PBlvaG&#10;ynvRWQXXbhf98SS3fTHsv8380JSduyg1GQ/bJYhIQ/wX/7l/tIKPr7Q2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kBI5/AAAAA3AAAAA8AAAAAAAAAAAAAAAAA&#10;oQIAAGRycy9kb3ducmV2LnhtbFBLBQYAAAAABAAEAPkAAACOAwAAAAA=&#10;" strokecolor="black [3213]" strokeweight="1.5pt"/>
                    </v:group>
                  </w:pict>
                </mc:Fallback>
              </mc:AlternateContent>
            </w: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</w:tc>
      </w:tr>
      <w:tr w:rsidR="0012308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23081" w:rsidRPr="001B3341" w:rsidRDefault="0012308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23081" w:rsidRDefault="00123081" w:rsidP="00315B5B">
            <w:pPr>
              <w:pStyle w:val="QuestionStyle"/>
            </w:pPr>
            <w:r>
              <w:t>What is the probability that the resident owns a car but does not have a licence?</w:t>
            </w:r>
          </w:p>
          <w:p w:rsidR="00123081" w:rsidRDefault="00123081" w:rsidP="00315B5B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83328" behindDoc="0" locked="0" layoutInCell="1" allowOverlap="1" wp14:anchorId="7164132D" wp14:editId="2740AB2C">
                      <wp:simplePos x="0" y="0"/>
                      <wp:positionH relativeFrom="column">
                        <wp:posOffset>2792095</wp:posOffset>
                      </wp:positionH>
                      <wp:positionV relativeFrom="paragraph">
                        <wp:posOffset>62865</wp:posOffset>
                      </wp:positionV>
                      <wp:extent cx="478155" cy="678180"/>
                      <wp:effectExtent l="0" t="0" r="17145" b="26670"/>
                      <wp:wrapNone/>
                      <wp:docPr id="479" name="Group 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80" name="Rectangle 48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3081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1" name="Rectangle 481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3081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2" name="Straight Connector 482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64132D" id="Group 479" o:spid="_x0000_s1076" style="position:absolute;margin-left:219.85pt;margin-top:4.95pt;width:37.65pt;height:53.4pt;z-index:2516833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">
                      <v:rect id="Rectangle 480" o:spid="_x0000_s107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SpcAA&#10;AADcAAAADwAAAGRycy9kb3ducmV2LnhtbERPS2sCMRC+F/wPYQRvNauWYrdGER9gj7UFr9Nkuru4&#10;M1mSqOu/N4dCjx/fe7HquVVXCrHxYmAyLkCRWO8aqQx8f+2f56BiQnHYeiEDd4qwWg6eFlg6f5NP&#10;uh5TpXKIxBIN1Cl1pdbR1sQYx74jydyvD4wpw1BpF/CWw7nV06J41YyN5IYaO9rUZM/HCxvYfOzY&#10;sj2wPk9mLp3eftz2FIwZDfv1O6hEffoX/7kPzsDLPM/PZ/IR0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VASpcAAAADcAAAADwAAAAAAAAAAAAAAAACYAgAAZHJzL2Rvd25y&#10;ZXYueG1sUEsFBgAAAAAEAAQA9QAAAIU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123081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481" o:spid="_x0000_s107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y3PsMA&#10;AADcAAAADwAAAGRycy9kb3ducmV2LnhtbESPQUsDMRSE7wX/Q3hCb212rUhdmxapFurRrdDrM3nu&#10;Lt33siSx3f57Iwgeh5n5hlltRu7VmULsvBgo5wUoEutdJ42Bj8NutgQVE4rD3gsZuFKEzfpmssLK&#10;+Yu807lOjcoQiRUaaFMaKq2jbYkxzv1Akr0vHxhTlqHRLuAlw7nXd0XxoBk7yQstDrRtyZ7qbzaw&#10;fXtly3bP+lQuXDo+frqXYzBmejs+P4FKNKb/8F977wzcL0v4PZOP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y3Ps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123081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482" o:spid="_x0000_s107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xkUsMAAADcAAAADwAAAGRycy9kb3ducmV2LnhtbESPQWvCQBSE7wX/w/KE3urGUIpEV1FB&#10;7bWxPXh7ZJ/ZYPZt2N2Y+O/dQqHHYWa+YVab0bbiTj40jhXMZxkI4srphmsF3+fD2wJEiMgaW8ek&#10;4EEBNuvJywoL7Qb+onsZa5EgHApUYGLsCilDZchimLmOOHlX5y3GJH0ttcchwW0r8yz7kBYbTgsG&#10;O9obqm5lbxVc+l30p7PcDuW4P5r80Fa9+1HqdTpulyAijfE//Nf+1AreFzn8nk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08ZFL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</w:tc>
      </w:tr>
      <w:tr w:rsidR="0012308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23081" w:rsidRPr="001B3341" w:rsidRDefault="00123081" w:rsidP="00E40D0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23081" w:rsidRPr="00E6332F" w:rsidRDefault="00123081" w:rsidP="00315B5B">
            <w:pPr>
              <w:pStyle w:val="QuestionStyle"/>
              <w:rPr>
                <w:b/>
              </w:rPr>
            </w:pPr>
            <w:r w:rsidRPr="00E6332F">
              <w:rPr>
                <w:b/>
              </w:rPr>
              <w:t>Questions 16 - 18 refer to the following:</w:t>
            </w:r>
          </w:p>
          <w:p w:rsidR="00123081" w:rsidRDefault="00123081" w:rsidP="00315B5B">
            <w:pPr>
              <w:pStyle w:val="QuestionStyle"/>
            </w:pPr>
            <w:r>
              <w:t>The Venn diagram shows some of the characteristics of the residents of Smith Lane.</w:t>
            </w:r>
          </w:p>
          <w:p w:rsidR="00123081" w:rsidRDefault="00993680" w:rsidP="00315B5B">
            <w:pPr>
              <w:pStyle w:val="QuestionStyle"/>
            </w:pPr>
            <w:r>
              <w:object w:dxaOrig="1440" w:dyaOrig="1440">
                <v:shape id="_x0000_s1064" type="#_x0000_t75" style="position:absolute;margin-left:66.75pt;margin-top:5.1pt;width:233.9pt;height:234.05pt;z-index:251705856;mso-position-horizontal-relative:text;mso-position-vertical-relative:text">
                  <v:imagedata r:id="rId72" o:title=""/>
                </v:shape>
                <o:OLEObject Type="Embed" ProgID="FXDraw3.Document" ShapeID="_x0000_s1064" DrawAspect="Content" ObjectID="_1460096234" r:id="rId73"/>
              </w:object>
            </w: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</w:p>
          <w:p w:rsidR="00123081" w:rsidRDefault="00123081" w:rsidP="00315B5B">
            <w:pPr>
              <w:pStyle w:val="QuestionStyle"/>
            </w:pPr>
            <w:r>
              <w:t>A resident of Smith Lane is chosen at random.</w:t>
            </w:r>
          </w:p>
        </w:tc>
      </w:tr>
      <w:tr w:rsidR="003C532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C5320" w:rsidRPr="001B3341" w:rsidRDefault="003C5320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C5320" w:rsidRDefault="003C5320" w:rsidP="00CA0206">
            <w:pPr>
              <w:pStyle w:val="QuestionStyle"/>
            </w:pPr>
            <w:r>
              <w:t>What is the probability that the resident has a job and studies a language?</w:t>
            </w:r>
          </w:p>
          <w:p w:rsidR="003C5320" w:rsidRPr="00AD270F" w:rsidRDefault="003C5320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3C5320" w:rsidRPr="003C5320" w:rsidRDefault="003C5320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D270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400" behindDoc="0" locked="0" layoutInCell="1" allowOverlap="1" wp14:anchorId="56BEAF8F" wp14:editId="6C61D863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96" name="Group 4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9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AA2BF2" id="Group 496" o:spid="_x0000_s1026" style="position:absolute;margin-left:16pt;margin-top:.5pt;width:343.5pt;height:9pt;z-index:2516864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i6scUA&#10;AADcAAAADwAAAGRycy9kb3ducmV2LnhtbESPQWvCQBSE70L/w/IKXqRuKlJjdBVpUexFqBW9PrLP&#10;JDT7NmTXJPrrXUHocZiZb5j5sjOlaKh2hWUF78MIBHFqdcGZgsPv+i0G4TyyxtIyKbiSg+XipTfH&#10;RNuWf6jZ+0wECLsEFeTeV4mULs3JoBvaijh4Z1sb9EHWmdQ1tgFuSjmKog9psOCwkGNFnzmlf/uL&#10;URBfY3NsjrvNib65/brt9GQ1mCrVf+1WMxCeOv8ffra3WsF4OoHH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2Lqx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cuw8MA&#10;AADcAAAADwAAAGRycy9kb3ducmV2LnhtbERPy2rCQBTdF/yH4Ra6KWZiKRpjRpEWS7sRfKDbS+aa&#10;hGbuhMyYxH59ZyG4PJx3thpMLTpqXWVZwSSKQRDnVldcKDgeNuMEhPPIGmvLpOBGDlbL0VOGqbY9&#10;76jb+0KEEHYpKii9b1IpXV6SQRfZhjhwF9sa9AG2hdQt9iHc1PItjqfSYMWhocSGPkrKf/dXoyC5&#10;JebUnbZfZ/rh/vNvq2fr17lSL8/DegHC0+Af4rv7Wyt4n4e14Uw4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cuw8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LWMYA&#10;AADcAAAADwAAAGRycy9kb3ducmV2LnhtbESPQWvCQBSE74L/YXlCL6IbS9EkuopYWtqLUBW9PrLP&#10;JJh9G7LbJPbXdwsFj8PMfMOsNr2pREuNKy0rmE0jEMSZ1SXnCk7Ht0kMwnlkjZVlUnAnB5v1cLDC&#10;VNuOv6g9+FwECLsUFRTe16mULivIoJvamjh4V9sY9EE2udQNdgFuKvkcRXNpsOSwUGBNu4Ky2+Hb&#10;KIjvsTm35/37hT65e/3Z68V2nCj1NOq3SxCeev8I/7c/tIKXJIG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uLWM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q438IA&#10;AADcAAAADwAAAGRycy9kb3ducmV2LnhtbERPTWvCQBC9C/6HZYReRDcWtDF1FVEqehFqRa9DdpoE&#10;s7Mhu02iv949CD0+3vdi1ZlSNFS7wrKCyTgCQZxaXXCm4PzzNYpBOI+ssbRMCu7kYLXs9xaYaNvy&#10;NzUnn4kQwi5BBbn3VSKlS3My6Ma2Ig7cr60N+gDrTOoa2xBuSvkeRTNpsODQkGNFm5zS2+nPKIjv&#10;sbk0l+PuSgdut4+j/lgP50q9Dbr1JwhPnf8Xv9x7rWAahfnh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2rjfwgAAANwAAAAPAAAAAAAAAAAAAAAAAJgCAABkcnMvZG93&#10;bnJldi54bWxQSwUGAAAAAAQABAD1AAAAhwMAAAAA&#10;" strokecolor="windowText" strokeweight="1pt"/>
                    </v:group>
                  </w:pict>
                </mc:Fallback>
              </mc:AlternateConten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3C532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5931B08C">
                <v:shape id="_x0000_i1049" type="#_x0000_t75" style="width:15.45pt;height:26.75pt" o:ole="">
                  <v:imagedata r:id="rId74" o:title=""/>
                </v:shape>
                <o:OLEObject Type="Embed" ProgID="FXE300.Equation" ShapeID="_x0000_i1049" DrawAspect="Content" ObjectID="_1460096182" r:id="rId7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Pr="003C532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624ED9AD">
                <v:shape id="_x0000_i1050" type="#_x0000_t75" style="width:15.45pt;height:26.75pt" o:ole="">
                  <v:imagedata r:id="rId76" o:title=""/>
                </v:shape>
                <o:OLEObject Type="Embed" ProgID="FXE300.Equation" ShapeID="_x0000_i1050" DrawAspect="Content" ObjectID="_1460096183" r:id="rId7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C532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 w14:anchorId="0601B47E">
                <v:shape id="_x0000_i1051" type="#_x0000_t75" style="width:15.45pt;height:26.75pt" o:ole="">
                  <v:imagedata r:id="rId78" o:title=""/>
                </v:shape>
                <o:OLEObject Type="Embed" ProgID="FXE300.Equation" ShapeID="_x0000_i1051" DrawAspect="Content" ObjectID="_1460096184" r:id="rId79"/>
              </w:object>
            </w:r>
            <w:r w:rsidRPr="003C532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3C532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 w14:anchorId="0A75F5CE">
                <v:shape id="_x0000_i1052" type="#_x0000_t75" style="width:9.25pt;height:26.75pt" o:ole="">
                  <v:imagedata r:id="rId80" o:title=""/>
                </v:shape>
                <o:OLEObject Type="Embed" ProgID="FXE300.Equation" ShapeID="_x0000_i1052" DrawAspect="Content" ObjectID="_1460096185" r:id="rId8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3C532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</w:t>
            </w:r>
          </w:p>
          <w:p w:rsidR="003C5320" w:rsidRPr="00AD270F" w:rsidRDefault="003C5320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3C532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C5320" w:rsidRPr="001B3341" w:rsidRDefault="003C5320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C5320" w:rsidRDefault="003C5320" w:rsidP="00706E9F">
            <w:pPr>
              <w:pStyle w:val="QuestionStyle"/>
            </w:pPr>
            <w:r>
              <w:t>What is the probability that the resident plays a sport or studies a language but not both?</w:t>
            </w:r>
          </w:p>
          <w:p w:rsidR="003C5320" w:rsidRDefault="003C5320" w:rsidP="00AD270F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3C5320" w:rsidRDefault="003C5320" w:rsidP="00AD270F">
            <w:pPr>
              <w:rPr>
                <w:rFonts w:ascii="Times New Roman" w:hAnsi="Times New Roman"/>
                <w:sz w:val="16"/>
                <w:szCs w:val="16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7F79B6C4" wp14:editId="7B656C65">
                      <wp:simplePos x="0" y="0"/>
                      <wp:positionH relativeFrom="column">
                        <wp:posOffset>2462530</wp:posOffset>
                      </wp:positionH>
                      <wp:positionV relativeFrom="paragraph">
                        <wp:posOffset>50165</wp:posOffset>
                      </wp:positionV>
                      <wp:extent cx="754380" cy="373380"/>
                      <wp:effectExtent l="0" t="0" r="26670" b="26670"/>
                      <wp:wrapNone/>
                      <wp:docPr id="321" name="Rectangle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AD270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79B6C4" id="Rectangle 321" o:spid="_x0000_s1080" style="position:absolute;margin-left:193.9pt;margin-top:3.95pt;width:59.4pt;height:29.4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" filled="f" strokecolor="black [3213]" strokeweight="1.5pt">
                      <v:textbox>
                        <w:txbxContent>
                          <w:p w:rsidR="00CA0206" w:rsidRPr="009F48CC" w:rsidRDefault="00CA0206" w:rsidP="00AD270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C5320" w:rsidRDefault="003C5320" w:rsidP="00AD270F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3C5320" w:rsidRPr="00AD270F" w:rsidRDefault="003C5320" w:rsidP="00AD270F">
            <w:pPr>
              <w:rPr>
                <w:rFonts w:ascii="Times New Roman" w:hAnsi="Times New Roman"/>
                <w:sz w:val="24"/>
                <w:szCs w:val="24"/>
              </w:rPr>
            </w:pP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3C5320" w:rsidRPr="00AD270F" w:rsidRDefault="003C5320" w:rsidP="00706E9F">
            <w:pPr>
              <w:pStyle w:val="QuestionStyle"/>
              <w:rPr>
                <w:sz w:val="12"/>
                <w:szCs w:val="12"/>
              </w:rPr>
            </w:pPr>
          </w:p>
        </w:tc>
      </w:tr>
      <w:tr w:rsidR="003C532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C5320" w:rsidRPr="001B3341" w:rsidRDefault="003C5320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C5320" w:rsidRDefault="003C5320" w:rsidP="00315B5B">
            <w:pPr>
              <w:pStyle w:val="QuestionStyle"/>
            </w:pPr>
            <w:r>
              <w:t>What is the probability that the resident does not have a job but plays a sport and studies a language?</w:t>
            </w:r>
          </w:p>
          <w:p w:rsidR="003C5320" w:rsidRDefault="003C5320" w:rsidP="00315B5B">
            <w:pPr>
              <w:pStyle w:val="QuestionStyle"/>
            </w:pPr>
          </w:p>
          <w:p w:rsidR="003C5320" w:rsidRDefault="003C5320" w:rsidP="00315B5B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7CFC4DCF" wp14:editId="7641E66C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27940</wp:posOffset>
                      </wp:positionV>
                      <wp:extent cx="754380" cy="373380"/>
                      <wp:effectExtent l="0" t="0" r="26670" b="26670"/>
                      <wp:wrapNone/>
                      <wp:docPr id="322" name="Rectangle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AD270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FC4DCF" id="Rectangle 322" o:spid="_x0000_s1081" style="position:absolute;margin-left:194.2pt;margin-top:2.2pt;width:59.4pt;height:29.4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" filled="f" strokecolor="black [3213]" strokeweight="1.5pt">
                      <v:textbox>
                        <w:txbxContent>
                          <w:p w:rsidR="00CA0206" w:rsidRPr="009F48CC" w:rsidRDefault="00CA0206" w:rsidP="00AD270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C5320" w:rsidRDefault="003C5320" w:rsidP="00315B5B">
            <w:pPr>
              <w:pStyle w:val="QuestionStyle"/>
            </w:pPr>
          </w:p>
          <w:p w:rsidR="003C5320" w:rsidRDefault="003C5320" w:rsidP="00315B5B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E52F30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F47B0CC857014F2B808DFFABFE2AD33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B22BD8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Further Probability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E52F30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261F14" w:rsidRPr="000D3398" w:rsidTr="00CA0206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To play a Lotto game, you select six numbers and you win if they are the same six numbers that are drawn out from a barrel containing forty numbers.</w:t>
            </w:r>
          </w:p>
          <w:p w:rsidR="00261F14" w:rsidRDefault="00261F14" w:rsidP="00CA0206">
            <w:pPr>
              <w:pStyle w:val="QuestionStyle"/>
            </w:pPr>
            <w:r>
              <w:t>How would you describe the probability of winning Lotto when playing one game?</w:t>
            </w:r>
          </w:p>
          <w:p w:rsidR="00261F14" w:rsidRPr="00042A7C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042A7C" w:rsidRDefault="00261F14" w:rsidP="00CA0206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23344C56" wp14:editId="28613711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323" name="Group 3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3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0F8EB4" id="Group 323" o:spid="_x0000_s1026" style="position:absolute;margin-left:17.55pt;margin-top:2.3pt;width:177pt;height:30.75pt;z-index:251641856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8gRMYA&#10;AADcAAAADwAAAGRycy9kb3ducmV2LnhtbESPQWvCQBSE74L/YXmCF6mb2lJjdBWpWPQiaIu9PrLP&#10;JJh9G7JrEvvru0Khx2FmvmEWq86UoqHaFZYVPI8jEMSp1QVnCr4+t08xCOeRNZaWScGdHKyW/d4C&#10;E21bPlJz8pkIEHYJKsi9rxIpXZqTQTe2FXHwLrY26IOsM6lrbAPclHISRW/SYMFhIceK3nNKr6eb&#10;URDfY3NuzoePb9pzu/k56Ol6NFNqOOjWcxCeOv8f/mvvtIKXyS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8gR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OF38YA&#10;AADcAAAADwAAAGRycy9kb3ducmV2LnhtbESPQWvCQBSE74L/YXmCF6mbWlpjdBWpWPQiaIu9PrLP&#10;JJh9G7JrEvvru0Khx2FmvmEWq86UoqHaFZYVPI8jEMSp1QVnCr4+t08xCOeRNZaWScGdHKyW/d4C&#10;E21bPlJz8pkIEHYJKsi9rxIpXZqTQTe2FXHwLrY26IOsM6lrbAPclHISRW/SYMFhIceK3nNKr6eb&#10;URDfY3NuzoePb9pzu/k56Ol6NFNqOOjWcxCeOv8f/mvvtIKXyS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OF38YAAADcAAAADwAAAAAAAAAAAAAAAACYAgAAZHJz&#10;L2Rvd25yZXYueG1sUEsFBgAAAAAEAAQA9QAAAIs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iZXsIA&#10;AADcAAAADwAAAGRycy9kb3ducmV2LnhtbESPQWsCMRSE7wX/Q3hCbzWrBXG3RimixaNre+ntsXnu&#10;Lt28hCRq+u+NIHgcZuYbZrlOZhAX8qG3rGA6KUAQN1b33Cr4+d69LUCEiKxxsEwK/inAejV6WWKl&#10;7ZVruhxjKzKEQ4UKuhhdJWVoOjIYJtYRZ+9kvcGYpW+l9njNcDPIWVHMpcGe80KHjjYdNX/Hs1Gw&#10;9bo+/JbJuUP6qne+KN2JS6Vex+nzA0SkFJ/hR3uvFbzP5nA/k4+A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+JlewgAAANwAAAAPAAAAAAAAAAAAAAAAAJgCAABkcnMvZG93&#10;bnJldi54bWxQSwUGAAAAAAQABAD1AAAAhwMAAAAA&#10;" fillcolor="black [3213]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2+M8YA&#10;AADcAAAADwAAAGRycy9kb3ducmV2LnhtbESPQWvCQBSE74L/YXlCL6KbWqhp6iZIi6W9CGqx10f2&#10;mQSzb0N2TWJ/fbcgeBxm5htmlQ2mFh21rrKs4HEegSDOra64UPB92MxiEM4ja6wtk4IrOcjS8WiF&#10;ibY976jb+0IECLsEFZTeN4mULi/JoJvbhjh4J9sa9EG2hdQt9gFuarmIomdpsOKwUGJDbyXl5/3F&#10;KIivsTl2x+3HD31x//671cv19EWph8mwfgXhafD38K39qRU8LZ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2+M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unlikely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261F14" w:rsidRPr="00042A7C" w:rsidRDefault="00261F14" w:rsidP="00CA0206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261F14" w:rsidRDefault="00261F14" w:rsidP="00CA0206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extremely unlikely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impossible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</w:p>
          <w:p w:rsidR="00261F14" w:rsidRPr="000D3398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993680" w:rsidP="00CA0206">
            <w:pPr>
              <w:pStyle w:val="QuestionStyle"/>
            </w:pPr>
            <w:r>
              <w:object w:dxaOrig="1440" w:dyaOrig="1440">
                <v:shape id="_x0000_s1058" type="#_x0000_t75" style="position:absolute;margin-left:382.3pt;margin-top:6.25pt;width:65.25pt;height:63.3pt;z-index:251700736;mso-position-horizontal-relative:text;mso-position-vertical-relative:text">
                  <v:imagedata r:id="rId8" o:title=""/>
                </v:shape>
                <o:OLEObject Type="Embed" ProgID="FXDraw3.Document" ShapeID="_x0000_s1058" DrawAspect="Content" ObjectID="_1460096235" r:id="rId82"/>
              </w:object>
            </w:r>
            <w:r w:rsidR="00261F14">
              <w:t xml:space="preserve">What is the probability of rolling a five in a single roll of a normal die? 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4D62A5EF" wp14:editId="5C849358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125095</wp:posOffset>
                      </wp:positionV>
                      <wp:extent cx="3905250" cy="114300"/>
                      <wp:effectExtent l="0" t="0" r="19050" b="19050"/>
                      <wp:wrapNone/>
                      <wp:docPr id="328" name="Group 3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0" cy="114300"/>
                                <a:chOff x="0" y="0"/>
                                <a:chExt cx="3905250" cy="114300"/>
                              </a:xfrm>
                            </wpg:grpSpPr>
                            <wps:wsp>
                              <wps:cNvPr id="3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8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261F14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261F14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15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261F14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536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261F14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62A5EF" id="Group 328" o:spid="_x0000_s1082" style="position:absolute;margin-left:6.1pt;margin-top:9.85pt;width:307.5pt;height:9pt;z-index:251642880" coordsize="39052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">
                      <v:roundrect id="AutoShape 3" o:spid="_x0000_s1083" style="position:absolute;left:37338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sfmMQA&#10;AADcAAAADwAAAGRycy9kb3ducmV2LnhtbESPT2sCMRTE7wW/Q3iCt5pVqejWKFpQSm/+PT+S52bp&#10;5mXZpO7qp28KBY/DzPyGWaw6V4kbNaH0rGA0zEAQa29KLhScjtvXGYgQkQ1WnknBnQKslr2XBebG&#10;t7yn2yEWIkE45KjAxljnUgZtyWEY+po4eVffOIxJNoU0DbYJ7io5zrKpdFhyWrBY04cl/X34cQq+&#10;tH2bPbrdxbTT62S931zO2u+UGvS79TuISF18hv/bn0bBZDyH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rH5jEAAAA3AAAAA8AAAAAAAAAAAAAAAAAmAIAAGRycy9k&#10;b3ducmV2LnhtbFBLBQYAAAAABAAEAPUAAACJAwAAAAA=&#10;" strokecolor="black [3213]" strokeweight="1pt">
                        <v:textbox>
                          <w:txbxContent>
                            <w:p w:rsidR="00CA0206" w:rsidRDefault="00CA0206" w:rsidP="00261F1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2QjMIA&#10;AADcAAAADwAAAGRycy9kb3ducmV2LnhtbERPz2vCMBS+D/Y/hDfYbU1roZTOKHMieBJW3bw+mmdT&#10;1ryUJtXOv345DHb8+H4v17PtxZVG3zlWkCUpCOLG6Y5bBafj7qUE4QOyxt4xKfghD+vV48MSK+1u&#10;/EHXOrQihrCvUIEJYaik9I0hiz5xA3HkLm60GCIcW6lHvMVw28tFmhbSYsexweBA74aa73qyCvhu&#10;NufyvMkOOG2/jpP/LC5pptTz0/z2CiLQHP7Ff+69VpDncX48E4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7ZCMwgAAANwAAAAPAAAAAAAAAAAAAAAAAJgCAABkcnMvZG93&#10;bnJldi54bWxQSwUGAAAAAAQABAD1AAAAhwMAAAAA&#10;" fillcolor="black [3213]" strokecolor="black [3213]" strokeweight="1pt">
                        <v:textbox>
                          <w:txbxContent>
                            <w:p w:rsidR="00CA0206" w:rsidRDefault="00CA0206" w:rsidP="00261F1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5" style="position:absolute;left:12115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FQ8MA&#10;AADcAAAADwAAAGRycy9kb3ducmV2LnhtbESPQWsCMRSE74L/IbyCN83aRZGtUbRQKd60redH8tws&#10;3bwsm9Rd++uNIHgcZuYbZrnuXS0u1IbKs4LpJANBrL2puFTw/fUxXoAIEdlg7ZkUXCnAejUcLLEw&#10;vuMDXY6xFAnCoUAFNsamkDJoSw7DxDfEyTv71mFMsi2labFLcFfL1yybS4cVpwWLDb1b0r/HP6dg&#10;r+1s8d/vTqabn/PNYXv60X6n1Oil37yBiNTHZ/jR/jQK8nwK9zPp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SFQ8MAAADcAAAADwAAAAAAAAAAAAAAAACYAgAAZHJzL2Rv&#10;d25yZXYueG1sUEsFBgAAAAAEAAQA9QAAAIgDAAAAAA==&#10;" strokecolor="black [3213]" strokeweight="1pt">
                        <v:textbox>
                          <w:txbxContent>
                            <w:p w:rsidR="00CA0206" w:rsidRDefault="00CA0206" w:rsidP="00261F1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6" style="position:absolute;left:2453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YbNMMA&#10;AADcAAAADwAAAGRycy9kb3ducmV2LnhtbESPQWsCMRSE74L/ITzBm2broshqFBUqpTdt9fxInpul&#10;m5dlk7prf30jFHocZuYbZr3tXS3u1IbKs4KXaQaCWHtTcang8+N1sgQRIrLB2jMpeFCA7WY4WGNh&#10;fMcnup9jKRKEQ4EKbIxNIWXQlhyGqW+Ik3fzrcOYZFtK02KX4K6WsyxbSIcVpwWLDR0s6a/zt1Pw&#10;ru18+dMfr6Zb3PLdaX+9aH9UajzqdysQkfr4H/5rvxkFeT6D55l0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YbNMMAAADcAAAADwAAAAAAAAAAAAAAAACYAgAAZHJzL2Rv&#10;d25yZXYueG1sUEsFBgAAAAAEAAQA9QAAAIgDAAAAAA==&#10;" strokecolor="black [3213]" strokeweight="1pt">
                        <v:textbox>
                          <w:txbxContent>
                            <w:p w:rsidR="00CA0206" w:rsidRDefault="00CA0206" w:rsidP="00261F1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5" w:dyaOrig="632">
                <v:shape id="_x0000_i1053" type="#_x0000_t75" style="width:11.3pt;height:31.9pt" o:ole="">
                  <v:imagedata r:id="rId10" o:title=""/>
                </v:shape>
                <o:OLEObject Type="Embed" ProgID="FXE300.Equation" ShapeID="_x0000_i1053" DrawAspect="Content" ObjectID="_1460096186" r:id="rId83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5" w:dyaOrig="632">
                <v:shape id="_x0000_i1054" type="#_x0000_t75" style="width:11.3pt;height:31.9pt" o:ole="">
                  <v:imagedata r:id="rId12" o:title=""/>
                </v:shape>
                <o:OLEObject Type="Embed" ProgID="FXE300.Equation" ShapeID="_x0000_i1054" DrawAspect="Content" ObjectID="_1460096187" r:id="rId84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5" w:dyaOrig="632">
                <v:shape id="_x0000_i1055" type="#_x0000_t75" style="width:11.3pt;height:31.9pt" o:ole="">
                  <v:imagedata r:id="rId14" o:title=""/>
                </v:shape>
                <o:OLEObject Type="Embed" ProgID="FXE300.Equation" ShapeID="_x0000_i1055" DrawAspect="Content" ObjectID="_1460096188" r:id="rId85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5" w:dyaOrig="632">
                <v:shape id="_x0000_i1056" type="#_x0000_t75" style="width:11.3pt;height:31.9pt" o:ole="">
                  <v:imagedata r:id="rId16" o:title=""/>
                </v:shape>
                <o:OLEObject Type="Embed" ProgID="FXE300.Equation" ShapeID="_x0000_i1056" DrawAspect="Content" ObjectID="_1460096189" r:id="rId86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 xml:space="preserve">A lollie jar holds 24 caramels, 16 licorice and 10 toffees. </w:t>
            </w:r>
          </w:p>
          <w:p w:rsidR="00261F14" w:rsidRDefault="00261F14" w:rsidP="00CA0206">
            <w:pPr>
              <w:pStyle w:val="QuestionStyle"/>
            </w:pPr>
            <w:r>
              <w:t>If one lollie is picked out at random, what is the probability that it is a caramel?</w:t>
            </w:r>
          </w:p>
          <w:p w:rsidR="00261F14" w:rsidRDefault="00261F14" w:rsidP="00CA0206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 wp14:anchorId="00E18DF1" wp14:editId="680EFB43">
                      <wp:simplePos x="0" y="0"/>
                      <wp:positionH relativeFrom="column">
                        <wp:posOffset>2834005</wp:posOffset>
                      </wp:positionH>
                      <wp:positionV relativeFrom="paragraph">
                        <wp:posOffset>109855</wp:posOffset>
                      </wp:positionV>
                      <wp:extent cx="478155" cy="678180"/>
                      <wp:effectExtent l="0" t="0" r="17145" b="26670"/>
                      <wp:wrapNone/>
                      <wp:docPr id="333" name="Group 3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334" name="Rectangle 334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Rectangle 335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25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Straight Connector 336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E18DF1" id="Group 333" o:spid="_x0000_s1087" style="position:absolute;margin-left:223.15pt;margin-top:8.65pt;width:37.65pt;height:53.4pt;z-index:25164800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">
                      <v:rect id="Rectangle 334" o:spid="_x0000_s1088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4QJMMA&#10;AADcAAAADwAAAGRycy9kb3ducmV2LnhtbESPQWsCMRSE74X+h/AKvdWsXSl1NUrRFuyxWvD6TJ67&#10;i/teliTq9t+bQqHHYWa+YebLgTt1oRBbLwbGowIUifWuldrA9+7j6RVUTCgOOy9k4IciLBf3d3Os&#10;nL/KF122qVYZIrFCA01KfaV1tA0xxpHvSbJ39IExZRlq7QJeM5w7/VwUL5qxlbzQYE+rhuxpe2YD&#10;q893tmw3rE/j0qX99ODW+2DM48PwNgOVaEj/4b/2xhkoywn8nslHQC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4QJM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335" o:spid="_x0000_s1089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K1v8MA&#10;AADcAAAADwAAAGRycy9kb3ducmV2LnhtbESPQWsCMRSE74X+h/AKvdWsXSx1NUrRFuyxWvD6TJ67&#10;i/teliTq9t+bQqHHYWa+YebLgTt1oRBbLwbGowIUifWuldrA9+7j6RVUTCgOOy9k4IciLBf3d3Os&#10;nL/KF122qVYZIrFCA01KfaV1tA0xxpHvSbJ39IExZRlq7QJeM5w7/VwUL5qxlbzQYE+rhuxpe2YD&#10;q893tmw3rE/j0qX99ODW+2DM48PwNgOVaEj/4b/2xhkoywn8nslHQC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K1v8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25</w:t>
                              </w:r>
                            </w:p>
                          </w:txbxContent>
                        </v:textbox>
                      </v:rect>
                      <v:line id="Straight Connector 336" o:spid="_x0000_s1090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Jm08IAAADcAAAADwAAAGRycy9kb3ducmV2LnhtbESPQYvCMBSE74L/ITzBm6YqiHSN4grq&#10;XrfqwdujeduUbV5Kktruv98sLHgcZuYbZrsfbCOe5EPtWMFinoEgLp2uuVJwu55mGxAhImtsHJOC&#10;Hwqw341HW8y16/mTnkWsRIJwyFGBibHNpQylIYth7lri5H05bzEm6SupPfYJbhu5zLK1tFhzWjDY&#10;0tFQ+V10VsGje4/+cpWHvhiOZ7M8NWXn7kpNJ8PhDUSkIb7C/+0PrWC1WsPfmXQE5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RJm08IAAADcAAAADwAAAAAAAAAAAAAA&#10;AAChAgAAZHJzL2Rvd25yZXYueG1sUEsFBgAAAAAEAAQA+QAAAJADAAAAAA==&#10;" strokecolor="black [3213]" strokeweight="1.5pt"/>
                    </v:group>
                  </w:pict>
                </mc:Fallback>
              </mc:AlternateContent>
            </w:r>
          </w:p>
          <w:p w:rsidR="00261F14" w:rsidRDefault="00261F14" w:rsidP="00CA0206">
            <w:pPr>
              <w:pStyle w:val="QuestionStyle"/>
            </w:pPr>
          </w:p>
          <w:p w:rsidR="00261F14" w:rsidRPr="00261F14" w:rsidRDefault="00261F14" w:rsidP="00CA0206">
            <w:pPr>
              <w:pStyle w:val="QuestionStyle"/>
              <w:rPr>
                <w:position w:val="-22"/>
              </w:rPr>
            </w:pPr>
            <w:r>
              <w:t xml:space="preserve">                               </w:t>
            </w:r>
            <w:r w:rsidRPr="00261F14">
              <w:rPr>
                <w:color w:val="FF0000"/>
                <w:position w:val="-22"/>
              </w:rPr>
              <w:object w:dxaOrig="635" w:dyaOrig="539">
                <v:shape id="_x0000_i1057" type="#_x0000_t75" style="width:30.85pt;height:26.75pt" o:ole="">
                  <v:imagedata r:id="rId87" o:title=""/>
                </v:shape>
                <o:OLEObject Type="Embed" ProgID="FXE300.Equation" ShapeID="_x0000_i1057" DrawAspect="Content" ObjectID="_1460096190" r:id="rId88"/>
              </w:object>
            </w:r>
            <w:r w:rsidRPr="00261F14">
              <w:rPr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</w:tc>
      </w:tr>
      <w:tr w:rsidR="00261F14" w:rsidRPr="00247738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Pr="00247738" w:rsidRDefault="00261F14" w:rsidP="00CA0206">
            <w:pPr>
              <w:ind w:right="34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</w:pPr>
            <w:r w:rsidRPr="00247738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Which of these events 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>would have a probability of 1</w:t>
            </w:r>
            <w:r w:rsidRPr="00247738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>?</w:t>
            </w:r>
          </w:p>
          <w:p w:rsidR="00261F14" w:rsidRPr="00247738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247738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76B9DC99" wp14:editId="5350CEEB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37" name="Group 3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E00013" id="Group 337" o:spid="_x0000_s1026" style="position:absolute;margin-left:18.8pt;margin-top:.9pt;width:13.5pt;height:74.4pt;z-index:25165312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I+asAA&#10;AADcAAAADwAAAGRycy9kb3ducmV2LnhtbERPPWvDMBDdC/0P4gLdajkNlNqNHEKpS8Y4ydLtsC62&#10;iXUSkpqo/z4aCh0f73u9SWYWV/JhsqxgWZQgiHurJx4UnI7t8xuIEJE1zpZJwS8F2DSPD2ustb1x&#10;R9dDHEQO4VCjgjFGV0sZ+pEMhsI64sydrTcYM/SD1B5vOdzM8qUsX6XBiXPDiI4+Ruovhx+j4NPr&#10;bv9dJef26atrfVm5M1dKPS3S9h1EpBT/xX/unVawWuW1+Uw+ArK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PI+asAAAADcAAAADwAAAAAAAAAAAAAAAACYAgAAZHJzL2Rvd25y&#10;ZXYueG1sUEsFBgAAAAAEAAQA9QAAAIU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ZB8cA&#10;AADcAAAADwAAAGRycy9kb3ducmV2LnhtbESPT2vCQBTE7wW/w/KEXorZWKHG6CrS0tJeBP8Qr4/s&#10;Mwlm34bsNon99N2C0OMwM79hVpvB1KKj1lWWFUyjGARxbnXFhYLT8X2SgHAeWWNtmRTcyMFmPXpY&#10;Yaptz3vqDr4QAcIuRQWl900qpctLMugi2xAH72Jbgz7ItpC6xT7ATS2f4/hFGqw4LJTY0GtJ+fXw&#10;bRQkt8RkXbb7ONMX928/Oz3fPi2UehwP2yUIT4P/D9/bn1rBbLaA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HGQfHAAAA3AAAAA8AAAAAAAAAAAAAAAAAmAIAAGRy&#10;cy9kb3ducmV2LnhtbFBLBQYAAAAABAAEAPUAAACM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D58QA&#10;AADcAAAADwAAAGRycy9kb3ducmV2LnhtbERPy2rCQBTdC/2H4RbciJloS03TjCJKS90IPtDtJXOb&#10;hGbuhMyYxH59Z1Ho8nDe2WowteiodZVlBbMoBkGcW11xoeB8ep8mIJxH1lhbJgV3crBaPowyTLXt&#10;+UDd0RcihLBLUUHpfZNK6fKSDLrINsSB+7KtQR9gW0jdYh/CTS3ncfwiDVYcGkpsaFNS/n28GQXJ&#10;PTGX7rL/uNKO++3PXi/Wk1elxo/D+g2Ep8H/i//cn1rB03OYH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7w+f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dmfMYA&#10;AADcAAAADwAAAGRycy9kb3ducmV2LnhtbESPQWvCQBSE74X+h+UJvRTdqKWmqauIpVIvglH0+sg+&#10;k9Ds25DdJtFf7xYKPQ4z8w0zX/amEi01rrSsYDyKQBBnVpecKzgePocxCOeRNVaWScGVHCwXjw9z&#10;TLTteE9t6nMRIOwSVFB4XydSuqwgg25ka+LgXWxj0AfZ5FI32AW4qeQkil6lwZLDQoE1rQvKvtMf&#10;oyC+xubUnnabM225+7jt9Gz1/KbU06BfvYPw1Pv/8F/7SyuYvozh90w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dmf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Drawing an ace from a normal pack.</w:t>
            </w:r>
          </w:p>
          <w:p w:rsidR="00261F14" w:rsidRPr="00247738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247738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Drawing a club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or diamond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from a normal pack.</w:t>
            </w:r>
            <w:r w:rsidRPr="00247738">
              <w:rPr>
                <w:noProof/>
                <w:lang w:eastAsia="en-AU"/>
              </w:rPr>
              <w:t xml:space="preserve"> </w:t>
            </w:r>
          </w:p>
          <w:p w:rsidR="00261F14" w:rsidRPr="00247738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247738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Rolling a </w:t>
            </w:r>
            <w:r>
              <w:rPr>
                <w:rFonts w:ascii="Times New Roman" w:hAnsi="Times New Roman"/>
                <w:sz w:val="24"/>
                <w:szCs w:val="24"/>
              </w:rPr>
              <w:t>number more than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1 on a normal die. </w:t>
            </w:r>
          </w:p>
          <w:p w:rsidR="00261F14" w:rsidRPr="00247738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number less than 7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on a normal die. </w:t>
            </w:r>
          </w:p>
          <w:p w:rsidR="00261F14" w:rsidRPr="00247738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5E1EF871" wp14:editId="652DF68B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343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4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83B915" id="Group 342" o:spid="_x0000_s1026" style="position:absolute;margin-left:117.5pt;margin-top:590.4pt;width:222pt;height:36pt;z-index:251652096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x9W8UA&#10;AADcAAAADwAAAGRycy9kb3ducmV2LnhtbESPzWrDMBCE74W+g9hCb42Un5bEiRJCoaW3ULeHHDfW&#10;xjaxVo4kO26ePioUehxm5htmtRlsI3ryoXasYTxSIIgLZ2ouNXx/vT3NQYSIbLBxTBp+KMBmfX+3&#10;wsy4C39Sn8dSJAiHDDVUMbaZlKGoyGIYuZY4eUfnLcYkfSmNx0uC20ZOlHqRFmtOCxW29FpRcco7&#10;q6EwqlN+3+8Wh+eYX/vuzPL9rPXjw7Bdgog0xP/wX/vDaJjOpvB7Jh0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DH1bxQAAANwAAAAPAAAAAAAAAAAAAAAAAJgCAABkcnMv&#10;ZG93bnJldi54bWxQSwUGAAAAAAQABAD1AAAAigMAAAAA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lL8UA&#10;AADcAAAADwAAAGRycy9kb3ducmV2LnhtbESPQWsCMRSE74X+h/AKvdVEa4uuRpFCizfptgePz81z&#10;d3HzsibZdeuvN4VCj8PMfMMs14NtRE8+1I41jEcKBHHhTM2lhu+v96cZiBCRDTaOScMPBViv7u+W&#10;mBl34U/q81iKBOGQoYYqxjaTMhQVWQwj1xIn7+i8xZikL6XxeElw28iJUq/SYs1pocKW3ioqTnln&#10;NRRGdcrv+9388BLza9+dWX6ctX58GDYLEJGG+B/+a2+NhufpFH7Pp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5eUvxQAAANwAAAAPAAAAAAAAAAAAAAAAAJgCAABkcnMv&#10;ZG93bnJldi54bWxQSwUGAAAAAAQABAD1AAAAigMAAAAA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lAtMUA&#10;AADcAAAADwAAAGRycy9kb3ducmV2LnhtbESPQWsCMRSE74X+h/AKvdVEW4uuRpFCS2/SbQ8en5vn&#10;7uLmZU2y69Zfb4RCj8PMfMMs14NtRE8+1I41jEcKBHHhTM2lhp/v96cZiBCRDTaOScMvBViv7u+W&#10;mBl35i/q81iKBOGQoYYqxjaTMhQVWQwj1xIn7+C8xZikL6XxeE5w28iJUq/SYs1pocKW3ioqjnln&#10;NRRGdcrv+u18P435pe9OLD9OWj8+DJsFiEhD/A//tT+NhueXKdzOp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UC0xQAAANwAAAAPAAAAAAAAAAAAAAAAAJgCAABkcnMv&#10;ZG93bnJldi54bWxQSwUGAAAAAAQABAD1AAAAigMAAAAA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vew8UA&#10;AADcAAAADwAAAGRycy9kb3ducmV2LnhtbESPzWrDMBCE74W8g9hCbo3U5ofUjRJCIaG3ULeHHjfW&#10;1ja1Vo4kO26ePioEehxm5htmtRlsI3ryoXas4XGiQBAXztRcavj82D0sQYSIbLBxTBp+KcBmPbpb&#10;YWbcmd+pz2MpEoRDhhqqGNtMylBUZDFMXEucvG/nLcYkfSmNx3OC20Y+KbWQFmtOCxW29FpR8ZN3&#10;VkNhVKf8V394Ps5jfum7E8v9Sevx/bB9ARFpiP/hW/vNaJjOFvB3Jh0B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e97DxQAAANwAAAAPAAAAAAAAAAAAAAAAAJgCAABkcnMv&#10;ZG93bnJldi54bWxQSwUGAAAAAAQABAD1AAAAigMAAAAA&#10;"/>
                    </v:group>
                  </w:pict>
                </mc:Fallback>
              </mc:AlternateContent>
            </w: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ind w:right="286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One card is chosen at random from those shown.</w:t>
            </w:r>
          </w:p>
          <w:p w:rsidR="00261F14" w:rsidRDefault="00993680" w:rsidP="00CA0206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59" type="#_x0000_t75" style="position:absolute;margin-left:12.75pt;margin-top:5.45pt;width:363.3pt;height:42.5pt;z-index:251701760">
                  <v:imagedata r:id="rId18" o:title=""/>
                </v:shape>
                <o:OLEObject Type="Embed" ProgID="FXDraw3.Document" ShapeID="_x0000_s1059" DrawAspect="Content" ObjectID="_1460096236" r:id="rId89"/>
              </w:object>
            </w:r>
          </w:p>
          <w:p w:rsidR="00261F14" w:rsidRDefault="00261F14" w:rsidP="00CA0206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</w:p>
          <w:p w:rsidR="00261F14" w:rsidRDefault="00261F14" w:rsidP="00CA0206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</w:p>
          <w:p w:rsidR="00261F14" w:rsidRDefault="00261F14" w:rsidP="00CA0206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29D5D0E7" wp14:editId="0ABC03B7">
                      <wp:simplePos x="0" y="0"/>
                      <wp:positionH relativeFrom="column">
                        <wp:posOffset>3300730</wp:posOffset>
                      </wp:positionH>
                      <wp:positionV relativeFrom="paragraph">
                        <wp:posOffset>158115</wp:posOffset>
                      </wp:positionV>
                      <wp:extent cx="478155" cy="678180"/>
                      <wp:effectExtent l="0" t="0" r="17145" b="26670"/>
                      <wp:wrapNone/>
                      <wp:docPr id="347" name="Group 3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348" name="Rectangle 34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9" name="Rectangle 34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Straight Connector 35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D5D0E7" id="Group 347" o:spid="_x0000_s1091" style="position:absolute;margin-left:259.9pt;margin-top:12.45pt;width:37.65pt;height:53.4pt;z-index:25165414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">
                      <v:rect id="Rectangle 348" o:spid="_x0000_s109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VpXMAA&#10;AADcAAAADwAAAGRycy9kb3ducmV2LnhtbERPS2sCMRC+F/wPYQreatYHpW6NIj7AHmsFr9Nkuru4&#10;M1mSqNt/3xyEHj++92LVc6tuFGLjxcB4VIAisd41Uhk4fe1f3kDFhOKw9UIGfinCajl4WmDp/F0+&#10;6XZMlcohEks0UKfUlVpHWxNjHPmOJHM/PjCmDEOlXcB7DudWT4riVTM2khtq7GhTk70cr2xg87Fj&#10;y/bA+jKeunSef7vtORgzfO7X76AS9elf/HAfnIHpLK/NZ/IR0M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VpXMAAAADcAAAADwAAAAAAAAAAAAAAAACYAgAAZHJzL2Rvd25y&#10;ZXYueG1sUEsFBgAAAAAEAAQA9QAAAIU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349" o:spid="_x0000_s109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nMx8IA&#10;AADcAAAADwAAAGRycy9kb3ducmV2LnhtbESPQWsCMRSE70L/Q3iF3jRrLaKrUYptwR7VgtfX5Lm7&#10;uO9lSVLd/vumIHgcZuYbZrnuuVUXCrHxYmA8KkCRWO8aqQx8HT6GM1AxoThsvZCBX4qwXj0Mllg6&#10;f5UdXfapUhkisUQDdUpdqXW0NTHGke9IsnfygTFlGSrtAl4znFv9XBRTzdhIXqixo01N9rz/YQOb&#10;z3e2bLesz+OJS8f5t3s7BmOeHvvXBahEfbqHb+2tMzB5mcP/mXwE9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czH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line id="Straight Connector 350" o:spid="_x0000_s109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i+nMAAAADcAAAADwAAAGRycy9kb3ducmV2LnhtbERPz2vCMBS+D/wfwhO8zVTHhlSjqODc&#10;dVUP3h7Nsyk2LyVJbf3vzWGw48f3e7UZbCMe5EPtWMFsmoEgLp2uuVJwPh3eFyBCRNbYOCYFTwqw&#10;WY/eVphr1/MvPYpYiRTCIUcFJsY2lzKUhiyGqWuJE3dz3mJM0FdSe+xTuG3kPMu+pMWaU4PBlvaG&#10;ynvRWQXXbhf98SS3fTHsv8380JSduyg1GQ/bJYhIQ/wX/7l/tIKPzzQ/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xovpzAAAAA3AAAAA8AAAAAAAAAAAAAAAAA&#10;oQIAAGRycy9kb3ducmV2LnhtbFBLBQYAAAAABAAEAPkAAACOAwAAAAA=&#10;" strokecolor="black [3213]" strokeweight="1.5pt"/>
                    </v:group>
                  </w:pict>
                </mc:Fallback>
              </mc:AlternateContent>
            </w:r>
          </w:p>
          <w:p w:rsidR="00261F14" w:rsidRDefault="00261F14" w:rsidP="00CA0206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probability that it is the letter L?</w:t>
            </w:r>
          </w:p>
          <w:p w:rsidR="00261F14" w:rsidRPr="00261F14" w:rsidRDefault="00261F14" w:rsidP="00CA0206">
            <w:pPr>
              <w:pStyle w:val="QuestionStyle"/>
              <w:rPr>
                <w:position w:val="-22"/>
              </w:rPr>
            </w:pPr>
            <w:r>
              <w:t xml:space="preserve">                                                                              </w:t>
            </w:r>
            <w:r w:rsidRPr="00261F14">
              <w:rPr>
                <w:color w:val="FF0000"/>
                <w:position w:val="-22"/>
              </w:rPr>
              <w:object w:dxaOrig="575" w:dyaOrig="539">
                <v:shape id="_x0000_i1058" type="#_x0000_t75" style="width:27.75pt;height:26.75pt" o:ole="">
                  <v:imagedata r:id="rId90" o:title=""/>
                </v:shape>
                <o:OLEObject Type="Embed" ProgID="FXE300.Equation" ShapeID="_x0000_i1058" DrawAspect="Content" ObjectID="_1460096191" r:id="rId91"/>
              </w:object>
            </w:r>
            <w:r w:rsidRPr="00261F14">
              <w:rPr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 xml:space="preserve">There are 16 free to air channels and 20 pay channels on Warren’s TV. </w:t>
            </w:r>
          </w:p>
          <w:p w:rsidR="00261F14" w:rsidRDefault="00261F14" w:rsidP="00CA0206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 wp14:anchorId="18BCEF2C" wp14:editId="23301C11">
                      <wp:simplePos x="0" y="0"/>
                      <wp:positionH relativeFrom="column">
                        <wp:posOffset>4834255</wp:posOffset>
                      </wp:positionH>
                      <wp:positionV relativeFrom="paragraph">
                        <wp:posOffset>-1905</wp:posOffset>
                      </wp:positionV>
                      <wp:extent cx="478155" cy="678180"/>
                      <wp:effectExtent l="0" t="0" r="17145" b="26670"/>
                      <wp:wrapNone/>
                      <wp:docPr id="351" name="Group 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352" name="Rectangle 35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Rectangle 35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Straight Connector 35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BCEF2C" id="Group 351" o:spid="_x0000_s1095" style="position:absolute;margin-left:380.65pt;margin-top:-.15pt;width:37.65pt;height:53.4pt;z-index:25165516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">
                      <v:rect id="Rectangle 352" o:spid="_x0000_s1096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TIa8IA&#10;AADcAAAADwAAAGRycy9kb3ducmV2LnhtbESPQWsCMRSE70L/Q3iF3jSrUrGrUYq2YI9qweszed1d&#10;3PeyJFG3/74pFHocZuYbZrnuuVU3CrHxYmA8KkCRWO8aqQx8Ht+Hc1AxoThsvZCBb4qwXj0Mllg6&#10;f5c93Q6pUhkisUQDdUpdqXW0NTHGke9IsvflA2PKMlTaBbxnOLd6UhQzzdhIXqixo01N9nK4soHN&#10;xxtbtjvWl/HUpdPL2W1PwZinx/51ASpRn/7Df+2dMzB9nsDvmXwE9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BMhr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353" o:spid="_x0000_s1097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ht8MMA&#10;AADcAAAADwAAAGRycy9kb3ducmV2LnhtbESPQWsCMRSE74X+h/AKvdWsXSx1NUrRFuyxWvD6TJ67&#10;i/teliTq9t+bQqHHYWa+YebLgTt1oRBbLwbGowIUifWuldrA9+7j6RVUTCgOOy9k4IciLBf3d3Os&#10;nL/KF122qVYZIrFCA01KfaV1tA0xxpHvSbJ39IExZRlq7QJeM5w7/VwUL5qxlbzQYE+rhuxpe2YD&#10;q893tmw3rE/j0qX99ODW+2DM48PwNgOVaEj/4b/2xhkoJyX8nslHQC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ht8M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v:textbox>
                      </v:rect>
                      <v:line id="Straight Connector 354" o:spid="_x0000_s1098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O4n8QAAADcAAAADwAAAGRycy9kb3ducmV2LnhtbESPQWvCQBSE70L/w/IKvemm2opEV1HB&#10;ttcm7cHbI/vMhmbfht2Nif/eLRR6HGbmG2azG20rruRD41jB8ywDQVw53XCt4Ks8TVcgQkTW2Dom&#10;BTcKsNs+TDaYazfwJ12LWIsE4ZCjAhNjl0sZKkMWw8x1xMm7OG8xJulrqT0OCW5bOc+ypbTYcFow&#10;2NHRUPVT9FbBuT9E/17K/VCMxzczP7VV776Venoc92sQkcb4H/5rf2gFi9c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U7ifxAAAANwAAAAPAAAAAAAAAAAA&#10;AAAAAKECAABkcnMvZG93bnJldi54bWxQSwUGAAAAAAQABAD5AAAAkgMAAAAA&#10;" strokecolor="black [3213]" strokeweight="1.5pt"/>
                    </v:group>
                  </w:pict>
                </mc:Fallback>
              </mc:AlternateContent>
            </w:r>
            <w:r>
              <w:t>On evening he picks one channel at random to watch.</w:t>
            </w:r>
          </w:p>
          <w:p w:rsidR="00261F14" w:rsidRDefault="00261F14" w:rsidP="00CA0206">
            <w:pPr>
              <w:pStyle w:val="QuestionStyle"/>
            </w:pPr>
            <w:r>
              <w:t xml:space="preserve">What is the probability that it is a pay channel?                                      </w:t>
            </w:r>
            <w:r w:rsidRPr="00261F14">
              <w:rPr>
                <w:color w:val="FF0000"/>
                <w:position w:val="-22"/>
              </w:rPr>
              <w:object w:dxaOrig="635" w:dyaOrig="539">
                <v:shape id="_x0000_i1059" type="#_x0000_t75" style="width:30.85pt;height:26.75pt" o:ole="">
                  <v:imagedata r:id="rId92" o:title=""/>
                </v:shape>
                <o:OLEObject Type="Embed" ProgID="FXE300.Equation" ShapeID="_x0000_i1059" DrawAspect="Content" ObjectID="_1460096192" r:id="rId93"/>
              </w:object>
            </w:r>
            <w: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 xml:space="preserve">  </w:t>
            </w:r>
          </w:p>
        </w:tc>
      </w:tr>
      <w:tr w:rsidR="00261F14" w:rsidRPr="00F109AA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56192" behindDoc="0" locked="0" layoutInCell="1" allowOverlap="1" wp14:anchorId="3C761F06" wp14:editId="1A910E09">
                  <wp:simplePos x="0" y="0"/>
                  <wp:positionH relativeFrom="column">
                    <wp:posOffset>4359910</wp:posOffset>
                  </wp:positionH>
                  <wp:positionV relativeFrom="paragraph">
                    <wp:posOffset>3810</wp:posOffset>
                  </wp:positionV>
                  <wp:extent cx="1104900" cy="1547739"/>
                  <wp:effectExtent l="19050" t="19050" r="19050" b="14605"/>
                  <wp:wrapNone/>
                  <wp:docPr id="401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547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Jessie places the page shown on a table and places his model car on the page to paint it. Where are the trickles of paint more likely to fall? </w:t>
            </w:r>
          </w:p>
          <w:p w:rsidR="00261F14" w:rsidRPr="00F109AA" w:rsidRDefault="00261F14" w:rsidP="00CA0206">
            <w:pPr>
              <w:ind w:right="4995"/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EE3E89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EE3E89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49D4357A" wp14:editId="6D146ABA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-907</wp:posOffset>
                      </wp:positionV>
                      <wp:extent cx="171450" cy="944880"/>
                      <wp:effectExtent l="0" t="0" r="19050" b="26670"/>
                      <wp:wrapNone/>
                      <wp:docPr id="355" name="Group 3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BF99E3" id="Group 355" o:spid="_x0000_s1026" style="position:absolute;margin-left:13.55pt;margin-top:-.05pt;width:13.5pt;height:74.4pt;z-index:25165721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7qI8MA&#10;AADcAAAADwAAAGRycy9kb3ducmV2LnhtbESPQWsCMRSE74X+h/AK3mq2lYq7GqUULT26qxdvj81z&#10;d3HzEpKo6b9vCoUeh5n5hlltkhnFjXwYLCt4mRYgiFurB+4UHA+75wWIEJE1jpZJwTcF2KwfH1ZY&#10;aXvnmm5N7ESGcKhQQR+jq6QMbU8Gw9Q64uydrTcYs/Sd1B7vGW5G+VoUc2lw4LzQo6OPntpLczUK&#10;tl7X+1OZnNunz3rni9KduVRq8pTelyAipfgf/mt/aQWztzn8ns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7qI8MAAADcAAAADwAAAAAAAAAAAAAAAACYAgAAZHJzL2Rv&#10;d25yZXYueG1sUEsFBgAAAAAEAAQA9QAAAIg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vNTscA&#10;AADcAAAADwAAAGRycy9kb3ducmV2LnhtbESPT2vCQBTE74V+h+UVvBTdtEWTpq4iFYteBP9gr4/s&#10;axKafRuyaxL76buC4HGYmd8w03lvKtFS40rLCl5GEQjizOqScwXHw2qYgHAeWWNlmRRcyMF89vgw&#10;xVTbjnfU7n0uAoRdigoK7+tUSpcVZNCNbE0cvB/bGPRBNrnUDXYBbir5GkUTabDksFBgTZ8FZb/7&#10;s1GQXBJzak/br2/acLf82+p48fyu1OCpX3yA8NT7e/jWXmsFb+M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LzU7HAAAA3AAAAA8AAAAAAAAAAAAAAAAAmAIAAGRy&#10;cy9kb3ducmV2LnhtbFBLBQYAAAAABAAEAPUAAACM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RZPMQA&#10;AADcAAAADwAAAGRycy9kb3ducmV2LnhtbERPy2rCQBTdC/2H4RbciJloaU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UWTz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j8p8YA&#10;AADcAAAADwAAAGRycy9kb3ducmV2LnhtbESPQWvCQBSE74L/YXlCL1I3Kq0xuopYKvUiaIu9PrLP&#10;JJh9G7LbJPrr3UKhx2FmvmGW686UoqHaFZYVjEcRCOLU6oIzBV+f788xCOeRNZaWScGNHKxX/d4S&#10;E21bPlJz8pkIEHYJKsi9rxIpXZqTQTeyFXHwLrY26IOsM6lrbAPclHISRa/SYMFhIceKtjml19OP&#10;URDfYnNuzofdN+25fbsf9GwznCv1NOg2CxCeOv8f/mt/aAXTlzn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j8p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They are more likely to fall on an image.</w:t>
            </w:r>
          </w:p>
          <w:p w:rsidR="00261F14" w:rsidRPr="00EE3E89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EE3E89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They are more likely to fall on text.</w:t>
            </w:r>
            <w:r w:rsidRPr="00EE3E8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61F14" w:rsidRPr="00EE3E89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EE3E89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It is equally likely that they will fall on an image or on text.</w:t>
            </w:r>
          </w:p>
          <w:p w:rsidR="00261F14" w:rsidRPr="00EE3E89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EE3E89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>It depends where the model car is placed on the page and how large it is.</w:t>
            </w:r>
          </w:p>
          <w:p w:rsidR="00261F14" w:rsidRPr="00F109AA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CA02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Pr="00EB4718" w:rsidRDefault="00261F14" w:rsidP="00CA0206">
            <w:pPr>
              <w:ind w:right="175"/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</w:pPr>
            <w:r w:rsidRPr="00EB4718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>Questions 9 and 10 refer to the following.</w:t>
            </w:r>
          </w:p>
          <w:p w:rsidR="00261F14" w:rsidRDefault="00261F14" w:rsidP="00CA0206">
            <w:pPr>
              <w:ind w:right="726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B4718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434F4081" wp14:editId="526A7419">
                      <wp:simplePos x="0" y="0"/>
                      <wp:positionH relativeFrom="column">
                        <wp:posOffset>1139825</wp:posOffset>
                      </wp:positionH>
                      <wp:positionV relativeFrom="paragraph">
                        <wp:posOffset>2540</wp:posOffset>
                      </wp:positionV>
                      <wp:extent cx="4543425" cy="2400300"/>
                      <wp:effectExtent l="0" t="0" r="9525" b="0"/>
                      <wp:wrapNone/>
                      <wp:docPr id="360" name="Group 3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43425" cy="2400300"/>
                                <a:chOff x="2522" y="0"/>
                                <a:chExt cx="4474228" cy="2743200"/>
                              </a:xfrm>
                            </wpg:grpSpPr>
                            <wps:wsp>
                              <wps:cNvPr id="36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76375" y="2476500"/>
                                  <a:ext cx="7810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261F14">
                                    <w:r>
                                      <w:t>Team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 rot="16200000">
                                  <a:off x="-747789" y="880943"/>
                                  <a:ext cx="1772402" cy="27177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0206" w:rsidRDefault="00CA0206" w:rsidP="00261F14">
                                    <w:r>
                                      <w:t>Number of Supporters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3" name="Picture 3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950" y="0"/>
                                  <a:ext cx="4114800" cy="24669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4F4081" id="Group 360" o:spid="_x0000_s1099" style="position:absolute;margin-left:89.75pt;margin-top:.2pt;width:357.75pt;height:189pt;z-index:251658240;mso-width-relative:margin;mso-height-relative:margin" coordorigin="25" coordsize="44742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">
                      <v:shape id="_x0000_s1100" type="#_x0000_t202" style="position:absolute;left:14763;top:24765;width:781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hy8UA&#10;AADcAAAADwAAAGRycy9kb3ducmV2LnhtbESP3WrCQBSE74W+w3IKvZFmY2tjja7SFhRvk+YBjtmT&#10;H5o9G7JbE9/eLRS8HGbmG2a7n0wnLjS41rKCRRSDIC6tbrlWUHwfnt9BOI+ssbNMCq7kYL97mG0x&#10;1XbkjC65r0WAsEtRQeN9n0rpyoYMusj2xMGr7GDQBznUUg84Brjp5EscJ9Jgy2GhwZ6+Gip/8l+j&#10;oDqN87f1eD76YpUtk09sV2d7VerpcfrYgPA0+Xv4v33SCl6TBfydCUdA7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y2HLxQAAANwAAAAPAAAAAAAAAAAAAAAAAJgCAABkcnMv&#10;ZG93bnJldi54bWxQSwUGAAAAAAQABAD1AAAAigMAAAAA&#10;" stroked="f">
                        <v:textbox>
                          <w:txbxContent>
                            <w:p w:rsidR="00CA0206" w:rsidRDefault="00CA0206" w:rsidP="00261F14">
                              <w:r>
                                <w:t>Team</w:t>
                              </w:r>
                            </w:p>
                          </w:txbxContent>
                        </v:textbox>
                      </v:shape>
                      <v:shape id="_x0000_s1101" type="#_x0000_t202" style="position:absolute;left:-7478;top:8809;width:17724;height:271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XMtccA&#10;AADcAAAADwAAAGRycy9kb3ducmV2LnhtbESPT2vCQBTE70K/w/IKXkrdaEtao5sg4t9LobYUvD2y&#10;r0lo9m3Irhr99F1B8DjMzG+YadaZWhypdZVlBcNBBII4t7riQsH31/L5HYTzyBpry6TgTA6y9KE3&#10;xUTbE3/ScecLESDsElRQet8kUrq8JINuYBvi4P3a1qAPsi2kbvEU4KaWoyiKpcGKw0KJDc1Lyv92&#10;B6Pgbf0R7/3cXKr9KtqOF09m27z+KNV/7GYTEJ46fw/f2hut4CUewfVMOAIy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VzLXHAAAA3AAAAA8AAAAAAAAAAAAAAAAAmAIAAGRy&#10;cy9kb3ducmV2LnhtbFBLBQYAAAAABAAEAPUAAACMAwAAAAA=&#10;" stroked="f">
                        <v:textbox>
                          <w:txbxContent>
                            <w:p w:rsidR="00CA0206" w:rsidRDefault="00CA0206" w:rsidP="00261F14">
                              <w:r>
                                <w:t>Number of Supporters</w:t>
                              </w:r>
                            </w:p>
                          </w:txbxContent>
                        </v:textbox>
                      </v:shape>
                      <v:shape id="Picture 363" o:spid="_x0000_s1102" type="#_x0000_t75" style="position:absolute;left:3619;width:41148;height:24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IoDXFAAAA3AAAAA8AAABkcnMvZG93bnJldi54bWxEj81qwzAQhO+BvoPYQi4hkWtDaNwophQK&#10;JVBC0lJyXKyNLWqtjKX65+2rQCDHYWa+YbbFaBvRU+eNYwVPqwQEcem04UrB99f78hmED8gaG8ek&#10;YCIPxe5htsVcu4GP1J9CJSKEfY4K6hDaXEpf1mTRr1xLHL2L6yyGKLtK6g6HCLeNTJNkLS0ajgs1&#10;tvRWU/l7+rMKFvaS/fTUT6Yyn4tDutmbzRmVmj+Ory8gAo3hHr61P7SCbJ3B9Uw8AnL3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iKA1xQAAANwAAAAPAAAAAAAAAAAAAAAA&#10;AJ8CAABkcnMvZG93bnJldi54bWxQSwUGAAAAAAQABAD3AAAAkQMAAAAA&#10;">
                        <v:imagedata r:id="rId22" o:title=""/>
                        <v:path arrowok="t"/>
                      </v:shape>
                    </v:group>
                  </w:pict>
                </mc:Fallback>
              </mc:AlternateContent>
            </w:r>
          </w:p>
          <w:p w:rsidR="00261F14" w:rsidRDefault="00261F14" w:rsidP="00CA0206">
            <w:pPr>
              <w:ind w:right="726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results of a survey on the supporters of the local football teams are shown in the graph.</w:t>
            </w:r>
          </w:p>
          <w:p w:rsidR="00261F14" w:rsidRDefault="00261F14" w:rsidP="00CA0206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61F14" w:rsidRDefault="00261F14" w:rsidP="00CA0206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61F14" w:rsidRDefault="00261F14" w:rsidP="00CA0206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61F14" w:rsidRDefault="00261F14" w:rsidP="00CA0206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61F14" w:rsidRDefault="00261F14" w:rsidP="00CA0206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61F14" w:rsidRDefault="00261F14" w:rsidP="00CA0206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61F14" w:rsidRDefault="00261F14" w:rsidP="00CA0206">
            <w:pPr>
              <w:ind w:right="4995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ind w:right="40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EB0971C" wp14:editId="77A1CE35">
                      <wp:simplePos x="0" y="0"/>
                      <wp:positionH relativeFrom="column">
                        <wp:posOffset>4575175</wp:posOffset>
                      </wp:positionH>
                      <wp:positionV relativeFrom="paragraph">
                        <wp:posOffset>95885</wp:posOffset>
                      </wp:positionV>
                      <wp:extent cx="478155" cy="678180"/>
                      <wp:effectExtent l="0" t="0" r="17145" b="26670"/>
                      <wp:wrapNone/>
                      <wp:docPr id="364" name="Group 3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365" name="Rectangle 36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37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6" name="Rectangle 366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80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7" name="Straight Connector 367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B0971C" id="Group 364" o:spid="_x0000_s1103" style="position:absolute;margin-left:360.25pt;margin-top:7.55pt;width:37.65pt;height:53.4pt;z-index:25165926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">
                      <v:rect id="Rectangle 365" o:spid="_x0000_s1104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GaosIA&#10;AADcAAAADwAAAGRycy9kb3ducmV2LnhtbESPQWsCMRSE74X+h/CE3mpWRamrUYq2YI+1gtdn8txd&#10;3PeyJKlu/30jFHocZuYbZrnuuVVXCrHxYmA0LECRWO8aqQwcvt6fX0DFhOKw9UIGfijCevX4sMTS&#10;+Zt80nWfKpUhEks0UKfUlVpHWxNjHPqOJHtnHxhTlqHSLuAtw7nV46KYacZG8kKNHW1qspf9NxvY&#10;fLyxZbtjfRlNXDrOT257DMY8DfrXBahEffoP/7V3zsBkNoX7mXwE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gZqi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37</w:t>
                              </w:r>
                            </w:p>
                          </w:txbxContent>
                        </v:textbox>
                      </v:rect>
                      <v:rect id="Rectangle 366" o:spid="_x0000_s1105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ME1cIA&#10;AADcAAAADwAAAGRycy9kb3ducmV2LnhtbESPQWsCMRSE70L/Q3gFb5q1wtJujVJsBXtUC15fk9fd&#10;xX0vS5Lq+u9NQehxmJlvmMVq4E6dKcTWi4HZtABFYr1rpTbwddhMnkHFhOKw80IGrhRhtXwYLbBy&#10;/iI7Ou9TrTJEYoUGmpT6SutoG2KMU9+TZO/HB8aUZai1C3jJcO70U1GUmrGVvNBgT+uG7Gn/ywbW&#10;nx9s2W5Zn2Zzl44v3+79GIwZPw5vr6ASDek/fG9vnYF5WcLfmXwE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wTV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80</w:t>
                              </w:r>
                            </w:p>
                          </w:txbxContent>
                        </v:textbox>
                      </v:rect>
                      <v:line id="Straight Connector 367" o:spid="_x0000_s1106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3sVcMAAADcAAAADwAAAGRycy9kb3ducmV2LnhtbESPQWsCMRSE74L/ITzBm2a1YGVrFBVs&#10;vXbVQ2+Pzetm6eZlSbLu+u8bodDjMDPfMJvdYBtxJx9qxwoW8wwEcel0zZWC6+U0W4MIEVlj45gU&#10;PCjAbjsebTDXrudPuhexEgnCIUcFJsY2lzKUhiyGuWuJk/ftvMWYpK+k9tgnuG3kMstW0mLNacFg&#10;S0dD5U/RWQVf3SH6j4vc98VwfDfLU1N27qbUdDLs30BEGuJ/+K991gpeVq/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t7FX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If one person were chosen at random, what is the probability that they supported the Magpies or the Bears?                                                                                                                 </w:t>
            </w:r>
          </w:p>
          <w:p w:rsidR="00261F14" w:rsidRDefault="00261F14" w:rsidP="00CA0206">
            <w:pPr>
              <w:ind w:right="40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       </w:t>
            </w:r>
            <w:r w:rsidRPr="00261F14">
              <w:rPr>
                <w:rFonts w:ascii="Times New Roman" w:hAnsi="Times New Roman"/>
                <w:noProof/>
                <w:color w:val="FF0000"/>
                <w:position w:val="-22"/>
                <w:sz w:val="24"/>
                <w:szCs w:val="24"/>
                <w:lang w:eastAsia="en-AU"/>
              </w:rPr>
              <w:object w:dxaOrig="1086" w:dyaOrig="539">
                <v:shape id="_x0000_i1060" type="#_x0000_t75" style="width:53.5pt;height:26.75pt" o:ole="">
                  <v:imagedata r:id="rId94" o:title=""/>
                </v:shape>
                <o:OLEObject Type="Embed" ProgID="FXE300.Equation" ShapeID="_x0000_i1060" DrawAspect="Content" ObjectID="_1460096193" r:id="rId95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261F14" w:rsidRDefault="00261F14" w:rsidP="00CA0206">
            <w:pPr>
              <w:ind w:right="40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61F14" w:rsidRDefault="00261F14" w:rsidP="00CA0206">
            <w:pPr>
              <w:ind w:right="40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ind w:right="414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AF3176E" wp14:editId="4AD6AF73">
                      <wp:simplePos x="0" y="0"/>
                      <wp:positionH relativeFrom="column">
                        <wp:posOffset>4508500</wp:posOffset>
                      </wp:positionH>
                      <wp:positionV relativeFrom="paragraph">
                        <wp:posOffset>-11430</wp:posOffset>
                      </wp:positionV>
                      <wp:extent cx="478155" cy="678180"/>
                      <wp:effectExtent l="0" t="0" r="17145" b="26670"/>
                      <wp:wrapNone/>
                      <wp:docPr id="368" name="Group 3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369" name="Rectangle 36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31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0" name="Rectangle 37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40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1" name="Straight Connector 37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F3176E" id="Group 368" o:spid="_x0000_s1107" style="position:absolute;margin-left:355pt;margin-top:-.9pt;width:37.65pt;height:53.4pt;z-index:25166028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">
                      <v:rect id="Rectangle 369" o:spid="_x0000_s1108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yQp8IA&#10;AADcAAAADwAAAGRycy9kb3ducmV2LnhtbESPX2sCMRDE3wv9DmELvtWcFaRejSK2gn30D/i6Tda7&#10;w9vNkaR6fntTEPo4zMxvmNmi51ZdKMTGi4HRsABFYr1rpDJw2K9f30HFhOKw9UIGbhRhMX9+mmHp&#10;/FW2dNmlSmWIxBIN1Cl1pdbR1sQYh74jyd7JB8aUZai0C3jNcG71W1FMNGMjeaHGjlY12fPulw2s&#10;vr/Yst2wPo/GLh2nP+7zGIwZvPTLD1CJ+vQffrQ3zsB4MoW/M/kI6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zJCn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31</w:t>
                              </w:r>
                            </w:p>
                          </w:txbxContent>
                        </v:textbox>
                      </v:rect>
                      <v:rect id="Rectangle 370" o:spid="_x0000_s1109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+v58AA&#10;AADcAAAADwAAAGRycy9kb3ducmV2LnhtbERPS2sCMRC+F/wPYQrealYFW7dGER9gj7WC12ky3V3c&#10;mSxJ1O2/bw5Cjx/fe7HquVU3CrHxYmA8KkCRWO8aqQycvvYvb6BiQnHYeiEDvxRhtRw8LbB0/i6f&#10;dDumSuUQiSUaqFPqSq2jrYkxjnxHkrkfHxhThqHSLuA9h3OrJ0Ux04yN5IYaO9rUZC/HKxvYfOzY&#10;sj2wvoynLp3n3257DsYMn/v1O6hEffoXP9wHZ2D6mufnM/kI6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C+v58AAAADcAAAADwAAAAAAAAAAAAAAAACYAgAAZHJzL2Rvd25y&#10;ZXYueG1sUEsFBgAAAAAEAAQA9QAAAIU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40</w:t>
                              </w:r>
                            </w:p>
                          </w:txbxContent>
                        </v:textbox>
                      </v:rect>
                      <v:line id="Straight Connector 371" o:spid="_x0000_s1110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FHZ8MAAADcAAAADwAAAGRycy9kb3ducmV2LnhtbESPQWsCMRSE7wX/Q3iCt5pVoZXVKCpo&#10;e+2qB2+PzXOzuHlZkqy7/fdNodDjMDPfMOvtYBvxJB9qxwpm0wwEcel0zZWCy/n4ugQRIrLGxjEp&#10;+KYA283oZY25dj1/0bOIlUgQDjkqMDG2uZShNGQxTF1LnLy78xZjkr6S2mOf4LaR8yx7kxZrTgsG&#10;WzoYKh9FZxXcun30H2e564vhcDLzY1N27qrUZDzsViAiDfE//Nf+1AoW7zP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RR2f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If one person were chosen at random, what is the probability that they did not support the Jets? </w:t>
            </w:r>
          </w:p>
          <w:p w:rsidR="00261F14" w:rsidRPr="00136815" w:rsidRDefault="00136815" w:rsidP="00CA0206">
            <w:pPr>
              <w:ind w:right="34"/>
              <w:rPr>
                <w:rFonts w:ascii="Times New Roman" w:hAnsi="Times New Roman"/>
                <w:noProof/>
                <w:position w:val="-22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            </w:t>
            </w:r>
            <w:r w:rsidRPr="00136815">
              <w:rPr>
                <w:rFonts w:ascii="Times New Roman" w:hAnsi="Times New Roman"/>
                <w:noProof/>
                <w:color w:val="FF0000"/>
                <w:position w:val="-22"/>
                <w:sz w:val="24"/>
                <w:szCs w:val="24"/>
                <w:lang w:eastAsia="en-AU"/>
              </w:rPr>
              <w:object w:dxaOrig="2846" w:dyaOrig="539">
                <v:shape id="_x0000_i1061" type="#_x0000_t75" style="width:141.95pt;height:26.75pt" o:ole="">
                  <v:imagedata r:id="rId96" o:title=""/>
                </v:shape>
                <o:OLEObject Type="Embed" ProgID="FXE300.Equation" ShapeID="_x0000_i1061" DrawAspect="Content" ObjectID="_1460096194" r:id="rId97"/>
              </w:object>
            </w:r>
            <w:r w:rsidRPr="00136815">
              <w:rPr>
                <w:rFonts w:ascii="Times New Roman" w:hAnsi="Times New Roman"/>
                <w:noProof/>
                <w:position w:val="-22"/>
                <w:sz w:val="24"/>
                <w:szCs w:val="24"/>
                <w:lang w:eastAsia="en-AU"/>
              </w:rPr>
              <w:t xml:space="preserve"> </w:t>
            </w:r>
          </w:p>
          <w:p w:rsidR="00261F14" w:rsidRDefault="00261F14" w:rsidP="00CA0206">
            <w:pPr>
              <w:ind w:right="3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CA02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Pr="00037282" w:rsidRDefault="00993680" w:rsidP="00CA0206">
            <w:pPr>
              <w:pStyle w:val="QuestionStyle"/>
            </w:pPr>
            <w:r>
              <w:object w:dxaOrig="1440" w:dyaOrig="1440">
                <v:shape id="_x0000_s1060" type="#_x0000_t75" style="position:absolute;margin-left:312.55pt;margin-top:1.4pt;width:126pt;height:121.5pt;z-index:251702784;mso-position-horizontal-relative:text;mso-position-vertical-relative:text">
                  <v:imagedata r:id="rId98" o:title=""/>
                </v:shape>
                <o:OLEObject Type="Embed" ProgID="FXDraw3.Document" ShapeID="_x0000_s1060" DrawAspect="Content" ObjectID="_1460096237" r:id="rId99"/>
              </w:object>
            </w:r>
            <w:r w:rsidR="00261F14">
              <w:t>Questions 9 and 10</w:t>
            </w:r>
            <w:r w:rsidR="00261F14" w:rsidRPr="00037282">
              <w:t xml:space="preserve"> refer to the following.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A spinner has ten equal sectors numbered 1 to 10 as shown.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Five sectors are coloured and five are white.</w:t>
            </w:r>
          </w:p>
          <w:p w:rsidR="00261F14" w:rsidRDefault="00261F14" w:rsidP="00CA0206">
            <w:pPr>
              <w:pStyle w:val="QuestionStyle"/>
            </w:pPr>
          </w:p>
          <w:p w:rsidR="00261F14" w:rsidRPr="00DB4D83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</w:tc>
      </w:tr>
      <w:tr w:rsidR="00261F14" w:rsidRPr="00DB4D83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of the spinner landing on a sector which is coloured and even numbered?</w:t>
            </w:r>
          </w:p>
          <w:p w:rsidR="00261F14" w:rsidRPr="00DB4D83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DB4D83" w:rsidRDefault="00261F14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DB4D8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3281C8AF" wp14:editId="37FCA4F0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372" name="Group 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7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BADFCB" id="Group 372" o:spid="_x0000_s1026" style="position:absolute;margin-left:16pt;margin-top:.5pt;width:343.5pt;height:9pt;z-index:2516715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WXLcYA&#10;AADcAAAADwAAAGRycy9kb3ducmV2LnhtbESPT2vCQBTE74V+h+UVvJS6UaHG6CqitLSXQK3o9ZF9&#10;TUKzb0N2zZ9+elcQehxm5jfMatObSrTUuNKygsk4AkGcWV1yruD4/fYSg3AeWWNlmRQM5GCzfnxY&#10;YaJtx1/UHnwuAoRdggoK7+tESpcVZNCNbU0cvB/bGPRBNrnUDXYBbio5jaJXabDksFBgTbuCst/D&#10;xSiIh9ic2lP6fqZP7vZ/qZ5vnxdKjZ767RKEp97/h+/tD61gNp/B7U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WXL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WNr8MA&#10;AADcAAAADwAAAGRycy9kb3ducmV2LnhtbESPQWsCMRSE74X+h/AKvdVsrdTu1igiVTy62ktvj81z&#10;d+nmJSRR039vBKHHYWa+YWaLZAZxJh96ywpeRwUI4sbqnlsF34f1yweIEJE1DpZJwR8FWMwfH2ZY&#10;aXvhms772IoM4VChgi5GV0kZmo4MhpF1xNk7Wm8wZulbqT1eMtwMclwU79Jgz3mhQ0erjprf/cko&#10;+PK63v2Uybld2tRrX5TuyKVSz09p+QkiUor/4Xt7qxW8TSdwO5OPgJ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WNr8MAAADcAAAADwAAAAAAAAAAAAAAAACYAgAAZHJzL2Rv&#10;d25yZXYueG1sUEsFBgAAAAAEAAQA9QAAAIgDAAAAAA==&#10;" fillcolor="black [3213]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CqwscA&#10;AADcAAAADwAAAGRycy9kb3ducmV2LnhtbESPT2vCQBTE74V+h+UVvBTdtEWTpq4iFYteBP9gr4/s&#10;axKafRuyaxL76buC4HGYmd8w03lvKtFS40rLCl5GEQjizOqScwXHw2qYgHAeWWNlmRRcyMF89vgw&#10;xVTbjnfU7n0uAoRdigoK7+tUSpcVZNCNbE0cvB/bGPRBNrnUDXYBbir5GkUTabDksFBgTZ8FZb/7&#10;s1GQXBJzak/br2/acLf82+p48fyu1OCpX3yA8NT7e/jWXmsFb/E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gqsLHAAAA3AAAAA8AAAAAAAAAAAAAAAAAmAIAAGRy&#10;cy9kb3ducmV2LnhtbFBLBQYAAAAABAAEAPUAAACM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tcUA&#10;AADcAAAADwAAAGRycy9kb3ducmV2LnhtbESPQWvCQBSE74L/YXlCL6KbVtA0dRVpUepFUIu9PrLP&#10;JJh9G7LbJPrr3YLgcZiZb5j5sjOlaKh2hWUFr+MIBHFqdcGZgp/jehSDcB5ZY2mZFFzJwXLR780x&#10;0bblPTUHn4kAYZeggtz7KpHSpTkZdGNbEQfvbGuDPsg6k7rGNsBNKd+iaCoNFhwWcqzoM6f0cvgz&#10;CuJrbE7Nabf5pS23X7ednq2G70q9DLrVBwhPnX+GH+1vrWAym8L/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jS1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DB4D83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62" type="#_x0000_t75" style="width:15.45pt;height:26.75pt" o:ole="">
                  <v:imagedata r:id="rId25" o:title=""/>
                </v:shape>
                <o:OLEObject Type="Embed" ProgID="FXE300.Equation" ShapeID="_x0000_i1062" DrawAspect="Content" ObjectID="_1460096195" r:id="rId100"/>
              </w:objec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63" type="#_x0000_t75" style="width:9.25pt;height:26.75pt" o:ole="">
                  <v:imagedata r:id="rId27" o:title=""/>
                </v:shape>
                <o:OLEObject Type="Embed" ProgID="FXE300.Equation" ShapeID="_x0000_i1063" DrawAspect="Content" ObjectID="_1460096196" r:id="rId10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64" type="#_x0000_t75" style="width:9.25pt;height:26.75pt" o:ole="">
                  <v:imagedata r:id="rId29" o:title=""/>
                </v:shape>
                <o:OLEObject Type="Embed" ProgID="FXE300.Equation" ShapeID="_x0000_i1064" DrawAspect="Content" ObjectID="_1460096197" r:id="rId102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47329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65" type="#_x0000_t75" style="width:15.45pt;height:26.75pt" o:ole="">
                  <v:imagedata r:id="rId31" o:title=""/>
                </v:shape>
                <o:OLEObject Type="Embed" ProgID="FXE300.Equation" ShapeID="_x0000_i1065" DrawAspect="Content" ObjectID="_1460096198" r:id="rId103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</w:t>
            </w:r>
          </w:p>
          <w:p w:rsidR="00261F14" w:rsidRPr="00DB4D83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61F14" w:rsidRPr="00DB4D83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of the spinner landing on a sector that is even numbered or white (or both)?</w:t>
            </w:r>
          </w:p>
          <w:p w:rsidR="00261F14" w:rsidRPr="00DB4D83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DB4D83" w:rsidRDefault="00261F14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DB4D8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2EC3758A" wp14:editId="1B8109A6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377" name="Group 3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28E01C" id="Group 377" o:spid="_x0000_s1026" style="position:absolute;margin-left:16pt;margin-top:.5pt;width:343.5pt;height:9pt;z-index:2516725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iHqsAA&#10;AADcAAAADwAAAGRycy9kb3ducmV2LnhtbERPy2oCMRTdF/yHcAvuaqYV2s44UaSodOnYbrq7TO48&#10;cHITkqjx75tFocvDedebZCZxJR9GywqeFwUI4tbqkXsF31/7p3cQISJrnCyTgjsF2KxnDzVW2t64&#10;oesp9iKHcKhQwRCjq6QM7UAGw8I64sx11huMGfpeao+3HG4m+VIUr9LgyLlhQEcfA7Xn08Uo2Hnd&#10;HH/K5NwxHZq9L0rXcanU/DFtVyAipfgv/nN/agXLt7w2n8lH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piHqsAAAADcAAAADwAAAAAAAAAAAAAAAACYAgAAZHJzL2Rvd25y&#10;ZXYueG1sUEsFBgAAAAAEAAQA9QAAAIU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2gx8UA&#10;AADcAAAADwAAAGRycy9kb3ducmV2LnhtbESPQWvCQBSE70L/w/IKXqRuqlBjdBVpUexFqBW9PrLP&#10;JDT7NmTXJPrrXUHocZiZb5j5sjOlaKh2hWUF78MIBHFqdcGZgsPv+i0G4TyyxtIyKbiSg+XipTfH&#10;RNuWf6jZ+0wECLsEFeTeV4mULs3JoBvaijh4Z1sb9EHWmdQ1tgFuSjmKog9psOCwkGNFnzmlf/uL&#10;URBfY3NsjrvNib65/brt9GQ1mCrVf+1WMxCeOv8ffra3WsF4MoXH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raDHxQAAANw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J5fcMA&#10;AADcAAAADwAAAGRycy9kb3ducmV2LnhtbERPTWvCQBC9F/wPywi9FN3Ygo1pNiItLfYimIpeh+w0&#10;CWZnQ3abRH999yB4fLzvdD2aRvTUudqygsU8AkFcWF1zqeDw8zmLQTiPrLGxTAou5GCdTR5STLQd&#10;eE997ksRQtglqKDyvk2kdEVFBt3ctsSB+7WdQR9gV0rd4RDCTSOfo2gpDdYcGips6b2i4pz/GQXx&#10;JTbH/rj7OtE3Dx/XnX7dPK2UepyOmzcQnkZ/F9/cW63gJQ7zw5lwBG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J5fcMAAADcAAAADwAAAAAAAAAAAAAAAACYAgAAZHJzL2Rv&#10;d25yZXYueG1sUEsFBgAAAAAEAAQA9QAAAIg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7c5sYA&#10;AADc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JRP4Px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7c5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DB4D83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D61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66" type="#_x0000_t75" style="width:9.25pt;height:26.75pt" o:ole="">
                  <v:imagedata r:id="rId33" o:title=""/>
                </v:shape>
                <o:OLEObject Type="Embed" ProgID="FXE300.Equation" ShapeID="_x0000_i1066" DrawAspect="Content" ObjectID="_1460096199" r:id="rId104"/>
              </w:object>
            </w:r>
            <w:r w:rsidRPr="006D61B7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6D61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67" type="#_x0000_t75" style="width:15.45pt;height:26.75pt" o:ole="">
                  <v:imagedata r:id="rId35" o:title=""/>
                </v:shape>
                <o:OLEObject Type="Embed" ProgID="FXE300.Equation" ShapeID="_x0000_i1067" DrawAspect="Content" ObjectID="_1460096200" r:id="rId105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6D61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68" type="#_x0000_t75" style="width:15.45pt;height:26.75pt" o:ole="">
                  <v:imagedata r:id="rId37" o:title=""/>
                </v:shape>
                <o:OLEObject Type="Embed" ProgID="FXE300.Equation" ShapeID="_x0000_i1068" DrawAspect="Content" ObjectID="_1460096201" r:id="rId106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6D61B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69" type="#_x0000_t75" style="width:9.25pt;height:26.75pt" o:ole="">
                  <v:imagedata r:id="rId39" o:title=""/>
                </v:shape>
                <o:OLEObject Type="Embed" ProgID="FXE300.Equation" ShapeID="_x0000_i1069" DrawAspect="Content" ObjectID="_1460096202" r:id="rId107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</w:t>
            </w:r>
          </w:p>
          <w:p w:rsidR="00261F14" w:rsidRPr="00DB4D83" w:rsidRDefault="00261F14" w:rsidP="00CA0206">
            <w:pPr>
              <w:pStyle w:val="QuestionStyle"/>
            </w:pPr>
          </w:p>
        </w:tc>
      </w:tr>
      <w:tr w:rsidR="00261F14" w:rsidRPr="002E0237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A police report indicates that in a certain city, 45% of the crimes reported were for stealing, 11% were for assault, 13% were for property damage and the remainder were a variety of crimes.</w:t>
            </w:r>
          </w:p>
          <w:p w:rsidR="00261F14" w:rsidRPr="002E0237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What is the probability that a crime reported will be either an assault or property damage?</w:t>
            </w:r>
          </w:p>
          <w:p w:rsidR="00261F14" w:rsidRPr="00DB4D83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DB4D83" w:rsidRDefault="00261F14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DB4D8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77B8011" wp14:editId="57ECF393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382" name="Group 3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B25AD0" id="Group 382" o:spid="_x0000_s1026" style="position:absolute;margin-left:16pt;margin-top:.5pt;width:343.5pt;height:9pt;z-index:2516736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DnCsYA&#10;AADc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kzn8nQ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DnC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l/fsYA&#10;AADcAAAADwAAAGRycy9kb3ducmV2LnhtbESPT2vCQBTE7wW/w/IEL0U3tqIxuoq0tLQXwT/o9ZF9&#10;JsHs25Bdk9hP3y0IPQ4z8xtmue5MKRqqXWFZwXgUgSBOrS44U3A8fAxjEM4jaywtk4I7OVivek9L&#10;TLRteUfN3mciQNglqCD3vkqkdGlOBt3IVsTBu9jaoA+yzqSusQ1wU8qXKJpKgwWHhRwresspve5v&#10;RkF8j82pOW0/z/TN7fvPVs82z3OlBv1uswDhqfP/4Uf7Syt4jSfwdyY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l/fs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Xa5cYA&#10;AADcAAAADwAAAGRycy9kb3ducmV2LnhtbESPT2vCQBTE7wW/w/IEL0U3tqgxuoq0tLQXwT/o9ZF9&#10;JsHs25Bdk9hP3y0IPQ4z8xtmue5MKRqqXWFZwXgUgSBOrS44U3A8fAxjEM4jaywtk4I7OVivek9L&#10;TLRteUfN3mciQNglqCD3vkqkdGlOBt3IVsTBu9jaoA+yzqSusQ1wU8qXKJpKgwWHhRwresspve5v&#10;RkF8j82pOW0/z/TN7fvPVs82z3OlBv1uswDhqfP/4Uf7Syt4jSfwdyY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Xa5c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7GZMMA&#10;AADcAAAADwAAAGRycy9kb3ducmV2LnhtbESPwWrDMBBE74X8g9hCb43cFELsWg4lJCXHOO2lt8Xa&#10;2KbWSkhqovx9FCj0OMzMG6ZeJzOJM/kwWlbwMi9AEHdWj9wr+PrcPa9AhIiscbJMCq4UYN3MHmqs&#10;tL1wS+dj7EWGcKhQwRCjq6QM3UAGw9w64uydrDcYs/S91B4vGW4muSiKpTQ4cl4Y0NFmoO7n+GsU&#10;bL1uD99lcu6QPtqdL0p34lKpp8f0/gYiUor/4b/2Xit4XS3hfiYfAdn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7GZMMAAADcAAAADwAAAAAAAAAAAAAAAACYAgAAZHJzL2Rv&#10;d25yZXYueG1sUEsFBgAAAAAEAAQA9QAAAIgDAAAAAA==&#10;" fillcolor="black [3213]" strokecolor="windowText" strokeweight="1pt"/>
                    </v:group>
                  </w:pict>
                </mc:Fallback>
              </mc:AlternateContent>
            </w:r>
            <w:r w:rsidRPr="00DB4D83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>0.11</w:t>
            </w:r>
            <w:r w:rsidRPr="00DB4D8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0.13                            0.24                            0.35</w:t>
            </w:r>
            <w:r w:rsidRPr="00DB4D8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</w:p>
          <w:p w:rsidR="00261F14" w:rsidRPr="002E0237" w:rsidRDefault="00261F14" w:rsidP="00CA0206">
            <w:pPr>
              <w:pStyle w:val="QuestionStyle"/>
            </w:pPr>
          </w:p>
        </w:tc>
      </w:tr>
      <w:tr w:rsidR="00261F14" w:rsidRPr="00E9570F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CA02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Questions 13 - 15</w:t>
            </w:r>
            <w:r w:rsidRPr="00037282">
              <w:t xml:space="preserve"> refer to the following</w:t>
            </w:r>
            <w:r>
              <w:t>:</w:t>
            </w:r>
          </w:p>
          <w:p w:rsidR="00261F14" w:rsidRDefault="00261F14" w:rsidP="00CA0206">
            <w:pPr>
              <w:pStyle w:val="QuestionStyle"/>
            </w:pPr>
            <w:r>
              <w:t xml:space="preserve">A survey of phone ownership in year 8 is summarised in the table below.           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11"/>
              <w:gridCol w:w="2211"/>
              <w:gridCol w:w="2211"/>
              <w:gridCol w:w="2211"/>
            </w:tblGrid>
            <w:tr w:rsidR="00261F14" w:rsidTr="00CA0206"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Owns phone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Does not own phone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Total</w:t>
                  </w:r>
                </w:p>
              </w:tc>
            </w:tr>
            <w:tr w:rsidR="00261F14" w:rsidTr="00CA0206"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Male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36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15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51</w:t>
                  </w:r>
                </w:p>
              </w:tc>
            </w:tr>
            <w:tr w:rsidR="00261F14" w:rsidTr="00CA0206"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Female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42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7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49</w:t>
                  </w:r>
                </w:p>
              </w:tc>
            </w:tr>
            <w:tr w:rsidR="00261F14" w:rsidTr="00CA0206"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Total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78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22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100</w:t>
                  </w:r>
                </w:p>
              </w:tc>
            </w:tr>
          </w:tbl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A student is chosen at random from year 8.</w:t>
            </w:r>
          </w:p>
          <w:p w:rsidR="00261F14" w:rsidRPr="00E9570F" w:rsidRDefault="00261F14" w:rsidP="00CA0206">
            <w:pPr>
              <w:pStyle w:val="QuestionStyle"/>
            </w:pPr>
          </w:p>
        </w:tc>
      </w:tr>
      <w:tr w:rsidR="00261F14" w:rsidRPr="00AD270F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student is female?</w:t>
            </w:r>
          </w:p>
          <w:p w:rsidR="00261F14" w:rsidRPr="00AD270F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136815" w:rsidRDefault="00261F14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D270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66BBDB04" wp14:editId="4FCE1DB7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387" name="Group 3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6E3D3" id="Group 387" o:spid="_x0000_s1026" style="position:absolute;margin-left:16pt;margin-top:.5pt;width:343.5pt;height:9pt;z-index:2516746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R1e8MA&#10;AADcAAAADwAAAGRycy9kb3ducmV2LnhtbERPTWvCQBC9F/wPywi9FN3Ygo1pNiItLfYimIpeh+w0&#10;CWZnQ3abRH999yB4fLzvdD2aRvTUudqygsU8AkFcWF1zqeDw8zmLQTiPrLGxTAou5GCdTR5STLQd&#10;eE997ksRQtglqKDyvk2kdEVFBt3ctsSB+7WdQR9gV0rd4RDCTSOfo2gpDdYcGips6b2i4pz/GQXx&#10;JTbH/rj7OtE3Dx/XnX7dPK2UepyOmzcQnkZ/F9/cW63gJQ5rw5lwBG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R1e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jQ4MUA&#10;AADc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Sz+H3TDgCc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eNDgxQAAANw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tVr8A&#10;AADcAAAADwAAAGRycy9kb3ducmV2LnhtbERPTWsCMRC9C/0PYQreNKsF6W6NIqUWj6568TZsxt2l&#10;m0lIosZ/bw5Cj4/3vVwnM4gb+dBbVjCbFiCIG6t7bhWcjtvJJ4gQkTUOlknBgwKsV2+jJVba3rmm&#10;2yG2IodwqFBBF6OrpAxNRwbD1DrizF2sNxgz9K3UHu853AxyXhQLabDn3NCho++Omr/D1Sj48bre&#10;n8vk3D791ltflO7CpVLj97T5AhEpxX/xy73TCj7KPD+fyUd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4m1WvwAAANwAAAAPAAAAAAAAAAAAAAAAAJgCAABkcnMvZG93bnJl&#10;di54bWxQSwUGAAAAAAQABAD1AAAAhAMAAAAA&#10;" fillcolor="black [3213]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dKO8UA&#10;AADcAAAADwAAAGRycy9kb3ducmV2LnhtbESPQWvCQBSE70L/w/IKXqRuVLAxdRWpKHoRaou9PrKv&#10;SWj2bciuSfTXu4LgcZiZb5j5sjOlaKh2hWUFo2EEgji1uuBMwc/35i0G4TyyxtIyKbiQg+XipTfH&#10;RNuWv6g5+kwECLsEFeTeV4mULs3JoBvaijh4f7Y26IOsM6lrbAPclHIcRVNpsOCwkGNFnzml/8ez&#10;URBfYnNqToftL+25XV8P+n01mCnVf+1WHyA8df4ZfrR3WsFkNoL7mX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10o7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13681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36815" w:rsidRP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70" type="#_x0000_t75" style="width:15.45pt;height:26.75pt" o:ole="">
                  <v:imagedata r:id="rId41" o:title=""/>
                </v:shape>
                <o:OLEObject Type="Embed" ProgID="FXE300.Equation" ShapeID="_x0000_i1070" DrawAspect="Content" ObjectID="_1460096203" r:id="rId108"/>
              </w:object>
            </w:r>
            <w:r w:rsidR="0013681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136815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13681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36815" w:rsidRP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24" w:dyaOrig="539">
                <v:shape id="_x0000_i1071" type="#_x0000_t75" style="width:20.55pt;height:26.75pt" o:ole="">
                  <v:imagedata r:id="rId43" o:title=""/>
                </v:shape>
                <o:OLEObject Type="Embed" ProgID="FXE300.Equation" ShapeID="_x0000_i1071" DrawAspect="Content" ObjectID="_1460096204" r:id="rId109"/>
              </w:object>
            </w:r>
            <w:r w:rsidR="0013681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="00136815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36815" w:rsidRP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24" w:dyaOrig="539">
                <v:shape id="_x0000_i1072" type="#_x0000_t75" style="width:20.55pt;height:26.75pt" o:ole="">
                  <v:imagedata r:id="rId45" o:title=""/>
                </v:shape>
                <o:OLEObject Type="Embed" ProgID="FXE300.Equation" ShapeID="_x0000_i1072" DrawAspect="Content" ObjectID="_1460096205" r:id="rId110"/>
              </w:object>
            </w:r>
            <w:r w:rsid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136815" w:rsidRPr="0013681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13681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 w:rsidR="00136815" w:rsidRPr="001368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73" type="#_x0000_t75" style="width:15.45pt;height:26.75pt" o:ole="">
                  <v:imagedata r:id="rId47" o:title=""/>
                </v:shape>
                <o:OLEObject Type="Embed" ProgID="FXE300.Equation" ShapeID="_x0000_i1073" DrawAspect="Content" ObjectID="_1460096206" r:id="rId111"/>
              </w:object>
            </w:r>
            <w:r w:rsidR="0013681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261F14" w:rsidRPr="00AD270F" w:rsidRDefault="00261F14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student is a male who owns a phone?</w:t>
            </w:r>
          </w:p>
          <w:p w:rsidR="00261F14" w:rsidRDefault="00145E0E" w:rsidP="00CA0206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03CE799A" wp14:editId="231BAD10">
                      <wp:simplePos x="0" y="0"/>
                      <wp:positionH relativeFrom="column">
                        <wp:posOffset>2668270</wp:posOffset>
                      </wp:positionH>
                      <wp:positionV relativeFrom="paragraph">
                        <wp:posOffset>78740</wp:posOffset>
                      </wp:positionV>
                      <wp:extent cx="754380" cy="441960"/>
                      <wp:effectExtent l="0" t="0" r="26670" b="15240"/>
                      <wp:wrapNone/>
                      <wp:docPr id="392" name="Rectangle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4419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261F1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0.36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CE799A" id="Rectangle 392" o:spid="_x0000_s1111" style="position:absolute;margin-left:210.1pt;margin-top:6.2pt;width:59.4pt;height:34.8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" filled="f" strokecolor="black [3213]" strokeweight="1.5pt">
                      <v:textbox>
                        <w:txbxContent>
                          <w:p w:rsidR="00CA0206" w:rsidRPr="009F48CC" w:rsidRDefault="00CA0206" w:rsidP="00261F1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0.36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45720" distB="45720" distL="114300" distR="114300" simplePos="0" relativeHeight="251665920" behindDoc="0" locked="0" layoutInCell="1" allowOverlap="1" wp14:anchorId="6FAFBE06" wp14:editId="4419EE7B">
                      <wp:simplePos x="0" y="0"/>
                      <wp:positionH relativeFrom="column">
                        <wp:posOffset>3712210</wp:posOffset>
                      </wp:positionH>
                      <wp:positionV relativeFrom="paragraph">
                        <wp:posOffset>33020</wp:posOffset>
                      </wp:positionV>
                      <wp:extent cx="1432560" cy="45720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256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5E0E" w:rsidRDefault="00145E0E">
                                  <w:r>
                                    <w:t xml:space="preserve">= </w:t>
                                  </w:r>
                                  <w:r w:rsidRPr="00145E0E">
                                    <w:rPr>
                                      <w:color w:val="FF0000"/>
                                      <w:position w:val="-18"/>
                                    </w:rPr>
                                    <w:object w:dxaOrig="893" w:dyaOrig="510">
                                      <v:shape id="_x0000_i1107" type="#_x0000_t75" style="width:44.25pt;height:25.7pt" o:ole="">
                                        <v:imagedata r:id="rId112" o:title=""/>
                                      </v:shape>
                                      <o:OLEObject Type="Embed" ProgID="FXE300.Equation" ShapeID="_x0000_i1107" DrawAspect="Content" ObjectID="_1460096240" r:id="rId113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AFBE06" id="Text Box 2" o:spid="_x0000_s1112" type="#_x0000_t202" style="position:absolute;margin-left:292.3pt;margin-top:2.6pt;width:112.8pt;height:36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" stroked="f">
                      <v:textbox>
                        <w:txbxContent>
                          <w:p w:rsidR="00145E0E" w:rsidRDefault="00145E0E">
                            <w:r>
                              <w:t xml:space="preserve">= </w:t>
                            </w:r>
                            <w:r w:rsidRPr="00145E0E">
                              <w:rPr>
                                <w:color w:val="FF0000"/>
                                <w:position w:val="-18"/>
                              </w:rPr>
                              <w:object w:dxaOrig="893" w:dyaOrig="510">
                                <v:shape id="_x0000_i1107" type="#_x0000_t75" style="width:44.25pt;height:25.7pt" o:ole="">
                                  <v:imagedata r:id="rId112" o:title=""/>
                                </v:shape>
                                <o:OLEObject Type="Embed" ProgID="FXE300.Equation" ShapeID="_x0000_i1107" DrawAspect="Content" ObjectID="_1460096240" r:id="rId114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student owns a phone or is female, but not both?</w:t>
            </w:r>
          </w:p>
          <w:p w:rsidR="00261F14" w:rsidRPr="00136815" w:rsidRDefault="00145E0E" w:rsidP="00CA0206">
            <w:pPr>
              <w:pStyle w:val="QuestionStyle"/>
              <w:rPr>
                <w:position w:val="-22"/>
              </w:rPr>
            </w:pPr>
            <w:r w:rsidRPr="00136815">
              <w:rPr>
                <w:position w:val="-22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03CEEA2E" wp14:editId="33FAA67A">
                      <wp:simplePos x="0" y="0"/>
                      <wp:positionH relativeFrom="column">
                        <wp:posOffset>2660650</wp:posOffset>
                      </wp:positionH>
                      <wp:positionV relativeFrom="paragraph">
                        <wp:posOffset>66675</wp:posOffset>
                      </wp:positionV>
                      <wp:extent cx="754380" cy="495300"/>
                      <wp:effectExtent l="0" t="0" r="26670" b="19050"/>
                      <wp:wrapNone/>
                      <wp:docPr id="393" name="Rectangle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4953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261F1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0.43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CEEA2E" id="Rectangle 393" o:spid="_x0000_s1113" style="position:absolute;margin-left:209.5pt;margin-top:5.25pt;width:59.4pt;height:39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" filled="f" strokecolor="black [3213]" strokeweight="1.5pt">
                      <v:textbox>
                        <w:txbxContent>
                          <w:p w:rsidR="00CA0206" w:rsidRPr="009F48CC" w:rsidRDefault="00CA0206" w:rsidP="00261F1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0.43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45720" distB="45720" distL="114300" distR="114300" simplePos="0" relativeHeight="251673088" behindDoc="0" locked="0" layoutInCell="1" allowOverlap="1" wp14:anchorId="46DFD0F3" wp14:editId="135FD4CB">
                      <wp:simplePos x="0" y="0"/>
                      <wp:positionH relativeFrom="column">
                        <wp:posOffset>3590290</wp:posOffset>
                      </wp:positionH>
                      <wp:positionV relativeFrom="paragraph">
                        <wp:posOffset>59055</wp:posOffset>
                      </wp:positionV>
                      <wp:extent cx="1432560" cy="457200"/>
                      <wp:effectExtent l="0" t="0" r="0" b="0"/>
                      <wp:wrapNone/>
                      <wp:docPr id="4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256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5E0E" w:rsidRDefault="00145E0E" w:rsidP="00145E0E">
                                  <w:r>
                                    <w:t xml:space="preserve">= </w:t>
                                  </w:r>
                                  <w:r w:rsidRPr="00145E0E">
                                    <w:rPr>
                                      <w:color w:val="FF0000"/>
                                      <w:position w:val="-18"/>
                                    </w:rPr>
                                    <w:object w:dxaOrig="389" w:dyaOrig="510">
                                      <v:shape id="_x0000_i1108" type="#_x0000_t75" style="width:19.55pt;height:25.7pt" o:ole="">
                                        <v:imagedata r:id="rId115" o:title=""/>
                                      </v:shape>
                                      <o:OLEObject Type="Embed" ProgID="FXE300.Equation" ShapeID="_x0000_i1108" DrawAspect="Content" ObjectID="_1460096241" r:id="rId116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DFD0F3" id="_x0000_s1114" type="#_x0000_t202" style="position:absolute;margin-left:282.7pt;margin-top:4.65pt;width:112.8pt;height:36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" stroked="f">
                      <v:textbox>
                        <w:txbxContent>
                          <w:p w:rsidR="00145E0E" w:rsidRDefault="00145E0E" w:rsidP="00145E0E">
                            <w:r>
                              <w:t xml:space="preserve">= </w:t>
                            </w:r>
                            <w:r w:rsidRPr="00145E0E">
                              <w:rPr>
                                <w:color w:val="FF0000"/>
                                <w:position w:val="-18"/>
                              </w:rPr>
                              <w:object w:dxaOrig="389" w:dyaOrig="510">
                                <v:shape id="_x0000_i1108" type="#_x0000_t75" style="width:19.55pt;height:25.7pt" o:ole="">
                                  <v:imagedata r:id="rId115" o:title=""/>
                                </v:shape>
                                <o:OLEObject Type="Embed" ProgID="FXE300.Equation" ShapeID="_x0000_i1108" DrawAspect="Content" ObjectID="_1460096241" r:id="rId117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36815">
              <w:t xml:space="preserve">                                                </w:t>
            </w:r>
            <w:r w:rsidR="00136815" w:rsidRPr="00136815">
              <w:rPr>
                <w:color w:val="FF0000"/>
                <w:position w:val="-22"/>
              </w:rPr>
              <w:object w:dxaOrig="695" w:dyaOrig="539">
                <v:shape id="_x0000_i1074" type="#_x0000_t75" style="width:34.95pt;height:26.75pt" o:ole="">
                  <v:imagedata r:id="rId118" o:title=""/>
                </v:shape>
                <o:OLEObject Type="Embed" ProgID="FXE300.Equation" ShapeID="_x0000_i1074" DrawAspect="Content" ObjectID="_1460096207" r:id="rId119"/>
              </w:object>
            </w:r>
            <w:r w:rsidR="00136815" w:rsidRPr="00136815">
              <w:rPr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CA02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Questions 16 - 18</w:t>
            </w:r>
            <w:r w:rsidRPr="00037282">
              <w:t xml:space="preserve"> refer to the following</w:t>
            </w:r>
            <w:r>
              <w:t>:</w:t>
            </w:r>
          </w:p>
          <w:p w:rsidR="00261F14" w:rsidRDefault="00993680" w:rsidP="00CA0206">
            <w:pPr>
              <w:pStyle w:val="QuestionStyle"/>
            </w:pPr>
            <w:r>
              <w:object w:dxaOrig="1440" w:dyaOrig="1440">
                <v:shape id="_x0000_s1061" type="#_x0000_t75" style="position:absolute;margin-left:134.25pt;margin-top:25.45pt;width:254.05pt;height:178.9pt;z-index:251703808;mso-position-horizontal-relative:text;mso-position-vertical-relative:text">
                  <v:imagedata r:id="rId49" o:title=""/>
                </v:shape>
                <o:OLEObject Type="Embed" ProgID="FXDraw3.Document" ShapeID="_x0000_s1061" DrawAspect="Content" ObjectID="_1460096238" r:id="rId120"/>
              </w:object>
            </w:r>
            <w:r w:rsidR="00261F14">
              <w:t>The Venn Diagram summarises the number of students from year 8 who represented the school in sport or music.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A student from year 8 is chosen at random.</w:t>
            </w:r>
          </w:p>
        </w:tc>
      </w:tr>
      <w:tr w:rsidR="00261F14" w:rsidRPr="00AD270F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student represented in sport?</w:t>
            </w:r>
          </w:p>
          <w:p w:rsidR="00261F14" w:rsidRPr="00AD270F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715E5C" w:rsidRDefault="00261F14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D270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71D38C62" wp14:editId="5BBD90D3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394" name="Group 3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9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EA52D6" id="Group 394" o:spid="_x0000_s1026" style="position:absolute;margin-left:16pt;margin-top:.5pt;width:343.5pt;height:9pt;z-index:2516756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xMOMYA&#10;AADcAAAADwAAAGRycy9kb3ducmV2LnhtbESPQWvCQBSE74L/YXlCL1I3Kq0xuopYKvUiaIu9PrLP&#10;JJh9G7LbJPrr3UKhx2FmvmGW686UoqHaFZYVjEcRCOLU6oIzBV+f788xCOeRNZaWScGNHKxX/d4S&#10;E21bPlJz8pkIEHYJKsi9rxIpXZqTQTeyFXHwLrY26IOsM6lrbAPclHISRa/SYMFhIceKtjml19OP&#10;URDfYnNuzofdN+25fbsf9GwznCv1NOg2CxCeOv8f/mt/aAXT+Qv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+xMO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7ST8UA&#10;AADcAAAADwAAAGRycy9kb3ducmV2LnhtbESPQWvCQBSE70L/w/IKXkrdVMHG6CrSotiLUCt6fWSf&#10;SWj2bciuSfTXu4LgcZiZb5jZojOlaKh2hWUFH4MIBHFqdcGZgv3f6j0G4TyyxtIyKbiQg8X8pTfD&#10;RNuWf6nZ+UwECLsEFeTeV4mULs3JoBvYijh4J1sb9EHWmdQ1tgFuSjmMorE0WHBYyLGir5zS/93Z&#10;KIgvsTk0h+36SD/cfl+3+nP5NlGq/9otpyA8df4ZfrQ3WsFoMob7mXA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tJPxQAAANw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1IsMA&#10;AADcAAAADwAAAGRycy9kb3ducmV2LnhtbESPQWsCMRSE7wX/Q3hCbzWrhba7GkWklh7dtRdvj81z&#10;d3HzEpKo6b9vCoUeh5n5hlltkhnFjXwYLCuYzwoQxK3VA3cKvo77pzcQISJrHC2Tgm8KsFlPHlZY&#10;aXvnmm5N7ESGcKhQQR+jq6QMbU8Gw8w64uydrTcYs/Sd1B7vGW5GuSiKF2lw4LzQo6NdT+2luRoF&#10;717Xh1OZnDukj3rvi9KduVTqcZq2SxCRUvwP/7U/tYLn8hV+z+Qj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v1IsMAAADcAAAADwAAAAAAAAAAAAAAAACYAgAAZHJzL2Rv&#10;d25yZXYueG1sUEsFBgAAAAAEAAQA9QAAAIgDAAAAAA==&#10;" fillcolor="black [3213]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3jpsMA&#10;AADcAAAADwAAAGRycy9kb3ducmV2LnhtbERPy2rCQBTdF/yH4Ra6KWZiCxpjRpEWS7sRfKDbS+aa&#10;hGbuhMyYxH59ZyG4PJx3thpMLTpqXWVZwSSKQRDnVldcKDgeNuMEhPPIGmvLpOBGDlbL0VOGqbY9&#10;76jb+0KEEHYpKii9b1IpXV6SQRfZhjhwF9sa9AG2hdQt9iHc1PItjqfSYMWhocSGPkrKf/dXoyC5&#10;JebUnbZfZ/rh/vNvq2fr17lSL8/DegHC0+Af4rv7Wyt4n4e14Uw4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3jp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715E5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5E5C" w:rsidRPr="00715E5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75" type="#_x0000_t75" style="width:15.45pt;height:26.75pt" o:ole="">
                  <v:imagedata r:id="rId51" o:title=""/>
                </v:shape>
                <o:OLEObject Type="Embed" ProgID="FXE300.Equation" ShapeID="_x0000_i1075" DrawAspect="Content" ObjectID="_1460096208" r:id="rId121"/>
              </w:object>
            </w:r>
            <w:r w:rsidR="00715E5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715E5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5E5C" w:rsidRPr="00715E5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76" type="#_x0000_t75" style="width:15.45pt;height:26.75pt" o:ole="">
                  <v:imagedata r:id="rId53" o:title=""/>
                </v:shape>
                <o:OLEObject Type="Embed" ProgID="FXE300.Equation" ShapeID="_x0000_i1076" DrawAspect="Content" ObjectID="_1460096209" r:id="rId122"/>
              </w:object>
            </w:r>
            <w:r w:rsidR="00715E5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715E5C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5E5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5E5C" w:rsidRPr="00715E5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77" type="#_x0000_t75" style="width:15.45pt;height:26.75pt" o:ole="">
                  <v:imagedata r:id="rId55" o:title=""/>
                </v:shape>
                <o:OLEObject Type="Embed" ProgID="FXE300.Equation" ShapeID="_x0000_i1077" DrawAspect="Content" ObjectID="_1460096210" r:id="rId123"/>
              </w:object>
            </w:r>
            <w:r w:rsidR="00715E5C" w:rsidRPr="00715E5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715E5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 w:rsidR="00715E5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715E5C" w:rsidRPr="00715E5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8" type="#_x0000_t75" style="width:9.25pt;height:26.75pt" o:ole="">
                  <v:imagedata r:id="rId57" o:title=""/>
                </v:shape>
                <o:OLEObject Type="Embed" ProgID="FXE300.Equation" ShapeID="_x0000_i1078" DrawAspect="Content" ObjectID="_1460096211" r:id="rId124"/>
              </w:object>
            </w:r>
            <w:r w:rsidR="00715E5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261F14" w:rsidRPr="00AD270F" w:rsidRDefault="00261F14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student represented in sport and music?</w:t>
            </w:r>
            <w:r w:rsidRPr="0013023C">
              <w:t xml:space="preserve"> </w:t>
            </w:r>
          </w:p>
          <w:p w:rsidR="00261F14" w:rsidRDefault="00261F14" w:rsidP="00CA0206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0958663" wp14:editId="33517ACD">
                      <wp:simplePos x="0" y="0"/>
                      <wp:positionH relativeFrom="column">
                        <wp:posOffset>2797810</wp:posOffset>
                      </wp:positionH>
                      <wp:positionV relativeFrom="paragraph">
                        <wp:posOffset>75565</wp:posOffset>
                      </wp:positionV>
                      <wp:extent cx="754380" cy="464820"/>
                      <wp:effectExtent l="0" t="0" r="26670" b="11430"/>
                      <wp:wrapNone/>
                      <wp:docPr id="399" name="Rectangle 3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261F1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0.1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958663" id="Rectangle 399" o:spid="_x0000_s1115" style="position:absolute;margin-left:220.3pt;margin-top:5.95pt;width:59.4pt;height:3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" filled="f" strokecolor="black [3213]" strokeweight="1.5pt">
                      <v:textbox>
                        <w:txbxContent>
                          <w:p w:rsidR="00CA0206" w:rsidRPr="009F48CC" w:rsidRDefault="00CA0206" w:rsidP="00261F1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0.1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61F14" w:rsidRPr="00145E0E" w:rsidRDefault="00725C9F" w:rsidP="00CA0206">
            <w:pPr>
              <w:pStyle w:val="QuestionStyle"/>
              <w:rPr>
                <w:position w:val="-18"/>
              </w:rPr>
            </w:pPr>
            <w:r>
              <w:t xml:space="preserve">                        </w:t>
            </w:r>
            <w:r w:rsidR="00145E0E">
              <w:t xml:space="preserve">                           </w:t>
            </w:r>
            <w:r>
              <w:t xml:space="preserve">  </w:t>
            </w:r>
            <w:r w:rsidR="00145E0E" w:rsidRPr="00145E0E">
              <w:rPr>
                <w:color w:val="FF0000"/>
                <w:position w:val="-18"/>
              </w:rPr>
              <w:object w:dxaOrig="1152" w:dyaOrig="498">
                <v:shape id="_x0000_i1079" type="#_x0000_t75" style="width:56.55pt;height:24.7pt" o:ole="">
                  <v:imagedata r:id="rId125" o:title=""/>
                </v:shape>
                <o:OLEObject Type="Embed" ProgID="FXE300.Equation" ShapeID="_x0000_i1079" DrawAspect="Content" ObjectID="_1460096212" r:id="rId126"/>
              </w:object>
            </w:r>
            <w:r w:rsidRPr="00145E0E">
              <w:rPr>
                <w:position w:val="-18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student represented in sport or music or both?</w:t>
            </w:r>
          </w:p>
          <w:p w:rsidR="00261F14" w:rsidRDefault="00261F14" w:rsidP="00CA0206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E69F6BD" wp14:editId="022B8E40">
                      <wp:simplePos x="0" y="0"/>
                      <wp:positionH relativeFrom="column">
                        <wp:posOffset>2797810</wp:posOffset>
                      </wp:positionH>
                      <wp:positionV relativeFrom="paragraph">
                        <wp:posOffset>109220</wp:posOffset>
                      </wp:positionV>
                      <wp:extent cx="754380" cy="510540"/>
                      <wp:effectExtent l="0" t="0" r="26670" b="22860"/>
                      <wp:wrapNone/>
                      <wp:docPr id="400" name="Rectangle 4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105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261F1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0.375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69F6BD" id="Rectangle 400" o:spid="_x0000_s1116" style="position:absolute;margin-left:220.3pt;margin-top:8.6pt;width:59.4pt;height:4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" filled="f" strokecolor="black [3213]" strokeweight="1.5pt">
                      <v:textbox>
                        <w:txbxContent>
                          <w:p w:rsidR="00CA0206" w:rsidRPr="009F48CC" w:rsidRDefault="00CA0206" w:rsidP="00261F1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0.375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61F14" w:rsidRPr="00725C9F" w:rsidRDefault="00725C9F" w:rsidP="00CA0206">
            <w:pPr>
              <w:pStyle w:val="QuestionStyle"/>
              <w:rPr>
                <w:position w:val="-22"/>
              </w:rPr>
            </w:pPr>
            <w:r>
              <w:t xml:space="preserve">                                                       </w:t>
            </w:r>
            <w:r w:rsidRPr="00725C9F">
              <w:rPr>
                <w:color w:val="FF0000"/>
                <w:position w:val="-22"/>
              </w:rPr>
              <w:object w:dxaOrig="695" w:dyaOrig="539">
                <v:shape id="_x0000_i1080" type="#_x0000_t75" style="width:34.95pt;height:26.75pt" o:ole="">
                  <v:imagedata r:id="rId127" o:title=""/>
                </v:shape>
                <o:OLEObject Type="Embed" ProgID="FXE300.Equation" ShapeID="_x0000_i1080" DrawAspect="Content" ObjectID="_1460096213" r:id="rId128"/>
              </w:object>
            </w:r>
            <w:r w:rsidRPr="00725C9F">
              <w:rPr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</w:tc>
      </w:tr>
    </w:tbl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B22BD8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261F14" w:rsidRPr="00247738" w:rsidTr="00CA0206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An event which is impossible would have a probability of:</w:t>
            </w:r>
          </w:p>
          <w:p w:rsidR="00261F14" w:rsidRPr="00247738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247738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75F7C5FC" wp14:editId="3D7346F6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02" name="Group 4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6F3643" id="Group 402" o:spid="_x0000_s1026" style="position:absolute;margin-left:16pt;margin-top:.5pt;width:343.5pt;height:9pt;z-index:2516869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kpNcYA&#10;AADcAAAADwAAAGRycy9kb3ducmV2LnhtbESPQWvCQBSE74L/YXlCL1I3tsWm0VWkpUUvglHs9ZF9&#10;JsHs25DdJrG/visUPA4z8w2zWPWmEi01rrSsYDqJQBBnVpecKzgePh9jEM4ja6wsk4IrOVgth4MF&#10;Jtp2vKc29bkIEHYJKii8rxMpXVaQQTexNXHwzrYx6INscqkb7ALcVPIpimbSYMlhocCa3gvKLumP&#10;URBfY3NqT7uvb9py9/G706/r8ZtSD6N+PQfhqff38H97oxW8RM9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kpN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kzt8IA&#10;AADcAAAADwAAAGRycy9kb3ducmV2LnhtbESPQWsCMRSE74X+h/AKvdWkRaS7NUoRLT266sXbY/Pc&#10;Xbp5CUmq8d+bgtDjMDPfMPNltqM4U4iDYw2vEwWCuHVm4E7DYb95eQcRE7LB0TFpuFKE5eLxYY61&#10;cRdu6LxLnSgQjjVq6FPytZSx7clinDhPXLyTCxZTkaGTJuClwO0o35SaSYsDl4UePa16an92v1bD&#10;Ophme6yy99v81WyCqvyJK62fn/LnB4hEOf2H7+1vo2GqpvB3phwB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eTO3wgAAANwAAAAPAAAAAAAAAAAAAAAAAJgCAABkcnMvZG93&#10;bnJldi54bWxQSwUGAAAAAAQABAD1AAAAhwMAAAAA&#10;" fillcolor="black [3213]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wU2sYA&#10;AADcAAAADwAAAGRycy9kb3ducmV2LnhtbESPQWvCQBSE74L/YXlCL1I3ltam0VWkpUUvglHs9ZF9&#10;JsHs25DdJrG/visUPA4z8w2zWPWmEi01rrSsYDqJQBBnVpecKzgePh9jEM4ja6wsk4IrOVgth4MF&#10;Jtp2vKc29bkIEHYJKii8rxMpXVaQQTexNXHwzrYx6INscqkb7ALcVPIpimbSYMlhocCa3gvKLumP&#10;URBfY3NqT7uvb9py9/G706/r8ZtSD6N+PQfhqff38H97oxU8Ry9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wU2s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6KrcUA&#10;AADcAAAADwAAAGRycy9kb3ducmV2LnhtbESPQWvCQBSE7wX/w/IEL0U3imiMriItFXsRqqLXR/aZ&#10;BLNvQ3abRH99t1DocZiZb5jVpjOlaKh2hWUF41EEgji1uuBMwfn0MYxBOI+ssbRMCh7kYLPuvaww&#10;0bblL2qOPhMBwi5BBbn3VSKlS3My6Ea2Ig7ezdYGfZB1JnWNbYCbUk6iaCYNFhwWcqzoLaf0fvw2&#10;CuJHbC7N5bC70ie378+Dnm9fF0oN+t12CcJT5//Df+29VjCNZ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noqt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0.1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0.5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261F14" w:rsidRPr="00247738" w:rsidRDefault="00261F14" w:rsidP="00CA0206">
            <w:pPr>
              <w:pStyle w:val="QuestionStyle"/>
            </w:pPr>
          </w:p>
        </w:tc>
      </w:tr>
      <w:tr w:rsidR="00261F14" w:rsidRPr="00F76BEF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A bag contains 10 tickets, numbered 1 to 10.</w:t>
            </w:r>
          </w:p>
          <w:p w:rsidR="00261F14" w:rsidRDefault="00261F14" w:rsidP="00CA0206">
            <w:pPr>
              <w:pStyle w:val="QuestionStyle"/>
            </w:pPr>
            <w:r>
              <w:t>Which of these events would have a probability of 0.5?</w:t>
            </w:r>
          </w:p>
          <w:p w:rsidR="00261F14" w:rsidRPr="00F76BEF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F76BEF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F76BE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1B690C1B" wp14:editId="2802196A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07" name="Group 4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0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94146F" id="Group 407" o:spid="_x0000_s1026" style="position:absolute;margin-left:18.8pt;margin-top:.9pt;width:13.5pt;height:74.4pt;z-index:25168793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27RMIA&#10;AADcAAAADwAAAGRycy9kb3ducmV2LnhtbERPTWvCQBC9C/6HZYReRDcWsTF1FVEqehFqRa9DdpoE&#10;s7Mhu02iv949CD0+3vdi1ZlSNFS7wrKCyTgCQZxaXXCm4PzzNYpBOI+ssbRMCu7kYLXs9xaYaNvy&#10;NzUnn4kQwi5BBbn3VSKlS3My6Ma2Ig7cr60N+gDrTOoa2xBuSvkeRTNpsODQkGNFm5zS2+nPKIjv&#10;sbk0l+PuSgdut4+j/lgP50q9Dbr1JwhPnf8Xv9x7rWAahbXh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TbtEwgAAANw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e38YA&#10;AADcAAAADwAAAGRycy9kb3ducmV2LnhtbESPQWvCQBSE70L/w/IKvZRmo5Q2RlcRRakXQVvi9ZF9&#10;TUKzb0N2m8T++q4geBxm5htmvhxMLTpqXWVZwTiKQRDnVldcKPj63L4kIJxH1lhbJgUXcrBcPIzm&#10;mGrb85G6ky9EgLBLUUHpfZNK6fKSDLrINsTB+7atQR9kW0jdYh/gppaTOH6TBisOCyU2tC4p/zn9&#10;GgXJJTFZlx12Z9pzv/k76PfV81Spp8dhNQPhafD38K39oRW8xlO4nglH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Ee38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Ihn8MA&#10;AADcAAAADwAAAGRycy9kb3ducmV2LnhtbERPTWvCQBC9F/wPywi9lLqxSI1pNiJKpb0IpmKvQ3ZM&#10;gtnZkN0msb++eyh4fLzvdD2aRvTUudqygvksAkFcWF1zqeD09f4cg3AeWWNjmRTcyME6mzykmGg7&#10;8JH63JcihLBLUEHlfZtI6YqKDLqZbYkDd7GdQR9gV0rd4RDCTSNfouhVGqw5NFTY0rai4pr/GAXx&#10;LTbn/nzYf9MnD7vfg15unlZKPU7HzRsIT6O/i//dH1rBYh7mhzPhCM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Ihn8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cG8sIA&#10;AADcAAAADwAAAGRycy9kb3ducmV2LnhtbESPQWsCMRSE74L/ITyhN82ulNJdjSKipUdXe+ntsXnu&#10;Lm5eQpJq+u+bQqHHYWa+YdbbZEZxJx8GywrKRQGCuLV64E7Bx+U4fwURIrLG0TIp+KYA2810ssZa&#10;2wc3dD/HTmQIhxoV9DG6WsrQ9mQwLKwjzt7VeoMxS99J7fGR4WaUy6J4kQYHzgs9Otr31N7OX0bB&#10;wevm9Fkl507prTn6onJXrpR6mqXdCkSkFP/Df+13reC5LOH3TD4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1wbywgAAANwAAAAPAAAAAAAAAAAAAAAAAJgCAABkcnMvZG93&#10;bnJldi54bWxQSwUGAAAAAAQABAD1AAAAhwMAAAAA&#10;" fillcolor="black [3213]" strokecolor="windowText" strokeweight="1pt"/>
                    </v:group>
                  </w:pict>
                </mc:Fallback>
              </mc:AlternateContent>
            </w:r>
            <w:r w:rsidRPr="00F76BEF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1.</w:t>
            </w:r>
          </w:p>
          <w:p w:rsidR="00261F14" w:rsidRPr="00F76BEF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F76BEF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F76BE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number less than 9.</w:t>
            </w:r>
          </w:p>
          <w:p w:rsidR="00261F14" w:rsidRPr="00F76BEF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F76BEF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F76BE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an even number.</w:t>
            </w:r>
          </w:p>
          <w:p w:rsidR="00261F14" w:rsidRPr="00F76BEF" w:rsidRDefault="00261F14" w:rsidP="00CA02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61F14" w:rsidRPr="00F76BEF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F76BE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number less than 5.</w:t>
            </w:r>
          </w:p>
          <w:p w:rsidR="00261F14" w:rsidRPr="00F76BEF" w:rsidRDefault="00261F14" w:rsidP="00CA0206">
            <w:pPr>
              <w:pStyle w:val="QuestionStyle"/>
            </w:pPr>
          </w:p>
        </w:tc>
      </w:tr>
      <w:tr w:rsidR="00261F14" w:rsidRPr="00F76BEF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A bag contains 1 red, 2 blue and 7 white marbles.</w:t>
            </w:r>
          </w:p>
          <w:p w:rsidR="00261F14" w:rsidRDefault="00261F14" w:rsidP="00CA0206">
            <w:pPr>
              <w:pStyle w:val="QuestionStyle"/>
            </w:pPr>
            <w:r>
              <w:t>What is the probability of drawing a white marble?</w:t>
            </w:r>
          </w:p>
          <w:p w:rsidR="00261F14" w:rsidRPr="00247738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  <w:r>
              <w:t xml:space="preserve"> </w:t>
            </w:r>
          </w:p>
          <w:p w:rsidR="00261F14" w:rsidRPr="00247738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24773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0B21463" wp14:editId="5AC5076F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12" name="Group 4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1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33F7EF" id="Group 412" o:spid="_x0000_s1026" style="position:absolute;margin-left:16pt;margin-top:.5pt;width:343.5pt;height:9pt;z-index:2516889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k9HsMA&#10;AADcAAAADwAAAGRycy9kb3ducmV2LnhtbESPQWsCMRSE74X+h/AK3mpWLcXdGqUUlR7dtZfeHpvn&#10;7tLNS0iixn9vCoUeh5n5hlltkhnFhXwYLCuYTQsQxK3VA3cKvo675yWIEJE1jpZJwY0CbNaPDyus&#10;tL1yTZcmdiJDOFSooI/RVVKGtieDYWodcfZO1huMWfpOao/XDDejnBfFqzQ4cF7o0dFHT+1PczYK&#10;tl7Xh+8yOXdI+3rni9KduFRq8pTe30BESvE//Nf+1ApeZgv4PZOP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k9HsMAAADcAAAADwAAAAAAAAAAAAAAAACYAgAAZHJzL2Rv&#10;d25yZXYueG1sUEsFBgAAAAAEAAQA9QAAAIg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knnMYA&#10;AADcAAAADwAAAGRycy9kb3ducmV2LnhtbESPQWvCQBSE74X+h+UVvJS6UaSN0U0QpUUvQq3o9ZF9&#10;TUKzb0N2m8T+elcQehxm5htmmQ2mFh21rrKsYDKOQBDnVldcKDh+vb/EIJxH1lhbJgUXcpCljw9L&#10;TLTt+ZO6gy9EgLBLUEHpfZNI6fKSDLqxbYiD921bgz7ItpC6xT7ATS2nUfQqDVYcFkpsaF1S/nP4&#10;NQriS2xO3Wn/caYd95u/vX5bPc+VGj0NqwUIT4P/D9/bW61gNpnB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knnM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WCB8YA&#10;AADcAAAADwAAAGRycy9kb3ducmV2LnhtbESPQWvCQBSE74X+h+UJvRTdKLamqauIpVIvglH0+sg+&#10;k9Ds25DdJtFf7xYKPQ4z8w0zX/amEi01rrSsYDyKQBBnVpecKzgePocxCOeRNVaWScGVHCwXjw9z&#10;TLTteE9t6nMRIOwSVFB4XydSuqwgg25ka+LgXWxj0AfZ5FI32AW4qeQkil6lwZLDQoE1rQvKvtMf&#10;oyC+xubUnnabM225+7jt9Gz1/KbU06BfvYPw1Pv/8F/7SyuYjl/g90w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WCB8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cccMYA&#10;AADcAAAADwAAAGRycy9kb3ducmV2LnhtbESPQWvCQBSE74L/YXlCL0U3lqJp6iZIi6W9CGqx10f2&#10;mQSzb0N2TWJ/fbcgeBxm5htmlQ2mFh21rrKsYD6LQBDnVldcKPg+bKYxCOeRNdaWScGVHGTpeLTC&#10;RNued9TtfSEChF2CCkrvm0RKl5dk0M1sQxy8k20N+iDbQuoW+wA3tXyKooU0WHFYKLGht5Ly8/5i&#10;FMTX2By74/bjh764f//d6uX68UWph8mwfgXhafD38K39qRU8zx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ccc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0.1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0.2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0.3                              0.7</w:t>
            </w:r>
            <w:r w:rsidRPr="00247738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261F14" w:rsidRPr="00F76BEF" w:rsidRDefault="00261F14" w:rsidP="00CA0206">
            <w:pPr>
              <w:pStyle w:val="QuestionStyle"/>
            </w:pPr>
          </w:p>
        </w:tc>
      </w:tr>
      <w:tr w:rsidR="00261F14" w:rsidRPr="00126B8B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Cameron flipped a coin 15</w:t>
            </w:r>
            <w:r w:rsidRPr="00126B8B">
              <w:t xml:space="preserve"> times and each time a tail showed. What is the probability that </w:t>
            </w:r>
            <w:r>
              <w:t>a tail will show on the 16</w:t>
            </w:r>
            <w:r w:rsidRPr="00126B8B">
              <w:rPr>
                <w:vertAlign w:val="superscript"/>
              </w:rPr>
              <w:t>th</w:t>
            </w:r>
            <w:r>
              <w:t xml:space="preserve"> </w:t>
            </w:r>
            <w:r w:rsidRPr="00126B8B">
              <w:t>toss?</w:t>
            </w:r>
          </w:p>
          <w:p w:rsidR="00261F14" w:rsidRDefault="00261F14" w:rsidP="00CA0206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2714C964" wp14:editId="637ECEBA">
                      <wp:simplePos x="0" y="0"/>
                      <wp:positionH relativeFrom="column">
                        <wp:posOffset>4430395</wp:posOffset>
                      </wp:positionH>
                      <wp:positionV relativeFrom="paragraph">
                        <wp:posOffset>111125</wp:posOffset>
                      </wp:positionV>
                      <wp:extent cx="478155" cy="678180"/>
                      <wp:effectExtent l="0" t="0" r="17145" b="26670"/>
                      <wp:wrapNone/>
                      <wp:docPr id="417" name="Group 4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18" name="Rectangle 41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9" name="Rectangle 41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0" name="Straight Connector 42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14C964" id="Group 417" o:spid="_x0000_s1117" style="position:absolute;margin-left:348.85pt;margin-top:8.75pt;width:37.65pt;height:53.4pt;z-index:25168998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">
                      <v:rect id="Rectangle 418" o:spid="_x0000_s1118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yLJMAA&#10;AADcAAAADwAAAGRycy9kb3ducmV2LnhtbERPS2sCMRC+F/ofwhS81ezWUtrVKMUH2GO14HWajLuL&#10;O5Mlibr+e3Mo9PjxvWeLgTt1oRBbLwbKcQGKxHrXSm3gZ795fgcVE4rDzgsZuFGExfzxYYaV81f5&#10;pssu1SqHSKzQQJNSX2kdbUOMcex7kswdfWBMGYZau4DXHM6dfimKN83YSm5osKdlQ/a0O7OB5dea&#10;Ldst61M5cenw8etWh2DM6Gn4nIJKNKR/8Z976wy8lnltPpOPgJ7f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yLJMAAAADcAAAADwAAAAAAAAAAAAAAAACYAgAAZHJzL2Rvd25y&#10;ZXYueG1sUEsFBgAAAAAEAAQA9QAAAIU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19" o:spid="_x0000_s1119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Auv8MA&#10;AADcAAAADwAAAGRycy9kb3ducmV2LnhtbESPQUsDMRSE7wX/Q3hCb212rYhdmxapFurRrdDrM3nu&#10;Lt33siSx3f57Iwgeh5n5hlltRu7VmULsvBgo5wUoEutdJ42Bj8Nu9ggqJhSHvRcycKUIm/XNZIWV&#10;8xd5p3OdGpUhEis00KY0VFpH2xJjnPuBJHtfPjCmLEOjXcBLhnOv74riQTN2khdaHGjbkj3V32xg&#10;+/bKlu2e9alcuHRcfrqXYzBmejs+P4FKNKb/8F977wzcl0v4PZOP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Auv8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line id="Straight Connector 420" o:spid="_x0000_s1120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QAhMAAAADcAAAADwAAAGRycy9kb3ducmV2LnhtbERPz2vCMBS+D/wfwhN2m6lljFGNooK6&#10;66oevD2aZ1NsXkqS2vrfm8Ngx4/v93I92lY8yIfGsYL5LANBXDndcK3gfNp/fIMIEVlj65gUPCnA&#10;ejV5W2Kh3cC/9ChjLVIIhwIVmBi7QspQGbIYZq4jTtzNeYsxQV9L7XFI4baVeZZ9SYsNpwaDHe0M&#10;Vfeytwqu/Tb640luhnLcHUy+b6veXZR6n46bBYhIY/wX/7l/tILPPM1PZ9IRkK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TEAITAAAAA3AAAAA8AAAAAAAAAAAAAAAAA&#10;oQIAAGRycy9kb3ducmV2LnhtbFBLBQYAAAAABAAEAPkAAACOAwAAAAA=&#10;" strokecolor="black [3213]" strokeweight="1.5pt"/>
                    </v:group>
                  </w:pict>
                </mc:Fallback>
              </mc:AlternateConten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Pr="00126B8B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Zoe’s toolbox contains 12 screwdrivers, 10 spanners and 3 saws. </w:t>
            </w:r>
          </w:p>
          <w:p w:rsidR="00261F14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157694D8" wp14:editId="0138E5AF">
                      <wp:simplePos x="0" y="0"/>
                      <wp:positionH relativeFrom="column">
                        <wp:posOffset>4443730</wp:posOffset>
                      </wp:positionH>
                      <wp:positionV relativeFrom="paragraph">
                        <wp:posOffset>31115</wp:posOffset>
                      </wp:positionV>
                      <wp:extent cx="478155" cy="678180"/>
                      <wp:effectExtent l="0" t="0" r="17145" b="26670"/>
                      <wp:wrapNone/>
                      <wp:docPr id="421" name="Group 4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22" name="Rectangle 42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Rectangle 42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261F1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25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" name="Straight Connector 42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7694D8" id="Group 421" o:spid="_x0000_s1121" style="position:absolute;margin-left:349.9pt;margin-top:2.45pt;width:37.65pt;height:53.4pt;z-index:25169100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">
                      <v:rect id="Rectangle 422" o:spid="_x0000_s112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2c8MA&#10;AADcAAAADwAAAGRycy9kb3ducmV2LnhtbESPQUsDMRSE7wX/Q3iCtzbbVYquTYtUC/XYrdDrM3nu&#10;Lt33siSx3f57Iwgeh5n5hlmuR+7VmULsvBiYzwpQJNa7ThoDH4ft9BFUTCgOey9k4EoR1qubyRIr&#10;5y+yp3OdGpUhEis00KY0VFpH2xJjnPmBJHtfPjCmLEOjXcBLhnOvy6JYaMZO8kKLA21asqf6mw1s&#10;3t/Yst2xPs3vXTo+fbrXYzDm7nZ8eQaVaEz/4b/2zhl4KEv4PZOP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h2c8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13</w:t>
                              </w:r>
                            </w:p>
                          </w:txbxContent>
                        </v:textbox>
                      </v:rect>
                      <v:rect id="Rectangle 423" o:spid="_x0000_s112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TT6MIA&#10;AADcAAAADwAAAGRycy9kb3ducmV2LnhtbESPQWsCMRSE70L/Q3iF3jSrFrGrUYq2YI9qweszed1d&#10;3PeyJFG3/74pFHocZuYbZrnuuVU3CrHxYmA8KkCRWO8aqQx8Ht+Hc1AxoThsvZCBb4qwXj0Mllg6&#10;f5c93Q6pUhkisUQDdUpdqXW0NTHGke9IsvflA2PKMlTaBbxnOLd6UhQzzdhIXqixo01N9nK4soHN&#10;xxtbtjvWl/HUpdPL2W1PwZinx/51ASpRn/7Df+2dM/A8mcLvmXwE9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5NPo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261F1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25</w:t>
                              </w:r>
                            </w:p>
                          </w:txbxContent>
                        </v:textbox>
                      </v:rect>
                      <v:line id="Straight Connector 424" o:spid="_x0000_s112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8Gh8MAAADcAAAADwAAAGRycy9kb3ducmV2LnhtbESPzWrDMBCE74G+g9hCb4lcE0Jwo4Q0&#10;kJ9rnPbQ22JtLVNrZSQ5dt8+CgRyHGbmG2a1GW0rruRD41jB+ywDQVw53XCt4Ouyny5BhIissXVM&#10;Cv4pwGb9Mllhod3AZ7qWsRYJwqFABSbGrpAyVIYshpnriJP367zFmKSvpfY4JLhtZZ5lC2mx4bRg&#10;sKOdoeqv7K2Cn/4z+uNFbody3B1Mvm+r3n0r9fY6bj9ARBrjM/xon7SCeT6H+5l0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/Bof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Zoe picks a single tool from the toolbox at random.</w:t>
            </w:r>
          </w:p>
          <w:p w:rsidR="00261F14" w:rsidRDefault="00261F14" w:rsidP="00CA0206">
            <w:pPr>
              <w:pStyle w:val="QuestionStyle"/>
            </w:pPr>
            <w:r>
              <w:t>What is the probability that it is not a screwdriver?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 xml:space="preserve">Duane has 90 songs by female artists, 135 songs by male artists and 75 songs by groups on his phone. </w:t>
            </w:r>
          </w:p>
          <w:p w:rsidR="00261F14" w:rsidRDefault="00261F14" w:rsidP="00CA0206">
            <w:pPr>
              <w:pStyle w:val="QuestionStyle"/>
            </w:pPr>
            <w:r>
              <w:t>He chooses one song at random to play.</w:t>
            </w:r>
          </w:p>
          <w:p w:rsidR="00261F14" w:rsidRDefault="00261F14" w:rsidP="00CA0206">
            <w:pPr>
              <w:pStyle w:val="QuestionStyle"/>
            </w:pPr>
            <w:r>
              <w:t>What is the probability (as a decimal) that it is by a group?</w:t>
            </w:r>
          </w:p>
          <w:p w:rsidR="00261F14" w:rsidRDefault="00261F14" w:rsidP="00CA0206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9D10330" wp14:editId="02740835">
                      <wp:simplePos x="0" y="0"/>
                      <wp:positionH relativeFrom="column">
                        <wp:posOffset>1969135</wp:posOffset>
                      </wp:positionH>
                      <wp:positionV relativeFrom="paragraph">
                        <wp:posOffset>116205</wp:posOffset>
                      </wp:positionV>
                      <wp:extent cx="847725" cy="373380"/>
                      <wp:effectExtent l="0" t="0" r="28575" b="26670"/>
                      <wp:wrapNone/>
                      <wp:docPr id="425" name="Rectangle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2F5528" w:rsidRDefault="00CA0206" w:rsidP="00261F14">
                                  <w:pP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t xml:space="preserve">  0</w:t>
                                  </w:r>
                                  <w:r w:rsidRPr="002F5528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D10330" id="Rectangle 425" o:spid="_x0000_s1125" style="position:absolute;margin-left:155.05pt;margin-top:9.15pt;width:66.75pt;height:2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" filled="f" strokecolor="black [3213]" strokeweight="1.5pt">
                      <v:textbox>
                        <w:txbxContent>
                          <w:p w:rsidR="00CA0206" w:rsidRPr="002F5528" w:rsidRDefault="00CA0206" w:rsidP="00261F14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 0</w:t>
                            </w:r>
                            <w:r w:rsidRPr="002F5528"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  <w:t>25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61F14" w:rsidRPr="00725C9F" w:rsidRDefault="00725C9F" w:rsidP="00CA0206">
            <w:pPr>
              <w:pStyle w:val="QuestionStyle"/>
              <w:rPr>
                <w:position w:val="-22"/>
              </w:rPr>
            </w:pPr>
            <w:r>
              <w:t xml:space="preserve">                                         </w:t>
            </w:r>
            <w:r w:rsidRPr="00725C9F">
              <w:rPr>
                <w:color w:val="FF0000"/>
                <w:position w:val="-22"/>
              </w:rPr>
              <w:object w:dxaOrig="695" w:dyaOrig="539">
                <v:shape id="_x0000_i1081" type="#_x0000_t75" style="width:34.95pt;height:26.75pt" o:ole="">
                  <v:imagedata r:id="rId129" o:title=""/>
                </v:shape>
                <o:OLEObject Type="Embed" ProgID="FXE300.Equation" ShapeID="_x0000_i1081" DrawAspect="Content" ObjectID="_1460096214" r:id="rId130"/>
              </w:object>
            </w:r>
            <w:r w:rsidRPr="00725C9F">
              <w:rPr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CA02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Pr="00393CC1" w:rsidRDefault="00261F14" w:rsidP="00CA0206">
            <w:pPr>
              <w:pStyle w:val="QuestionStyle"/>
            </w:pPr>
            <w:r>
              <w:t>Questions 7 - 9</w:t>
            </w:r>
            <w:r w:rsidRPr="00393CC1">
              <w:t xml:space="preserve"> refer to the following.</w:t>
            </w:r>
          </w:p>
          <w:p w:rsidR="00261F14" w:rsidRDefault="00261F14" w:rsidP="00CA0206">
            <w:pPr>
              <w:pStyle w:val="QuestionStyle"/>
            </w:pPr>
            <w:r>
              <w:t xml:space="preserve">The table shows the jobs held by the production staff in a Computer Games company. </w:t>
            </w:r>
          </w:p>
          <w:tbl>
            <w:tblPr>
              <w:tblW w:w="7003" w:type="dxa"/>
              <w:tblInd w:w="1152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59"/>
              <w:gridCol w:w="3544"/>
            </w:tblGrid>
            <w:tr w:rsidR="00261F14" w:rsidRPr="002E0237" w:rsidTr="00CA0206">
              <w:trPr>
                <w:trHeight w:val="300"/>
              </w:trPr>
              <w:tc>
                <w:tcPr>
                  <w:tcW w:w="3459" w:type="dxa"/>
                  <w:shd w:val="clear" w:color="auto" w:fill="A3E7FF"/>
                  <w:noWrap/>
                </w:tcPr>
                <w:p w:rsidR="00261F14" w:rsidRPr="00393CC1" w:rsidRDefault="00261F14" w:rsidP="00CA0206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393CC1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Job</w:t>
                  </w:r>
                </w:p>
              </w:tc>
              <w:tc>
                <w:tcPr>
                  <w:tcW w:w="3544" w:type="dxa"/>
                  <w:shd w:val="clear" w:color="auto" w:fill="A3E7FF"/>
                  <w:noWrap/>
                </w:tcPr>
                <w:p w:rsidR="00261F14" w:rsidRPr="00393CC1" w:rsidRDefault="00261F14" w:rsidP="00CA0206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393CC1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Number of staff</w:t>
                  </w:r>
                </w:p>
              </w:tc>
            </w:tr>
            <w:tr w:rsidR="00261F14" w:rsidRPr="002E0237" w:rsidTr="00CA0206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Animators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40</w:t>
                  </w:r>
                </w:p>
              </w:tc>
            </w:tr>
            <w:tr w:rsidR="00261F14" w:rsidRPr="002E0237" w:rsidTr="00CA0206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D</w:t>
                  </w:r>
                  <w:r w:rsidRPr="002E0237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esigners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20</w:t>
                  </w:r>
                </w:p>
              </w:tc>
            </w:tr>
            <w:tr w:rsidR="00261F14" w:rsidRPr="002E0237" w:rsidTr="00CA0206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</w:t>
                  </w:r>
                  <w:r w:rsidRPr="002E0237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rogrammers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50</w:t>
                  </w:r>
                </w:p>
              </w:tc>
            </w:tr>
            <w:tr w:rsidR="00261F14" w:rsidRPr="002E0237" w:rsidTr="00CA0206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E0237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Other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</w:t>
                  </w:r>
                </w:p>
              </w:tc>
            </w:tr>
            <w:tr w:rsidR="00261F14" w:rsidRPr="002E0237" w:rsidTr="00CA0206">
              <w:trPr>
                <w:trHeight w:val="300"/>
              </w:trPr>
              <w:tc>
                <w:tcPr>
                  <w:tcW w:w="3459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ind w:firstLineChars="200" w:firstLine="480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E0237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Total</w:t>
                  </w:r>
                </w:p>
              </w:tc>
              <w:tc>
                <w:tcPr>
                  <w:tcW w:w="3544" w:type="dxa"/>
                  <w:shd w:val="clear" w:color="auto" w:fill="auto"/>
                  <w:noWrap/>
                  <w:hideMark/>
                </w:tcPr>
                <w:p w:rsidR="00261F14" w:rsidRPr="002E0237" w:rsidRDefault="00261F14" w:rsidP="00CA0206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120</w:t>
                  </w:r>
                </w:p>
              </w:tc>
            </w:tr>
          </w:tbl>
          <w:p w:rsidR="00261F14" w:rsidRPr="00D07F81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A member of the production staff is chosen at random to attend a meeting.</w:t>
            </w:r>
          </w:p>
        </w:tc>
      </w:tr>
      <w:tr w:rsidR="00261F14" w:rsidRPr="00393CC1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they are not a designer?</w:t>
            </w:r>
          </w:p>
          <w:p w:rsidR="00261F14" w:rsidRPr="00393CC1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393CC1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393CC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5020FB24" wp14:editId="1C4F7F9A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26" name="Group 4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2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B559AA" id="Group 426" o:spid="_x0000_s1026" style="position:absolute;margin-left:16pt;margin-top:.5pt;width:343.5pt;height:9pt;z-index:2517002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7xoMMA&#10;AADcAAAADwAAAGRycy9kb3ducmV2LnhtbESPQWsCMRSE74L/IbxCb5qtiO1ujSKixaO77aW3x+a5&#10;u3TzEpKo6b9vCoUeh5n5hllvkxnFjXwYLCt4mhcgiFurB+4UfLwfZy8gQkTWOFomBd8UYLuZTtZY&#10;aXvnmm5N7ESGcKhQQR+jq6QMbU8Gw9w64uxdrDcYs/Sd1B7vGW5GuSiKlTQ4cF7o0dG+p/aruRoF&#10;B6/r82eZnDunt/roi9JduFTq8SHtXkFESvE//Nc+aQXLxTP8ns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7xoMMAAADcAAAADwAAAAAAAAAAAAAAAACYAgAAZHJzL2Rv&#10;d25yZXYueG1sUEsFBgAAAAAEAAQA9QAAAIg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jnJMIA&#10;AADcAAAADwAAAGRycy9kb3ducmV2LnhtbERPTWvCQBC9C/0PyxS8iG4qxcboKlKx6EWoil6H7DQJ&#10;zc6G7JpEf717EDw+3vd82ZlSNFS7wrKCj1EEgji1uuBMwem4GcYgnEfWWFomBTdysFy89eaYaNvy&#10;LzUHn4kQwi5BBbn3VSKlS3My6Ea2Ig7cn60N+gDrTOoa2xBuSjmOook0WHBoyLGi75zS/8PVKIhv&#10;sTk35/3PhXbcru97/bUaTJXqv3erGQhPnX+Jn+6tVvA5Dmv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OckwgAAANwAAAAPAAAAAAAAAAAAAAAAAJgCAABkcnMvZG93&#10;bnJldi54bWxQSwUGAAAAAAQABAD1AAAAhw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Cv8cA&#10;AADcAAAADwAAAGRycy9kb3ducmV2LnhtbESPT2vCQBTE7wW/w/KEXorZKKXG6CrS0tJeBP8Qr4/s&#10;Mwlm34bsNon99N2C0OMwM79hVpvB1KKj1lWWFUyjGARxbnXFhYLT8X2SgHAeWWNtmRTcyMFmPXpY&#10;Yaptz3vqDr4QAcIuRQWl900qpctLMugi2xAH72Jbgz7ItpC6xT7ATS1ncfwiDVYcFkps6LWk/Hr4&#10;NgqSW2KyLtt9nOmL+7efnZ5vnxZKPY6H7RKEp8H/h+/tT63gebaA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0Qr/HAAAA3AAAAA8AAAAAAAAAAAAAAAAAmAIAAGRy&#10;cy9kb3ducmV2LnhtbFBLBQYAAAAABAAEAPUAAACM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d9/8QA&#10;AADcAAAADwAAAGRycy9kb3ducmV2LnhtbERPy2rCQBTdC/2H4RbciJloS03TjCJKS90IPtDtJXOb&#10;hGbuhMyYxH59Z1Ho8nDe2WowteiodZVlBbMoBkGcW11xoeB8ep8mIJxH1lhbJgV3crBaPowyTLXt&#10;+UDd0RcihLBLUUHpfZNK6fKSDLrINsSB+7KtQR9gW0jdYh/CTS3ncfwiDVYcGkpsaFNS/n28GQXJ&#10;PTGX7rL/uNKO++3PXi/Wk1elxo/D+g2Ep8H/i//cn1rB81OYH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Xff/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>0.17</w: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0.2</w: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0.8</w: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0.83</w:t>
            </w:r>
            <w:r w:rsidRPr="00393CC1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</w:p>
          <w:p w:rsidR="00261F14" w:rsidRPr="00393CC1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they are an animator or programmer?</w:t>
            </w:r>
          </w:p>
          <w:p w:rsidR="00261F14" w:rsidRDefault="00145E0E" w:rsidP="00CA0206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710EB7EC" wp14:editId="5CB2CF0B">
                      <wp:simplePos x="0" y="0"/>
                      <wp:positionH relativeFrom="column">
                        <wp:posOffset>2348230</wp:posOffset>
                      </wp:positionH>
                      <wp:positionV relativeFrom="paragraph">
                        <wp:posOffset>62865</wp:posOffset>
                      </wp:positionV>
                      <wp:extent cx="754380" cy="464820"/>
                      <wp:effectExtent l="0" t="0" r="26670" b="11430"/>
                      <wp:wrapNone/>
                      <wp:docPr id="431" name="Rectangle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261F1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0.75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0EB7EC" id="Rectangle 431" o:spid="_x0000_s1126" style="position:absolute;margin-left:184.9pt;margin-top:4.95pt;width:59.4pt;height:36.6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" filled="f" strokecolor="black [3213]" strokeweight="1.5pt">
                      <v:textbox>
                        <w:txbxContent>
                          <w:p w:rsidR="00CA0206" w:rsidRPr="009F48CC" w:rsidRDefault="00CA0206" w:rsidP="00261F1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0.75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45720" distB="45720" distL="114300" distR="114300" simplePos="0" relativeHeight="251678208" behindDoc="0" locked="0" layoutInCell="1" allowOverlap="1" wp14:anchorId="4F1445AB" wp14:editId="57C19EF7">
                      <wp:simplePos x="0" y="0"/>
                      <wp:positionH relativeFrom="column">
                        <wp:posOffset>3224530</wp:posOffset>
                      </wp:positionH>
                      <wp:positionV relativeFrom="paragraph">
                        <wp:posOffset>43180</wp:posOffset>
                      </wp:positionV>
                      <wp:extent cx="1432560" cy="457200"/>
                      <wp:effectExtent l="0" t="0" r="0" b="0"/>
                      <wp:wrapNone/>
                      <wp:docPr id="48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256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5E0E" w:rsidRDefault="00145E0E" w:rsidP="00145E0E">
                                  <w:r>
                                    <w:t xml:space="preserve">= </w:t>
                                  </w:r>
                                  <w:r w:rsidRPr="00145E0E">
                                    <w:rPr>
                                      <w:color w:val="FF0000"/>
                                      <w:position w:val="-18"/>
                                    </w:rPr>
                                    <w:object w:dxaOrig="134" w:dyaOrig="510">
                                      <v:shape id="_x0000_i1109" type="#_x0000_t75" style="width:6.15pt;height:25.7pt" o:ole="">
                                        <v:imagedata r:id="rId131" o:title=""/>
                                      </v:shape>
                                      <o:OLEObject Type="Embed" ProgID="FXE300.Equation" ShapeID="_x0000_i1109" DrawAspect="Content" ObjectID="_1460096242" r:id="rId132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1445AB" id="_x0000_s1127" type="#_x0000_t202" style="position:absolute;margin-left:253.9pt;margin-top:3.4pt;width:112.8pt;height:36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" stroked="f">
                      <v:textbox>
                        <w:txbxContent>
                          <w:p w:rsidR="00145E0E" w:rsidRDefault="00145E0E" w:rsidP="00145E0E">
                            <w:r>
                              <w:t xml:space="preserve">= </w:t>
                            </w:r>
                            <w:r w:rsidRPr="00145E0E">
                              <w:rPr>
                                <w:color w:val="FF0000"/>
                                <w:position w:val="-18"/>
                              </w:rPr>
                              <w:object w:dxaOrig="134" w:dyaOrig="510">
                                <v:shape id="_x0000_i1109" type="#_x0000_t75" style="width:6.15pt;height:25.7pt" o:ole="">
                                  <v:imagedata r:id="rId131" o:title=""/>
                                </v:shape>
                                <o:OLEObject Type="Embed" ProgID="FXE300.Equation" ShapeID="_x0000_i1109" DrawAspect="Content" ObjectID="_1460096242" r:id="rId133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they are not a</w:t>
            </w:r>
            <w:r w:rsidR="00725C9F">
              <w:t xml:space="preserve"> </w:t>
            </w:r>
            <w:r>
              <w:t>designer or an animator?</w:t>
            </w:r>
          </w:p>
          <w:p w:rsidR="00261F14" w:rsidRDefault="00261F14" w:rsidP="00CA0206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7B3C97C" wp14:editId="6745498D">
                      <wp:simplePos x="0" y="0"/>
                      <wp:positionH relativeFrom="column">
                        <wp:posOffset>2348230</wp:posOffset>
                      </wp:positionH>
                      <wp:positionV relativeFrom="paragraph">
                        <wp:posOffset>60325</wp:posOffset>
                      </wp:positionV>
                      <wp:extent cx="754380" cy="502920"/>
                      <wp:effectExtent l="0" t="0" r="26670" b="11430"/>
                      <wp:wrapNone/>
                      <wp:docPr id="432" name="Rectangle 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029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261F1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0.5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B3C97C" id="Rectangle 432" o:spid="_x0000_s1128" style="position:absolute;margin-left:184.9pt;margin-top:4.75pt;width:59.4pt;height:39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" filled="f" strokecolor="black [3213]" strokeweight="1.5pt">
                      <v:textbox>
                        <w:txbxContent>
                          <w:p w:rsidR="00CA0206" w:rsidRPr="009F48CC" w:rsidRDefault="00CA0206" w:rsidP="00261F1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0.5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61F14" w:rsidRPr="00145E0E" w:rsidRDefault="00145E0E" w:rsidP="00CA0206">
            <w:pPr>
              <w:pStyle w:val="QuestionStyle"/>
              <w:rPr>
                <w:position w:val="-18"/>
              </w:rPr>
            </w:pPr>
            <w:r>
              <w:t xml:space="preserve">                       </w:t>
            </w:r>
            <w:r w:rsidR="00725C9F">
              <w:t xml:space="preserve">   </w:t>
            </w:r>
            <w:r w:rsidRPr="00145E0E">
              <w:rPr>
                <w:color w:val="FF0000"/>
                <w:position w:val="-18"/>
              </w:rPr>
              <w:object w:dxaOrig="1932" w:dyaOrig="498">
                <v:shape id="_x0000_i1082" type="#_x0000_t75" style="width:95.65pt;height:24.7pt" o:ole="">
                  <v:imagedata r:id="rId134" o:title=""/>
                </v:shape>
                <o:OLEObject Type="Embed" ProgID="FXE300.Equation" ShapeID="_x0000_i1082" DrawAspect="Content" ObjectID="_1460096215" r:id="rId135"/>
              </w:object>
            </w:r>
            <w:r w:rsidR="00725C9F" w:rsidRPr="00145E0E">
              <w:rPr>
                <w:position w:val="-18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CA02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Pr="00DB2E49" w:rsidRDefault="00261F14" w:rsidP="00CA0206">
            <w:pPr>
              <w:pStyle w:val="QuestionStyle"/>
            </w:pPr>
            <w:r w:rsidRPr="00DB2E49">
              <w:t xml:space="preserve">Questions </w:t>
            </w:r>
            <w:r>
              <w:t>10 -</w:t>
            </w:r>
            <w:r w:rsidRPr="00DB2E49">
              <w:t xml:space="preserve"> </w:t>
            </w:r>
            <w:r>
              <w:t>12</w:t>
            </w:r>
            <w:r w:rsidRPr="00DB2E49">
              <w:t xml:space="preserve"> refer to the following.</w:t>
            </w:r>
          </w:p>
          <w:p w:rsidR="00261F14" w:rsidRDefault="00261F14" w:rsidP="00CA0206">
            <w:pPr>
              <w:pStyle w:val="QuestionStyle"/>
            </w:pPr>
            <w:r>
              <w:t>The sector graph shows the results of a survey on participation in physical activities.</w:t>
            </w:r>
          </w:p>
          <w:p w:rsidR="00261F14" w:rsidRDefault="00261F14" w:rsidP="00CA0206">
            <w:pPr>
              <w:pStyle w:val="QuestionStyle"/>
            </w:pPr>
            <w:r>
              <w:t>For each activity the number of people who selected the activity is shown.</w:t>
            </w:r>
          </w:p>
          <w:p w:rsidR="00261F14" w:rsidRDefault="00261F14" w:rsidP="00CA0206">
            <w:pPr>
              <w:pStyle w:val="QuestionStyle"/>
            </w:pPr>
            <w:r>
              <w:drawing>
                <wp:anchor distT="0" distB="0" distL="114300" distR="114300" simplePos="0" relativeHeight="251702272" behindDoc="0" locked="0" layoutInCell="1" allowOverlap="1" wp14:anchorId="68238634" wp14:editId="35E06CE1">
                  <wp:simplePos x="0" y="0"/>
                  <wp:positionH relativeFrom="column">
                    <wp:posOffset>997585</wp:posOffset>
                  </wp:positionH>
                  <wp:positionV relativeFrom="paragraph">
                    <wp:posOffset>62230</wp:posOffset>
                  </wp:positionV>
                  <wp:extent cx="3041650" cy="2552700"/>
                  <wp:effectExtent l="0" t="0" r="6350" b="0"/>
                  <wp:wrapNone/>
                  <wp:docPr id="455" name="Picture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4" t="4537" r="3757" b="1748"/>
                          <a:stretch/>
                        </pic:blipFill>
                        <pic:spPr bwMode="auto">
                          <a:xfrm>
                            <a:off x="0" y="0"/>
                            <a:ext cx="304165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DBDD478" wp14:editId="768CEC89">
                      <wp:simplePos x="0" y="0"/>
                      <wp:positionH relativeFrom="column">
                        <wp:posOffset>1864360</wp:posOffset>
                      </wp:positionH>
                      <wp:positionV relativeFrom="paragraph">
                        <wp:posOffset>109855</wp:posOffset>
                      </wp:positionV>
                      <wp:extent cx="209550" cy="247650"/>
                      <wp:effectExtent l="0" t="38100" r="57150" b="19050"/>
                      <wp:wrapNone/>
                      <wp:docPr id="433" name="Straight Arrow Connector 4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955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DAD3F2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33" o:spid="_x0000_s1026" type="#_x0000_t32" style="position:absolute;margin-left:146.8pt;margin-top:8.65pt;width:16.5pt;height:19.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" strokecolor="black [3213]">
                      <v:stroke endarrow="open"/>
                    </v:shape>
                  </w:pict>
                </mc:Fallback>
              </mc:AlternateConten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A person who does physical activity is chosen at random.</w:t>
            </w:r>
          </w:p>
        </w:tc>
      </w:tr>
      <w:tr w:rsidR="00261F14" w:rsidRPr="00E40D0D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they do not do walking?</w:t>
            </w:r>
          </w:p>
          <w:p w:rsidR="00261F14" w:rsidRPr="00E40D0D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E40D0D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E40D0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161AC6D0" wp14:editId="1C49D1D6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34" name="Group 4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3F18E7" id="Group 434" o:spid="_x0000_s1026" style="position:absolute;margin-left:16pt;margin-top:.5pt;width:343.5pt;height:9pt;z-index:2517043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lckcMA&#10;AADcAAAADwAAAGRycy9kb3ducmV2LnhtbESPQWsCMRSE74X+h/AKvdVsrZXu1igiVTy62ktvj81z&#10;d+nmJSRR039vBKHHYWa+YWaLZAZxJh96ywpeRwUI4sbqnlsF34f1yweIEJE1DpZJwR8FWMwfH2ZY&#10;aXvhms772IoM4VChgi5GV0kZmo4MhpF1xNk7Wm8wZulbqT1eMtwMclwUU2mw57zQoaNVR83v/mQU&#10;fHld737K5Nwubeq1L0p35FKp56e0/AQRKcX/8L291Qomb+9wO5OPgJ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lckcMAAADcAAAADwAAAAAAAAAAAAAAAACYAgAAZHJzL2Rv&#10;d25yZXYueG1sUEsFBgAAAAAEAAQA9QAAAIg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JAEMYA&#10;AADcAAAADwAAAGRycy9kb3ducmV2LnhtbESPQWvCQBSE70L/w/IKXqRuqmLT1FWkouhFaFrs9ZF9&#10;TUKzb0N2TaK/vlsQPA4z8w2zWPWmEi01rrSs4HkcgSDOrC45V/D1uX2KQTiPrLGyTAou5GC1fBgs&#10;MNG24w9qU5+LAGGXoILC+zqR0mUFGXRjWxMH78c2Bn2QTS51g12Am0pOomguDZYcFgqs6b2g7Dc9&#10;GwXxJTan9nTcfdOBu831qF/Wo1elho/9+g2Ep97fw7f2XiuYTe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JAEM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7li8cA&#10;AADcAAAADwAAAGRycy9kb3ducmV2LnhtbESPT2vCQBTE74V+h+UVvBTdtBWTpq4iFYteBP9gr4/s&#10;axKafRuyaxL76buC4HGYmd8w03lvKtFS40rLCl5GEQjizOqScwXHw2qYgHAeWWNlmRRcyMF89vgw&#10;xVTbjnfU7n0uAoRdigoK7+tUSpcVZNCNbE0cvB/bGPRBNrnUDXYBbir5GkUTabDksFBgTZ8FZb/7&#10;s1GQXBJzak/br2/acLf82+p48fyu1OCpX3yA8NT7e/jWXmsF47c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+5YvHAAAA3AAAAA8AAAAAAAAAAAAAAAAAmAIAAGRy&#10;cy9kb3ducmV2LnhtbFBLBQYAAAAABAAEAPUAAACM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Fx+cQA&#10;AADcAAAADwAAAGRycy9kb3ducmV2LnhtbERPy2rCQBTdC/2H4RbciJloS03TjCJKS90IPtDtJXOb&#10;hGbuhMyYxH59Z1Ho8nDe2WowteiodZVlBbMoBkGcW11xoeB8ep8mIJxH1lhbJgV3crBaPowyTLXt&#10;+UDd0RcihLBLUUHpfZNK6fKSDLrINsSB+7KtQR9gW0jdYh/CTS3ncfwiDVYcGkpsaFNS/n28GQXJ&#10;PTGX7rL/uNKO++3PXi/Wk1elxo/D+g2Ep8H/i//cn1rB81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hcfn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F12A0C">
              <w:rPr>
                <w:rFonts w:ascii="Times New Roman" w:hAnsi="Times New Roman"/>
                <w:sz w:val="24"/>
                <w:szCs w:val="24"/>
              </w:rPr>
              <w:t>0.3</w: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F12A0C">
              <w:rPr>
                <w:rFonts w:ascii="Times New Roman" w:hAnsi="Times New Roman"/>
                <w:sz w:val="24"/>
                <w:szCs w:val="24"/>
              </w:rPr>
              <w:t>0.5</w: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F12A0C">
              <w:rPr>
                <w:rFonts w:ascii="Times New Roman" w:hAnsi="Times New Roman"/>
                <w:sz w:val="24"/>
                <w:szCs w:val="24"/>
              </w:rPr>
              <w:t>0.66</w: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F12A0C">
              <w:rPr>
                <w:rFonts w:ascii="Times New Roman" w:hAnsi="Times New Roman"/>
                <w:sz w:val="24"/>
                <w:szCs w:val="24"/>
              </w:rPr>
              <w:t>0.7</w:t>
            </w:r>
            <w:r w:rsidRPr="00E40D0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261F14" w:rsidRPr="00E40D0D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they do cycling or jogging?</w:t>
            </w:r>
          </w:p>
          <w:p w:rsidR="00261F14" w:rsidRDefault="00261F14" w:rsidP="00CA0206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7C680FD" wp14:editId="354F2255">
                      <wp:simplePos x="0" y="0"/>
                      <wp:positionH relativeFrom="column">
                        <wp:posOffset>2340610</wp:posOffset>
                      </wp:positionH>
                      <wp:positionV relativeFrom="paragraph">
                        <wp:posOffset>99695</wp:posOffset>
                      </wp:positionV>
                      <wp:extent cx="754380" cy="502920"/>
                      <wp:effectExtent l="0" t="0" r="26670" b="11430"/>
                      <wp:wrapNone/>
                      <wp:docPr id="439" name="Rectangle 4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029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261F1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0.175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C680FD" id="Rectangle 439" o:spid="_x0000_s1129" style="position:absolute;margin-left:184.3pt;margin-top:7.85pt;width:59.4pt;height:39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" filled="f" strokecolor="black [3213]" strokeweight="1.5pt">
                      <v:textbox>
                        <w:txbxContent>
                          <w:p w:rsidR="00CA0206" w:rsidRPr="009F48CC" w:rsidRDefault="00CA0206" w:rsidP="00261F1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0.175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61F14" w:rsidRPr="00F12A0C" w:rsidRDefault="00F12A0C" w:rsidP="00CA0206">
            <w:pPr>
              <w:pStyle w:val="QuestionStyle"/>
              <w:rPr>
                <w:position w:val="-22"/>
              </w:rPr>
            </w:pPr>
            <w:r>
              <w:t xml:space="preserve">                                        </w:t>
            </w:r>
            <w:r w:rsidRPr="00F12A0C">
              <w:rPr>
                <w:color w:val="FF0000"/>
                <w:position w:val="-22"/>
              </w:rPr>
              <w:object w:dxaOrig="1206" w:dyaOrig="539">
                <v:shape id="_x0000_i1083" type="#_x0000_t75" style="width:59.65pt;height:26.75pt" o:ole="">
                  <v:imagedata r:id="rId137" o:title=""/>
                </v:shape>
                <o:OLEObject Type="Embed" ProgID="FXE300.Equation" ShapeID="_x0000_i1083" DrawAspect="Content" ObjectID="_1460096216" r:id="rId138"/>
              </w:object>
            </w:r>
            <w:r w:rsidRPr="00F12A0C">
              <w:rPr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they do not do swimming or gym?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45934BB" wp14:editId="5D48B9BB">
                      <wp:simplePos x="0" y="0"/>
                      <wp:positionH relativeFrom="column">
                        <wp:posOffset>2348230</wp:posOffset>
                      </wp:positionH>
                      <wp:positionV relativeFrom="paragraph">
                        <wp:posOffset>66675</wp:posOffset>
                      </wp:positionV>
                      <wp:extent cx="754380" cy="502920"/>
                      <wp:effectExtent l="0" t="0" r="26670" b="11430"/>
                      <wp:wrapNone/>
                      <wp:docPr id="440" name="Rectangle 4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029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A0206" w:rsidRPr="009F48CC" w:rsidRDefault="00CA0206" w:rsidP="00261F1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F12A0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0.6875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5934BB" id="Rectangle 440" o:spid="_x0000_s1130" style="position:absolute;margin-left:184.9pt;margin-top:5.25pt;width:59.4pt;height:39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" filled="f" strokecolor="black [3213]" strokeweight="1.5pt">
                      <v:textbox>
                        <w:txbxContent>
                          <w:p w:rsidR="00CA0206" w:rsidRPr="009F48CC" w:rsidRDefault="00CA0206" w:rsidP="00261F1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12A0C"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0.6875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61F14" w:rsidRPr="00F12A0C" w:rsidRDefault="00F12A0C" w:rsidP="00CA0206">
            <w:pPr>
              <w:pStyle w:val="QuestionStyle"/>
              <w:rPr>
                <w:position w:val="-22"/>
              </w:rPr>
            </w:pPr>
            <w:r>
              <w:t xml:space="preserve">         </w:t>
            </w:r>
            <w:r>
              <w:rPr>
                <w:color w:val="FF0000"/>
                <w:position w:val="-6"/>
              </w:rPr>
              <w:t xml:space="preserve">           </w:t>
            </w:r>
            <w:r w:rsidRPr="00F12A0C">
              <w:rPr>
                <w:color w:val="FF0000"/>
                <w:position w:val="-22"/>
              </w:rPr>
              <w:object w:dxaOrig="1838" w:dyaOrig="539">
                <v:shape id="_x0000_i1084" type="#_x0000_t75" style="width:92.55pt;height:26.75pt" o:ole="">
                  <v:imagedata r:id="rId139" o:title=""/>
                </v:shape>
                <o:OLEObject Type="Embed" ProgID="FXE300.Equation" ShapeID="_x0000_i1084" DrawAspect="Content" ObjectID="_1460096217" r:id="rId140"/>
              </w:object>
            </w:r>
            <w:r w:rsidRPr="00F12A0C">
              <w:rPr>
                <w:color w:val="FF0000"/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</w:tc>
      </w:tr>
      <w:tr w:rsidR="00261F14" w:rsidRPr="00315B5B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CA02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Questions 13 - 15</w:t>
            </w:r>
            <w:r w:rsidRPr="00037282">
              <w:t xml:space="preserve"> refer to the following</w:t>
            </w:r>
            <w:r>
              <w:t>:</w:t>
            </w:r>
          </w:p>
          <w:p w:rsidR="00261F14" w:rsidRDefault="00261F14" w:rsidP="00CA0206">
            <w:pPr>
              <w:pStyle w:val="QuestionStyle"/>
            </w:pPr>
            <w:r>
              <w:t>A sample of residents in a suburb took part in a survey about driving and car ownership.</w:t>
            </w:r>
          </w:p>
          <w:p w:rsidR="00261F14" w:rsidRPr="00315B5B" w:rsidRDefault="00261F14" w:rsidP="00CA0206">
            <w:pPr>
              <w:pStyle w:val="QuestionStyle"/>
              <w:rPr>
                <w:sz w:val="12"/>
                <w:szCs w:val="12"/>
              </w:rPr>
            </w:pPr>
            <w: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11"/>
              <w:gridCol w:w="2211"/>
              <w:gridCol w:w="2211"/>
              <w:gridCol w:w="2211"/>
            </w:tblGrid>
            <w:tr w:rsidR="00261F14" w:rsidTr="00CA0206">
              <w:trPr>
                <w:gridAfter w:val="1"/>
                <w:wAfter w:w="2211" w:type="dxa"/>
              </w:trPr>
              <w:tc>
                <w:tcPr>
                  <w:tcW w:w="2211" w:type="dxa"/>
                  <w:tcBorders>
                    <w:top w:val="nil"/>
                    <w:left w:val="nil"/>
                  </w:tcBorders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</w:p>
              </w:tc>
              <w:tc>
                <w:tcPr>
                  <w:tcW w:w="2211" w:type="dxa"/>
                  <w:shd w:val="clear" w:color="auto" w:fill="FFFF89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Has drivers licence</w:t>
                  </w:r>
                </w:p>
              </w:tc>
              <w:tc>
                <w:tcPr>
                  <w:tcW w:w="2211" w:type="dxa"/>
                  <w:shd w:val="clear" w:color="auto" w:fill="FFFF89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Does not have drivers licence</w:t>
                  </w:r>
                </w:p>
              </w:tc>
            </w:tr>
            <w:tr w:rsidR="00261F14" w:rsidTr="00CA0206">
              <w:tc>
                <w:tcPr>
                  <w:tcW w:w="2211" w:type="dxa"/>
                  <w:shd w:val="clear" w:color="auto" w:fill="FFFF89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Owns car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75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5</w:t>
                  </w:r>
                </w:p>
              </w:tc>
              <w:tc>
                <w:tcPr>
                  <w:tcW w:w="2211" w:type="dxa"/>
                  <w:shd w:val="clear" w:color="auto" w:fill="DBE5F1" w:themeFill="accent1" w:themeFillTint="33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80</w:t>
                  </w:r>
                </w:p>
              </w:tc>
            </w:tr>
            <w:tr w:rsidR="00261F14" w:rsidTr="00CA0206">
              <w:tc>
                <w:tcPr>
                  <w:tcW w:w="2211" w:type="dxa"/>
                  <w:tcBorders>
                    <w:bottom w:val="single" w:sz="4" w:space="0" w:color="auto"/>
                  </w:tcBorders>
                  <w:shd w:val="clear" w:color="auto" w:fill="FFFF89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Does not own car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48</w:t>
                  </w:r>
                </w:p>
              </w:tc>
              <w:tc>
                <w:tcPr>
                  <w:tcW w:w="2211" w:type="dxa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12</w:t>
                  </w:r>
                </w:p>
              </w:tc>
              <w:tc>
                <w:tcPr>
                  <w:tcW w:w="2211" w:type="dxa"/>
                  <w:shd w:val="clear" w:color="auto" w:fill="DBE5F1" w:themeFill="accent1" w:themeFillTint="33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60</w:t>
                  </w:r>
                </w:p>
              </w:tc>
            </w:tr>
            <w:tr w:rsidR="00261F14" w:rsidTr="00CA0206">
              <w:tc>
                <w:tcPr>
                  <w:tcW w:w="2211" w:type="dxa"/>
                  <w:tcBorders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</w:p>
              </w:tc>
              <w:tc>
                <w:tcPr>
                  <w:tcW w:w="2211" w:type="dxa"/>
                  <w:tcBorders>
                    <w:left w:val="single" w:sz="4" w:space="0" w:color="auto"/>
                  </w:tcBorders>
                  <w:shd w:val="clear" w:color="auto" w:fill="DBE5F1" w:themeFill="accent1" w:themeFillTint="33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123</w:t>
                  </w:r>
                </w:p>
              </w:tc>
              <w:tc>
                <w:tcPr>
                  <w:tcW w:w="2211" w:type="dxa"/>
                  <w:shd w:val="clear" w:color="auto" w:fill="DBE5F1" w:themeFill="accent1" w:themeFillTint="33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17</w:t>
                  </w:r>
                </w:p>
              </w:tc>
              <w:tc>
                <w:tcPr>
                  <w:tcW w:w="2211" w:type="dxa"/>
                  <w:shd w:val="clear" w:color="auto" w:fill="DBE5F1" w:themeFill="accent1" w:themeFillTint="33"/>
                  <w:vAlign w:val="center"/>
                </w:tcPr>
                <w:p w:rsidR="00261F14" w:rsidRDefault="00261F14" w:rsidP="00CA0206">
                  <w:pPr>
                    <w:pStyle w:val="QuestionStyle"/>
                  </w:pPr>
                  <w:r>
                    <w:t>140</w:t>
                  </w:r>
                </w:p>
              </w:tc>
            </w:tr>
          </w:tbl>
          <w:p w:rsidR="00261F14" w:rsidRPr="00315B5B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A resident from the suburb is chosen at random.</w:t>
            </w:r>
          </w:p>
          <w:p w:rsidR="00261F14" w:rsidRPr="00315B5B" w:rsidRDefault="00261F14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61F14" w:rsidRPr="00AD270F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resident owns a car and has a licence?</w:t>
            </w:r>
          </w:p>
          <w:p w:rsidR="00261F14" w:rsidRPr="00AD270F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F12A0C" w:rsidRDefault="00261F14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D270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028EE665" wp14:editId="3F295196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41" name="Group 4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4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554C6C" id="Group 441" o:spid="_x0000_s1026" style="position:absolute;margin-left:16pt;margin-top:.5pt;width:343.5pt;height:9pt;z-index:2517073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81bsYA&#10;AADcAAAADwAAAGRycy9kb3ducmV2LnhtbESPQWvCQBSE74X+h+UVvJS6UaSN0U0QpUUvQq3o9ZF9&#10;TUKzb0N2m8T+elcQehxm5htmmQ2mFh21rrKsYDKOQBDnVldcKDh+vb/EIJxH1lhbJgUXcpCljw9L&#10;TLTt+ZO6gy9EgLBLUEHpfZNI6fKSDLqxbYiD921bgz7ItpC6xT7ATS2nUfQqDVYcFkpsaF1S/nP4&#10;NQriS2xO3Wn/caYd95u/vX5bPc+VGj0NqwUIT4P/D9/bW61gNpvC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81b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Q9cYA&#10;AADcAAAADwAAAGRycy9kb3ducmV2LnhtbESPQWvCQBSE7wX/w/KEXkrdWKXG6CpisehFMC32+sg+&#10;k2D2bchuk9hf3y0IPQ4z8w2zXPemEi01rrSsYDyKQBBnVpecK/j82D3HIJxH1lhZJgU3crBeDR6W&#10;mGjb8Yna1OciQNglqKDwvk6kdFlBBt3I1sTBu9jGoA+yyaVusAtwU8mXKHqVBksOCwXWtC0ou6bf&#10;RkF8i825PR/fv+jA3dvPUc82T3OlHof9ZgHCU+//w/f2XiuYTifwdyY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OQ9c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OKd8IA&#10;AADcAAAADwAAAGRycy9kb3ducmV2LnhtbESPQWsCMRSE7wX/Q3iCt5q1LKW7GkVKlR5d7aW3x+a5&#10;u7h5CUmq8d+bQqHHYWa+YVabZEZxJR8GywoW8wIEcWv1wJ2Cr9Pu+Q1EiMgaR8uk4E4BNuvJ0wpr&#10;bW/c0PUYO5EhHGpU0MfoailD25PBMLeOOHtn6w3GLH0ntcdbhptRvhTFqzQ4cF7o0dF7T+3l+GMU&#10;fHjdHL6r5Nwh7ZudLyp35kqp2TRtlyAipfgf/mt/agVlWcLvmXw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E4p3wgAAANwAAAAPAAAAAAAAAAAAAAAAAJgCAABkcnMvZG93&#10;bnJldi54bWxQSwUGAAAAAAQABAD1AAAAhwMAAAAA&#10;" fillcolor="black [3213]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atGsYA&#10;AADcAAAADwAAAGRycy9kb3ducmV2LnhtbESPQWvCQBSE70L/w/IKXqRuFLVp6iqitNSL0LTY6yP7&#10;moRm34bsmkR/vVsQPA4z8w2zXPemEi01rrSsYDKOQBBnVpecK/j+enuKQTiPrLGyTArO5GC9ehgs&#10;MdG2409qU5+LAGGXoILC+zqR0mUFGXRjWxMH79c2Bn2QTS51g12Am0pOo2ghDZYcFgqsaVtQ9pee&#10;jIL4HJtjezy8/9Ceu93loJ83oxelho/95hWEp97fw7f2h1Ywm83h/0w4An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atG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F12A0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12A0C" w:rsidRPr="00F12A0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85" type="#_x0000_t75" style="width:15.45pt;height:26.75pt" o:ole="">
                  <v:imagedata r:id="rId64" o:title=""/>
                </v:shape>
                <o:OLEObject Type="Embed" ProgID="FXE300.Equation" ShapeID="_x0000_i1085" DrawAspect="Content" ObjectID="_1460096218" r:id="rId141"/>
              </w:object>
            </w:r>
            <w:r w:rsidR="00F12A0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F12A0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12A0C" w:rsidRPr="00F12A0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86" type="#_x0000_t75" style="width:15.45pt;height:26.75pt" o:ole="">
                  <v:imagedata r:id="rId66" o:title=""/>
                </v:shape>
                <o:OLEObject Type="Embed" ProgID="FXE300.Equation" ShapeID="_x0000_i1086" DrawAspect="Content" ObjectID="_1460096219" r:id="rId142"/>
              </w:object>
            </w:r>
            <w:r w:rsidR="00F12A0C" w:rsidRPr="00F12A0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F12A0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</w:t>
            </w:r>
            <w:r w:rsidR="00F12A0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="00F12A0C" w:rsidRPr="00F12A0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87" type="#_x0000_t75" style="width:15.45pt;height:26.75pt" o:ole="">
                  <v:imagedata r:id="rId68" o:title=""/>
                </v:shape>
                <o:OLEObject Type="Embed" ProgID="FXE300.Equation" ShapeID="_x0000_i1087" DrawAspect="Content" ObjectID="_1460096220" r:id="rId143"/>
              </w:object>
            </w:r>
            <w:r w:rsidR="00F12A0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</w:t>
            </w:r>
            <w:r w:rsidR="00F12A0C" w:rsidRPr="00F12A0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24" w:dyaOrig="539">
                <v:shape id="_x0000_i1088" type="#_x0000_t75" style="width:20.55pt;height:26.75pt" o:ole="">
                  <v:imagedata r:id="rId70" o:title=""/>
                </v:shape>
                <o:OLEObject Type="Embed" ProgID="FXE300.Equation" ShapeID="_x0000_i1088" DrawAspect="Content" ObjectID="_1460096221" r:id="rId144"/>
              </w:object>
            </w:r>
            <w:r w:rsidR="00F12A0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F12A0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    </w:t>
            </w:r>
          </w:p>
          <w:p w:rsidR="00261F14" w:rsidRPr="00AD270F" w:rsidRDefault="00261F14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resident owns a car or has a licence or both?</w:t>
            </w:r>
          </w:p>
          <w:p w:rsidR="00261F14" w:rsidRDefault="00123081" w:rsidP="00CA0206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62C1E43E" wp14:editId="435E0F37">
                      <wp:simplePos x="0" y="0"/>
                      <wp:positionH relativeFrom="column">
                        <wp:posOffset>2186305</wp:posOffset>
                      </wp:positionH>
                      <wp:positionV relativeFrom="paragraph">
                        <wp:posOffset>41275</wp:posOffset>
                      </wp:positionV>
                      <wp:extent cx="478155" cy="678180"/>
                      <wp:effectExtent l="0" t="0" r="17145" b="26670"/>
                      <wp:wrapNone/>
                      <wp:docPr id="471" name="Group 4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72" name="Rectangle 47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3081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32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3" name="Rectangle 47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3081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35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4" name="Straight Connector 47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C1E43E" id="Group 471" o:spid="_x0000_s1131" style="position:absolute;margin-left:172.15pt;margin-top:3.25pt;width:37.65pt;height:53.4pt;z-index:25171456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">
                      <v:rect id="Rectangle 472" o:spid="_x0000_s113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tZbsMA&#10;AADcAAAADwAAAGRycy9kb3ducmV2LnhtbESPQWsCMRSE70L/Q3iF3jSrLVa3Rinagj3WFry+Jq+7&#10;i/teliTq9t8boeBxmJlvmMWq51adKMTGi4HxqABFYr1rpDLw/fU+nIGKCcVh64UM/FGE1fJusMDS&#10;+bN80mmXKpUhEks0UKfUlVpHWxNjHPmOJHu/PjCmLEOlXcBzhnOrJ0Ux1YyN5IUaO1rXZA+7IxtY&#10;f7yxZbtlfRg/urSf/7jNPhjzcN+/voBK1Kdb+L+9dQaenidwPZOPgF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tZbs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123081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32</w:t>
                              </w:r>
                            </w:p>
                          </w:txbxContent>
                        </v:textbox>
                      </v:rect>
                      <v:rect id="Rectangle 473" o:spid="_x0000_s113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f89cMA&#10;AADcAAAADwAAAGRycy9kb3ducmV2LnhtbESPX2sCMRDE34V+h7CFvmnOWvxzNUqxLeijtuDrNtne&#10;Hd5ujiTV67dvCoKPw8z8hlmue27VmUJsvBgYjwpQJNa7RioDnx/vwzmomFActl7IwC9FWK/uBkss&#10;nb/Ins6HVKkMkViigTqlrtQ62poY48h3JNn79oExZRkq7QJeMpxb/VgUU83YSF6osaNNTfZ0+GED&#10;m90bW7Zb1qfxxKXj4su9HoMxD/f9yzOoRH26ha/trTPwNJvA/5l8BP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f89c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123081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35</w:t>
                              </w:r>
                            </w:p>
                          </w:txbxContent>
                        </v:textbox>
                      </v:rect>
                      <v:line id="Straight Connector 474" o:spid="_x0000_s113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wpmsMAAADcAAAADwAAAGRycy9kb3ducmV2LnhtbESPQWsCMRSE74L/ITyhN80q0srWKCpY&#10;e3XVQ2+Pzetm6eZlSbLu+u+bgtDjMDPfMOvtYBtxJx9qxwrmswwEcel0zZWC6+U4XYEIEVlj45gU&#10;PCjAdjMerTHXrucz3YtYiQThkKMCE2ObSxlKQxbDzLXEyft23mJM0ldSe+wT3DZykWWv0mLNacFg&#10;SwdD5U/RWQVf3T7600Xu+mI4fJjFsSk7d1PqZTLs3kFEGuJ/+Nn+1AqWb0v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MKZr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261F14" w:rsidRPr="00123081" w:rsidRDefault="00123081" w:rsidP="00CA0206">
            <w:pPr>
              <w:pStyle w:val="QuestionStyle"/>
              <w:rPr>
                <w:position w:val="-22"/>
              </w:rPr>
            </w:pPr>
            <w:r>
              <w:t xml:space="preserve">       </w:t>
            </w:r>
            <w:r w:rsidRPr="00123081">
              <w:rPr>
                <w:color w:val="FF0000"/>
                <w:position w:val="-22"/>
              </w:rPr>
              <w:object w:dxaOrig="1718" w:dyaOrig="539">
                <v:shape id="_x0000_i1089" type="#_x0000_t75" style="width:86.4pt;height:26.75pt" o:ole="">
                  <v:imagedata r:id="rId145" o:title=""/>
                </v:shape>
                <o:OLEObject Type="Embed" ProgID="FXE300.Equation" ShapeID="_x0000_i1089" DrawAspect="Content" ObjectID="_1460096222" r:id="rId146"/>
              </w:object>
            </w:r>
            <w:r w:rsidRPr="00123081">
              <w:rPr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resident owns a car but does not have a licence?</w:t>
            </w:r>
          </w:p>
          <w:p w:rsidR="00261F14" w:rsidRDefault="00123081" w:rsidP="00CA0206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 wp14:anchorId="63A058F0" wp14:editId="1980D7DD">
                      <wp:simplePos x="0" y="0"/>
                      <wp:positionH relativeFrom="column">
                        <wp:posOffset>2278380</wp:posOffset>
                      </wp:positionH>
                      <wp:positionV relativeFrom="paragraph">
                        <wp:posOffset>31750</wp:posOffset>
                      </wp:positionV>
                      <wp:extent cx="478155" cy="678180"/>
                      <wp:effectExtent l="0" t="0" r="17145" b="26670"/>
                      <wp:wrapNone/>
                      <wp:docPr id="483" name="Group 4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84" name="Rectangle 484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3081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Rectangle 485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123081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28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6" name="Straight Connector 486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A058F0" id="Group 483" o:spid="_x0000_s1135" style="position:absolute;margin-left:179.4pt;margin-top:2.5pt;width:37.65pt;height:53.4pt;z-index:25171968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">
                      <v:rect id="Rectangle 484" o:spid="_x0000_s1136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sUpsIA&#10;AADcAAAADwAAAGRycy9kb3ducmV2LnhtbESPQWsCMRSE70L/Q3iF3jSrFbGrUcS2YI/agtfX5Lm7&#10;uO9lSVJd/70pFHocZuYbZrnuuVUXCrHxYmA8KkCRWO8aqQx8fb4P56BiQnHYeiEDN4qwXj0Mllg6&#10;f5U9XQ6pUhkisUQDdUpdqXW0NTHGke9IsnfygTFlGSrtAl4znFs9KYqZZmwkL9TY0bYmez78sIHt&#10;xxtbtjvW5/GzS8eXb/d6DMY8PfabBahEffoP/7V3zsB0PoXfM/kI6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xSm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123081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85" o:spid="_x0000_s1137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exPcMA&#10;AADcAAAADwAAAGRycy9kb3ducmV2LnhtbESPQWsCMRSE74X+h/AK3mrW2opujVJsC3rUFrw+k9fd&#10;xX0vS5Lq9t8bQehxmJlvmPmy51adKMTGi4HRsABFYr1rpDLw/fX5OAUVE4rD1gsZ+KMIy8X93RxL&#10;58+ypdMuVSpDJJZooE6pK7WOtibGOPQdSfZ+fGBMWYZKu4DnDOdWPxXFRDM2khdq7GhVkz3uftnA&#10;avPBlu2a9XE0dmk/O7j3fTBm8NC/vYJK1Kf/8K29dgaepy9wPZOPgF5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exPc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123081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28</w:t>
                              </w:r>
                            </w:p>
                          </w:txbxContent>
                        </v:textbox>
                      </v:rect>
                      <v:line id="Straight Connector 486" o:spid="_x0000_s1138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diUcMAAADcAAAADwAAAGRycy9kb3ducmV2LnhtbESPQWvCQBSE74X+h+UJ3pqNIiLRVVSw&#10;9tpoD709ss9sMPs27G5M/PfdQqHHYWa+YTa70bbiQT40jhXMshwEceV0w7WC6+X0tgIRIrLG1jEp&#10;eFKA3fb1ZYOFdgN/0qOMtUgQDgUqMDF2hZShMmQxZK4jTt7NeYsxSV9L7XFIcNvKeZ4vpcWG04LB&#10;jo6GqnvZWwXf/SH680Xuh3I8vpv5qa1696XUdDLu1yAijfE//Nf+0AoWqyX8nklHQG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HYlH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261F14" w:rsidRDefault="00123081" w:rsidP="00CA0206">
            <w:pPr>
              <w:pStyle w:val="QuestionStyle"/>
            </w:pPr>
            <w:r>
              <w:t xml:space="preserve">                         </w:t>
            </w:r>
            <w:r w:rsidRPr="00123081">
              <w:rPr>
                <w:color w:val="FF0000"/>
                <w:position w:val="-22"/>
              </w:rPr>
              <w:object w:dxaOrig="695" w:dyaOrig="539">
                <v:shape id="_x0000_i1090" type="#_x0000_t75" style="width:34.95pt;height:26.75pt" o:ole="">
                  <v:imagedata r:id="rId147" o:title=""/>
                </v:shape>
                <o:OLEObject Type="Embed" ProgID="FXE300.Equation" ShapeID="_x0000_i1090" DrawAspect="Content" ObjectID="_1460096223" r:id="rId148"/>
              </w:object>
            </w:r>
          </w:p>
          <w:p w:rsidR="00261F14" w:rsidRDefault="00261F14" w:rsidP="00CA0206">
            <w:pPr>
              <w:pStyle w:val="QuestionStyle"/>
            </w:pPr>
          </w:p>
          <w:p w:rsidR="00123081" w:rsidRDefault="00123081" w:rsidP="00CA0206">
            <w:pPr>
              <w:pStyle w:val="QuestionStyle"/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CA02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Questions 16 - 18</w:t>
            </w:r>
            <w:r w:rsidRPr="00037282">
              <w:t xml:space="preserve"> refer to the following</w:t>
            </w:r>
            <w:r>
              <w:t>:</w:t>
            </w:r>
          </w:p>
          <w:p w:rsidR="00261F14" w:rsidRDefault="00261F14" w:rsidP="00CA0206">
            <w:pPr>
              <w:pStyle w:val="QuestionStyle"/>
            </w:pPr>
            <w:r>
              <w:t>The Venn diagram shows some of the characteristics of the residents of Smith Lane.</w:t>
            </w:r>
          </w:p>
          <w:p w:rsidR="00261F14" w:rsidRDefault="00993680" w:rsidP="00CA0206">
            <w:pPr>
              <w:pStyle w:val="QuestionStyle"/>
            </w:pPr>
            <w:r>
              <w:object w:dxaOrig="1440" w:dyaOrig="1440">
                <v:shape id="_x0000_s1062" type="#_x0000_t75" style="position:absolute;margin-left:66.75pt;margin-top:5.1pt;width:233.9pt;height:234.05pt;z-index:251704832;mso-position-horizontal-relative:text;mso-position-vertical-relative:text">
                  <v:imagedata r:id="rId72" o:title=""/>
                </v:shape>
                <o:OLEObject Type="Embed" ProgID="FXDraw3.Document" ShapeID="_x0000_s1062" DrawAspect="Content" ObjectID="_1460096239" r:id="rId149"/>
              </w:objec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  <w:r>
              <w:t>A resident of Smith Lane is chosen at random.</w:t>
            </w:r>
          </w:p>
        </w:tc>
      </w:tr>
      <w:tr w:rsidR="00261F14" w:rsidRPr="00AD270F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resident has a job and studies a language?</w:t>
            </w:r>
          </w:p>
          <w:p w:rsidR="00261F14" w:rsidRPr="00AD270F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3C5320" w:rsidRDefault="00261F14" w:rsidP="00CA020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D270F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633A3554" wp14:editId="4B1CD47F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448" name="Group 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C2E59A" id="Group 448" o:spid="_x0000_s1026" style="position:absolute;margin-left:16pt;margin-top:.5pt;width:343.5pt;height:9pt;z-index:2517084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unH8cA&#10;AADcAAAADwAAAGRycy9kb3ducmV2LnhtbESPT2vCQBTE7wW/w/KEXorZWKTG6CrS0tJeBP8Qr4/s&#10;Mwlm34bsNon99N2C0OMwM79hVpvB1KKj1lWWFUyjGARxbnXFhYLT8X2SgHAeWWNtmRTcyMFmPXpY&#10;Yaptz3vqDr4QAcIuRQWl900qpctLMugi2xAH72Jbgz7ItpC6xT7ATS2f4/hFGqw4LJTY0GtJ+fXw&#10;bRQkt8RkXbb7ONMX928/Oz3fPi2UehwP2yUIT4P/D9/bn1rBbLaA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rpx/HAAAA3AAAAA8AAAAAAAAAAAAAAAAAmAIAAGRy&#10;cy9kb3ducmV2LnhtbFBLBQYAAAAABAAEAPUAAACM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YX8QA&#10;AADcAAAADwAAAGRycy9kb3ducmV2LnhtbERPy2rCQBTdC/2H4RbciJkobU3TjCJKS90IPtDtJXOb&#10;hGbuhMyYxH59Z1Ho8nDe2WowteiodZVlBbMoBkGcW11xoeB8ep8mIJxH1lhbJgV3crBaPowyTLXt&#10;+UDd0RcihLBLUUHpfZNK6fKSDLrINsSB+7KtQR9gW0jdYh/CTS3ncfwiDVYcGkpsaFNS/n28GQXJ&#10;PTGX7rL/uNKO++3PXi/Wk1elxo/D+g2Ep8H/i//cn1rB03OYH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ImF/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Q9xMYA&#10;AADcAAAADwAAAGRycy9kb3ducmV2LnhtbESPQWvCQBSE74X+h+UJvRTdKLamqauIpVIvglH0+sg+&#10;k9Ds25DdJtFf7xYKPQ4z8w0zX/amEi01rrSsYDyKQBBnVpecKzgePocxCOeRNVaWScGVHCwXjw9z&#10;TLTteE9t6nMRIOwSVFB4XydSuqwgg25ka+LgXWxj0AfZ5FI32AW4qeQkil6lwZLDQoE1rQvKvtMf&#10;oyC+xubUnnabM225+7jt9Gz1/KbU06BfvYPw1Pv/8F/7SyuYvozh90w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8Q9xM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8hRcMA&#10;AADcAAAADwAAAGRycy9kb3ducmV2LnhtbESPQWsCMRSE74L/IbxCb5qtaOlujSKixaO77aW3x+a5&#10;u3TzEpKo6b9vCoUeh5n5hllvkxnFjXwYLCt4mhcgiFurB+4UfLwfZy8gQkTWOFomBd8UYLuZTtZY&#10;aXvnmm5N7ESGcKhQQR+jq6QMbU8Gw9w64uxdrDcYs/Sd1B7vGW5GuSiKZ2lw4LzQo6N9T+1XczUK&#10;Dl7X588yOXdOb/XRF6W7cKnU40PavYKIlOJ/+K990gqWqwX8ns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8hRcMAAADcAAAADwAAAAAAAAAAAAAAAACYAgAAZHJzL2Rv&#10;d25yZXYueG1sUEsFBgAAAAAEAAQA9QAAAIgDAAAAAA==&#10;" fillcolor="black [3213]" strokecolor="windowText" strokeweight="1pt"/>
                    </v:group>
                  </w:pict>
                </mc:Fallback>
              </mc:AlternateConten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3C5320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3C5320" w:rsidRPr="003C532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91" type="#_x0000_t75" style="width:15.45pt;height:26.75pt" o:ole="">
                  <v:imagedata r:id="rId74" o:title=""/>
                </v:shape>
                <o:OLEObject Type="Embed" ProgID="FXE300.Equation" ShapeID="_x0000_i1091" DrawAspect="Content" ObjectID="_1460096224" r:id="rId150"/>
              </w:object>
            </w:r>
            <w:r w:rsidR="003C5320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3C5320" w:rsidRPr="003C532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92" type="#_x0000_t75" style="width:15.45pt;height:26.75pt" o:ole="">
                  <v:imagedata r:id="rId76" o:title=""/>
                </v:shape>
                <o:OLEObject Type="Embed" ProgID="FXE300.Equation" ShapeID="_x0000_i1092" DrawAspect="Content" ObjectID="_1460096225" r:id="rId151"/>
              </w:object>
            </w:r>
            <w:r w:rsidR="003C53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3C53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C5320" w:rsidRPr="003C532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093" type="#_x0000_t75" style="width:15.45pt;height:26.75pt" o:ole="">
                  <v:imagedata r:id="rId78" o:title=""/>
                </v:shape>
                <o:OLEObject Type="Embed" ProgID="FXE300.Equation" ShapeID="_x0000_i1093" DrawAspect="Content" ObjectID="_1460096226" r:id="rId152"/>
              </w:object>
            </w:r>
            <w:r w:rsidR="003C5320" w:rsidRPr="003C532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3C532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 w:rsidR="003C532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3C5320" w:rsidRPr="003C532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94" type="#_x0000_t75" style="width:9.25pt;height:26.75pt" o:ole="">
                  <v:imagedata r:id="rId80" o:title=""/>
                </v:shape>
                <o:OLEObject Type="Embed" ProgID="FXE300.Equation" ShapeID="_x0000_i1094" DrawAspect="Content" ObjectID="_1460096227" r:id="rId153"/>
              </w:object>
            </w:r>
            <w:r w:rsidR="003C532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3C532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</w:t>
            </w:r>
          </w:p>
          <w:p w:rsidR="00261F14" w:rsidRPr="00AD270F" w:rsidRDefault="00261F14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61F14" w:rsidRPr="00AD270F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resident plays a sport or studies a language but not both?</w:t>
            </w:r>
          </w:p>
          <w:p w:rsidR="003C5320" w:rsidRDefault="003C5320" w:rsidP="00CA0206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19925AB6" wp14:editId="1EAEC3DF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62230</wp:posOffset>
                      </wp:positionV>
                      <wp:extent cx="478155" cy="678180"/>
                      <wp:effectExtent l="0" t="0" r="17145" b="26670"/>
                      <wp:wrapNone/>
                      <wp:docPr id="488" name="Group 4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89" name="Rectangle 48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3C5320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22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0" name="Rectangle 49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3C532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49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1" name="Straight Connector 49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925AB6" id="Group 488" o:spid="_x0000_s1139" style="position:absolute;margin-left:207.6pt;margin-top:4.9pt;width:37.65pt;height:53.4pt;z-index:25172070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">
                      <v:rect id="Rectangle 489" o:spid="_x0000_s1140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q7OMMA&#10;AADcAAAADwAAAGRycy9kb3ducmV2LnhtbESPX2sCMRDE34V+h7BC3zSnLaJXoxRtwT76B3zdJuvd&#10;4e3mSFK9fvumUOjjMDO/YZbrnlt1oxAbLwYm4wIUifWukcrA6fg+moOKCcVh64UMfFOE9ephsMTS&#10;+bvs6XZIlcoQiSUaqFPqSq2jrYkxjn1Hkr2LD4wpy1BpF/Ce4dzqaVHMNGMjeaHGjjY12evhiw1s&#10;Pt7Yst2xvk6eXDovPt32HIx5HPavL6AS9ek//NfeOQPP8wX8nslHQK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q7OMMAAADcAAAADwAAAAAAAAAAAAAAAACYAgAAZHJzL2Rv&#10;d25yZXYueG1sUEsFBgAAAAAEAAQA9QAAAIgDAAAAAA==&#10;" filled="f" strokecolor="black [3213]" strokeweight="1.5pt">
                        <v:textbox inset="0,0,0,0">
                          <w:txbxContent>
                            <w:p w:rsidR="00CA0206" w:rsidRPr="009F48CC" w:rsidRDefault="00CA0206" w:rsidP="003C5320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22</w:t>
                              </w:r>
                            </w:p>
                          </w:txbxContent>
                        </v:textbox>
                      </v:rect>
                      <v:rect id="Rectangle 490" o:spid="_x0000_s1141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mEeL8A&#10;AADcAAAADwAAAGRycy9kb3ducmV2LnhtbERPTWsCMRC9F/wPYYTealYrpW6NItqCHmsLXqfJdHdx&#10;Z7IkUdd/bw6Cx8f7ni97btWZQmy8GBiPClAk1rtGKgO/P18v76BiQnHYeiEDV4qwXAye5lg6f5Fv&#10;Ou9TpXKIxBIN1Cl1pdbR1sQYR74jydy/D4wpw1BpF/CSw7nVk6J404yN5IYaO1rXZI/7ExtY7z7Z&#10;st2yPo5fXTrM/tzmEIx5HvarD1CJ+vQQ391bZ2A6y/PzmXwE9OI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YR4vwAAANwAAAAPAAAAAAAAAAAAAAAAAJgCAABkcnMvZG93bnJl&#10;di54bWxQSwUGAAAAAAQABAD1AAAAhAMAAAAA&#10;" filled="f" strokecolor="black [3213]" strokeweight="1.5pt">
                        <v:textbox inset="0,0,0,0">
                          <w:txbxContent>
                            <w:p w:rsidR="00CA0206" w:rsidRPr="009F48CC" w:rsidRDefault="00CA0206" w:rsidP="003C5320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49</w:t>
                              </w:r>
                            </w:p>
                          </w:txbxContent>
                        </v:textbox>
                      </v:rect>
                      <v:line id="Straight Connector 491" o:spid="_x0000_s1142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ds+MMAAADcAAAADwAAAGRycy9kb3ducmV2LnhtbESPQWsCMRSE7wX/Q3iCt5pVpNTVKCpo&#10;e+2qB2+PzXOzuHlZkqy7/fdNodDjMDPfMOvtYBvxJB9qxwpm0wwEcel0zZWCy/n4+g4iRGSNjWNS&#10;8E0BtpvRyxpz7Xr+omcRK5EgHHJUYGJscylDachimLqWOHl35y3GJH0ltcc+wW0j51n2Ji3WnBYM&#10;tnQwVD6Kziq4dfvoP85y1xfD4WTmx6bs3FWpyXjYrUBEGuJ/+K/9qRUsljP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3bPj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261F14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Default="00261F14" w:rsidP="00CA0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61F14" w:rsidRPr="003C5320" w:rsidRDefault="003C5320" w:rsidP="00CA0206">
            <w:pPr>
              <w:rPr>
                <w:rFonts w:ascii="Times New Roman" w:hAnsi="Times New Roman"/>
                <w:position w:val="-22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495430">
              <w:rPr>
                <w:rFonts w:ascii="Times New Roman" w:hAnsi="Times New Roman"/>
                <w:sz w:val="16"/>
                <w:szCs w:val="16"/>
              </w:rPr>
              <w:t xml:space="preserve">                                                                      </w:t>
            </w:r>
            <w:r w:rsidRPr="003C5320">
              <w:rPr>
                <w:rFonts w:ascii="Times New Roman" w:hAnsi="Times New Roman"/>
                <w:color w:val="FF0000"/>
                <w:position w:val="-22"/>
                <w:sz w:val="16"/>
                <w:szCs w:val="16"/>
              </w:rPr>
              <w:object w:dxaOrig="635" w:dyaOrig="539">
                <v:shape id="_x0000_i1095" type="#_x0000_t75" style="width:30.85pt;height:26.75pt" o:ole="">
                  <v:imagedata r:id="rId154" o:title=""/>
                </v:shape>
                <o:OLEObject Type="Embed" ProgID="FXE300.Equation" ShapeID="_x0000_i1095" DrawAspect="Content" ObjectID="_1460096228" r:id="rId155"/>
              </w:object>
            </w:r>
            <w:r w:rsidRPr="003C5320">
              <w:rPr>
                <w:rFonts w:ascii="Times New Roman" w:hAnsi="Times New Roman"/>
                <w:position w:val="-22"/>
                <w:sz w:val="16"/>
                <w:szCs w:val="16"/>
              </w:rPr>
              <w:t xml:space="preserve"> </w:t>
            </w:r>
          </w:p>
          <w:p w:rsidR="00261F14" w:rsidRPr="00AD270F" w:rsidRDefault="00261F14" w:rsidP="00CA0206">
            <w:pPr>
              <w:rPr>
                <w:rFonts w:ascii="Times New Roman" w:hAnsi="Times New Roman"/>
                <w:sz w:val="24"/>
                <w:szCs w:val="24"/>
              </w:rPr>
            </w:pPr>
            <w:r w:rsidRPr="00AD270F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261F14" w:rsidRPr="00AD270F" w:rsidRDefault="00261F14" w:rsidP="00CA0206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61F14" w:rsidTr="00CA020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61F14" w:rsidRPr="001B3341" w:rsidRDefault="00261F14" w:rsidP="00261F1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61F14" w:rsidRDefault="00261F14" w:rsidP="00CA0206">
            <w:pPr>
              <w:pStyle w:val="QuestionStyle"/>
            </w:pPr>
            <w:r>
              <w:t>What is the probability that the resident does not have a job but plays a sport and studies a language?</w:t>
            </w:r>
          </w:p>
          <w:p w:rsidR="00261F14" w:rsidRPr="00495430" w:rsidRDefault="003C5320" w:rsidP="00CA0206">
            <w:pPr>
              <w:pStyle w:val="QuestionStyle"/>
              <w:rPr>
                <w:position w:val="-22"/>
              </w:rPr>
            </w:pPr>
            <w: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 wp14:anchorId="7C9FFBC6" wp14:editId="208AC914">
                      <wp:simplePos x="0" y="0"/>
                      <wp:positionH relativeFrom="column">
                        <wp:posOffset>2593340</wp:posOffset>
                      </wp:positionH>
                      <wp:positionV relativeFrom="paragraph">
                        <wp:posOffset>21590</wp:posOffset>
                      </wp:positionV>
                      <wp:extent cx="478155" cy="678180"/>
                      <wp:effectExtent l="0" t="0" r="17145" b="26670"/>
                      <wp:wrapNone/>
                      <wp:docPr id="492" name="Group 4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93" name="Rectangle 49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3C5320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4" name="Rectangle 49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0206" w:rsidRPr="009F48CC" w:rsidRDefault="00CA0206" w:rsidP="003C532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49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5" name="Straight Connector 49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9FFBC6" id="Group 492" o:spid="_x0000_s1143" style="position:absolute;margin-left:204.2pt;margin-top:1.7pt;width:37.65pt;height:53.4pt;z-index:2517217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">
                      <v:rect id="Rectangle 493" o:spid="_x0000_s1144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saD8IA&#10;AADcAAAADwAAAGRycy9kb3ducmV2LnhtbESPQWsCMRSE70L/Q3iF3jRrLaKrUYptwR7VgtfX5Lm7&#10;uO9lSVLd/vumIHgcZuYbZrnuuVUXCrHxYmA8KkCRWO8aqQx8HT6GM1AxoThsvZCBX4qwXj0Mllg6&#10;f5UdXfapUhkisUQDdUpdqXW0NTHGke9IsnfygTFlGSrtAl4znFv9XBRTzdhIXqixo01N9rz/YQOb&#10;z3e2bLesz+OJS8f5t3s7BmOeHvvXBahEfbqHb+2tM/Ayn8D/mXwE9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xoP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3C5320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94" o:spid="_x0000_s1145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KCe8IA&#10;AADcAAAADwAAAGRycy9kb3ducmV2LnhtbESPQWsCMRSE7wX/Q3hCbzVrK6WuRinagh5rBa/P5Lm7&#10;uO9lSaJu/30jFHocZuYbZr7suVVXCrHxYmA8KkCRWO8aqQzsvz+f3kDFhOKw9UIGfijCcjF4mGPp&#10;/E2+6LpLlcoQiSUaqFPqSq2jrYkxjnxHkr2TD4wpy1BpF/CW4dzq56J41YyN5IUaO1rVZM+7CxtY&#10;bT/Yst2wPo9fXDpMj259CMY8Dvv3GahEffoP/7U3zsBkOoH7mXwE9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soJ7wgAAANw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A0206" w:rsidRPr="009F48CC" w:rsidRDefault="00CA0206" w:rsidP="003C5320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49</w:t>
                              </w:r>
                            </w:p>
                          </w:txbxContent>
                        </v:textbox>
                      </v:rect>
                      <v:line id="Straight Connector 495" o:spid="_x0000_s1146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xq+8QAAADcAAAADwAAAGRycy9kb3ducmV2LnhtbESPQWvCQBSE70L/w/IKvemmYotGV1HB&#10;ttcm7cHbI/vMhmbfht2Nif/eLRR6HGbmG2azG20rruRD41jB8ywDQVw53XCt4Ks8TZcgQkTW2Dom&#10;BTcKsNs+TDaYazfwJ12LWIsE4ZCjAhNjl0sZKkMWw8x1xMm7OG8xJulrqT0OCW5bOc+yV2mx4bRg&#10;sKOjoeqn6K2Cc3+I/r2U+6EYj29mfmqr3n0r9fQ47tcgIo3xP/zX/tAKFqs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DGr7xAAAANwAAAAPAAAAAAAAAAAA&#10;AAAAAKECAABkcnMvZG93bnJldi54bWxQSwUGAAAAAAQABAD5AAAAkgMAAAAA&#10;" strokecolor="black [3213]" strokeweight="1.5pt"/>
                    </v:group>
                  </w:pict>
                </mc:Fallback>
              </mc:AlternateContent>
            </w:r>
            <w:r w:rsidR="00495430">
              <w:t xml:space="preserve">                                                       </w:t>
            </w:r>
            <w:r w:rsidR="00495430" w:rsidRPr="00495430">
              <w:rPr>
                <w:color w:val="FF0000"/>
                <w:position w:val="-22"/>
              </w:rPr>
              <w:object w:dxaOrig="304" w:dyaOrig="539">
                <v:shape id="_x0000_i1096" type="#_x0000_t75" style="width:15.45pt;height:26.75pt" o:ole="">
                  <v:imagedata r:id="rId156" o:title=""/>
                </v:shape>
                <o:OLEObject Type="Embed" ProgID="FXE300.Equation" ShapeID="_x0000_i1096" DrawAspect="Content" ObjectID="_1460096229" r:id="rId157"/>
              </w:object>
            </w:r>
            <w:r w:rsidR="00495430" w:rsidRPr="00495430">
              <w:rPr>
                <w:position w:val="-22"/>
              </w:rPr>
              <w:t xml:space="preserve"> </w:t>
            </w: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  <w:p w:rsidR="00261F14" w:rsidRDefault="00261F14" w:rsidP="00CA0206">
            <w:pPr>
              <w:pStyle w:val="QuestionStyle"/>
            </w:pPr>
          </w:p>
        </w:tc>
      </w:tr>
    </w:tbl>
    <w:p w:rsidR="00C71E16" w:rsidRPr="00C71E16" w:rsidRDefault="00C71E16" w:rsidP="00495430">
      <w:pPr>
        <w:rPr>
          <w:rFonts w:asciiTheme="majorHAnsi" w:hAnsiTheme="majorHAnsi"/>
          <w:sz w:val="24"/>
          <w:szCs w:val="24"/>
        </w:rPr>
      </w:pPr>
      <w:bookmarkStart w:id="0" w:name="_GoBack"/>
      <w:bookmarkEnd w:id="0"/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680" w:rsidRDefault="00993680" w:rsidP="00C868AD">
      <w:r>
        <w:separator/>
      </w:r>
    </w:p>
  </w:endnote>
  <w:endnote w:type="continuationSeparator" w:id="0">
    <w:p w:rsidR="00993680" w:rsidRDefault="00993680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6031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0206" w:rsidRDefault="00CA02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0B0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CA0206" w:rsidRDefault="00CA020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39482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0206" w:rsidRDefault="00CA02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368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A0206" w:rsidRDefault="00CA02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680" w:rsidRDefault="00993680" w:rsidP="00C868AD">
      <w:r>
        <w:separator/>
      </w:r>
    </w:p>
  </w:footnote>
  <w:footnote w:type="continuationSeparator" w:id="0">
    <w:p w:rsidR="00993680" w:rsidRDefault="00993680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0206" w:rsidRPr="00C868AD" w:rsidRDefault="00993680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144332798"/>
        <w:placeholder>
          <w:docPart w:val="90BD29822A484F09AEF1AECB132FF58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A0206">
          <w:rPr>
            <w:u w:val="single"/>
          </w:rPr>
          <w:t>Further Probability</w:t>
        </w:r>
      </w:sdtContent>
    </w:sdt>
    <w:r w:rsidR="00CA0206">
      <w:rPr>
        <w:u w:val="single"/>
      </w:rPr>
      <w:tab/>
      <w:t>Test</w:t>
    </w:r>
    <w:r w:rsidR="00CA0206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0206" w:rsidRDefault="00CA0206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CA0206" w:rsidRPr="00C71E16" w:rsidRDefault="00CA0206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464295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282077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7"/>
  </w:num>
  <w:num w:numId="8">
    <w:abstractNumId w:val="9"/>
  </w:num>
  <w:num w:numId="9">
    <w:abstractNumId w:val="7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attachedTemplate r:id="rId1"/>
  <w:defaultTabStop w:val="720"/>
  <w:clickAndTypeStyle w:val="QuestionStyle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BD8"/>
    <w:rsid w:val="000176AA"/>
    <w:rsid w:val="00037282"/>
    <w:rsid w:val="000C4CAD"/>
    <w:rsid w:val="000D3398"/>
    <w:rsid w:val="00110126"/>
    <w:rsid w:val="00123081"/>
    <w:rsid w:val="00126B8B"/>
    <w:rsid w:val="00135B26"/>
    <w:rsid w:val="00136815"/>
    <w:rsid w:val="00145E0E"/>
    <w:rsid w:val="001720B7"/>
    <w:rsid w:val="0018287C"/>
    <w:rsid w:val="001D3C39"/>
    <w:rsid w:val="001D51F7"/>
    <w:rsid w:val="001F156E"/>
    <w:rsid w:val="00216994"/>
    <w:rsid w:val="00242F24"/>
    <w:rsid w:val="00246314"/>
    <w:rsid w:val="00247738"/>
    <w:rsid w:val="002510CB"/>
    <w:rsid w:val="00261F14"/>
    <w:rsid w:val="00282991"/>
    <w:rsid w:val="002B2828"/>
    <w:rsid w:val="002C1F1F"/>
    <w:rsid w:val="002E0237"/>
    <w:rsid w:val="002F5528"/>
    <w:rsid w:val="002F71E5"/>
    <w:rsid w:val="00315B5B"/>
    <w:rsid w:val="00325745"/>
    <w:rsid w:val="00393CC1"/>
    <w:rsid w:val="003C5320"/>
    <w:rsid w:val="003D41FF"/>
    <w:rsid w:val="003F3344"/>
    <w:rsid w:val="00413DF5"/>
    <w:rsid w:val="00460B7C"/>
    <w:rsid w:val="00473297"/>
    <w:rsid w:val="00474558"/>
    <w:rsid w:val="00495430"/>
    <w:rsid w:val="004A64CB"/>
    <w:rsid w:val="004E1D1E"/>
    <w:rsid w:val="005147B4"/>
    <w:rsid w:val="005343C0"/>
    <w:rsid w:val="00544F4D"/>
    <w:rsid w:val="00591FD0"/>
    <w:rsid w:val="005B261E"/>
    <w:rsid w:val="005C44C0"/>
    <w:rsid w:val="00604D11"/>
    <w:rsid w:val="00641052"/>
    <w:rsid w:val="00641EA7"/>
    <w:rsid w:val="00642B25"/>
    <w:rsid w:val="00667642"/>
    <w:rsid w:val="006718CF"/>
    <w:rsid w:val="006A0722"/>
    <w:rsid w:val="006A26AA"/>
    <w:rsid w:val="006C3AC6"/>
    <w:rsid w:val="006D61B7"/>
    <w:rsid w:val="00706E9F"/>
    <w:rsid w:val="00715E5C"/>
    <w:rsid w:val="00725C9F"/>
    <w:rsid w:val="007403DD"/>
    <w:rsid w:val="007A6275"/>
    <w:rsid w:val="007B3348"/>
    <w:rsid w:val="007D39B1"/>
    <w:rsid w:val="00800B81"/>
    <w:rsid w:val="00845ACB"/>
    <w:rsid w:val="00853748"/>
    <w:rsid w:val="00880D5C"/>
    <w:rsid w:val="008B2783"/>
    <w:rsid w:val="008B7480"/>
    <w:rsid w:val="008C68D7"/>
    <w:rsid w:val="008D4402"/>
    <w:rsid w:val="008F3E43"/>
    <w:rsid w:val="00924800"/>
    <w:rsid w:val="00937C3B"/>
    <w:rsid w:val="0098729A"/>
    <w:rsid w:val="00993680"/>
    <w:rsid w:val="009A5487"/>
    <w:rsid w:val="009D24C3"/>
    <w:rsid w:val="00A23965"/>
    <w:rsid w:val="00A252B0"/>
    <w:rsid w:val="00A81533"/>
    <w:rsid w:val="00A824D7"/>
    <w:rsid w:val="00AB0C62"/>
    <w:rsid w:val="00AD270F"/>
    <w:rsid w:val="00B028D3"/>
    <w:rsid w:val="00B0317F"/>
    <w:rsid w:val="00B22BD8"/>
    <w:rsid w:val="00B26BD8"/>
    <w:rsid w:val="00B64059"/>
    <w:rsid w:val="00B673F6"/>
    <w:rsid w:val="00B850EA"/>
    <w:rsid w:val="00BC0959"/>
    <w:rsid w:val="00BE233F"/>
    <w:rsid w:val="00C17E11"/>
    <w:rsid w:val="00C42BE5"/>
    <w:rsid w:val="00C56E1E"/>
    <w:rsid w:val="00C71E16"/>
    <w:rsid w:val="00C868AD"/>
    <w:rsid w:val="00CA0206"/>
    <w:rsid w:val="00CA11C9"/>
    <w:rsid w:val="00CA296A"/>
    <w:rsid w:val="00CC00B0"/>
    <w:rsid w:val="00D03A78"/>
    <w:rsid w:val="00D07F81"/>
    <w:rsid w:val="00D345C2"/>
    <w:rsid w:val="00D667E2"/>
    <w:rsid w:val="00D95422"/>
    <w:rsid w:val="00DB2E49"/>
    <w:rsid w:val="00DB4D83"/>
    <w:rsid w:val="00E40D0D"/>
    <w:rsid w:val="00E52F30"/>
    <w:rsid w:val="00E6332F"/>
    <w:rsid w:val="00E9570F"/>
    <w:rsid w:val="00EB1449"/>
    <w:rsid w:val="00EB4718"/>
    <w:rsid w:val="00EE7D8D"/>
    <w:rsid w:val="00EF548F"/>
    <w:rsid w:val="00F109AA"/>
    <w:rsid w:val="00F12A0C"/>
    <w:rsid w:val="00F705A3"/>
    <w:rsid w:val="00F71785"/>
    <w:rsid w:val="00F76BEF"/>
    <w:rsid w:val="00FB510B"/>
    <w:rsid w:val="00FF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CB8BFDF-2A6C-49FD-B449-1F31337F1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315B5B"/>
    <w:rPr>
      <w:rFonts w:ascii="Times New Roman" w:hAnsi="Times New Roman"/>
      <w:noProof/>
      <w:sz w:val="24"/>
      <w:szCs w:val="24"/>
      <w:lang w:eastAsia="en-AU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315B5B"/>
    <w:rPr>
      <w:rFonts w:ascii="Times New Roman" w:eastAsia="Calibri" w:hAnsi="Times New Roman" w:cs="Times New Roman"/>
      <w:noProof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8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61.bin"/><Relationship Id="rId21" Type="http://schemas.openxmlformats.org/officeDocument/2006/relationships/image" Target="media/image8.png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28.png"/><Relationship Id="rId68" Type="http://schemas.openxmlformats.org/officeDocument/2006/relationships/image" Target="media/image31.wmf"/><Relationship Id="rId84" Type="http://schemas.openxmlformats.org/officeDocument/2006/relationships/oleObject" Target="embeddings/oleObject36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44.png"/><Relationship Id="rId133" Type="http://schemas.openxmlformats.org/officeDocument/2006/relationships/oleObject" Target="embeddings/oleObject72.bin"/><Relationship Id="rId138" Type="http://schemas.openxmlformats.org/officeDocument/2006/relationships/oleObject" Target="embeddings/oleObject74.bin"/><Relationship Id="rId154" Type="http://schemas.openxmlformats.org/officeDocument/2006/relationships/image" Target="media/image57.wmf"/><Relationship Id="rId159" Type="http://schemas.openxmlformats.org/officeDocument/2006/relationships/glossaryDocument" Target="glossary/document.xml"/><Relationship Id="rId16" Type="http://schemas.openxmlformats.org/officeDocument/2006/relationships/image" Target="media/image5.wmf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74" Type="http://schemas.openxmlformats.org/officeDocument/2006/relationships/image" Target="media/image34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66.bin"/><Relationship Id="rId128" Type="http://schemas.openxmlformats.org/officeDocument/2006/relationships/oleObject" Target="embeddings/oleObject69.bin"/><Relationship Id="rId144" Type="http://schemas.openxmlformats.org/officeDocument/2006/relationships/oleObject" Target="embeddings/oleObject79.bin"/><Relationship Id="rId149" Type="http://schemas.openxmlformats.org/officeDocument/2006/relationships/oleObject" Target="embeddings/oleObject82.bin"/><Relationship Id="rId5" Type="http://schemas.openxmlformats.org/officeDocument/2006/relationships/webSettings" Target="webSettings.xml"/><Relationship Id="rId90" Type="http://schemas.openxmlformats.org/officeDocument/2006/relationships/image" Target="media/image39.wmf"/><Relationship Id="rId95" Type="http://schemas.openxmlformats.org/officeDocument/2006/relationships/oleObject" Target="embeddings/oleObject43.bin"/><Relationship Id="rId160" Type="http://schemas.openxmlformats.org/officeDocument/2006/relationships/theme" Target="theme/theme1.xml"/><Relationship Id="rId22" Type="http://schemas.openxmlformats.org/officeDocument/2006/relationships/image" Target="media/image9.png"/><Relationship Id="rId27" Type="http://schemas.openxmlformats.org/officeDocument/2006/relationships/image" Target="media/image12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image" Target="media/image29.wmf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58.bin"/><Relationship Id="rId118" Type="http://schemas.openxmlformats.org/officeDocument/2006/relationships/image" Target="media/image46.wmf"/><Relationship Id="rId134" Type="http://schemas.openxmlformats.org/officeDocument/2006/relationships/image" Target="media/image51.png"/><Relationship Id="rId139" Type="http://schemas.openxmlformats.org/officeDocument/2006/relationships/image" Target="media/image54.wmf"/><Relationship Id="rId80" Type="http://schemas.openxmlformats.org/officeDocument/2006/relationships/image" Target="media/image37.wmf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83.bin"/><Relationship Id="rId155" Type="http://schemas.openxmlformats.org/officeDocument/2006/relationships/oleObject" Target="embeddings/oleObject87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header" Target="header1.xml"/><Relationship Id="rId103" Type="http://schemas.openxmlformats.org/officeDocument/2006/relationships/oleObject" Target="embeddings/oleObject49.bin"/><Relationship Id="rId108" Type="http://schemas.openxmlformats.org/officeDocument/2006/relationships/oleObject" Target="embeddings/oleObject54.bin"/><Relationship Id="rId124" Type="http://schemas.openxmlformats.org/officeDocument/2006/relationships/oleObject" Target="embeddings/oleObject67.bin"/><Relationship Id="rId129" Type="http://schemas.openxmlformats.org/officeDocument/2006/relationships/image" Target="media/image49.wmf"/><Relationship Id="rId20" Type="http://schemas.openxmlformats.org/officeDocument/2006/relationships/image" Target="media/image7.JPG"/><Relationship Id="rId41" Type="http://schemas.openxmlformats.org/officeDocument/2006/relationships/image" Target="media/image19.wmf"/><Relationship Id="rId54" Type="http://schemas.openxmlformats.org/officeDocument/2006/relationships/oleObject" Target="embeddings/oleObject22.bin"/><Relationship Id="rId62" Type="http://schemas.openxmlformats.org/officeDocument/2006/relationships/footer" Target="footer2.xml"/><Relationship Id="rId70" Type="http://schemas.openxmlformats.org/officeDocument/2006/relationships/image" Target="media/image32.wmf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5.bin"/><Relationship Id="rId88" Type="http://schemas.openxmlformats.org/officeDocument/2006/relationships/oleObject" Target="embeddings/oleObject39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2.wmf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71.bin"/><Relationship Id="rId140" Type="http://schemas.openxmlformats.org/officeDocument/2006/relationships/oleObject" Target="embeddings/oleObject75.bin"/><Relationship Id="rId145" Type="http://schemas.openxmlformats.org/officeDocument/2006/relationships/image" Target="media/image55.wmf"/><Relationship Id="rId153" Type="http://schemas.openxmlformats.org/officeDocument/2006/relationships/oleObject" Target="embeddings/oleObject8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png"/><Relationship Id="rId57" Type="http://schemas.openxmlformats.org/officeDocument/2006/relationships/image" Target="media/image27.wmf"/><Relationship Id="rId106" Type="http://schemas.openxmlformats.org/officeDocument/2006/relationships/oleObject" Target="embeddings/oleObject52.bin"/><Relationship Id="rId114" Type="http://schemas.openxmlformats.org/officeDocument/2006/relationships/oleObject" Target="embeddings/oleObject59.bin"/><Relationship Id="rId119" Type="http://schemas.openxmlformats.org/officeDocument/2006/relationships/oleObject" Target="embeddings/oleObject62.bin"/><Relationship Id="rId127" Type="http://schemas.openxmlformats.org/officeDocument/2006/relationships/image" Target="media/image48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footer" Target="footer1.xml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29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3.bin"/><Relationship Id="rId86" Type="http://schemas.openxmlformats.org/officeDocument/2006/relationships/oleObject" Target="embeddings/oleObject38.bin"/><Relationship Id="rId94" Type="http://schemas.openxmlformats.org/officeDocument/2006/relationships/image" Target="media/image41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65.bin"/><Relationship Id="rId130" Type="http://schemas.openxmlformats.org/officeDocument/2006/relationships/oleObject" Target="embeddings/oleObject70.bin"/><Relationship Id="rId135" Type="http://schemas.openxmlformats.org/officeDocument/2006/relationships/oleObject" Target="embeddings/oleObject73.bin"/><Relationship Id="rId143" Type="http://schemas.openxmlformats.org/officeDocument/2006/relationships/oleObject" Target="embeddings/oleObject78.bin"/><Relationship Id="rId148" Type="http://schemas.openxmlformats.org/officeDocument/2006/relationships/oleObject" Target="embeddings/oleObject81.bin"/><Relationship Id="rId151" Type="http://schemas.openxmlformats.org/officeDocument/2006/relationships/oleObject" Target="embeddings/oleObject84.bin"/><Relationship Id="rId156" Type="http://schemas.openxmlformats.org/officeDocument/2006/relationships/image" Target="media/image58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8.wmf"/><Relationship Id="rId109" Type="http://schemas.openxmlformats.org/officeDocument/2006/relationships/oleObject" Target="embeddings/oleObject55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image" Target="media/image35.wmf"/><Relationship Id="rId97" Type="http://schemas.openxmlformats.org/officeDocument/2006/relationships/oleObject" Target="embeddings/oleObject44.bin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63.bin"/><Relationship Id="rId125" Type="http://schemas.openxmlformats.org/officeDocument/2006/relationships/image" Target="media/image47.png"/><Relationship Id="rId141" Type="http://schemas.openxmlformats.org/officeDocument/2006/relationships/oleObject" Target="embeddings/oleObject76.bin"/><Relationship Id="rId146" Type="http://schemas.openxmlformats.org/officeDocument/2006/relationships/oleObject" Target="embeddings/oleObject80.bin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0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image" Target="media/image30.wmf"/><Relationship Id="rId87" Type="http://schemas.openxmlformats.org/officeDocument/2006/relationships/image" Target="media/image38.wmf"/><Relationship Id="rId110" Type="http://schemas.openxmlformats.org/officeDocument/2006/relationships/oleObject" Target="embeddings/oleObject56.bin"/><Relationship Id="rId115" Type="http://schemas.openxmlformats.org/officeDocument/2006/relationships/image" Target="media/image45.png"/><Relationship Id="rId131" Type="http://schemas.openxmlformats.org/officeDocument/2006/relationships/image" Target="media/image50.png"/><Relationship Id="rId136" Type="http://schemas.openxmlformats.org/officeDocument/2006/relationships/image" Target="media/image52.png"/><Relationship Id="rId157" Type="http://schemas.openxmlformats.org/officeDocument/2006/relationships/oleObject" Target="embeddings/oleObject88.bin"/><Relationship Id="rId61" Type="http://schemas.openxmlformats.org/officeDocument/2006/relationships/header" Target="header2.xml"/><Relationship Id="rId82" Type="http://schemas.openxmlformats.org/officeDocument/2006/relationships/oleObject" Target="embeddings/oleObject34.bin"/><Relationship Id="rId152" Type="http://schemas.openxmlformats.org/officeDocument/2006/relationships/oleObject" Target="embeddings/oleObject85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8.bin"/><Relationship Id="rId147" Type="http://schemas.openxmlformats.org/officeDocument/2006/relationships/image" Target="media/image56.wmf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image" Target="media/image33.png"/><Relationship Id="rId93" Type="http://schemas.openxmlformats.org/officeDocument/2006/relationships/oleObject" Target="embeddings/oleObject42.bin"/><Relationship Id="rId98" Type="http://schemas.openxmlformats.org/officeDocument/2006/relationships/image" Target="media/image43.png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7.bin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60.bin"/><Relationship Id="rId137" Type="http://schemas.openxmlformats.org/officeDocument/2006/relationships/image" Target="media/image53.wmf"/><Relationship Id="rId158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Draft%20Products\From%20HP\Draft%20Paper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0BD29822A484F09AEF1AECB132FF5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03693D-EE04-467B-BF95-1FE699166762}"/>
      </w:docPartPr>
      <w:docPartBody>
        <w:p w:rsidR="00B53DB9" w:rsidRDefault="0041762D">
          <w:pPr>
            <w:pStyle w:val="90BD29822A484F09AEF1AECB132FF58D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CCC5BDFC4BD943F789A4CCA0F2D5A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618173-C4F6-44CB-BFF6-3AE8ED50EDD0}"/>
      </w:docPartPr>
      <w:docPartBody>
        <w:p w:rsidR="00B53DB9" w:rsidRDefault="0041762D">
          <w:pPr>
            <w:pStyle w:val="CCC5BDFC4BD943F789A4CCA0F2D5A4BE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F47B0CC857014F2B808DFFABFE2AD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628D7-1926-4882-A31B-964BBDBE1FE9}"/>
      </w:docPartPr>
      <w:docPartBody>
        <w:p w:rsidR="00B53DB9" w:rsidRDefault="0041762D">
          <w:pPr>
            <w:pStyle w:val="F47B0CC857014F2B808DFFABFE2AD33B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62D"/>
    <w:rsid w:val="000A751D"/>
    <w:rsid w:val="0041762D"/>
    <w:rsid w:val="00B53DB9"/>
    <w:rsid w:val="00FF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0BD29822A484F09AEF1AECB132FF58D">
    <w:name w:val="90BD29822A484F09AEF1AECB132FF58D"/>
  </w:style>
  <w:style w:type="paragraph" w:customStyle="1" w:styleId="CCC5BDFC4BD943F789A4CCA0F2D5A4BE">
    <w:name w:val="CCC5BDFC4BD943F789A4CCA0F2D5A4BE"/>
  </w:style>
  <w:style w:type="paragraph" w:customStyle="1" w:styleId="7EE087784DD542CCBC7CF0B668C28958">
    <w:name w:val="7EE087784DD542CCBC7CF0B668C28958"/>
  </w:style>
  <w:style w:type="paragraph" w:customStyle="1" w:styleId="F47B0CC857014F2B808DFFABFE2AD33B">
    <w:name w:val="F47B0CC857014F2B808DFFABFE2AD3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8C97E3-2CAE-465D-B7DC-E6B9D5AD0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Template.dotx</Template>
  <TotalTime>3</TotalTime>
  <Pages>17</Pages>
  <Words>3077</Words>
  <Characters>17542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Further Probability</vt:lpstr>
    </vt:vector>
  </TitlesOfParts>
  <Company>Toshiba</Company>
  <LinksUpToDate>false</LinksUpToDate>
  <CharactersWithSpaces>20578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Further Probability</dc:title>
  <dc:creator>Garry</dc:creator>
  <cp:lastModifiedBy>Garry</cp:lastModifiedBy>
  <cp:revision>4</cp:revision>
  <cp:lastPrinted>2014-04-23T14:27:00Z</cp:lastPrinted>
  <dcterms:created xsi:type="dcterms:W3CDTF">2014-04-23T14:27:00Z</dcterms:created>
  <dcterms:modified xsi:type="dcterms:W3CDTF">2014-04-26T23:28:00Z</dcterms:modified>
</cp:coreProperties>
</file>