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1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135"/>
        <w:gridCol w:w="708"/>
        <w:gridCol w:w="5103"/>
        <w:gridCol w:w="3545"/>
      </w:tblGrid>
      <w:tr w:rsidR="00325745" w:rsidTr="006746B3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305000155"/>
            <w:placeholder>
              <w:docPart w:val="1E7C4463B27D4D4291BB77DFB2CBF24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C868AD" w:rsidRPr="00325745" w:rsidRDefault="00297875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tc>
          <w:tcPr>
            <w:tcW w:w="5103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4CC56A7E60F54255B86F0936444DF2D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29787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Integers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4944BF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D231ED" w:rsidTr="006746B3">
        <w:trPr>
          <w:cantSplit/>
          <w:trHeight w:val="851"/>
        </w:trPr>
        <w:tc>
          <w:tcPr>
            <w:tcW w:w="6946" w:type="dxa"/>
            <w:gridSpan w:val="3"/>
            <w:shd w:val="clear" w:color="auto" w:fill="DAE7F6"/>
          </w:tcPr>
          <w:p w:rsidR="00D231ED" w:rsidRPr="00C56E1E" w:rsidRDefault="00D231ED" w:rsidP="00D231ED">
            <w:pPr>
              <w:ind w:right="32"/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D231ED" w:rsidRDefault="00D231ED" w:rsidP="00D231ED">
            <w:pPr>
              <w:pStyle w:val="ListParagraph"/>
              <w:numPr>
                <w:ilvl w:val="0"/>
                <w:numId w:val="7"/>
              </w:numPr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Investigate everyday situations that use integers. Locate and represent these </w:t>
            </w:r>
          </w:p>
          <w:p w:rsidR="00D231ED" w:rsidRDefault="00D231ED" w:rsidP="00D231ED">
            <w:pPr>
              <w:pStyle w:val="ListParagraph"/>
              <w:ind w:right="3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nu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mbers on a number line (ACMNA124) </w:t>
            </w:r>
          </w:p>
          <w:p w:rsidR="00D231ED" w:rsidRDefault="00D231ED" w:rsidP="00D231ED">
            <w:pPr>
              <w:pStyle w:val="ListParagraph"/>
              <w:numPr>
                <w:ilvl w:val="0"/>
                <w:numId w:val="7"/>
              </w:numPr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Compare, order, add and subtract integers (ACMNA280) </w:t>
            </w:r>
          </w:p>
          <w:p w:rsidR="00D231ED" w:rsidRDefault="00D231ED" w:rsidP="00D231ED">
            <w:pPr>
              <w:pStyle w:val="ListParagraph"/>
              <w:numPr>
                <w:ilvl w:val="0"/>
                <w:numId w:val="7"/>
              </w:numPr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Carry out the four operations with 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(rational numbers</w:t>
            </w:r>
            <w:r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 xml:space="preserve"> and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)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 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integers, using </w:t>
            </w:r>
          </w:p>
          <w:p w:rsidR="00D231ED" w:rsidRPr="0040387E" w:rsidRDefault="00D231ED" w:rsidP="00D231ED">
            <w:pPr>
              <w:pStyle w:val="ListParagraph"/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efficient mental and written strategies </w:t>
            </w:r>
            <w:r w:rsidRPr="00B9133C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and appropriate digital technologies 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(ACMNA183) 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D231ED" w:rsidRPr="00325745" w:rsidRDefault="00D231ED" w:rsidP="00D231ED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0491" w:type="dxa"/>
            <w:gridSpan w:val="4"/>
            <w:tcBorders>
              <w:bottom w:val="single" w:sz="4" w:space="0" w:color="auto"/>
            </w:tcBorders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BA32A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6534B" w:rsidRPr="00E6534B" w:rsidRDefault="00E6534B" w:rsidP="00591FD0">
            <w:pPr>
              <w:pStyle w:val="QuestionStyle"/>
              <w:rPr>
                <w:b/>
              </w:rPr>
            </w:pPr>
            <w:r w:rsidRPr="00E6534B">
              <w:rPr>
                <w:b/>
              </w:rPr>
              <w:t>Questions 1 – 4 refer to the following.</w:t>
            </w:r>
          </w:p>
          <w:p w:rsidR="003D41FF" w:rsidRDefault="00C305F2" w:rsidP="00591FD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07.85pt;margin-top:41.2pt;width:312.8pt;height:156.15pt;z-index:251674112;mso-position-horizontal-relative:text;mso-position-vertical-relative:text">
                  <v:imagedata r:id="rId8" o:title="" croptop="2815f" cropbottom="2346f"/>
                </v:shape>
                <o:OLEObject Type="Embed" ProgID="FXDraw3.Document" ShapeID="_x0000_s1026" DrawAspect="Content" ObjectID="_1460096032" r:id="rId9"/>
              </w:object>
            </w:r>
            <w:r w:rsidR="00E6534B">
              <w:t>A ship has a winch which reaches 10 m above water level and can be used t</w:t>
            </w:r>
            <w:r w:rsidR="0006116B">
              <w:t>o lower a diving bell</w:t>
            </w:r>
            <w:r w:rsidR="00E6534B">
              <w:t xml:space="preserve"> below water level. Distances above and below the water are given as positive and negative numbers respectively.</w:t>
            </w: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  <w:p w:rsidR="00BA32AF" w:rsidRDefault="00BA32AF" w:rsidP="00591FD0">
            <w:pPr>
              <w:pStyle w:val="QuestionStyle"/>
            </w:pP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6534B" w:rsidP="00591FD0">
            <w:pPr>
              <w:pStyle w:val="QuestionStyle"/>
            </w:pPr>
            <w:r>
              <w:t>If the bell starts at the position shown and is r</w:t>
            </w:r>
            <w:r w:rsidR="0006116B">
              <w:t>aised 9</w:t>
            </w:r>
            <w:r>
              <w:t xml:space="preserve"> m, what is its new position?</w:t>
            </w:r>
          </w:p>
          <w:p w:rsidR="00E6534B" w:rsidRPr="0006116B" w:rsidRDefault="00E6534B" w:rsidP="0006116B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152" behindDoc="0" locked="0" layoutInCell="1" allowOverlap="1" wp14:anchorId="08A150B1" wp14:editId="2FA1529F">
                      <wp:simplePos x="0" y="0"/>
                      <wp:positionH relativeFrom="column">
                        <wp:posOffset>228009</wp:posOffset>
                      </wp:positionH>
                      <wp:positionV relativeFrom="paragraph">
                        <wp:posOffset>128905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257AA5" id="Group 17" o:spid="_x0000_s1026" style="position:absolute;margin-left:17.95pt;margin-top:10.15pt;width:343.5pt;height:9pt;z-index:2516331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6746B3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06116B" w:rsidRPr="000611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>
                <v:shape id="_x0000_i1025" type="#_x0000_t75" style="width:18.75pt;height:9.75pt" o:ole="">
                  <v:imagedata r:id="rId10" o:title=""/>
                </v:shape>
                <o:OLEObject Type="Embed" ProgID="FXE300.Equation" ShapeID="_x0000_i1025" DrawAspect="Content" ObjectID="_1460095895" r:id="rId11"/>
              </w:object>
            </w:r>
            <w:r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06116B" w:rsidRPr="000611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>
                <v:shape id="_x0000_i1026" type="#_x0000_t75" style="width:13.5pt;height:9.75pt" o:ole="">
                  <v:imagedata r:id="rId12" o:title=""/>
                </v:shape>
                <o:OLEObject Type="Embed" ProgID="FXE300.Equation" ShapeID="_x0000_i1026" DrawAspect="Content" ObjectID="_1460095896" r:id="rId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0611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06116B" w:rsidRPr="000611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0" w:dyaOrig="194">
                <v:shape id="_x0000_i1027" type="#_x0000_t75" style="width:16.5pt;height:9.75pt" o:ole="">
                  <v:imagedata r:id="rId14" o:title=""/>
                </v:shape>
                <o:OLEObject Type="Embed" ProgID="FXE300.Equation" ShapeID="_x0000_i1027" DrawAspect="Content" ObjectID="_1460095897" r:id="rId1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0611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06116B" w:rsidRPr="000611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0" w:dyaOrig="194">
                <v:shape id="_x0000_i1028" type="#_x0000_t75" style="width:22.5pt;height:9.75pt" o:ole="">
                  <v:imagedata r:id="rId16" o:title=""/>
                </v:shape>
                <o:OLEObject Type="Embed" ProgID="FXE300.Equation" ShapeID="_x0000_i1028" DrawAspect="Content" ObjectID="_1460095898" r:id="rId1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8F3E43" w:rsidP="00591FD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128" behindDoc="0" locked="0" layoutInCell="1" allowOverlap="1" wp14:anchorId="754825A5" wp14:editId="6BD91A35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118C86" id="Group 11" o:spid="_x0000_s1026" style="position:absolute;margin-left:117.5pt;margin-top:590.4pt;width:222pt;height:36pt;z-index:251632128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    </v:group>
                  </w:pict>
                </mc:Fallback>
              </mc:AlternateContent>
            </w:r>
            <w:r w:rsidR="00FC55DB">
              <w:t xml:space="preserve">Which of these </w:t>
            </w:r>
            <w:r w:rsidR="0006116B">
              <w:t>describes how the bell would move when going from the position shown until it was level with the deck of the ship?</w:t>
            </w:r>
          </w:p>
          <w:p w:rsidR="0006116B" w:rsidRPr="00460C07" w:rsidRDefault="0006116B" w:rsidP="0006116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06116B" w:rsidRPr="0006116B" w:rsidRDefault="0006116B" w:rsidP="00FC55D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176" behindDoc="0" locked="0" layoutInCell="1" allowOverlap="1" wp14:anchorId="29C69F34" wp14:editId="43D647A9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2DB85D" id="Group 28" o:spid="_x0000_s1026" style="position:absolute;margin-left:16pt;margin-top:.5pt;width:343.5pt;height:9pt;z-index:2516341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="00FC55D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FC55DB" w:rsidRPr="00FC55D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78" w:dyaOrig="198">
                <v:shape id="_x0000_i1029" type="#_x0000_t75" style="width:79.5pt;height:10.5pt" o:ole="">
                  <v:imagedata r:id="rId18" o:title=""/>
                </v:shape>
                <o:OLEObject Type="Embed" ProgID="FXE300.Equation" ShapeID="_x0000_i1029" DrawAspect="Content" ObjectID="_1460095899" r:id="rId19"/>
              </w:objec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FC55D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="00FC55DB" w:rsidRPr="00FC55D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70" w:dyaOrig="198">
                <v:shape id="_x0000_i1030" type="#_x0000_t75" style="width:73.5pt;height:10.5pt" o:ole="">
                  <v:imagedata r:id="rId20" o:title=""/>
                </v:shape>
                <o:OLEObject Type="Embed" ProgID="FXE300.Equation" ShapeID="_x0000_i1030" DrawAspect="Content" ObjectID="_1460095900" r:id="rId21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FC55D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</w:t>
            </w:r>
            <w:r w:rsidR="00FC55DB" w:rsidRPr="00FC55D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70" w:dyaOrig="230">
                <v:shape id="_x0000_i1031" type="#_x0000_t75" style="width:58.5pt;height:11.25pt" o:ole="">
                  <v:imagedata r:id="rId22" o:title=""/>
                </v:shape>
                <o:OLEObject Type="Embed" ProgID="FXE300.Equation" ShapeID="_x0000_i1031" DrawAspect="Content" ObjectID="_1460095901" r:id="rId2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FC55DB" w:rsidRPr="00FC55D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78" w:dyaOrig="234">
                <v:shape id="_x0000_i1032" type="#_x0000_t75" style="width:64.5pt;height:11.25pt" o:ole="">
                  <v:imagedata r:id="rId24" o:title=""/>
                </v:shape>
                <o:OLEObject Type="Embed" ProgID="FXE300.Equation" ShapeID="_x0000_i1032" DrawAspect="Content" ObjectID="_1460095902" r:id="rId2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6116B" w:rsidRDefault="0006116B" w:rsidP="0006116B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791A978E" wp14:editId="0C352783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7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DA3D11" id="Group 6" o:spid="_x0000_s1026" style="position:absolute;margin-left:117.5pt;margin-top:590.4pt;width:222pt;height:36pt;z-index:25163520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khGsIA&#10;AADaAAAADwAAAGRycy9kb3ducmV2LnhtbESPQWsCMRSE74L/ITyhN00UrHZrFBGU3kq3PXh83bzu&#10;Lm5e1iS7bvvrm0LB4zAz3zCb3WAb0ZMPtWMN85kCQVw4U3Op4eP9OF2DCBHZYOOYNHxTgN12PNpg&#10;ZtyN36jPYykShEOGGqoY20zKUFRkMcxcS5y8L+ctxiR9KY3HW4LbRi6UepQWa04LFbZ0qKi45J3V&#10;UBjVKX/uX58+lzH/6bsry9NV64fJsH8GEWmI9/B/+8VoWMH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+SEawgAAANoAAAAPAAAAAAAAAAAAAAAAAJgCAABkcnMvZG93&#10;bnJldi54bWxQSwUGAAAAAAQABAD1AAAAhwMAAAAA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aL8A&#10;AADaAAAADwAAAGRycy9kb3ducmV2LnhtbERPz2vCMBS+C/sfwhvspsmEydaZFhk4dhO7HXZ8a97a&#10;YvNSk7RW/3pzEDx+fL/XxWQ7MZIPrWMNzwsFgrhypuVaw8/3dv4KIkRkg51j0nCmAEX+MFtjZtyJ&#10;9zSWsRYphEOGGpoY+0zKUDVkMSxcT5y4f+ctxgR9LY3HUwq3nVwqtZIWW04NDfb00VB1KAeroTJq&#10;UP533L39vcTyMg5Hlp9HrZ8ep807iEhTvItv7i+jIW1NV9INkPk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ZrVovwAAANoAAAAPAAAAAAAAAAAAAAAAAJgCAABkcnMvZG93bnJl&#10;di54bWxQSwUGAAAAAAQABAD1AAAAhAMAAAAA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/>
                    </v:group>
                  </w:pict>
                </mc:Fallback>
              </mc:AlternateContent>
            </w:r>
            <w:r w:rsidR="006746B3">
              <w:t xml:space="preserve"> Which of these </w:t>
            </w:r>
            <w:r>
              <w:t>describes how the bell would move when going from the top of the winch until it was 6 metres below the water?</w:t>
            </w:r>
          </w:p>
          <w:p w:rsidR="006746B3" w:rsidRPr="00460C07" w:rsidRDefault="006746B3" w:rsidP="006746B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25745" w:rsidRDefault="006746B3" w:rsidP="006746B3">
            <w:pPr>
              <w:pStyle w:val="QuestionStyle"/>
            </w:pPr>
            <w:r w:rsidRPr="00460C07">
              <w:rPr>
                <w:rFonts w:ascii="Calibri" w:hAnsi="Calibr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6E2D6378" wp14:editId="5E4DF365">
                      <wp:simplePos x="0" y="0"/>
                      <wp:positionH relativeFrom="column">
                        <wp:posOffset>222294</wp:posOffset>
                      </wp:positionH>
                      <wp:positionV relativeFrom="paragraph">
                        <wp:posOffset>50800</wp:posOffset>
                      </wp:positionV>
                      <wp:extent cx="4362450" cy="114300"/>
                      <wp:effectExtent l="0" t="0" r="19050" b="1905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335384" id="Group 34" o:spid="_x0000_s1026" style="position:absolute;margin-left:17.5pt;margin-top:4pt;width:343.5pt;height:9pt;z-index:2516372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Qf08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B/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 w:rsidRPr="006746B3">
              <w:rPr>
                <w:color w:val="FF0000"/>
                <w:position w:val="-2"/>
              </w:rPr>
              <w:object w:dxaOrig="1590" w:dyaOrig="198">
                <v:shape id="_x0000_i1033" type="#_x0000_t75" style="width:79.5pt;height:10.5pt" o:ole="">
                  <v:imagedata r:id="rId26" o:title=""/>
                </v:shape>
                <o:OLEObject Type="Embed" ProgID="FXE300.Equation" ShapeID="_x0000_i1033" DrawAspect="Content" ObjectID="_1460095903" r:id="rId27"/>
              </w:object>
            </w:r>
            <w:r w:rsidRPr="0006116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</w:t>
            </w:r>
            <w:r w:rsidRPr="006746B3">
              <w:rPr>
                <w:color w:val="FF0000"/>
                <w:position w:val="-2"/>
              </w:rPr>
              <w:object w:dxaOrig="1590" w:dyaOrig="198">
                <v:shape id="_x0000_i1034" type="#_x0000_t75" style="width:79.5pt;height:10.5pt" o:ole="">
                  <v:imagedata r:id="rId28" o:title=""/>
                </v:shape>
                <o:OLEObject Type="Embed" ProgID="FXE300.Equation" ShapeID="_x0000_i1034" DrawAspect="Content" ObjectID="_1460095904" r:id="rId29"/>
              </w:object>
            </w:r>
            <w:r>
              <w:rPr>
                <w:position w:val="-2"/>
              </w:rPr>
              <w:t xml:space="preserve">           </w:t>
            </w:r>
            <w:r w:rsidRPr="006746B3">
              <w:rPr>
                <w:color w:val="FF0000"/>
                <w:position w:val="-2"/>
              </w:rPr>
              <w:object w:dxaOrig="1470" w:dyaOrig="198">
                <v:shape id="_x0000_i1035" type="#_x0000_t75" style="width:73.5pt;height:10.5pt" o:ole="">
                  <v:imagedata r:id="rId30" o:title=""/>
                </v:shape>
                <o:OLEObject Type="Embed" ProgID="FXE300.Equation" ShapeID="_x0000_i1035" DrawAspect="Content" ObjectID="_1460095905" r:id="rId31"/>
              </w:object>
            </w:r>
            <w:r>
              <w:rPr>
                <w:position w:val="-2"/>
              </w:rPr>
              <w:t xml:space="preserve"> </w:t>
            </w:r>
            <w:r w:rsidRPr="0006116B">
              <w:rPr>
                <w:position w:val="-2"/>
              </w:rPr>
              <w:t xml:space="preserve">          </w:t>
            </w:r>
            <w:r>
              <w:rPr>
                <w:position w:val="-2"/>
              </w:rPr>
              <w:t xml:space="preserve"> </w:t>
            </w:r>
            <w:r w:rsidRPr="006746B3">
              <w:rPr>
                <w:color w:val="FF0000"/>
                <w:position w:val="-2"/>
              </w:rPr>
              <w:object w:dxaOrig="1470" w:dyaOrig="198">
                <v:shape id="_x0000_i1036" type="#_x0000_t75" style="width:73.5pt;height:10.5pt" o:ole="">
                  <v:imagedata r:id="rId32" o:title=""/>
                </v:shape>
                <o:OLEObject Type="Embed" ProgID="FXE300.Equation" ShapeID="_x0000_i1036" DrawAspect="Content" ObjectID="_1460095906" r:id="rId33"/>
              </w:object>
            </w:r>
            <w:r>
              <w:rPr>
                <w:position w:val="-2"/>
              </w:rPr>
              <w:t xml:space="preserve"> </w:t>
            </w:r>
            <w:r w:rsidRPr="0006116B">
              <w:rPr>
                <w:position w:val="-2"/>
              </w:rPr>
              <w:t xml:space="preserve"> 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6116B" w:rsidRDefault="00FC55DB" w:rsidP="0006116B">
            <w:pPr>
              <w:pStyle w:val="QuestionStyle"/>
            </w:pPr>
            <w:r>
              <w:t>When the</w:t>
            </w:r>
            <w:r w:rsidR="0006116B">
              <w:t xml:space="preserve"> bell move</w:t>
            </w:r>
            <w:r w:rsidR="006746B3">
              <w:t>s 9</w:t>
            </w:r>
            <w:r>
              <w:t xml:space="preserve"> m</w:t>
            </w:r>
            <w:r w:rsidR="006746B3">
              <w:t>etres downward</w:t>
            </w:r>
            <w:r>
              <w:t xml:space="preserve"> it finishes at -4.</w:t>
            </w:r>
            <w:r w:rsidR="006746B3">
              <w:t xml:space="preserve"> From what position did it begin this move</w:t>
            </w:r>
            <w:r w:rsidR="0006116B">
              <w:t>?</w:t>
            </w:r>
          </w:p>
          <w:p w:rsidR="0006116B" w:rsidRPr="00460C07" w:rsidRDefault="0006116B" w:rsidP="0006116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25745" w:rsidRDefault="0006116B" w:rsidP="006746B3">
            <w:pPr>
              <w:pStyle w:val="QuestionStyle"/>
            </w:pPr>
            <w:r w:rsidRPr="00460C07">
              <w:rPr>
                <w:rFonts w:ascii="Calibri" w:hAnsi="Calibr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 wp14:anchorId="4294B5C1" wp14:editId="5E0D970F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50844</wp:posOffset>
                      </wp:positionV>
                      <wp:extent cx="4362450" cy="114300"/>
                      <wp:effectExtent l="0" t="0" r="19050" b="1905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AB41B2" id="Group 27" o:spid="_x0000_s1026" style="position:absolute;margin-left:16pt;margin-top:4pt;width:343.5pt;height:9pt;z-index:251636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t xml:space="preserve">             </w:t>
            </w:r>
            <w:r w:rsidR="006746B3" w:rsidRPr="006746B3">
              <w:rPr>
                <w:color w:val="FF0000"/>
                <w:position w:val="-2"/>
              </w:rPr>
              <w:object w:dxaOrig="262" w:dyaOrig="190">
                <v:shape id="_x0000_i1037" type="#_x0000_t75" style="width:13.5pt;height:9.75pt" o:ole="">
                  <v:imagedata r:id="rId34" o:title=""/>
                </v:shape>
                <o:OLEObject Type="Embed" ProgID="FXE300.Equation" ShapeID="_x0000_i1037" DrawAspect="Content" ObjectID="_1460095907" r:id="rId35"/>
              </w:object>
            </w:r>
            <w:r w:rsidRPr="0006116B">
              <w:rPr>
                <w:position w:val="-2"/>
              </w:rPr>
              <w:t xml:space="preserve">                             </w:t>
            </w:r>
            <w:r>
              <w:rPr>
                <w:position w:val="-2"/>
              </w:rPr>
              <w:t xml:space="preserve"> </w:t>
            </w:r>
            <w:r w:rsidR="006746B3" w:rsidRPr="006746B3">
              <w:rPr>
                <w:color w:val="FF0000"/>
                <w:position w:val="-2"/>
              </w:rPr>
              <w:object w:dxaOrig="262" w:dyaOrig="194">
                <v:shape id="_x0000_i1038" type="#_x0000_t75" style="width:13.5pt;height:9.75pt" o:ole="">
                  <v:imagedata r:id="rId36" o:title=""/>
                </v:shape>
                <o:OLEObject Type="Embed" ProgID="FXE300.Equation" ShapeID="_x0000_i1038" DrawAspect="Content" ObjectID="_1460095908" r:id="rId37"/>
              </w:object>
            </w:r>
            <w:r>
              <w:rPr>
                <w:position w:val="-2"/>
              </w:rPr>
              <w:t xml:space="preserve"> </w:t>
            </w:r>
            <w:r w:rsidRPr="0006116B">
              <w:rPr>
                <w:position w:val="-2"/>
              </w:rPr>
              <w:t xml:space="preserve">                              </w:t>
            </w:r>
            <w:r>
              <w:rPr>
                <w:position w:val="-2"/>
              </w:rPr>
              <w:t xml:space="preserve"> </w:t>
            </w:r>
            <w:r w:rsidRPr="0006116B">
              <w:rPr>
                <w:color w:val="FF0000"/>
                <w:position w:val="-2"/>
              </w:rPr>
              <w:object w:dxaOrig="330" w:dyaOrig="190">
                <v:shape id="_x0000_i1039" type="#_x0000_t75" style="width:16.5pt;height:9.75pt" o:ole="">
                  <v:imagedata r:id="rId38" o:title=""/>
                </v:shape>
                <o:OLEObject Type="Embed" ProgID="FXE300.Equation" ShapeID="_x0000_i1039" DrawAspect="Content" ObjectID="_1460095909" r:id="rId39"/>
              </w:object>
            </w:r>
            <w:r>
              <w:rPr>
                <w:position w:val="-2"/>
              </w:rPr>
              <w:t xml:space="preserve"> </w:t>
            </w:r>
            <w:r w:rsidRPr="0006116B">
              <w:rPr>
                <w:position w:val="-2"/>
              </w:rPr>
              <w:t xml:space="preserve">                               </w:t>
            </w:r>
            <w:r>
              <w:rPr>
                <w:position w:val="-2"/>
              </w:rPr>
              <w:t xml:space="preserve"> </w:t>
            </w:r>
            <w:r w:rsidR="006746B3" w:rsidRPr="006746B3">
              <w:rPr>
                <w:color w:val="FF0000"/>
                <w:position w:val="-2"/>
              </w:rPr>
              <w:object w:dxaOrig="330" w:dyaOrig="194">
                <v:shape id="_x0000_i1040" type="#_x0000_t75" style="width:16.5pt;height:9.75pt" o:ole="">
                  <v:imagedata r:id="rId40" o:title=""/>
                </v:shape>
                <o:OLEObject Type="Embed" ProgID="FXE300.Equation" ShapeID="_x0000_i1040" DrawAspect="Content" ObjectID="_1460095910" r:id="rId41"/>
              </w:object>
            </w:r>
            <w:r>
              <w:rPr>
                <w:position w:val="-2"/>
              </w:rPr>
              <w:t xml:space="preserve"> </w:t>
            </w:r>
            <w:r w:rsidRPr="0006116B">
              <w:rPr>
                <w:position w:val="-2"/>
              </w:rPr>
              <w:t xml:space="preserve">                  </w:t>
            </w:r>
          </w:p>
        </w:tc>
      </w:tr>
      <w:tr w:rsidR="00325745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6746B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6746B3" w:rsidP="00591FD0">
            <w:pPr>
              <w:pStyle w:val="QuestionStyle"/>
            </w:pPr>
            <w:r>
              <w:t xml:space="preserve">Questions 5 – 8 refer to the </w:t>
            </w:r>
            <w:r w:rsidR="009644E6">
              <w:t>following:</w:t>
            </w:r>
          </w:p>
          <w:p w:rsidR="009644E6" w:rsidRPr="009644E6" w:rsidRDefault="009644E6" w:rsidP="009644E6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 w:rsidRPr="009644E6">
              <w:rPr>
                <w:rFonts w:ascii="Times New Roman" w:hAnsi="Times New Roman"/>
                <w:sz w:val="24"/>
                <w:szCs w:val="24"/>
              </w:rPr>
              <w:t>The statement below was provi</w:t>
            </w:r>
            <w:r w:rsidR="0038642C">
              <w:rPr>
                <w:rFonts w:ascii="Times New Roman" w:hAnsi="Times New Roman"/>
                <w:sz w:val="24"/>
                <w:szCs w:val="24"/>
              </w:rPr>
              <w:t>ded by Sam</w:t>
            </w:r>
            <w:r w:rsidRPr="009644E6">
              <w:rPr>
                <w:rFonts w:ascii="Times New Roman" w:hAnsi="Times New Roman"/>
                <w:sz w:val="24"/>
                <w:szCs w:val="24"/>
              </w:rPr>
              <w:t>’s bank for May.</w:t>
            </w:r>
          </w:p>
          <w:p w:rsidR="009644E6" w:rsidRDefault="009644E6" w:rsidP="009644E6">
            <w:pPr>
              <w:tabs>
                <w:tab w:val="left" w:pos="303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9644E6" w:rsidTr="00FA620B">
              <w:tc>
                <w:tcPr>
                  <w:tcW w:w="2758" w:type="dxa"/>
                  <w:shd w:val="clear" w:color="auto" w:fill="595959" w:themeFill="text1" w:themeFillTint="A6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$120</w:t>
                  </w: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$40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$80 </w:t>
                  </w: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$110</w:t>
                  </w:r>
                </w:p>
              </w:tc>
              <w:tc>
                <w:tcPr>
                  <w:tcW w:w="2758" w:type="dxa"/>
                </w:tcPr>
                <w:p w:rsidR="009644E6" w:rsidRPr="009644E6" w:rsidRDefault="009644E6" w:rsidP="009644E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 w:rsidRPr="009644E6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618" w:dyaOrig="224">
                      <v:shape id="_x0000_i1041" type="#_x0000_t75" style="width:31.5pt;height:10.5pt" o:ole="">
                        <v:imagedata r:id="rId42" o:title=""/>
                      </v:shape>
                      <o:OLEObject Type="Embed" ProgID="FXE300.Equation" ShapeID="_x0000_i1041" DrawAspect="Content" ObjectID="_1460095911" r:id="rId43"/>
                    </w:object>
                  </w: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$70</w:t>
                  </w:r>
                </w:p>
              </w:tc>
              <w:tc>
                <w:tcPr>
                  <w:tcW w:w="2758" w:type="dxa"/>
                </w:tcPr>
                <w:p w:rsidR="009644E6" w:rsidRPr="009644E6" w:rsidRDefault="009644E6" w:rsidP="009644E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9644E6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738" w:dyaOrig="224">
                      <v:shape id="_x0000_i1042" type="#_x0000_t75" style="width:37.5pt;height:10.5pt" o:ole="">
                        <v:imagedata r:id="rId44" o:title=""/>
                      </v:shape>
                      <o:OLEObject Type="Embed" ProgID="FXE300.Equation" ShapeID="_x0000_i1042" DrawAspect="Content" ObjectID="_1460095912" r:id="rId45"/>
                    </w:object>
                  </w:r>
                  <w:r w:rsidRPr="009644E6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$80</w:t>
                  </w:r>
                </w:p>
              </w:tc>
              <w:tc>
                <w:tcPr>
                  <w:tcW w:w="2758" w:type="dxa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24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$100</w:t>
                  </w:r>
                </w:p>
              </w:tc>
              <w:tc>
                <w:tcPr>
                  <w:tcW w:w="2758" w:type="dxa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26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$30</w:t>
                  </w:r>
                </w:p>
              </w:tc>
              <w:tc>
                <w:tcPr>
                  <w:tcW w:w="2758" w:type="dxa"/>
                </w:tcPr>
                <w:p w:rsidR="009644E6" w:rsidRPr="00B9133C" w:rsidRDefault="009644E6" w:rsidP="009644E6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9644E6" w:rsidTr="00FA620B"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28 / 5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58" w:type="dxa"/>
                </w:tcPr>
                <w:p w:rsidR="009644E6" w:rsidRPr="0038642C" w:rsidRDefault="009644E6" w:rsidP="009644E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38642C" w:rsidRPr="0038642C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618" w:dyaOrig="224">
                      <v:shape id="_x0000_i1043" type="#_x0000_t75" style="width:30.75pt;height:10.5pt" o:ole="">
                        <v:imagedata r:id="rId46" o:title=""/>
                      </v:shape>
                      <o:OLEObject Type="Embed" ProgID="FXE300.Equation" ShapeID="_x0000_i1043" DrawAspect="Content" ObjectID="_1460095913" r:id="rId47"/>
                    </w:object>
                  </w:r>
                  <w:r w:rsidRPr="0038642C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9644E6" w:rsidRDefault="009644E6" w:rsidP="00591FD0">
            <w:pPr>
              <w:pStyle w:val="QuestionStyle"/>
            </w:pPr>
          </w:p>
        </w:tc>
      </w:tr>
      <w:tr w:rsidR="009644E6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644E6" w:rsidRPr="001B3341" w:rsidRDefault="009644E6" w:rsidP="009644E6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balance on 20 / 5 / 2014?</w:t>
            </w:r>
            <w:r>
              <w:rPr>
                <w:noProof/>
                <w:lang w:eastAsia="en-AU"/>
              </w:rPr>
              <w:t xml:space="preserve"> </w:t>
            </w:r>
          </w:p>
          <w:p w:rsidR="009644E6" w:rsidRPr="00460C07" w:rsidRDefault="009644E6" w:rsidP="009644E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0D64FDDE" wp14:editId="766BEE29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50844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355969" id="Group 48" o:spid="_x0000_s1026" style="position:absolute;margin-left:16pt;margin-top:4pt;width:343.5pt;height:9pt;z-index:2516567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9644E6">
              <w:rPr>
                <w:color w:val="FF0000"/>
                <w:position w:val="-4"/>
              </w:rPr>
              <w:object w:dxaOrig="738" w:dyaOrig="224">
                <v:shape id="_x0000_i1044" type="#_x0000_t75" style="width:36.75pt;height:10.5pt" o:ole="">
                  <v:imagedata r:id="rId48" o:title=""/>
                </v:shape>
                <o:OLEObject Type="Embed" ProgID="FXE300.Equation" ShapeID="_x0000_i1044" DrawAspect="Content" ObjectID="_1460095914" r:id="rId49"/>
              </w:objec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</w:t>
            </w:r>
            <w:r w:rsidRPr="009644E6">
              <w:rPr>
                <w:color w:val="FF0000"/>
                <w:position w:val="-4"/>
              </w:rPr>
              <w:object w:dxaOrig="618" w:dyaOrig="224">
                <v:shape id="_x0000_i1045" type="#_x0000_t75" style="width:30.75pt;height:10.5pt" o:ole="">
                  <v:imagedata r:id="rId50" o:title=""/>
                </v:shape>
                <o:OLEObject Type="Embed" ProgID="FXE300.Equation" ShapeID="_x0000_i1045" DrawAspect="Content" ObjectID="_1460095915" r:id="rId51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9644E6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618" w:dyaOrig="224">
                <v:shape id="_x0000_i1046" type="#_x0000_t75" style="width:30.75pt;height:10.5pt" o:ole="">
                  <v:imagedata r:id="rId52" o:title=""/>
                </v:shape>
                <o:OLEObject Type="Embed" ProgID="FXE300.Equation" ShapeID="_x0000_i1046" DrawAspect="Content" ObjectID="_1460095916" r:id="rId5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</w:t>
            </w:r>
            <w:r w:rsidRPr="009644E6">
              <w:rPr>
                <w:color w:val="FF0000"/>
                <w:position w:val="-4"/>
              </w:rPr>
              <w:object w:dxaOrig="378" w:dyaOrig="224">
                <v:shape id="_x0000_i1047" type="#_x0000_t75" style="width:19.5pt;height:10.5pt" o:ole="">
                  <v:imagedata r:id="rId54" o:title=""/>
                </v:shape>
                <o:OLEObject Type="Embed" ProgID="FXE300.Equation" ShapeID="_x0000_i1047" DrawAspect="Content" ObjectID="_1460095917" r:id="rId5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</w:t>
            </w:r>
          </w:p>
          <w:p w:rsidR="009644E6" w:rsidRPr="00F97437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4E6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644E6" w:rsidRPr="001B3341" w:rsidRDefault="009644E6" w:rsidP="009644E6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76807E8" wp14:editId="5D040767">
                      <wp:simplePos x="0" y="0"/>
                      <wp:positionH relativeFrom="column">
                        <wp:posOffset>3050225</wp:posOffset>
                      </wp:positionH>
                      <wp:positionV relativeFrom="paragraph">
                        <wp:posOffset>134060</wp:posOffset>
                      </wp:positionV>
                      <wp:extent cx="754380" cy="373380"/>
                      <wp:effectExtent l="0" t="0" r="26670" b="266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38B5EC" id="Rectangle 42" o:spid="_x0000_s1026" style="position:absolute;margin-left:240.2pt;margin-top:10.55pt;width:59.4pt;height:29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5M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x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is the balance on 26 / 5 / 2014?</w: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644E6" w:rsidRPr="00F97437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4E6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644E6" w:rsidRPr="001B3341" w:rsidRDefault="009644E6" w:rsidP="009644E6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644E6" w:rsidRDefault="0038642C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 the 28 / 5 / 2014 Sam</w:t>
            </w:r>
            <w:r w:rsidR="009644E6">
              <w:rPr>
                <w:rFonts w:ascii="Times New Roman" w:hAnsi="Times New Roman"/>
                <w:sz w:val="24"/>
                <w:szCs w:val="24"/>
              </w:rPr>
              <w:t xml:space="preserve"> makes a transaction that brings the balance to</w:t>
            </w:r>
            <w:r w:rsidRPr="0038642C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714" w:dyaOrig="224" w14:anchorId="7E9CD620">
                <v:shape id="_x0000_i1048" type="#_x0000_t75" style="width:35.25pt;height:10.5pt" o:ole="">
                  <v:imagedata r:id="rId56" o:title=""/>
                </v:shape>
                <o:OLEObject Type="Embed" ProgID="FXE300.Equation" ShapeID="_x0000_i1048" DrawAspect="Content" ObjectID="_1460095918" r:id="rId57"/>
              </w:object>
            </w:r>
            <w:r w:rsidR="009644E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transaction?</w: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644E6" w:rsidRDefault="009644E6" w:rsidP="009644E6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2B25CCD7" wp14:editId="64301ECF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5022</wp:posOffset>
                      </wp:positionV>
                      <wp:extent cx="3009207" cy="498764"/>
                      <wp:effectExtent l="0" t="0" r="20320" b="15875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09207" cy="498764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4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A28E9A" id="Group 43" o:spid="_x0000_s1026" style="position:absolute;margin-left:27.85pt;margin-top:.4pt;width:236.95pt;height:39.25pt;z-index:251652608;mso-width-relative:margin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kF8QA&#10;AADbAAAADwAAAGRycy9kb3ducmV2LnhtbESPQWsCMRSE74L/IbxCb5pta0W2G0ULSulNq54fydvN&#10;0s3Lsonu6q9vCoUeh5n5hilWg2vElbpQe1bwNM1AEGtvaq4UHL+2kwWIEJENNp5JwY0CrJbjUYG5&#10;8T3v6XqIlUgQDjkqsDG2uZRBW3IYpr4lTl7pO4cxya6SpsM+wV0jn7NsLh3WnBYstvRuSX8fLk7B&#10;p7avi/uwO5t+Xr6s95vzSfudUo8Pw/oNRKQh/of/2h9GwWwG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wJBf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BjM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cZ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8gYzEAAAA2wAAAA8AAAAAAAAAAAAAAAAAmAIAAGRycy9k&#10;b3ducmV2LnhtbFBLBQYAAAAABAAEAPUAAACJ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4f+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4KWA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uH/v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6YMQA&#10;AADbAAAADwAAAGRycy9kb3ducmV2LnhtbESPW2sCMRSE3wv+h3CEvtWsl6qsRrFCpfTN6/MhOW4W&#10;NyfLJnXX/vqmUOjjMDPfMMt15ypxpyaUnhUMBxkIYu1NyYWC0/H9ZQ4iRGSDlWdS8KAA61XvaYm5&#10;8S3v6X6IhUgQDjkqsDHWuZRBW3IYBr4mTt7VNw5jkk0hTYNtgrtKjrJsKh2WnBYs1rS1pG+HL6fg&#10;U9vX+Xe3u5h2eh1v9m+Xs/Y7pZ773WYBIlIX/8N/7Q+jYDKD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umD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Deposit of  </w:t>
            </w:r>
            <w:r w:rsidR="0038642C" w:rsidRPr="0038642C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61CF966A">
                <v:shape id="_x0000_i1049" type="#_x0000_t75" style="width:18.75pt;height:10.5pt" o:ole="">
                  <v:imagedata r:id="rId58" o:title=""/>
                </v:shape>
                <o:OLEObject Type="Embed" ProgID="FXE300.Equation" ShapeID="_x0000_i1049" DrawAspect="Content" ObjectID="_1460095919" r:id="rId5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38642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Deposit of  </w:t>
            </w:r>
            <w:r w:rsidR="0038642C" w:rsidRPr="0038642C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73CA4608">
                <v:shape id="_x0000_i1050" type="#_x0000_t75" style="width:19.5pt;height:10.5pt" o:ole="">
                  <v:imagedata r:id="rId60" o:title=""/>
                </v:shape>
                <o:OLEObject Type="Embed" ProgID="FXE300.Equation" ShapeID="_x0000_i1050" DrawAspect="Content" ObjectID="_1460095920" r:id="rId61"/>
              </w:objec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644E6" w:rsidRPr="00F97437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Withdrawal of  </w:t>
            </w:r>
            <w:r w:rsidR="0038642C" w:rsidRPr="0038642C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31EDA5D5">
                <v:shape id="_x0000_i1051" type="#_x0000_t75" style="width:18.75pt;height:10.5pt" o:ole="">
                  <v:imagedata r:id="rId58" o:title=""/>
                </v:shape>
                <o:OLEObject Type="Embed" ProgID="FXE300.Equation" ShapeID="_x0000_i1051" DrawAspect="Content" ObjectID="_1460095921" r:id="rId6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38642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Withdrawal of  </w:t>
            </w:r>
            <w:r w:rsidR="0038642C" w:rsidRPr="0038642C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04FF98DA">
                <v:shape id="_x0000_i1052" type="#_x0000_t75" style="width:19.55pt;height:10.3pt" o:ole="">
                  <v:imagedata r:id="rId60" o:title=""/>
                </v:shape>
                <o:OLEObject Type="Embed" ProgID="FXE300.Equation" ShapeID="_x0000_i1052" DrawAspect="Content" ObjectID="_1460095922" r:id="rId63"/>
              </w:object>
            </w:r>
            <w:r w:rsidR="0038642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</w:tc>
      </w:tr>
      <w:tr w:rsidR="009644E6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644E6" w:rsidRPr="001B3341" w:rsidRDefault="009644E6" w:rsidP="009644E6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Later in the year her account </w:t>
            </w:r>
            <w:r w:rsidR="0038642C">
              <w:rPr>
                <w:rFonts w:ascii="Times New Roman" w:hAnsi="Times New Roman"/>
                <w:sz w:val="24"/>
                <w:szCs w:val="24"/>
              </w:rPr>
              <w:t xml:space="preserve">statement </w:t>
            </w:r>
            <w:r>
              <w:rPr>
                <w:rFonts w:ascii="Times New Roman" w:hAnsi="Times New Roman"/>
                <w:sz w:val="24"/>
                <w:szCs w:val="24"/>
              </w:rPr>
              <w:t>showed the following.</w: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38642C" w:rsidTr="0038642C">
              <w:tc>
                <w:tcPr>
                  <w:tcW w:w="2758" w:type="dxa"/>
                  <w:shd w:val="clear" w:color="auto" w:fill="5F497A" w:themeFill="accent4" w:themeFillShade="BF"/>
                </w:tcPr>
                <w:p w:rsidR="0038642C" w:rsidRPr="00B9133C" w:rsidRDefault="0038642C" w:rsidP="0038642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38642C" w:rsidRPr="00B9133C" w:rsidRDefault="0038642C" w:rsidP="0038642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38642C" w:rsidRPr="00B9133C" w:rsidRDefault="0038642C" w:rsidP="0038642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9644E6" w:rsidTr="00B668C7">
              <w:tc>
                <w:tcPr>
                  <w:tcW w:w="2758" w:type="dxa"/>
                </w:tcPr>
                <w:p w:rsidR="009644E6" w:rsidRDefault="0038642C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 / 6 / 2014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9644E6" w:rsidRDefault="009644E6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644E6" w:rsidTr="00B668C7">
              <w:tc>
                <w:tcPr>
                  <w:tcW w:w="2758" w:type="dxa"/>
                </w:tcPr>
                <w:p w:rsidR="009644E6" w:rsidRDefault="0038642C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 / 6 / 2014</w:t>
                  </w:r>
                </w:p>
              </w:tc>
              <w:tc>
                <w:tcPr>
                  <w:tcW w:w="2758" w:type="dxa"/>
                </w:tcPr>
                <w:p w:rsidR="009644E6" w:rsidRDefault="0038642C" w:rsidP="009644E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$11</w:t>
                  </w:r>
                  <w:r w:rsidR="009644E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758" w:type="dxa"/>
                </w:tcPr>
                <w:p w:rsidR="009644E6" w:rsidRPr="0038642C" w:rsidRDefault="009644E6" w:rsidP="009644E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38642C" w:rsidRPr="0038642C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378" w:dyaOrig="224" w14:anchorId="251AC8B6">
                      <v:shape id="_x0000_i1053" type="#_x0000_t75" style="width:19.55pt;height:10.3pt" o:ole="">
                        <v:imagedata r:id="rId60" o:title=""/>
                      </v:shape>
                      <o:OLEObject Type="Embed" ProgID="FXE300.Equation" ShapeID="_x0000_i1053" DrawAspect="Content" ObjectID="_1460095923" r:id="rId64"/>
                    </w:object>
                  </w:r>
                  <w:r w:rsidRPr="0038642C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FD01CAD" wp14:editId="3DE8D8D6">
                      <wp:simplePos x="0" y="0"/>
                      <wp:positionH relativeFrom="column">
                        <wp:posOffset>3733022</wp:posOffset>
                      </wp:positionH>
                      <wp:positionV relativeFrom="paragraph">
                        <wp:posOffset>60960</wp:posOffset>
                      </wp:positionV>
                      <wp:extent cx="754380" cy="373380"/>
                      <wp:effectExtent l="0" t="0" r="26670" b="2667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18FC19" id="Rectangle 19" o:spid="_x0000_s1026" style="position:absolute;margin-left:293.95pt;margin-top:4.8pt;width:59.4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+6hmQIAAI8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What was the opening balance?</w:t>
            </w:r>
          </w:p>
          <w:p w:rsidR="009644E6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</w:t>
            </w:r>
            <w:r w:rsidR="0038642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</w:p>
          <w:p w:rsidR="009644E6" w:rsidRPr="00F97437" w:rsidRDefault="009644E6" w:rsidP="009644E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3D614B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083B6D2" wp14:editId="180961BF">
                      <wp:simplePos x="0" y="0"/>
                      <wp:positionH relativeFrom="column">
                        <wp:posOffset>3791802</wp:posOffset>
                      </wp:positionH>
                      <wp:positionV relativeFrom="paragraph">
                        <wp:posOffset>106133</wp:posOffset>
                      </wp:positionV>
                      <wp:extent cx="754380" cy="373380"/>
                      <wp:effectExtent l="0" t="0" r="26670" b="2667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09DF8F" id="Rectangle 20" o:spid="_x0000_s1026" style="position:absolute;margin-left:298.55pt;margin-top:8.35pt;width:59.4pt;height:29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Pr="003D614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2" w:dyaOrig="194" w14:anchorId="41A6794B">
                <v:shape id="_x0000_i1054" type="#_x0000_t75" style="width:59.65pt;height:10.3pt" o:ole="">
                  <v:imagedata r:id="rId65" o:title=""/>
                </v:shape>
                <o:OLEObject Type="Embed" ProgID="FXE300.Equation" ShapeID="_x0000_i1054" DrawAspect="Content" ObjectID="_1460095924" r:id="rId66"/>
              </w:object>
            </w: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3D614B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D614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10" w:dyaOrig="194" w14:anchorId="3AF78C7E">
                <v:shape id="_x0000_i1055" type="#_x0000_t75" style="width:68.9pt;height:10.3pt" o:ole="">
                  <v:imagedata r:id="rId67" o:title=""/>
                </v:shape>
                <o:OLEObject Type="Embed" ProgID="FXE300.Equation" ShapeID="_x0000_i1055" DrawAspect="Content" ObjectID="_1460095925" r:id="rId68"/>
              </w:object>
            </w:r>
            <w:r w:rsidRPr="003D614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D614B" w:rsidRPr="00121988" w:rsidRDefault="003D614B" w:rsidP="007B1100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272" behindDoc="0" locked="0" layoutInCell="1" allowOverlap="1" wp14:anchorId="09AB851E" wp14:editId="141E748B">
                      <wp:simplePos x="0" y="0"/>
                      <wp:positionH relativeFrom="column">
                        <wp:posOffset>174208</wp:posOffset>
                      </wp:positionH>
                      <wp:positionV relativeFrom="paragraph">
                        <wp:posOffset>104669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15CFF" id="Group 21" o:spid="_x0000_s1026" style="position:absolute;margin-left:13.7pt;margin-top:8.25pt;width:343.5pt;height:9pt;z-index:2516382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2617A7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45D588C7">
                <v:shape id="_x0000_i1056" type="#_x0000_t75" style="width:15.45pt;height:13.35pt" o:ole="">
                  <v:imagedata r:id="rId69" o:title=""/>
                </v:shape>
                <o:OLEObject Type="Embed" ProgID="FXE300.Equation" ShapeID="_x0000_i1056" DrawAspect="Content" ObjectID="_1460095926" r:id="rId70"/>
              </w:object>
            </w:r>
            <w:r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2BED0D51">
                <v:shape id="_x0000_i1057" type="#_x0000_t75" style="width:15.45pt;height:13.35pt" o:ole="">
                  <v:imagedata r:id="rId71" o:title=""/>
                </v:shape>
                <o:OLEObject Type="Embed" ProgID="FXE300.Equation" ShapeID="_x0000_i1057" DrawAspect="Content" ObjectID="_1460095927" r:id="rId7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 w14:anchorId="402499CB">
                <v:shape id="_x0000_i1058" type="#_x0000_t75" style="width:9.25pt;height:13.35pt" o:ole="">
                  <v:imagedata r:id="rId73" o:title=""/>
                </v:shape>
                <o:OLEObject Type="Embed" ProgID="FXE300.Equation" ShapeID="_x0000_i1058" DrawAspect="Content" ObjectID="_1460095928" r:id="rId7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 w14:anchorId="572CD185">
                <v:shape id="_x0000_i1059" type="#_x0000_t75" style="width:9.25pt;height:13.35pt" o:ole="">
                  <v:imagedata r:id="rId75" o:title=""/>
                </v:shape>
                <o:OLEObject Type="Embed" ProgID="FXE300.Equation" ShapeID="_x0000_i1059" DrawAspect="Content" ObjectID="_1460095929" r:id="rId7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7B1100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7B187DA3" wp14:editId="7598D909">
                      <wp:simplePos x="0" y="0"/>
                      <wp:positionH relativeFrom="column">
                        <wp:posOffset>3813290</wp:posOffset>
                      </wp:positionH>
                      <wp:positionV relativeFrom="paragraph">
                        <wp:posOffset>82918</wp:posOffset>
                      </wp:positionV>
                      <wp:extent cx="754380" cy="373380"/>
                      <wp:effectExtent l="0" t="0" r="266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1E74B1" id="Rectangle 26" o:spid="_x0000_s1026" style="position:absolute;margin-left:300.25pt;margin-top:6.55pt;width:59.4pt;height:29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g4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fSM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  <w:r w:rsidR="007B1100" w:rsidRPr="007B110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73" w:dyaOrig="238" w14:anchorId="2EA9AA04">
                <v:shape id="_x0000_i1060" type="#_x0000_t75" style="width:82.3pt;height:13.35pt" o:ole="">
                  <v:imagedata r:id="rId77" o:title=""/>
                </v:shape>
                <o:OLEObject Type="Embed" ProgID="FXE300.Equation" ShapeID="_x0000_i1060" DrawAspect="Content" ObjectID="_1460095930" r:id="rId78"/>
              </w:object>
            </w:r>
            <w:r w:rsidRPr="007B110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2617A7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81CE545" wp14:editId="57942EBA">
                      <wp:simplePos x="0" y="0"/>
                      <wp:positionH relativeFrom="column">
                        <wp:posOffset>4609900</wp:posOffset>
                      </wp:positionH>
                      <wp:positionV relativeFrom="paragraph">
                        <wp:posOffset>79552</wp:posOffset>
                      </wp:positionV>
                      <wp:extent cx="754380" cy="373380"/>
                      <wp:effectExtent l="0" t="0" r="26670" b="2667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8FB9DC" id="Rectangle 53" o:spid="_x0000_s1026" style="position:absolute;margin-left:363pt;margin-top:6.25pt;width:59.4pt;height:29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3Q2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Gj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2617A7"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50" w:dyaOrig="238" w14:anchorId="03CB342C">
                <v:shape id="_x0000_i1061" type="#_x0000_t75" style="width:76.1pt;height:13.35pt" o:ole="">
                  <v:imagedata r:id="rId79" o:title=""/>
                </v:shape>
                <o:OLEObject Type="Embed" ProgID="FXE300.Equation" ShapeID="_x0000_i1061" DrawAspect="Content" ObjectID="_1460095931" r:id="rId80"/>
              </w:object>
            </w:r>
            <w:r w:rsidRPr="002617A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Default="003D614B" w:rsidP="003D614B">
            <w:pPr>
              <w:rPr>
                <w:rFonts w:ascii="Times New Roman" w:hAnsi="Times New Roman"/>
                <w:noProof/>
                <w:lang w:eastAsia="en-AU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2617A7" w:rsidRDefault="002617A7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58" w:dyaOrig="238" w14:anchorId="6AD18B48">
                <v:shape id="_x0000_i1062" type="#_x0000_t75" style="width:81.25pt;height:13.35pt" o:ole="">
                  <v:imagedata r:id="rId81" o:title=""/>
                </v:shape>
                <o:OLEObject Type="Embed" ProgID="FXE300.Equation" ShapeID="_x0000_i1062" DrawAspect="Content" ObjectID="_1460095932" r:id="rId82"/>
              </w:object>
            </w:r>
            <w:r w:rsidR="003D614B" w:rsidRPr="002617A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6F279A" w:rsidRDefault="007B1100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48A76345" wp14:editId="58981D6A">
                      <wp:simplePos x="0" y="0"/>
                      <wp:positionH relativeFrom="column">
                        <wp:posOffset>270123</wp:posOffset>
                      </wp:positionH>
                      <wp:positionV relativeFrom="paragraph">
                        <wp:posOffset>104668</wp:posOffset>
                      </wp:positionV>
                      <wp:extent cx="4362450" cy="114300"/>
                      <wp:effectExtent l="0" t="0" r="19050" b="1905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2151BF" id="Group 54" o:spid="_x0000_s1026" style="position:absolute;margin-left:21.25pt;margin-top:8.25pt;width:343.5pt;height:9pt;z-index:2516392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XUcMA&#10;AADbAAAADwAAAGRycy9kb3ducmV2LnhtbESPT2sCMRTE74LfIbyCN822siJbo2hBKb359/xInpul&#10;m5dlE91tP31TEDwOM/MbZrHqXS3u1IbKs4LXSQaCWHtTcangdNyO5yBCRDZYeyYFPxRgtRwOFlgY&#10;3/Ge7odYigThUKACG2NTSBm0JYdh4hvi5F196zAm2ZbStNgluKvlW5bNpMOK04LFhj4s6e/DzSn4&#10;0jaf//a7i+lm1+l6v7mctd8pNXrp1+8gIvXxGX60P42CPIf/L+k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UXU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4z7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Wz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5LjPvwAAANsAAAAPAAAAAAAAAAAAAAAAAJgCAABkcnMvZG93bnJl&#10;di54bWxQSwUGAAAAAAQABAD1AAAAhAMAAAAA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03D930B6">
                <v:shape id="_x0000_i1063" type="#_x0000_t75" style="width:18.5pt;height:9.25pt" o:ole="">
                  <v:imagedata r:id="rId83" o:title=""/>
                </v:shape>
                <o:OLEObject Type="Embed" ProgID="FXE300.Equation" ShapeID="_x0000_i1063" DrawAspect="Content" ObjectID="_1460095933" r:id="rId84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3D614B"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3E2E6ACB">
                <v:shape id="_x0000_i1064" type="#_x0000_t75" style="width:15.45pt;height:13.35pt" o:ole="">
                  <v:imagedata r:id="rId85" o:title=""/>
                </v:shape>
                <o:OLEObject Type="Embed" ProgID="FXE300.Equation" ShapeID="_x0000_i1064" DrawAspect="Content" ObjectID="_1460095934" r:id="rId86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3D614B"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 w14:anchorId="15C3BBD3">
                <v:shape id="_x0000_i1065" type="#_x0000_t75" style="width:9.25pt;height:13.35pt" o:ole="">
                  <v:imagedata r:id="rId87" o:title=""/>
                </v:shape>
                <o:OLEObject Type="Embed" ProgID="FXE300.Equation" ShapeID="_x0000_i1065" DrawAspect="Content" ObjectID="_1460095935" r:id="rId88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11094B79">
                <v:shape id="_x0000_i1066" type="#_x0000_t75" style="width:12.35pt;height:9.25pt" o:ole="">
                  <v:imagedata r:id="rId89" o:title=""/>
                </v:shape>
                <o:OLEObject Type="Embed" ProgID="FXE300.Equation" ShapeID="_x0000_i1066" DrawAspect="Content" ObjectID="_1460095936" r:id="rId90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Pr="00B9133C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7B1100" w:rsidRDefault="007B1100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B110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6" w:dyaOrig="238" w14:anchorId="55F9C9C8">
                <v:shape id="_x0000_i1067" type="#_x0000_t75" style="width:64.8pt;height:12.35pt" o:ole="">
                  <v:imagedata r:id="rId91" o:title=""/>
                </v:shape>
                <o:OLEObject Type="Embed" ProgID="FXE300.Equation" ShapeID="_x0000_i1067" DrawAspect="Content" ObjectID="_1460095937" r:id="rId92"/>
              </w:object>
            </w:r>
            <w:r w:rsidR="003D614B" w:rsidRPr="007B110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6F279A" w:rsidRDefault="007B1100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3A983422" wp14:editId="7C14D789">
                      <wp:simplePos x="0" y="0"/>
                      <wp:positionH relativeFrom="column">
                        <wp:posOffset>306661</wp:posOffset>
                      </wp:positionH>
                      <wp:positionV relativeFrom="paragraph">
                        <wp:posOffset>136525</wp:posOffset>
                      </wp:positionV>
                      <wp:extent cx="4362450" cy="114300"/>
                      <wp:effectExtent l="0" t="0" r="19050" b="1905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D49A4E" id="Group 59" o:spid="_x0000_s1026" style="position:absolute;margin-left:24.15pt;margin-top:10.75pt;width:343.5pt;height:9pt;z-index:2516403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5+dL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/n50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6ABEEB80">
                <v:shape id="_x0000_i1068" type="#_x0000_t75" style="width:18.5pt;height:9.25pt" o:ole="">
                  <v:imagedata r:id="rId93" o:title=""/>
                </v:shape>
                <o:OLEObject Type="Embed" ProgID="FXE300.Equation" ShapeID="_x0000_i1068" DrawAspect="Content" ObjectID="_1460095938" r:id="rId94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395D7247">
                <v:shape id="_x0000_i1069" type="#_x0000_t75" style="width:13.35pt;height:9.25pt" o:ole="">
                  <v:imagedata r:id="rId95" o:title=""/>
                </v:shape>
                <o:OLEObject Type="Embed" ProgID="FXE300.Equation" ShapeID="_x0000_i1069" DrawAspect="Content" ObjectID="_1460095939" r:id="rId96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50F5F365">
                <v:shape id="_x0000_i1070" type="#_x0000_t75" style="width:6.15pt;height:9.25pt" o:ole="">
                  <v:imagedata r:id="rId97" o:title=""/>
                </v:shape>
                <o:OLEObject Type="Embed" ProgID="FXE300.Equation" ShapeID="_x0000_i1070" DrawAspect="Content" ObjectID="_1460095940" r:id="rId98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06874F39">
                <v:shape id="_x0000_i1071" type="#_x0000_t75" style="width:12.35pt;height:9.25pt" o:ole="">
                  <v:imagedata r:id="rId99" o:title=""/>
                </v:shape>
                <o:OLEObject Type="Embed" ProgID="FXE300.Equation" ShapeID="_x0000_i1071" DrawAspect="Content" ObjectID="_1460095941" r:id="rId100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7B1100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34252BA" wp14:editId="426C7B3E">
                      <wp:simplePos x="0" y="0"/>
                      <wp:positionH relativeFrom="column">
                        <wp:posOffset>4607840</wp:posOffset>
                      </wp:positionH>
                      <wp:positionV relativeFrom="paragraph">
                        <wp:posOffset>55201</wp:posOffset>
                      </wp:positionV>
                      <wp:extent cx="754380" cy="373380"/>
                      <wp:effectExtent l="0" t="0" r="26670" b="2667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BBA0A" id="Rectangle 64" o:spid="_x0000_s1026" style="position:absolute;margin-left:362.8pt;margin-top:4.35pt;width:59.4pt;height:29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0C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mM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7B1100" w:rsidRPr="007B110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42" w:dyaOrig="238" w14:anchorId="2C3438A0">
                <v:shape id="_x0000_i1072" type="#_x0000_t75" style="width:70.95pt;height:12.35pt" o:ole="">
                  <v:imagedata r:id="rId101" o:title=""/>
                </v:shape>
                <o:OLEObject Type="Embed" ProgID="FXE300.Equation" ShapeID="_x0000_i1072" DrawAspect="Content" ObjectID="_1460095942" r:id="rId102"/>
              </w:object>
            </w:r>
            <w:r w:rsidRPr="007B110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7B1100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3263C69" wp14:editId="5CE85CAA">
                      <wp:simplePos x="0" y="0"/>
                      <wp:positionH relativeFrom="column">
                        <wp:posOffset>4607849</wp:posOffset>
                      </wp:positionH>
                      <wp:positionV relativeFrom="paragraph">
                        <wp:posOffset>102959</wp:posOffset>
                      </wp:positionV>
                      <wp:extent cx="754380" cy="373380"/>
                      <wp:effectExtent l="0" t="0" r="26670" b="2667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8DE512" id="Rectangle 65" o:spid="_x0000_s1026" style="position:absolute;margin-left:362.8pt;margin-top:8.1pt;width:59.4pt;height:29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i3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mc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7B1100" w:rsidRPr="007B110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6" w:dyaOrig="194" w14:anchorId="56C0D2E9">
                <v:shape id="_x0000_i1073" type="#_x0000_t75" style="width:56.55pt;height:10.3pt" o:ole="">
                  <v:imagedata r:id="rId103" o:title=""/>
                </v:shape>
                <o:OLEObject Type="Embed" ProgID="FXE300.Equation" ShapeID="_x0000_i1073" DrawAspect="Content" ObjectID="_1460095943" r:id="rId104"/>
              </w:object>
            </w:r>
            <w:r w:rsidRPr="007B110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D614B" w:rsidRDefault="003D614B" w:rsidP="003D614B">
            <w:pPr>
              <w:rPr>
                <w:rFonts w:ascii="Times New Roman" w:hAnsi="Times New Roman"/>
                <w:noProof/>
                <w:lang w:eastAsia="en-AU"/>
              </w:rPr>
            </w:pPr>
          </w:p>
        </w:tc>
      </w:tr>
      <w:tr w:rsidR="003D614B" w:rsidTr="007B1100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7B1100" w:rsidRDefault="007B1100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B110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6" w:dyaOrig="238" w14:anchorId="5937BB66">
                <v:shape id="_x0000_i1074" type="#_x0000_t75" style="width:98.75pt;height:12.35pt" o:ole="">
                  <v:imagedata r:id="rId105" o:title=""/>
                </v:shape>
                <o:OLEObject Type="Embed" ProgID="FXE300.Equation" ShapeID="_x0000_i1074" DrawAspect="Content" ObjectID="_1460095944" r:id="rId106"/>
              </w:object>
            </w:r>
            <w:r w:rsidR="003D614B" w:rsidRPr="007B110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6F279A" w:rsidRDefault="00B41939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4EAA42EF" wp14:editId="74D6AD0D">
                      <wp:simplePos x="0" y="0"/>
                      <wp:positionH relativeFrom="column">
                        <wp:posOffset>161419</wp:posOffset>
                      </wp:positionH>
                      <wp:positionV relativeFrom="paragraph">
                        <wp:posOffset>91879</wp:posOffset>
                      </wp:positionV>
                      <wp:extent cx="4362450" cy="114300"/>
                      <wp:effectExtent l="0" t="0" r="19050" b="1905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1686C5" id="Group 66" o:spid="_x0000_s1026" style="position:absolute;margin-left:12.7pt;margin-top:7.25pt;width:343.5pt;height:9pt;z-index:2516413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mAMMA&#10;AADbAAAADwAAAGRycy9kb3ducmV2LnhtbESPQWsCMRSE7wX/Q3gFbzXbiqtsjaKFinhTW8+P5LlZ&#10;unlZNqm7+utNoeBxmJlvmPmyd7W4UBsqzwpeRxkIYu1NxaWCr+PnywxEiMgGa8+k4EoBlovB0xwL&#10;4zve0+UQS5EgHApUYGNsCimDtuQwjHxDnLyzbx3GJNtSmha7BHe1fMuyXDqsOC1YbOjDkv45/DoF&#10;O20ns1u/OZkuP49X+/XpW/uNUsPnfvUOIlIfH+H/9tYoyK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fmA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hycr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iHJyvwAAANsAAAAPAAAAAAAAAAAAAAAAAJgCAABkcnMvZG93bnJl&#10;di54bWxQSwUGAAAAAAQABAD1AAAAhA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X6c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Qf4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E1+n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617A7"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4A1D297F">
                <v:shape id="_x0000_i1075" type="#_x0000_t75" style="width:18.5pt;height:9.25pt" o:ole="">
                  <v:imagedata r:id="rId93" o:title=""/>
                </v:shape>
                <o:OLEObject Type="Embed" ProgID="FXE300.Equation" ShapeID="_x0000_i1075" DrawAspect="Content" ObjectID="_1460095945" r:id="rId107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3D614B"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5BCDC720">
                <v:shape id="_x0000_i1076" type="#_x0000_t75" style="width:15.45pt;height:13.35pt" o:ole="">
                  <v:imagedata r:id="rId108" o:title=""/>
                </v:shape>
                <o:OLEObject Type="Embed" ProgID="FXE300.Equation" ShapeID="_x0000_i1076" DrawAspect="Content" ObjectID="_1460095946" r:id="rId109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3D614B"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005CF63D">
                <v:shape id="_x0000_i1077" type="#_x0000_t75" style="width:15.45pt;height:13.35pt" o:ole="">
                  <v:imagedata r:id="rId110" o:title=""/>
                </v:shape>
                <o:OLEObject Type="Embed" ProgID="FXE300.Equation" ShapeID="_x0000_i1077" DrawAspect="Content" ObjectID="_1460095947" r:id="rId111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2617A7"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095F2CF3">
                <v:shape id="_x0000_i1078" type="#_x0000_t75" style="width:12.35pt;height:9.25pt" o:ole="">
                  <v:imagedata r:id="rId99" o:title=""/>
                </v:shape>
                <o:OLEObject Type="Embed" ProgID="FXE300.Equation" ShapeID="_x0000_i1078" DrawAspect="Content" ObjectID="_1460095948" r:id="rId112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7B1100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2617A7" w:rsidRDefault="00EC71C6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41F6ADAA" wp14:editId="2F712BD9">
                      <wp:simplePos x="0" y="0"/>
                      <wp:positionH relativeFrom="column">
                        <wp:posOffset>4209401</wp:posOffset>
                      </wp:positionH>
                      <wp:positionV relativeFrom="paragraph">
                        <wp:posOffset>155384</wp:posOffset>
                      </wp:positionV>
                      <wp:extent cx="754380" cy="373380"/>
                      <wp:effectExtent l="0" t="0" r="26670" b="2667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528CC7" id="Rectangle 71" o:spid="_x0000_s1026" style="position:absolute;margin-left:331.45pt;margin-top:12.25pt;width:59.4pt;height:29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" filled="f" strokecolor="black [3213]" strokeweight="1.5pt"/>
                  </w:pict>
                </mc:Fallback>
              </mc:AlternateContent>
            </w:r>
            <w:r w:rsidR="003D614B"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617A7"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34" w:dyaOrig="238" w14:anchorId="0D55CE26">
                <v:shape id="_x0000_i1079" type="#_x0000_t75" style="width:141.95pt;height:12.35pt" o:ole="">
                  <v:imagedata r:id="rId113" o:title=""/>
                </v:shape>
                <o:OLEObject Type="Embed" ProgID="FXE300.Equation" ShapeID="_x0000_i1079" DrawAspect="Content" ObjectID="_1460095949" r:id="rId114"/>
              </w:object>
            </w:r>
            <w:r w:rsidR="003D614B" w:rsidRPr="002617A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7B1100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EC71C6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Lake Eyre in South Australia has an elevation of</w:t>
            </w:r>
            <w:r w:rsidR="00B811C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C71C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6" w:dyaOrig="194" w14:anchorId="74C0C2C0">
                <v:shape id="_x0000_i1080" type="#_x0000_t75" style="width:53.5pt;height:9.25pt" o:ole="">
                  <v:imagedata r:id="rId115" o:title=""/>
                </v:shape>
                <o:OLEObject Type="Embed" ProgID="FXE300.Equation" ShapeID="_x0000_i1080" DrawAspect="Content" ObjectID="_1460095950" r:id="rId116"/>
              </w:objec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relative to sea level, and</w:t>
            </w:r>
            <w:r w:rsidR="003D614B" w:rsidRPr="00EC71C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hyperlink r:id="rId117" w:tooltip="Mount Kosciuszko" w:history="1">
              <w:r w:rsidRPr="00EC71C6">
                <w:rPr>
                  <w:rFonts w:ascii="Times New Roman" w:eastAsia="Times New Roman" w:hAnsi="Times New Roman"/>
                  <w:color w:val="000000" w:themeColor="text1"/>
                  <w:sz w:val="24"/>
                  <w:szCs w:val="24"/>
                  <w:lang w:eastAsia="en-AU"/>
                </w:rPr>
                <w:t>Mount Kosciuszko</w:t>
              </w:r>
            </w:hyperlink>
            <w:r>
              <w:rPr>
                <w:rFonts w:ascii="Times New Roman" w:hAnsi="Times New Roman"/>
                <w:sz w:val="24"/>
                <w:szCs w:val="24"/>
              </w:rPr>
              <w:t xml:space="preserve"> has an elevation of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C71C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34" w:dyaOrig="194" w14:anchorId="21FC37B6">
                <v:shape id="_x0000_i1081" type="#_x0000_t75" style="width:1in;height:9.25pt" o:ole="">
                  <v:imagedata r:id="rId118" o:title=""/>
                </v:shape>
                <o:OLEObject Type="Embed" ProgID="FXE300.Equation" ShapeID="_x0000_i1081" DrawAspect="Content" ObjectID="_1460095951" r:id="rId119"/>
              </w:objec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relative to sea level. </w:t>
            </w:r>
            <w:r>
              <w:rPr>
                <w:rFonts w:ascii="Times New Roman" w:hAnsi="Times New Roman"/>
                <w:sz w:val="24"/>
                <w:szCs w:val="24"/>
              </w:rPr>
              <w:t>What is the difference in their elevations</w:t>
            </w:r>
            <w:r w:rsidR="003D614B">
              <w:rPr>
                <w:rFonts w:ascii="Times New Roman" w:hAnsi="Times New Roman"/>
                <w:sz w:val="24"/>
                <w:szCs w:val="24"/>
              </w:rPr>
              <w:t>?</w:t>
            </w:r>
            <w:r w:rsidR="003D614B">
              <w:rPr>
                <w:noProof/>
                <w:lang w:eastAsia="en-AU"/>
              </w:rPr>
              <w:t xml:space="preserve"> </w: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0A2A2E91" wp14:editId="0F492BA6">
                      <wp:simplePos x="0" y="0"/>
                      <wp:positionH relativeFrom="column">
                        <wp:posOffset>4258256</wp:posOffset>
                      </wp:positionH>
                      <wp:positionV relativeFrom="paragraph">
                        <wp:posOffset>47625</wp:posOffset>
                      </wp:positionV>
                      <wp:extent cx="754380" cy="373380"/>
                      <wp:effectExtent l="0" t="0" r="26670" b="2667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B311D" id="Rectangle 73" o:spid="_x0000_s1026" style="position:absolute;margin-left:335.3pt;margin-top:3.75pt;width:59.4pt;height:29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BtzmgIAAI8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</w:t>
            </w:r>
            <w:r w:rsidR="00EC71C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metres </w: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7B1100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 a game </w:t>
            </w:r>
            <w:r w:rsidR="00EC71C6">
              <w:rPr>
                <w:rFonts w:ascii="Times New Roman" w:hAnsi="Times New Roman"/>
                <w:sz w:val="24"/>
                <w:szCs w:val="24"/>
              </w:rPr>
              <w:t>Callum win</w:t>
            </w:r>
            <w:r w:rsidR="00B811C0">
              <w:rPr>
                <w:rFonts w:ascii="Times New Roman" w:hAnsi="Times New Roman"/>
                <w:sz w:val="24"/>
                <w:szCs w:val="24"/>
              </w:rPr>
              <w:t>s</w:t>
            </w:r>
            <w:r w:rsidR="00EC71C6">
              <w:rPr>
                <w:rFonts w:ascii="Times New Roman" w:hAnsi="Times New Roman"/>
                <w:sz w:val="24"/>
                <w:szCs w:val="24"/>
              </w:rPr>
              <w:t xml:space="preserve"> 80 points, then lose</w:t>
            </w:r>
            <w:r w:rsidR="001C7235">
              <w:rPr>
                <w:rFonts w:ascii="Times New Roman" w:hAnsi="Times New Roman"/>
                <w:sz w:val="24"/>
                <w:szCs w:val="24"/>
              </w:rPr>
              <w:t>s 160 points, before winning 10</w:t>
            </w:r>
            <w:r>
              <w:rPr>
                <w:rFonts w:ascii="Times New Roman" w:hAnsi="Times New Roman"/>
                <w:sz w:val="24"/>
                <w:szCs w:val="24"/>
              </w:rPr>
              <w:t>0 points and then losing another 180 points before the game ends. How many points does he have at the end?</w: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51B7B9FD" wp14:editId="10670C9C">
                      <wp:simplePos x="0" y="0"/>
                      <wp:positionH relativeFrom="column">
                        <wp:posOffset>4291002</wp:posOffset>
                      </wp:positionH>
                      <wp:positionV relativeFrom="paragraph">
                        <wp:posOffset>46177</wp:posOffset>
                      </wp:positionV>
                      <wp:extent cx="754380" cy="373380"/>
                      <wp:effectExtent l="0" t="0" r="26670" b="2667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363F47" id="Rectangle 75" o:spid="_x0000_s1026" style="position:absolute;margin-left:337.85pt;margin-top:3.65pt;width:59.4pt;height:29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d4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c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66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The numbers </w:t>
            </w:r>
            <w:r w:rsidR="00EC71C6" w:rsidRPr="00EC71C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97" w:dyaOrig="198" w14:anchorId="3A7738A6">
                <v:shape id="_x0000_i1082" type="#_x0000_t75" style="width:48.35pt;height:9.25pt" o:ole="">
                  <v:imagedata r:id="rId120" o:title=""/>
                </v:shape>
                <o:OLEObject Type="Embed" ProgID="FXE300.Equation" ShapeID="_x0000_i1082" DrawAspect="Content" ObjectID="_1460095952" r:id="rId121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are marked on the number line below. What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third number (labelled 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) which is marked on the number line?</w:t>
            </w:r>
            <w:r>
              <w:rPr>
                <w:noProof/>
                <w:lang w:eastAsia="en-AU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C305F2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5C5B6D26">
                <v:shape id="_x0000_s1027" type="#_x0000_t75" style="position:absolute;margin-left:3.65pt;margin-top:.9pt;width:367.7pt;height:24.25pt;z-index:251675136;mso-position-horizontal-relative:text;mso-position-vertical-relative:text">
                  <v:imagedata r:id="rId122" o:title=""/>
                </v:shape>
                <o:OLEObject Type="Embed" ProgID="FXDraw3.Document" ShapeID="_x0000_s1027" DrawAspect="Content" ObjectID="_1460096033" r:id="rId123"/>
              </w:object>
            </w:r>
            <w:r w:rsidR="003D614B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376422EA" wp14:editId="179C4BF8">
                      <wp:simplePos x="0" y="0"/>
                      <wp:positionH relativeFrom="column">
                        <wp:posOffset>5012055</wp:posOffset>
                      </wp:positionH>
                      <wp:positionV relativeFrom="paragraph">
                        <wp:posOffset>141605</wp:posOffset>
                      </wp:positionV>
                      <wp:extent cx="754380" cy="373380"/>
                      <wp:effectExtent l="0" t="0" r="26670" b="2667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C9BCB8" id="Rectangle 76" o:spid="_x0000_s1026" style="position:absolute;margin-left:394.65pt;margin-top:11.15pt;width:59.4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l9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ujij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66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the numbers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30" w:dyaOrig="198" w14:anchorId="45631BDE">
                <v:shape id="_x0000_i1083" type="#_x0000_t75" style="width:42.15pt;height:9.25pt" o:ole="">
                  <v:imagedata r:id="rId124" o:title=""/>
                </v:shape>
                <o:OLEObject Type="Embed" ProgID="FXE300.Equation" ShapeID="_x0000_i1083" DrawAspect="Content" ObjectID="_1460095953" r:id="rId125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on the number line below.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614B" w:rsidRPr="00121988" w:rsidRDefault="00C305F2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621B1E37">
                <v:shape id="_x0000_s1028" type="#_x0000_t75" style="position:absolute;margin-left:4.75pt;margin-top:7.6pt;width:377.8pt;height:22.65pt;z-index:251676160;mso-position-horizontal-relative:text;mso-position-vertical-relative:text">
                  <v:imagedata r:id="rId126" o:title=""/>
                </v:shape>
                <o:OLEObject Type="Embed" ProgID="FXDraw3.Document" ShapeID="_x0000_s1028" DrawAspect="Content" ObjectID="_1460096034" r:id="rId127"/>
              </w:objec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66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What number is halfway between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18" w:dyaOrig="198" w14:anchorId="4EDA78CC">
                <v:shape id="_x0000_i1084" type="#_x0000_t75" style="width:51.45pt;height:9.25pt" o:ole="">
                  <v:imagedata r:id="rId128" o:title=""/>
                </v:shape>
                <o:OLEObject Type="Embed" ProgID="FXE300.Equation" ShapeID="_x0000_i1084" DrawAspect="Content" ObjectID="_1460095954" r:id="rId1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on the number line?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D614B" w:rsidRPr="00121988" w:rsidRDefault="00C305F2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034A2783">
                <v:shape id="_x0000_s1029" type="#_x0000_t75" style="position:absolute;margin-left:11.25pt;margin-top:10.55pt;width:359.95pt;height:19.4pt;z-index:251677184;mso-position-horizontal-relative:text;mso-position-vertical-relative:text">
                  <v:imagedata r:id="rId130" o:title=""/>
                </v:shape>
                <o:OLEObject Type="Embed" ProgID="FXDraw3.Document" ShapeID="_x0000_s1029" DrawAspect="Content" ObjectID="_1460096035" r:id="rId131"/>
              </w:objec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6F279A" w:rsidRDefault="00B41939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5D8DFB6D" wp14:editId="2AF36CF9">
                      <wp:simplePos x="0" y="0"/>
                      <wp:positionH relativeFrom="column">
                        <wp:posOffset>270257</wp:posOffset>
                      </wp:positionH>
                      <wp:positionV relativeFrom="paragraph">
                        <wp:posOffset>148927</wp:posOffset>
                      </wp:positionV>
                      <wp:extent cx="4362450" cy="114300"/>
                      <wp:effectExtent l="0" t="0" r="19050" b="1905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DDFC7D" id="Group 77" o:spid="_x0000_s1026" style="position:absolute;margin-left:21.3pt;margin-top:11.75pt;width:343.5pt;height:9pt;z-index:251648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kr8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Gpi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Hkr8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1BNMQA&#10;AADbAAAADwAAAGRycy9kb3ducmV2LnhtbESPW2sCMRSE3wv+h3AKfavZWuplaxRbqIhvXp8PyXGz&#10;dHOybFJ36683guDjMDPfMNN55ypxpiaUnhW89TMQxNqbkgsF+93P6xhEiMgGK8+k4J8CzGe9pynm&#10;xre8ofM2FiJBOOSowMZY51IGbclh6PuaOHkn3ziMSTaFNA22Ce4qOciyoXRYclqwWNO3Jf27/XMK&#10;1tp+jC/d8mja4el9sfk6HrRfKvXy3C0+QUTq4iN8b6+MgtEEbl/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QTTEAAAA2w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Yjr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8piOvwAAANsAAAAPAAAAAAAAAAAAAAAAAJgCAABkcnMvZG93bnJl&#10;di54bWxQSwUGAAAAAAQABAD1AAAAhA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9FcMA&#10;AADbAAAADwAAAGRycy9kb3ducmV2LnhtbESPT2sCMRTE7wW/Q3hCbzVrpbJsjaKCIr359/xInpul&#10;m5dlk7pbP31TEDwOM/MbZrboXS1u1IbKs4LxKANBrL2puFRwOm7echAhIhusPZOCXwqwmA9eZlgY&#10;3/GebodYigThUKACG2NTSBm0JYdh5Bvi5F196zAm2ZbStNgluKvle5ZNpcOK04LFhtaW9Pfhxyn4&#10;0vYjv/fbi+mm18lyv7qctd8q9Trsl58gIvXxGX60d0ZBPob/L+k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49F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</w: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</w:t>
            </w:r>
            <w:r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2E590A65">
                <v:shape id="_x0000_i1085" type="#_x0000_t75" style="width:13.35pt;height:9.25pt" o:ole="">
                  <v:imagedata r:id="rId132" o:title=""/>
                </v:shape>
                <o:OLEObject Type="Embed" ProgID="FXE300.Equation" ShapeID="_x0000_i1085" DrawAspect="Content" ObjectID="_1460095955" r:id="rId133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28F09ED5">
                <v:shape id="_x0000_i1086" type="#_x0000_t75" style="width:13.35pt;height:9.25pt" o:ole="">
                  <v:imagedata r:id="rId134" o:title=""/>
                </v:shape>
                <o:OLEObject Type="Embed" ProgID="FXE300.Equation" ShapeID="_x0000_i1086" DrawAspect="Content" ObjectID="_1460095956" r:id="rId135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320A1890">
                <v:shape id="_x0000_i1087" type="#_x0000_t75" style="width:6.15pt;height:9.25pt" o:ole="">
                  <v:imagedata r:id="rId136" o:title=""/>
                </v:shape>
                <o:OLEObject Type="Embed" ProgID="FXE300.Equation" ShapeID="_x0000_i1087" DrawAspect="Content" ObjectID="_1460095957" r:id="rId137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485D1538">
                <v:shape id="_x0000_i1088" type="#_x0000_t75" style="width:6.15pt;height:9.25pt" o:ole="">
                  <v:imagedata r:id="rId138" o:title=""/>
                </v:shape>
                <o:OLEObject Type="Embed" ProgID="FXE300.Equation" ShapeID="_x0000_i1088" DrawAspect="Content" ObjectID="_1460095958" r:id="rId139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Re-write the numbers</w:t>
            </w:r>
            <w:r w:rsidRPr="001219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B41939" w:rsidRPr="00B4193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98" w:dyaOrig="238" w14:anchorId="02A1E988">
                <v:shape id="_x0000_i1089" type="#_x0000_t75" style="width:120.35pt;height:12.35pt" o:ole="">
                  <v:imagedata r:id="rId140" o:title=""/>
                </v:shape>
                <o:OLEObject Type="Embed" ProgID="FXE300.Equation" ShapeID="_x0000_i1089" DrawAspect="Content" ObjectID="_1460095959" r:id="rId141"/>
              </w:object>
            </w:r>
            <w:r w:rsidR="00B41939">
              <w:rPr>
                <w:rFonts w:ascii="Times New Roman" w:hAnsi="Times New Roman"/>
                <w:sz w:val="24"/>
                <w:szCs w:val="24"/>
              </w:rPr>
              <w:t>in as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cending order.</w: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121988" w:rsidRDefault="00C305F2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97E0050">
                <v:rect id="_x0000_s1030" style="position:absolute;margin-left:292.95pt;margin-top:8.2pt;width:37.5pt;height:39pt;z-index:251678208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01DED615">
                <v:rect id="_x0000_s1031" style="position:absolute;margin-left:234.45pt;margin-top:8.2pt;width:37.5pt;height:39pt;z-index:251679232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CC78F03">
                <v:rect id="_x0000_s1032" style="position:absolute;margin-left:115.95pt;margin-top:8.2pt;width:37.5pt;height:39pt;z-index:251680256" strokeweight="1pt"/>
              </w:pict>
            </w:r>
            <w:r>
              <w:rPr>
                <w:rFonts w:ascii="Times New Roman" w:hAnsi="Times New Roman"/>
                <w:noProof/>
                <w:lang w:eastAsia="en-AU"/>
              </w:rPr>
              <w:pict w14:anchorId="6EC64673">
                <v:rect id="_x0000_s1033" style="position:absolute;margin-left:58.95pt;margin-top:8.2pt;width:37.5pt;height:39pt;z-index:251681280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7898AE2">
                <v:rect id="_x0000_s1034" style="position:absolute;margin-left:174.45pt;margin-top:8.2pt;width:37.5pt;height:39pt;z-index:251682304" strokeweight="1pt"/>
              </w:pic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Pr="00121988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3D614B" w:rsidP="003D614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correct?</w:t>
            </w:r>
          </w:p>
          <w:p w:rsidR="003D614B" w:rsidRDefault="003D614B" w:rsidP="003D614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4BA950CD" wp14:editId="398D99D8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17087</wp:posOffset>
                      </wp:positionV>
                      <wp:extent cx="2929890" cy="388620"/>
                      <wp:effectExtent l="0" t="0" r="22860" b="11430"/>
                      <wp:wrapNone/>
                      <wp:docPr id="297" name="Group 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29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B2D9BE" id="Group 297" o:spid="_x0000_s1026" style="position:absolute;margin-left:25.3pt;margin-top:1.35pt;width:230.7pt;height:30.6pt;z-index:251649536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8ecIA&#10;AADcAAAADwAAAGRycy9kb3ducmV2LnhtbERPz2vCMBS+D/wfwhN2m+kciuuaigoT2c26eX4kz6as&#10;eSlNZrv99ctB8Pjx/S7Wo2vFlfrQeFbwPMtAEGtvGq4VfJ7en1YgQkQ22HomBb8UYF1OHgrMjR/4&#10;SNcq1iKFcMhRgY2xy6UM2pLDMPMdceIuvncYE+xraXocUrhr5TzLltJhw6nBYkc7S/q7+nEKPrRd&#10;rP7G/dkMy8vL5rg9f2m/V+pxOm7eQEQa4118cx+MgvlrWpvOpCMg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Xx5wgAAANw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Z4sQA&#10;AADcAAAADwAAAGRycy9kb3ducmV2LnhtbESPQWsCMRSE74L/ITyhN81qUXRrFBUq4k3ben4kz83i&#10;5mXZpO62v94UCh6HmfmGWa47V4k7NaH0rGA8ykAQa29KLhR8frwP5yBCRDZYeSYFPxRgver3lpgb&#10;3/KJ7udYiAThkKMCG2OdSxm0JYdh5Gvi5F194zAm2RTSNNgmuKvkJMtm0mHJacFiTTtL+nb+dgqO&#10;2k7nv93+YtrZ9XVz2l6+tN8r9TLoNm8gInXxGf5vH4yCyWIBf2fS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12eLEAAAA3AAAAA8AAAAAAAAAAAAAAAAAmAIAAGRycy9k&#10;b3ducmV2LnhtbFBLBQYAAAAABAAEAPUAAACJ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TqZcIA&#10;AADcAAAADwAAAGRycy9kb3ducmV2LnhtbERPyWrDMBC9F/oPYgq9NXJjEoIbxbiFhpJbluY8SBPL&#10;1BoZS7HdfH10KPT4ePu6nFwrBupD41nB6ywDQay9abhWcDp+vqxAhIhssPVMCn4pQLl5fFhjYfzI&#10;exoOsRYphEOBCmyMXSFl0JYchpnviBN38b3DmGBfS9PjmMJdK+dZtpQOG04NFjv6sKR/DlenYKft&#10;YnWbtmczLi95tX8/f2u/Ver5aareQESa4r/4z/1lFORZmp/OpCM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5Opl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P/sMA&#10;AADcAAAADwAAAGRycy9kb3ducmV2LnhtbESPQWsCMRSE70L/Q3hCb5q1oshqFFtQpDdt9fxInpvF&#10;zcuyie7WX98IgsdhZr5hFqvOVeJGTSg9KxgNMxDE2puSCwW/P5vBDESIyAYrz6TgjwKslm+9BebG&#10;t7yn2yEWIkE45KjAxljnUgZtyWEY+po4eWffOIxJNoU0DbYJ7ir5kWVT6bDktGCxpi9L+nK4OgXf&#10;2k5m9257Mu30PF7vP09H7bdKvfe79RxEpC6+ws/2zigYZyN4nE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hP/sMAAADc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06" w:dyaOrig="194" w14:anchorId="2A502EE6">
                <v:shape id="_x0000_i1090" type="#_x0000_t75" style="width:45.25pt;height:9.25pt" o:ole="">
                  <v:imagedata r:id="rId142" o:title=""/>
                </v:shape>
                <o:OLEObject Type="Embed" ProgID="FXE300.Equation" ShapeID="_x0000_i1090" DrawAspect="Content" ObjectID="_1460095960" r:id="rId14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26" w:dyaOrig="194" w14:anchorId="6124073E">
                <v:shape id="_x0000_i1091" type="#_x0000_t75" style="width:51.45pt;height:9.25pt" o:ole="">
                  <v:imagedata r:id="rId144" o:title=""/>
                </v:shape>
                <o:OLEObject Type="Embed" ProgID="FXE300.Equation" ShapeID="_x0000_i1091" DrawAspect="Content" ObjectID="_1460095961" r:id="rId145"/>
              </w:object>
            </w:r>
          </w:p>
          <w:p w:rsidR="003D614B" w:rsidRPr="00121988" w:rsidRDefault="003D614B" w:rsidP="003D614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4193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4" w14:anchorId="3E36BF9F">
                <v:shape id="_x0000_i1092" type="#_x0000_t75" style="width:39.1pt;height:9.25pt" o:ole="">
                  <v:imagedata r:id="rId146" o:title=""/>
                </v:shape>
                <o:OLEObject Type="Embed" ProgID="FXE300.Equation" ShapeID="_x0000_i1092" DrawAspect="Content" ObjectID="_1460095962" r:id="rId1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B4193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2" w:dyaOrig="194" w14:anchorId="55621864">
                <v:shape id="_x0000_i1093" type="#_x0000_t75" style="width:47.3pt;height:9.25pt" o:ole="">
                  <v:imagedata r:id="rId148" o:title=""/>
                </v:shape>
                <o:OLEObject Type="Embed" ProgID="FXE300.Equation" ShapeID="_x0000_i1093" DrawAspect="Content" ObjectID="_1460095963" r:id="rId149"/>
              </w:object>
            </w: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Write the next two numbers in the number pattern.</w:t>
            </w:r>
          </w:p>
          <w:p w:rsidR="00B811C0" w:rsidRPr="00B811C0" w:rsidRDefault="00B811C0" w:rsidP="003D614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D614B" w:rsidRPr="00121988" w:rsidRDefault="00B811C0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55DB8D49" wp14:editId="62C81F61">
                      <wp:simplePos x="0" y="0"/>
                      <wp:positionH relativeFrom="column">
                        <wp:posOffset>3188970</wp:posOffset>
                      </wp:positionH>
                      <wp:positionV relativeFrom="paragraph">
                        <wp:posOffset>13970</wp:posOffset>
                      </wp:positionV>
                      <wp:extent cx="563880" cy="373380"/>
                      <wp:effectExtent l="0" t="0" r="26670" b="2667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93B8" id="Rectangle 16" o:spid="_x0000_s1026" style="position:absolute;margin-left:251.1pt;margin-top:1.1pt;width:44.4pt;height:29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5932E17F" wp14:editId="1001AD5D">
                      <wp:simplePos x="0" y="0"/>
                      <wp:positionH relativeFrom="column">
                        <wp:posOffset>2442210</wp:posOffset>
                      </wp:positionH>
                      <wp:positionV relativeFrom="paragraph">
                        <wp:posOffset>18415</wp:posOffset>
                      </wp:positionV>
                      <wp:extent cx="563880" cy="373380"/>
                      <wp:effectExtent l="0" t="0" r="26670" b="266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A85D5" id="Rectangle 1" o:spid="_x0000_s1026" style="position:absolute;margin-left:192.3pt;margin-top:1.45pt;width:44.4pt;height:29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3D614B" w:rsidRPr="00B811C0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B811C0" w:rsidRPr="00B811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50" w:dyaOrig="234" w14:anchorId="0853D75A">
                <v:shape id="_x0000_i1094" type="#_x0000_t75" style="width:200.55pt;height:17.5pt" o:ole="">
                  <v:imagedata r:id="rId150" o:title=""/>
                </v:shape>
                <o:OLEObject Type="Embed" ProgID="FXE300.Equation" ShapeID="_x0000_i1094" DrawAspect="Content" ObjectID="_1460095964" r:id="rId151"/>
              </w:object>
            </w:r>
            <w:r w:rsidRPr="00B811C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121988" w:rsidRDefault="003D614B" w:rsidP="003D614B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1C7235" w:rsidRDefault="001C7235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C723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2" w:dyaOrig="194" w14:anchorId="1DF0109B">
                <v:shape id="_x0000_i1095" type="#_x0000_t75" style="width:70.95pt;height:10.3pt" o:ole="">
                  <v:imagedata r:id="rId152" o:title=""/>
                </v:shape>
                <o:OLEObject Type="Embed" ProgID="FXE300.Equation" ShapeID="_x0000_i1095" DrawAspect="Content" ObjectID="_1460095965" r:id="rId153"/>
              </w:object>
            </w:r>
            <w:r w:rsidR="003D614B" w:rsidRPr="001C723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D614B" w:rsidRPr="006F279A" w:rsidRDefault="00B668C7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02DFE880" wp14:editId="62E724F4">
                      <wp:simplePos x="0" y="0"/>
                      <wp:positionH relativeFrom="column">
                        <wp:posOffset>196894</wp:posOffset>
                      </wp:positionH>
                      <wp:positionV relativeFrom="paragraph">
                        <wp:posOffset>121285</wp:posOffset>
                      </wp:positionV>
                      <wp:extent cx="4362450" cy="114300"/>
                      <wp:effectExtent l="0" t="0" r="19050" b="19050"/>
                      <wp:wrapNone/>
                      <wp:docPr id="292" name="Group 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CC1C7" id="Group 292" o:spid="_x0000_s1026" style="position:absolute;margin-left:15.5pt;margin-top:9.55pt;width:343.5pt;height:9pt;z-index:2516515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3uC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eD6B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d7gjEAAAA3A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2fMUA&#10;AADcAAAADwAAAGRycy9kb3ducmV2LnhtbESPQWsCMRSE74L/ITyhN83WtmK3RrGFivTm2np+JM/N&#10;0s3Lskndrb/eCILHYWa+YRar3tXiRG2oPCt4nGQgiLU3FZcKvvef4zmIEJEN1p5JwT8FWC2HgwXm&#10;xne8o1MRS5EgHHJUYGNscimDtuQwTHxDnLyjbx3GJNtSmha7BHe1nGbZTDqsOC1YbOjDkv4t/pyC&#10;L21f5ud+czDd7Pi03r0ffrTfKPUw6tdvICL18R6+tbdGwfT1Ga5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HZ8xQAAANwAAAAPAAAAAAAAAAAAAAAAAJgCAABkcnMv&#10;ZG93bnJldi54bWxQSwUGAAAAAAQABAD1AAAAig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jT58QA&#10;AADcAAAADwAAAGRycy9kb3ducmV2LnhtbESPT2sCMRTE7wW/Q3iCt5pVUXRrFC0opTf/nh/Jc7N0&#10;87JsUnftp28KBY/DzPyGWa47V4k7NaH0rGA0zEAQa29KLhScT7vXOYgQkQ1WnknBgwKsV72XJebG&#10;t3yg+zEWIkE45KjAxljnUgZtyWEY+po4eTffOIxJNoU0DbYJ7io5zrKZdFhyWrBY07sl/XX8dgo+&#10;tZ3Of7r91bSz22Rz2F4v2u+VGvS7zRuISF18hv/bH0bBeDGFvzPp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40+fEAAAA3A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pNkMQA&#10;AADcAAAADwAAAGRycy9kb3ducmV2LnhtbESPT2sCMRTE74V+h/AK3mq2She7NYoKSvHm3/MjeW6W&#10;bl6WTXS3/fSmUPA4zMxvmOm8d7W4URsqzwrehhkIYu1NxaWC42H9OgERIrLB2jMp+KEA89nz0xQL&#10;4zve0W0fS5EgHApUYGNsCimDtuQwDH1DnLyLbx3GJNtSmha7BHe1HGVZLh1WnBYsNrSypL/3V6dg&#10;q+375LffnE2XX8aL3fJ80n6j1OClX3yCiNTHR/i//WUUjD5y+DuTj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TZD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</w: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1DB9D9A9">
                <v:shape id="_x0000_i1096" type="#_x0000_t75" style="width:18.5pt;height:9.25pt" o:ole="">
                  <v:imagedata r:id="rId154" o:title=""/>
                </v:shape>
                <o:OLEObject Type="Embed" ProgID="FXE300.Equation" ShapeID="_x0000_i1096" DrawAspect="Content" ObjectID="_1460095966" r:id="rId155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B41939" w:rsidRPr="00B419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7DDFE994">
                <v:shape id="_x0000_i1097" type="#_x0000_t75" style="width:13.35pt;height:9.25pt" o:ole="">
                  <v:imagedata r:id="rId12" o:title=""/>
                </v:shape>
                <o:OLEObject Type="Embed" ProgID="FXE300.Equation" ShapeID="_x0000_i1097" DrawAspect="Content" ObjectID="_1460095967" r:id="rId156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1210D405">
                <v:shape id="_x0000_i1098" type="#_x0000_t75" style="width:6.15pt;height:9.25pt" o:ole="">
                  <v:imagedata r:id="rId157" o:title=""/>
                </v:shape>
                <o:OLEObject Type="Embed" ProgID="FXE300.Equation" ShapeID="_x0000_i1098" DrawAspect="Content" ObjectID="_1460095968" r:id="rId158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B811C0" w:rsidRPr="00B811C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2AA28408">
                <v:shape id="_x0000_i1099" type="#_x0000_t75" style="width:12.35pt;height:9.25pt" o:ole="">
                  <v:imagedata r:id="rId159" o:title=""/>
                </v:shape>
                <o:OLEObject Type="Embed" ProgID="FXE300.Equation" ShapeID="_x0000_i1099" DrawAspect="Content" ObjectID="_1460095969" r:id="rId160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4E5839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BE45AF7" wp14:editId="22826AEF">
                      <wp:simplePos x="0" y="0"/>
                      <wp:positionH relativeFrom="column">
                        <wp:posOffset>3670935</wp:posOffset>
                      </wp:positionH>
                      <wp:positionV relativeFrom="paragraph">
                        <wp:posOffset>133350</wp:posOffset>
                      </wp:positionV>
                      <wp:extent cx="754380" cy="373380"/>
                      <wp:effectExtent l="0" t="0" r="26670" b="2667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B2BDD" id="Rectangle 302" o:spid="_x0000_s1026" style="position:absolute;margin-left:289.05pt;margin-top:10.5pt;width:59.4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MJ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ZP&#10;Kd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" filled="f" strokecolor="black [3213]" strokeweight="1.5pt"/>
                  </w:pict>
                </mc:Fallback>
              </mc:AlternateContent>
            </w:r>
            <w:r w:rsidR="00B668C7"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58" w:dyaOrig="190" w14:anchorId="2CE90C9C">
                <v:shape id="_x0000_i1100" type="#_x0000_t75" style="width:63.75pt;height:11.3pt" o:ole="">
                  <v:imagedata r:id="rId161" o:title=""/>
                </v:shape>
                <o:OLEObject Type="Embed" ProgID="FXE300.Equation" ShapeID="_x0000_i1100" DrawAspect="Content" ObjectID="_1460095970" r:id="rId162"/>
              </w:objec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374E64C" wp14:editId="16B3EDD8">
                      <wp:simplePos x="0" y="0"/>
                      <wp:positionH relativeFrom="column">
                        <wp:posOffset>3668395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03" name="Rectangl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B9AE0" id="Rectangle 303" o:spid="_x0000_s1026" style="position:absolute;margin-left:288.85pt;margin-top:8.25pt;width:59.4pt;height:29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eZ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bP&#10;KN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B668C7"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62" w:dyaOrig="194" w14:anchorId="004D04F5">
                <v:shape id="_x0000_i1101" type="#_x0000_t75" style="width:63.75pt;height:10.3pt" o:ole="">
                  <v:imagedata r:id="rId163" o:title=""/>
                </v:shape>
                <o:OLEObject Type="Embed" ProgID="FXE300.Equation" ShapeID="_x0000_i1101" DrawAspect="Content" ObjectID="_1460095971" r:id="rId164"/>
              </w:object>
            </w:r>
            <w:bookmarkStart w:id="0" w:name="_GoBack"/>
            <w:bookmarkEnd w:id="0"/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B668C7" w:rsidP="003D614B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2" w:dyaOrig="194" w14:anchorId="0FB83118">
                <v:shape id="_x0000_i1102" type="#_x0000_t75" style="width:70.95pt;height:10.3pt" o:ole="">
                  <v:imagedata r:id="rId165" o:title=""/>
                </v:shape>
                <o:OLEObject Type="Embed" ProgID="FXE300.Equation" ShapeID="_x0000_i1102" DrawAspect="Content" ObjectID="_1460095972" r:id="rId166"/>
              </w:object>
            </w:r>
          </w:p>
          <w:p w:rsidR="003D614B" w:rsidRPr="00862DEE" w:rsidRDefault="00B668C7" w:rsidP="00B668C7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71B3245C" wp14:editId="0086CC65">
                      <wp:simplePos x="0" y="0"/>
                      <wp:positionH relativeFrom="column">
                        <wp:posOffset>289324</wp:posOffset>
                      </wp:positionH>
                      <wp:positionV relativeFrom="paragraph">
                        <wp:posOffset>132222</wp:posOffset>
                      </wp:positionV>
                      <wp:extent cx="4362450" cy="114300"/>
                      <wp:effectExtent l="0" t="0" r="19050" b="19050"/>
                      <wp:wrapNone/>
                      <wp:docPr id="304" name="Group 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0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54CE51" id="Group 304" o:spid="_x0000_s1026" style="position:absolute;margin-left:22.8pt;margin-top:10.4pt;width:343.5pt;height:9pt;z-index:2516577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NJ/cMA&#10;AADc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sxn8nk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NJ/cMAAADc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XisMA&#10;AADcAAAADwAAAGRycy9kb3ducmV2LnhtbESPT2sCMRTE7wW/Q3gFbzXbShdZjaKFSvHm3/MjeW4W&#10;Ny/LJnXXfnpTEDwOM/MbZrboXS2u1IbKs4L3UQaCWHtTcangsP9+m4AIEdlg7ZkU3CjAYj54mWFh&#10;fMdbuu5iKRKEQ4EKbIxNIWXQlhyGkW+Ik3f2rcOYZFtK02KX4K6WH1mWS4cVpwWLDX1Z0pfdr1Ow&#10;0fZz8tevT6bLz+PldnU6ar9WavjaL6cgIvXxGX60f4yCcZbD/5l0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HXisMAAADc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LmY8IA&#10;AADcAAAADwAAAGRycy9kb3ducmV2LnhtbERPyWrDMBC9F/oPYgq9NXJjEoIbxbiFhpJbluY8SBPL&#10;1BoZS7HdfH10KPT4ePu6nFwrBupD41nB6ywDQay9abhWcDp+vqxAhIhssPVMCn4pQLl5fFhjYfzI&#10;exoOsRYphEOBCmyMXSFl0JYchpnviBN38b3DmGBfS9PjmMJdK+dZtpQOG04NFjv6sKR/DlenYKft&#10;YnWbtmczLi95tX8/f2u/Ver5aareQESa4r/4z/1lFORZWpvOpCM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uZj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5D+MQA&#10;AADcAAAADwAAAGRycy9kb3ducmV2LnhtbESPQWsCMRSE7wX/Q3hCbzWrUrHbzYoWKqU3rXp+JM/N&#10;4uZl2aTutr++EYQeh5n5hilWg2vElbpQe1YwnWQgiLU3NVcKDl/vT0sQISIbbDyTgh8KsCpHDwXm&#10;xve8o+s+ViJBOOSowMbY5lIGbclhmPiWOHln3zmMSXaVNB32Ce4aOcuyhXRYc1qw2NKbJX3ZfzsF&#10;n9o+L3+H7cn0i/N8vducjtpvlXocD+tXEJGG+B++tz+Mgnn2Arcz6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eQ/j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</w: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28400CFC">
                <v:shape id="_x0000_i1103" type="#_x0000_t75" style="width:18.5pt;height:9.25pt" o:ole="">
                  <v:imagedata r:id="rId167" o:title=""/>
                </v:shape>
                <o:OLEObject Type="Embed" ProgID="FXE300.Equation" ShapeID="_x0000_i1103" DrawAspect="Content" ObjectID="_1460095973" r:id="rId168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3C3ED9EB">
                <v:shape id="_x0000_i1104" type="#_x0000_t75" style="width:18.5pt;height:9.25pt" o:ole="">
                  <v:imagedata r:id="rId169" o:title=""/>
                </v:shape>
                <o:OLEObject Type="Embed" ProgID="FXE300.Equation" ShapeID="_x0000_i1104" DrawAspect="Content" ObjectID="_1460095974" r:id="rId170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523AD2F4">
                <v:shape id="_x0000_i1105" type="#_x0000_t75" style="width:13.35pt;height:9.25pt" o:ole="">
                  <v:imagedata r:id="rId12" o:title=""/>
                </v:shape>
                <o:OLEObject Type="Embed" ProgID="FXE300.Equation" ShapeID="_x0000_i1105" DrawAspect="Content" ObjectID="_1460095975" r:id="rId171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35BBB887">
                <v:shape id="_x0000_i1106" type="#_x0000_t75" style="width:12.35pt;height:9.25pt" o:ole="">
                  <v:imagedata r:id="rId172" o:title=""/>
                </v:shape>
                <o:OLEObject Type="Embed" ProgID="FXE300.Equation" ShapeID="_x0000_i1106" DrawAspect="Content" ObjectID="_1460095976" r:id="rId173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B668C7" w:rsidP="003D614B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B668C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82" w:dyaOrig="340" w14:anchorId="1DA5DAB2">
                <v:shape id="_x0000_i1107" type="#_x0000_t75" style="width:48.35pt;height:18.5pt" o:ole="">
                  <v:imagedata r:id="rId174" o:title=""/>
                </v:shape>
                <o:OLEObject Type="Embed" ProgID="FXE300.Equation" ShapeID="_x0000_i1107" DrawAspect="Content" ObjectID="_1460095977" r:id="rId175"/>
              </w:object>
            </w:r>
          </w:p>
          <w:p w:rsidR="003D614B" w:rsidRPr="006F279A" w:rsidRDefault="00B668C7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36C04678" wp14:editId="095C416A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137795</wp:posOffset>
                      </wp:positionV>
                      <wp:extent cx="4362450" cy="114300"/>
                      <wp:effectExtent l="0" t="0" r="19050" b="19050"/>
                      <wp:wrapNone/>
                      <wp:docPr id="310" name="Group 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C86B19" id="Group 310" o:spid="_x0000_s1026" style="position:absolute;margin-left:8.45pt;margin-top:10.85pt;width:343.5pt;height:9pt;z-index:2516587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HZI8QA&#10;AADcAAAADwAAAGRycy9kb3ducmV2LnhtbESPQWvCQBSE7wX/w/IK3uomlYpEN6IFpfSmrZ4fuy/Z&#10;0OzbkF1N7K/vFgo9DjPzDbPejK4VN+pD41lBPstAEGtvGq4VfH7sn5YgQkQ22HomBXcKsCknD2ss&#10;jB/4SLdTrEWCcChQgY2xK6QM2pLDMPMdcfIq3zuMSfa1ND0OCe5a+ZxlC+mw4bRgsaNXS/rrdHUK&#10;3rV9WX6Ph4sZFtV8e9xdztoflJo+jtsViEhj/A//td+Mgnmew++ZdARk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x2SPEAAAA3A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NHVM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0/EE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jR1TEAAAA3A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/iz8MA&#10;AADcAAAADwAAAGRycy9kb3ducmV2LnhtbESPQWsCMRSE74L/IbyCN83aRZGtUbRQKd60redH8tws&#10;3bwsm9Rd++uNIHgcZuYbZrnuXS0u1IbKs4LpJANBrL2puFTw/fUxXoAIEdlg7ZkUXCnAejUcLLEw&#10;vuMDXY6xFAnCoUAFNsamkDJoSw7DxDfEyTv71mFMsi2labFLcFfL1yybS4cVpwWLDb1b0r/HP6dg&#10;r+1s8d/vTqabn/PNYXv60X6n1Oil37yBiNTHZ/jR/jQK8mkO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/iz8MAAADc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Z6u8QA&#10;AADcAAAADwAAAGRycy9kb3ducmV2LnhtbESPW2sCMRSE3wv9D+EU+lazXpGtUaygSN+81OdDctws&#10;3Zwsm+hu/fWmIPg4zMw3zGzRuUpcqQmlZwX9XgaCWHtTcqHgeFh/TEGEiGyw8kwK/ijAYv76MsPc&#10;+JZ3dN3HQiQIhxwV2BjrXMqgLTkMPV8TJ+/sG4cxyaaQpsE2wV0lB1k2kQ5LTgsWa1pZ0r/7i1Pw&#10;re14eus2J9NOzsPl7uv0o/1Gqfe3bvkJIlIXn+FHe2sUDPsj+D+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Gerv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="003D614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7EC391E9">
                <v:shape id="_x0000_i1108" type="#_x0000_t75" style="width:19.55pt;height:9.25pt" o:ole="">
                  <v:imagedata r:id="rId176" o:title=""/>
                </v:shape>
                <o:OLEObject Type="Embed" ProgID="FXE300.Equation" ShapeID="_x0000_i1108" DrawAspect="Content" ObjectID="_1460095978" r:id="rId177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2FC1A124">
                <v:shape id="_x0000_i1109" type="#_x0000_t75" style="width:18.5pt;height:9.25pt" o:ole="">
                  <v:imagedata r:id="rId178" o:title=""/>
                </v:shape>
                <o:OLEObject Type="Embed" ProgID="FXE300.Equation" ShapeID="_x0000_i1109" DrawAspect="Content" ObjectID="_1460095979" r:id="rId179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324FA18B">
                <v:shape id="_x0000_i1110" type="#_x0000_t75" style="width:18.5pt;height:9.25pt" o:ole="">
                  <v:imagedata r:id="rId178" o:title=""/>
                </v:shape>
                <o:OLEObject Type="Embed" ProgID="FXE300.Equation" ShapeID="_x0000_i1110" DrawAspect="Content" ObjectID="_1460095980" r:id="rId180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33F52591">
                <v:shape id="_x0000_i1111" type="#_x0000_t75" style="width:12.35pt;height:9.25pt" o:ole="">
                  <v:imagedata r:id="rId181" o:title=""/>
                </v:shape>
                <o:OLEObject Type="Embed" ProgID="FXE300.Equation" ShapeID="_x0000_i1111" DrawAspect="Content" ObjectID="_1460095981" r:id="rId182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25614E73" wp14:editId="210B4FF8">
                      <wp:simplePos x="0" y="0"/>
                      <wp:positionH relativeFrom="column">
                        <wp:posOffset>4635327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315" name="Rectangl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78E9E2" id="Rectangle 315" o:spid="_x0000_s1026" style="position:absolute;margin-left:365pt;margin-top:9pt;width:59.4pt;height:29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s3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  <w:r w:rsidR="00B668C7" w:rsidRPr="00B668C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45" w:dyaOrig="238" w14:anchorId="66B0C1A4">
                <v:shape id="_x0000_i1112" type="#_x0000_t75" style="width:85.35pt;height:13.35pt" o:ole="">
                  <v:imagedata r:id="rId183" o:title=""/>
                </v:shape>
                <o:OLEObject Type="Embed" ProgID="FXE300.Equation" ShapeID="_x0000_i1112" DrawAspect="Content" ObjectID="_1460095982" r:id="rId184"/>
              </w:objec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1B42ADE" wp14:editId="37DD4D88">
                      <wp:simplePos x="0" y="0"/>
                      <wp:positionH relativeFrom="column">
                        <wp:posOffset>4639945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20" name="Rectangl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7396A" id="Rectangle 320" o:spid="_x0000_s1026" style="position:absolute;margin-left:365.35pt;margin-top:8.25pt;width:59.4pt;height:2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B668C7" w:rsidRPr="00B668C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22" w:dyaOrig="238" w14:anchorId="4A07ADCB">
                <v:shape id="_x0000_i1113" type="#_x0000_t75" style="width:78.15pt;height:13.35pt" o:ole="">
                  <v:imagedata r:id="rId185" o:title=""/>
                </v:shape>
                <o:OLEObject Type="Embed" ProgID="FXE300.Equation" ShapeID="_x0000_i1113" DrawAspect="Content" ObjectID="_1460095983" r:id="rId186"/>
              </w:objec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4A26F6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17D82BF" wp14:editId="470D8765">
                      <wp:simplePos x="0" y="0"/>
                      <wp:positionH relativeFrom="column">
                        <wp:posOffset>4642427</wp:posOffset>
                      </wp:positionH>
                      <wp:positionV relativeFrom="paragraph">
                        <wp:posOffset>62865</wp:posOffset>
                      </wp:positionV>
                      <wp:extent cx="754380" cy="373380"/>
                      <wp:effectExtent l="0" t="0" r="26670" b="26670"/>
                      <wp:wrapNone/>
                      <wp:docPr id="319" name="Rectangl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C38CA3" id="Rectangle 319" o:spid="_x0000_s1026" style="position:absolute;margin-left:365.55pt;margin-top:4.95pt;width:59.4pt;height:2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xA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4A26F6" w:rsidRP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70" w:dyaOrig="194" w14:anchorId="3FF42DCD">
                <v:shape id="_x0000_i1114" type="#_x0000_t75" style="width:69.95pt;height:10.3pt" o:ole="">
                  <v:imagedata r:id="rId187" o:title=""/>
                </v:shape>
                <o:OLEObject Type="Embed" ProgID="FXE300.Equation" ShapeID="_x0000_i1114" DrawAspect="Content" ObjectID="_1460095984" r:id="rId188"/>
              </w:objec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B668C7" w:rsidP="003D614B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B668C7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08" w:dyaOrig="498" w14:anchorId="6D0FF566">
                <v:shape id="_x0000_i1115" type="#_x0000_t75" style="width:39.1pt;height:26.75pt" o:ole="">
                  <v:imagedata r:id="rId189" o:title=""/>
                </v:shape>
                <o:OLEObject Type="Embed" ProgID="FXE300.Equation" ShapeID="_x0000_i1115" DrawAspect="Content" ObjectID="_1460095985" r:id="rId190"/>
              </w:object>
            </w:r>
          </w:p>
          <w:p w:rsidR="003D614B" w:rsidRPr="00862DEE" w:rsidRDefault="00B668C7" w:rsidP="003D614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406D6BC6" wp14:editId="40CC6080">
                      <wp:simplePos x="0" y="0"/>
                      <wp:positionH relativeFrom="column">
                        <wp:posOffset>186042</wp:posOffset>
                      </wp:positionH>
                      <wp:positionV relativeFrom="paragraph">
                        <wp:posOffset>134842</wp:posOffset>
                      </wp:positionV>
                      <wp:extent cx="4362450" cy="114300"/>
                      <wp:effectExtent l="0" t="0" r="19050" b="19050"/>
                      <wp:wrapNone/>
                      <wp:docPr id="321" name="Group 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8A83C" id="Group 321" o:spid="_x0000_s1026" style="position:absolute;margin-left:14.65pt;margin-top:10.6pt;width:343.5pt;height:9pt;z-index:2516659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+N6cMA&#10;AADcAAAADwAAAGRycy9kb3ducmV2LnhtbESPQWsCMRSE70L/Q3gFb5rtiiKrUWxBkd601fMjeW6W&#10;bl6WTXRXf30jFHocZuYbZrnuXS1u1IbKs4K3cQaCWHtTcang+2s7moMIEdlg7ZkU3CnAevUyWGJh&#10;fMcHuh1jKRKEQ4EKbIxNIWXQlhyGsW+Ik3fxrcOYZFtK02KX4K6WeZbNpMOK04LFhj4s6Z/j1Sn4&#10;1HY6f/S7s+lml8nm8H4+ab9TavjabxYgIvXxP/zX3hsFkzyH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+N6cMAAADc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Mocs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+SyH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MocsMAAADc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qwBsQA&#10;AADcAAAADwAAAGRycy9kb3ducmV2LnhtbESPT2sCMRTE74LfITyhN83Wf8jWKCpUijdt6/mRPDdL&#10;Ny/LJnW3/fRGEDwOM/MbZrnuXCWu1ITSs4LXUQaCWHtTcqHg6/N9uAARIrLByjMp+KMA61W/t8Tc&#10;+JaPdD3FQiQIhxwV2BjrXMqgLTkMI18TJ+/iG4cxyaaQpsE2wV0lx1k2lw5LTgsWa9pZ0j+nX6fg&#10;oO1s8d/tz6adXyab4/b8rf1eqZdBt3kDEamLz/Cj/WEUTMZTuJ9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qsAbEAAAA3A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VncMA&#10;AADcAAAADwAAAGRycy9kb3ducmV2LnhtbESPT2sCMRTE74LfIbyCN81WUWRrFBWU0pt/z4/kuVm6&#10;eVk20d320zcFweMwM79hFqvOVeJBTSg9K3gfZSCItTclFwrOp91wDiJEZIOVZ1LwQwFWy35vgbnx&#10;LR/ocYyFSBAOOSqwMda5lEFbchhGviZO3s03DmOSTSFNg22Cu0qOs2wmHZacFizWtLWkv493p+BL&#10;2+n8t9tfTTu7TdaHzfWi/V6pwVu3/gARqYuv8LP9aRRMxlP4P5OO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YVncMAAADc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02" w:dyaOrig="194" w14:anchorId="184628D7">
                <v:shape id="_x0000_i1116" type="#_x0000_t75" style="width:25.7pt;height:9.25pt" o:ole="">
                  <v:imagedata r:id="rId191" o:title=""/>
                </v:shape>
                <o:OLEObject Type="Embed" ProgID="FXE300.Equation" ShapeID="_x0000_i1116" DrawAspect="Content" ObjectID="_1460095986" r:id="rId192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56999167">
                <v:shape id="_x0000_i1117" type="#_x0000_t75" style="width:18.5pt;height:9.25pt" o:ole="">
                  <v:imagedata r:id="rId93" o:title=""/>
                </v:shape>
                <o:OLEObject Type="Embed" ProgID="FXE300.Equation" ShapeID="_x0000_i1117" DrawAspect="Content" ObjectID="_1460095987" r:id="rId193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4A26F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5C6BF954">
                <v:shape id="_x0000_i1118" type="#_x0000_t75" style="width:12.35pt;height:9.25pt" o:ole="">
                  <v:imagedata r:id="rId99" o:title=""/>
                </v:shape>
                <o:OLEObject Type="Embed" ProgID="FXE300.Equation" ShapeID="_x0000_i1118" DrawAspect="Content" ObjectID="_1460095988" r:id="rId194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4A26F6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3548EE59">
                <v:shape id="_x0000_i1119" type="#_x0000_t75" style="width:12.35pt;height:9.25pt" o:ole="">
                  <v:imagedata r:id="rId195" o:title=""/>
                </v:shape>
                <o:OLEObject Type="Embed" ProgID="FXE300.Equation" ShapeID="_x0000_i1119" DrawAspect="Content" ObjectID="_1460095989" r:id="rId196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3D614B" w:rsidP="003D614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C235652" wp14:editId="72B3934E">
                      <wp:simplePos x="0" y="0"/>
                      <wp:positionH relativeFrom="column">
                        <wp:posOffset>4779010</wp:posOffset>
                      </wp:positionH>
                      <wp:positionV relativeFrom="paragraph">
                        <wp:posOffset>100965</wp:posOffset>
                      </wp:positionV>
                      <wp:extent cx="754380" cy="373380"/>
                      <wp:effectExtent l="0" t="0" r="26670" b="26670"/>
                      <wp:wrapNone/>
                      <wp:docPr id="318" name="Rectangl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0B7E25" id="Rectangle 318" o:spid="_x0000_s1026" style="position:absolute;margin-left:376.3pt;margin-top:7.95pt;width:59.4pt;height:29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68C7" w:rsidRPr="00B668C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38" w:dyaOrig="194" w14:anchorId="784C70D0">
                <v:shape id="_x0000_i1120" type="#_x0000_t75" style="width:86.4pt;height:9.25pt" o:ole="">
                  <v:imagedata r:id="rId197" o:title=""/>
                </v:shape>
                <o:OLEObject Type="Embed" ProgID="FXE300.Equation" ShapeID="_x0000_i1120" DrawAspect="Content" ObjectID="_1460095990" r:id="rId198"/>
              </w:object>
            </w:r>
            <w:r w:rsidRPr="00B668C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B668C7" w:rsidRDefault="000D58B6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D30DF93" wp14:editId="16FDEE0F">
                      <wp:simplePos x="0" y="0"/>
                      <wp:positionH relativeFrom="column">
                        <wp:posOffset>4755533</wp:posOffset>
                      </wp:positionH>
                      <wp:positionV relativeFrom="paragraph">
                        <wp:posOffset>85667</wp:posOffset>
                      </wp:positionV>
                      <wp:extent cx="754380" cy="373380"/>
                      <wp:effectExtent l="0" t="0" r="26670" b="2667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1BF1A3" id="Rectangle 82" o:spid="_x0000_s1026" style="position:absolute;margin-left:374.45pt;margin-top:6.75pt;width:59.4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cwI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l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68C7" w:rsidRPr="00B668C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10" w:dyaOrig="296" w14:anchorId="6E26F990">
                <v:shape id="_x0000_i1121" type="#_x0000_t75" style="width:90.5pt;height:14.4pt" o:ole="">
                  <v:imagedata r:id="rId199" o:title=""/>
                </v:shape>
                <o:OLEObject Type="Embed" ProgID="FXE300.Equation" ShapeID="_x0000_i1121" DrawAspect="Content" ObjectID="_1460095991" r:id="rId200"/>
              </w:object>
            </w:r>
            <w:r w:rsidR="003D614B" w:rsidRPr="00B668C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D614B" w:rsidRPr="008E7F77" w:rsidRDefault="003D614B" w:rsidP="000D58B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0D58B6" w:rsidRDefault="000D58B6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0D58B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57" w:dyaOrig="340" w14:anchorId="6F51A3D3">
                <v:shape id="_x0000_i1122" type="#_x0000_t75" style="width:88.45pt;height:17.5pt" o:ole="">
                  <v:imagedata r:id="rId201" o:title=""/>
                </v:shape>
                <o:OLEObject Type="Embed" ProgID="FXE300.Equation" ShapeID="_x0000_i1122" DrawAspect="Content" ObjectID="_1460095992" r:id="rId202"/>
              </w:object>
            </w:r>
            <w:r w:rsidR="003D614B" w:rsidRPr="000D58B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D58B6" w:rsidRDefault="000D58B6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D614B" w:rsidRDefault="000D58B6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7F10E3EF" wp14:editId="46053359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50121</wp:posOffset>
                      </wp:positionV>
                      <wp:extent cx="4362450" cy="114300"/>
                      <wp:effectExtent l="0" t="0" r="19050" b="19050"/>
                      <wp:wrapNone/>
                      <wp:docPr id="331" name="Group 3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2B8FAA" id="Group 331" o:spid="_x0000_s1026" style="position:absolute;margin-left:16.25pt;margin-top:3.95pt;width:343.5pt;height:9pt;z-index:2516689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bNM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eT6D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YbNMMAAADc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+r8MA&#10;AADc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Z7D80w6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q+r8MAAADc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Mm28QA&#10;AADcAAAADwAAAGRycy9kb3ducmV2LnhtbESPQWsCMRSE74X+h/CE3mpWt11kNYoVFOlN23p+JM/N&#10;4uZl2UR3669vCoUeh5n5hlmsBteIG3Wh9qxgMs5AEGtvaq4UfH5sn2cgQkQ22HgmBd8UYLV8fFhg&#10;aXzPB7odYyUShEOJCmyMbSll0JYchrFviZN39p3DmGRXSdNhn+CukdMsK6TDmtOCxZY2lvTleHUK&#10;3rV9nd2H3cn0xTlfH95OX9rvlHoaDes5iEhD/A//tfdGQZ6/wO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zJtvEAAAA3A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DQMMA&#10;AADcAAAADwAAAGRycy9kb3ducmV2LnhtbESPQWsCMRSE74X+h/AKvdWsXRRZjaJCRbxpq+dH8tws&#10;bl6WTequ/fWNIHgcZuYbZrboXS2u1IbKs4LhIANBrL2puFTw8/31MQERIrLB2jMpuFGAxfz1ZYaF&#10;8R3v6XqIpUgQDgUqsDE2hZRBW3IYBr4hTt7Ztw5jkm0pTYtdgrtafmbZWDqsOC1YbGhtSV8Ov07B&#10;TtvR5K/fnEw3PufL/ep01H6j1Ptbv5yCiNTHZ/jR3hoFeT6C+5l0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+DQMMAAADc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</w:t>
            </w:r>
            <w:r w:rsidRPr="000D58B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2A06D987">
                <v:shape id="_x0000_i1123" type="#_x0000_t75" style="width:19.55pt;height:9.25pt" o:ole="">
                  <v:imagedata r:id="rId167" o:title=""/>
                </v:shape>
                <o:OLEObject Type="Embed" ProgID="FXE300.Equation" ShapeID="_x0000_i1123" DrawAspect="Content" ObjectID="_1460095993" r:id="rId203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0D58B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63D3DDE4">
                <v:shape id="_x0000_i1124" type="#_x0000_t75" style="width:18.5pt;height:9.25pt" o:ole="">
                  <v:imagedata r:id="rId204" o:title=""/>
                </v:shape>
                <o:OLEObject Type="Embed" ProgID="FXE300.Equation" ShapeID="_x0000_i1124" DrawAspect="Content" ObjectID="_1460095994" r:id="rId205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0D58B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51F46977">
                <v:shape id="_x0000_i1125" type="#_x0000_t75" style="width:19.55pt;height:9.25pt" o:ole="">
                  <v:imagedata r:id="rId206" o:title=""/>
                </v:shape>
                <o:OLEObject Type="Embed" ProgID="FXE300.Equation" ShapeID="_x0000_i1125" DrawAspect="Content" ObjectID="_1460095995" r:id="rId207"/>
              </w:objec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Pr="000D58B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287EDAD1">
                <v:shape id="_x0000_i1126" type="#_x0000_t75" style="width:12.35pt;height:9.25pt" o:ole="">
                  <v:imagedata r:id="rId172" o:title=""/>
                </v:shape>
                <o:OLEObject Type="Embed" ProgID="FXE300.Equation" ShapeID="_x0000_i1126" DrawAspect="Content" ObjectID="_1460095996" r:id="rId208"/>
              </w:object>
            </w:r>
            <w:r w:rsidR="003D614B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614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  <w:p w:rsidR="003D614B" w:rsidRPr="008E7F77" w:rsidRDefault="003D614B" w:rsidP="003D614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3D614B" w:rsidTr="00FA620B">
        <w:trPr>
          <w:cantSplit/>
          <w:trHeight w:val="737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Pr="000D58B6" w:rsidRDefault="003D614B" w:rsidP="003D614B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0191A0F" wp14:editId="7E09825E">
                      <wp:simplePos x="0" y="0"/>
                      <wp:positionH relativeFrom="column">
                        <wp:posOffset>4820285</wp:posOffset>
                      </wp:positionH>
                      <wp:positionV relativeFrom="paragraph">
                        <wp:posOffset>79012</wp:posOffset>
                      </wp:positionV>
                      <wp:extent cx="754380" cy="373380"/>
                      <wp:effectExtent l="0" t="0" r="26670" b="26670"/>
                      <wp:wrapNone/>
                      <wp:docPr id="317" name="Rectangl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D1217C" id="Rectangle 317" o:spid="_x0000_s1026" style="position:absolute;margin-left:379.55pt;margin-top:6.2pt;width:59.4pt;height:29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fLMmwIAAJE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0D58B6" w:rsidRPr="000D58B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08" w:dyaOrig="498" w14:anchorId="772A02E8">
                <v:shape id="_x0000_i1127" type="#_x0000_t75" style="width:50.4pt;height:24.7pt" o:ole="">
                  <v:imagedata r:id="rId209" o:title=""/>
                </v:shape>
                <o:OLEObject Type="Embed" ProgID="FXE300.Equation" ShapeID="_x0000_i1127" DrawAspect="Content" ObjectID="_1460095997" r:id="rId210"/>
              </w:object>
            </w:r>
            <w:r w:rsidRPr="000D58B6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</w:tc>
      </w:tr>
      <w:tr w:rsidR="003D614B" w:rsidTr="006746B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D614B" w:rsidRPr="001B3341" w:rsidRDefault="003D614B" w:rsidP="003D614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614B" w:rsidRDefault="000D58B6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Kensie </w:t>
            </w:r>
            <w:r w:rsidR="003D614B">
              <w:rPr>
                <w:rFonts w:ascii="Times New Roman" w:hAnsi="Times New Roman"/>
                <w:sz w:val="24"/>
                <w:szCs w:val="24"/>
              </w:rPr>
              <w:t>start</w:t>
            </w:r>
            <w:r w:rsidR="004A26F6">
              <w:rPr>
                <w:rFonts w:ascii="Times New Roman" w:hAnsi="Times New Roman"/>
                <w:sz w:val="24"/>
                <w:szCs w:val="24"/>
              </w:rPr>
              <w:t>ed with</w:t>
            </w:r>
            <w:r w:rsidR="004A26F6" w:rsidRPr="004A26F6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738" w:dyaOrig="224">
                <v:shape id="_x0000_i1128" type="#_x0000_t75" style="width:37.05pt;height:10.3pt" o:ole="">
                  <v:imagedata r:id="rId211" o:title=""/>
                </v:shape>
                <o:OLEObject Type="Embed" ProgID="FXE300.Equation" ShapeID="_x0000_i1128" DrawAspect="Content" ObjectID="_1460095998" r:id="rId212"/>
              </w:object>
            </w:r>
            <w:r w:rsidR="004A26F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her bank account. Sh</w:t>
            </w:r>
            <w:r w:rsidR="004A26F6">
              <w:rPr>
                <w:rFonts w:ascii="Times New Roman" w:hAnsi="Times New Roman"/>
                <w:sz w:val="24"/>
                <w:szCs w:val="24"/>
              </w:rPr>
              <w:t>e made six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deposits of $3</w:t>
            </w:r>
            <w:r w:rsidR="003D614B">
              <w:rPr>
                <w:rFonts w:ascii="Times New Roman" w:hAnsi="Times New Roman"/>
                <w:sz w:val="24"/>
                <w:szCs w:val="24"/>
              </w:rPr>
              <w:t xml:space="preserve">0 each. </w: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balance of th</w:t>
            </w:r>
            <w:r w:rsidR="000D58B6">
              <w:rPr>
                <w:rFonts w:ascii="Times New Roman" w:hAnsi="Times New Roman"/>
                <w:sz w:val="24"/>
                <w:szCs w:val="24"/>
              </w:rPr>
              <w:t>e account after these deposit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DEAFB1D" wp14:editId="7AB05BD4">
                      <wp:simplePos x="0" y="0"/>
                      <wp:positionH relativeFrom="column">
                        <wp:posOffset>4776470</wp:posOffset>
                      </wp:positionH>
                      <wp:positionV relativeFrom="paragraph">
                        <wp:posOffset>29845</wp:posOffset>
                      </wp:positionV>
                      <wp:extent cx="754380" cy="373380"/>
                      <wp:effectExtent l="0" t="0" r="26670" b="26670"/>
                      <wp:wrapNone/>
                      <wp:docPr id="316" name="Rectangl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7BDA4" id="Rectangle 316" o:spid="_x0000_s1026" style="position:absolute;margin-left:376.1pt;margin-top:2.35pt;width:59.4pt;height:29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614B" w:rsidRDefault="003D614B" w:rsidP="003D61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headerReference w:type="default" r:id="rId213"/>
          <w:footerReference w:type="default" r:id="rId214"/>
          <w:headerReference w:type="first" r:id="rId215"/>
          <w:footerReference w:type="first" r:id="rId21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9E0FF61C737847D2AFDE878F85CB93E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297875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Integers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BA32AF">
        <w:tc>
          <w:tcPr>
            <w:tcW w:w="9242" w:type="dxa"/>
          </w:tcPr>
          <w:p w:rsidR="003F3344" w:rsidRDefault="004944BF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Style w:val="Heading1Char"/>
              </w:rPr>
              <w:t>Non Calculator Test</w:t>
            </w:r>
            <w:r w:rsidR="003F3344" w:rsidRPr="003F3344">
              <w:rPr>
                <w:rStyle w:val="Heading1Char"/>
              </w:rPr>
              <w:t xml:space="preserve"> </w:t>
            </w:r>
            <w:r w:rsidR="003F3344"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9639" w:type="dxa"/>
        <w:tblInd w:w="-459" w:type="dxa"/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1134"/>
        <w:gridCol w:w="8505"/>
      </w:tblGrid>
      <w:tr w:rsidR="00334A00" w:rsidTr="00334A00">
        <w:tc>
          <w:tcPr>
            <w:tcW w:w="1134" w:type="dxa"/>
          </w:tcPr>
          <w:p w:rsidR="00334A00" w:rsidRDefault="00334A00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8505" w:type="dxa"/>
          </w:tcPr>
          <w:p w:rsidR="00334A00" w:rsidRDefault="00334A00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944BF" w:rsidRDefault="00334A00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944BF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294" w:dyaOrig="194">
                <v:shape id="_x0000_i1129" type="#_x0000_t75" style="width:64.8pt;height:9.25pt" o:ole="">
                  <v:imagedata r:id="rId217" o:title=""/>
                </v:shape>
                <o:OLEObject Type="Embed" ProgID="FXE300.Equation" ShapeID="_x0000_i1129" DrawAspect="Content" ObjectID="_1460095999" r:id="rId218"/>
              </w:object>
            </w:r>
            <w:r w:rsidRPr="004944BF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                                                                                      (3</w:t>
            </w:r>
            <w:r w:rsidRPr="004944BF">
              <w:rPr>
                <w:rFonts w:asciiTheme="majorHAnsi" w:hAnsiTheme="majorHAnsi"/>
                <w:position w:val="-2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334A00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 metres up to sea and 3 more to deck = 11 metres up.                 (4</w:t>
            </w:r>
            <w:r w:rsidRPr="004944BF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334A00" w:rsidP="00334A0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 metres down to sea and 6 more to -6 = 16 metres down.                 (1</w:t>
            </w:r>
            <w:r w:rsidRPr="00334A0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334A00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9 metres above -4 is +5                                                                                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>(3</w:t>
            </w:r>
            <w:r w:rsidRPr="004944BF">
              <w:rPr>
                <w:rFonts w:asciiTheme="majorHAnsi" w:hAnsiTheme="majorHAnsi"/>
                <w:position w:val="-2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5420C5" w:rsidRDefault="005420C5" w:rsidP="003F3344">
            <w:pPr>
              <w:rPr>
                <w:rFonts w:asciiTheme="majorHAnsi" w:hAnsiTheme="majorHAnsi"/>
                <w:position w:val="-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420C5"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1870" w:dyaOrig="224">
                <v:shape id="_x0000_i1130" type="#_x0000_t75" style="width:93.6pt;height:10.3pt" o:ole="">
                  <v:imagedata r:id="rId219" o:title=""/>
                </v:shape>
                <o:OLEObject Type="Embed" ProgID="FXE300.Equation" ShapeID="_x0000_i1130" DrawAspect="Content" ObjectID="_1460096000" r:id="rId220"/>
              </w:object>
            </w:r>
            <w:r w:rsidRPr="005420C5">
              <w:rPr>
                <w:rFonts w:asciiTheme="majorHAnsi" w:hAnsiTheme="majorHAnsi"/>
                <w:position w:val="-4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4"/>
                <w:sz w:val="24"/>
                <w:szCs w:val="24"/>
              </w:rPr>
              <w:t xml:space="preserve">                                                                                  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>(3</w:t>
            </w:r>
            <w:r w:rsidRPr="004944BF">
              <w:rPr>
                <w:rFonts w:asciiTheme="majorHAnsi" w:hAnsiTheme="majorHAnsi"/>
                <w:position w:val="-2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5420C5" w:rsidRDefault="005420C5" w:rsidP="003F3344">
            <w:pPr>
              <w:rPr>
                <w:rFonts w:asciiTheme="majorHAnsi" w:hAnsiTheme="majorHAnsi"/>
                <w:position w:val="-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420C5"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2350" w:dyaOrig="224">
                <v:shape id="_x0000_i1131" type="#_x0000_t75" style="width:117.25pt;height:10.3pt" o:ole="">
                  <v:imagedata r:id="rId221" o:title=""/>
                </v:shape>
                <o:OLEObject Type="Embed" ProgID="FXE300.Equation" ShapeID="_x0000_i1131" DrawAspect="Content" ObjectID="_1460096001" r:id="rId222"/>
              </w:object>
            </w:r>
            <w:r w:rsidRPr="005420C5">
              <w:rPr>
                <w:rFonts w:asciiTheme="majorHAnsi" w:hAnsiTheme="majorHAnsi"/>
                <w:position w:val="-4"/>
                <w:sz w:val="24"/>
                <w:szCs w:val="24"/>
              </w:rPr>
              <w:t xml:space="preserve"> 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5420C5" w:rsidRDefault="005420C5" w:rsidP="003F3344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420C5">
              <w:rPr>
                <w:rFonts w:asciiTheme="majorHAnsi" w:hAnsiTheme="majorHAnsi"/>
                <w:color w:val="FF0000"/>
                <w:position w:val="-34"/>
                <w:sz w:val="24"/>
                <w:szCs w:val="24"/>
              </w:rPr>
              <w:object w:dxaOrig="1570" w:dyaOrig="514">
                <v:shape id="_x0000_i1132" type="#_x0000_t75" style="width:78.15pt;height:25.7pt" o:ole="">
                  <v:imagedata r:id="rId223" o:title=""/>
                </v:shape>
                <o:OLEObject Type="Embed" ProgID="FXE300.Equation" ShapeID="_x0000_i1132" DrawAspect="Content" ObjectID="_1460096002" r:id="rId224"/>
              </w:object>
            </w:r>
            <w:r w:rsidRPr="005420C5">
              <w:rPr>
                <w:rFonts w:asciiTheme="majorHAnsi" w:hAnsiTheme="majorHAnsi"/>
                <w:position w:val="-34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                                                                                         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>(2</w:t>
            </w:r>
            <w:r w:rsidRPr="005420C5">
              <w:rPr>
                <w:rFonts w:asciiTheme="majorHAnsi" w:hAnsiTheme="majorHAnsi"/>
                <w:position w:val="-2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2617A7"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2816" w:dyaOrig="478">
                <v:shape id="_x0000_i1133" type="#_x0000_t75" style="width:140.9pt;height:23.65pt" o:ole="">
                  <v:imagedata r:id="rId225" o:title=""/>
                </v:shape>
                <o:OLEObject Type="Embed" ProgID="FXE300.Equation" ShapeID="_x0000_i1133" DrawAspect="Content" ObjectID="_1460096003" r:id="rId226"/>
              </w:object>
            </w:r>
            <w:r w:rsidRPr="002617A7"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62" w:dyaOrig="194">
                <v:shape id="_x0000_i1134" type="#_x0000_t75" style="width:76.1pt;height:10.3pt" o:ole="">
                  <v:imagedata r:id="rId227" o:title=""/>
                </v:shape>
                <o:OLEObject Type="Embed" ProgID="FXE300.Equation" ShapeID="_x0000_i1134" DrawAspect="Content" ObjectID="_1460096004" r:id="rId228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2617A7">
            <w:pPr>
              <w:tabs>
                <w:tab w:val="left" w:pos="967"/>
              </w:tabs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10" w:dyaOrig="194">
                <v:shape id="_x0000_i1135" type="#_x0000_t75" style="width:85.35pt;height:10.3pt" o:ole="">
                  <v:imagedata r:id="rId229" o:title=""/>
                </v:shape>
                <o:OLEObject Type="Embed" ProgID="FXE300.Equation" ShapeID="_x0000_i1135" DrawAspect="Content" ObjectID="_1460096005" r:id="rId230"/>
              </w:objec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                                      ( 1</w:t>
            </w:r>
            <w:r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82" w:dyaOrig="238">
                <v:shape id="_x0000_i1136" type="#_x0000_t75" style="width:104.9pt;height:13.35pt" o:ole="">
                  <v:imagedata r:id="rId231" o:title=""/>
                </v:shape>
                <o:OLEObject Type="Embed" ProgID="FXE300.Equation" ShapeID="_x0000_i1136" DrawAspect="Content" ObjectID="_1460096006" r:id="rId232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30" w:dyaOrig="238">
                <v:shape id="_x0000_i1137" type="#_x0000_t75" style="width:85.35pt;height:13.35pt" o:ole="">
                  <v:imagedata r:id="rId233" o:title=""/>
                </v:shape>
                <o:OLEObject Type="Embed" ProgID="FXE300.Equation" ShapeID="_x0000_i1137" DrawAspect="Content" ObjectID="_1460096007" r:id="rId234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color w:val="000000" w:themeColor="text1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object w:dxaOrig="1757" w:dyaOrig="238">
                <v:shape id="_x0000_i1138" type="#_x0000_t75" style="width:98.75pt;height:13.35pt" o:ole="">
                  <v:imagedata r:id="rId235" o:title=""/>
                </v:shape>
                <o:OLEObject Type="Embed" ProgID="FXE300.Equation" ShapeID="_x0000_i1138" DrawAspect="Content" ObjectID="_1460096008" r:id="rId236"/>
              </w:objec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                                (2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  <w:vertAlign w:val="superscript"/>
              </w:rPr>
              <w:t>nd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color w:val="000000" w:themeColor="text1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object w:dxaOrig="2214" w:dyaOrig="238">
                <v:shape id="_x0000_i1139" type="#_x0000_t75" style="width:118.3pt;height:12.35pt" o:ole="">
                  <v:imagedata r:id="rId237" o:title=""/>
                </v:shape>
                <o:OLEObject Type="Embed" ProgID="FXE300.Equation" ShapeID="_x0000_i1139" DrawAspect="Content" ObjectID="_1460096009" r:id="rId238"/>
              </w:objec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                          (4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  <w:vertAlign w:val="superscript"/>
              </w:rPr>
              <w:t>th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58" w:dyaOrig="238">
                <v:shape id="_x0000_i1140" type="#_x0000_t75" style="width:130.65pt;height:12.35pt" o:ole="">
                  <v:imagedata r:id="rId239" o:title=""/>
                </v:shape>
                <o:OLEObject Type="Embed" ProgID="FXE300.Equation" ShapeID="_x0000_i1140" DrawAspect="Content" ObjectID="_1460096010" r:id="rId240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26" w:dyaOrig="194">
                <v:shape id="_x0000_i1141" type="#_x0000_t75" style="width:77.15pt;height:10.3pt" o:ole="">
                  <v:imagedata r:id="rId241" o:title=""/>
                </v:shape>
                <o:OLEObject Type="Embed" ProgID="FXE300.Equation" ShapeID="_x0000_i1141" DrawAspect="Content" ObjectID="_1460096011" r:id="rId242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2617A7" w:rsidRDefault="002617A7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617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841" w:dyaOrig="238">
                <v:shape id="_x0000_i1142" type="#_x0000_t75" style="width:152.25pt;height:12.35pt" o:ole="">
                  <v:imagedata r:id="rId243" o:title=""/>
                </v:shape>
                <o:OLEObject Type="Embed" ProgID="FXE300.Equation" ShapeID="_x0000_i1142" DrawAspect="Content" ObjectID="_1460096012" r:id="rId244"/>
              </w:objec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               (4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  <w:vertAlign w:val="superscript"/>
              </w:rPr>
              <w:t>th</w:t>
            </w:r>
            <w:r w:rsidRPr="002617A7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1C723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746" w:dyaOrig="238">
                <v:shape id="_x0000_i1143" type="#_x0000_t75" style="width:255.1pt;height:12.35pt" o:ole="">
                  <v:imagedata r:id="rId245" o:title=""/>
                </v:shape>
                <o:OLEObject Type="Embed" ProgID="FXE300.Equation" ShapeID="_x0000_i1143" DrawAspect="Content" ObjectID="_1460096013" r:id="rId246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C7235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834" w:dyaOrig="194">
                <v:shape id="_x0000_i1144" type="#_x0000_t75" style="width:192.35pt;height:9.25pt" o:ole="">
                  <v:imagedata r:id="rId247" o:title=""/>
                </v:shape>
                <o:OLEObject Type="Embed" ProgID="FXE300.Equation" ShapeID="_x0000_i1144" DrawAspect="Content" ObjectID="_1460096014" r:id="rId248"/>
              </w:object>
            </w:r>
            <w:r w:rsidRPr="001C7235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5286" w:dyaOrig="238">
                <v:shape id="_x0000_i1145" type="#_x0000_t75" style="width:264.35pt;height:12.35pt" o:ole="">
                  <v:imagedata r:id="rId249" o:title=""/>
                </v:shape>
                <o:OLEObject Type="Embed" ProgID="FXE300.Equation" ShapeID="_x0000_i1145" DrawAspect="Content" ObjectID="_1460096015" r:id="rId250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Three units to right of -8, so P = -5.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C305F2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 w14:anchorId="621B1E37">
                <v:shape id="_x0000_s1035" type="#_x0000_t75" style="position:absolute;margin-left:3.15pt;margin-top:10.05pt;width:304.05pt;height:26.9pt;z-index:251683328;mso-position-horizontal-relative:text;mso-position-vertical-relative:text">
                  <v:imagedata r:id="rId251" o:title=""/>
                </v:shape>
                <o:OLEObject Type="Embed" ProgID="FXDraw3.Document" ShapeID="_x0000_s1035" DrawAspect="Content" ObjectID="_1460096036" r:id="rId252"/>
              </w:object>
            </w:r>
          </w:p>
          <w:p w:rsidR="001C7235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1C7235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C723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896" w:dyaOrig="510">
                <v:shape id="_x0000_i1146" type="#_x0000_t75" style="width:94.65pt;height:25.7pt" o:ole="">
                  <v:imagedata r:id="rId253" o:title=""/>
                </v:shape>
                <o:OLEObject Type="Embed" ProgID="FXE300.Equation" ShapeID="_x0000_i1146" DrawAspect="Content" ObjectID="_1460096016" r:id="rId254"/>
              </w:object>
            </w:r>
            <w:r w:rsidRPr="001C7235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-25,  -21,  -16,  3,  9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1C7235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object w:dxaOrig="1026" w:dyaOrig="194">
                <v:shape id="_x0000_i1147" type="#_x0000_t75" style="width:51.45pt;height:9.25pt" o:ole="">
                  <v:imagedata r:id="rId144" o:title=""/>
                </v:shape>
                <o:OLEObject Type="Embed" ProgID="FXE300.Equation" ShapeID="_x0000_i1147" DrawAspect="Content" ObjectID="_1460096017" r:id="rId255"/>
              </w:object>
            </w:r>
            <w:r w:rsidRPr="001C7235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                                                                    (2</w:t>
            </w:r>
            <w:r w:rsidRPr="001C7235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  <w:vertAlign w:val="superscript"/>
              </w:rPr>
              <w:t>nd</w:t>
            </w:r>
            <w:r w:rsidRPr="001C7235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Default="001C7235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                -23,   -27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1C723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22" w:dyaOrig="194">
                <v:shape id="_x0000_i1148" type="#_x0000_t75" style="width:84.35pt;height:10.3pt" o:ole="">
                  <v:imagedata r:id="rId256" o:title=""/>
                </v:shape>
                <o:OLEObject Type="Embed" ProgID="FXE300.Equation" ShapeID="_x0000_i1148" DrawAspect="Content" ObjectID="_1460096018" r:id="rId257"/>
              </w:object>
            </w:r>
            <w:r w:rsid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           </w:t>
            </w:r>
            <w:r w:rsidR="00B811C0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         (4</w:t>
            </w:r>
            <w:r w:rsidR="00B811C0" w:rsidRPr="00B811C0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  <w:vertAlign w:val="superscript"/>
              </w:rPr>
              <w:t>th</w:t>
            </w:r>
            <w:r w:rsidR="004A26F6" w:rsidRPr="004A26F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1C7235" w:rsidRDefault="001C723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1C723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78" w:dyaOrig="194">
                <v:shape id="_x0000_i1149" type="#_x0000_t75" style="width:87.45pt;height:10.3pt" o:ole="">
                  <v:imagedata r:id="rId258" o:title=""/>
                </v:shape>
                <o:OLEObject Type="Embed" ProgID="FXE300.Equation" ShapeID="_x0000_i1149" DrawAspect="Content" ObjectID="_1460096019" r:id="rId259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22" w:dyaOrig="194">
                <v:shape id="_x0000_i1150" type="#_x0000_t75" style="width:84.35pt;height:10.3pt" o:ole="">
                  <v:imagedata r:id="rId260" o:title=""/>
                </v:shape>
                <o:OLEObject Type="Embed" ProgID="FXE300.Equation" ShapeID="_x0000_i1150" DrawAspect="Content" ObjectID="_1460096020" r:id="rId261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22" w:dyaOrig="194">
                <v:shape id="_x0000_i1151" type="#_x0000_t75" style="width:84.35pt;height:10.3pt" o:ole="">
                  <v:imagedata r:id="rId262" o:title=""/>
                </v:shape>
                <o:OLEObject Type="Embed" ProgID="FXE300.Equation" ShapeID="_x0000_i1151" DrawAspect="Content" ObjectID="_1460096021" r:id="rId263"/>
              </w:objec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        </w:t>
            </w:r>
            <w:r w:rsidR="00B811C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>(4</w:t>
            </w:r>
            <w:r w:rsidRPr="004A26F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  <w:r w:rsidRPr="004A26F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09" w:dyaOrig="316">
                <v:shape id="_x0000_i1152" type="#_x0000_t75" style="width:61.7pt;height:16.45pt" o:ole="">
                  <v:imagedata r:id="rId264" o:title=""/>
                </v:shape>
                <o:OLEObject Type="Embed" ProgID="FXE300.Equation" ShapeID="_x0000_i1152" DrawAspect="Content" ObjectID="_1460096022" r:id="rId265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</w:t>
            </w:r>
            <w:r w:rsidR="00B811C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>(4</w:t>
            </w:r>
            <w:r w:rsidRPr="004A26F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  <w:r w:rsidRPr="004A26F6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74" w:dyaOrig="238">
                <v:shape id="_x0000_i1153" type="#_x0000_t75" style="width:98.75pt;height:13.35pt" o:ole="">
                  <v:imagedata r:id="rId266" o:title=""/>
                </v:shape>
                <o:OLEObject Type="Embed" ProgID="FXE300.Equation" ShapeID="_x0000_i1153" DrawAspect="Content" ObjectID="_1460096023" r:id="rId267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18" w:dyaOrig="238">
                <v:shape id="_x0000_i1154" type="#_x0000_t75" style="width:99.75pt;height:13.35pt" o:ole="">
                  <v:imagedata r:id="rId268" o:title=""/>
                </v:shape>
                <o:OLEObject Type="Embed" ProgID="FXE300.Equation" ShapeID="_x0000_i1154" DrawAspect="Content" ObjectID="_1460096024" r:id="rId269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89" w:dyaOrig="194">
                <v:shape id="_x0000_i1155" type="#_x0000_t75" style="width:93.6pt;height:10.3pt" o:ole="">
                  <v:imagedata r:id="rId270" o:title=""/>
                </v:shape>
                <o:OLEObject Type="Embed" ProgID="FXE300.Equation" ShapeID="_x0000_i1155" DrawAspect="Content" ObjectID="_1460096025" r:id="rId271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48" w:dyaOrig="510">
                <v:shape id="_x0000_i1156" type="#_x0000_t75" style="width:52.45pt;height:27.75pt" o:ole="">
                  <v:imagedata r:id="rId272" o:title=""/>
                </v:shape>
                <o:OLEObject Type="Embed" ProgID="FXE300.Equation" ShapeID="_x0000_i1156" DrawAspect="Content" ObjectID="_1460096026" r:id="rId273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            </w:t>
            </w:r>
            <w:r w:rsidR="00B811C0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</w:t>
            </w:r>
            <w:r w:rsidRPr="004A26F6">
              <w:rPr>
                <w:rFonts w:ascii="Times New Roman" w:hAnsi="Times New Roman"/>
                <w:color w:val="000000" w:themeColor="text1"/>
                <w:position w:val="-18"/>
                <w:sz w:val="24"/>
                <w:szCs w:val="24"/>
              </w:rPr>
              <w:t>(3</w:t>
            </w:r>
            <w:r w:rsidRPr="004A26F6">
              <w:rPr>
                <w:rFonts w:ascii="Times New Roman" w:hAnsi="Times New Roman"/>
                <w:color w:val="000000" w:themeColor="text1"/>
                <w:position w:val="-18"/>
                <w:sz w:val="24"/>
                <w:szCs w:val="24"/>
                <w:vertAlign w:val="superscript"/>
              </w:rPr>
              <w:t>rd</w:t>
            </w:r>
            <w:r w:rsidRPr="004A26F6">
              <w:rPr>
                <w:rFonts w:ascii="Times New Roman" w:hAnsi="Times New Roman"/>
                <w:color w:val="000000" w:themeColor="text1"/>
                <w:position w:val="-18"/>
                <w:sz w:val="24"/>
                <w:szCs w:val="24"/>
              </w:rPr>
              <w:t xml:space="preserve">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17" w:dyaOrig="194">
                <v:shape id="_x0000_i1157" type="#_x0000_t75" style="width:170.75pt;height:9.25pt" o:ole="">
                  <v:imagedata r:id="rId274" o:title=""/>
                </v:shape>
                <o:OLEObject Type="Embed" ProgID="FXE300.Equation" ShapeID="_x0000_i1157" DrawAspect="Content" ObjectID="_1460096027" r:id="rId275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94" w:dyaOrig="238">
                <v:shape id="_x0000_i1158" type="#_x0000_t75" style="width:155.3pt;height:12.35pt" o:ole="">
                  <v:imagedata r:id="rId276" o:title=""/>
                </v:shape>
                <o:OLEObject Type="Embed" ProgID="FXE300.Equation" ShapeID="_x0000_i1158" DrawAspect="Content" ObjectID="_1460096028" r:id="rId277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sz w:val="24"/>
                <w:szCs w:val="24"/>
              </w:rPr>
              <w:object w:dxaOrig="3174" w:dyaOrig="316">
                <v:shape id="_x0000_i1159" type="#_x0000_t75" style="width:159.45pt;height:15.45pt" o:ole="">
                  <v:imagedata r:id="rId278" o:title=""/>
                </v:shape>
                <o:OLEObject Type="Embed" ProgID="FXE300.Equation" ShapeID="_x0000_i1159" DrawAspect="Content" ObjectID="_1460096029" r:id="rId279"/>
              </w:object>
            </w:r>
            <w:r w:rsidRPr="004A26F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</w:t>
            </w:r>
            <w:r w:rsidR="00B811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</w:t>
            </w:r>
            <w:r w:rsidRPr="004A26F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Pr="004A26F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(1</w:t>
            </w:r>
            <w:r w:rsidRPr="004A26F6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 w:rsidRPr="004A26F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Answer)</w: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A26F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632" w:dyaOrig="510">
                <v:shape id="_x0000_i1160" type="#_x0000_t75" style="width:81.25pt;height:25.7pt" o:ole="">
                  <v:imagedata r:id="rId280" o:title=""/>
                </v:shape>
                <o:OLEObject Type="Embed" ProgID="FXE300.Equation" ShapeID="_x0000_i1160" DrawAspect="Content" ObjectID="_1460096030" r:id="rId281"/>
              </w:object>
            </w:r>
          </w:p>
        </w:tc>
      </w:tr>
      <w:tr w:rsidR="00334A00" w:rsidTr="00334A00">
        <w:tc>
          <w:tcPr>
            <w:tcW w:w="1134" w:type="dxa"/>
          </w:tcPr>
          <w:p w:rsidR="00334A00" w:rsidRPr="00750A38" w:rsidRDefault="00334A00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334A00" w:rsidRPr="004A26F6" w:rsidRDefault="004A26F6" w:rsidP="004A26F6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A26F6"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3334" w:dyaOrig="474">
                <v:shape id="_x0000_i1161" type="#_x0000_t75" style="width:166.65pt;height:23.65pt" o:ole="">
                  <v:imagedata r:id="rId282" o:title=""/>
                </v:shape>
                <o:OLEObject Type="Embed" ProgID="FXE300.Equation" ShapeID="_x0000_i1161" DrawAspect="Content" ObjectID="_1460096031" r:id="rId283"/>
              </w:object>
            </w:r>
            <w:r w:rsidRPr="004A26F6"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sectPr w:rsidR="003F3344" w:rsidSect="003F1E88">
      <w:type w:val="continuous"/>
      <w:pgSz w:w="11906" w:h="16838"/>
      <w:pgMar w:top="1440" w:right="1440" w:bottom="1440" w:left="1440" w:header="708" w:footer="708" w:gutter="0"/>
      <w:cols w:num="2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5F2" w:rsidRDefault="00C305F2" w:rsidP="00C868AD">
      <w:r>
        <w:separator/>
      </w:r>
    </w:p>
  </w:endnote>
  <w:endnote w:type="continuationSeparator" w:id="0">
    <w:p w:rsidR="00C305F2" w:rsidRDefault="00C305F2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5993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68C7" w:rsidRDefault="00B668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620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668C7" w:rsidRDefault="00B668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00401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68C7" w:rsidRDefault="00B668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05F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668C7" w:rsidRDefault="00B668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5F2" w:rsidRDefault="00C305F2" w:rsidP="00C868AD">
      <w:r>
        <w:separator/>
      </w:r>
    </w:p>
  </w:footnote>
  <w:footnote w:type="continuationSeparator" w:id="0">
    <w:p w:rsidR="00C305F2" w:rsidRDefault="00C305F2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8C7" w:rsidRPr="00C868AD" w:rsidRDefault="00C305F2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3566574"/>
        <w:placeholder>
          <w:docPart w:val="1E7C4463B27D4D4291BB77DFB2CBF2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668C7">
          <w:rPr>
            <w:u w:val="single"/>
          </w:rPr>
          <w:t>Integers</w:t>
        </w:r>
      </w:sdtContent>
    </w:sdt>
    <w:r w:rsidR="00B668C7">
      <w:rPr>
        <w:u w:val="single"/>
      </w:rPr>
      <w:tab/>
      <w:t>Test</w:t>
    </w:r>
    <w:r w:rsidR="00B668C7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8C7" w:rsidRDefault="00B668C7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B668C7" w:rsidRPr="00C71E16" w:rsidRDefault="00B668C7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875"/>
    <w:rsid w:val="000176AA"/>
    <w:rsid w:val="0006116B"/>
    <w:rsid w:val="000C4CAD"/>
    <w:rsid w:val="000D58B6"/>
    <w:rsid w:val="0010594B"/>
    <w:rsid w:val="00110126"/>
    <w:rsid w:val="00135B26"/>
    <w:rsid w:val="00165882"/>
    <w:rsid w:val="0017659E"/>
    <w:rsid w:val="0018287C"/>
    <w:rsid w:val="001C36C9"/>
    <w:rsid w:val="001C7235"/>
    <w:rsid w:val="001D51F7"/>
    <w:rsid w:val="001F156E"/>
    <w:rsid w:val="00216994"/>
    <w:rsid w:val="00246314"/>
    <w:rsid w:val="002617A7"/>
    <w:rsid w:val="00297875"/>
    <w:rsid w:val="002B2828"/>
    <w:rsid w:val="002C1F1F"/>
    <w:rsid w:val="002F71E5"/>
    <w:rsid w:val="00325745"/>
    <w:rsid w:val="00334A00"/>
    <w:rsid w:val="0038642C"/>
    <w:rsid w:val="003D41FF"/>
    <w:rsid w:val="003D614B"/>
    <w:rsid w:val="003F1E88"/>
    <w:rsid w:val="003F3344"/>
    <w:rsid w:val="00413DF5"/>
    <w:rsid w:val="00460B7C"/>
    <w:rsid w:val="00474558"/>
    <w:rsid w:val="004944BF"/>
    <w:rsid w:val="004A26F6"/>
    <w:rsid w:val="004A64CB"/>
    <w:rsid w:val="004E1D1E"/>
    <w:rsid w:val="004E5839"/>
    <w:rsid w:val="005420C5"/>
    <w:rsid w:val="00591FD0"/>
    <w:rsid w:val="005B261E"/>
    <w:rsid w:val="005C44C0"/>
    <w:rsid w:val="00604D11"/>
    <w:rsid w:val="00641052"/>
    <w:rsid w:val="00641EA7"/>
    <w:rsid w:val="00667642"/>
    <w:rsid w:val="006718CF"/>
    <w:rsid w:val="006746B3"/>
    <w:rsid w:val="00695BDD"/>
    <w:rsid w:val="006A0722"/>
    <w:rsid w:val="007403DD"/>
    <w:rsid w:val="00750A38"/>
    <w:rsid w:val="007B1100"/>
    <w:rsid w:val="007B3348"/>
    <w:rsid w:val="007D39B1"/>
    <w:rsid w:val="00845ACB"/>
    <w:rsid w:val="00853748"/>
    <w:rsid w:val="008B7480"/>
    <w:rsid w:val="008C68D7"/>
    <w:rsid w:val="008D2D3A"/>
    <w:rsid w:val="008D4402"/>
    <w:rsid w:val="008F3E43"/>
    <w:rsid w:val="00937C3B"/>
    <w:rsid w:val="009644E6"/>
    <w:rsid w:val="009854B1"/>
    <w:rsid w:val="0098729A"/>
    <w:rsid w:val="009A5487"/>
    <w:rsid w:val="009D24C3"/>
    <w:rsid w:val="009D2F7F"/>
    <w:rsid w:val="00A23965"/>
    <w:rsid w:val="00A252B0"/>
    <w:rsid w:val="00A81533"/>
    <w:rsid w:val="00A824D7"/>
    <w:rsid w:val="00AB0C62"/>
    <w:rsid w:val="00B0317F"/>
    <w:rsid w:val="00B05ADB"/>
    <w:rsid w:val="00B26BD8"/>
    <w:rsid w:val="00B41939"/>
    <w:rsid w:val="00B64059"/>
    <w:rsid w:val="00B668C7"/>
    <w:rsid w:val="00B811C0"/>
    <w:rsid w:val="00B850EA"/>
    <w:rsid w:val="00BA32AF"/>
    <w:rsid w:val="00BC0959"/>
    <w:rsid w:val="00BE233F"/>
    <w:rsid w:val="00C17E11"/>
    <w:rsid w:val="00C305F2"/>
    <w:rsid w:val="00C42BE5"/>
    <w:rsid w:val="00C56E1E"/>
    <w:rsid w:val="00C71E16"/>
    <w:rsid w:val="00C868AD"/>
    <w:rsid w:val="00CA11C9"/>
    <w:rsid w:val="00CA296A"/>
    <w:rsid w:val="00D03A78"/>
    <w:rsid w:val="00D231ED"/>
    <w:rsid w:val="00D667E2"/>
    <w:rsid w:val="00D8253C"/>
    <w:rsid w:val="00D95422"/>
    <w:rsid w:val="00DC4C29"/>
    <w:rsid w:val="00E6534B"/>
    <w:rsid w:val="00EB1449"/>
    <w:rsid w:val="00EB4C44"/>
    <w:rsid w:val="00EC71C6"/>
    <w:rsid w:val="00F705A3"/>
    <w:rsid w:val="00F71785"/>
    <w:rsid w:val="00FA620B"/>
    <w:rsid w:val="00FB566E"/>
    <w:rsid w:val="00FC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6"/>
    <o:shapelayout v:ext="edit">
      <o:idmap v:ext="edit" data="1"/>
    </o:shapelayout>
  </w:shapeDefaults>
  <w:decimalSymbol w:val="."/>
  <w:listSeparator w:val=","/>
  <w15:docId w15:val="{93383D79-CE5B-41FA-8C7D-770CD1D3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9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Mount_Kosciuszko" TargetMode="External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3.png"/><Relationship Id="rId159" Type="http://schemas.openxmlformats.org/officeDocument/2006/relationships/image" Target="media/image73.png"/><Relationship Id="rId170" Type="http://schemas.openxmlformats.org/officeDocument/2006/relationships/oleObject" Target="embeddings/oleObject84.bin"/><Relationship Id="rId191" Type="http://schemas.openxmlformats.org/officeDocument/2006/relationships/image" Target="media/image88.png"/><Relationship Id="rId205" Type="http://schemas.openxmlformats.org/officeDocument/2006/relationships/oleObject" Target="embeddings/oleObject104.bin"/><Relationship Id="rId226" Type="http://schemas.openxmlformats.org/officeDocument/2006/relationships/oleObject" Target="embeddings/oleObject113.bin"/><Relationship Id="rId247" Type="http://schemas.openxmlformats.org/officeDocument/2006/relationships/image" Target="media/image112.png"/><Relationship Id="rId107" Type="http://schemas.openxmlformats.org/officeDocument/2006/relationships/oleObject" Target="embeddings/oleObject52.bin"/><Relationship Id="rId268" Type="http://schemas.openxmlformats.org/officeDocument/2006/relationships/image" Target="media/image122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5.bin"/><Relationship Id="rId128" Type="http://schemas.openxmlformats.org/officeDocument/2006/relationships/image" Target="media/image58.png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oleObject" Target="embeddings/oleObject79.bin"/><Relationship Id="rId181" Type="http://schemas.openxmlformats.org/officeDocument/2006/relationships/image" Target="media/image83.png"/><Relationship Id="rId216" Type="http://schemas.openxmlformats.org/officeDocument/2006/relationships/footer" Target="footer2.xml"/><Relationship Id="rId237" Type="http://schemas.openxmlformats.org/officeDocument/2006/relationships/image" Target="media/image107.png"/><Relationship Id="rId258" Type="http://schemas.openxmlformats.org/officeDocument/2006/relationships/image" Target="media/image117.png"/><Relationship Id="rId279" Type="http://schemas.openxmlformats.org/officeDocument/2006/relationships/oleObject" Target="embeddings/oleObject140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53.png"/><Relationship Id="rId139" Type="http://schemas.openxmlformats.org/officeDocument/2006/relationships/oleObject" Target="embeddings/oleObject68.bin"/><Relationship Id="rId85" Type="http://schemas.openxmlformats.org/officeDocument/2006/relationships/image" Target="media/image38.wmf"/><Relationship Id="rId150" Type="http://schemas.openxmlformats.org/officeDocument/2006/relationships/image" Target="media/image69.png"/><Relationship Id="rId171" Type="http://schemas.openxmlformats.org/officeDocument/2006/relationships/oleObject" Target="embeddings/oleObject85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4.png"/><Relationship Id="rId227" Type="http://schemas.openxmlformats.org/officeDocument/2006/relationships/image" Target="media/image102.png"/><Relationship Id="rId248" Type="http://schemas.openxmlformats.org/officeDocument/2006/relationships/oleObject" Target="embeddings/oleObject124.bin"/><Relationship Id="rId269" Type="http://schemas.openxmlformats.org/officeDocument/2006/relationships/oleObject" Target="embeddings/oleObject135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49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28.png"/><Relationship Id="rId54" Type="http://schemas.openxmlformats.org/officeDocument/2006/relationships/image" Target="media/image24.png"/><Relationship Id="rId75" Type="http://schemas.openxmlformats.org/officeDocument/2006/relationships/image" Target="media/image33.wmf"/><Relationship Id="rId96" Type="http://schemas.openxmlformats.org/officeDocument/2006/relationships/oleObject" Target="embeddings/oleObject46.bin"/><Relationship Id="rId140" Type="http://schemas.openxmlformats.org/officeDocument/2006/relationships/image" Target="media/image64.png"/><Relationship Id="rId161" Type="http://schemas.openxmlformats.org/officeDocument/2006/relationships/image" Target="media/image74.png"/><Relationship Id="rId182" Type="http://schemas.openxmlformats.org/officeDocument/2006/relationships/oleObject" Target="embeddings/oleObject91.bin"/><Relationship Id="rId217" Type="http://schemas.openxmlformats.org/officeDocument/2006/relationships/image" Target="media/image97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259" Type="http://schemas.openxmlformats.org/officeDocument/2006/relationships/oleObject" Target="embeddings/oleObject13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270" Type="http://schemas.openxmlformats.org/officeDocument/2006/relationships/image" Target="media/image123.png"/><Relationship Id="rId44" Type="http://schemas.openxmlformats.org/officeDocument/2006/relationships/image" Target="media/image19.png"/><Relationship Id="rId65" Type="http://schemas.openxmlformats.org/officeDocument/2006/relationships/image" Target="media/image28.png"/><Relationship Id="rId86" Type="http://schemas.openxmlformats.org/officeDocument/2006/relationships/oleObject" Target="embeddings/oleObject41.bin"/><Relationship Id="rId130" Type="http://schemas.openxmlformats.org/officeDocument/2006/relationships/image" Target="media/image59.png"/><Relationship Id="rId151" Type="http://schemas.openxmlformats.org/officeDocument/2006/relationships/oleObject" Target="embeddings/oleObject74.bin"/><Relationship Id="rId172" Type="http://schemas.openxmlformats.org/officeDocument/2006/relationships/image" Target="media/image79.png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5.bin"/><Relationship Id="rId228" Type="http://schemas.openxmlformats.org/officeDocument/2006/relationships/oleObject" Target="embeddings/oleObject114.bin"/><Relationship Id="rId249" Type="http://schemas.openxmlformats.org/officeDocument/2006/relationships/image" Target="media/image113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3.bin"/><Relationship Id="rId260" Type="http://schemas.openxmlformats.org/officeDocument/2006/relationships/image" Target="media/image118.png"/><Relationship Id="rId265" Type="http://schemas.openxmlformats.org/officeDocument/2006/relationships/oleObject" Target="embeddings/oleObject133.bin"/><Relationship Id="rId281" Type="http://schemas.openxmlformats.org/officeDocument/2006/relationships/oleObject" Target="embeddings/oleObject141.bin"/><Relationship Id="rId286" Type="http://schemas.openxmlformats.org/officeDocument/2006/relationships/theme" Target="theme/theme1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4.png"/><Relationship Id="rId104" Type="http://schemas.openxmlformats.org/officeDocument/2006/relationships/oleObject" Target="embeddings/oleObject50.bin"/><Relationship Id="rId120" Type="http://schemas.openxmlformats.org/officeDocument/2006/relationships/image" Target="media/image54.png"/><Relationship Id="rId125" Type="http://schemas.openxmlformats.org/officeDocument/2006/relationships/oleObject" Target="embeddings/oleObject61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67.png"/><Relationship Id="rId167" Type="http://schemas.openxmlformats.org/officeDocument/2006/relationships/image" Target="media/image77.png"/><Relationship Id="rId188" Type="http://schemas.openxmlformats.org/officeDocument/2006/relationships/oleObject" Target="embeddings/oleObject94.bin"/><Relationship Id="rId7" Type="http://schemas.openxmlformats.org/officeDocument/2006/relationships/endnotes" Target="endnotes.xml"/><Relationship Id="rId71" Type="http://schemas.openxmlformats.org/officeDocument/2006/relationships/image" Target="media/image31.w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80.bin"/><Relationship Id="rId183" Type="http://schemas.openxmlformats.org/officeDocument/2006/relationships/image" Target="media/image84.png"/><Relationship Id="rId213" Type="http://schemas.openxmlformats.org/officeDocument/2006/relationships/header" Target="header1.xml"/><Relationship Id="rId218" Type="http://schemas.openxmlformats.org/officeDocument/2006/relationships/oleObject" Target="embeddings/oleObject109.bin"/><Relationship Id="rId234" Type="http://schemas.openxmlformats.org/officeDocument/2006/relationships/oleObject" Target="embeddings/oleObject117.bin"/><Relationship Id="rId239" Type="http://schemas.openxmlformats.org/officeDocument/2006/relationships/image" Target="media/image108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25.bin"/><Relationship Id="rId255" Type="http://schemas.openxmlformats.org/officeDocument/2006/relationships/oleObject" Target="embeddings/oleObject128.bin"/><Relationship Id="rId271" Type="http://schemas.openxmlformats.org/officeDocument/2006/relationships/oleObject" Target="embeddings/oleObject136.bin"/><Relationship Id="rId276" Type="http://schemas.openxmlformats.org/officeDocument/2006/relationships/image" Target="media/image126.png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1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115" Type="http://schemas.openxmlformats.org/officeDocument/2006/relationships/image" Target="media/image52.png"/><Relationship Id="rId131" Type="http://schemas.openxmlformats.org/officeDocument/2006/relationships/oleObject" Target="embeddings/oleObject64.bin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2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9.bin"/><Relationship Id="rId152" Type="http://schemas.openxmlformats.org/officeDocument/2006/relationships/image" Target="media/image70.png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8.bin"/><Relationship Id="rId199" Type="http://schemas.openxmlformats.org/officeDocument/2006/relationships/image" Target="media/image91.png"/><Relationship Id="rId203" Type="http://schemas.openxmlformats.org/officeDocument/2006/relationships/oleObject" Target="embeddings/oleObject103.bin"/><Relationship Id="rId208" Type="http://schemas.openxmlformats.org/officeDocument/2006/relationships/oleObject" Target="embeddings/oleObject106.bin"/><Relationship Id="rId229" Type="http://schemas.openxmlformats.org/officeDocument/2006/relationships/image" Target="media/image103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2.bin"/><Relationship Id="rId240" Type="http://schemas.openxmlformats.org/officeDocument/2006/relationships/oleObject" Target="embeddings/oleObject120.bin"/><Relationship Id="rId245" Type="http://schemas.openxmlformats.org/officeDocument/2006/relationships/image" Target="media/image111.png"/><Relationship Id="rId261" Type="http://schemas.openxmlformats.org/officeDocument/2006/relationships/oleObject" Target="embeddings/oleObject131.bin"/><Relationship Id="rId266" Type="http://schemas.openxmlformats.org/officeDocument/2006/relationships/image" Target="media/image121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png"/><Relationship Id="rId126" Type="http://schemas.openxmlformats.org/officeDocument/2006/relationships/image" Target="media/image57.png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3.bin"/><Relationship Id="rId282" Type="http://schemas.openxmlformats.org/officeDocument/2006/relationships/image" Target="media/image129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42" Type="http://schemas.openxmlformats.org/officeDocument/2006/relationships/image" Target="media/image65.png"/><Relationship Id="rId163" Type="http://schemas.openxmlformats.org/officeDocument/2006/relationships/image" Target="media/image75.png"/><Relationship Id="rId184" Type="http://schemas.openxmlformats.org/officeDocument/2006/relationships/oleObject" Target="embeddings/oleObject92.bin"/><Relationship Id="rId189" Type="http://schemas.openxmlformats.org/officeDocument/2006/relationships/image" Target="media/image87.png"/><Relationship Id="rId219" Type="http://schemas.openxmlformats.org/officeDocument/2006/relationships/image" Target="media/image98.png"/><Relationship Id="rId3" Type="http://schemas.openxmlformats.org/officeDocument/2006/relationships/styles" Target="styles.xml"/><Relationship Id="rId214" Type="http://schemas.openxmlformats.org/officeDocument/2006/relationships/footer" Target="footer1.xml"/><Relationship Id="rId230" Type="http://schemas.openxmlformats.org/officeDocument/2006/relationships/oleObject" Target="embeddings/oleObject115.bin"/><Relationship Id="rId235" Type="http://schemas.openxmlformats.org/officeDocument/2006/relationships/image" Target="media/image106.png"/><Relationship Id="rId251" Type="http://schemas.openxmlformats.org/officeDocument/2006/relationships/image" Target="media/image114.png"/><Relationship Id="rId256" Type="http://schemas.openxmlformats.org/officeDocument/2006/relationships/image" Target="media/image116.png"/><Relationship Id="rId277" Type="http://schemas.openxmlformats.org/officeDocument/2006/relationships/oleObject" Target="embeddings/oleObject139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image" Target="media/image29.png"/><Relationship Id="rId116" Type="http://schemas.openxmlformats.org/officeDocument/2006/relationships/oleObject" Target="embeddings/oleObject57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8.bin"/><Relationship Id="rId272" Type="http://schemas.openxmlformats.org/officeDocument/2006/relationships/image" Target="media/image12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7.png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32" Type="http://schemas.openxmlformats.org/officeDocument/2006/relationships/image" Target="media/image60.png"/><Relationship Id="rId153" Type="http://schemas.openxmlformats.org/officeDocument/2006/relationships/oleObject" Target="embeddings/oleObject75.bin"/><Relationship Id="rId174" Type="http://schemas.openxmlformats.org/officeDocument/2006/relationships/image" Target="media/image80.png"/><Relationship Id="rId179" Type="http://schemas.openxmlformats.org/officeDocument/2006/relationships/oleObject" Target="embeddings/oleObject89.bin"/><Relationship Id="rId195" Type="http://schemas.openxmlformats.org/officeDocument/2006/relationships/image" Target="media/image89.png"/><Relationship Id="rId209" Type="http://schemas.openxmlformats.org/officeDocument/2006/relationships/image" Target="media/image95.png"/><Relationship Id="rId190" Type="http://schemas.openxmlformats.org/officeDocument/2006/relationships/oleObject" Target="embeddings/oleObject95.bin"/><Relationship Id="rId204" Type="http://schemas.openxmlformats.org/officeDocument/2006/relationships/image" Target="media/image93.png"/><Relationship Id="rId220" Type="http://schemas.openxmlformats.org/officeDocument/2006/relationships/oleObject" Target="embeddings/oleObject110.bin"/><Relationship Id="rId225" Type="http://schemas.openxmlformats.org/officeDocument/2006/relationships/image" Target="media/image101.png"/><Relationship Id="rId241" Type="http://schemas.openxmlformats.org/officeDocument/2006/relationships/image" Target="media/image109.png"/><Relationship Id="rId246" Type="http://schemas.openxmlformats.org/officeDocument/2006/relationships/oleObject" Target="embeddings/oleObject123.bin"/><Relationship Id="rId267" Type="http://schemas.openxmlformats.org/officeDocument/2006/relationships/oleObject" Target="embeddings/oleObject13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2.bin"/><Relationship Id="rId262" Type="http://schemas.openxmlformats.org/officeDocument/2006/relationships/image" Target="media/image119.png"/><Relationship Id="rId283" Type="http://schemas.openxmlformats.org/officeDocument/2006/relationships/oleObject" Target="embeddings/oleObject142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5.png"/><Relationship Id="rId143" Type="http://schemas.openxmlformats.org/officeDocument/2006/relationships/oleObject" Target="embeddings/oleObject70.bin"/><Relationship Id="rId148" Type="http://schemas.openxmlformats.org/officeDocument/2006/relationships/image" Target="media/image68.png"/><Relationship Id="rId164" Type="http://schemas.openxmlformats.org/officeDocument/2006/relationships/oleObject" Target="embeddings/oleObject81.bin"/><Relationship Id="rId169" Type="http://schemas.openxmlformats.org/officeDocument/2006/relationships/image" Target="media/image78.png"/><Relationship Id="rId185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0.bin"/><Relationship Id="rId210" Type="http://schemas.openxmlformats.org/officeDocument/2006/relationships/oleObject" Target="embeddings/oleObject107.bin"/><Relationship Id="rId215" Type="http://schemas.openxmlformats.org/officeDocument/2006/relationships/header" Target="header2.xml"/><Relationship Id="rId236" Type="http://schemas.openxmlformats.org/officeDocument/2006/relationships/oleObject" Target="embeddings/oleObject118.bin"/><Relationship Id="rId257" Type="http://schemas.openxmlformats.org/officeDocument/2006/relationships/oleObject" Target="embeddings/oleObject129.bin"/><Relationship Id="rId278" Type="http://schemas.openxmlformats.org/officeDocument/2006/relationships/image" Target="media/image127.png"/><Relationship Id="rId26" Type="http://schemas.openxmlformats.org/officeDocument/2006/relationships/image" Target="media/image10.png"/><Relationship Id="rId231" Type="http://schemas.openxmlformats.org/officeDocument/2006/relationships/image" Target="media/image104.png"/><Relationship Id="rId252" Type="http://schemas.openxmlformats.org/officeDocument/2006/relationships/oleObject" Target="embeddings/oleObject126.bin"/><Relationship Id="rId273" Type="http://schemas.openxmlformats.org/officeDocument/2006/relationships/oleObject" Target="embeddings/oleObject137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65.bin"/><Relationship Id="rId154" Type="http://schemas.openxmlformats.org/officeDocument/2006/relationships/image" Target="media/image71.png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5.png"/><Relationship Id="rId221" Type="http://schemas.openxmlformats.org/officeDocument/2006/relationships/image" Target="media/image99.png"/><Relationship Id="rId242" Type="http://schemas.openxmlformats.org/officeDocument/2006/relationships/oleObject" Target="embeddings/oleObject121.bin"/><Relationship Id="rId263" Type="http://schemas.openxmlformats.org/officeDocument/2006/relationships/oleObject" Target="embeddings/oleObject132.bin"/><Relationship Id="rId284" Type="http://schemas.openxmlformats.org/officeDocument/2006/relationships/fontTable" Target="fontTable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image" Target="media/image35.png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0.bin"/><Relationship Id="rId144" Type="http://schemas.openxmlformats.org/officeDocument/2006/relationships/image" Target="media/image66.png"/><Relationship Id="rId90" Type="http://schemas.openxmlformats.org/officeDocument/2006/relationships/oleObject" Target="embeddings/oleObject43.bin"/><Relationship Id="rId165" Type="http://schemas.openxmlformats.org/officeDocument/2006/relationships/image" Target="media/image76.png"/><Relationship Id="rId186" Type="http://schemas.openxmlformats.org/officeDocument/2006/relationships/oleObject" Target="embeddings/oleObject93.bin"/><Relationship Id="rId211" Type="http://schemas.openxmlformats.org/officeDocument/2006/relationships/image" Target="media/image96.png"/><Relationship Id="rId232" Type="http://schemas.openxmlformats.org/officeDocument/2006/relationships/oleObject" Target="embeddings/oleObject116.bin"/><Relationship Id="rId253" Type="http://schemas.openxmlformats.org/officeDocument/2006/relationships/image" Target="media/image115.png"/><Relationship Id="rId274" Type="http://schemas.openxmlformats.org/officeDocument/2006/relationships/image" Target="media/image125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image" Target="media/image30.wmf"/><Relationship Id="rId113" Type="http://schemas.openxmlformats.org/officeDocument/2006/relationships/image" Target="media/image51.png"/><Relationship Id="rId134" Type="http://schemas.openxmlformats.org/officeDocument/2006/relationships/image" Target="media/image61.png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6.bin"/><Relationship Id="rId176" Type="http://schemas.openxmlformats.org/officeDocument/2006/relationships/image" Target="media/image81.png"/><Relationship Id="rId197" Type="http://schemas.openxmlformats.org/officeDocument/2006/relationships/image" Target="media/image90.png"/><Relationship Id="rId201" Type="http://schemas.openxmlformats.org/officeDocument/2006/relationships/image" Target="media/image92.png"/><Relationship Id="rId222" Type="http://schemas.openxmlformats.org/officeDocument/2006/relationships/oleObject" Target="embeddings/oleObject111.bin"/><Relationship Id="rId243" Type="http://schemas.openxmlformats.org/officeDocument/2006/relationships/image" Target="media/image110.png"/><Relationship Id="rId264" Type="http://schemas.openxmlformats.org/officeDocument/2006/relationships/image" Target="media/image120.png"/><Relationship Id="rId285" Type="http://schemas.openxmlformats.org/officeDocument/2006/relationships/glossaryDocument" Target="glossary/document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image" Target="media/image56.png"/><Relationship Id="rId70" Type="http://schemas.openxmlformats.org/officeDocument/2006/relationships/oleObject" Target="embeddings/oleObject33.bin"/><Relationship Id="rId91" Type="http://schemas.openxmlformats.org/officeDocument/2006/relationships/image" Target="media/image41.png"/><Relationship Id="rId145" Type="http://schemas.openxmlformats.org/officeDocument/2006/relationships/oleObject" Target="embeddings/oleObject71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6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image" Target="media/image105.png"/><Relationship Id="rId254" Type="http://schemas.openxmlformats.org/officeDocument/2006/relationships/oleObject" Target="embeddings/oleObject127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8.bin"/><Relationship Id="rId60" Type="http://schemas.openxmlformats.org/officeDocument/2006/relationships/image" Target="media/image27.png"/><Relationship Id="rId81" Type="http://schemas.openxmlformats.org/officeDocument/2006/relationships/image" Target="media/image36.png"/><Relationship Id="rId135" Type="http://schemas.openxmlformats.org/officeDocument/2006/relationships/oleObject" Target="embeddings/oleObject66.bin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223" Type="http://schemas.openxmlformats.org/officeDocument/2006/relationships/image" Target="media/image100.png"/><Relationship Id="rId244" Type="http://schemas.openxmlformats.org/officeDocument/2006/relationships/oleObject" Target="embeddings/oleObject12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Shorter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E7C4463B27D4D4291BB77DFB2CBF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16F27-FC74-454C-8835-187F830ACCF8}"/>
      </w:docPartPr>
      <w:docPartBody>
        <w:p w:rsidR="00950406" w:rsidRDefault="00494D0D">
          <w:pPr>
            <w:pStyle w:val="1E7C4463B27D4D4291BB77DFB2CBF245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4CC56A7E60F54255B86F0936444DF2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B6DFB-8580-4010-9605-43944C6445E1}"/>
      </w:docPartPr>
      <w:docPartBody>
        <w:p w:rsidR="00950406" w:rsidRDefault="00494D0D">
          <w:pPr>
            <w:pStyle w:val="4CC56A7E60F54255B86F0936444DF2DF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9E0FF61C737847D2AFDE878F85CB9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B0570-28E5-4B9D-86D7-5D278E8120BB}"/>
      </w:docPartPr>
      <w:docPartBody>
        <w:p w:rsidR="00950406" w:rsidRDefault="00494D0D">
          <w:pPr>
            <w:pStyle w:val="9E0FF61C737847D2AFDE878F85CB93E6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D0D"/>
    <w:rsid w:val="00416029"/>
    <w:rsid w:val="00494D0D"/>
    <w:rsid w:val="00950406"/>
    <w:rsid w:val="009C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E7C4463B27D4D4291BB77DFB2CBF245">
    <w:name w:val="1E7C4463B27D4D4291BB77DFB2CBF245"/>
  </w:style>
  <w:style w:type="paragraph" w:customStyle="1" w:styleId="4CC56A7E60F54255B86F0936444DF2DF">
    <w:name w:val="4CC56A7E60F54255B86F0936444DF2DF"/>
  </w:style>
  <w:style w:type="paragraph" w:customStyle="1" w:styleId="E2867BFC233E4101980EA6FB33668F20">
    <w:name w:val="E2867BFC233E4101980EA6FB33668F20"/>
  </w:style>
  <w:style w:type="paragraph" w:customStyle="1" w:styleId="A25D0F7D6A3C437D96532C8E2002DBD5">
    <w:name w:val="A25D0F7D6A3C437D96532C8E2002DBD5"/>
  </w:style>
  <w:style w:type="paragraph" w:customStyle="1" w:styleId="9E0FF61C737847D2AFDE878F85CB93E6">
    <w:name w:val="9E0FF61C737847D2AFDE878F85CB93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6498A-32DD-40F6-9C26-A6903074F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Shorter Template.dotx</Template>
  <TotalTime>3</TotalTime>
  <Pages>7</Pages>
  <Words>1700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Integers</vt:lpstr>
    </vt:vector>
  </TitlesOfParts>
  <Company>Western Mathematics</Company>
  <LinksUpToDate>false</LinksUpToDate>
  <CharactersWithSpaces>11368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Integers</dc:title>
  <dc:creator>Garry</dc:creator>
  <cp:lastModifiedBy>Garry</cp:lastModifiedBy>
  <cp:revision>3</cp:revision>
  <dcterms:created xsi:type="dcterms:W3CDTF">2014-04-23T11:37:00Z</dcterms:created>
  <dcterms:modified xsi:type="dcterms:W3CDTF">2014-04-26T23:23:00Z</dcterms:modified>
  <cp:category>Year 7</cp:category>
</cp:coreProperties>
</file>