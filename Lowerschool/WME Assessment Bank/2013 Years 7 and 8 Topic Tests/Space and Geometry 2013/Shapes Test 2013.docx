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325745" w:rsidTr="001E5B0A">
        <w:trPr>
          <w:cantSplit/>
          <w:trHeight w:val="851"/>
        </w:trPr>
        <w:tc>
          <w:tcPr>
            <w:tcW w:w="1986" w:type="dxa"/>
            <w:gridSpan w:val="2"/>
            <w:vAlign w:val="center"/>
          </w:tcPr>
          <w:p w:rsidR="00325745" w:rsidRDefault="00325745" w:rsidP="001E5B0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C868AD" w:rsidRPr="00325745" w:rsidRDefault="001E5B0A" w:rsidP="00E347A0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7</w:t>
            </w:r>
          </w:p>
        </w:tc>
        <w:tc>
          <w:tcPr>
            <w:tcW w:w="4676" w:type="dxa"/>
            <w:vAlign w:val="center"/>
          </w:tcPr>
          <w:p w:rsidR="001D51F7" w:rsidRPr="005C44C0" w:rsidRDefault="00941C1F" w:rsidP="001E5B0A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 xml:space="preserve">2D and 3D </w:t>
            </w:r>
            <w:r w:rsidR="001E5B0A">
              <w:rPr>
                <w:rFonts w:asciiTheme="majorHAnsi" w:hAnsiTheme="majorHAnsi"/>
                <w:i/>
                <w:sz w:val="52"/>
                <w:szCs w:val="52"/>
              </w:rPr>
              <w:t>Shapes</w:t>
            </w:r>
          </w:p>
        </w:tc>
        <w:tc>
          <w:tcPr>
            <w:tcW w:w="3545" w:type="dxa"/>
            <w:shd w:val="clear" w:color="auto" w:fill="0D0D0D" w:themeFill="text1" w:themeFillTint="F2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A824D7">
        <w:trPr>
          <w:cantSplit/>
          <w:trHeight w:val="851"/>
        </w:trPr>
        <w:tc>
          <w:tcPr>
            <w:tcW w:w="6662" w:type="dxa"/>
            <w:gridSpan w:val="3"/>
          </w:tcPr>
          <w:p w:rsidR="00C56E1E" w:rsidRPr="00C56E1E" w:rsidRDefault="00C56E1E" w:rsidP="008917A4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8917A4" w:rsidRDefault="00CA4933" w:rsidP="00CA4933">
            <w:pPr>
              <w:pStyle w:val="ListParagraph"/>
              <w:numPr>
                <w:ilvl w:val="0"/>
                <w:numId w:val="7"/>
              </w:numPr>
              <w:ind w:left="318" w:hanging="318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N</w:t>
            </w:r>
            <w:r w:rsidR="008917A4">
              <w:rPr>
                <w:rFonts w:ascii="Times New Roman" w:hAnsi="Times New Roman"/>
                <w:sz w:val="16"/>
                <w:szCs w:val="16"/>
              </w:rPr>
              <w:t>ame and list properties of common two dimensional shapes.</w:t>
            </w:r>
          </w:p>
          <w:p w:rsidR="008917A4" w:rsidRPr="00CA4933" w:rsidRDefault="008917A4" w:rsidP="00CA4933">
            <w:pPr>
              <w:pStyle w:val="ListParagraph"/>
              <w:numPr>
                <w:ilvl w:val="0"/>
                <w:numId w:val="7"/>
              </w:numPr>
              <w:ind w:left="318" w:hanging="318"/>
              <w:rPr>
                <w:rFonts w:ascii="Times New Roman" w:hAnsi="Times New Roman"/>
                <w:sz w:val="16"/>
                <w:szCs w:val="16"/>
              </w:rPr>
            </w:pPr>
            <w:r w:rsidRPr="008917A4">
              <w:rPr>
                <w:rFonts w:ascii="Times New Roman" w:hAnsi="Times New Roman"/>
                <w:sz w:val="16"/>
                <w:szCs w:val="16"/>
              </w:rPr>
              <w:t>Connect three­dimensional objects with their nets and other two­dimensional </w:t>
            </w:r>
            <w:r w:rsidRPr="00CA4933">
              <w:rPr>
                <w:rFonts w:ascii="Times New Roman" w:hAnsi="Times New Roman"/>
                <w:sz w:val="16"/>
                <w:szCs w:val="16"/>
              </w:rPr>
              <w:t>representati</w:t>
            </w:r>
            <w:r w:rsidR="007B6154" w:rsidRPr="00CA4933">
              <w:rPr>
                <w:rFonts w:ascii="Times New Roman" w:hAnsi="Times New Roman"/>
                <w:sz w:val="16"/>
                <w:szCs w:val="16"/>
              </w:rPr>
              <w:t>ons</w:t>
            </w:r>
            <w:r w:rsidRPr="00CA4933">
              <w:rPr>
                <w:rFonts w:ascii="Times New Roman" w:hAnsi="Times New Roman"/>
                <w:sz w:val="16"/>
                <w:szCs w:val="16"/>
              </w:rPr>
              <w:t> </w:t>
            </w:r>
            <w:r w:rsidR="00CA4933">
              <w:rPr>
                <w:rFonts w:ascii="Times New Roman" w:hAnsi="Times New Roman"/>
                <w:sz w:val="16"/>
                <w:szCs w:val="16"/>
              </w:rPr>
              <w:t xml:space="preserve">   </w:t>
            </w:r>
            <w:r w:rsidRPr="00CA4933">
              <w:rPr>
                <w:rFonts w:ascii="Times New Roman" w:hAnsi="Times New Roman"/>
                <w:sz w:val="16"/>
                <w:szCs w:val="16"/>
              </w:rPr>
              <w:t>(ACMMG111)</w:t>
            </w:r>
          </w:p>
          <w:p w:rsidR="008917A4" w:rsidRPr="008917A4" w:rsidRDefault="008917A4" w:rsidP="00CA4933">
            <w:pPr>
              <w:pStyle w:val="ListParagraph"/>
              <w:numPr>
                <w:ilvl w:val="0"/>
                <w:numId w:val="7"/>
              </w:numPr>
              <w:ind w:left="318" w:hanging="318"/>
              <w:rPr>
                <w:rFonts w:ascii="Times New Roman" w:hAnsi="Times New Roman"/>
                <w:sz w:val="16"/>
                <w:szCs w:val="16"/>
              </w:rPr>
            </w:pPr>
            <w:r w:rsidRPr="008917A4">
              <w:rPr>
                <w:rFonts w:ascii="Times New Roman" w:hAnsi="Times New Roman"/>
                <w:sz w:val="16"/>
                <w:szCs w:val="16"/>
              </w:rPr>
              <w:t>Construct simple prisms and pyramids (ACMMG140) </w:t>
            </w:r>
          </w:p>
          <w:p w:rsidR="00853748" w:rsidRPr="00CA4933" w:rsidRDefault="008917A4" w:rsidP="00CA4933">
            <w:pPr>
              <w:pStyle w:val="ListParagraph"/>
              <w:numPr>
                <w:ilvl w:val="0"/>
                <w:numId w:val="7"/>
              </w:numPr>
              <w:ind w:left="318" w:hanging="318"/>
              <w:rPr>
                <w:rFonts w:ascii="Times New Roman" w:hAnsi="Times New Roman"/>
                <w:sz w:val="16"/>
                <w:szCs w:val="16"/>
              </w:rPr>
            </w:pPr>
            <w:r w:rsidRPr="008917A4">
              <w:rPr>
                <w:rFonts w:ascii="Times New Roman" w:hAnsi="Times New Roman"/>
                <w:sz w:val="16"/>
                <w:szCs w:val="16"/>
              </w:rPr>
              <w:t>Classify triangles according to their side and angle propert</w:t>
            </w:r>
            <w:r w:rsidR="00CA4933">
              <w:rPr>
                <w:rFonts w:ascii="Times New Roman" w:hAnsi="Times New Roman"/>
                <w:sz w:val="16"/>
                <w:szCs w:val="16"/>
              </w:rPr>
              <w:t xml:space="preserve">ies and describe quadrilaterals </w:t>
            </w:r>
            <w:r w:rsidRPr="00CA4933">
              <w:rPr>
                <w:rFonts w:ascii="Times New Roman" w:hAnsi="Times New Roman"/>
                <w:sz w:val="16"/>
                <w:szCs w:val="16"/>
              </w:rPr>
              <w:t>(ACMMG165)</w:t>
            </w:r>
          </w:p>
        </w:tc>
        <w:tc>
          <w:tcPr>
            <w:tcW w:w="3545" w:type="dxa"/>
          </w:tcPr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667642" w:rsidRPr="00667642" w:rsidRDefault="00667642" w:rsidP="00667642">
            <w:pPr>
              <w:ind w:firstLine="567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Answer all questions in the spaces provided on this test paper by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</w:p>
          <w:p w:rsidR="00667642" w:rsidRPr="00667642" w:rsidRDefault="00667642" w:rsidP="00667642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>Writing the answer in the box provided.</w:t>
            </w:r>
          </w:p>
          <w:p w:rsidR="00667642" w:rsidRPr="00667642" w:rsidRDefault="00667642" w:rsidP="00667642">
            <w:pPr>
              <w:ind w:firstLine="1418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or</w:t>
            </w:r>
          </w:p>
          <w:p w:rsidR="00667642" w:rsidRPr="00667642" w:rsidRDefault="00667642" w:rsidP="00667642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667642">
            <w:pPr>
              <w:rPr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</w:p>
          <w:p w:rsidR="002E0FF2" w:rsidRPr="002E0FF2" w:rsidRDefault="002E0FF2" w:rsidP="00667642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2E0FF2">
              <w:rPr>
                <w:rFonts w:asciiTheme="majorHAnsi" w:hAnsiTheme="majorHAnsi"/>
                <w:b/>
                <w:i/>
                <w:sz w:val="24"/>
                <w:szCs w:val="24"/>
              </w:rPr>
              <w:t>You will need a ruler.</w:t>
            </w: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EF09AB" w:rsidRDefault="00EF5C55" w:rsidP="00EF09AB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45" type="#_x0000_t75" style="position:absolute;margin-left:155.25pt;margin-top:-2.25pt;width:145.75pt;height:85.65pt;z-index:251666432;mso-position-horizontal-relative:text;mso-position-vertical-relative:text">
                  <v:imagedata r:id="rId9" o:title=""/>
                </v:shape>
                <o:OLEObject Type="Embed" ProgID="FXDraw3.Document" ShapeID="_x0000_s1045" DrawAspect="Content" ObjectID="_1425930382" r:id="rId10"/>
              </w:pict>
            </w:r>
            <w:r w:rsidR="00EF09AB">
              <w:rPr>
                <w:rFonts w:ascii="Times New Roman" w:hAnsi="Times New Roman"/>
                <w:sz w:val="24"/>
                <w:szCs w:val="24"/>
              </w:rPr>
              <w:t>The quadrilateral shown is a :</w:t>
            </w:r>
          </w:p>
          <w:p w:rsidR="00EF09AB" w:rsidRDefault="00EF09AB" w:rsidP="00EF09A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F09AB" w:rsidRDefault="00EF09AB" w:rsidP="00EF09A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F09AB" w:rsidRDefault="00EF09AB" w:rsidP="00EF09A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F09AB" w:rsidRDefault="00EF09AB" w:rsidP="00EF09A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F09AB" w:rsidRDefault="00EF09AB" w:rsidP="00EF09A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F09AB" w:rsidRDefault="00EF09AB" w:rsidP="00EF09A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Kite                       Parallelogram                Rhombus                        Square  </w:t>
            </w:r>
          </w:p>
          <w:p w:rsidR="00EF09AB" w:rsidRDefault="00EF09AB" w:rsidP="00EF09A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45D7A10C" wp14:editId="7C4A19FB">
                      <wp:simplePos x="0" y="0"/>
                      <wp:positionH relativeFrom="column">
                        <wp:posOffset>244475</wp:posOffset>
                      </wp:positionH>
                      <wp:positionV relativeFrom="paragraph">
                        <wp:posOffset>83820</wp:posOffset>
                      </wp:positionV>
                      <wp:extent cx="4362450" cy="114300"/>
                      <wp:effectExtent l="0" t="0" r="19050" b="19050"/>
                      <wp:wrapNone/>
                      <wp:docPr id="10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2430" y="3420"/>
                                <a:chExt cx="6870" cy="180"/>
                              </a:xfrm>
                            </wpg:grpSpPr>
                            <wps:wsp>
                              <wps:cNvPr id="16" name="AutoShape 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" name="AutoShape 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AutoShape 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AutoShape 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0" o:spid="_x0000_s1026" style="position:absolute;margin-left:19.25pt;margin-top:6.6pt;width:343.5pt;height:9pt;z-index:251667456" coordorigin="2430,3420" coordsize="68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">
                      <v:roundrect id="AutoShape 23" o:spid="_x0000_s1027" style="position:absolute;left:90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NSLcAA&#10;AADbAAAADwAAAGRycy9kb3ducmV2LnhtbERPS4vCMBC+C/6HMII3mypSpBplFQQPIqwuC96GZvpg&#10;m0lpYtvdX78RBG/z8T1nsxtMLTpqXWVZwTyKQRBnVldcKPi6HWcrEM4ja6wtk4JfcrDbjkcbTLXt&#10;+ZO6qy9ECGGXooLS+yaV0mUlGXSRbYgDl9vWoA+wLaRusQ/hppaLOE6kwYpDQ4kNHUrKfq4Po+C8&#10;6v1fLr+T5YNPOd67S37Zk1LTyfCxBuFp8G/xy33SYX4Cz1/CAXL7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WNSLcAAAADbAAAADwAAAAAAAAAAAAAAAACYAgAAZHJzL2Rvd25y&#10;ZXYueG1sUEsFBgAAAAAEAAQA9QAAAIUDAAAAAA==&#10;" strokeweight="1.25pt"/>
                      <v:roundrect id="AutoShape 24" o:spid="_x0000_s1028" style="position:absolute;left:24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/3tsEA&#10;AADbAAAADwAAAGRycy9kb3ducmV2LnhtbERPS4vCMBC+L/gfwgje1tRFtFSj6ILgQYRVEbwNzfSB&#10;zaQ0sa3++s3Cgrf5+J6zXPemEi01rrSsYDKOQBCnVpecK7icd58xCOeRNVaWScGTHKxXg48lJtp2&#10;/EPtyecihLBLUEHhfZ1I6dKCDLqxrYkDl9nGoA+wyaVusAvhppJfUTSTBksODQXW9F1Qej89jIJD&#10;3PlXJq+z6YP3Gd7aY3bcklKjYb9ZgPDU+7f4373XYf4c/n4JB8jV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v97bBAAAA2wAAAA8AAAAAAAAAAAAAAAAAmAIAAGRycy9kb3du&#10;cmV2LnhtbFBLBQYAAAAABAAEAPUAAACGAwAAAAA=&#10;" strokeweight="1.25pt"/>
                      <v:roundrect id="AutoShape 25" o:spid="_x0000_s1029" style="position:absolute;left:45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BjxMMA&#10;AADbAAAADwAAAGRycy9kb3ducmV2LnhtbESPT2vCQBDF7wW/wzKCt7qxFJHoKioUPBShKoK3ITv5&#10;g9nZkF2T2E/fORS8zfDevPeb1WZwteqoDZVnA7NpAoo487biwsDl/PW+ABUissXaMxl4UoDNevS2&#10;wtT6nn+oO8VCSQiHFA2UMTap1iEryWGY+oZYtNy3DqOsbaFti72Eu1p/JMlcO6xYGkpsaF9Sdj89&#10;nIHvRR9/c32dfz74kOOtO+bHHRkzGQ/bJahIQ3yZ/68PVvAFVn6RAf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7BjxMMAAADbAAAADwAAAAAAAAAAAAAAAACYAgAAZHJzL2Rv&#10;d25yZXYueG1sUEsFBgAAAAAEAAQA9QAAAIgDAAAAAA==&#10;" strokeweight="1.25pt"/>
                      <v:roundrect id="AutoShape 26" o:spid="_x0000_s1030" style="position:absolute;left:67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zGX8IA&#10;AADbAAAADwAAAGRycy9kb3ducmV2LnhtbERPS2vCQBC+F/wPywje6sYiQVNXUaGQQwk0iuBtyE4e&#10;NDsbsmuS9td3C4Xe5uN7zu4wmVYM1LvGsoLVMgJBXFjdcKXgenl73oBwHllja5kUfJGDw372tMNE&#10;25E/aMh9JUIIuwQV1N53iZSuqMmgW9qOOHCl7Q36APtK6h7HEG5a+RJFsTTYcGiosaNzTcVn/jAK&#10;3jej/y7lLV4/OC3xPmRldiKlFvPp+ArC0+T/xX/uVIf5W/j9JRwg9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/MZfwgAAANsAAAAPAAAAAAAAAAAAAAAAAJgCAABkcnMvZG93&#10;bnJldi54bWxQSwUGAAAAAAQABAD1AAAAhwMAAAAA&#10;" strokeweight="1.25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325745" w:rsidRDefault="00325745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9038C" w:rsidRDefault="00C9038C" w:rsidP="00C9038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order of rotational symmetry does a rectangle have?</w:t>
            </w:r>
          </w:p>
          <w:p w:rsidR="00C9038C" w:rsidRDefault="00C9038C" w:rsidP="00C9038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9038C" w:rsidRDefault="00C9038C" w:rsidP="00C9038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2                                 1                                  4                                    8</w:t>
            </w:r>
          </w:p>
          <w:p w:rsidR="00C9038C" w:rsidRDefault="00C9038C" w:rsidP="00C9038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4080" behindDoc="0" locked="0" layoutInCell="1" allowOverlap="1" wp14:anchorId="41D39D1B" wp14:editId="6E3EF670">
                      <wp:simplePos x="0" y="0"/>
                      <wp:positionH relativeFrom="column">
                        <wp:posOffset>187325</wp:posOffset>
                      </wp:positionH>
                      <wp:positionV relativeFrom="paragraph">
                        <wp:posOffset>82550</wp:posOffset>
                      </wp:positionV>
                      <wp:extent cx="4362450" cy="114300"/>
                      <wp:effectExtent l="6350" t="6350" r="12700" b="12700"/>
                      <wp:wrapNone/>
                      <wp:docPr id="54" name="Group 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2430" y="3420"/>
                                <a:chExt cx="6870" cy="180"/>
                              </a:xfrm>
                            </wpg:grpSpPr>
                            <wps:wsp>
                              <wps:cNvPr id="55" name="AutoShape 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" name="AutoShape 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" name="AutoShape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AutoShape 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54" o:spid="_x0000_s1026" style="position:absolute;margin-left:14.75pt;margin-top:6.5pt;width:343.5pt;height:9pt;z-index:251694080" coordorigin="2430,3420" coordsize="68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">
                      <v:roundrect id="AutoShape 79" o:spid="_x0000_s1027" style="position:absolute;left:90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1sMsMA&#10;AADbAAAADwAAAGRycy9kb3ducmV2LnhtbESPQWvCQBSE7wX/w/IEb3XXQkqNriJCxVtp2kOPz+wz&#10;CWbfxt1NjP313UKhx2FmvmHW29G2YiAfGscaFnMFgrh0puFKw+fH6+MLiBCRDbaOScOdAmw3k4c1&#10;5sbd+J2GIlYiQTjkqKGOsculDGVNFsPcdcTJOztvMSbpK2k83hLctvJJqWdpseG0UGNH+5rKS9Fb&#10;DaVRvfJfw9vylMXie+ivLA9XrWfTcbcCEWmM/+G/9tFoyDL4/ZJ+gN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1sMsMAAADbAAAADwAAAAAAAAAAAAAAAACYAgAAZHJzL2Rv&#10;d25yZXYueG1sUEsFBgAAAAAEAAQA9QAAAIgDAAAAAA==&#10;"/>
                      <v:roundrect id="AutoShape 80" o:spid="_x0000_s1028" style="position:absolute;left:24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/yRcMA&#10;AADbAAAADwAAAGRycy9kb3ducmV2LnhtbESPQWsCMRSE7wX/Q3iCt5pYUOpqFBEs3kq3Hjw+N8/d&#10;xc3LmmTXbX99Uyj0OMzMN8x6O9hG9ORD7VjDbKpAEBfO1FxqOH0enl9BhIhssHFMGr4owHYzelpj&#10;ZtyDP6jPYykShEOGGqoY20zKUFRkMUxdS5y8q/MWY5K+lMbjI8FtI1+UWkiLNaeFClvaV1Tc8s5q&#10;KIzqlD/378vLPObffXdn+XbXejIedisQkYb4H/5rH42G+QJ+v6Qf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p/yRcMAAADbAAAADwAAAAAAAAAAAAAAAACYAgAAZHJzL2Rv&#10;d25yZXYueG1sUEsFBgAAAAAEAAQA9QAAAIgDAAAAAA==&#10;"/>
                      <v:roundrect id="AutoShape 81" o:spid="_x0000_s1029" style="position:absolute;left:45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NX3sMA&#10;AADbAAAADwAAAGRycy9kb3ducmV2LnhtbESPQWsCMRSE7wX/Q3iCN00sWO1qFCm0eCtdPfT43Lzu&#10;Lt28rEl23fbXN4LQ4zAz3zCb3WAb0ZMPtWMN85kCQVw4U3Op4XR8na5AhIhssHFMGn4owG47ethg&#10;ZtyVP6jPYykShEOGGqoY20zKUFRkMcxcS5y8L+ctxiR9KY3Ha4LbRj4q9SQt1pwWKmzppaLiO++s&#10;hsKoTvnP/v35vIj5b99dWL5dtJ6Mh/0aRKQh/ofv7YPRsFjC7Uv6AX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dNX3sMAAADbAAAADwAAAAAAAAAAAAAAAACYAgAAZHJzL2Rv&#10;d25yZXYueG1sUEsFBgAAAAAEAAQA9QAAAIgDAAAAAA==&#10;"/>
                      <v:roundrect id="AutoShape 82" o:spid="_x0000_s1030" style="position:absolute;left:67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zDrMAA&#10;AADbAAAADwAAAGRycy9kb3ducmV2LnhtbERPz2vCMBS+C/4P4QneNHHgmJ1pkcGGt7HOg8e35q0t&#10;a15qktbOv94cBjt+fL/3xWQ7MZIPrWMNm7UCQVw503Kt4fT5unoCESKywc4xafilAEU+n+0xM+7K&#10;HzSWsRYphEOGGpoY+0zKUDVkMaxdT5y4b+ctxgR9LY3Hawq3nXxQ6lFabDk1NNjTS0PVTzlYDZVR&#10;g/Ln8X33tY3lbRwuLN8uWi8X0+EZRKQp/ov/3EejYZvGpi/pB8j8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EzDrMAAAADbAAAADwAAAAAAAAAAAAAAAACYAgAAZHJzL2Rvd25y&#10;ZXYueG1sUEsFBgAAAAAEAAQA9QAAAIUDAAAAAA==&#10;"/>
                    </v:group>
                  </w:pict>
                </mc:Fallback>
              </mc:AlternateContent>
            </w:r>
          </w:p>
          <w:p w:rsidR="003D41FF" w:rsidRDefault="003D41F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F09AB" w:rsidRDefault="00EF09AB" w:rsidP="00EF09A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Use a ruler to draw a neat sketch of a parallelogram, showing any equal angles.</w:t>
            </w:r>
          </w:p>
          <w:p w:rsidR="00EF09AB" w:rsidRDefault="00EF09AB" w:rsidP="00EF09A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F09AB" w:rsidRDefault="00EF09AB" w:rsidP="00EF09A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F09AB" w:rsidRDefault="00EF09AB" w:rsidP="00EF09A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F09AB" w:rsidRDefault="00EF09AB" w:rsidP="00EF09A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F09AB" w:rsidRDefault="00EF09AB" w:rsidP="00EF09A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F09AB" w:rsidRDefault="00EF09AB" w:rsidP="00EF09A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25745" w:rsidRDefault="00EF09AB" w:rsidP="00EF09A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EF25FB" w:rsidRDefault="00EF25FB" w:rsidP="00EF09A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F25FB" w:rsidRDefault="00EF25FB" w:rsidP="00EF09A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55F3B" w:rsidRDefault="00F55F3B" w:rsidP="00F55F3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shape below is an irregular polygon?</w:t>
            </w:r>
          </w:p>
          <w:p w:rsidR="00F55F3B" w:rsidRDefault="00EF5C55" w:rsidP="00F55F3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01" type="#_x0000_t75" style="position:absolute;margin-left:65.45pt;margin-top:5.45pt;width:293.65pt;height:143.55pt;z-index:251691008;mso-position-horizontal-relative:text;mso-position-vertical-relative:text">
                  <v:imagedata r:id="rId11" o:title=""/>
                </v:shape>
                <o:OLEObject Type="Embed" ProgID="FXDraw3.Document" ShapeID="_x0000_s1101" DrawAspect="Content" ObjectID="_1425930383" r:id="rId12"/>
              </w:pict>
            </w:r>
          </w:p>
          <w:p w:rsidR="00F55F3B" w:rsidRDefault="00F55F3B" w:rsidP="00F55F3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2032" behindDoc="0" locked="0" layoutInCell="1" allowOverlap="1" wp14:anchorId="00811A88" wp14:editId="73E37FD6">
                      <wp:simplePos x="0" y="0"/>
                      <wp:positionH relativeFrom="column">
                        <wp:posOffset>454025</wp:posOffset>
                      </wp:positionH>
                      <wp:positionV relativeFrom="paragraph">
                        <wp:posOffset>117475</wp:posOffset>
                      </wp:positionV>
                      <wp:extent cx="2819400" cy="1057275"/>
                      <wp:effectExtent l="0" t="0" r="19050" b="28575"/>
                      <wp:wrapNone/>
                      <wp:docPr id="41" name="Group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9400" cy="1057275"/>
                                <a:chOff x="2830" y="7770"/>
                                <a:chExt cx="4440" cy="1665"/>
                              </a:xfrm>
                            </wpg:grpSpPr>
                            <wps:wsp>
                              <wps:cNvPr id="42" name="AutoShape 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30" y="7770"/>
                                  <a:ext cx="307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" name="AutoShape 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963" y="7770"/>
                                  <a:ext cx="307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49" name="Group 7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830" y="9255"/>
                                  <a:ext cx="4440" cy="180"/>
                                  <a:chOff x="2830" y="8310"/>
                                  <a:chExt cx="4440" cy="180"/>
                                </a:xfrm>
                              </wpg:grpSpPr>
                              <wps:wsp>
                                <wps:cNvPr id="50" name="AutoShape 7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830" y="8310"/>
                                    <a:ext cx="307" cy="180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1" name="AutoShape 7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963" y="8310"/>
                                    <a:ext cx="307" cy="180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41" o:spid="_x0000_s1026" style="position:absolute;margin-left:35.75pt;margin-top:9.25pt;width:222pt;height:83.25pt;z-index:251692032" coordorigin="2830,7770" coordsize="4440,1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">
                      <v:roundrect id="AutoShape 72" o:spid="_x0000_s1027" style="position:absolute;left:2830;top:777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G6NcMA&#10;AADbAAAADwAAAGRycy9kb3ducmV2LnhtbESPQWvCQBSE74X+h+UVvBTdKGJDdJWirHgr2oIen9ln&#10;Epp9G7Orxn/fFYQeh5n5hpktOluLK7W+cqxgOEhAEOfOVFwo+PnW/RSED8gGa8ek4E4eFvPXlxlm&#10;xt14S9ddKESEsM9QQRlCk0np85Is+oFriKN3cq3FEGVbSNPiLcJtLUdJMpEWK44LJTa0LCn/3V2s&#10;giLVXx980KneV6s1vWscHldnpXpv3ecURKAu/Ief7Y1RMB7B40v8AXL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lG6NcMAAADbAAAADwAAAAAAAAAAAAAAAACYAgAAZHJzL2Rv&#10;d25yZXYueG1sUEsFBgAAAAAEAAQA9QAAAIgDAAAAAA==&#10;" strokeweight="1pt"/>
                      <v:roundrect id="AutoShape 73" o:spid="_x0000_s1028" style="position:absolute;left:6963;top:777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0frsUA&#10;AADbAAAADwAAAGRycy9kb3ducmV2LnhtbESPT2vCQBTE70K/w/IKXsRs/EMNqauUypbepFbQ4zP7&#10;moRm36bZrcZv3xWEHoeZ+Q2zXPe2EWfqfO1YwSRJQRAXztRcKth/6nEGwgdkg41jUnAlD+vVw2CJ&#10;uXEX/qDzLpQiQtjnqKAKoc2l9EVFFn3iWuLofbnOYoiyK6Xp8BLhtpHTNH2SFmuOCxW29FpR8b37&#10;tQrKTG8XfNSZPtSbNxppnJw2P0oNH/uXZxCB+vAfvrffjYL5DG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HR+uxQAAANsAAAAPAAAAAAAAAAAAAAAAAJgCAABkcnMv&#10;ZG93bnJldi54bWxQSwUGAAAAAAQABAD1AAAAigMAAAAA&#10;" strokeweight="1pt"/>
                      <v:group id="Group 74" o:spid="_x0000_s1029" style="position:absolute;left:2830;top:9255;width:4440;height:180" coordorigin="2830,8310" coordsize="4440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  <v:roundrect id="AutoShape 75" o:spid="_x0000_s1030" style="position:absolute;left:2830;top:831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YXBMEA&#10;AADbAAAADwAAAGRycy9kb3ducmV2LnhtbERPz2vCMBS+C/4P4QleZKYVNks1FplEdhtzwnZ8a55t&#10;sXnpmqj1vzeHwY4f3+91MdhWXKn3jWMF6TwBQVw603Cl4PipnzIQPiAbbB2Tgjt5KDbj0Rpz4278&#10;QddDqEQMYZ+jgjqELpfSlzVZ9HPXEUfu5HqLIcK+kqbHWwy3rVwkyYu02HBsqLGj15rK8+FiFVSZ&#10;fl/yt870V7Pb00xj+rP7VWo6GbYrEIGG8C/+c78ZBc9xffwSf4Dc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QWFwTBAAAA2wAAAA8AAAAAAAAAAAAAAAAAmAIAAGRycy9kb3du&#10;cmV2LnhtbFBLBQYAAAAABAAEAPUAAACGAwAAAAA=&#10;" strokeweight="1pt"/>
                        <v:roundrect id="AutoShape 76" o:spid="_x0000_s1031" style="position:absolute;left:6963;top:831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qyn8QA&#10;AADbAAAADwAAAGRycy9kb3ducmV2LnhtbESPQWvCQBSE74X+h+UVeilmk4I2RFcplS29Sa2gx2f2&#10;mQSzb9PsVuO/dwuCx2FmvmFmi8G24kS9bxwryJIUBHHpTMOVgs2PHuUgfEA22DomBRfysJg/Psyw&#10;MO7M33Rah0pECPsCFdQhdIWUvqzJok9cRxy9g+sthij7SpoezxFuW/maphNpseG4UGNHHzWVx/Wf&#10;VVDlevXGO53rbbP8pBeN2X75q9Tz0/A+BRFoCPfwrf1lFIwz+P8Sf4Cc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asp/EAAAA2wAAAA8AAAAAAAAAAAAAAAAAmAIAAGRycy9k&#10;b3ducmV2LnhtbFBLBQYAAAAABAAEAPUAAACJAwAAAAA=&#10;" strokeweight="1pt"/>
                      </v:group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</w:p>
          <w:p w:rsidR="00F55F3B" w:rsidRDefault="00F55F3B" w:rsidP="00F55F3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55F3B" w:rsidRDefault="00F55F3B" w:rsidP="00F55F3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55F3B" w:rsidRDefault="00F55F3B" w:rsidP="00F55F3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55F3B" w:rsidRDefault="00F55F3B" w:rsidP="00F55F3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55F3B" w:rsidRDefault="00F55F3B" w:rsidP="00F55F3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55F3B" w:rsidRDefault="00F55F3B" w:rsidP="00F55F3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55F3B" w:rsidRDefault="00F55F3B" w:rsidP="00F55F3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55F3B" w:rsidRDefault="00F55F3B" w:rsidP="00F55F3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25745" w:rsidRDefault="00325745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F09AB" w:rsidRPr="00EF09AB" w:rsidRDefault="00EF5C55" w:rsidP="00EF09AB">
            <w:pPr>
              <w:ind w:right="414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33" type="#_x0000_t75" style="position:absolute;margin-left:250.25pt;margin-top:2.3pt;width:117.15pt;height:124.5pt;z-index:251659264;mso-position-horizontal-relative:text;mso-position-vertical-relative:text">
                  <v:imagedata r:id="rId13" o:title=""/>
                </v:shape>
                <o:OLEObject Type="Embed" ProgID="FXDraw3.Document" ShapeID="_x0000_s1033" DrawAspect="Content" ObjectID="_1425930384" r:id="rId14"/>
              </w:pict>
            </w:r>
            <w:r w:rsidR="00EF09AB" w:rsidRPr="00EF09AB">
              <w:rPr>
                <w:rFonts w:ascii="Times New Roman" w:hAnsi="Times New Roman"/>
                <w:sz w:val="24"/>
                <w:szCs w:val="24"/>
              </w:rPr>
              <w:t xml:space="preserve">Draw </w:t>
            </w:r>
            <w:r w:rsidR="00EF09AB">
              <w:rPr>
                <w:rFonts w:ascii="Times New Roman" w:hAnsi="Times New Roman"/>
                <w:sz w:val="24"/>
                <w:szCs w:val="24"/>
              </w:rPr>
              <w:t>in all the diagonals on the hex</w:t>
            </w:r>
            <w:r w:rsidR="00EF09AB" w:rsidRPr="00EF09AB">
              <w:rPr>
                <w:rFonts w:ascii="Times New Roman" w:hAnsi="Times New Roman"/>
                <w:sz w:val="24"/>
                <w:szCs w:val="24"/>
              </w:rPr>
              <w:t>agon shown and complete the statement about the diagonals.</w:t>
            </w:r>
          </w:p>
          <w:p w:rsidR="00EF09AB" w:rsidRPr="00EF09AB" w:rsidRDefault="00EF09AB" w:rsidP="00EF09A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F09AB" w:rsidRPr="00EF09AB" w:rsidRDefault="00EF09AB" w:rsidP="00EF09AB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noProof/>
                <w:sz w:val="32"/>
                <w:szCs w:val="3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9AC29EE" wp14:editId="5CD17822">
                      <wp:simplePos x="0" y="0"/>
                      <wp:positionH relativeFrom="column">
                        <wp:posOffset>1254702</wp:posOffset>
                      </wp:positionH>
                      <wp:positionV relativeFrom="paragraph">
                        <wp:posOffset>135255</wp:posOffset>
                      </wp:positionV>
                      <wp:extent cx="466725" cy="352425"/>
                      <wp:effectExtent l="0" t="0" r="28575" b="28575"/>
                      <wp:wrapNone/>
                      <wp:docPr id="4" name="Rectangl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" cy="352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" o:spid="_x0000_s1026" style="position:absolute;margin-left:98.8pt;margin-top:10.65pt;width:36.75pt;height:2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" strokeweight="1pt"/>
                  </w:pict>
                </mc:Fallback>
              </mc:AlternateContent>
            </w:r>
          </w:p>
          <w:p w:rsidR="00EF09AB" w:rsidRPr="00EF09AB" w:rsidRDefault="00EF09AB" w:rsidP="00EF09AB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A hex</w:t>
            </w:r>
            <w:r w:rsidRPr="00EF09AB">
              <w:rPr>
                <w:rFonts w:ascii="Times New Roman" w:hAnsi="Times New Roman"/>
                <w:sz w:val="32"/>
                <w:szCs w:val="32"/>
              </w:rPr>
              <w:t>agon has           diagonals.</w:t>
            </w:r>
          </w:p>
          <w:p w:rsidR="00EF09AB" w:rsidRPr="00EF09AB" w:rsidRDefault="00EF09AB" w:rsidP="00EF09A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F09AB" w:rsidRPr="00EF09AB" w:rsidRDefault="00EF09AB" w:rsidP="00EF09A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F09AB" w:rsidRPr="00EF09AB" w:rsidRDefault="00EF09AB" w:rsidP="00EF09A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25745" w:rsidRDefault="00325745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904BE2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shape has</w:t>
            </w:r>
            <w:r w:rsidR="000F5F7E">
              <w:rPr>
                <w:rFonts w:ascii="Times New Roman" w:hAnsi="Times New Roman"/>
                <w:sz w:val="24"/>
                <w:szCs w:val="24"/>
              </w:rPr>
              <w:t xml:space="preserve"> the same number of axes of symmetry as its order of rotational symmetry?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904BE2" w:rsidRDefault="00EF5C55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18" type="#_x0000_t75" style="position:absolute;margin-left:52.1pt;margin-top:3.2pt;width:272.25pt;height:130.85pt;z-index:251700224;mso-position-horizontal-relative:text;mso-position-vertical-relative:text">
                  <v:imagedata r:id="rId15" o:title=""/>
                </v:shape>
                <o:OLEObject Type="Embed" ProgID="FXDraw3.Document" ShapeID="_x0000_s1118" DrawAspect="Content" ObjectID="_1425930385" r:id="rId16"/>
              </w:pict>
            </w:r>
          </w:p>
          <w:p w:rsidR="00904BE2" w:rsidRDefault="000F5F7E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2272" behindDoc="0" locked="0" layoutInCell="1" allowOverlap="1" wp14:anchorId="6AFAA71C" wp14:editId="2CE9D98E">
                      <wp:simplePos x="0" y="0"/>
                      <wp:positionH relativeFrom="column">
                        <wp:posOffset>261620</wp:posOffset>
                      </wp:positionH>
                      <wp:positionV relativeFrom="paragraph">
                        <wp:posOffset>34290</wp:posOffset>
                      </wp:positionV>
                      <wp:extent cx="2819400" cy="1057275"/>
                      <wp:effectExtent l="0" t="0" r="19050" b="28575"/>
                      <wp:wrapNone/>
                      <wp:docPr id="69" name="Group 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9400" cy="1057275"/>
                                <a:chOff x="2830" y="7770"/>
                                <a:chExt cx="4440" cy="1665"/>
                              </a:xfrm>
                            </wpg:grpSpPr>
                            <wps:wsp>
                              <wps:cNvPr id="70" name="AutoShape 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30" y="7770"/>
                                  <a:ext cx="307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" name="AutoShape 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963" y="7770"/>
                                  <a:ext cx="307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72" name="Group 7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830" y="9255"/>
                                  <a:ext cx="4440" cy="180"/>
                                  <a:chOff x="2830" y="8310"/>
                                  <a:chExt cx="4440" cy="180"/>
                                </a:xfrm>
                              </wpg:grpSpPr>
                              <wps:wsp>
                                <wps:cNvPr id="73" name="AutoShape 7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830" y="8310"/>
                                    <a:ext cx="307" cy="180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4" name="AutoShape 7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963" y="8310"/>
                                    <a:ext cx="307" cy="180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69" o:spid="_x0000_s1026" style="position:absolute;margin-left:20.6pt;margin-top:2.7pt;width:222pt;height:83.25pt;z-index:251702272" coordorigin="2830,7770" coordsize="4440,1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">
                      <v:roundrect id="AutoShape 72" o:spid="_x0000_s1027" style="position:absolute;left:2830;top:777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NLZMEA&#10;AADbAAAADwAAAGRycy9kb3ducmV2LnhtbERPz2vCMBS+D/wfwhO8jDXVwyxdo4iSsdvQDfT41ry1&#10;xealNlnb/ffmMNjx4/tdbCfbioF63zhWsExSEMSlMw1XCj4/9FMGwgdkg61jUvBLHrab2UOBuXEj&#10;H2k4hUrEEPY5KqhD6HIpfVmTRZ+4jjhy3663GCLsK2l6HGO4beUqTZ+lxYZjQ40d7Wsqr6cfq6DK&#10;9PuaLzrT5+bwSo8al1+Hm1KL+bR7ARFoCv/iP/ebUbCO6+OX+APk5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+jS2TBAAAA2wAAAA8AAAAAAAAAAAAAAAAAmAIAAGRycy9kb3du&#10;cmV2LnhtbFBLBQYAAAAABAAEAPUAAACGAwAAAAA=&#10;" strokeweight="1pt"/>
                      <v:roundrect id="AutoShape 73" o:spid="_x0000_s1028" style="position:absolute;left:6963;top:777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/u/8QA&#10;AADbAAAADwAAAGRycy9kb3ducmV2LnhtbESPQWvCQBSE70L/w/IKvRTdpAcNqZtQKlt6k6qgx9fs&#10;axKafRuzq8Z/7xYKHoeZ+YZZlqPtxJkG3zpWkM4SEMSVMy3XCnZbPc1A+IBssHNMCq7koSweJkvM&#10;jbvwF503oRYRwj5HBU0IfS6lrxqy6GeuJ47ejxsshiiHWpoBLxFuO/mSJHNpseW40GBP7w1Vv5uT&#10;VVBner3gg870vl190LPG9Ht1VOrpcXx7BRFoDPfwf/vTKFik8Pcl/gBZ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v7v/EAAAA2wAAAA8AAAAAAAAAAAAAAAAAmAIAAGRycy9k&#10;b3ducmV2LnhtbFBLBQYAAAAABAAEAPUAAACJAwAAAAA=&#10;" strokeweight="1pt"/>
                      <v:group id="Group 74" o:spid="_x0000_s1029" style="position:absolute;left:2830;top:9255;width:4440;height:180" coordorigin="2830,8310" coordsize="4440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wcVs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3wcVsQAAADbAAAA&#10;DwAAAAAAAAAAAAAAAACqAgAAZHJzL2Rvd25yZXYueG1sUEsFBgAAAAAEAAQA+gAAAJsDAAAAAA==&#10;">
                        <v:roundrect id="AutoShape 75" o:spid="_x0000_s1030" style="position:absolute;left:2830;top:831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HVE8MA&#10;AADbAAAADwAAAGRycy9kb3ducmV2LnhtbESPQWvCQBSE74X+h+UVeim6UUFDdJVSWfEm2kI9PrPP&#10;JJh9G7Nbjf/eFYQeh5n5hpktOluLC7W+cqxg0E9AEOfOVFwo+PnWvRSED8gGa8ek4EYeFvPXlxlm&#10;xl15S5ddKESEsM9QQRlCk0np85Is+r5riKN3dK3FEGVbSNPiNcJtLYdJMpYWK44LJTb0VVJ+2v1Z&#10;BUWqNxPe61T/VssVfWgcHJZnpd7fus8piEBd+A8/22ujYDKCx5f4A+T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3HVE8MAAADbAAAADwAAAAAAAAAAAAAAAACYAgAAZHJzL2Rv&#10;d25yZXYueG1sUEsFBgAAAAAEAAQA9QAAAIgDAAAAAA==&#10;" strokeweight="1pt"/>
                        <v:roundrect id="AutoShape 76" o:spid="_x0000_s1031" style="position:absolute;left:6963;top:831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hNZ8MA&#10;AADbAAAADwAAAGRycy9kb3ducmV2LnhtbESPQWvCQBSE74X+h+UVeim6UURDdJVSWfEm2kI9PrPP&#10;JJh9G7Nbjf/eFYQeh5n5hpktOluLC7W+cqxg0E9AEOfOVFwo+PnWvRSED8gGa8ek4EYeFvPXlxlm&#10;xl15S5ddKESEsM9QQRlCk0np85Is+r5riKN3dK3FEGVbSNPiNcJtLYdJMpYWK44LJTb0VVJ+2v1Z&#10;BUWqNxPe61T/VssVfWgcHJZnpd7fus8piEBd+A8/22ujYDKCx5f4A+T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hNZ8MAAADbAAAADwAAAAAAAAAAAAAAAACYAgAAZHJzL2Rv&#10;d25yZXYueG1sUEsFBgAAAAAEAAQA9QAAAIgDAAAAAA==&#10;" strokeweight="1pt"/>
                      </v:group>
                    </v:group>
                  </w:pict>
                </mc:Fallback>
              </mc:AlternateContent>
            </w:r>
          </w:p>
          <w:p w:rsidR="00904BE2" w:rsidRDefault="00904BE2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04BE2" w:rsidRDefault="00904BE2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04BE2" w:rsidRDefault="00904BE2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04BE2" w:rsidRDefault="00904BE2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5F7E" w:rsidRDefault="000F5F7E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5F7E" w:rsidRDefault="000F5F7E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5F7E" w:rsidRDefault="000F5F7E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5F7E" w:rsidRDefault="000F5F7E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F5F7E" w:rsidRPr="000F5F7E" w:rsidRDefault="000F5F7E" w:rsidP="000F5F7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statement is true for an equilateral</w:t>
            </w:r>
            <w:r w:rsidRPr="000F5F7E">
              <w:rPr>
                <w:rFonts w:ascii="Times New Roman" w:hAnsi="Times New Roman"/>
                <w:sz w:val="24"/>
                <w:szCs w:val="24"/>
              </w:rPr>
              <w:t xml:space="preserve"> triangle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but not of an isosceles triangle</w:t>
            </w:r>
            <w:r w:rsidRPr="000F5F7E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0F5F7E" w:rsidRPr="000F5F7E" w:rsidRDefault="000F5F7E" w:rsidP="000F5F7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0F5F7E" w:rsidRDefault="000F5F7E" w:rsidP="000F5F7E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4320" behindDoc="0" locked="0" layoutInCell="1" allowOverlap="1" wp14:anchorId="224BE425" wp14:editId="547C24D3">
                      <wp:simplePos x="0" y="0"/>
                      <wp:positionH relativeFrom="column">
                        <wp:posOffset>262890</wp:posOffset>
                      </wp:positionH>
                      <wp:positionV relativeFrom="paragraph">
                        <wp:posOffset>14547</wp:posOffset>
                      </wp:positionV>
                      <wp:extent cx="171450" cy="944880"/>
                      <wp:effectExtent l="0" t="0" r="19050" b="26670"/>
                      <wp:wrapNone/>
                      <wp:docPr id="90" name="Group 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9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90" o:spid="_x0000_s1026" style="position:absolute;margin-left:20.7pt;margin-top:1.15pt;width:13.5pt;height:74.4pt;z-index:25170432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lG6sUA&#10;AADbAAAADwAAAGRycy9kb3ducmV2LnhtbESPQWvCQBSE7wX/w/IEL8Vs9NDGmFXEorQXoSp6fWSf&#10;STD7NmS3Seyv7xYKPQ4z8w2TrQdTi45aV1lWMItiEMS51RUXCs6n3TQB4TyyxtoyKXiQg/Vq9JRh&#10;qm3Pn9QdfSEChF2KCkrvm1RKl5dk0EW2IQ7ezbYGfZBtIXWLfYCbWs7j+EUarDgslNjQtqT8fvwy&#10;CpJHYi7d5bC/0gf3b98H/bp5Xig1GQ+bJQhPg/8P/7XftYLFDH6/hB8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KUbq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vYncUA&#10;AADbAAAADwAAAGRycy9kb3ducmV2LnhtbESPQWvCQBSE7wX/w/KEXorZ1EMbY1YRi6VehKro9ZF9&#10;JsHs25Bdk9hf3xUKPQ4z8w2TLQdTi45aV1lW8BrFIIhzqysuFBwPm0kCwnlkjbVlUnAnB8vF6CnD&#10;VNuev6nb+0IECLsUFZTeN6mULi/JoItsQxy8i20N+iDbQuoW+wA3tZzG8Zs0WHFYKLGhdUn5dX8z&#10;CpJ7Yk7dafd5pi33Hz87/b56mSn1PB5WcxCeBv8f/mt/aQWzKTy+h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+9idxQAAANs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d9BsQA&#10;AADbAAAADwAAAGRycy9kb3ducmV2LnhtbESPQWvCQBSE7wX/w/IEL6KbVtAYXUVaWuxFqIpeH9ln&#10;Esy+Ddk1if56t1DocZiZb5jlujOlaKh2hWUFr+MIBHFqdcGZguPhcxSDcB5ZY2mZFNzJwXrVe1li&#10;om3LP9TsfSYChF2CCnLvq0RKl+Zk0I1tRRy8i60N+iDrTOoa2wA3pXyLoqk0WHBYyLGi95zS6/5m&#10;FMT32Jya0+7rTN/cfjx2erYZzpUa9LvNAoSnzv+H/9pbrWA+gd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3fQbEAAAA2wAAAA8AAAAAAAAAAAAAAAAAmAIAAGRycy9k&#10;b3ducmV2LnhtbFBLBQYAAAAABAAEAPUAAACJ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7lcsQA&#10;AADbAAAADwAAAGRycy9kb3ducmV2LnhtbESPQWvCQBSE7wX/w/IEL6KbFtEYXUVaWuxFqIpeH9ln&#10;Esy+Ddk1if56t1DocZiZb5jlujOlaKh2hWUFr+MIBHFqdcGZguPhcxSDcB5ZY2mZFNzJwXrVe1li&#10;om3LP9TsfSYChF2CCnLvq0RKl+Zk0I1tRRy8i60N+iDrTOoa2wA3pXyLoqk0WHBYyLGi95zS6/5m&#10;FMT32Jya0+7rTN/cfjx2erYZzpUa9LvNAoSnzv+H/9pbrWA+gd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e5XL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It has at least one axis of line symmetry</w:t>
            </w:r>
            <w:r w:rsidRPr="000F5F7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0F5F7E" w:rsidRPr="000F5F7E" w:rsidRDefault="000F5F7E" w:rsidP="000F5F7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0F5F7E" w:rsidRPr="000F5F7E" w:rsidRDefault="000F5F7E" w:rsidP="000F5F7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0F5F7E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F5F7E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There are at least two equal</w:t>
            </w:r>
            <w:r w:rsidRPr="000F5F7E">
              <w:rPr>
                <w:rFonts w:ascii="Times New Roman" w:hAnsi="Times New Roman"/>
                <w:sz w:val="24"/>
                <w:szCs w:val="24"/>
              </w:rPr>
              <w:t xml:space="preserve"> angles.</w:t>
            </w:r>
          </w:p>
          <w:p w:rsidR="000F5F7E" w:rsidRPr="000F5F7E" w:rsidRDefault="000F5F7E" w:rsidP="000F5F7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0F5F7E" w:rsidRDefault="000F5F7E" w:rsidP="000F5F7E">
            <w:pPr>
              <w:rPr>
                <w:rFonts w:ascii="Times New Roman" w:hAnsi="Times New Roman"/>
                <w:sz w:val="24"/>
                <w:szCs w:val="24"/>
              </w:rPr>
            </w:pPr>
            <w:r w:rsidRPr="000F5F7E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F12879">
              <w:rPr>
                <w:rFonts w:ascii="Times New Roman" w:hAnsi="Times New Roman"/>
                <w:sz w:val="24"/>
                <w:szCs w:val="24"/>
              </w:rPr>
              <w:t>There are at least two equal sid</w:t>
            </w:r>
            <w:r w:rsidR="00F12879" w:rsidRPr="000F5F7E">
              <w:rPr>
                <w:rFonts w:ascii="Times New Roman" w:hAnsi="Times New Roman"/>
                <w:sz w:val="24"/>
                <w:szCs w:val="24"/>
              </w:rPr>
              <w:t>es.</w:t>
            </w:r>
          </w:p>
          <w:p w:rsidR="000F5F7E" w:rsidRPr="000F5F7E" w:rsidRDefault="000F5F7E" w:rsidP="000F5F7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0F5F7E" w:rsidRPr="000F5F7E" w:rsidRDefault="000F5F7E" w:rsidP="000F5F7E">
            <w:pPr>
              <w:rPr>
                <w:rFonts w:ascii="Times New Roman" w:hAnsi="Times New Roman"/>
                <w:sz w:val="24"/>
                <w:szCs w:val="24"/>
              </w:rPr>
            </w:pPr>
            <w:r w:rsidRPr="000F5F7E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0F5F7E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It has</w:t>
            </w:r>
            <w:r w:rsidRPr="000F5F7E">
              <w:rPr>
                <w:rFonts w:ascii="Times New Roman" w:hAnsi="Times New Roman"/>
                <w:sz w:val="24"/>
                <w:szCs w:val="24"/>
              </w:rPr>
              <w:t xml:space="preserve"> point symmetry.</w:t>
            </w:r>
          </w:p>
          <w:p w:rsidR="00325745" w:rsidRPr="000F5F7E" w:rsidRDefault="00325745" w:rsidP="00B850EA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AB0207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diagram shows an obtuse scalene triangle?</w:t>
            </w:r>
            <w:r w:rsidR="00CB7DF7" w:rsidRPr="00460C07">
              <w:rPr>
                <w:noProof/>
                <w:lang w:eastAsia="en-AU"/>
              </w:rPr>
              <w:t xml:space="preserve"> </w:t>
            </w:r>
          </w:p>
          <w:p w:rsidR="00AB0207" w:rsidRDefault="00EF5C55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36" type="#_x0000_t75" style="position:absolute;margin-left:6.9pt;margin-top:7.9pt;width:406.05pt;height:70.3pt;z-index:251710464;mso-position-horizontal-relative:text;mso-position-vertical-relative:text">
                  <v:imagedata r:id="rId17" o:title=""/>
                </v:shape>
                <o:OLEObject Type="Embed" ProgID="FXDraw3.Document" ShapeID="_x0000_s1136" DrawAspect="Content" ObjectID="_1425930386" r:id="rId18"/>
              </w:pict>
            </w:r>
          </w:p>
          <w:p w:rsidR="00AB0207" w:rsidRDefault="00CB7DF7" w:rsidP="00B850E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2512" behindDoc="0" locked="0" layoutInCell="1" allowOverlap="1" wp14:anchorId="399D9423" wp14:editId="6D48C240">
                      <wp:simplePos x="0" y="0"/>
                      <wp:positionH relativeFrom="column">
                        <wp:posOffset>76893</wp:posOffset>
                      </wp:positionH>
                      <wp:positionV relativeFrom="paragraph">
                        <wp:posOffset>111125</wp:posOffset>
                      </wp:positionV>
                      <wp:extent cx="4362450" cy="114300"/>
                      <wp:effectExtent l="0" t="0" r="19050" b="1905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28" o:spid="_x0000_s1026" style="position:absolute;margin-left:6.05pt;margin-top:8.75pt;width:343.5pt;height:9pt;z-index:25171251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CDC8UA&#10;AADbAAAADwAAAGRycy9kb3ducmV2LnhtbESPQWvCQBSE7wX/w/KEXorZ1EMbY1YRi6VehKro9ZF9&#10;JsHs25Bdk9hf3xUKPQ4z8w2TLQdTi45aV1lW8BrFIIhzqysuFBwPm0kCwnlkjbVlUnAnB8vF6CnD&#10;VNuev6nb+0IECLsUFZTeN6mULi/JoItsQxy8i20N+iDbQuoW+wA3tZzG8Zs0WHFYKLGhdUn5dX8z&#10;CpJ7Yk7dafd5pi33Hz87/b56mSn1PB5WcxCeBv8f/mt/aQXTGTy+h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4IML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aBpMUA&#10;AADbAAAADwAAAGRycy9kb3ducmV2LnhtbESPQWvCQBSE70L/w/IEL9JsasH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poGkxQAAANsAAAAPAAAAAAAAAAAAAAAAAJgCAABkcnMv&#10;ZG93bnJldi54bWxQSwUGAAAAAAQABAD1AAAAigM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okP8UA&#10;AADb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6iQ/xQAAANsAAAAPAAAAAAAAAAAAAAAAAJgCAABkcnMv&#10;ZG93bnJldi54bWxQSwUGAAAAAAQABAD1AAAAigM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WwTcEA&#10;AADbAAAADwAAAGRycy9kb3ducmV2LnhtbERPTWvCQBC9C/6HZQQvUjcq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1sE3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</w:p>
          <w:p w:rsidR="00AB0207" w:rsidRDefault="00AB0207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B0207" w:rsidRDefault="00AB0207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B7DF7" w:rsidRDefault="00CB7DF7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B0207" w:rsidRDefault="00AB0207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9249D" w:rsidRPr="00D9249D" w:rsidRDefault="00EF5C55" w:rsidP="00D9249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59" type="#_x0000_t75" style="position:absolute;margin-left:62.1pt;margin-top:13.15pt;width:237.45pt;height:153.3pt;z-index:251717632;mso-position-horizontal-relative:text;mso-position-vertical-relative:text">
                  <v:imagedata r:id="rId19" o:title=""/>
                </v:shape>
                <o:OLEObject Type="Embed" ProgID="FXDraw3.Document" ShapeID="_x0000_s1159" DrawAspect="Content" ObjectID="_1425930387" r:id="rId20"/>
              </w:pict>
            </w:r>
            <w:r w:rsidR="00D9249D" w:rsidRPr="00D9249D">
              <w:rPr>
                <w:rFonts w:ascii="Times New Roman" w:hAnsi="Times New Roman"/>
                <w:sz w:val="24"/>
                <w:szCs w:val="24"/>
              </w:rPr>
              <w:t>Which solid</w:t>
            </w:r>
            <w:r w:rsidR="00D9249D">
              <w:rPr>
                <w:rFonts w:ascii="Times New Roman" w:hAnsi="Times New Roman"/>
                <w:sz w:val="24"/>
                <w:szCs w:val="24"/>
              </w:rPr>
              <w:t xml:space="preserve"> below is </w:t>
            </w:r>
            <w:r w:rsidR="00D9249D" w:rsidRPr="00D9249D">
              <w:rPr>
                <w:rFonts w:ascii="Times New Roman" w:hAnsi="Times New Roman"/>
                <w:b/>
                <w:sz w:val="24"/>
                <w:szCs w:val="24"/>
              </w:rPr>
              <w:t>not</w:t>
            </w:r>
            <w:r w:rsidR="00D9249D">
              <w:rPr>
                <w:rFonts w:ascii="Times New Roman" w:hAnsi="Times New Roman"/>
                <w:sz w:val="24"/>
                <w:szCs w:val="24"/>
              </w:rPr>
              <w:t xml:space="preserve"> a prism</w:t>
            </w:r>
            <w:r w:rsidR="00D9249D" w:rsidRPr="00D9249D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D9249D" w:rsidRPr="00D9249D" w:rsidRDefault="00D9249D" w:rsidP="00D9249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8656" behindDoc="0" locked="0" layoutInCell="1" allowOverlap="1" wp14:anchorId="1B5112A7" wp14:editId="10455ED2">
                      <wp:simplePos x="0" y="0"/>
                      <wp:positionH relativeFrom="column">
                        <wp:posOffset>572770</wp:posOffset>
                      </wp:positionH>
                      <wp:positionV relativeFrom="paragraph">
                        <wp:posOffset>153670</wp:posOffset>
                      </wp:positionV>
                      <wp:extent cx="2433955" cy="1057275"/>
                      <wp:effectExtent l="0" t="0" r="23495" b="28575"/>
                      <wp:wrapNone/>
                      <wp:docPr id="124" name="Group 1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33955" cy="1057275"/>
                                <a:chOff x="2830" y="7770"/>
                                <a:chExt cx="4440" cy="1665"/>
                              </a:xfrm>
                            </wpg:grpSpPr>
                            <wps:wsp>
                              <wps:cNvPr id="125" name="AutoShape 1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30" y="7770"/>
                                  <a:ext cx="307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6" name="AutoShape 1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963" y="7770"/>
                                  <a:ext cx="307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27" name="Group 13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830" y="9255"/>
                                  <a:ext cx="4440" cy="180"/>
                                  <a:chOff x="2830" y="8310"/>
                                  <a:chExt cx="4440" cy="180"/>
                                </a:xfrm>
                              </wpg:grpSpPr>
                              <wps:wsp>
                                <wps:cNvPr id="128" name="AutoShape 14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830" y="8310"/>
                                    <a:ext cx="307" cy="180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9" name="AutoShape 14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963" y="8310"/>
                                    <a:ext cx="307" cy="180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24" o:spid="_x0000_s1026" style="position:absolute;margin-left:45.1pt;margin-top:12.1pt;width:191.65pt;height:83.25pt;z-index:251718656" coordorigin="2830,7770" coordsize="4440,1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">
                      <v:roundrect id="AutoShape 137" o:spid="_x0000_s1027" style="position:absolute;left:2830;top:777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Vgr8IA&#10;AADcAAAADwAAAGRycy9kb3ducmV2LnhtbERPTWvCQBC9F/oflil4KbpR0IboKkVZ8Va0BT2O2TEJ&#10;zc7G7Krx33cFobd5vM+ZLTpbiyu1vnKsYDhIQBDnzlRcKPj51v0UhA/IBmvHpOBOHhbz15cZZsbd&#10;eEvXXShEDGGfoYIyhCaT0uclWfQD1xBH7uRaiyHCtpCmxVsMt7UcJclEWqw4NpTY0LKk/Hd3sQqK&#10;VH998EGnel+t1vSucXhcnZXqvXWfUxCBuvAvfro3Js4fjeHxTLx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tWCvwgAAANwAAAAPAAAAAAAAAAAAAAAAAJgCAABkcnMvZG93&#10;bnJldi54bWxQSwUGAAAAAAQABAD1AAAAhwMAAAAA&#10;" strokeweight="1pt"/>
                      <v:roundrect id="AutoShape 138" o:spid="_x0000_s1028" style="position:absolute;left:6963;top:777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f+2MIA&#10;AADcAAAADwAAAGRycy9kb3ducmV2LnhtbERPTWvCQBC9C/6HZQQvxWz0YEPqKlJZ8VaqQnscs9Mk&#10;mJ1Ns6um/74rCN7m8T5nseptI67U+dqxgmmSgiAunKm5VHA86EkGwgdkg41jUvBHHlbL4WCBuXE3&#10;/qTrPpQihrDPUUEVQptL6YuKLPrEtcSR+3GdxRBhV0rT4S2G20bO0nQuLdYcGyps6b2i4ry/WAVl&#10;pj9e+Vtn+qvebOlF4/S0+VVqPOrXbyAC9eEpfrh3Js6fzeH+TLxAL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Z/7YwgAAANwAAAAPAAAAAAAAAAAAAAAAAJgCAABkcnMvZG93&#10;bnJldi54bWxQSwUGAAAAAAQABAD1AAAAhwMAAAAA&#10;" strokeweight="1pt"/>
                      <v:group id="Group 139" o:spid="_x0000_s1029" style="position:absolute;left:2830;top:9255;width:4440;height:180" coordorigin="2830,8310" coordsize="4440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      <v:roundrect id="AutoShape 140" o:spid="_x0000_s1030" style="position:absolute;left:2830;top:831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TPMcUA&#10;AADcAAAADwAAAGRycy9kb3ducmV2LnhtbESPQW/CMAyF75P4D5GRuEwjhcNWdQSEQJm4obFJcPQa&#10;r61onNJkUP79fJi0m633/N7nxWrwrbpSH5vABmbTDBRxGVzDlYHPD/uUg4oJ2WEbmAzcKcJqOXpY&#10;YOHCjd/pekiVkhCOBRqoU+oKrWNZk8c4DR2xaN+h95hk7SvterxJuG/1PMuetceGpaHGjjY1lefD&#10;jzdQ5Xb/wieb22OzfaNHi7Ov7cWYyXhYv4JKNKR/89/1zgn+XGjlGZlAL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tM8xxQAAANwAAAAPAAAAAAAAAAAAAAAAAJgCAABkcnMv&#10;ZG93bnJldi54bWxQSwUGAAAAAAQABAD1AAAAigMAAAAA&#10;" strokeweight="1pt"/>
                        <v:roundrect id="AutoShape 141" o:spid="_x0000_s1031" style="position:absolute;left:6963;top:831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hqqsMA&#10;AADcAAAADwAAAGRycy9kb3ducmV2LnhtbERPTWvCQBC9C/6HZYReRDd6aGPqJkhlS29SFexxmp0m&#10;wexsmt1q+u/dQsHbPN7nrIvBtuJCvW8cK1jMExDEpTMNVwqOBz1LQfiAbLB1TAp+yUORj0drzIy7&#10;8jtd9qESMYR9hgrqELpMSl/WZNHPXUccuS/XWwwR9pU0PV5juG3lMkkepcWGY0ONHb3UVJ73P1ZB&#10;lerdE3/oVJ+a7StNNS4+t99KPUyGzTOIQEO4i//dbybOX67g75l4gcx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fhqqsMAAADcAAAADwAAAAAAAAAAAAAAAACYAgAAZHJzL2Rv&#10;d25yZXYueG1sUEsFBgAAAAAEAAQA9QAAAIgDAAAAAA==&#10;" strokeweight="1pt"/>
                      </v:group>
                    </v:group>
                  </w:pict>
                </mc:Fallback>
              </mc:AlternateContent>
            </w:r>
          </w:p>
          <w:p w:rsidR="00D9249D" w:rsidRPr="00D9249D" w:rsidRDefault="00D9249D" w:rsidP="00D9249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9249D" w:rsidRPr="00D9249D" w:rsidRDefault="00D9249D" w:rsidP="00D9249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9249D" w:rsidRPr="00D9249D" w:rsidRDefault="00D9249D" w:rsidP="00D9249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9249D" w:rsidRPr="00D9249D" w:rsidRDefault="00D9249D" w:rsidP="00D9249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D41FF" w:rsidRDefault="003D41F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9249D" w:rsidRDefault="00D9249D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9249D" w:rsidRDefault="00D9249D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9249D" w:rsidRDefault="00D9249D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9249D" w:rsidRDefault="00D9249D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9249D" w:rsidRDefault="00D9249D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9249D" w:rsidRDefault="00D9249D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D9249D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name of the solid shown below?</w:t>
            </w:r>
          </w:p>
          <w:p w:rsidR="00D9249D" w:rsidRDefault="00EF5C55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66" type="#_x0000_t75" style="position:absolute;margin-left:84.45pt;margin-top:5.35pt;width:78.95pt;height:87.4pt;z-index:251721728;mso-position-horizontal-relative:text;mso-position-vertical-relative:text">
                  <v:imagedata r:id="rId21" o:title=""/>
                </v:shape>
                <o:OLEObject Type="Embed" ProgID="FXDraw3.Document" ShapeID="_x0000_s1166" DrawAspect="Content" ObjectID="_1425930388" r:id="rId22"/>
              </w:pict>
            </w:r>
          </w:p>
          <w:p w:rsidR="00D9249D" w:rsidRDefault="00D9249D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9249D" w:rsidRDefault="00D9249D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9249D" w:rsidRDefault="00D9249D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9249D" w:rsidRDefault="00D9249D" w:rsidP="00B850EA">
            <w:pPr>
              <w:rPr>
                <w:rFonts w:ascii="Times New Roman" w:hAnsi="Times New Roman"/>
                <w:sz w:val="24"/>
                <w:szCs w:val="24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50536313" wp14:editId="2A0CA001">
                      <wp:simplePos x="0" y="0"/>
                      <wp:positionH relativeFrom="column">
                        <wp:posOffset>2835660</wp:posOffset>
                      </wp:positionH>
                      <wp:positionV relativeFrom="paragraph">
                        <wp:posOffset>94384</wp:posOffset>
                      </wp:positionV>
                      <wp:extent cx="2505498" cy="373380"/>
                      <wp:effectExtent l="0" t="0" r="28575" b="26670"/>
                      <wp:wrapNone/>
                      <wp:docPr id="130" name="Rectangle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05498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30" o:spid="_x0000_s1026" style="position:absolute;margin-left:223.3pt;margin-top:7.45pt;width:197.3pt;height:29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" filled="f" strokecolor="black [3213]" strokeweight="1.5pt"/>
                  </w:pict>
                </mc:Fallback>
              </mc:AlternateContent>
            </w:r>
          </w:p>
          <w:p w:rsidR="00D9249D" w:rsidRDefault="00D9249D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9249D" w:rsidRDefault="00D9249D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41C1F" w:rsidRPr="00941C1F" w:rsidRDefault="00941C1F" w:rsidP="00941C1F">
            <w:pPr>
              <w:rPr>
                <w:rFonts w:ascii="Times New Roman" w:hAnsi="Times New Roman"/>
                <w:sz w:val="24"/>
                <w:szCs w:val="24"/>
              </w:rPr>
            </w:pPr>
            <w:r w:rsidRPr="00941C1F">
              <w:rPr>
                <w:rFonts w:ascii="Times New Roman" w:hAnsi="Times New Roman"/>
                <w:sz w:val="24"/>
                <w:szCs w:val="24"/>
              </w:rPr>
              <w:t xml:space="preserve">Draw a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3D </w:t>
            </w:r>
            <w:r w:rsidRPr="00941C1F">
              <w:rPr>
                <w:rFonts w:ascii="Times New Roman" w:hAnsi="Times New Roman"/>
                <w:sz w:val="24"/>
                <w:szCs w:val="24"/>
              </w:rPr>
              <w:t>sketch of the solid whose net is shown.</w:t>
            </w:r>
          </w:p>
          <w:p w:rsidR="00941C1F" w:rsidRDefault="00EF5C55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81" type="#_x0000_t75" style="position:absolute;margin-left:0;margin-top:.9pt;width:163.4pt;height:137.35pt;z-index:251734016;mso-position-horizontal-relative:text;mso-position-vertical-relative:text">
                  <v:imagedata r:id="rId23" o:title=""/>
                  <w10:wrap type="square"/>
                </v:shape>
                <o:OLEObject Type="Embed" ProgID="FXDraw3.Document" ShapeID="_x0000_s1181" DrawAspect="Content" ObjectID="_1425930389" r:id="rId24"/>
              </w:pict>
            </w:r>
          </w:p>
          <w:p w:rsidR="00941C1F" w:rsidRDefault="00941C1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41C1F" w:rsidRDefault="00941C1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41C1F" w:rsidRDefault="00941C1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41C1F" w:rsidRDefault="00941C1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41C1F" w:rsidRDefault="00941C1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41C1F" w:rsidRDefault="00941C1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DE5836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statement is true about the trapezoidal prism shown</w:t>
            </w:r>
            <w:r w:rsidR="00941C1F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DE5836" w:rsidRPr="00DE5836" w:rsidRDefault="00EF5C55" w:rsidP="00DE5836">
            <w:pPr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84" type="#_x0000_t75" style="position:absolute;margin-left:268.1pt;margin-top:.45pt;width:183.6pt;height:71.45pt;z-index:251737088;mso-position-horizontal-relative:text;mso-position-vertical-relative:text">
                  <v:imagedata r:id="rId25" o:title=""/>
                </v:shape>
                <o:OLEObject Type="Embed" ProgID="FXDraw3.Document" ShapeID="_x0000_s1184" DrawAspect="Content" ObjectID="_1425930390" r:id="rId26"/>
              </w:pict>
            </w:r>
          </w:p>
          <w:p w:rsidR="00DE5836" w:rsidRPr="00DE5836" w:rsidRDefault="00DE5836" w:rsidP="00DE5836">
            <w:pPr>
              <w:rPr>
                <w:rFonts w:ascii="Times New Roman" w:hAnsi="Times New Roman"/>
                <w:sz w:val="24"/>
                <w:szCs w:val="24"/>
              </w:rPr>
            </w:pPr>
            <w:r w:rsidRPr="00DE5836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39136" behindDoc="0" locked="0" layoutInCell="1" allowOverlap="1" wp14:anchorId="41630082" wp14:editId="0E175345">
                      <wp:simplePos x="0" y="0"/>
                      <wp:positionH relativeFrom="column">
                        <wp:posOffset>239337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14" name="Group 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4" o:spid="_x0000_s1026" style="position:absolute;margin-left:18.85pt;margin-top:.9pt;width:13.5pt;height:74.4pt;z-index:251739136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FDs8MA&#10;AADbAAAADwAAAGRycy9kb3ducmV2LnhtbERPTWvCQBC9C/0PyxS8SN20oI2pmyAtir0ItWKvQ3aa&#10;hGZnQ3ZNor/eLQje5vE+Z5kNphYdta6yrOB5GoEgzq2uuFBw+F4/xSCcR9ZYWyYFZ3KQpQ+jJSba&#10;9vxF3d4XIoSwS1BB6X2TSOnykgy6qW2IA/drW4M+wLaQusU+hJtavkTRXBqsODSU2NB7Sfnf/mQU&#10;xOfYHLvjbvNDn9x/XHb6dTVZKDV+HFZvIDwN/i6+ubc6zJ/B/y/hAJl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FDs8MAAADb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oqlsEA&#10;AADbAAAADwAAAGRycy9kb3ducmV2LnhtbERPy4rCMBTdD/gP4QpuBk114dRqFHFQnI3gA91emmtb&#10;bG5Kk2mrXz9ZDLg8nPdi1ZlSNFS7wrKC8SgCQZxaXXCm4HLeDmMQziNrLC2Tgic5WC17HwtMtG35&#10;SM3JZyKEsEtQQe59lUjp0pwMupGtiAN3t7VBH2CdSV1jG8JNKSdRNJUGCw4NOVa0ySl9nH6NgvgZ&#10;m2tzPexu9MPt9+ugv9afM6UG/W49B+Gp82/xv3uvFUzC+vAl/AC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aKpbBAAAA2wAAAA8AAAAAAAAAAAAAAAAAmAIAAGRycy9kb3du&#10;cmV2LnhtbFBLBQYAAAAABAAEAPUAAACG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aPDcQA&#10;AADbAAAADwAAAGRycy9kb3ducmV2LnhtbESPQWvCQBSE70L/w/IKXkQ3etCYuoq0KHoRaou9PrLP&#10;JJh9G7JrEv31riD0OMzMN8xi1ZlSNFS7wrKC8SgCQZxaXXCm4PdnM4xBOI+ssbRMCm7kYLV86y0w&#10;0bblb2qOPhMBwi5BBbn3VSKlS3My6Ea2Ig7e2dYGfZB1JnWNbYCbUk6iaCoNFhwWcqzoM6f0crwa&#10;BfEtNqfmdNj+0Z7br/tBz9aDuVL99279AcJT5//Dr/ZOK5iM4fkl/A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Wjw3EAAAA2wAAAA8AAAAAAAAAAAAAAAAAmAIAAGRycy9k&#10;b3ducmV2LnhtbFBLBQYAAAAABAAEAPUAAACJ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QResUA&#10;AADbAAAADwAAAGRycy9kb3ducmV2LnhtbESPQWvCQBSE70L/w/KEXqTZmENNY1aRSkt7EWqLvT6y&#10;zySYfRuy2yT6692C4HGYmW+YfD2aRvTUudqygnkUgyAurK65VPDz/faUgnAeWWNjmRScycF69TDJ&#10;MdN24C/q974UAcIuQwWV920mpSsqMugi2xIH72g7gz7IrpS6wyHATSOTOH6WBmsOCxW29FpRcdr/&#10;GQXpOTWH/rB7/6VPHraXnV5sZi9KPU7HzRKEp9Hfw7f2h1aQJPD/JfwAub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RBF6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DE5836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DE5836">
              <w:rPr>
                <w:rFonts w:ascii="Times New Roman" w:hAnsi="Times New Roman"/>
                <w:i/>
                <w:sz w:val="24"/>
                <w:szCs w:val="24"/>
              </w:rPr>
              <w:t>AB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parallel to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EF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Pr="00DE5836">
              <w:rPr>
                <w:rFonts w:ascii="Times New Roman" w:hAnsi="Times New Roman"/>
                <w:i/>
                <w:sz w:val="24"/>
                <w:szCs w:val="24"/>
              </w:rPr>
              <w:t>AB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skew to </w:t>
            </w:r>
            <w:r w:rsidRPr="00DE5836">
              <w:rPr>
                <w:rFonts w:ascii="Times New Roman" w:hAnsi="Times New Roman"/>
                <w:i/>
                <w:sz w:val="24"/>
                <w:szCs w:val="24"/>
              </w:rPr>
              <w:t>AD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DE5836" w:rsidRPr="00DE5836" w:rsidRDefault="00DE5836" w:rsidP="00DE583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DE5836" w:rsidRPr="00DE5836" w:rsidRDefault="00DE5836" w:rsidP="00DE5836">
            <w:pPr>
              <w:rPr>
                <w:rFonts w:ascii="Times New Roman" w:hAnsi="Times New Roman"/>
                <w:sz w:val="24"/>
                <w:szCs w:val="24"/>
              </w:rPr>
            </w:pPr>
            <w:r w:rsidRPr="00DE5836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DE5836">
              <w:rPr>
                <w:rFonts w:ascii="Times New Roman" w:hAnsi="Times New Roman"/>
                <w:i/>
                <w:sz w:val="24"/>
                <w:szCs w:val="24"/>
              </w:rPr>
              <w:t>AB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parallel to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CD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Pr="00DE5836">
              <w:rPr>
                <w:rFonts w:ascii="Times New Roman" w:hAnsi="Times New Roman"/>
                <w:i/>
                <w:sz w:val="24"/>
                <w:szCs w:val="24"/>
              </w:rPr>
              <w:t>AB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skew to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GH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Pr="00DE5836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</w:p>
          <w:p w:rsidR="00DE5836" w:rsidRPr="00DE5836" w:rsidRDefault="00DE5836" w:rsidP="00DE583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DE5836" w:rsidRPr="00DE5836" w:rsidRDefault="00DE5836" w:rsidP="00DE5836">
            <w:pPr>
              <w:rPr>
                <w:rFonts w:ascii="Times New Roman" w:hAnsi="Times New Roman"/>
                <w:sz w:val="24"/>
                <w:szCs w:val="24"/>
              </w:rPr>
            </w:pPr>
            <w:r w:rsidRPr="00DE5836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DE5836">
              <w:rPr>
                <w:rFonts w:ascii="Times New Roman" w:hAnsi="Times New Roman"/>
                <w:i/>
                <w:sz w:val="24"/>
                <w:szCs w:val="24"/>
              </w:rPr>
              <w:t>AB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parallel to </w:t>
            </w:r>
            <w:r w:rsidRPr="00DE5836">
              <w:rPr>
                <w:rFonts w:ascii="Times New Roman" w:hAnsi="Times New Roman"/>
                <w:i/>
                <w:sz w:val="24"/>
                <w:szCs w:val="24"/>
              </w:rPr>
              <w:t>FE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Pr="00DE5836">
              <w:rPr>
                <w:rFonts w:ascii="Times New Roman" w:hAnsi="Times New Roman"/>
                <w:i/>
                <w:sz w:val="24"/>
                <w:szCs w:val="24"/>
              </w:rPr>
              <w:t>AB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skew to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GH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Pr="00DE5836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</w:p>
          <w:p w:rsidR="00DE5836" w:rsidRPr="00DE5836" w:rsidRDefault="00DE5836" w:rsidP="00DE583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DE5836" w:rsidRPr="00DE5836" w:rsidRDefault="00DE5836" w:rsidP="00DE5836">
            <w:pPr>
              <w:rPr>
                <w:rFonts w:ascii="Times New Roman" w:hAnsi="Times New Roman"/>
                <w:sz w:val="24"/>
                <w:szCs w:val="24"/>
              </w:rPr>
            </w:pPr>
            <w:r w:rsidRPr="00DE5836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DE5836">
              <w:rPr>
                <w:rFonts w:ascii="Times New Roman" w:hAnsi="Times New Roman"/>
                <w:i/>
                <w:sz w:val="24"/>
                <w:szCs w:val="24"/>
              </w:rPr>
              <w:t>AB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parallel to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CD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Pr="00DE5836">
              <w:rPr>
                <w:rFonts w:ascii="Times New Roman" w:hAnsi="Times New Roman"/>
                <w:i/>
                <w:sz w:val="24"/>
                <w:szCs w:val="24"/>
              </w:rPr>
              <w:t>AB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skew to </w:t>
            </w:r>
            <w:r w:rsidRPr="00DE5836">
              <w:rPr>
                <w:rFonts w:ascii="Times New Roman" w:hAnsi="Times New Roman"/>
                <w:i/>
                <w:sz w:val="24"/>
                <w:szCs w:val="24"/>
              </w:rPr>
              <w:t>AD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Pr="00DE5836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</w:p>
          <w:p w:rsidR="00941C1F" w:rsidRPr="00DE5836" w:rsidRDefault="00941C1F" w:rsidP="00B850EA">
            <w:pPr>
              <w:rPr>
                <w:rFonts w:ascii="Times New Roman" w:hAnsi="Times New Roman"/>
                <w:sz w:val="1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135DB" w:rsidRDefault="00EF5C55" w:rsidP="00B135DB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>
                <v:shape id="_x0000_s1185" type="#_x0000_t75" style="position:absolute;margin-left:60pt;margin-top:12.55pt;width:274.05pt;height:149.3pt;z-index:251741184;mso-position-horizontal-relative:text;mso-position-vertical-relative:text">
                  <v:imagedata r:id="rId27" o:title=""/>
                </v:shape>
                <o:OLEObject Type="Embed" ProgID="FXDraw3.Document" ShapeID="_x0000_s1185" DrawAspect="Content" ObjectID="_1425930391" r:id="rId28"/>
              </w:pict>
            </w:r>
            <w:r w:rsidR="00B135DB">
              <w:rPr>
                <w:rFonts w:ascii="Times New Roman" w:hAnsi="Times New Roman"/>
                <w:sz w:val="24"/>
                <w:szCs w:val="24"/>
              </w:rPr>
              <w:t>Which shape below is a right pyramid?</w:t>
            </w:r>
          </w:p>
          <w:p w:rsidR="00B135DB" w:rsidRDefault="00B135DB" w:rsidP="00B135D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135DB" w:rsidRDefault="00B135DB" w:rsidP="00B135D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135DB" w:rsidRDefault="00B135DB" w:rsidP="00B135D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42208" behindDoc="0" locked="0" layoutInCell="1" allowOverlap="1" wp14:anchorId="2FE241F4" wp14:editId="1608F6D9">
                      <wp:simplePos x="0" y="0"/>
                      <wp:positionH relativeFrom="column">
                        <wp:posOffset>539750</wp:posOffset>
                      </wp:positionH>
                      <wp:positionV relativeFrom="paragraph">
                        <wp:posOffset>86360</wp:posOffset>
                      </wp:positionV>
                      <wp:extent cx="2324100" cy="1057275"/>
                      <wp:effectExtent l="0" t="0" r="19050" b="28575"/>
                      <wp:wrapNone/>
                      <wp:docPr id="23" name="Group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324100" cy="1057275"/>
                                <a:chOff x="2830" y="7770"/>
                                <a:chExt cx="4440" cy="1665"/>
                              </a:xfrm>
                            </wpg:grpSpPr>
                            <wps:wsp>
                              <wps:cNvPr id="24" name="AutoShape 1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30" y="7770"/>
                                  <a:ext cx="307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AutoShape 1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963" y="7770"/>
                                  <a:ext cx="307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6" name="Group 16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830" y="9255"/>
                                  <a:ext cx="4440" cy="180"/>
                                  <a:chOff x="2830" y="8310"/>
                                  <a:chExt cx="4440" cy="180"/>
                                </a:xfrm>
                              </wpg:grpSpPr>
                              <wps:wsp>
                                <wps:cNvPr id="27" name="AutoShape 16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830" y="8310"/>
                                    <a:ext cx="307" cy="180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5" name="AutoShape 16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963" y="8310"/>
                                    <a:ext cx="307" cy="180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3" o:spid="_x0000_s1026" style="position:absolute;margin-left:42.5pt;margin-top:6.8pt;width:183pt;height:83.25pt;z-index:251742208" coordorigin="2830,7770" coordsize="4440,1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">
                      <v:roundrect id="AutoShape 163" o:spid="_x0000_s1027" style="position:absolute;left:2830;top:777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tiesMA&#10;AADbAAAADwAAAGRycy9kb3ducmV2LnhtbESPQWvCQBSE74X+h+UVvBTdKGJDdJWirHgr2oIen9ln&#10;Epp9G7Orxn/fFYQeh5n5hpktOluLK7W+cqxgOEhAEOfOVFwo+PnW/RSED8gGa8ek4E4eFvPXlxlm&#10;xt14S9ddKESEsM9QQRlCk0np85Is+oFriKN3cq3FEGVbSNPiLcJtLUdJMpEWK44LJTa0LCn/3V2s&#10;giLVXx980KneV6s1vWscHldnpXpv3ecURKAu/Ief7Y1RMBrD40v8AXL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tiesMAAADbAAAADwAAAAAAAAAAAAAAAACYAgAAZHJzL2Rv&#10;d25yZXYueG1sUEsFBgAAAAAEAAQA9QAAAIgDAAAAAA==&#10;" strokeweight="1pt"/>
                      <v:roundrect id="AutoShape 164" o:spid="_x0000_s1028" style="position:absolute;left:6963;top:777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fH4cMA&#10;AADbAAAADwAAAGRycy9kb3ducmV2LnhtbESPQWvCQBSE74X+h+UVvBTdKGhDdJWirHgr2oIen9ln&#10;Epp9G7Orxn/fFYQeh5n5hpktOluLK7W+cqxgOEhAEOfOVFwo+PnW/RSED8gGa8ek4E4eFvPXlxlm&#10;xt14S9ddKESEsM9QQRlCk0np85Is+oFriKN3cq3FEGVbSNPiLcJtLUdJMpEWK44LJTa0LCn/3V2s&#10;giLVXx980KneV6s1vWscHldnpXpv3ecURKAu/Ief7Y1RMBrD40v8AXL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GfH4cMAAADbAAAADwAAAAAAAAAAAAAAAACYAgAAZHJzL2Rv&#10;d25yZXYueG1sUEsFBgAAAAAEAAQA9QAAAIgDAAAAAA==&#10;" strokeweight="1pt"/>
                      <v:group id="Group 165" o:spid="_x0000_s1029" style="position:absolute;left:2830;top:9255;width:4440;height:180" coordorigin="2830,8310" coordsize="4440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    <v:roundrect id="AutoShape 166" o:spid="_x0000_s1030" style="position:absolute;left:2830;top:831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n8DcMA&#10;AADbAAAADwAAAGRycy9kb3ducmV2LnhtbESPQWvCQBSE74L/YXmCl2I2etCQuoooW7xJbaE9PrOv&#10;STD7Nma3Gv+9Wyh4HGbmG2a57m0jrtT52rGCaZKCIC6cqblU8PmhJxkIH5ANNo5JwZ08rFfDwRJz&#10;4278TtdjKEWEsM9RQRVCm0vpi4os+sS1xNH7cZ3FEGVXStPhLcJtI2dpOpcWa44LFba0rag4H3+t&#10;gjLThwV/60x/1bs3etE4Pe0uSo1H/eYVRKA+PMP/7b1RMFvA35f4A+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/n8DcMAAADbAAAADwAAAAAAAAAAAAAAAACYAgAAZHJzL2Rv&#10;d25yZXYueG1sUEsFBgAAAAAEAAQA9QAAAIgDAAAAAA==&#10;" strokeweight="1pt"/>
                        <v:roundrect id="AutoShape 167" o:spid="_x0000_s1031" style="position:absolute;left:6963;top:831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5RPMQA&#10;AADbAAAADwAAAGRycy9kb3ducmV2LnhtbESPQWvCQBSE70L/w/IKXsRsVKwhdZVS2dKb1Ap6fGZf&#10;k9Ds2zS71fjvu4LQ4zAz3zDLdW8bcabO144VTJIUBHHhTM2lgv2nHmcgfEA22DgmBVfysF49DJaY&#10;G3fhDzrvQikihH2OCqoQ2lxKX1Rk0SeuJY7el+sshii7UpoOLxFuGzlN0ydpsea4UGFLrxUV37tf&#10;q6DM9HbBR53pQ715o5HGyWnzo9TwsX95BhGoD//he/vdKJjN4fYl/gC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+UTzEAAAA2wAAAA8AAAAAAAAAAAAAAAAAmAIAAGRycy9k&#10;b3ducmV2LnhtbFBLBQYAAAAABAAEAPUAAACJAwAAAAA=&#10;" strokeweight="1pt"/>
                      </v:group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</w:p>
          <w:p w:rsidR="00B135DB" w:rsidRDefault="00B135DB" w:rsidP="00B135D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135DB" w:rsidRDefault="00B135DB" w:rsidP="00B135D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135DB" w:rsidRDefault="00B135DB" w:rsidP="00B135D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135DB" w:rsidRDefault="00B135DB" w:rsidP="00B135D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135DB" w:rsidRDefault="00B135DB" w:rsidP="00B135D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135DB" w:rsidRDefault="00B135DB" w:rsidP="00B135D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135DB" w:rsidRDefault="00B135DB" w:rsidP="00B135D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25745" w:rsidRDefault="00325745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C730D" w:rsidRDefault="004C730D" w:rsidP="004C730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many vertices and faces does the solid shown below have?</w:t>
            </w:r>
          </w:p>
          <w:p w:rsidR="004C730D" w:rsidRDefault="004C730D" w:rsidP="004C730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C730D" w:rsidRDefault="00EF5C55" w:rsidP="004C730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95" type="#_x0000_t75" style="position:absolute;margin-left:0;margin-top:0;width:114.75pt;height:100.7pt;z-index:251747328;mso-position-horizontal-relative:text;mso-position-vertical-relative:text">
                  <v:imagedata r:id="rId29" o:title=""/>
                </v:shape>
                <o:OLEObject Type="Embed" ProgID="FXDraw3.Document" ShapeID="_x0000_s1195" DrawAspect="Content" ObjectID="_1425930392" r:id="rId30"/>
              </w:pict>
            </w:r>
          </w:p>
          <w:p w:rsidR="004C730D" w:rsidRDefault="004C730D" w:rsidP="004C730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C730D" w:rsidRDefault="004C730D" w:rsidP="004C730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C730D" w:rsidRDefault="004C730D" w:rsidP="004C730D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70F2A810" wp14:editId="282667B9">
                      <wp:simplePos x="0" y="0"/>
                      <wp:positionH relativeFrom="column">
                        <wp:posOffset>3600450</wp:posOffset>
                      </wp:positionH>
                      <wp:positionV relativeFrom="paragraph">
                        <wp:posOffset>66675</wp:posOffset>
                      </wp:positionV>
                      <wp:extent cx="714375" cy="371475"/>
                      <wp:effectExtent l="0" t="0" r="28575" b="28575"/>
                      <wp:wrapNone/>
                      <wp:docPr id="40" name="Rectangle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143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0" o:spid="_x0000_s1026" style="position:absolute;margin-left:283.5pt;margin-top:5.25pt;width:56.25pt;height:29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" strokeweight="1pt"/>
                  </w:pict>
                </mc:Fallback>
              </mc:AlternateContent>
            </w:r>
          </w:p>
          <w:p w:rsidR="004C730D" w:rsidRDefault="004C730D" w:rsidP="004C730D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                                                                                                       vertices</w:t>
            </w:r>
          </w:p>
          <w:p w:rsidR="004C730D" w:rsidRDefault="004C730D" w:rsidP="004C730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6465EC10" wp14:editId="351E0312">
                      <wp:simplePos x="0" y="0"/>
                      <wp:positionH relativeFrom="column">
                        <wp:posOffset>3590925</wp:posOffset>
                      </wp:positionH>
                      <wp:positionV relativeFrom="paragraph">
                        <wp:posOffset>71120</wp:posOffset>
                      </wp:positionV>
                      <wp:extent cx="714375" cy="371475"/>
                      <wp:effectExtent l="0" t="0" r="28575" b="28575"/>
                      <wp:wrapNone/>
                      <wp:docPr id="39" name="Rectangle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143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9" o:spid="_x0000_s1026" style="position:absolute;margin-left:282.75pt;margin-top:5.6pt;width:56.25pt;height:29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" strokeweight="1pt"/>
                  </w:pict>
                </mc:Fallback>
              </mc:AlternateContent>
            </w:r>
          </w:p>
          <w:p w:rsidR="004C730D" w:rsidRDefault="004C730D" w:rsidP="004C730D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                                                                                                      faces</w:t>
            </w:r>
          </w:p>
          <w:p w:rsidR="00325745" w:rsidRDefault="00325745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F7EA2" w:rsidRPr="00DF7EA2" w:rsidRDefault="00DF7EA2" w:rsidP="00DF7EA2">
            <w:pPr>
              <w:rPr>
                <w:rFonts w:ascii="Times New Roman" w:hAnsi="Times New Roman"/>
                <w:sz w:val="24"/>
                <w:szCs w:val="24"/>
              </w:rPr>
            </w:pPr>
            <w:r w:rsidRPr="00DF7EA2">
              <w:rPr>
                <w:rFonts w:ascii="Times New Roman" w:hAnsi="Times New Roman"/>
                <w:sz w:val="24"/>
                <w:szCs w:val="24"/>
              </w:rPr>
              <w:t>Use a ruler to draw the net of the solid shown.</w:t>
            </w:r>
          </w:p>
          <w:p w:rsidR="00325745" w:rsidRDefault="00EF5C55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96" type="#_x0000_t75" style="position:absolute;margin-left:9.1pt;margin-top:12.25pt;width:114.3pt;height:128.35pt;z-index:251748352;mso-position-horizontal-relative:text;mso-position-vertical-relative:text">
                  <v:imagedata r:id="rId31" o:title=""/>
                  <w10:wrap type="square"/>
                </v:shape>
                <o:OLEObject Type="Embed" ProgID="FXDraw3.Document" ShapeID="_x0000_s1196" DrawAspect="Content" ObjectID="_1425930393" r:id="rId32"/>
              </w:pict>
            </w:r>
          </w:p>
          <w:p w:rsidR="00DF7EA2" w:rsidRDefault="00DF7EA2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F7EA2" w:rsidRDefault="00DF7EA2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F7EA2" w:rsidRDefault="00DF7EA2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F7EA2" w:rsidRDefault="00DF7EA2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F7EA2" w:rsidRDefault="00DF7EA2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F7EA2" w:rsidRDefault="00DF7EA2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F7EA2" w:rsidRDefault="00DF7EA2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F7EA2" w:rsidRDefault="00DF7EA2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25745" w:rsidRDefault="00325745"/>
    <w:p w:rsidR="008917A4" w:rsidRPr="008917A4" w:rsidRDefault="008917A4" w:rsidP="008917A4"/>
    <w:p w:rsidR="008917A4" w:rsidRPr="008917A4" w:rsidRDefault="008917A4" w:rsidP="008917A4"/>
    <w:p w:rsidR="008917A4" w:rsidRPr="008917A4" w:rsidRDefault="008917A4" w:rsidP="008917A4"/>
    <w:p w:rsidR="008917A4" w:rsidRPr="008917A4" w:rsidRDefault="008917A4" w:rsidP="008917A4"/>
    <w:p w:rsidR="008917A4" w:rsidRDefault="008917A4" w:rsidP="008917A4">
      <w:pPr>
        <w:jc w:val="center"/>
      </w:pPr>
    </w:p>
    <w:p w:rsidR="008917A4" w:rsidRDefault="008917A4" w:rsidP="008917A4"/>
    <w:p w:rsidR="00413DF5" w:rsidRPr="008917A4" w:rsidRDefault="00413DF5" w:rsidP="008917A4">
      <w:pPr>
        <w:sectPr w:rsidR="00413DF5" w:rsidRPr="008917A4" w:rsidSect="00B850EA">
          <w:headerReference w:type="default" r:id="rId33"/>
          <w:footerReference w:type="default" r:id="rId34"/>
          <w:headerReference w:type="first" r:id="rId35"/>
          <w:footerReference w:type="first" r:id="rId36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1E5B0A" w:rsidTr="00027F3A">
        <w:trPr>
          <w:cantSplit/>
          <w:trHeight w:val="851"/>
        </w:trPr>
        <w:tc>
          <w:tcPr>
            <w:tcW w:w="1419" w:type="dxa"/>
            <w:gridSpan w:val="2"/>
            <w:vAlign w:val="center"/>
          </w:tcPr>
          <w:p w:rsidR="001E5B0A" w:rsidRDefault="001E5B0A" w:rsidP="00027F3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lastRenderedPageBreak/>
              <w:t>Year</w:t>
            </w:r>
          </w:p>
          <w:p w:rsidR="001E5B0A" w:rsidRDefault="001E5B0A" w:rsidP="00027F3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7</w:t>
            </w:r>
          </w:p>
          <w:p w:rsidR="001E5B0A" w:rsidRPr="00325745" w:rsidRDefault="001E5B0A" w:rsidP="00027F3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5243" w:type="dxa"/>
            <w:tcBorders>
              <w:right w:val="single" w:sz="4" w:space="0" w:color="auto"/>
            </w:tcBorders>
            <w:vAlign w:val="center"/>
          </w:tcPr>
          <w:p w:rsidR="001E5B0A" w:rsidRPr="005C44C0" w:rsidRDefault="00941C1F" w:rsidP="00027F3A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>2D and 3D Shapes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D0D0D" w:themeFill="text1" w:themeFillTint="F2"/>
          </w:tcPr>
          <w:p w:rsidR="001E5B0A" w:rsidRDefault="001E5B0A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1E5B0A" w:rsidRDefault="001E5B0A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1E5B0A" w:rsidRPr="00325745" w:rsidRDefault="001E5B0A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A824D7">
        <w:trPr>
          <w:cantSplit/>
          <w:trHeight w:val="851"/>
        </w:trPr>
        <w:tc>
          <w:tcPr>
            <w:tcW w:w="6662" w:type="dxa"/>
            <w:gridSpan w:val="3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762059">
        <w:trPr>
          <w:cantSplit/>
          <w:trHeight w:val="851"/>
        </w:trPr>
        <w:tc>
          <w:tcPr>
            <w:tcW w:w="10207" w:type="dxa"/>
            <w:gridSpan w:val="4"/>
            <w:tcBorders>
              <w:bottom w:val="single" w:sz="4" w:space="0" w:color="auto"/>
            </w:tcBorders>
          </w:tcPr>
          <w:p w:rsidR="00A81533" w:rsidRPr="00667642" w:rsidRDefault="00A81533" w:rsidP="00A81533">
            <w:pPr>
              <w:ind w:firstLine="567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Answer all questions in the spaces provided on this test paper by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</w:p>
          <w:p w:rsidR="00A81533" w:rsidRPr="00667642" w:rsidRDefault="00A81533" w:rsidP="00A81533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>Writing the answer in the box provided.</w:t>
            </w:r>
          </w:p>
          <w:p w:rsidR="00A81533" w:rsidRPr="00667642" w:rsidRDefault="00A81533" w:rsidP="00A81533">
            <w:pPr>
              <w:ind w:firstLine="1418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or</w:t>
            </w:r>
          </w:p>
          <w:p w:rsidR="00A81533" w:rsidRPr="00667642" w:rsidRDefault="00A81533" w:rsidP="00A81533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A81533" w:rsidP="00A81533">
            <w:pPr>
              <w:rPr>
                <w:rFonts w:ascii="Times New Roman" w:hAnsi="Times New Roman"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         Show any working out on the test paper</w:t>
            </w:r>
            <w:r w:rsidRPr="0080449A">
              <w:rPr>
                <w:rFonts w:asciiTheme="majorHAnsi" w:hAnsiTheme="majorHAnsi"/>
                <w:b/>
                <w:sz w:val="24"/>
                <w:szCs w:val="24"/>
              </w:rPr>
              <w:t>.  Calculators are allowed.</w:t>
            </w:r>
          </w:p>
        </w:tc>
      </w:tr>
      <w:tr w:rsidR="00325745" w:rsidTr="00762059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1D51F7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54D27" w:rsidRDefault="00354D27" w:rsidP="00354D2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 quadrilateral which has four equal sides and two pairs of opposite equal angles is called a:</w:t>
            </w:r>
          </w:p>
          <w:p w:rsidR="00354D27" w:rsidRDefault="00354D27" w:rsidP="00354D2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D51F7" w:rsidRDefault="00EF25FB" w:rsidP="00EF25F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3600" behindDoc="0" locked="0" layoutInCell="1" allowOverlap="1" wp14:anchorId="06DCBF5C" wp14:editId="5DA5E750">
                      <wp:simplePos x="0" y="0"/>
                      <wp:positionH relativeFrom="column">
                        <wp:posOffset>135890</wp:posOffset>
                      </wp:positionH>
                      <wp:positionV relativeFrom="paragraph">
                        <wp:posOffset>34290</wp:posOffset>
                      </wp:positionV>
                      <wp:extent cx="4362450" cy="114300"/>
                      <wp:effectExtent l="0" t="0" r="19050" b="19050"/>
                      <wp:wrapNone/>
                      <wp:docPr id="30" name="Group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2430" y="3420"/>
                                <a:chExt cx="6870" cy="180"/>
                              </a:xfrm>
                            </wpg:grpSpPr>
                            <wps:wsp>
                              <wps:cNvPr id="31" name="AutoShape 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" name="AutoShape 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AutoShape 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" name="AutoShape 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30" o:spid="_x0000_s1026" style="position:absolute;margin-left:10.7pt;margin-top:2.7pt;width:343.5pt;height:9pt;z-index:251673600" coordorigin="2430,3420" coordsize="68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">
                      <v:roundrect id="AutoShape 23" o:spid="_x0000_s1027" style="position:absolute;left:90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+WOcIA&#10;AADbAAAADwAAAGRycy9kb3ducmV2LnhtbESPT4vCMBTE74LfITzBm6aui0g1ii4IHkRYFcHbo3n9&#10;g81LaWJb/fSbBcHjMDO/YZbrzpSiodoVlhVMxhEI4sTqgjMFl/NuNAfhPLLG0jIpeJKD9arfW2Ks&#10;bcu/1Jx8JgKEXYwKcu+rWEqX5GTQjW1FHLzU1gZ9kHUmdY1tgJtSfkXRTBosOCzkWNFPTsn99DAK&#10;DvPWv1J5nX0/eJ/irTmmxy0pNRx0mwUIT53/hN/tvVYwncD/l/AD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P5Y5wgAAANsAAAAPAAAAAAAAAAAAAAAAAJgCAABkcnMvZG93&#10;bnJldi54bWxQSwUGAAAAAAQABAD1AAAAhwMAAAAA&#10;" strokeweight="1.25pt"/>
                      <v:roundrect id="AutoShape 24" o:spid="_x0000_s1028" style="position:absolute;left:24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0ITsMA&#10;AADbAAAADwAAAGRycy9kb3ducmV2LnhtbESPS4vCQBCE7wv+h6EFb+vEByJZR1FB8LAIPhC8NZnO&#10;g830hMyYxP31jiB4LKrqK2qx6kwpGqpdYVnBaBiBIE6sLjhTcDnvvucgnEfWWFomBQ9ysFr2vhYY&#10;a9vykZqTz0SAsItRQe59FUvpkpwMuqGtiIOX2tqgD7LOpK6xDXBTynEUzaTBgsNCjhVtc0r+Tnej&#10;4Hfe+v9UXmfTO+9TvDWH9LAhpQb9bv0DwlPnP+F3e68VTMbw+hJ+gF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e0ITsMAAADbAAAADwAAAAAAAAAAAAAAAACYAgAAZHJzL2Rv&#10;d25yZXYueG1sUEsFBgAAAAAEAAQA9QAAAIgDAAAAAA==&#10;" strokeweight="1.25pt"/>
                      <v:roundrect id="AutoShape 25" o:spid="_x0000_s1029" style="position:absolute;left:45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Gt1cMA&#10;AADbAAAADwAAAGRycy9kb3ducmV2LnhtbESPS4vCQBCE7wv+h6EFb+vEVUSyjqLCggcRfCB4azKd&#10;B5vpCZkxif56RxA8FlX1FTVfdqYUDdWusKxgNIxAECdWF5wpOJ/+vmcgnEfWWFomBXdysFz0vuYY&#10;a9vygZqjz0SAsItRQe59FUvpkpwMuqGtiIOX2tqgD7LOpK6xDXBTyp8omkqDBYeFHCva5JT8H29G&#10;wW7W+kcqL9PJjbcpXpt9ul+TUoN+t/oF4anzn/C7vdUKxmN4fQk/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qGt1cMAAADbAAAADwAAAAAAAAAAAAAAAACYAgAAZHJzL2Rv&#10;d25yZXYueG1sUEsFBgAAAAAEAAQA9QAAAIgDAAAAAA==&#10;" strokeweight="1.25pt"/>
                      <v:roundrect id="AutoShape 26" o:spid="_x0000_s1030" style="position:absolute;left:67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g1ocQA&#10;AADbAAAADwAAAGRycy9kb3ducmV2LnhtbESPQWvCQBSE7wX/w/KE3uqmrYQQXaUKBQ9FaFoKvT2y&#10;b5Ng9m3Irknqr3cLgsdhZr5h1tvJtmKg3jeOFTwvEhDEpdMNVwq+v96fMhA+IGtsHZOCP/Kw3cwe&#10;1phrN/InDUWoRISwz1FBHUKXS+nLmiz6heuIo2dcbzFE2VdS9zhGuG3lS5Kk0mLDcaHGjvY1lafi&#10;bBV8ZGO4GPmTLs98MPg7HM1xR0o9zqe3FYhAU7iHb+2DVvC6hP8v8QfIz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INaHEAAAA2wAAAA8AAAAAAAAAAAAAAAAAmAIAAGRycy9k&#10;b3ducmV2LnhtbFBLBQYAAAAABAAEAPUAAACJAwAAAAA=&#10;" strokeweight="1.25pt"/>
                    </v:group>
                  </w:pict>
                </mc:Fallback>
              </mc:AlternateContent>
            </w:r>
            <w:r w:rsidR="00354D27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="00354D27">
              <w:rPr>
                <w:rFonts w:ascii="Times New Roman" w:hAnsi="Times New Roman"/>
                <w:sz w:val="24"/>
                <w:szCs w:val="24"/>
              </w:rPr>
              <w:t xml:space="preserve">Kite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="00354D27">
              <w:rPr>
                <w:rFonts w:ascii="Times New Roman" w:hAnsi="Times New Roman"/>
                <w:sz w:val="24"/>
                <w:szCs w:val="24"/>
              </w:rPr>
              <w:t xml:space="preserve">     Parallelogram                Rhombus                        Square  </w:t>
            </w: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1D51F7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F09AB" w:rsidRDefault="00EF09AB" w:rsidP="00EF09A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is not true of a square?</w:t>
            </w:r>
          </w:p>
          <w:p w:rsidR="00EF09AB" w:rsidRDefault="00EF09AB" w:rsidP="00EF09A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F09AB" w:rsidRDefault="00EF09AB" w:rsidP="00EF09A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7DD87304" wp14:editId="73C16466">
                      <wp:simplePos x="0" y="0"/>
                      <wp:positionH relativeFrom="column">
                        <wp:posOffset>225425</wp:posOffset>
                      </wp:positionH>
                      <wp:positionV relativeFrom="paragraph">
                        <wp:posOffset>44450</wp:posOffset>
                      </wp:positionV>
                      <wp:extent cx="2819400" cy="457200"/>
                      <wp:effectExtent l="0" t="0" r="19050" b="19050"/>
                      <wp:wrapNone/>
                      <wp:docPr id="5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9400" cy="457200"/>
                                <a:chOff x="3530" y="6840"/>
                                <a:chExt cx="3900" cy="720"/>
                              </a:xfrm>
                            </wpg:grpSpPr>
                            <wps:wsp>
                              <wps:cNvPr id="6" name="AutoShape 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" name="AutoShape 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" name="AutoShap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AutoShape 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5" o:spid="_x0000_s1026" style="position:absolute;margin-left:17.75pt;margin-top:3.5pt;width:222pt;height:36pt;z-index:251664384" coordorigin="3530,6840" coordsize="39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">
                      <v:roundrect id="AutoShape 17" o:spid="_x0000_s1027" style="position:absolute;left:353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HCiMIA&#10;AADaAAAADwAAAGRycy9kb3ducmV2LnhtbESPQWvCQBSE74L/YXmFXsRs7EFDdJWibOmtqIV6fGaf&#10;STD7NmZXTf+9Wyh4HGbmG2ax6m0jbtT52rGCSZKCIC6cqblU8L3X4wyED8gGG8ek4Jc8rJbDwQJz&#10;4+68pdsulCJC2OeooAqhzaX0RUUWfeJa4uidXGcxRNmV0nR4j3DbyLc0nUqLNceFCltaV1Scd1er&#10;oMz014wPOtM/9eaDRhonx81FqdeX/n0OIlAfnuH/9qdRMIW/K/EG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AcKIwgAAANoAAAAPAAAAAAAAAAAAAAAAAJgCAABkcnMvZG93&#10;bnJldi54bWxQSwUGAAAAAAQABAD1AAAAhwMAAAAA&#10;" strokeweight="1pt"/>
                      <v:roundrect id="AutoShape 18" o:spid="_x0000_s1028" style="position:absolute;left:353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1nE8IA&#10;AADaAAAADwAAAGRycy9kb3ducmV2LnhtbESPQWvCQBSE74L/YXmFXorZ2IOG6CpF2dJbUQv1+Mw+&#10;k2D2bcyumv57Vyh4HGbmG2a+7G0jrtT52rGCcZKCIC6cqblU8LPTowyED8gGG8ek4I88LBfDwRxz&#10;4268oes2lCJC2OeooAqhzaX0RUUWfeJa4ugdXWcxRNmV0nR4i3DbyPc0nUiLNceFCltaVVScther&#10;oMz095T3OtO/9fqT3jSOD+uzUq8v/ccMRKA+PMP/7S+jYAqPK/EG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TWcTwgAAANoAAAAPAAAAAAAAAAAAAAAAAJgCAABkcnMvZG93&#10;bnJldi54bWxQSwUGAAAAAAQABAD1AAAAhwMAAAAA&#10;" strokeweight="1pt"/>
                      <v:roundrect id="AutoShape 19" o:spid="_x0000_s1029" style="position:absolute;left:716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LzYcAA&#10;AADaAAAADwAAAGRycy9kb3ducmV2LnhtbERPz2vCMBS+C/4P4Q28yJq6wyxdowwlw5tMBXd8a97a&#10;suala7K2/vfLYeDx4/tdbCfbioF63zhWsEpSEMSlMw1XCi5n/ZiB8AHZYOuYFNzIw3YznxWYGzfy&#10;Ow2nUIkYwj5HBXUIXS6lL2uy6BPXEUfuy/UWQ4R9JU2PYwy3rXxK02dpseHYUGNHu5rK79OvVVBl&#10;+rjmD53pa7N/o6XG1ef+R6nFw/T6AiLQFO7if/fBKIhb45V4A+Tm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tLzYcAAAADaAAAADwAAAAAAAAAAAAAAAACYAgAAZHJzL2Rvd25y&#10;ZXYueG1sUEsFBgAAAAAEAAQA9QAAAIUDAAAAAA==&#10;" strokeweight="1pt"/>
                      <v:roundrect id="AutoShape 20" o:spid="_x0000_s1030" style="position:absolute;left:716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5W+sQA&#10;AADaAAAADwAAAGRycy9kb3ducmV2LnhtbESPT2vCQBTE7wW/w/KEXopu7KGmqZsgypbein+gHl+z&#10;zySYfZtmt5p++64geBxm5jfMohhsK87U+8axgtk0AUFcOtNwpWC/05MUhA/IBlvHpOCPPBT56GGB&#10;mXEX3tB5GyoRIewzVFCH0GVS+rImi37qOuLoHV1vMUTZV9L0eIlw28rnJHmRFhuOCzV2tKqpPG1/&#10;rYIq1Z9zPuhUfzXrd3rSOPte/yj1OB6WbyACDeEevrU/jIJXuF6JN0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eVvrEAAAA2gAAAA8AAAAAAAAAAAAAAAAAmAIAAGRycy9k&#10;b3ducmV2LnhtbFBLBQYAAAAABAAEAPUAAACJAwAAAAA=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All four sides are equal                                All angles are right angles.</w:t>
            </w:r>
          </w:p>
          <w:p w:rsidR="00EF09AB" w:rsidRDefault="00EF09AB" w:rsidP="00EF09A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25745" w:rsidRDefault="00EF09AB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Four axes of line symmetry.                         </w:t>
            </w:r>
            <w:r w:rsidR="00EF25FB">
              <w:rPr>
                <w:rFonts w:ascii="Times New Roman" w:hAnsi="Times New Roman"/>
                <w:sz w:val="24"/>
                <w:szCs w:val="24"/>
              </w:rPr>
              <w:t>Rotational symmetry of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order 2.</w:t>
            </w: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54D27" w:rsidRDefault="00EF5C55" w:rsidP="00354D2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theme="minorBidi"/>
              </w:rPr>
              <w:pict>
                <v:shape id="_x0000_s1077" type="#_x0000_t75" style="position:absolute;margin-left:332.9pt;margin-top:1.45pt;width:92.95pt;height:93.45pt;z-index:251678720;mso-position-horizontal-relative:text;mso-position-vertical-relative:text">
                  <v:imagedata r:id="rId37" o:title=""/>
                </v:shape>
                <o:OLEObject Type="Embed" ProgID="FXDraw3.Document" ShapeID="_x0000_s1077" DrawAspect="Content" ObjectID="_1425930394" r:id="rId38"/>
              </w:pict>
            </w:r>
            <w:r w:rsidR="00354D27">
              <w:rPr>
                <w:rFonts w:ascii="Times New Roman" w:hAnsi="Times New Roman"/>
                <w:sz w:val="24"/>
                <w:szCs w:val="24"/>
              </w:rPr>
              <w:t>Which is an accurate description of the shape shown below?</w:t>
            </w:r>
          </w:p>
          <w:p w:rsidR="00354D27" w:rsidRPr="00F55F3B" w:rsidRDefault="00354D27" w:rsidP="00354D2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55F3B" w:rsidRDefault="00F55F3B" w:rsidP="00354D27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0768" behindDoc="0" locked="0" layoutInCell="1" allowOverlap="1" wp14:anchorId="5D35984F" wp14:editId="6C210742">
                      <wp:simplePos x="0" y="0"/>
                      <wp:positionH relativeFrom="column">
                        <wp:posOffset>253378</wp:posOffset>
                      </wp:positionH>
                      <wp:positionV relativeFrom="paragraph">
                        <wp:posOffset>11199</wp:posOffset>
                      </wp:positionV>
                      <wp:extent cx="171450" cy="944880"/>
                      <wp:effectExtent l="0" t="0" r="19050" b="2667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4" o:spid="_x0000_s1026" style="position:absolute;margin-left:19.95pt;margin-top:.9pt;width:13.5pt;height:74.4pt;z-index:251680768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JsrsUA&#10;AADbAAAADwAAAGRycy9kb3ducmV2LnhtbESPQWvCQBSE70L/w/IKvUjdVGybpq4iiqIXoVHs9ZF9&#10;TUKzb0N2m0R/vSsUPA4z8w0znfemEi01rrSs4GUUgSDOrC45V3A8rJ9jEM4ja6wsk4IzOZjPHgZT&#10;TLTt+Iva1OciQNglqKDwvk6kdFlBBt3I1sTB+7GNQR9kk0vdYBfgppLjKHqTBksOCwXWtCwo+03/&#10;jIL4HJtTe9pvvmnH3eqy1++L4YdST4/94hOEp97fw//trVYweYX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myu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Dy2cUA&#10;AADbAAAADwAAAGRycy9kb3ducmV2LnhtbESPQWvCQBSE70L/w/IEL9JsKsX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oPLZxQAAANs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xXQsUA&#10;AADbAAAADwAAAGRycy9kb3ducmV2LnhtbESPQWvCQBSE70L/w/IEL9JsKkV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FdC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DMMEA&#10;AADbAAAADwAAAGRycy9kb3ducmV2LnhtbERPTWvCQBC9C/6HZQQvUjeK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zwzD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  <w:r w:rsidR="00354D27">
              <w:rPr>
                <w:rFonts w:ascii="Times New Roman" w:hAnsi="Times New Roman"/>
                <w:sz w:val="24"/>
                <w:szCs w:val="24"/>
              </w:rPr>
              <w:t xml:space="preserve">                A regular hexagon.                         </w:t>
            </w:r>
          </w:p>
          <w:p w:rsidR="00F55F3B" w:rsidRPr="00F55F3B" w:rsidRDefault="00F55F3B" w:rsidP="00354D2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54D27" w:rsidRDefault="00354D27" w:rsidP="00354D2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An irregular hexagon.</w:t>
            </w:r>
          </w:p>
          <w:p w:rsidR="00F55F3B" w:rsidRPr="00F55F3B" w:rsidRDefault="00F55F3B" w:rsidP="00354D2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55F3B" w:rsidRDefault="00354D27" w:rsidP="00354D2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An irregular octagon.                          </w:t>
            </w:r>
          </w:p>
          <w:p w:rsidR="00F55F3B" w:rsidRPr="00F55F3B" w:rsidRDefault="00F55F3B" w:rsidP="00354D2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54D27" w:rsidRDefault="00F55F3B" w:rsidP="00354D2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354D27">
              <w:rPr>
                <w:rFonts w:ascii="Times New Roman" w:hAnsi="Times New Roman"/>
                <w:sz w:val="24"/>
                <w:szCs w:val="24"/>
              </w:rPr>
              <w:t xml:space="preserve">             A regular octagon.</w:t>
            </w:r>
          </w:p>
          <w:p w:rsidR="00325745" w:rsidRPr="00F55F3B" w:rsidRDefault="00325745" w:rsidP="001D51F7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EF25FB" w:rsidP="00EF25F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Use a ruler to sketch an irregular hexagon.</w:t>
            </w:r>
          </w:p>
          <w:p w:rsidR="00EF25FB" w:rsidRDefault="00EF25FB" w:rsidP="00EF25F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F25FB" w:rsidRDefault="00EF25FB" w:rsidP="00EF25F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F25FB" w:rsidRDefault="00EF25FB" w:rsidP="00EF25F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F25FB" w:rsidRDefault="00EF25FB" w:rsidP="00EF25F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F25FB" w:rsidRDefault="00EF25FB" w:rsidP="00EF25F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F25FB" w:rsidRDefault="00EF25FB" w:rsidP="00EF25F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F25FB" w:rsidRDefault="00EF25FB" w:rsidP="00EF25F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F25FB" w:rsidRDefault="00EF25FB" w:rsidP="00EF25F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EF25FB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shape below has no axes of line symmetry but has rotational symmetry of order 2?</w:t>
            </w:r>
          </w:p>
          <w:p w:rsidR="00EF25FB" w:rsidRDefault="00EF25FB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F25FB" w:rsidRPr="00EF25FB" w:rsidRDefault="00EF25FB" w:rsidP="00EF25F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9200" behindDoc="0" locked="0" layoutInCell="1" allowOverlap="1" wp14:anchorId="4A2052C8" wp14:editId="55149A65">
                      <wp:simplePos x="0" y="0"/>
                      <wp:positionH relativeFrom="column">
                        <wp:posOffset>135890</wp:posOffset>
                      </wp:positionH>
                      <wp:positionV relativeFrom="paragraph">
                        <wp:posOffset>26035</wp:posOffset>
                      </wp:positionV>
                      <wp:extent cx="4362450" cy="114300"/>
                      <wp:effectExtent l="0" t="0" r="19050" b="19050"/>
                      <wp:wrapNone/>
                      <wp:docPr id="64" name="Group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2430" y="3420"/>
                                <a:chExt cx="6870" cy="180"/>
                              </a:xfrm>
                            </wpg:grpSpPr>
                            <wps:wsp>
                              <wps:cNvPr id="65" name="AutoShape 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" name="AutoShape 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" name="AutoShape 9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64" o:spid="_x0000_s1026" style="position:absolute;margin-left:10.7pt;margin-top:2.05pt;width:343.5pt;height:9pt;z-index:251699200" coordorigin="2430,3420" coordsize="68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">
                      <v:roundrect id="AutoShape 90" o:spid="_x0000_s1027" style="position:absolute;left:90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1+IcMA&#10;AADbAAAADwAAAGRycy9kb3ducmV2LnhtbESPQWvCQBSE74X+h+UVvBTdKNSG6CqlstKbqAU9PrPP&#10;JDT7Ns2uGv+9Kwgeh5n5hpnOO1uLM7W+cqxgOEhAEOfOVFwo+N3qfgrCB2SDtWNScCUP89nryxQz&#10;4y68pvMmFCJC2GeooAyhyaT0eUkW/cA1xNE7utZiiLItpGnxEuG2lqMkGUuLFceFEhv6Lin/25ys&#10;giLVq0/e61TvqsWS3jUOD4t/pXpv3dcERKAuPMOP9o9RMP6A+5f4A+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1+IcMAAADbAAAADwAAAAAAAAAAAAAAAACYAgAAZHJzL2Rv&#10;d25yZXYueG1sUEsFBgAAAAAEAAQA9QAAAIgDAAAAAA==&#10;" strokeweight="1pt"/>
                      <v:roundrect id="AutoShape 91" o:spid="_x0000_s1028" style="position:absolute;left:24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/gVsQA&#10;AADbAAAADwAAAGRycy9kb3ducmV2LnhtbESPzWrDMBCE74W8g9hCLiWR04Nr3MimJKjkFvIDyXFr&#10;bW1Ta+VaauK8fVQo9DjMzDfMshxtJy40+NaxgsU8AUFcOdNyreB40LMMhA/IBjvHpOBGHspi8rDE&#10;3Lgr7+iyD7WIEPY5KmhC6HMpfdWQRT93PXH0Pt1gMUQ51NIMeI1w28nnJEmlxZbjQoM9rRqqvvY/&#10;VkGd6e0Ln3WmT+36nZ40Lj7W30pNH8e3VxCBxvAf/mtvjII0hd8v8QfI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f4FbEAAAA2wAAAA8AAAAAAAAAAAAAAAAAmAIAAGRycy9k&#10;b3ducmV2LnhtbFBLBQYAAAAABAAEAPUAAACJAwAAAAA=&#10;" strokeweight="1pt"/>
                      <v:roundrect id="AutoShape 92" o:spid="_x0000_s1029" style="position:absolute;left:45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NFzcMA&#10;AADbAAAADwAAAGRycy9kb3ducmV2LnhtbESPQWvCQBSE7wX/w/IEL6IbPWiIriLKlt5KVdDjM/tM&#10;gtm3MbvV9N93C0KPw8x8wyzXna3Fg1pfOVYwGScgiHNnKi4UHA96lILwAdlg7ZgU/JCH9ar3tsTM&#10;uCd/0WMfChEh7DNUUIbQZFL6vCSLfuwa4uhdXWsxRNkW0rT4jHBby2mSzKTFiuNCiQ1tS8pv+2+r&#10;oEj155zPOtWnavdOQ42Ty+6u1KDfbRYgAnXhP/xqfxgFszn8fYk/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ZNFzcMAAADbAAAADwAAAAAAAAAAAAAAAACYAgAAZHJzL2Rv&#10;d25yZXYueG1sUEsFBgAAAAAEAAQA9QAAAIgDAAAAAA==&#10;" strokeweight="1pt"/>
                      <v:roundrect id="AutoShape 93" o:spid="_x0000_s1030" style="position:absolute;left:67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zRv8EA&#10;AADbAAAADwAAAGRycy9kb3ducmV2LnhtbERPz2vCMBS+D/wfwhN2GWvqDlq6RpFJxJvMDbbjW/PW&#10;FJuXrola/3tzGHj8+H5Xq9F14kxDaD0rmGU5COLam5YbBZ8f+rkAESKywc4zKbhSgNVy8lBhafyF&#10;3+l8iI1IIRxKVGBj7EspQ23JYch8T5y4Xz84jAkOjTQDXlK46+RLns+lw5ZTg8We3izVx8PJKWgK&#10;vV/wty70V7vZ0pPG2c/mT6nH6bh+BRFpjHfxv3tnFMzT2PQl/QC5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M0b/BAAAA2wAAAA8AAAAAAAAAAAAAAAAAmAIAAGRycy9kb3du&#10;cmV2LnhtbFBLBQYAAAAABAAEAPUAAACGAwAAAAA=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Pr="00EF25FB">
              <w:rPr>
                <w:rFonts w:ascii="Times New Roman" w:hAnsi="Times New Roman"/>
                <w:sz w:val="24"/>
                <w:szCs w:val="24"/>
              </w:rPr>
              <w:t xml:space="preserve">Rhombus                         Kite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Pr="00EF25FB">
              <w:rPr>
                <w:rFonts w:ascii="Times New Roman" w:hAnsi="Times New Roman"/>
                <w:sz w:val="24"/>
                <w:szCs w:val="24"/>
              </w:rPr>
              <w:t xml:space="preserve">          Parallelogram               Trapezium </w:t>
            </w:r>
          </w:p>
          <w:p w:rsidR="00EF25FB" w:rsidRDefault="00EF25FB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05BC3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605BC3" w:rsidRPr="001B3341" w:rsidRDefault="00605BC3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05BC3" w:rsidRDefault="00605BC3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 regular hexagon is cut along the one diagonal and then half way along another diagonal as shown.</w:t>
            </w:r>
          </w:p>
          <w:p w:rsidR="00605BC3" w:rsidRDefault="00605BC3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Name the t</w:t>
            </w:r>
            <w:r w:rsidR="002E0FF2">
              <w:rPr>
                <w:rFonts w:ascii="Times New Roman" w:hAnsi="Times New Roman"/>
                <w:sz w:val="24"/>
                <w:szCs w:val="24"/>
              </w:rPr>
              <w:t>h</w:t>
            </w:r>
            <w:r>
              <w:rPr>
                <w:rFonts w:ascii="Times New Roman" w:hAnsi="Times New Roman"/>
                <w:sz w:val="24"/>
                <w:szCs w:val="24"/>
              </w:rPr>
              <w:t>ree shapes which are formed as a result.</w:t>
            </w:r>
            <w:r w:rsidRPr="0013023C">
              <w:rPr>
                <w:rFonts w:ascii="Times New Roman" w:hAnsi="Times New Roman"/>
                <w:noProof/>
                <w:lang w:eastAsia="en-AU"/>
              </w:rPr>
              <w:t xml:space="preserve"> </w:t>
            </w:r>
          </w:p>
          <w:p w:rsidR="00605BC3" w:rsidRDefault="00605BC3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05BC3" w:rsidRDefault="00605BC3" w:rsidP="001D51F7">
            <w:pPr>
              <w:rPr>
                <w:rFonts w:ascii="Times New Roman" w:hAnsi="Times New Roman"/>
                <w:sz w:val="24"/>
                <w:szCs w:val="24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1274096F" wp14:editId="089A9AA7">
                      <wp:simplePos x="0" y="0"/>
                      <wp:positionH relativeFrom="column">
                        <wp:posOffset>2540115</wp:posOffset>
                      </wp:positionH>
                      <wp:positionV relativeFrom="paragraph">
                        <wp:posOffset>93691</wp:posOffset>
                      </wp:positionV>
                      <wp:extent cx="1612670" cy="373380"/>
                      <wp:effectExtent l="0" t="0" r="26035" b="26670"/>
                      <wp:wrapNone/>
                      <wp:docPr id="78" name="Rectangle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267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8" o:spid="_x0000_s1026" style="position:absolute;margin-left:200pt;margin-top:7.4pt;width:127pt;height:29.4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605BC3" w:rsidRDefault="00EF5C55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210" type="#_x0000_t75" style="position:absolute;margin-left:0;margin-top:0;width:99.35pt;height:114.3pt;z-index:251758592;mso-position-horizontal-relative:text;mso-position-vertical-relative:text">
                  <v:imagedata r:id="rId39" o:title=""/>
                  <w10:wrap type="square"/>
                </v:shape>
                <o:OLEObject Type="Embed" ProgID="FXDraw3.Document" ShapeID="_x0000_s1210" DrawAspect="Content" ObjectID="_1425930395" r:id="rId40"/>
              </w:pict>
            </w:r>
          </w:p>
          <w:p w:rsidR="00605BC3" w:rsidRDefault="00605BC3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05BC3" w:rsidRDefault="00605BC3" w:rsidP="001D51F7">
            <w:pPr>
              <w:rPr>
                <w:rFonts w:ascii="Times New Roman" w:hAnsi="Times New Roman"/>
                <w:sz w:val="24"/>
                <w:szCs w:val="24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2E2BBC68" wp14:editId="5EE79D0C">
                      <wp:simplePos x="0" y="0"/>
                      <wp:positionH relativeFrom="column">
                        <wp:posOffset>1166495</wp:posOffset>
                      </wp:positionH>
                      <wp:positionV relativeFrom="paragraph">
                        <wp:posOffset>93345</wp:posOffset>
                      </wp:positionV>
                      <wp:extent cx="1612265" cy="373380"/>
                      <wp:effectExtent l="0" t="0" r="26035" b="26670"/>
                      <wp:wrapNone/>
                      <wp:docPr id="79" name="Rectangle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226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9" o:spid="_x0000_s1026" style="position:absolute;margin-left:91.85pt;margin-top:7.35pt;width:126.95pt;height:29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" filled="f" strokecolor="black [3213]" strokeweight="1.5pt"/>
                  </w:pict>
                </mc:Fallback>
              </mc:AlternateContent>
            </w:r>
          </w:p>
          <w:p w:rsidR="00605BC3" w:rsidRDefault="00605BC3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05BC3" w:rsidRDefault="00605BC3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05BC3" w:rsidRDefault="00605BC3" w:rsidP="001D51F7">
            <w:pPr>
              <w:rPr>
                <w:rFonts w:ascii="Times New Roman" w:hAnsi="Times New Roman"/>
                <w:sz w:val="24"/>
                <w:szCs w:val="24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7680C932" wp14:editId="45B37C53">
                      <wp:simplePos x="0" y="0"/>
                      <wp:positionH relativeFrom="column">
                        <wp:posOffset>1160780</wp:posOffset>
                      </wp:positionH>
                      <wp:positionV relativeFrom="paragraph">
                        <wp:posOffset>52705</wp:posOffset>
                      </wp:positionV>
                      <wp:extent cx="1612265" cy="373380"/>
                      <wp:effectExtent l="0" t="0" r="26035" b="26670"/>
                      <wp:wrapNone/>
                      <wp:docPr id="80" name="Rectangle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226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80" o:spid="_x0000_s1026" style="position:absolute;margin-left:91.4pt;margin-top:4.15pt;width:126.95pt;height:29.4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" filled="f" strokecolor="black [3213]" strokeweight="1.5pt"/>
                  </w:pict>
                </mc:Fallback>
              </mc:AlternateContent>
            </w: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12879" w:rsidRDefault="00EF5C55" w:rsidP="00F128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35" type="#_x0000_t75" style="position:absolute;margin-left:352.55pt;margin-top:-3.3pt;width:75.95pt;height:114.1pt;z-index:251709440;mso-position-horizontal-relative:text;mso-position-vertical-relative:text">
                  <v:imagedata r:id="rId41" o:title=""/>
                </v:shape>
                <o:OLEObject Type="Embed" ProgID="FXDraw3.Document" ShapeID="_x0000_s1135" DrawAspect="Content" ObjectID="_1425930396" r:id="rId42"/>
              </w:pict>
            </w:r>
            <w:r w:rsidR="00375CBA">
              <w:rPr>
                <w:rFonts w:ascii="Times New Roman" w:hAnsi="Times New Roman"/>
                <w:sz w:val="24"/>
                <w:szCs w:val="24"/>
              </w:rPr>
              <w:t>The shape shown</w:t>
            </w:r>
            <w:r w:rsidR="00F12879">
              <w:rPr>
                <w:rFonts w:ascii="Times New Roman" w:hAnsi="Times New Roman"/>
                <w:sz w:val="24"/>
                <w:szCs w:val="24"/>
              </w:rPr>
              <w:t xml:space="preserve"> has :</w:t>
            </w:r>
          </w:p>
          <w:p w:rsidR="00F12879" w:rsidRDefault="00F12879" w:rsidP="00F1287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12879" w:rsidRDefault="00F12879" w:rsidP="00F12879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8416" behindDoc="0" locked="0" layoutInCell="1" allowOverlap="1" wp14:anchorId="11B54B0E" wp14:editId="730D15D3">
                      <wp:simplePos x="0" y="0"/>
                      <wp:positionH relativeFrom="column">
                        <wp:posOffset>337704</wp:posOffset>
                      </wp:positionH>
                      <wp:positionV relativeFrom="paragraph">
                        <wp:posOffset>26266</wp:posOffset>
                      </wp:positionV>
                      <wp:extent cx="171450" cy="944880"/>
                      <wp:effectExtent l="0" t="0" r="19050" b="26670"/>
                      <wp:wrapNone/>
                      <wp:docPr id="101" name="Group 1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0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01" o:spid="_x0000_s1026" style="position:absolute;margin-left:26.6pt;margin-top:2.05pt;width:13.5pt;height:74.4pt;z-index:251708416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svKsMA&#10;AADcAAAADwAAAGRycy9kb3ducmV2LnhtbERPTWvCQBC9F/oflil4KbqpBxtjNiItFb0ItaLXITsm&#10;odnZkN0m0V/vCgVv83ifky4HU4uOWldZVvA2iUAQ51ZXXCg4/HyNYxDOI2usLZOCCzlYZs9PKSba&#10;9vxN3d4XIoSwS1BB6X2TSOnykgy6iW2IA3e2rUEfYFtI3WIfwk0tp1E0kwYrDg0lNvRRUv67/zMK&#10;4ktsjt1xtz7RlvvP606/r17nSo1ehtUChKfBP8T/7o0O86Mp3J8JF8j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csvKs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eKscQA&#10;AADcAAAADwAAAGRycy9kb3ducmV2LnhtbERPTWvCQBC9C/6HZYRepG5sQWPqJoilpb0IWrHXITsm&#10;wexsyG6T2F/fLQje5vE+Z50NphYdta6yrGA+i0AQ51ZXXCg4fr09xiCcR9ZYWyYFV3KQpePRGhNt&#10;e95Td/CFCCHsElRQet8kUrq8JINuZhviwJ1ta9AH2BZSt9iHcFPLpyhaSIMVh4YSG9qWlF8OP0ZB&#10;fI3NqTvt3r/pk/vX351ebqYrpR4mw+YFhKfB38U394cO86Nn+H8mXC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HirHEAAAA3A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4SxcQA&#10;AADcAAAADwAAAGRycy9kb3ducmV2LnhtbERPTWvCQBC9C/6HZYRepG4sRWPqJoilpb0IWrHXITsm&#10;wexsyG6T2F/fLQje5vE+Z50NphYdta6yrGA+i0AQ51ZXXCg4fr09xiCcR9ZYWyYFV3KQpePRGhNt&#10;e95Td/CFCCHsElRQet8kUrq8JINuZhviwJ1ta9AH2BZSt9iHcFPLpyhaSIMVh4YSG9qWlF8OP0ZB&#10;fI3NqTvt3r/pk/vX351ebqYrpR4mw+YFhKfB38U394cO86Nn+H8mXC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uEsXEAAAA3AAAAA8AAAAAAAAAAAAAAAAAmAIAAGRycy9k&#10;b3ducmV2LnhtbFBLBQYAAAAABAAEAPUAAACJ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K3XsQA&#10;AADcAAAADwAAAGRycy9kb3ducmV2LnhtbERPTWvCQBC9C/6HZYRepG4sVGPqJoilpb0IWrHXITsm&#10;wexsyG6T2F/fLQje5vE+Z50NphYdta6yrGA+i0AQ51ZXXCg4fr09xiCcR9ZYWyYFV3KQpePRGhNt&#10;e95Td/CFCCHsElRQet8kUrq8JINuZhviwJ1ta9AH2BZSt9iHcFPLpyhaSIMVh4YSG9qWlF8OP0ZB&#10;fI3NqTvt3r/pk/vX351ebqYrpR4mw+YFhKfB38U394cO86Nn+H8mXC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it17EAAAA3A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375CBA">
              <w:rPr>
                <w:rFonts w:ascii="Times New Roman" w:hAnsi="Times New Roman"/>
                <w:sz w:val="24"/>
                <w:szCs w:val="24"/>
              </w:rPr>
              <w:t>Two axes of line symmetry and point symmetry.</w:t>
            </w:r>
          </w:p>
          <w:p w:rsidR="00F12879" w:rsidRPr="00F12879" w:rsidRDefault="00F12879" w:rsidP="00F1287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12879" w:rsidRDefault="00F12879" w:rsidP="00F128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Two axes of line symmetry and no point symmetry.</w:t>
            </w:r>
          </w:p>
          <w:p w:rsidR="00F12879" w:rsidRPr="00F12879" w:rsidRDefault="00F12879" w:rsidP="00F1287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12879" w:rsidRDefault="00F12879" w:rsidP="00F128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F</w:t>
            </w:r>
            <w:r w:rsidR="00375CBA">
              <w:rPr>
                <w:rFonts w:ascii="Times New Roman" w:hAnsi="Times New Roman"/>
                <w:sz w:val="24"/>
                <w:szCs w:val="24"/>
              </w:rPr>
              <w:t>our axes of line symmetry and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point symmetry.</w:t>
            </w:r>
          </w:p>
          <w:p w:rsidR="00F12879" w:rsidRPr="00F12879" w:rsidRDefault="00F12879" w:rsidP="00F1287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12879" w:rsidRDefault="00F12879" w:rsidP="00F128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375CBA">
              <w:rPr>
                <w:rFonts w:ascii="Times New Roman" w:hAnsi="Times New Roman"/>
                <w:sz w:val="24"/>
                <w:szCs w:val="24"/>
              </w:rPr>
              <w:t>Four axes of line symmetry and no point symmetry.</w:t>
            </w:r>
          </w:p>
          <w:p w:rsidR="00325745" w:rsidRPr="00F12879" w:rsidRDefault="00325745" w:rsidP="001D51F7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CB7DF7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How </w:t>
            </w:r>
            <w:r w:rsidR="0052790B">
              <w:rPr>
                <w:rFonts w:ascii="Times New Roman" w:hAnsi="Times New Roman"/>
                <w:sz w:val="24"/>
                <w:szCs w:val="24"/>
              </w:rPr>
              <w:t xml:space="preserve">many </w:t>
            </w:r>
            <w:r>
              <w:rPr>
                <w:rFonts w:ascii="Times New Roman" w:hAnsi="Times New Roman"/>
                <w:sz w:val="24"/>
                <w:szCs w:val="24"/>
              </w:rPr>
              <w:t>of the interior angles in the polygon below are acute angles?</w:t>
            </w:r>
          </w:p>
          <w:p w:rsidR="00CB7DF7" w:rsidRDefault="00EF5C55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37" type="#_x0000_t75" style="position:absolute;margin-left:268.1pt;margin-top:4.7pt;width:127.65pt;height:105.85pt;z-index:251713536;mso-position-horizontal-relative:text;mso-position-vertical-relative:text">
                  <v:imagedata r:id="rId43" o:title=""/>
                  <w10:wrap type="square"/>
                </v:shape>
                <o:OLEObject Type="Embed" ProgID="FXDraw3.Document" ShapeID="_x0000_s1137" DrawAspect="Content" ObjectID="_1425930397" r:id="rId44"/>
              </w:pict>
            </w:r>
          </w:p>
          <w:p w:rsidR="00CB7DF7" w:rsidRDefault="00CB7DF7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B7DF7" w:rsidRPr="00CB7DF7" w:rsidRDefault="00CB7DF7" w:rsidP="00CB7DF7">
            <w:pPr>
              <w:rPr>
                <w:rFonts w:asciiTheme="minorHAnsi" w:eastAsiaTheme="minorHAnsi" w:hAnsiTheme="minorHAnsi" w:cstheme="minorBidi"/>
              </w:rPr>
            </w:pPr>
          </w:p>
          <w:p w:rsidR="00CB7DF7" w:rsidRPr="00CB7DF7" w:rsidRDefault="00CB7DF7" w:rsidP="00CB7DF7">
            <w:pPr>
              <w:rPr>
                <w:rFonts w:ascii="Times New Roman" w:eastAsiaTheme="minorHAnsi" w:hAnsi="Times New Roman"/>
              </w:rPr>
            </w:pPr>
            <w:r w:rsidRPr="00CB7DF7">
              <w:rPr>
                <w:rFonts w:ascii="Times New Roman" w:eastAsiaTheme="minorHAnsi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580B3344" wp14:editId="40BA9C08">
                      <wp:simplePos x="0" y="0"/>
                      <wp:positionH relativeFrom="column">
                        <wp:posOffset>1270462</wp:posOffset>
                      </wp:positionH>
                      <wp:positionV relativeFrom="paragraph">
                        <wp:posOffset>111703</wp:posOffset>
                      </wp:positionV>
                      <wp:extent cx="754380" cy="373380"/>
                      <wp:effectExtent l="0" t="0" r="26670" b="26670"/>
                      <wp:wrapNone/>
                      <wp:docPr id="76" name="Rectangle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6" o:spid="_x0000_s1026" style="position:absolute;margin-left:100.05pt;margin-top:8.8pt;width:59.4pt;height:29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" filled="f" strokecolor="windowText" strokeweight="1.5pt"/>
                  </w:pict>
                </mc:Fallback>
              </mc:AlternateContent>
            </w:r>
          </w:p>
          <w:p w:rsidR="00CB7DF7" w:rsidRPr="00CB7DF7" w:rsidRDefault="00CB7DF7" w:rsidP="00CB7DF7">
            <w:pPr>
              <w:rPr>
                <w:rFonts w:ascii="Times New Roman" w:eastAsiaTheme="minorHAnsi" w:hAnsi="Times New Roman"/>
                <w:sz w:val="32"/>
                <w:szCs w:val="32"/>
              </w:rPr>
            </w:pPr>
            <w:r w:rsidRPr="00CB7DF7">
              <w:rPr>
                <w:rFonts w:ascii="Times New Roman" w:eastAsiaTheme="minorHAnsi" w:hAnsi="Times New Roman"/>
                <w:sz w:val="32"/>
                <w:szCs w:val="32"/>
              </w:rPr>
              <w:t xml:space="preserve">        </w: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>There are                   acute angles.</w:t>
            </w:r>
          </w:p>
          <w:p w:rsidR="00CB7DF7" w:rsidRDefault="00CB7DF7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B7DF7" w:rsidRDefault="00CB7DF7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B7DF7" w:rsidRDefault="00CB7DF7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F011F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F011F" w:rsidRPr="001B3341" w:rsidRDefault="003F011F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F011F" w:rsidRDefault="00EF5C55" w:rsidP="002F1C3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35D62398">
                <v:shape id="_x0000_s1227" type="#_x0000_t75" style="position:absolute;margin-left:83.35pt;margin-top:21.6pt;width:295.75pt;height:186.5pt;z-index:251791360;mso-position-horizontal-relative:text;mso-position-vertical-relative:text">
                  <v:imagedata r:id="rId45" o:title=""/>
                  <w10:wrap type="square"/>
                </v:shape>
                <o:OLEObject Type="Embed" ProgID="FXDraw3.Document" ShapeID="_x0000_s1227" DrawAspect="Content" ObjectID="_1425930398" r:id="rId46"/>
              </w:pict>
            </w:r>
            <w:r w:rsidR="003F011F">
              <w:rPr>
                <w:rFonts w:ascii="Times New Roman" w:hAnsi="Times New Roman"/>
                <w:sz w:val="24"/>
                <w:szCs w:val="24"/>
              </w:rPr>
              <w:t>Which of the solids shown has exactly two triangular faces and three rectangular faces?</w:t>
            </w:r>
            <w:r w:rsidR="003F011F">
              <w:rPr>
                <w:rFonts w:asciiTheme="minorHAnsi" w:hAnsiTheme="minorHAnsi" w:cstheme="minorBidi"/>
                <w:noProof/>
                <w:lang w:eastAsia="en-AU"/>
              </w:rPr>
              <w:t xml:space="preserve"> </w:t>
            </w:r>
          </w:p>
          <w:p w:rsidR="003F011F" w:rsidRDefault="003F011F" w:rsidP="002F1C3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Default="003F011F" w:rsidP="002F1C3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Default="003F011F" w:rsidP="002F1C3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Default="003F011F" w:rsidP="002F1C3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92384" behindDoc="0" locked="0" layoutInCell="1" allowOverlap="1" wp14:anchorId="5200C110" wp14:editId="01FB5AB5">
                      <wp:simplePos x="0" y="0"/>
                      <wp:positionH relativeFrom="column">
                        <wp:posOffset>734695</wp:posOffset>
                      </wp:positionH>
                      <wp:positionV relativeFrom="paragraph">
                        <wp:posOffset>74930</wp:posOffset>
                      </wp:positionV>
                      <wp:extent cx="2819400" cy="1057275"/>
                      <wp:effectExtent l="0" t="0" r="19050" b="28575"/>
                      <wp:wrapNone/>
                      <wp:docPr id="81" name="Group 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9400" cy="1057275"/>
                                <a:chOff x="2830" y="7770"/>
                                <a:chExt cx="4440" cy="1665"/>
                              </a:xfrm>
                            </wpg:grpSpPr>
                            <wps:wsp>
                              <wps:cNvPr id="82" name="AutoShape 1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30" y="7770"/>
                                  <a:ext cx="307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3" name="AutoShape 1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963" y="7770"/>
                                  <a:ext cx="307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84" name="Group 14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830" y="9255"/>
                                  <a:ext cx="4440" cy="180"/>
                                  <a:chOff x="2830" y="8310"/>
                                  <a:chExt cx="4440" cy="180"/>
                                </a:xfrm>
                              </wpg:grpSpPr>
                              <wps:wsp>
                                <wps:cNvPr id="85" name="AutoShape 15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830" y="8310"/>
                                    <a:ext cx="307" cy="180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6" name="AutoShape 15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963" y="8310"/>
                                    <a:ext cx="307" cy="180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81" o:spid="_x0000_s1026" style="position:absolute;margin-left:57.85pt;margin-top:5.9pt;width:222pt;height:83.25pt;z-index:251792384" coordorigin="2830,7770" coordsize="4440,1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">
                      <v:roundrect id="AutoShape 147" o:spid="_x0000_s1027" style="position:absolute;left:2830;top:777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gAr8MA&#10;AADbAAAADwAAAGRycy9kb3ducmV2LnhtbESPQWvCQBSE74X+h+UJvYjZ6EFDdBWpbPEm1UI9PrPP&#10;JJh9m2a3Gv99VxB6HGbmG2ax6m0jrtT52rGCcZKCIC6cqblU8HXQowyED8gGG8ek4E4eVsvXlwXm&#10;xt34k677UIoIYZ+jgiqENpfSFxVZ9IlriaN3dp3FEGVXStPhLcJtIydpOpUWa44LFbb0XlFx2f9a&#10;BWWmdzM+6kx/15sPGmocnzY/Sr0N+vUcRKA+/Ief7a1RkE3g8SX+A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gAr8MAAADbAAAADwAAAAAAAAAAAAAAAACYAgAAZHJzL2Rv&#10;d25yZXYueG1sUEsFBgAAAAAEAAQA9QAAAIgDAAAAAA==&#10;" strokeweight="1pt"/>
                      <v:roundrect id="AutoShape 148" o:spid="_x0000_s1028" style="position:absolute;left:6963;top:777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SlNMQA&#10;AADbAAAADwAAAGRycy9kb3ducmV2LnhtbESPQWvCQBSE74X+h+UVvBTd2IIN0U0olRVvRSvo8Zl9&#10;TUKzb9Psqum/7wqCx2FmvmEWxWBbcabeN44VTCcJCOLSmYYrBbsvPU5B+IBssHVMCv7IQ5E/Piww&#10;M+7CGzpvQyUihH2GCuoQukxKX9Zk0U9cRxy9b9dbDFH2lTQ9XiLctvIlSWbSYsNxocaOPmoqf7Yn&#10;q6BK9ecbH3Sq981yRc8ap8flr1Kjp+F9DiLQEO7hW3ttFKSvcP0Sf4DM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kpTTEAAAA2wAAAA8AAAAAAAAAAAAAAAAAmAIAAGRycy9k&#10;b3ducmV2LnhtbFBLBQYAAAAABAAEAPUAAACJAwAAAAA=&#10;" strokeweight="1pt"/>
                      <v:group id="Group 149" o:spid="_x0000_s1029" style="position:absolute;left:2830;top:9255;width:4440;height:180" coordorigin="2830,8310" coordsize="4440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      <v:roundrect id="AutoShape 150" o:spid="_x0000_s1030" style="position:absolute;left:2830;top:831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GY28QA&#10;AADbAAAADwAAAGRycy9kb3ducmV2LnhtbESPQWvCQBSE74X+h+UVvBTdWKgN0U0olRVvRSvo8Zl9&#10;TUKzb9Psqum/7wqCx2FmvmEWxWBbcabeN44VTCcJCOLSmYYrBbsvPU5B+IBssHVMCv7IQ5E/Piww&#10;M+7CGzpvQyUihH2GCuoQukxKX9Zk0U9cRxy9b9dbDFH2lTQ9XiLctvIlSWbSYsNxocaOPmoqf7Yn&#10;q6BK9ecbH3Sq981yRc8ap8flr1Kjp+F9DiLQEO7hW3ttFKSvcP0Sf4DM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BmNvEAAAA2wAAAA8AAAAAAAAAAAAAAAAAmAIAAGRycy9k&#10;b3ducmV2LnhtbFBLBQYAAAAABAAEAPUAAACJAwAAAAA=&#10;" strokeweight="1pt"/>
                        <v:roundrect id="AutoShape 151" o:spid="_x0000_s1031" style="position:absolute;left:6963;top:831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MGrMQA&#10;AADbAAAADwAAAGRycy9kb3ducmV2LnhtbESPT2vCQBTE70K/w/KEXqTZ6EFDdBWprPQm/gF7fGZf&#10;k9Ds2zS71fjt3ULB4zAzv2EWq9424kqdrx0rGCcpCOLCmZpLBaejfstA+IBssHFMCu7kYbV8GSww&#10;N+7Ge7oeQikihH2OCqoQ2lxKX1Rk0SeuJY7el+sshii7UpoObxFuGzlJ06m0WHNcqLCl94qK78Ov&#10;VVBmejfjT53pc73Z0kjj+LL5Uep12K/nIAL14Rn+b38YBdkU/r7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TBqzEAAAA2wAAAA8AAAAAAAAAAAAAAAAAmAIAAGRycy9k&#10;b3ducmV2LnhtbFBLBQYAAAAABAAEAPUAAACJAwAAAAA=&#10;" strokeweight="1pt"/>
                      </v:group>
                    </v:group>
                  </w:pict>
                </mc:Fallback>
              </mc:AlternateContent>
            </w:r>
          </w:p>
          <w:p w:rsidR="003F011F" w:rsidRDefault="003F011F" w:rsidP="002F1C3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Default="003F011F" w:rsidP="002F1C3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Default="003F011F" w:rsidP="002F1C3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Default="003F011F" w:rsidP="002F1C3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Default="003F011F" w:rsidP="002F1C3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Default="003F011F" w:rsidP="002F1C3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Default="003F011F" w:rsidP="002F1C3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Default="003F011F" w:rsidP="002F1C3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Default="003F011F" w:rsidP="002F1C3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Default="003F011F" w:rsidP="002F1C3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F011F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F011F" w:rsidRPr="001B3341" w:rsidRDefault="003F011F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F011F" w:rsidRDefault="003F011F" w:rsidP="00027F3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many triangular and pentagonal faces does a pentagonal pyramid have?</w:t>
            </w:r>
          </w:p>
          <w:p w:rsidR="003F011F" w:rsidRPr="00FF53A5" w:rsidRDefault="00EF5C55" w:rsidP="00027F3A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en-AU"/>
              </w:rPr>
              <w:pict w14:anchorId="0B23DAB5">
                <v:rect id="_x0000_s1221" style="position:absolute;margin-left:195.6pt;margin-top:12.9pt;width:40.9pt;height:20.8pt;z-index:251783168"/>
              </w:pict>
            </w:r>
          </w:p>
          <w:p w:rsidR="003F011F" w:rsidRPr="00FF53A5" w:rsidRDefault="00EF5C55" w:rsidP="00027F3A">
            <w:pPr>
              <w:spacing w:after="24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en-AU"/>
              </w:rPr>
              <w:pict w14:anchorId="798A0D2B">
                <v:rect id="_x0000_s1222" style="position:absolute;margin-left:195.6pt;margin-top:26.65pt;width:40.15pt;height:22.25pt;z-index:251784192"/>
              </w:pict>
            </w:r>
            <w:r w:rsidR="003F011F">
              <w:rPr>
                <w:rFonts w:ascii="Times New Roman" w:hAnsi="Times New Roman"/>
                <w:sz w:val="28"/>
                <w:szCs w:val="28"/>
              </w:rPr>
              <w:t xml:space="preserve">               Tri</w:t>
            </w:r>
            <w:r w:rsidR="003F011F" w:rsidRPr="00FF53A5">
              <w:rPr>
                <w:rFonts w:ascii="Times New Roman" w:hAnsi="Times New Roman"/>
                <w:sz w:val="28"/>
                <w:szCs w:val="28"/>
              </w:rPr>
              <w:t>angular faces :</w:t>
            </w:r>
          </w:p>
          <w:p w:rsidR="003F011F" w:rsidRPr="00F86C1D" w:rsidRDefault="003F011F" w:rsidP="00027F3A">
            <w:pPr>
              <w:spacing w:after="240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              Pent</w:t>
            </w:r>
            <w:r w:rsidRPr="00FF53A5">
              <w:rPr>
                <w:rFonts w:ascii="Times New Roman" w:hAnsi="Times New Roman"/>
                <w:sz w:val="28"/>
                <w:szCs w:val="28"/>
              </w:rPr>
              <w:t>agonal faces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   :</w:t>
            </w:r>
          </w:p>
        </w:tc>
      </w:tr>
      <w:tr w:rsidR="003F011F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F011F" w:rsidRPr="001B3341" w:rsidRDefault="003F011F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F011F" w:rsidRPr="00D9249D" w:rsidRDefault="003F011F" w:rsidP="00D9249D">
            <w:pPr>
              <w:rPr>
                <w:rFonts w:ascii="Times New Roman" w:hAnsi="Times New Roman"/>
                <w:sz w:val="24"/>
                <w:szCs w:val="24"/>
              </w:rPr>
            </w:pPr>
            <w:r w:rsidRPr="00D9249D">
              <w:rPr>
                <w:rFonts w:ascii="Times New Roman" w:hAnsi="Times New Roman"/>
                <w:sz w:val="24"/>
                <w:szCs w:val="24"/>
              </w:rPr>
              <w:t>How many faces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62059">
              <w:rPr>
                <w:rFonts w:ascii="Times New Roman" w:hAnsi="Times New Roman"/>
                <w:sz w:val="24"/>
                <w:szCs w:val="24"/>
              </w:rPr>
              <w:t xml:space="preserve">and edges </w:t>
            </w:r>
            <w:r>
              <w:rPr>
                <w:rFonts w:ascii="Times New Roman" w:hAnsi="Times New Roman"/>
                <w:sz w:val="24"/>
                <w:szCs w:val="24"/>
              </w:rPr>
              <w:t>are there on a rectangular pyramid</w:t>
            </w:r>
            <w:r w:rsidRPr="00D9249D">
              <w:rPr>
                <w:rFonts w:ascii="Times New Roman" w:hAnsi="Times New Roman"/>
                <w:sz w:val="24"/>
                <w:szCs w:val="24"/>
              </w:rPr>
              <w:t xml:space="preserve">? </w:t>
            </w:r>
          </w:p>
          <w:p w:rsidR="003F011F" w:rsidRPr="00D9249D" w:rsidRDefault="003F011F" w:rsidP="00D9249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Pr="00D9249D" w:rsidRDefault="00762059" w:rsidP="00D9249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4B792F89" wp14:editId="03218313">
                      <wp:simplePos x="0" y="0"/>
                      <wp:positionH relativeFrom="column">
                        <wp:posOffset>3515995</wp:posOffset>
                      </wp:positionH>
                      <wp:positionV relativeFrom="paragraph">
                        <wp:posOffset>57092</wp:posOffset>
                      </wp:positionV>
                      <wp:extent cx="828675" cy="361950"/>
                      <wp:effectExtent l="0" t="0" r="28575" b="19050"/>
                      <wp:wrapNone/>
                      <wp:docPr id="1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28675" cy="3619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" o:spid="_x0000_s1026" style="position:absolute;margin-left:276.85pt;margin-top:4.5pt;width:65.25pt;height:28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" strokeweight="1pt"/>
                  </w:pict>
                </mc:Fallback>
              </mc:AlternateContent>
            </w:r>
            <w:r w:rsidR="003F011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6C42FA9A" wp14:editId="6094E745">
                      <wp:simplePos x="0" y="0"/>
                      <wp:positionH relativeFrom="column">
                        <wp:posOffset>1781175</wp:posOffset>
                      </wp:positionH>
                      <wp:positionV relativeFrom="paragraph">
                        <wp:posOffset>54610</wp:posOffset>
                      </wp:positionV>
                      <wp:extent cx="828675" cy="361950"/>
                      <wp:effectExtent l="0" t="0" r="28575" b="19050"/>
                      <wp:wrapNone/>
                      <wp:docPr id="132" name="Rectangle 1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28675" cy="3619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62059" w:rsidRDefault="00762059" w:rsidP="00762059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32" o:spid="_x0000_s1026" style="position:absolute;margin-left:140.25pt;margin-top:4.3pt;width:65.25pt;height:28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" strokeweight="1pt">
                      <v:textbox>
                        <w:txbxContent>
                          <w:p w:rsidR="00762059" w:rsidRDefault="00762059" w:rsidP="00762059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F011F" w:rsidRPr="00D9249D" w:rsidRDefault="00762059" w:rsidP="00D9249D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It </w:t>
            </w:r>
            <w:r w:rsidRPr="00762059">
              <w:rPr>
                <w:rFonts w:ascii="Times New Roman" w:hAnsi="Times New Roman"/>
                <w:sz w:val="32"/>
                <w:szCs w:val="32"/>
              </w:rPr>
              <w:t xml:space="preserve">has </w:t>
            </w:r>
            <w:r w:rsidR="003F011F" w:rsidRPr="00D9249D">
              <w:rPr>
                <w:rFonts w:ascii="Times New Roman" w:hAnsi="Times New Roman"/>
                <w:sz w:val="32"/>
                <w:szCs w:val="32"/>
              </w:rPr>
              <w:t xml:space="preserve">            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     faces and                    edges.             </w:t>
            </w:r>
          </w:p>
          <w:p w:rsidR="003F011F" w:rsidRDefault="003F011F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F011F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F011F" w:rsidRPr="001B3341" w:rsidRDefault="003F011F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F011F" w:rsidRDefault="003F011F" w:rsidP="00027F3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solid below is a polyhedron?</w:t>
            </w:r>
          </w:p>
          <w:p w:rsidR="003F011F" w:rsidRDefault="003F011F" w:rsidP="00027F3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82144" behindDoc="0" locked="0" layoutInCell="1" allowOverlap="1" wp14:anchorId="1C5D7498" wp14:editId="484EBCBE">
                      <wp:simplePos x="0" y="0"/>
                      <wp:positionH relativeFrom="column">
                        <wp:posOffset>158750</wp:posOffset>
                      </wp:positionH>
                      <wp:positionV relativeFrom="paragraph">
                        <wp:posOffset>113607</wp:posOffset>
                      </wp:positionV>
                      <wp:extent cx="2819400" cy="1057275"/>
                      <wp:effectExtent l="0" t="0" r="19050" b="28575"/>
                      <wp:wrapNone/>
                      <wp:docPr id="133" name="Group 1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9400" cy="1057275"/>
                                <a:chOff x="2830" y="7770"/>
                                <a:chExt cx="4440" cy="1665"/>
                              </a:xfrm>
                            </wpg:grpSpPr>
                            <wps:wsp>
                              <wps:cNvPr id="134" name="AutoShape 1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30" y="7770"/>
                                  <a:ext cx="307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5" name="AutoShape 1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963" y="7770"/>
                                  <a:ext cx="307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36" name="Group 14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830" y="9255"/>
                                  <a:ext cx="4440" cy="180"/>
                                  <a:chOff x="2830" y="8310"/>
                                  <a:chExt cx="4440" cy="180"/>
                                </a:xfrm>
                              </wpg:grpSpPr>
                              <wps:wsp>
                                <wps:cNvPr id="137" name="AutoShape 15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830" y="8310"/>
                                    <a:ext cx="307" cy="180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8" name="AutoShape 15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963" y="8310"/>
                                    <a:ext cx="307" cy="180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33" o:spid="_x0000_s1026" style="position:absolute;margin-left:12.5pt;margin-top:8.95pt;width:222pt;height:83.25pt;z-index:251782144" coordorigin="2830,7770" coordsize="4440,1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">
                      <v:roundrect id="AutoShape 147" o:spid="_x0000_s1027" style="position:absolute;left:2830;top:777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BT6cMA&#10;AADcAAAADwAAAGRycy9kb3ducmV2LnhtbERPTWvCQBC9F/oflin0UszGKm1IXaUoK95EW7DHaXaa&#10;hGZnY3bV+O9dQfA2j/c5k1lvG3GkzteOFQyTFARx4UzNpYLvLz3IQPiAbLBxTArO5GE2fXyYYG7c&#10;iTd03IZSxBD2OSqoQmhzKX1RkUWfuJY4cn+usxgi7EppOjzFcNvI1zR9kxZrjg0VtjSvqPjfHqyC&#10;MtPrd/7Rmd7ViyW9aBz+LvZKPT/1nx8gAvXhLr65VybOH43h+ky8QE4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BT6cMAAADcAAAADwAAAAAAAAAAAAAAAACYAgAAZHJzL2Rv&#10;d25yZXYueG1sUEsFBgAAAAAEAAQA9QAAAIgDAAAAAA==&#10;" strokeweight="1pt"/>
                      <v:roundrect id="AutoShape 148" o:spid="_x0000_s1028" style="position:absolute;left:6963;top:777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z2csMA&#10;AADcAAAADwAAAGRycy9kb3ducmV2LnhtbERPTWvCQBC9F/oflin0UszGim1IXaUoK95EW7DHaXaa&#10;hGZnY3bV+O9dQfA2j/c5k1lvG3GkzteOFQyTFARx4UzNpYLvLz3IQPiAbLBxTArO5GE2fXyYYG7c&#10;iTd03IZSxBD2OSqoQmhzKX1RkUWfuJY4cn+usxgi7EppOjzFcNvI1zR9kxZrjg0VtjSvqPjfHqyC&#10;MtPrd/7Rmd7ViyW9aBz+LvZKPT/1nx8gAvXhLr65VybOH43h+ky8QE4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Wz2csMAAADcAAAADwAAAAAAAAAAAAAAAACYAgAAZHJzL2Rv&#10;d25yZXYueG1sUEsFBgAAAAAEAAQA9QAAAIgDAAAAAA==&#10;" strokeweight="1pt"/>
                      <v:group id="Group 149" o:spid="_x0000_s1029" style="position:absolute;left:2830;top:9255;width:4440;height:180" coordorigin="2830,8310" coordsize="4440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1tDs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dA6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NbQ7CAAAA3AAAAA8A&#10;AAAAAAAAAAAAAAAAqgIAAGRycy9kb3ducmV2LnhtbFBLBQYAAAAABAAEAPoAAACZAwAAAAA=&#10;">
                        <v:roundrect id="AutoShape 150" o:spid="_x0000_s1030" style="position:absolute;left:2830;top:831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LNnsIA&#10;AADcAAAADwAAAGRycy9kb3ducmV2LnhtbERPTWvCQBC9F/oflin0UnSjgoboKqWy4k20hXocs2MS&#10;zM7G7Fbjv3cFobd5vM+ZLTpbiwu1vnKsYNBPQBDnzlRcKPj51r0UhA/IBmvHpOBGHhbz15cZZsZd&#10;eUuXXShEDGGfoYIyhCaT0uclWfR91xBH7uhaiyHCtpCmxWsMt7UcJslYWqw4NpTY0FdJ+Wn3ZxUU&#10;qd5MeK9T/VstV/ShcXBYnpV6f+s+pyACdeFf/HSvTZw/msDjmXiBn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8s2ewgAAANwAAAAPAAAAAAAAAAAAAAAAAJgCAABkcnMvZG93&#10;bnJldi54bWxQSwUGAAAAAAQABAD1AAAAhwMAAAAA&#10;" strokeweight="1pt"/>
                        <v:roundrect id="AutoShape 151" o:spid="_x0000_s1031" style="position:absolute;left:6963;top:831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1Z7MUA&#10;AADcAAAADwAAAGRycy9kb3ducmV2LnhtbESPQWvCQBCF7wX/wzKFXopubKGG1FVE2dKb1Ap6HLPT&#10;JDQ7G7NbTf995yD0NsN789438+XgW3WhPjaBDUwnGSjiMriGKwP7TzvOQcWE7LANTAZ+KcJyMbqb&#10;Y+HClT/oskuVkhCOBRqoU+oKrWNZk8c4CR2xaF+h95hk7SvterxKuG/1U5a9aI8NS0ONHa1rKr93&#10;P95AldvtjI82t4dm80aPFqenzdmYh/th9Qoq0ZD+zbfrdyf4z0Irz8gEe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bVnsxQAAANwAAAAPAAAAAAAAAAAAAAAAAJgCAABkcnMv&#10;ZG93bnJldi54bWxQSwUGAAAAAAQABAD1AAAAigMAAAAA&#10;" strokeweight="1pt"/>
                      </v:group>
                    </v:group>
                  </w:pict>
                </mc:Fallback>
              </mc:AlternateContent>
            </w:r>
            <w:r w:rsidR="00EF5C55">
              <w:rPr>
                <w:rFonts w:asciiTheme="minorHAnsi" w:hAnsiTheme="minorHAnsi" w:cstheme="minorBidi"/>
              </w:rPr>
              <w:pict>
                <v:shape id="_x0000_s1220" type="#_x0000_t75" style="position:absolute;margin-left:49.5pt;margin-top:.45pt;width:281.4pt;height:110.4pt;z-index:251781120;mso-position-horizontal-relative:text;mso-position-vertical-relative:text">
                  <v:imagedata r:id="rId47" o:title=""/>
                </v:shape>
                <o:OLEObject Type="Embed" ProgID="FXDraw3.Document" ShapeID="_x0000_s1220" DrawAspect="Content" ObjectID="_1425930399" r:id="rId48"/>
              </w:pict>
            </w:r>
          </w:p>
          <w:p w:rsidR="003F011F" w:rsidRDefault="003F011F" w:rsidP="00027F3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Default="003F011F" w:rsidP="00027F3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</w:p>
          <w:p w:rsidR="003F011F" w:rsidRDefault="003F011F" w:rsidP="00027F3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Default="003F011F" w:rsidP="00027F3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Default="003F011F" w:rsidP="00027F3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Default="003F011F" w:rsidP="00027F3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Default="003F011F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F011F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F011F" w:rsidRPr="001B3341" w:rsidRDefault="003F011F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F011F" w:rsidRDefault="00EF5C55" w:rsidP="00DA0676">
            <w:pPr>
              <w:ind w:right="102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224" type="#_x0000_t75" style="position:absolute;margin-left:230.1pt;margin-top:19.65pt;width:149.05pt;height:116pt;z-index:251786240;mso-position-horizontal-relative:text;mso-position-vertical-relative:text">
                  <v:imagedata r:id="rId49" o:title=""/>
                </v:shape>
                <o:OLEObject Type="Embed" ProgID="FXDraw3.Document" ShapeID="_x0000_s1224" DrawAspect="Content" ObjectID="_1425930400" r:id="rId50"/>
              </w:pict>
            </w:r>
            <w:r w:rsidR="003F011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87264" behindDoc="0" locked="0" layoutInCell="1" allowOverlap="1" wp14:anchorId="0FAB907B" wp14:editId="43D26ECA">
                      <wp:simplePos x="0" y="0"/>
                      <wp:positionH relativeFrom="column">
                        <wp:posOffset>2315672</wp:posOffset>
                      </wp:positionH>
                      <wp:positionV relativeFrom="paragraph">
                        <wp:posOffset>249093</wp:posOffset>
                      </wp:positionV>
                      <wp:extent cx="1676053" cy="970511"/>
                      <wp:effectExtent l="0" t="0" r="19685" b="20320"/>
                      <wp:wrapNone/>
                      <wp:docPr id="77" name="Group 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76053" cy="970511"/>
                                <a:chOff x="0" y="0"/>
                                <a:chExt cx="1676053" cy="970511"/>
                              </a:xfrm>
                            </wpg:grpSpPr>
                            <wps:wsp>
                              <wps:cNvPr id="75" name="Rounded Rectangle 7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6626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" name="Rounded Rectangle 6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56211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" name="Rounded Rectangle 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04603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" name="Rounded Rectangle 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96538" y="856211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77" o:spid="_x0000_s1026" style="position:absolute;margin-left:182.35pt;margin-top:19.6pt;width:131.95pt;height:76.4pt;z-index:251787264" coordsize="16760,9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">
                      <v:roundrect id="Rounded Rectangle 75" o:spid="_x0000_s1027" style="position:absolute;top:166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To/MMA&#10;AADbAAAADwAAAGRycy9kb3ducmV2LnhtbESPQWvCQBSE74X+h+UVeim6UVBDdJVSWfEm2kI9PrPP&#10;JJh9G7Nbjf/eFYQeh5n5hpktOluLC7W+cqxg0E9AEOfOVFwo+PnWvRSED8gGa8ek4EYeFvPXlxlm&#10;xl15S5ddKESEsM9QQRlCk0np85Is+r5riKN3dK3FEGVbSNPiNcJtLYdJMpYWK44LJTb0VVJ+2v1Z&#10;BUWqNxPe61T/VssVfWgcHJZnpd7fus8piEBd+A8/22ujYDKCx5f4A+T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9To/MMAAADbAAAADwAAAAAAAAAAAAAAAACYAgAAZHJzL2Rv&#10;d25yZXYueG1sUEsFBgAAAAAEAAQA9QAAAIgDAAAAAA==&#10;" strokeweight="1pt"/>
                      <v:roundrect id="Rounded Rectangle 61" o:spid="_x0000_s1028" style="position:absolute;top:8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Z4IsQA&#10;AADbAAAADwAAAGRycy9kb3ducmV2LnhtbESPQWvCQBSE70L/w/IKvYhu0oOG1E0olS29SVXQ42v2&#10;NQnNvo3ZVeO/7xYKHoeZ+YZZlaPtxIUG3zpWkM4TEMSVMy3XCvY7PctA+IBssHNMCm7koSweJivM&#10;jbvyJ122oRYRwj5HBU0IfS6lrxqy6OeuJ47etxsshiiHWpoBrxFuO/mcJAtpseW40GBPbw1VP9uz&#10;VVBnerPko870oV2/01Rj+rU+KfX0OL6+gAg0hnv4v/1hFCxS+PsSf4As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2eCLEAAAA2wAAAA8AAAAAAAAAAAAAAAAAmAIAAGRycy9k&#10;b3ducmV2LnhtbFBLBQYAAAAABAAEAPUAAACJAwAAAAA=&#10;" strokeweight="1pt"/>
                      <v:roundrect id="Rounded Rectangle 63" o:spid="_x0000_s1029" style="position:absolute;left:15046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hDzsMA&#10;AADbAAAADwAAAGRycy9kb3ducmV2LnhtbESPQWvCQBSE74X+h+UVvBTdaMGG6CqlstKbqAU9PrPP&#10;JDT7Ns2uGv+9Kwgeh5n5hpnOO1uLM7W+cqxgOEhAEOfOVFwo+N3qfgrCB2SDtWNScCUP89nryxQz&#10;4y68pvMmFCJC2GeooAyhyaT0eUkW/cA1xNE7utZiiLItpGnxEuG2lqMkGUuLFceFEhv6Lin/25ys&#10;giLVq0/e61TvqsWS3jUOD4t/pXpv3dcERKAuPMOP9o9RMP6A+5f4A+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qhDzsMAAADbAAAADwAAAAAAAAAAAAAAAACYAgAAZHJzL2Rv&#10;d25yZXYueG1sUEsFBgAAAAAEAAQA9QAAAIgDAAAAAA==&#10;" strokeweight="1pt"/>
                      <v:roundrect id="Rounded Rectangle 62" o:spid="_x0000_s1030" style="position:absolute;left:13965;top:8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TmVcQA&#10;AADbAAAADwAAAGRycy9kb3ducmV2LnhtbESPQWvCQBSE74X+h+UVehHd6EFDdA3FsKU30Rb0+Mw+&#10;k9Ds25jdavz3bqHQ4zAz3zCrfLCtuFLvG8cKppMEBHHpTMOVgq9PPU5B+IBssHVMCu7kIV8/P60w&#10;M+7GO7ruQyUihH2GCuoQukxKX9Zk0U9cRxy9s+sthij7SpoebxFuWzlLkrm02HBcqLGjTU3l9/7H&#10;KqhSvV3wUaf60BTvNNI4PRUXpV5fhrcliEBD+A//tT+MgvkMfr/EH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k5lXEAAAA2wAAAA8AAAAAAAAAAAAAAAAAmAIAAGRycy9k&#10;b3ducmV2LnhtbFBLBQYAAAAABAAEAPUAAACJAwAAAAA=&#10;" strokeweight="1pt"/>
                    </v:group>
                  </w:pict>
                </mc:Fallback>
              </mc:AlternateContent>
            </w:r>
            <w:r w:rsidR="003F011F" w:rsidRPr="00DF7EA2">
              <w:rPr>
                <w:rFonts w:ascii="Times New Roman" w:hAnsi="Times New Roman"/>
                <w:sz w:val="24"/>
                <w:szCs w:val="24"/>
              </w:rPr>
              <w:t>Which of the solids shown would have the top and side view below?</w:t>
            </w:r>
          </w:p>
          <w:p w:rsidR="003F011F" w:rsidRPr="00DF7EA2" w:rsidRDefault="003F011F" w:rsidP="00DA0676">
            <w:pPr>
              <w:ind w:right="1026"/>
              <w:rPr>
                <w:rFonts w:ascii="Times New Roman" w:hAnsi="Times New Roman"/>
                <w:sz w:val="24"/>
                <w:szCs w:val="24"/>
              </w:rPr>
            </w:pPr>
          </w:p>
          <w:p w:rsidR="003F011F" w:rsidRPr="00DF7EA2" w:rsidRDefault="00EF5C55" w:rsidP="00DF7EA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223" type="#_x0000_t75" style="position:absolute;margin-left:0;margin-top:2.6pt;width:130.4pt;height:72.7pt;z-index:251785216;mso-position-horizontal-relative:text;mso-position-vertical-relative:text">
                  <v:imagedata r:id="rId51" o:title=""/>
                </v:shape>
                <o:OLEObject Type="Embed" ProgID="FXDraw3.Document" ShapeID="_x0000_s1223" DrawAspect="Content" ObjectID="_1425930401" r:id="rId52"/>
              </w:pict>
            </w:r>
          </w:p>
          <w:p w:rsidR="003F011F" w:rsidRPr="00DF7EA2" w:rsidRDefault="003F011F" w:rsidP="00DF7EA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Pr="00DF7EA2" w:rsidRDefault="003F011F" w:rsidP="00DF7EA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Pr="00DF7EA2" w:rsidRDefault="003F011F" w:rsidP="00DF7EA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Pr="00DF7EA2" w:rsidRDefault="003F011F" w:rsidP="00DF7EA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Pr="00DF7EA2" w:rsidRDefault="003F011F" w:rsidP="00DF7EA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Default="003F011F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Default="003F011F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F011F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F011F" w:rsidRPr="001B3341" w:rsidRDefault="003F011F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F011F" w:rsidRPr="00605BC3" w:rsidRDefault="00EF5C55" w:rsidP="00605BC3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225" type="#_x0000_t75" style="position:absolute;margin-left:42.8pt;margin-top:37.3pt;width:93.6pt;height:93.4pt;z-index:251788288;mso-position-horizontal-relative:text;mso-position-vertical-relative:text">
                  <v:imagedata r:id="rId53" o:title=""/>
                </v:shape>
                <o:OLEObject Type="Embed" ProgID="FXDraw3.Document" ShapeID="_x0000_s1225" DrawAspect="Content" ObjectID="_1425930402" r:id="rId54"/>
              </w:pict>
            </w:r>
            <w:r w:rsidR="003F011F" w:rsidRPr="00605BC3">
              <w:rPr>
                <w:rFonts w:ascii="Times New Roman" w:hAnsi="Times New Roman"/>
                <w:sz w:val="24"/>
                <w:szCs w:val="24"/>
              </w:rPr>
              <w:t xml:space="preserve">Complete the table to illustrate    </w:t>
            </w:r>
          </w:p>
          <w:tbl>
            <w:tblPr>
              <w:tblStyle w:val="TableGrid"/>
              <w:tblpPr w:leftFromText="180" w:rightFromText="180" w:horzAnchor="margin" w:tblpXSpec="right" w:tblpY="516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123"/>
              <w:gridCol w:w="2129"/>
            </w:tblGrid>
            <w:tr w:rsidR="003F011F" w:rsidRPr="00605BC3" w:rsidTr="009559DF">
              <w:tc>
                <w:tcPr>
                  <w:tcW w:w="4252" w:type="dxa"/>
                  <w:gridSpan w:val="2"/>
                  <w:shd w:val="clear" w:color="auto" w:fill="CCC0D9" w:themeFill="accent4" w:themeFillTint="66"/>
                  <w:vAlign w:val="center"/>
                </w:tcPr>
                <w:p w:rsidR="003F011F" w:rsidRPr="00605BC3" w:rsidRDefault="003F011F" w:rsidP="00605BC3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A Pentagonal Prism</w:t>
                  </w:r>
                </w:p>
              </w:tc>
            </w:tr>
            <w:tr w:rsidR="003F011F" w:rsidRPr="00605BC3" w:rsidTr="009559DF">
              <w:tc>
                <w:tcPr>
                  <w:tcW w:w="2123" w:type="dxa"/>
                </w:tcPr>
                <w:p w:rsidR="003F011F" w:rsidRPr="00605BC3" w:rsidRDefault="003F011F" w:rsidP="00605BC3">
                  <w:pPr>
                    <w:ind w:left="284" w:right="113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05BC3">
                    <w:rPr>
                      <w:rFonts w:ascii="Times New Roman" w:hAnsi="Times New Roman"/>
                      <w:sz w:val="24"/>
                      <w:szCs w:val="24"/>
                    </w:rPr>
                    <w:t>Faces (F)</w:t>
                  </w:r>
                </w:p>
              </w:tc>
              <w:tc>
                <w:tcPr>
                  <w:tcW w:w="2129" w:type="dxa"/>
                </w:tcPr>
                <w:p w:rsidR="003F011F" w:rsidRPr="00605BC3" w:rsidRDefault="003F011F" w:rsidP="00605BC3">
                  <w:pPr>
                    <w:ind w:left="284" w:right="113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3F011F" w:rsidRPr="00605BC3" w:rsidTr="009559DF">
              <w:tc>
                <w:tcPr>
                  <w:tcW w:w="2123" w:type="dxa"/>
                </w:tcPr>
                <w:p w:rsidR="003F011F" w:rsidRPr="00605BC3" w:rsidRDefault="003F011F" w:rsidP="00605BC3">
                  <w:pPr>
                    <w:ind w:left="284" w:right="113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05BC3">
                    <w:rPr>
                      <w:rFonts w:ascii="Times New Roman" w:hAnsi="Times New Roman"/>
                      <w:sz w:val="24"/>
                      <w:szCs w:val="24"/>
                    </w:rPr>
                    <w:t>Vertices (V)</w:t>
                  </w:r>
                </w:p>
              </w:tc>
              <w:tc>
                <w:tcPr>
                  <w:tcW w:w="2129" w:type="dxa"/>
                </w:tcPr>
                <w:p w:rsidR="003F011F" w:rsidRPr="00605BC3" w:rsidRDefault="003F011F" w:rsidP="00605BC3">
                  <w:pPr>
                    <w:ind w:left="284" w:right="113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3F011F" w:rsidRPr="00605BC3" w:rsidTr="009559DF">
              <w:tc>
                <w:tcPr>
                  <w:tcW w:w="2123" w:type="dxa"/>
                </w:tcPr>
                <w:p w:rsidR="003F011F" w:rsidRPr="00605BC3" w:rsidRDefault="003F011F" w:rsidP="00605BC3">
                  <w:pPr>
                    <w:ind w:left="284" w:right="113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05BC3">
                    <w:rPr>
                      <w:rFonts w:ascii="Times New Roman" w:hAnsi="Times New Roman"/>
                      <w:sz w:val="24"/>
                      <w:szCs w:val="24"/>
                    </w:rPr>
                    <w:t>Edges (E)</w:t>
                  </w:r>
                </w:p>
              </w:tc>
              <w:tc>
                <w:tcPr>
                  <w:tcW w:w="2129" w:type="dxa"/>
                </w:tcPr>
                <w:p w:rsidR="003F011F" w:rsidRPr="00605BC3" w:rsidRDefault="003F011F" w:rsidP="00605BC3">
                  <w:pPr>
                    <w:ind w:left="284" w:right="113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3F011F" w:rsidRPr="00605BC3" w:rsidTr="009559DF">
              <w:tc>
                <w:tcPr>
                  <w:tcW w:w="2123" w:type="dxa"/>
                </w:tcPr>
                <w:p w:rsidR="003F011F" w:rsidRPr="00605BC3" w:rsidRDefault="003F011F" w:rsidP="00605BC3">
                  <w:pPr>
                    <w:ind w:left="284" w:right="113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05BC3">
                    <w:rPr>
                      <w:rFonts w:ascii="Times New Roman" w:hAnsi="Times New Roman"/>
                      <w:sz w:val="24"/>
                      <w:szCs w:val="24"/>
                    </w:rPr>
                    <w:t>F + V – E</w:t>
                  </w:r>
                </w:p>
              </w:tc>
              <w:tc>
                <w:tcPr>
                  <w:tcW w:w="2129" w:type="dxa"/>
                </w:tcPr>
                <w:p w:rsidR="003F011F" w:rsidRPr="00605BC3" w:rsidRDefault="003F011F" w:rsidP="00605BC3">
                  <w:pPr>
                    <w:ind w:left="284" w:right="113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</w:tbl>
          <w:p w:rsidR="003F011F" w:rsidRPr="00605BC3" w:rsidRDefault="003F011F" w:rsidP="00605BC3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 w:rsidRPr="00605BC3">
              <w:rPr>
                <w:rFonts w:ascii="Times New Roman" w:hAnsi="Times New Roman"/>
                <w:sz w:val="24"/>
                <w:szCs w:val="24"/>
              </w:rPr>
              <w:t xml:space="preserve"> Euler</w:t>
            </w:r>
            <w:r>
              <w:rPr>
                <w:rFonts w:ascii="Times New Roman" w:hAnsi="Times New Roman"/>
                <w:sz w:val="24"/>
                <w:szCs w:val="24"/>
              </w:rPr>
              <w:t>’s Rule for a Pentagonal Prism</w:t>
            </w:r>
            <w:r w:rsidRPr="00605BC3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3F011F" w:rsidRPr="00605BC3" w:rsidRDefault="003F011F" w:rsidP="00605BC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Pr="00605BC3" w:rsidRDefault="003F011F" w:rsidP="00605BC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Pr="00605BC3" w:rsidRDefault="003F011F" w:rsidP="00605BC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Pr="00605BC3" w:rsidRDefault="003F011F" w:rsidP="00605BC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Pr="00605BC3" w:rsidRDefault="003F011F" w:rsidP="00605BC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Pr="00605BC3" w:rsidRDefault="003F011F" w:rsidP="00605BC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Pr="00605BC3" w:rsidRDefault="003F011F" w:rsidP="00605BC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Default="003F011F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Default="003F011F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F011F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F011F" w:rsidRPr="001B3341" w:rsidRDefault="003F011F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F011F" w:rsidRDefault="00EF5C55" w:rsidP="002F1C33">
            <w:pPr>
              <w:ind w:right="414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027561F4">
                <v:shape id="_x0000_s1226" type="#_x0000_t75" style="position:absolute;margin-left:250.25pt;margin-top:2.95pt;width:122.45pt;height:123.7pt;z-index:251789312;mso-position-horizontal-relative:text;mso-position-vertical-relative:text">
                  <v:imagedata r:id="rId55" o:title=""/>
                </v:shape>
                <o:OLEObject Type="Embed" ProgID="FXDraw3.Document" ShapeID="_x0000_s1226" DrawAspect="Content" ObjectID="_1425930403" r:id="rId56"/>
              </w:pict>
            </w:r>
            <w:r w:rsidR="003F011F">
              <w:rPr>
                <w:rFonts w:ascii="Times New Roman" w:hAnsi="Times New Roman"/>
                <w:sz w:val="24"/>
                <w:szCs w:val="24"/>
              </w:rPr>
              <w:t>All the diagonals of the nona</w:t>
            </w:r>
            <w:r w:rsidR="003F011F" w:rsidRPr="00690CA9">
              <w:rPr>
                <w:rFonts w:ascii="Times New Roman" w:hAnsi="Times New Roman"/>
                <w:sz w:val="24"/>
                <w:szCs w:val="24"/>
              </w:rPr>
              <w:t xml:space="preserve">gon </w:t>
            </w:r>
            <w:r w:rsidR="003F011F">
              <w:rPr>
                <w:rFonts w:ascii="Times New Roman" w:hAnsi="Times New Roman"/>
                <w:sz w:val="24"/>
                <w:szCs w:val="24"/>
              </w:rPr>
              <w:t>have been drawn.</w:t>
            </w:r>
          </w:p>
          <w:p w:rsidR="003F011F" w:rsidRPr="00690CA9" w:rsidRDefault="003F011F" w:rsidP="002F1C33">
            <w:pPr>
              <w:ind w:right="414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</w:t>
            </w:r>
            <w:r w:rsidRPr="00690CA9">
              <w:rPr>
                <w:rFonts w:ascii="Times New Roman" w:hAnsi="Times New Roman"/>
                <w:sz w:val="24"/>
                <w:szCs w:val="24"/>
              </w:rPr>
              <w:t>omplete the statement about the diagonals.</w:t>
            </w:r>
          </w:p>
          <w:p w:rsidR="003F011F" w:rsidRPr="00690CA9" w:rsidRDefault="003F011F" w:rsidP="002F1C3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Pr="00690CA9" w:rsidRDefault="003F011F" w:rsidP="002F1C33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noProof/>
                <w:sz w:val="32"/>
                <w:szCs w:val="3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77B7200D" wp14:editId="47557E2B">
                      <wp:simplePos x="0" y="0"/>
                      <wp:positionH relativeFrom="column">
                        <wp:posOffset>1270577</wp:posOffset>
                      </wp:positionH>
                      <wp:positionV relativeFrom="paragraph">
                        <wp:posOffset>135255</wp:posOffset>
                      </wp:positionV>
                      <wp:extent cx="466725" cy="352425"/>
                      <wp:effectExtent l="0" t="0" r="28575" b="28575"/>
                      <wp:wrapNone/>
                      <wp:docPr id="2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" cy="352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" o:spid="_x0000_s1026" style="position:absolute;margin-left:100.05pt;margin-top:10.65pt;width:36.75pt;height:27.7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" strokeweight="1pt"/>
                  </w:pict>
                </mc:Fallback>
              </mc:AlternateContent>
            </w:r>
          </w:p>
          <w:p w:rsidR="003F011F" w:rsidRPr="00690CA9" w:rsidRDefault="003F011F" w:rsidP="002F1C33">
            <w:pPr>
              <w:rPr>
                <w:rFonts w:ascii="Times New Roman" w:hAnsi="Times New Roman"/>
                <w:sz w:val="32"/>
                <w:szCs w:val="32"/>
              </w:rPr>
            </w:pPr>
            <w:r w:rsidRPr="00690CA9">
              <w:rPr>
                <w:rFonts w:ascii="Times New Roman" w:hAnsi="Times New Roman"/>
                <w:sz w:val="32"/>
                <w:szCs w:val="32"/>
              </w:rPr>
              <w:t xml:space="preserve">A </w:t>
            </w:r>
            <w:r>
              <w:rPr>
                <w:rFonts w:ascii="Times New Roman" w:hAnsi="Times New Roman"/>
                <w:sz w:val="32"/>
                <w:szCs w:val="32"/>
              </w:rPr>
              <w:t>non</w:t>
            </w:r>
            <w:r w:rsidRPr="00690CA9">
              <w:rPr>
                <w:rFonts w:ascii="Times New Roman" w:hAnsi="Times New Roman"/>
                <w:sz w:val="32"/>
                <w:szCs w:val="32"/>
              </w:rPr>
              <w:t>agon has           diagonals.</w:t>
            </w:r>
          </w:p>
          <w:p w:rsidR="003F011F" w:rsidRPr="00690CA9" w:rsidRDefault="003F011F" w:rsidP="002F1C3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Pr="00690CA9" w:rsidRDefault="003F011F" w:rsidP="002F1C3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Pr="00690CA9" w:rsidRDefault="003F011F" w:rsidP="002F1C3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011F" w:rsidRDefault="003F011F" w:rsidP="002F1C3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A252B0" w:rsidRDefault="00A252B0"/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3043"/>
        <w:gridCol w:w="7164"/>
      </w:tblGrid>
      <w:tr w:rsidR="001E5B0A" w:rsidRPr="005C44C0" w:rsidTr="003F011F">
        <w:trPr>
          <w:cantSplit/>
          <w:trHeight w:val="851"/>
        </w:trPr>
        <w:tc>
          <w:tcPr>
            <w:tcW w:w="3043" w:type="dxa"/>
            <w:vAlign w:val="center"/>
          </w:tcPr>
          <w:p w:rsidR="001E5B0A" w:rsidRDefault="001E5B0A" w:rsidP="00027F3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1E5B0A" w:rsidRDefault="001E5B0A" w:rsidP="00027F3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7</w:t>
            </w:r>
          </w:p>
          <w:p w:rsidR="001E5B0A" w:rsidRPr="00325745" w:rsidRDefault="001E5B0A" w:rsidP="00027F3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7164" w:type="dxa"/>
            <w:vAlign w:val="center"/>
          </w:tcPr>
          <w:p w:rsidR="001E5B0A" w:rsidRPr="005C44C0" w:rsidRDefault="00941C1F" w:rsidP="00027F3A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>2D and 3D Shapes</w:t>
            </w:r>
          </w:p>
        </w:tc>
      </w:tr>
    </w:tbl>
    <w:p w:rsidR="00C71E16" w:rsidRDefault="00C71E16" w:rsidP="00CA296A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71E16" w:rsidTr="00027F3A">
        <w:tc>
          <w:tcPr>
            <w:tcW w:w="9242" w:type="dxa"/>
          </w:tcPr>
          <w:p w:rsidR="00C71E16" w:rsidRDefault="00853748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Non Calculator Section</w:t>
            </w:r>
          </w:p>
        </w:tc>
      </w:tr>
    </w:tbl>
    <w:p w:rsidR="00A252B0" w:rsidRDefault="00A252B0" w:rsidP="004A64CB"/>
    <w:p w:rsidR="00A252B0" w:rsidRDefault="00A252B0" w:rsidP="004A64CB">
      <w:pPr>
        <w:sectPr w:rsidR="00A252B0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8"/>
        <w:gridCol w:w="3726"/>
      </w:tblGrid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C12298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Kite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C12298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C12298" w:rsidRDefault="00EF5C55" w:rsidP="00C1229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pict>
                <v:shape id="_x0000_s1214" type="#_x0000_t75" style="position:absolute;margin-left:12.2pt;margin-top:6.3pt;width:139.35pt;height:61.25pt;z-index:251770880;mso-position-horizontal-relative:text;mso-position-vertical-relative:text">
                  <v:imagedata r:id="rId57" o:title=""/>
                </v:shape>
                <o:OLEObject Type="Embed" ProgID="FXDraw3.Document" ShapeID="_x0000_s1214" DrawAspect="Content" ObjectID="_1425930404" r:id="rId58"/>
              </w:pict>
            </w:r>
          </w:p>
          <w:p w:rsidR="00C12298" w:rsidRDefault="00C12298" w:rsidP="00C12298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12298" w:rsidRDefault="00C12298" w:rsidP="00C12298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12298" w:rsidRDefault="00C12298" w:rsidP="00C12298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12298" w:rsidRDefault="00C12298" w:rsidP="00C12298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C12298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2</w:t>
            </w:r>
            <w:r w:rsidRPr="00C12298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one. (Rectangle)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C12298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9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246907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last one (3 lines and order 3)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246907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It has point symmetry.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246907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2</w:t>
            </w:r>
            <w:r w:rsidRPr="00C12298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one.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246907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The </w:t>
            </w:r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246907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 one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>. (Pyramid)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246907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Hexagonal Pyramid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EF5C55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pict>
                <v:shape id="_x0000_s1215" type="#_x0000_t75" style="position:absolute;margin-left:39.1pt;margin-top:6.3pt;width:93.55pt;height:59.75pt;z-index:251771904;mso-position-horizontal-relative:text;mso-position-vertical-relative:text">
                  <v:imagedata r:id="rId59" o:title=""/>
                </v:shape>
                <o:OLEObject Type="Embed" ProgID="FXDraw3.Document" ShapeID="_x0000_s1215" DrawAspect="Content" ObjectID="_1425930405" r:id="rId60"/>
              </w:pict>
            </w:r>
          </w:p>
          <w:p w:rsidR="00246907" w:rsidRDefault="00246907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46907" w:rsidRDefault="00246907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46907" w:rsidRDefault="00246907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46907" w:rsidRDefault="00246907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246907" w:rsidP="004A64CB">
            <w:pPr>
              <w:rPr>
                <w:rFonts w:asciiTheme="majorHAnsi" w:hAnsiTheme="majorHAnsi"/>
                <w:sz w:val="24"/>
                <w:szCs w:val="24"/>
              </w:rPr>
            </w:pPr>
            <w:r w:rsidRPr="00DE5836">
              <w:rPr>
                <w:rFonts w:ascii="Times New Roman" w:hAnsi="Times New Roman"/>
                <w:i/>
                <w:sz w:val="24"/>
                <w:szCs w:val="24"/>
              </w:rPr>
              <w:t>AB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parallel to </w:t>
            </w:r>
            <w:r w:rsidRPr="00DE5836">
              <w:rPr>
                <w:rFonts w:ascii="Times New Roman" w:hAnsi="Times New Roman"/>
                <w:i/>
                <w:sz w:val="24"/>
                <w:szCs w:val="24"/>
              </w:rPr>
              <w:t>FE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Pr="00DE5836">
              <w:rPr>
                <w:rFonts w:ascii="Times New Roman" w:hAnsi="Times New Roman"/>
                <w:i/>
                <w:sz w:val="24"/>
                <w:szCs w:val="24"/>
              </w:rPr>
              <w:t>AB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skew to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GH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Pr="00DE5836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>(3</w:t>
            </w:r>
            <w:r w:rsidRPr="00246907"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Answer)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246907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3</w:t>
            </w:r>
            <w:r w:rsidRPr="00246907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 one 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246907" w:rsidRDefault="00246907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10 vertices         </w:t>
            </w:r>
          </w:p>
          <w:p w:rsidR="00A252B0" w:rsidRDefault="00246907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7 faces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EF5C55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pict>
                <v:shape id="_x0000_s1216" type="#_x0000_t75" style="position:absolute;margin-left:64.45pt;margin-top:.8pt;width:85.3pt;height:90.45pt;z-index:251772928;mso-position-horizontal-relative:text;mso-position-vertical-relative:text">
                  <v:imagedata r:id="rId61" o:title=""/>
                </v:shape>
                <o:OLEObject Type="Embed" ProgID="FXDraw3.Document" ShapeID="_x0000_s1216" DrawAspect="Content" ObjectID="_1425930406" r:id="rId62"/>
              </w:pict>
            </w:r>
          </w:p>
          <w:p w:rsidR="00246907" w:rsidRDefault="00246907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46907" w:rsidRDefault="00246907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46907" w:rsidRDefault="00246907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46907" w:rsidRDefault="00246907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46907" w:rsidRDefault="00246907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9559DF" w:rsidRDefault="009559DF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:rsidR="00C71E16" w:rsidRDefault="00C71E16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  <w:sectPr w:rsidR="00A252B0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C71E16" w:rsidRDefault="00C71E16" w:rsidP="004A64CB">
      <w:pPr>
        <w:rPr>
          <w:rFonts w:asciiTheme="majorHAnsi" w:hAnsiTheme="majorHAnsi"/>
          <w:sz w:val="24"/>
          <w:szCs w:val="24"/>
        </w:rPr>
      </w:pPr>
    </w:p>
    <w:p w:rsidR="00E347A0" w:rsidRDefault="00E347A0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252B0" w:rsidTr="00027F3A">
        <w:tc>
          <w:tcPr>
            <w:tcW w:w="9242" w:type="dxa"/>
          </w:tcPr>
          <w:p w:rsidR="00A252B0" w:rsidRDefault="00A252B0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Calculator Allowed  Section</w:t>
            </w:r>
          </w:p>
        </w:tc>
      </w:tr>
    </w:tbl>
    <w:p w:rsidR="00A252B0" w:rsidRDefault="00A252B0" w:rsidP="004A64CB"/>
    <w:p w:rsidR="00A252B0" w:rsidRDefault="00A252B0" w:rsidP="004A64CB">
      <w:pPr>
        <w:sectPr w:rsidR="00A252B0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8"/>
        <w:gridCol w:w="3726"/>
      </w:tblGrid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9559DF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Rhombus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9559DF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Rotational symmetry of order 2.</w:t>
            </w:r>
          </w:p>
        </w:tc>
      </w:tr>
      <w:tr w:rsidR="009559DF" w:rsidTr="00CA11C9">
        <w:trPr>
          <w:cantSplit/>
        </w:trPr>
        <w:tc>
          <w:tcPr>
            <w:tcW w:w="648" w:type="dxa"/>
          </w:tcPr>
          <w:p w:rsidR="009559DF" w:rsidRPr="00C71E16" w:rsidRDefault="009559DF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9559DF" w:rsidRDefault="009559DF" w:rsidP="009559D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 regular octagon</w:t>
            </w:r>
          </w:p>
        </w:tc>
      </w:tr>
      <w:tr w:rsidR="009559DF" w:rsidTr="00CA11C9">
        <w:trPr>
          <w:cantSplit/>
        </w:trPr>
        <w:tc>
          <w:tcPr>
            <w:tcW w:w="648" w:type="dxa"/>
          </w:tcPr>
          <w:p w:rsidR="009559DF" w:rsidRPr="00C71E16" w:rsidRDefault="009559DF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9559DF" w:rsidRDefault="009559DF" w:rsidP="009559D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Any irregular hexagon.</w:t>
            </w:r>
          </w:p>
          <w:p w:rsidR="009559DF" w:rsidRDefault="00EF5C55" w:rsidP="009559D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pict w14:anchorId="2B5A9311">
                <v:shape id="_x0000_s1218" type="#_x0000_t75" style="position:absolute;margin-left:45.85pt;margin-top:3.6pt;width:97.7pt;height:80pt;z-index:251774976;mso-position-horizontal-relative:text;mso-position-vertical-relative:text">
                  <v:imagedata r:id="rId63" o:title=""/>
                </v:shape>
                <o:OLEObject Type="Embed" ProgID="FXDraw3.Document" ShapeID="_x0000_s1218" DrawAspect="Content" ObjectID="_1425930407" r:id="rId64"/>
              </w:pict>
            </w:r>
            <w:r w:rsidR="009559DF">
              <w:rPr>
                <w:rFonts w:asciiTheme="majorHAnsi" w:hAnsiTheme="majorHAnsi"/>
                <w:sz w:val="24"/>
                <w:szCs w:val="24"/>
              </w:rPr>
              <w:t>e.g.</w:t>
            </w:r>
          </w:p>
          <w:p w:rsidR="009559DF" w:rsidRDefault="009559DF" w:rsidP="009559DF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9559DF" w:rsidRDefault="009559DF" w:rsidP="009559DF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9559DF" w:rsidRDefault="009559DF" w:rsidP="009559DF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9559DF" w:rsidRDefault="009559DF" w:rsidP="009559DF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9559DF" w:rsidRDefault="009559DF" w:rsidP="009559DF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9559DF" w:rsidTr="00CA11C9">
        <w:trPr>
          <w:cantSplit/>
        </w:trPr>
        <w:tc>
          <w:tcPr>
            <w:tcW w:w="648" w:type="dxa"/>
          </w:tcPr>
          <w:p w:rsidR="009559DF" w:rsidRPr="00C71E16" w:rsidRDefault="009559DF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9559DF" w:rsidRDefault="009559DF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Parallelogram</w:t>
            </w:r>
          </w:p>
        </w:tc>
      </w:tr>
      <w:tr w:rsidR="009559DF" w:rsidTr="00CA11C9">
        <w:trPr>
          <w:cantSplit/>
        </w:trPr>
        <w:tc>
          <w:tcPr>
            <w:tcW w:w="648" w:type="dxa"/>
          </w:tcPr>
          <w:p w:rsidR="009559DF" w:rsidRPr="00C71E16" w:rsidRDefault="009559DF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9559DF" w:rsidRDefault="009559DF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Trapezium, Rhombus and Equilateral Triangle</w:t>
            </w:r>
          </w:p>
        </w:tc>
      </w:tr>
      <w:tr w:rsidR="009559DF" w:rsidTr="00CA11C9">
        <w:trPr>
          <w:cantSplit/>
        </w:trPr>
        <w:tc>
          <w:tcPr>
            <w:tcW w:w="648" w:type="dxa"/>
          </w:tcPr>
          <w:p w:rsidR="009559DF" w:rsidRPr="00C71E16" w:rsidRDefault="009559DF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9559DF" w:rsidRDefault="009559DF" w:rsidP="009559D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Two axes of line symmetry and point symmetry.</w:t>
            </w:r>
          </w:p>
          <w:p w:rsidR="009559DF" w:rsidRDefault="009559DF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(1</w:t>
            </w:r>
            <w:r w:rsidRPr="009559DF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answer)</w:t>
            </w:r>
          </w:p>
        </w:tc>
      </w:tr>
      <w:tr w:rsidR="009559DF" w:rsidTr="00CA11C9">
        <w:trPr>
          <w:cantSplit/>
        </w:trPr>
        <w:tc>
          <w:tcPr>
            <w:tcW w:w="648" w:type="dxa"/>
          </w:tcPr>
          <w:p w:rsidR="009559DF" w:rsidRPr="00C71E16" w:rsidRDefault="009559DF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9559DF" w:rsidRDefault="009559DF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</w:p>
        </w:tc>
      </w:tr>
      <w:tr w:rsidR="009559DF" w:rsidTr="00CA11C9">
        <w:trPr>
          <w:cantSplit/>
        </w:trPr>
        <w:tc>
          <w:tcPr>
            <w:tcW w:w="648" w:type="dxa"/>
          </w:tcPr>
          <w:p w:rsidR="009559DF" w:rsidRPr="00C71E16" w:rsidRDefault="009559DF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9559DF" w:rsidRDefault="003F011F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The </w:t>
            </w:r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EC1781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 one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  <w:tr w:rsidR="009559DF" w:rsidTr="00CA11C9">
        <w:trPr>
          <w:cantSplit/>
        </w:trPr>
        <w:tc>
          <w:tcPr>
            <w:tcW w:w="648" w:type="dxa"/>
          </w:tcPr>
          <w:p w:rsidR="009559DF" w:rsidRPr="00C71E16" w:rsidRDefault="009559DF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9559DF" w:rsidRDefault="000E3C5F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5 triangular</w:t>
            </w:r>
          </w:p>
          <w:p w:rsidR="000E3C5F" w:rsidRDefault="000E3C5F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 pentagonal</w:t>
            </w:r>
          </w:p>
        </w:tc>
      </w:tr>
      <w:tr w:rsidR="009559DF" w:rsidTr="00CA11C9">
        <w:trPr>
          <w:cantSplit/>
        </w:trPr>
        <w:tc>
          <w:tcPr>
            <w:tcW w:w="648" w:type="dxa"/>
          </w:tcPr>
          <w:p w:rsidR="009559DF" w:rsidRPr="00C71E16" w:rsidRDefault="009559DF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9559DF" w:rsidRDefault="000E3C5F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5 faces</w:t>
            </w:r>
            <w:r w:rsidR="00762059">
              <w:rPr>
                <w:rFonts w:asciiTheme="majorHAnsi" w:hAnsiTheme="majorHAnsi"/>
                <w:sz w:val="24"/>
                <w:szCs w:val="24"/>
              </w:rPr>
              <w:t xml:space="preserve"> and 8 edges.</w:t>
            </w:r>
          </w:p>
        </w:tc>
      </w:tr>
      <w:tr w:rsidR="009559DF" w:rsidTr="00CA11C9">
        <w:trPr>
          <w:cantSplit/>
        </w:trPr>
        <w:tc>
          <w:tcPr>
            <w:tcW w:w="648" w:type="dxa"/>
          </w:tcPr>
          <w:p w:rsidR="009559DF" w:rsidRPr="00C71E16" w:rsidRDefault="009559DF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9559DF" w:rsidRDefault="000E3C5F" w:rsidP="000E3C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2</w:t>
            </w:r>
            <w:r w:rsidRPr="00C12298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one. (Triangular Prism )</w:t>
            </w:r>
          </w:p>
        </w:tc>
      </w:tr>
      <w:tr w:rsidR="009559DF" w:rsidTr="00CA11C9">
        <w:trPr>
          <w:cantSplit/>
        </w:trPr>
        <w:tc>
          <w:tcPr>
            <w:tcW w:w="648" w:type="dxa"/>
          </w:tcPr>
          <w:p w:rsidR="009559DF" w:rsidRPr="00C71E16" w:rsidRDefault="009559DF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9559DF" w:rsidRDefault="000E3C5F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2</w:t>
            </w:r>
            <w:r w:rsidRPr="00C12298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one. </w:t>
            </w:r>
          </w:p>
        </w:tc>
      </w:tr>
      <w:tr w:rsidR="009559DF" w:rsidTr="00CA11C9">
        <w:trPr>
          <w:cantSplit/>
        </w:trPr>
        <w:tc>
          <w:tcPr>
            <w:tcW w:w="648" w:type="dxa"/>
          </w:tcPr>
          <w:p w:rsidR="009559DF" w:rsidRPr="00C71E16" w:rsidRDefault="009559DF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9559DF" w:rsidRDefault="000E3C5F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Faces  (F)      7</w:t>
            </w:r>
          </w:p>
          <w:p w:rsidR="000E3C5F" w:rsidRDefault="000E3C5F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Vertices(V)  10</w:t>
            </w:r>
          </w:p>
          <w:p w:rsidR="000E3C5F" w:rsidRDefault="000E3C5F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Edges (E)      15</w:t>
            </w:r>
          </w:p>
          <w:p w:rsidR="000E3C5F" w:rsidRDefault="000E3C5F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F + V - E         2</w:t>
            </w:r>
          </w:p>
        </w:tc>
      </w:tr>
      <w:tr w:rsidR="009559DF" w:rsidTr="00CA11C9">
        <w:trPr>
          <w:cantSplit/>
        </w:trPr>
        <w:tc>
          <w:tcPr>
            <w:tcW w:w="648" w:type="dxa"/>
          </w:tcPr>
          <w:p w:rsidR="009559DF" w:rsidRPr="00C71E16" w:rsidRDefault="009559DF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9559DF" w:rsidRDefault="003F011F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27</w:t>
            </w:r>
          </w:p>
        </w:tc>
      </w:tr>
    </w:tbl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  <w:sectPr w:rsidR="00A252B0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p w:rsidR="00C71E16" w:rsidRPr="00C71E16" w:rsidRDefault="00C71E16" w:rsidP="00C71E16">
      <w:pPr>
        <w:jc w:val="center"/>
        <w:rPr>
          <w:rFonts w:asciiTheme="majorHAnsi" w:hAnsiTheme="majorHAnsi"/>
          <w:sz w:val="24"/>
          <w:szCs w:val="24"/>
        </w:rPr>
      </w:pPr>
    </w:p>
    <w:sectPr w:rsidR="00C71E16" w:rsidRPr="00C71E16" w:rsidSect="00A252B0">
      <w:type w:val="continuous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5C55" w:rsidRDefault="00EF5C55" w:rsidP="00C868AD">
      <w:pPr>
        <w:spacing w:after="0" w:line="240" w:lineRule="auto"/>
      </w:pPr>
      <w:r>
        <w:separator/>
      </w:r>
    </w:p>
  </w:endnote>
  <w:endnote w:type="continuationSeparator" w:id="0">
    <w:p w:rsidR="00EF5C55" w:rsidRDefault="00EF5C55" w:rsidP="00C868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559DF" w:rsidRDefault="009559D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347A0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9559DF" w:rsidRDefault="009559D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985737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559DF" w:rsidRDefault="009559D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347A0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9559DF" w:rsidRDefault="009559D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5C55" w:rsidRDefault="00EF5C55" w:rsidP="00C868AD">
      <w:pPr>
        <w:spacing w:after="0" w:line="240" w:lineRule="auto"/>
      </w:pPr>
      <w:r>
        <w:separator/>
      </w:r>
    </w:p>
  </w:footnote>
  <w:footnote w:type="continuationSeparator" w:id="0">
    <w:p w:rsidR="00EF5C55" w:rsidRDefault="00EF5C55" w:rsidP="00C868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59DF" w:rsidRPr="00C868AD" w:rsidRDefault="009559DF">
    <w:pPr>
      <w:pStyle w:val="Header"/>
      <w:rPr>
        <w:u w:val="single"/>
      </w:rPr>
    </w:pPr>
    <w:r>
      <w:rPr>
        <w:u w:val="single"/>
      </w:rPr>
      <w:t>2D and 3D Shapes</w:t>
    </w:r>
    <w:r>
      <w:rPr>
        <w:u w:val="single"/>
      </w:rPr>
      <w:tab/>
      <w:t xml:space="preserve">Topic </w:t>
    </w:r>
    <w:r w:rsidRPr="00C868AD">
      <w:rPr>
        <w:u w:val="single"/>
      </w:rPr>
      <w:t>Test</w:t>
    </w:r>
    <w:r w:rsidRPr="00C868AD">
      <w:rPr>
        <w:u w:val="single"/>
      </w:rPr>
      <w:tab/>
    </w:r>
    <w:r w:rsidRPr="00C868AD">
      <w:rPr>
        <w:u w:val="single"/>
      </w:rPr>
      <w:tab/>
      <w:t>2013</w:t>
    </w:r>
    <w:r w:rsidRPr="00C868AD">
      <w:rPr>
        <w:u w:val="single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59DF" w:rsidRDefault="009559DF" w:rsidP="005C44C0">
    <w:pPr>
      <w:pStyle w:val="Header"/>
      <w:jc w:val="center"/>
      <w:rPr>
        <w:rFonts w:asciiTheme="majorHAnsi" w:hAnsiTheme="majorHAnsi"/>
        <w:i/>
        <w:sz w:val="52"/>
        <w:szCs w:val="52"/>
      </w:rPr>
    </w:pPr>
    <w:r w:rsidRPr="00C71E16">
      <w:rPr>
        <w:rFonts w:asciiTheme="majorHAnsi" w:hAnsiTheme="majorHAnsi"/>
        <w:i/>
        <w:sz w:val="52"/>
        <w:szCs w:val="52"/>
      </w:rPr>
      <w:t>High School</w:t>
    </w:r>
  </w:p>
  <w:p w:rsidR="009559DF" w:rsidRPr="00C71E16" w:rsidRDefault="009559DF" w:rsidP="00C71E16">
    <w:pPr>
      <w:pStyle w:val="Header"/>
      <w:jc w:val="center"/>
      <w:rPr>
        <w:rFonts w:asciiTheme="majorHAnsi" w:hAnsiTheme="majorHAnsi"/>
        <w:i/>
        <w:sz w:val="52"/>
        <w:szCs w:val="52"/>
      </w:rPr>
    </w:pPr>
    <w:r>
      <w:rPr>
        <w:rFonts w:asciiTheme="majorHAnsi" w:hAnsiTheme="majorHAnsi"/>
        <w:i/>
        <w:sz w:val="52"/>
        <w:szCs w:val="52"/>
      </w:rPr>
      <w:t>Mathematics Test 2013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0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5B0A"/>
    <w:rsid w:val="00010C80"/>
    <w:rsid w:val="000176AA"/>
    <w:rsid w:val="00027F3A"/>
    <w:rsid w:val="00045A64"/>
    <w:rsid w:val="00062595"/>
    <w:rsid w:val="000C4CAD"/>
    <w:rsid w:val="000D35B9"/>
    <w:rsid w:val="000E3C5F"/>
    <w:rsid w:val="000F5F7E"/>
    <w:rsid w:val="0018287C"/>
    <w:rsid w:val="001D51F7"/>
    <w:rsid w:val="001E5B0A"/>
    <w:rsid w:val="001E67AE"/>
    <w:rsid w:val="00216994"/>
    <w:rsid w:val="00246314"/>
    <w:rsid w:val="00246907"/>
    <w:rsid w:val="002C1F1F"/>
    <w:rsid w:val="002E0FF2"/>
    <w:rsid w:val="002F1644"/>
    <w:rsid w:val="002F71E5"/>
    <w:rsid w:val="00325745"/>
    <w:rsid w:val="00354D27"/>
    <w:rsid w:val="00375CBA"/>
    <w:rsid w:val="003D41FF"/>
    <w:rsid w:val="003F011F"/>
    <w:rsid w:val="00413DF5"/>
    <w:rsid w:val="00460B7C"/>
    <w:rsid w:val="00474558"/>
    <w:rsid w:val="004A64CB"/>
    <w:rsid w:val="004C730D"/>
    <w:rsid w:val="004E1D1E"/>
    <w:rsid w:val="0052790B"/>
    <w:rsid w:val="005C44C0"/>
    <w:rsid w:val="005E469B"/>
    <w:rsid w:val="00605BC3"/>
    <w:rsid w:val="00635E31"/>
    <w:rsid w:val="00641EA7"/>
    <w:rsid w:val="00667642"/>
    <w:rsid w:val="006718CF"/>
    <w:rsid w:val="00690CA9"/>
    <w:rsid w:val="006B79E9"/>
    <w:rsid w:val="007403DD"/>
    <w:rsid w:val="00762059"/>
    <w:rsid w:val="007B6154"/>
    <w:rsid w:val="007D39B1"/>
    <w:rsid w:val="00845ACB"/>
    <w:rsid w:val="00853748"/>
    <w:rsid w:val="00883970"/>
    <w:rsid w:val="008917A4"/>
    <w:rsid w:val="008B7480"/>
    <w:rsid w:val="008C68D7"/>
    <w:rsid w:val="008F3E43"/>
    <w:rsid w:val="00904BE2"/>
    <w:rsid w:val="00941C1F"/>
    <w:rsid w:val="009559DF"/>
    <w:rsid w:val="009A5487"/>
    <w:rsid w:val="009B4270"/>
    <w:rsid w:val="009C7EFB"/>
    <w:rsid w:val="00A23965"/>
    <w:rsid w:val="00A252B0"/>
    <w:rsid w:val="00A442A5"/>
    <w:rsid w:val="00A81533"/>
    <w:rsid w:val="00A824D7"/>
    <w:rsid w:val="00AA2D3C"/>
    <w:rsid w:val="00AB0207"/>
    <w:rsid w:val="00AB0C62"/>
    <w:rsid w:val="00AE2DC5"/>
    <w:rsid w:val="00B0317F"/>
    <w:rsid w:val="00B135DB"/>
    <w:rsid w:val="00B26BD8"/>
    <w:rsid w:val="00B850EA"/>
    <w:rsid w:val="00BE233F"/>
    <w:rsid w:val="00C12298"/>
    <w:rsid w:val="00C17E11"/>
    <w:rsid w:val="00C56E1E"/>
    <w:rsid w:val="00C71E16"/>
    <w:rsid w:val="00C868AD"/>
    <w:rsid w:val="00C9038C"/>
    <w:rsid w:val="00CA11C9"/>
    <w:rsid w:val="00CA296A"/>
    <w:rsid w:val="00CA4933"/>
    <w:rsid w:val="00CB7DF7"/>
    <w:rsid w:val="00D03A78"/>
    <w:rsid w:val="00D2463A"/>
    <w:rsid w:val="00D667E2"/>
    <w:rsid w:val="00D9249D"/>
    <w:rsid w:val="00D95422"/>
    <w:rsid w:val="00DA0676"/>
    <w:rsid w:val="00DE5836"/>
    <w:rsid w:val="00DF7EA2"/>
    <w:rsid w:val="00E347A0"/>
    <w:rsid w:val="00E91C63"/>
    <w:rsid w:val="00EB1449"/>
    <w:rsid w:val="00EC1781"/>
    <w:rsid w:val="00EF09AB"/>
    <w:rsid w:val="00EF25FB"/>
    <w:rsid w:val="00EF5C55"/>
    <w:rsid w:val="00F12879"/>
    <w:rsid w:val="00F26F27"/>
    <w:rsid w:val="00F55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9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4.png"/><Relationship Id="rId21" Type="http://schemas.openxmlformats.org/officeDocument/2006/relationships/image" Target="media/image7.png"/><Relationship Id="rId34" Type="http://schemas.openxmlformats.org/officeDocument/2006/relationships/footer" Target="footer1.xml"/><Relationship Id="rId42" Type="http://schemas.openxmlformats.org/officeDocument/2006/relationships/oleObject" Target="embeddings/oleObject15.bin"/><Relationship Id="rId47" Type="http://schemas.openxmlformats.org/officeDocument/2006/relationships/image" Target="media/image18.png"/><Relationship Id="rId50" Type="http://schemas.openxmlformats.org/officeDocument/2006/relationships/oleObject" Target="embeddings/oleObject19.bin"/><Relationship Id="rId55" Type="http://schemas.openxmlformats.org/officeDocument/2006/relationships/image" Target="media/image22.png"/><Relationship Id="rId63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1.png"/><Relationship Id="rId41" Type="http://schemas.openxmlformats.org/officeDocument/2006/relationships/image" Target="media/image15.png"/><Relationship Id="rId54" Type="http://schemas.openxmlformats.org/officeDocument/2006/relationships/oleObject" Target="embeddings/oleObject21.bin"/><Relationship Id="rId62" Type="http://schemas.openxmlformats.org/officeDocument/2006/relationships/oleObject" Target="embeddings/oleObject25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3.png"/><Relationship Id="rId40" Type="http://schemas.openxmlformats.org/officeDocument/2006/relationships/oleObject" Target="embeddings/oleObject14.bin"/><Relationship Id="rId45" Type="http://schemas.openxmlformats.org/officeDocument/2006/relationships/image" Target="media/image17.png"/><Relationship Id="rId53" Type="http://schemas.openxmlformats.org/officeDocument/2006/relationships/image" Target="media/image21.png"/><Relationship Id="rId58" Type="http://schemas.openxmlformats.org/officeDocument/2006/relationships/oleObject" Target="embeddings/oleObject23.bin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10.bin"/><Relationship Id="rId36" Type="http://schemas.openxmlformats.org/officeDocument/2006/relationships/footer" Target="footer2.xml"/><Relationship Id="rId49" Type="http://schemas.openxmlformats.org/officeDocument/2006/relationships/image" Target="media/image19.png"/><Relationship Id="rId57" Type="http://schemas.openxmlformats.org/officeDocument/2006/relationships/image" Target="media/image23.png"/><Relationship Id="rId61" Type="http://schemas.openxmlformats.org/officeDocument/2006/relationships/image" Target="media/image25.png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20.bin"/><Relationship Id="rId60" Type="http://schemas.openxmlformats.org/officeDocument/2006/relationships/oleObject" Target="embeddings/oleObject24.bin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wmf"/><Relationship Id="rId30" Type="http://schemas.openxmlformats.org/officeDocument/2006/relationships/oleObject" Target="embeddings/oleObject11.bin"/><Relationship Id="rId35" Type="http://schemas.openxmlformats.org/officeDocument/2006/relationships/header" Target="header2.xml"/><Relationship Id="rId43" Type="http://schemas.openxmlformats.org/officeDocument/2006/relationships/image" Target="media/image16.png"/><Relationship Id="rId48" Type="http://schemas.openxmlformats.org/officeDocument/2006/relationships/oleObject" Target="embeddings/oleObject18.bin"/><Relationship Id="rId56" Type="http://schemas.openxmlformats.org/officeDocument/2006/relationships/oleObject" Target="embeddings/oleObject22.bin"/><Relationship Id="rId64" Type="http://schemas.openxmlformats.org/officeDocument/2006/relationships/oleObject" Target="embeddings/oleObject26.bin"/><Relationship Id="rId8" Type="http://schemas.openxmlformats.org/officeDocument/2006/relationships/endnotes" Target="endnotes.xml"/><Relationship Id="rId51" Type="http://schemas.openxmlformats.org/officeDocument/2006/relationships/image" Target="media/image20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header" Target="header1.xml"/><Relationship Id="rId38" Type="http://schemas.openxmlformats.org/officeDocument/2006/relationships/oleObject" Target="embeddings/oleObject13.bin"/><Relationship Id="rId46" Type="http://schemas.openxmlformats.org/officeDocument/2006/relationships/oleObject" Target="embeddings/oleObject17.bin"/><Relationship Id="rId59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Garrys%20data\BACKUP\WME%20Pty%20Ltd\Assessment%20Bank%202013\Year%207%208%20TT%20Template%2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EF3279-5460-4259-B114-362EADE51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TT Template 1.dotx</Template>
  <TotalTime>0</TotalTime>
  <Pages>10</Pages>
  <Words>947</Words>
  <Characters>5401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Shapes</vt:lpstr>
    </vt:vector>
  </TitlesOfParts>
  <Company>Toshiba</Company>
  <LinksUpToDate>false</LinksUpToDate>
  <CharactersWithSpaces>6336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Shapes</dc:title>
  <dc:creator>Garry</dc:creator>
  <cp:lastModifiedBy>Garry</cp:lastModifiedBy>
  <cp:revision>2</cp:revision>
  <cp:lastPrinted>2013-02-13T03:42:00Z</cp:lastPrinted>
  <dcterms:created xsi:type="dcterms:W3CDTF">2013-03-27T11:52:00Z</dcterms:created>
  <dcterms:modified xsi:type="dcterms:W3CDTF">2013-03-27T11:52:00Z</dcterms:modified>
</cp:coreProperties>
</file>