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3A27CF">
        <w:trPr>
          <w:cantSplit/>
          <w:trHeight w:val="851"/>
        </w:trPr>
        <w:tc>
          <w:tcPr>
            <w:tcW w:w="1986" w:type="dxa"/>
            <w:gridSpan w:val="2"/>
            <w:vAlign w:val="center"/>
          </w:tcPr>
          <w:p w:rsidR="00325745" w:rsidRDefault="00325745" w:rsidP="003A27C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3A27CF" w:rsidRDefault="003A27CF" w:rsidP="003A27C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C868AD" w:rsidRPr="00325745" w:rsidRDefault="00C868AD" w:rsidP="003A27C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4676" w:type="dxa"/>
            <w:vAlign w:val="center"/>
          </w:tcPr>
          <w:p w:rsidR="001D51F7" w:rsidRPr="005C44C0" w:rsidRDefault="003A27CF" w:rsidP="003A27CF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Pythagoras Theorem</w:t>
            </w:r>
          </w:p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53748" w:rsidRDefault="00F5064F" w:rsidP="00F5064F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F5064F">
              <w:rPr>
                <w:rFonts w:ascii="Times New Roman" w:hAnsi="Times New Roman"/>
                <w:sz w:val="16"/>
                <w:szCs w:val="16"/>
              </w:rPr>
              <w:t>Investigate Pythagoras’ theorem and its application to solving simple problems involving right angled triangles (ACMMG222)</w:t>
            </w:r>
          </w:p>
          <w:p w:rsidR="00F5064F" w:rsidRPr="00C56E1E" w:rsidRDefault="00F5064F" w:rsidP="00F5064F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F5064F">
              <w:rPr>
                <w:rFonts w:ascii="Times New Roman" w:hAnsi="Times New Roman"/>
                <w:sz w:val="16"/>
                <w:szCs w:val="16"/>
              </w:rPr>
              <w:t>Investigate the concept of irrational numbers, including π (ACMMG186)</w:t>
            </w:r>
          </w:p>
        </w:tc>
        <w:tc>
          <w:tcPr>
            <w:tcW w:w="3545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667642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460716" w:rsidRDefault="00164B7F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7" type="#_x0000_t75" style="position:absolute;margin-left:310.35pt;margin-top:2pt;width:127.35pt;height:113pt;z-index:251701248;mso-position-horizontal-relative:text;mso-position-vertical-relative:text">
                  <v:imagedata r:id="rId9" o:title=""/>
                </v:shape>
                <o:OLEObject Type="Embed" ProgID="FXDraw3.Document" ShapeID="_x0000_s1067" DrawAspect="Content" ObjectID="_1423037985" r:id="rId10"/>
              </w:pict>
            </w:r>
            <w:r w:rsidR="00A13B82">
              <w:rPr>
                <w:rFonts w:ascii="Times New Roman" w:hAnsi="Times New Roman"/>
                <w:sz w:val="24"/>
                <w:szCs w:val="24"/>
              </w:rPr>
              <w:t>Which side is the hypotenuse of more than one triangle?</w:t>
            </w:r>
          </w:p>
          <w:p w:rsidR="00A13B82" w:rsidRDefault="00A13B8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13B82" w:rsidRDefault="00A13B82" w:rsidP="00A13B8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13B82" w:rsidRPr="00A13B82" w:rsidRDefault="00A13B82" w:rsidP="00A13B82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5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A13B8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A13B8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A13B8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A13B8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52" o:spid="_x0000_s1026" style="position:absolute;margin-left:17.3pt;margin-top:2.3pt;width:123.9pt;height:30.6pt;z-index:25170329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wds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m8Hb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A13B8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TVs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OwP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k1bBAAAA2wAAAA8AAAAAAAAAAAAAAAAAmAIAAGRycy9kb3du&#10;cmV2LnhtbFBLBQYAAAAABAAEAPUAAACGAwAAAAA=&#10;" strokecolor="windowText" strokeweight="1pt">
                        <v:textbox>
                          <w:txbxContent>
                            <w:p w:rsidR="002833EF" w:rsidRDefault="002833EF" w:rsidP="00A13B8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w2zcUA&#10;AADbAAAADwAAAGRycy9kb3ducmV2LnhtbESPQWvCQBSE70L/w/IKXkQ3erAxZiPSUtGLUFv0+sg+&#10;k2D2bchuk9hf3xUKPQ4z8w2TbgZTi45aV1lWMJ9FIIhzqysuFHx9vk9jEM4ja6wtk4I7OdhkT6MU&#10;E217/qDu5AsRIOwSVFB63yRSurwkg25mG+LgXW1r0AfZFlK32Ae4qeUiipbSYMVhocSGXkvKb6dv&#10;oyC+x+bcnY+7Cx24f/s56pftZKXU+HnYrkF4Gvx/+K+91wqWc3h8CT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/DbN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A13B8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6ous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PoP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qi6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A13B8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AB                               BD</w:t>
            </w:r>
          </w:p>
          <w:p w:rsidR="00A13B82" w:rsidRDefault="00A13B82" w:rsidP="00A13B8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13B82" w:rsidRPr="00A13B82" w:rsidRDefault="00A13B82" w:rsidP="00A13B82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DF                                FB</w:t>
            </w:r>
          </w:p>
          <w:p w:rsidR="00A13B82" w:rsidRDefault="00A13B8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13B82" w:rsidRDefault="00A13B8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13B82" w:rsidRDefault="00A13B8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13B82" w:rsidRDefault="00A13B8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325745" w:rsidRDefault="00D24A43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value of  </w:t>
            </w:r>
            <w:r w:rsidRPr="00D24A4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73" w:dyaOrig="444">
                <v:shape id="_x0000_i1025" type="#_x0000_t75" style="width:63.5pt;height:22.25pt" o:ole="">
                  <v:imagedata r:id="rId11" o:title=""/>
                </v:shape>
                <o:OLEObject Type="Embed" ProgID="FXE300.Equation" ShapeID="_x0000_i1025" DrawAspect="Content" ObjectID="_1423037955" r:id="rId1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94401" w:rsidRDefault="00394401" w:rsidP="0039440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4401" w:rsidRDefault="00394401" w:rsidP="00394401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1F43C67" wp14:editId="51BE008A">
                      <wp:simplePos x="0" y="0"/>
                      <wp:positionH relativeFrom="column">
                        <wp:posOffset>4185112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4" o:spid="_x0000_s1026" style="position:absolute;margin-left:329.55pt;margin-top:8.85pt;width:59.4pt;height:2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MSqWAffAAAACQEAAA8AAABkcnMvZG93bnJldi54&#10;bWxMj01PwzAMhu9I/IfISNxYOtBaVppOaHxITFxWuOyWNl5T0ThVk3Xl32NOcLP1Pnr9uNjMrhcT&#10;jqHzpGC5SEAgNd501Cr4/Hi5uQcRoiaje0+o4BsDbMrLi0Lnxp9pj1MVW8ElFHKtwMY45FKGxqLT&#10;YeEHJM6OfnQ68jq20oz6zOWul7dJkkqnO+ILVg+4tdh8VSen4DjUd++H/SGp6rfd9vnVWPk0WaWu&#10;r+bHBxAR5/gHw68+q0PJTrU/kQmiV5Cu1ktGOcgyEAxkWbYGUfOQrkCWhfz/QfkD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xKpYB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394401" w:rsidRDefault="00394401" w:rsidP="0039440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</w:t>
            </w:r>
          </w:p>
          <w:p w:rsidR="00D24A43" w:rsidRDefault="00D24A4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41FF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a statement of Pythagoras theorem for the triangle shown.</w:t>
            </w:r>
          </w:p>
          <w:p w:rsidR="00394401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4401" w:rsidRDefault="00164B7F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pict>
                <v:shape id="_x0000_s1027" type="#_x0000_t75" style="position:absolute;margin-left:0;margin-top:.15pt;width:224.95pt;height:82.55pt;z-index:251661312;mso-position-horizontal-relative:text;mso-position-vertical-relative:text">
                  <v:imagedata r:id="rId13" o:title=""/>
                </v:shape>
                <o:OLEObject Type="Embed" ProgID="FXDraw3.Document" ShapeID="_x0000_s1027" DrawAspect="Content" ObjectID="_1423037986" r:id="rId14"/>
              </w:pict>
            </w:r>
          </w:p>
          <w:p w:rsidR="00394401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1278A73" wp14:editId="64F708DC">
                      <wp:simplePos x="0" y="0"/>
                      <wp:positionH relativeFrom="column">
                        <wp:posOffset>3429000</wp:posOffset>
                      </wp:positionH>
                      <wp:positionV relativeFrom="paragraph">
                        <wp:posOffset>93980</wp:posOffset>
                      </wp:positionV>
                      <wp:extent cx="2036445" cy="447675"/>
                      <wp:effectExtent l="0" t="0" r="20955" b="285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6445" cy="4476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270pt;margin-top:7.4pt;width:160.35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" filled="f" strokecolor="black [3213]" strokeweight="1.5pt"/>
                  </w:pict>
                </mc:Fallback>
              </mc:AlternateContent>
            </w:r>
          </w:p>
          <w:p w:rsidR="00394401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4401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4401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4401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4401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164B7F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33" type="#_x0000_t75" style="position:absolute;margin-left:282.2pt;margin-top:13.25pt;width:150.55pt;height:113.75pt;z-index:251664384;mso-position-horizontal-relative:text;mso-position-vertical-relative:text">
                  <v:imagedata r:id="rId15" o:title=""/>
                </v:shape>
                <o:OLEObject Type="Embed" ProgID="FXDraw3.Document" ShapeID="_x0000_s1033" DrawAspect="Content" ObjectID="_1423037987" r:id="rId16"/>
              </w:pict>
            </w:r>
            <w:r w:rsidR="00394401">
              <w:rPr>
                <w:rFonts w:ascii="Times New Roman" w:hAnsi="Times New Roman"/>
                <w:sz w:val="24"/>
                <w:szCs w:val="24"/>
              </w:rPr>
              <w:t xml:space="preserve">Which of the following is true </w:t>
            </w:r>
            <w:r w:rsidR="00D96085">
              <w:rPr>
                <w:rFonts w:ascii="Times New Roman" w:hAnsi="Times New Roman"/>
                <w:sz w:val="24"/>
                <w:szCs w:val="24"/>
              </w:rPr>
              <w:t xml:space="preserve">about the length </w:t>
            </w:r>
            <w:r w:rsidR="00394401">
              <w:rPr>
                <w:rFonts w:ascii="Times New Roman" w:hAnsi="Times New Roman"/>
                <w:sz w:val="24"/>
                <w:szCs w:val="24"/>
              </w:rPr>
              <w:t>of</w:t>
            </w:r>
            <w:r w:rsidR="00D9608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96085" w:rsidRPr="00D96085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 w:rsidR="0039440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96085">
              <w:rPr>
                <w:rFonts w:ascii="Times New Roman" w:hAnsi="Times New Roman"/>
                <w:sz w:val="24"/>
                <w:szCs w:val="24"/>
              </w:rPr>
              <w:t xml:space="preserve">in </w:t>
            </w:r>
            <w:r w:rsidR="00394401">
              <w:rPr>
                <w:rFonts w:ascii="Times New Roman" w:hAnsi="Times New Roman"/>
                <w:sz w:val="24"/>
                <w:szCs w:val="24"/>
              </w:rPr>
              <w:t xml:space="preserve">the triangle </w:t>
            </w:r>
            <w:r w:rsidR="00394401" w:rsidRPr="00394401">
              <w:rPr>
                <w:rFonts w:ascii="Times New Roman" w:hAnsi="Times New Roman"/>
                <w:i/>
                <w:sz w:val="24"/>
                <w:szCs w:val="24"/>
              </w:rPr>
              <w:t>ABC</w:t>
            </w:r>
            <w:r w:rsidR="00394401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D96085" w:rsidRDefault="00D9608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4401" w:rsidRDefault="00394401" w:rsidP="003944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94401" w:rsidRDefault="00394401" w:rsidP="0039440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741BCAC5" wp14:editId="693ECD9E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19743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39440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39440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39440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39440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4" o:spid="_x0000_s1031" style="position:absolute;margin-left:18.85pt;margin-top:1.55pt;width:13.5pt;height:74.4pt;z-index:2516633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">
                      <v:roundrect id="AutoShape 3" o:spid="_x0000_s1032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>
                        <v:textbox>
                          <w:txbxContent>
                            <w:p w:rsidR="002833EF" w:rsidRDefault="002833EF" w:rsidP="0039440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39440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4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>
                        <v:textbox>
                          <w:txbxContent>
                            <w:p w:rsidR="002833EF" w:rsidRDefault="002833EF" w:rsidP="0039440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5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>
                        <v:textbox>
                          <w:txbxContent>
                            <w:p w:rsidR="002833EF" w:rsidRDefault="002833EF" w:rsidP="0039440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D96085">
              <w:rPr>
                <w:rFonts w:ascii="Times New Roman" w:hAnsi="Times New Roman"/>
                <w:sz w:val="24"/>
                <w:szCs w:val="24"/>
              </w:rPr>
              <w:t>It is a whole number greater than 6.</w:t>
            </w:r>
          </w:p>
          <w:p w:rsidR="00394401" w:rsidRDefault="00394401" w:rsidP="003944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94401" w:rsidRDefault="00D96085" w:rsidP="0039440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It is a whole number between 5 and 6.</w:t>
            </w:r>
            <w:r w:rsidR="00394401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  <w:p w:rsidR="00394401" w:rsidRDefault="00394401" w:rsidP="003944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94401" w:rsidRDefault="00394401" w:rsidP="0039440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D96085">
              <w:rPr>
                <w:rFonts w:ascii="Times New Roman" w:hAnsi="Times New Roman"/>
                <w:sz w:val="24"/>
                <w:szCs w:val="24"/>
              </w:rPr>
              <w:t xml:space="preserve">   It is a rational number between 5 and 6.</w:t>
            </w:r>
          </w:p>
          <w:p w:rsidR="00394401" w:rsidRDefault="00394401" w:rsidP="003944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94401" w:rsidRDefault="00394401" w:rsidP="0039440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D96085">
              <w:rPr>
                <w:rFonts w:ascii="Times New Roman" w:hAnsi="Times New Roman"/>
                <w:sz w:val="24"/>
                <w:szCs w:val="24"/>
              </w:rPr>
              <w:t xml:space="preserve">   It is an irrational number between 5 and 6.</w:t>
            </w:r>
          </w:p>
          <w:p w:rsidR="00394401" w:rsidRDefault="00394401" w:rsidP="003944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94401" w:rsidRDefault="0039440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D9608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is a correct statement of Pythagoras Theorem for  </w:t>
            </w:r>
            <w:r w:rsidRPr="00D9608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43" w:dyaOrig="300">
                <v:shape id="_x0000_i1026" type="#_x0000_t75" style="width:41.9pt;height:15.05pt" o:ole="">
                  <v:imagedata r:id="rId17" o:title=""/>
                </v:shape>
                <o:OLEObject Type="Embed" ProgID="FXE300.Equation" ShapeID="_x0000_i1026" DrawAspect="Content" ObjectID="_1423037956" r:id="rId1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D96085" w:rsidRDefault="00164B7F" w:rsidP="00D96085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39" type="#_x0000_t75" style="position:absolute;margin-left:274.2pt;margin-top:5.85pt;width:169.35pt;height:51.45pt;z-index:251667456;mso-position-horizontal-relative:text;mso-position-vertical-relative:text">
                  <v:imagedata r:id="rId19" o:title=""/>
                </v:shape>
                <o:OLEObject Type="Embed" ProgID="FXDraw3.Document" ShapeID="_x0000_s1039" DrawAspect="Content" ObjectID="_1423037988" r:id="rId20"/>
              </w:pict>
            </w:r>
          </w:p>
          <w:p w:rsidR="00D96085" w:rsidRPr="006048A7" w:rsidRDefault="00D96085" w:rsidP="00D9608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29630F60" wp14:editId="58519BB5">
                      <wp:simplePos x="0" y="0"/>
                      <wp:positionH relativeFrom="column">
                        <wp:posOffset>219652</wp:posOffset>
                      </wp:positionH>
                      <wp:positionV relativeFrom="paragraph">
                        <wp:posOffset>62230</wp:posOffset>
                      </wp:positionV>
                      <wp:extent cx="1573530" cy="388620"/>
                      <wp:effectExtent l="0" t="0" r="26670" b="1143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D9608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D9608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D9608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D9608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9" o:spid="_x0000_s1036" style="position:absolute;margin-left:17.3pt;margin-top:4.9pt;width:123.9pt;height:30.6pt;z-index:251666432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">
                      <v:roundrect id="AutoShape 3" o:spid="_x0000_s103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D9608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>
                        <v:textbox>
                          <w:txbxContent>
                            <w:p w:rsidR="002833EF" w:rsidRDefault="002833EF" w:rsidP="00D9608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>
                        <v:textbox>
                          <w:txbxContent>
                            <w:p w:rsidR="002833EF" w:rsidRDefault="002833EF" w:rsidP="00D9608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D9608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6048A7" w:rsidRPr="006048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88" w:dyaOrig="350">
                <v:shape id="_x0000_i1027" type="#_x0000_t75" style="width:89.65pt;height:17.65pt" o:ole="">
                  <v:imagedata r:id="rId21" o:title=""/>
                </v:shape>
                <o:OLEObject Type="Embed" ProgID="FXE300.Equation" ShapeID="_x0000_i1027" DrawAspect="Content" ObjectID="_1423037957" r:id="rId22"/>
              </w:object>
            </w:r>
            <w:r w:rsidR="006048A7" w:rsidRPr="006048A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6048A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="006048A7" w:rsidRPr="006048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88" w:dyaOrig="350">
                <v:shape id="_x0000_i1028" type="#_x0000_t75" style="width:89.65pt;height:17.65pt" o:ole="">
                  <v:imagedata r:id="rId23" o:title=""/>
                </v:shape>
                <o:OLEObject Type="Embed" ProgID="FXE300.Equation" ShapeID="_x0000_i1028" DrawAspect="Content" ObjectID="_1423037958" r:id="rId24"/>
              </w:object>
            </w:r>
          </w:p>
          <w:p w:rsidR="00D96085" w:rsidRDefault="00D96085" w:rsidP="00D9608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96085" w:rsidRDefault="00D96085" w:rsidP="00D9608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6048A7" w:rsidRPr="006048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88" w:dyaOrig="350">
                <v:shape id="_x0000_i1029" type="#_x0000_t75" style="width:89.65pt;height:17.65pt" o:ole="">
                  <v:imagedata r:id="rId25" o:title=""/>
                </v:shape>
                <o:OLEObject Type="Embed" ProgID="FXE300.Equation" ShapeID="_x0000_i1029" DrawAspect="Content" ObjectID="_1423037959" r:id="rId26"/>
              </w:object>
            </w:r>
            <w:r w:rsidR="006048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</w:t>
            </w:r>
            <w:r w:rsidR="006048A7" w:rsidRPr="006048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57" w:dyaOrig="350">
                <v:shape id="_x0000_i1030" type="#_x0000_t75" style="width:87.7pt;height:17.65pt" o:ole="">
                  <v:imagedata r:id="rId27" o:title=""/>
                </v:shape>
                <o:OLEObject Type="Embed" ProgID="FXE300.Equation" ShapeID="_x0000_i1030" DrawAspect="Content" ObjectID="_1423037960" r:id="rId28"/>
              </w:object>
            </w:r>
          </w:p>
          <w:p w:rsidR="00D96085" w:rsidRDefault="00D96085" w:rsidP="00D9608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96085" w:rsidRDefault="00D9608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48A7" w:rsidRDefault="006048A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164B7F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40" type="#_x0000_t75" style="position:absolute;margin-left:306.05pt;margin-top:5.3pt;width:119.3pt;height:93.1pt;z-index:251668480;mso-position-horizontal-relative:text;mso-position-vertical-relative:text">
                  <v:imagedata r:id="rId29" o:title=""/>
                  <w10:wrap type="square"/>
                </v:shape>
                <o:OLEObject Type="Embed" ProgID="FXDraw3.Document" ShapeID="_x0000_s1040" DrawAspect="Content" ObjectID="_1423037989" r:id="rId30"/>
              </w:pict>
            </w:r>
            <w:r w:rsidR="006048A7">
              <w:rPr>
                <w:rFonts w:ascii="Times New Roman" w:hAnsi="Times New Roman"/>
                <w:sz w:val="24"/>
                <w:szCs w:val="24"/>
              </w:rPr>
              <w:t>Find the length of the hypotenuse in the triangle shown.</w:t>
            </w:r>
          </w:p>
          <w:p w:rsidR="006048A7" w:rsidRDefault="006048A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48A7" w:rsidRDefault="006048A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48A7" w:rsidRDefault="006048A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48A7" w:rsidRDefault="006048A7" w:rsidP="006048A7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DCF53AF" wp14:editId="25CA2DC1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187.5pt;margin-top:8.85pt;width:59.4pt;height:2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CgmQIAAI0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6048A7" w:rsidRDefault="006048A7" w:rsidP="006048A7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cm</w:t>
            </w:r>
          </w:p>
          <w:p w:rsidR="006048A7" w:rsidRDefault="006048A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065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52065D" w:rsidRPr="001B3341" w:rsidRDefault="0052065D" w:rsidP="0052065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065D" w:rsidRDefault="00660D07" w:rsidP="005206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For q</w:t>
            </w:r>
            <w:r w:rsidR="0052065D">
              <w:rPr>
                <w:rFonts w:ascii="Times New Roman" w:hAnsi="Times New Roman"/>
                <w:sz w:val="24"/>
                <w:szCs w:val="24"/>
              </w:rPr>
              <w:t>uestions 7 –</w: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5206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you may </w:t>
            </w:r>
            <w:r w:rsidR="0052065D">
              <w:rPr>
                <w:rFonts w:ascii="Times New Roman" w:hAnsi="Times New Roman"/>
                <w:sz w:val="24"/>
                <w:szCs w:val="24"/>
              </w:rPr>
              <w:t>refer to the table of squares provided below.</w:t>
            </w:r>
          </w:p>
          <w:p w:rsidR="0052065D" w:rsidRDefault="0052065D" w:rsidP="005206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tbl>
            <w:tblPr>
              <w:tblStyle w:val="TableGrid"/>
              <w:tblW w:w="0" w:type="auto"/>
              <w:tblInd w:w="502" w:type="dxa"/>
              <w:tblLayout w:type="fixed"/>
              <w:tblLook w:val="04A0" w:firstRow="1" w:lastRow="0" w:firstColumn="1" w:lastColumn="0" w:noHBand="0" w:noVBand="1"/>
            </w:tblPr>
            <w:tblGrid>
              <w:gridCol w:w="1749"/>
              <w:gridCol w:w="1512"/>
              <w:gridCol w:w="1512"/>
              <w:gridCol w:w="1512"/>
            </w:tblGrid>
            <w:tr w:rsidR="0052065D" w:rsidTr="00A973D9">
              <w:tc>
                <w:tcPr>
                  <w:tcW w:w="1749" w:type="dxa"/>
                </w:tcPr>
                <w:p w:rsidR="0052065D" w:rsidRPr="0052065D" w:rsidRDefault="0052065D" w:rsidP="00A973D9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2065D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23" w:dyaOrig="273">
                      <v:shape id="_x0000_i1031" type="#_x0000_t75" style="width:11.15pt;height:13.75pt" o:ole="">
                        <v:imagedata r:id="rId31" o:title=""/>
                      </v:shape>
                      <o:OLEObject Type="Embed" ProgID="FXE300.Equation" ShapeID="_x0000_i1031" DrawAspect="Content" ObjectID="_1423037961" r:id="rId32"/>
                    </w:object>
                  </w:r>
                </w:p>
              </w:tc>
              <w:tc>
                <w:tcPr>
                  <w:tcW w:w="1512" w:type="dxa"/>
                </w:tcPr>
                <w:p w:rsidR="0052065D" w:rsidRPr="0052065D" w:rsidRDefault="0052065D" w:rsidP="00A973D9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2065D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307" w:dyaOrig="350">
                      <v:shape id="_x0000_i1032" type="#_x0000_t75" style="width:15.05pt;height:17.65pt" o:ole="">
                        <v:imagedata r:id="rId33" o:title=""/>
                      </v:shape>
                      <o:OLEObject Type="Embed" ProgID="FXE300.Equation" ShapeID="_x0000_i1032" DrawAspect="Content" ObjectID="_1423037962" r:id="rId34"/>
                    </w:object>
                  </w:r>
                </w:p>
              </w:tc>
              <w:tc>
                <w:tcPr>
                  <w:tcW w:w="1512" w:type="dxa"/>
                </w:tcPr>
                <w:p w:rsidR="0052065D" w:rsidRPr="0052065D" w:rsidRDefault="0052065D" w:rsidP="00A973D9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2065D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23" w:dyaOrig="273" w14:anchorId="06C77739">
                      <v:shape id="_x0000_i1033" type="#_x0000_t75" style="width:11.15pt;height:13.75pt" o:ole="">
                        <v:imagedata r:id="rId31" o:title=""/>
                      </v:shape>
                      <o:OLEObject Type="Embed" ProgID="FXE300.Equation" ShapeID="_x0000_i1033" DrawAspect="Content" ObjectID="_1423037963" r:id="rId35"/>
                    </w:object>
                  </w:r>
                </w:p>
              </w:tc>
              <w:tc>
                <w:tcPr>
                  <w:tcW w:w="1512" w:type="dxa"/>
                </w:tcPr>
                <w:p w:rsidR="0052065D" w:rsidRPr="0052065D" w:rsidRDefault="0052065D" w:rsidP="00A973D9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2065D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307" w:dyaOrig="350" w14:anchorId="2D358BFE">
                      <v:shape id="_x0000_i1034" type="#_x0000_t75" style="width:15.05pt;height:17.65pt" o:ole="">
                        <v:imagedata r:id="rId33" o:title=""/>
                      </v:shape>
                      <o:OLEObject Type="Embed" ProgID="FXE300.Equation" ShapeID="_x0000_i1034" DrawAspect="Content" ObjectID="_1423037964" r:id="rId36"/>
                    </w:object>
                  </w:r>
                </w:p>
              </w:tc>
            </w:tr>
            <w:tr w:rsidR="00660D07" w:rsidTr="00A973D9">
              <w:tc>
                <w:tcPr>
                  <w:tcW w:w="1749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225</w:t>
                  </w:r>
                </w:p>
              </w:tc>
              <w:tc>
                <w:tcPr>
                  <w:tcW w:w="1512" w:type="dxa"/>
                </w:tcPr>
                <w:p w:rsidR="00660D07" w:rsidRDefault="00660D07" w:rsidP="002833E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1512" w:type="dxa"/>
                </w:tcPr>
                <w:p w:rsidR="00660D07" w:rsidRDefault="00660D07" w:rsidP="002833E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441</w:t>
                  </w:r>
                </w:p>
              </w:tc>
            </w:tr>
            <w:tr w:rsidR="00660D07" w:rsidTr="00A973D9">
              <w:tc>
                <w:tcPr>
                  <w:tcW w:w="1749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256</w:t>
                  </w:r>
                </w:p>
              </w:tc>
              <w:tc>
                <w:tcPr>
                  <w:tcW w:w="1512" w:type="dxa"/>
                </w:tcPr>
                <w:p w:rsidR="00660D07" w:rsidRDefault="00660D07" w:rsidP="002833E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1512" w:type="dxa"/>
                </w:tcPr>
                <w:p w:rsidR="00660D07" w:rsidRDefault="00660D07" w:rsidP="002833E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484</w:t>
                  </w:r>
                </w:p>
              </w:tc>
            </w:tr>
            <w:tr w:rsidR="00660D07" w:rsidTr="00A973D9">
              <w:tc>
                <w:tcPr>
                  <w:tcW w:w="1749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289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529</w:t>
                  </w:r>
                </w:p>
              </w:tc>
            </w:tr>
            <w:tr w:rsidR="00660D07" w:rsidTr="00A973D9">
              <w:tc>
                <w:tcPr>
                  <w:tcW w:w="1749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324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576</w:t>
                  </w:r>
                </w:p>
              </w:tc>
            </w:tr>
            <w:tr w:rsidR="00660D07" w:rsidTr="00A973D9">
              <w:tc>
                <w:tcPr>
                  <w:tcW w:w="1749" w:type="dxa"/>
                </w:tcPr>
                <w:p w:rsidR="00660D07" w:rsidRDefault="00660D07" w:rsidP="002833E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512" w:type="dxa"/>
                </w:tcPr>
                <w:p w:rsidR="00660D07" w:rsidRDefault="00660D07" w:rsidP="002833E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361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625</w:t>
                  </w:r>
                </w:p>
              </w:tc>
            </w:tr>
            <w:tr w:rsidR="00660D07" w:rsidTr="00A973D9">
              <w:tc>
                <w:tcPr>
                  <w:tcW w:w="1749" w:type="dxa"/>
                </w:tcPr>
                <w:p w:rsidR="00660D07" w:rsidRDefault="00660D07" w:rsidP="002833E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12" w:type="dxa"/>
                </w:tcPr>
                <w:p w:rsidR="00660D07" w:rsidRDefault="00660D07" w:rsidP="002833E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400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1512" w:type="dxa"/>
                </w:tcPr>
                <w:p w:rsidR="00660D07" w:rsidRDefault="00660D07" w:rsidP="00A973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676</w:t>
                  </w:r>
                </w:p>
              </w:tc>
            </w:tr>
          </w:tbl>
          <w:p w:rsidR="0052065D" w:rsidRDefault="0052065D" w:rsidP="0052065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164B7F" w:rsidP="005206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pict>
                <v:shape id="_x0000_s1048" type="#_x0000_t75" style="position:absolute;margin-left:221.15pt;margin-top:7.75pt;width:211.15pt;height:76.55pt;z-index:251675648;mso-position-horizontal-relative:text;mso-position-vertical-relative:text">
                  <v:imagedata r:id="rId37" o:title=""/>
                </v:shape>
                <o:OLEObject Type="Embed" ProgID="FXDraw3.Document" ShapeID="_x0000_s1048" DrawAspect="Content" ObjectID="_1423037990" r:id="rId38"/>
              </w:pict>
            </w:r>
            <w:r w:rsidR="005206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973D9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A973D9" w:rsidRPr="00A973D9">
              <w:rPr>
                <w:rFonts w:ascii="Times New Roman" w:hAnsi="Times New Roman"/>
                <w:i/>
                <w:sz w:val="24"/>
                <w:szCs w:val="24"/>
              </w:rPr>
              <w:t>ST</w:t>
            </w:r>
            <w:r w:rsidR="00A973D9">
              <w:rPr>
                <w:rFonts w:ascii="Times New Roman" w:hAnsi="Times New Roman"/>
                <w:sz w:val="24"/>
                <w:szCs w:val="24"/>
              </w:rPr>
              <w:t xml:space="preserve"> in triangle </w:t>
            </w:r>
            <w:r w:rsidR="00A973D9" w:rsidRPr="00A973D9">
              <w:rPr>
                <w:rFonts w:ascii="Times New Roman" w:hAnsi="Times New Roman"/>
                <w:i/>
                <w:sz w:val="24"/>
                <w:szCs w:val="24"/>
              </w:rPr>
              <w:t>STU</w:t>
            </w:r>
            <w:r w:rsidR="00A973D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973D9" w:rsidRDefault="00A973D9" w:rsidP="00A973D9"/>
          <w:p w:rsidR="00A973D9" w:rsidRDefault="00A973D9" w:rsidP="00A973D9"/>
          <w:p w:rsidR="00A973D9" w:rsidRDefault="00A973D9" w:rsidP="00A973D9"/>
          <w:p w:rsidR="00A973D9" w:rsidRDefault="00A973D9" w:rsidP="00A973D9"/>
          <w:p w:rsidR="00A973D9" w:rsidRDefault="00A973D9" w:rsidP="00A973D9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0C03D68" wp14:editId="6A0077E0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style="position:absolute;margin-left:187.5pt;margin-top:8.85pt;width:59.4pt;height:2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qKmQIAAI0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A973D9" w:rsidRDefault="00A973D9" w:rsidP="00A973D9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</w:t>
            </w:r>
            <w:r w:rsidRPr="00A973D9">
              <w:rPr>
                <w:rFonts w:ascii="Times New Roman" w:hAnsi="Times New Roman"/>
                <w:i/>
                <w:sz w:val="32"/>
                <w:szCs w:val="32"/>
              </w:rPr>
              <w:t>ST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=                 cm</w:t>
            </w:r>
          </w:p>
          <w:p w:rsidR="00A973D9" w:rsidRPr="0052065D" w:rsidRDefault="00A973D9" w:rsidP="0052065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A973D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973D9" w:rsidRPr="001B3341" w:rsidRDefault="00A973D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973D9" w:rsidRDefault="00164B7F" w:rsidP="00A973D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pict w14:anchorId="233B74B3">
                <v:shape id="_x0000_s1050" type="#_x0000_t75" style="position:absolute;margin-left:221.15pt;margin-top:7.75pt;width:200.25pt;height:122.35pt;z-index:251679744;mso-position-horizontal-relative:text;mso-position-vertical-relative:text">
                  <v:imagedata r:id="rId39" o:title=""/>
                </v:shape>
                <o:OLEObject Type="Embed" ProgID="FXDraw3.Document" ShapeID="_x0000_s1050" DrawAspect="Content" ObjectID="_1423037991" r:id="rId40"/>
              </w:pict>
            </w:r>
            <w:r w:rsidR="00A973D9">
              <w:rPr>
                <w:rFonts w:ascii="Times New Roman" w:hAnsi="Times New Roman"/>
                <w:sz w:val="24"/>
                <w:szCs w:val="24"/>
              </w:rPr>
              <w:t xml:space="preserve">What is the length of </w:t>
            </w:r>
            <w:r w:rsidR="00A973D9">
              <w:rPr>
                <w:rFonts w:ascii="Times New Roman" w:hAnsi="Times New Roman"/>
                <w:i/>
                <w:sz w:val="24"/>
                <w:szCs w:val="24"/>
              </w:rPr>
              <w:t>LM</w:t>
            </w:r>
            <w:r w:rsidR="00A973D9">
              <w:rPr>
                <w:rFonts w:ascii="Times New Roman" w:hAnsi="Times New Roman"/>
                <w:sz w:val="24"/>
                <w:szCs w:val="24"/>
              </w:rPr>
              <w:t xml:space="preserve"> in triangle </w:t>
            </w:r>
            <w:r w:rsidR="00A973D9">
              <w:rPr>
                <w:rFonts w:ascii="Times New Roman" w:hAnsi="Times New Roman"/>
                <w:i/>
                <w:sz w:val="24"/>
                <w:szCs w:val="24"/>
              </w:rPr>
              <w:t>LMN</w:t>
            </w:r>
            <w:r w:rsidR="002A08A3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2A08A3" w:rsidRDefault="002A08A3" w:rsidP="002A08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A08A3" w:rsidRDefault="002A08A3" w:rsidP="002A08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A08A3" w:rsidRDefault="002A08A3" w:rsidP="002A08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2A08A3" w:rsidRDefault="002A08A3" w:rsidP="002A08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A08A3" w:rsidRDefault="002A08A3" w:rsidP="002A08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2A08A3" w:rsidRDefault="002A08A3" w:rsidP="002A08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973D9" w:rsidRDefault="00A973D9" w:rsidP="00A973D9"/>
          <w:p w:rsidR="002A08A3" w:rsidRDefault="002A08A3" w:rsidP="002A08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37A59698" wp14:editId="668F1551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2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A08A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A08A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A08A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A08A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" o:spid="_x0000_s1041" style="position:absolute;margin-left:17.3pt;margin-top:2.3pt;width:123.9pt;height:30.6pt;z-index:25168384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">
                      <v:roundrect id="AutoShape 3" o:spid="_x0000_s1042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2A08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y4s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zsuL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2A08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4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2A08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5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iPMUA&#10;AADb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SI8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2A08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22 cm                         23 cm</w:t>
            </w:r>
          </w:p>
          <w:p w:rsidR="002A08A3" w:rsidRDefault="002A08A3" w:rsidP="002A08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A08A3" w:rsidRDefault="002A08A3" w:rsidP="002A08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24 cm                         25 cm</w:t>
            </w:r>
          </w:p>
          <w:p w:rsidR="00A973D9" w:rsidRPr="0052065D" w:rsidRDefault="00A973D9" w:rsidP="002A08A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A973D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973D9" w:rsidRPr="001B3341" w:rsidRDefault="00A973D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2D08" w:rsidRDefault="00164B7F" w:rsidP="00472D0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pict>
                <v:shape id="_x0000_s1056" type="#_x0000_t75" style="position:absolute;margin-left:245.2pt;margin-top:7.75pt;width:190.6pt;height:94.85pt;z-index:251685888;mso-position-horizontal-relative:text;mso-position-vertical-relative:text">
                  <v:imagedata r:id="rId41" o:title=""/>
                </v:shape>
                <o:OLEObject Type="Embed" ProgID="FXDraw3.Document" ShapeID="_x0000_s1056" DrawAspect="Content" ObjectID="_1423037992" r:id="rId42"/>
              </w:pic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472D08" w:rsidRPr="00472D08"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 in the triangle </w:t>
            </w:r>
            <w:proofErr w:type="gramStart"/>
            <w:r w:rsidR="00472D08">
              <w:rPr>
                <w:rFonts w:ascii="Times New Roman" w:hAnsi="Times New Roman"/>
                <w:sz w:val="24"/>
                <w:szCs w:val="24"/>
              </w:rPr>
              <w:t>shown ?</w:t>
            </w:r>
            <w:proofErr w:type="gramEnd"/>
          </w:p>
          <w:p w:rsidR="00472D08" w:rsidRDefault="00472D08" w:rsidP="00472D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72D08" w:rsidRDefault="00472D08" w:rsidP="00472D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72D08" w:rsidRDefault="00472D08" w:rsidP="00472D0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472D08" w:rsidRDefault="00472D08" w:rsidP="00472D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72D08" w:rsidRDefault="00472D08" w:rsidP="00472D0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472D08" w:rsidRDefault="00472D08" w:rsidP="00472D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72D08" w:rsidRDefault="00472D08" w:rsidP="00472D08"/>
          <w:p w:rsidR="00472D08" w:rsidRDefault="00472D08" w:rsidP="00472D0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37771861" wp14:editId="6EEF0725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472D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472D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472D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472D08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4" o:spid="_x0000_s1046" style="position:absolute;margin-left:17.3pt;margin-top:2.3pt;width:123.9pt;height:30.6pt;z-index:251686912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">
                      <v:roundrect id="AutoShape 3" o:spid="_x0000_s104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Qf08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B/T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472D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472D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472D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>
                        <v:textbox>
                          <w:txbxContent>
                            <w:p w:rsidR="002833EF" w:rsidRDefault="002833EF" w:rsidP="00472D0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Pr="00472D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65" w:dyaOrig="346">
                <v:shape id="_x0000_i1035" type="#_x0000_t75" style="width:18.35pt;height:17pt" o:ole="">
                  <v:imagedata r:id="rId43" o:title=""/>
                </v:shape>
                <o:OLEObject Type="Embed" ProgID="FXE300.Equation" ShapeID="_x0000_i1035" DrawAspect="Content" ObjectID="_1423037965" r:id="rId4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  <w:r w:rsidR="00460716">
              <w:rPr>
                <w:rFonts w:ascii="Times New Roman" w:hAnsi="Times New Roman"/>
                <w:sz w:val="24"/>
                <w:szCs w:val="24"/>
              </w:rPr>
              <w:t xml:space="preserve">.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472D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85" w:dyaOrig="346">
                <v:shape id="_x0000_i1036" type="#_x0000_t75" style="width:24.2pt;height:17pt" o:ole="">
                  <v:imagedata r:id="rId45" o:title=""/>
                </v:shape>
                <o:OLEObject Type="Embed" ProgID="FXE300.Equation" ShapeID="_x0000_i1036" DrawAspect="Content" ObjectID="_1423037966" r:id="rId4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  <w:r w:rsidR="0046071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72D08" w:rsidRDefault="00472D08" w:rsidP="00472D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72D08" w:rsidRDefault="00472D08" w:rsidP="00472D0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Pr="00472D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05" w:dyaOrig="346">
                <v:shape id="_x0000_i1037" type="#_x0000_t75" style="width:30.1pt;height:17pt" o:ole="">
                  <v:imagedata r:id="rId47" o:title=""/>
                </v:shape>
                <o:OLEObject Type="Embed" ProgID="FXE300.Equation" ShapeID="_x0000_i1037" DrawAspect="Content" ObjectID="_1423037967" r:id="rId4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  <w:r w:rsidR="00460716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Pr="00472D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5" w:dyaOrig="346">
                <v:shape id="_x0000_i1038" type="#_x0000_t75" style="width:36pt;height:17pt" o:ole="">
                  <v:imagedata r:id="rId49" o:title=""/>
                </v:shape>
                <o:OLEObject Type="Embed" ProgID="FXE300.Equation" ShapeID="_x0000_i1038" DrawAspect="Content" ObjectID="_1423037968" r:id="rId5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  <w:r w:rsidR="0046071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973D9" w:rsidRDefault="00A973D9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60D07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660D07" w:rsidRPr="001B3341" w:rsidRDefault="00660D07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60D07" w:rsidRDefault="00660D07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>Which of the triangles below are right angled?</w:t>
            </w:r>
          </w:p>
          <w:p w:rsidR="001D1CFB" w:rsidRDefault="001D1CFB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60D07" w:rsidRDefault="00164B7F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pict>
                <v:shape id="_x0000_s1060" type="#_x0000_t75" style="position:absolute;margin-left:62.85pt;margin-top:4.7pt;width:346.85pt;height:103.2pt;z-index:251695104;mso-position-horizontal-relative:text;mso-position-vertical-relative:text">
                  <v:imagedata r:id="rId51" o:title=""/>
                  <w10:wrap type="square"/>
                </v:shape>
                <o:OLEObject Type="Embed" ProgID="FXDraw3.Document" ShapeID="_x0000_s1060" DrawAspect="Content" ObjectID="_1423037993" r:id="rId52"/>
              </w:pict>
            </w:r>
          </w:p>
          <w:p w:rsidR="00660D07" w:rsidRDefault="00660D07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60D07" w:rsidRDefault="00660D07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60D07" w:rsidRDefault="00660D07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60D07" w:rsidRDefault="00660D07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60D07" w:rsidRDefault="00660D07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60D07" w:rsidRDefault="00660D07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660D07" w:rsidRDefault="00660D07" w:rsidP="00472D08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1D1CFB" w:rsidRDefault="001D1CFB" w:rsidP="001D1CF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1CFB" w:rsidRDefault="001D1CFB" w:rsidP="001D1C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1CF2FBA1" wp14:editId="30AC0CC8">
                      <wp:simplePos x="0" y="0"/>
                      <wp:positionH relativeFrom="column">
                        <wp:posOffset>245803</wp:posOffset>
                      </wp:positionH>
                      <wp:positionV relativeFrom="paragraph">
                        <wp:posOffset>9179</wp:posOffset>
                      </wp:positionV>
                      <wp:extent cx="154825" cy="944880"/>
                      <wp:effectExtent l="0" t="0" r="17145" b="2667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825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1D1CF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1D1CF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1D1CF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1D1CF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51" o:spid="_x0000_s1051" style="position:absolute;margin-left:19.35pt;margin-top:.7pt;width:12.2pt;height:74.4pt;z-index:2516971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">
                      <v:roundrect id="AutoShape 3" o:spid="_x0000_s1052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f6M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1/o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1D1CF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v6c8UA&#10;AADbAAAADwAAAGRycy9kb3ducmV2LnhtbESPQWvCQBSE70L/w/IEL9JsKmh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/pz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1D1CF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4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kBM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WQE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1D1CF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5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Bn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cGf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1D1CF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Both triangles are right angled.          </w:t>
            </w:r>
          </w:p>
          <w:p w:rsidR="001D1CFB" w:rsidRDefault="001D1CFB" w:rsidP="001D1CF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1CFB" w:rsidRDefault="001D1CFB" w:rsidP="001D1C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Neither triangle is right angled.</w:t>
            </w:r>
          </w:p>
          <w:p w:rsidR="001D1CFB" w:rsidRDefault="001D1CFB" w:rsidP="001D1CF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1CFB" w:rsidRDefault="001D1CFB" w:rsidP="001D1C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Only triangle 1 is right angled.</w:t>
            </w:r>
          </w:p>
          <w:p w:rsidR="001D1CFB" w:rsidRDefault="001D1CFB" w:rsidP="001D1CF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1CFB" w:rsidRDefault="001D1CFB" w:rsidP="001D1CF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Only triangle 2 is right angled.</w:t>
            </w:r>
          </w:p>
          <w:p w:rsidR="00660D07" w:rsidRDefault="00660D07" w:rsidP="001D1CFB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</w:tc>
      </w:tr>
    </w:tbl>
    <w:p w:rsidR="001D1CFB" w:rsidRDefault="001D1CFB">
      <w:r>
        <w:br w:type="page"/>
      </w: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472D08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72D08" w:rsidRPr="001B3341" w:rsidRDefault="00472D08" w:rsidP="00C60084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472D08" w:rsidRDefault="001D1CFB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For q</w:t>
            </w:r>
            <w:r w:rsidR="00C60084">
              <w:rPr>
                <w:rFonts w:ascii="Times New Roman" w:hAnsi="Times New Roman"/>
                <w:sz w:val="24"/>
                <w:szCs w:val="24"/>
              </w:rPr>
              <w:t xml:space="preserve">uestions </w:t>
            </w: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– </w:t>
            </w:r>
            <w:r w:rsidR="00C60084">
              <w:rPr>
                <w:rFonts w:ascii="Times New Roman" w:hAnsi="Times New Roman"/>
                <w:sz w:val="24"/>
                <w:szCs w:val="24"/>
              </w:rPr>
              <w:t>12</w: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you may </w:t>
            </w:r>
            <w:r w:rsidR="00472D08">
              <w:rPr>
                <w:rFonts w:ascii="Times New Roman" w:hAnsi="Times New Roman"/>
                <w:sz w:val="24"/>
                <w:szCs w:val="24"/>
              </w:rPr>
              <w:t>refer to the table of squares</w:t>
            </w:r>
            <w:r w:rsidR="00C60084">
              <w:rPr>
                <w:rFonts w:ascii="Times New Roman" w:hAnsi="Times New Roman"/>
                <w:sz w:val="24"/>
                <w:szCs w:val="24"/>
              </w:rPr>
              <w:t xml:space="preserve"> roots</w: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 provided below.</w:t>
            </w:r>
          </w:p>
          <w:p w:rsidR="00472D08" w:rsidRDefault="00472D08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tbl>
            <w:tblPr>
              <w:tblStyle w:val="TableGrid"/>
              <w:tblW w:w="0" w:type="auto"/>
              <w:tblInd w:w="502" w:type="dxa"/>
              <w:tblLayout w:type="fixed"/>
              <w:tblLook w:val="04A0" w:firstRow="1" w:lastRow="0" w:firstColumn="1" w:lastColumn="0" w:noHBand="0" w:noVBand="1"/>
            </w:tblPr>
            <w:tblGrid>
              <w:gridCol w:w="1749"/>
              <w:gridCol w:w="1512"/>
              <w:gridCol w:w="1512"/>
              <w:gridCol w:w="1512"/>
            </w:tblGrid>
            <w:tr w:rsidR="00472D08" w:rsidTr="002833EF">
              <w:tc>
                <w:tcPr>
                  <w:tcW w:w="1749" w:type="dxa"/>
                </w:tcPr>
                <w:p w:rsidR="00472D08" w:rsidRPr="0052065D" w:rsidRDefault="00472D08" w:rsidP="002833E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2065D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23" w:dyaOrig="273" w14:anchorId="15C7310D">
                      <v:shape id="_x0000_i1039" type="#_x0000_t75" style="width:11.15pt;height:13.75pt" o:ole="">
                        <v:imagedata r:id="rId31" o:title=""/>
                      </v:shape>
                      <o:OLEObject Type="Embed" ProgID="FXE300.Equation" ShapeID="_x0000_i1039" DrawAspect="Content" ObjectID="_1423037969" r:id="rId53"/>
                    </w:object>
                  </w:r>
                </w:p>
              </w:tc>
              <w:tc>
                <w:tcPr>
                  <w:tcW w:w="1512" w:type="dxa"/>
                </w:tcPr>
                <w:p w:rsidR="00472D08" w:rsidRPr="0052065D" w:rsidRDefault="00C60084" w:rsidP="002833E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2065D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404" w:dyaOrig="346" w14:anchorId="15B18A6E">
                      <v:shape id="_x0000_i1040" type="#_x0000_t75" style="width:20.3pt;height:17pt" o:ole="">
                        <v:imagedata r:id="rId54" o:title=""/>
                      </v:shape>
                      <o:OLEObject Type="Embed" ProgID="FXE300.Equation" ShapeID="_x0000_i1040" DrawAspect="Content" ObjectID="_1423037970" r:id="rId55"/>
                    </w:object>
                  </w:r>
                </w:p>
              </w:tc>
              <w:tc>
                <w:tcPr>
                  <w:tcW w:w="1512" w:type="dxa"/>
                </w:tcPr>
                <w:p w:rsidR="00472D08" w:rsidRPr="0052065D" w:rsidRDefault="00472D08" w:rsidP="002833E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2065D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23" w:dyaOrig="273" w14:anchorId="5718551B">
                      <v:shape id="_x0000_i1041" type="#_x0000_t75" style="width:11.15pt;height:13.75pt" o:ole="">
                        <v:imagedata r:id="rId31" o:title=""/>
                      </v:shape>
                      <o:OLEObject Type="Embed" ProgID="FXE300.Equation" ShapeID="_x0000_i1041" DrawAspect="Content" ObjectID="_1423037971" r:id="rId56"/>
                    </w:object>
                  </w:r>
                </w:p>
              </w:tc>
              <w:tc>
                <w:tcPr>
                  <w:tcW w:w="1512" w:type="dxa"/>
                </w:tcPr>
                <w:p w:rsidR="00472D08" w:rsidRPr="0052065D" w:rsidRDefault="00C60084" w:rsidP="002833E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2065D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404" w:dyaOrig="346" w14:anchorId="5B85E105">
                      <v:shape id="_x0000_i1042" type="#_x0000_t75" style="width:20.3pt;height:17pt" o:ole="">
                        <v:imagedata r:id="rId57" o:title=""/>
                      </v:shape>
                      <o:OLEObject Type="Embed" ProgID="FXE300.Equation" ShapeID="_x0000_i1042" DrawAspect="Content" ObjectID="_1423037972" r:id="rId58"/>
                    </w:objec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201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14.18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211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14.53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202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14.21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212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14.56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203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14.25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213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14.59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204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14.28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214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14.63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205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14.32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215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14.66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206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14.35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216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14.70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207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14.39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217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14.73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208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14.42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218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14.76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209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14.46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219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14.80</w:t>
                  </w:r>
                </w:p>
              </w:tc>
            </w:tr>
            <w:tr w:rsidR="00BC1C7B" w:rsidTr="002833EF">
              <w:tc>
                <w:tcPr>
                  <w:tcW w:w="1749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210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14.49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220</w:t>
                  </w:r>
                </w:p>
              </w:tc>
              <w:tc>
                <w:tcPr>
                  <w:tcW w:w="1512" w:type="dxa"/>
                  <w:vAlign w:val="center"/>
                </w:tcPr>
                <w:p w:rsidR="00BC1C7B" w:rsidRDefault="00BC1C7B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14.83</w:t>
                  </w:r>
                </w:p>
              </w:tc>
            </w:tr>
          </w:tbl>
          <w:p w:rsidR="00472D08" w:rsidRDefault="00472D08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72D08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72D08" w:rsidRPr="001B3341" w:rsidRDefault="00472D08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472D08" w:rsidRDefault="00164B7F" w:rsidP="00BC1C7B">
            <w:pPr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pict w14:anchorId="20684126">
                <v:shape id="_x0000_s1057" type="#_x0000_t75" style="position:absolute;margin-left:221.15pt;margin-top:.6pt;width:183.95pt;height:133.05pt;z-index:251688960;mso-position-horizontal-relative:text;mso-position-vertical-relative:text">
                  <v:imagedata r:id="rId59" o:title=""/>
                </v:shape>
                <o:OLEObject Type="Embed" ProgID="FXDraw3.Document" ShapeID="_x0000_s1057" DrawAspect="Content" ObjectID="_1423037994" r:id="rId60"/>
              </w:pic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 Find the length of </w:t>
            </w:r>
            <w:r w:rsidR="00BC1C7B">
              <w:rPr>
                <w:rFonts w:ascii="Times New Roman" w:hAnsi="Times New Roman"/>
                <w:i/>
                <w:sz w:val="24"/>
                <w:szCs w:val="24"/>
              </w:rPr>
              <w:t>UV</w: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 in triangle </w:t>
            </w:r>
            <w:r w:rsidR="00BC1C7B">
              <w:rPr>
                <w:rFonts w:ascii="Times New Roman" w:hAnsi="Times New Roman"/>
                <w:i/>
                <w:sz w:val="24"/>
                <w:szCs w:val="24"/>
              </w:rPr>
              <w:t>UVW</w:t>
            </w:r>
            <w:r w:rsidR="00BC1C7B">
              <w:rPr>
                <w:rFonts w:ascii="Times New Roman" w:hAnsi="Times New Roman"/>
                <w:sz w:val="24"/>
                <w:szCs w:val="24"/>
              </w:rPr>
              <w:t xml:space="preserve"> (correct to 2 decimal places)</w:t>
            </w:r>
            <w:r w:rsidR="00472D08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72D08" w:rsidRDefault="00472D08" w:rsidP="002833EF"/>
          <w:p w:rsidR="00472D08" w:rsidRDefault="00472D08" w:rsidP="002833EF"/>
          <w:p w:rsidR="00472D08" w:rsidRDefault="00472D08" w:rsidP="002833EF"/>
          <w:p w:rsidR="00472D08" w:rsidRDefault="00472D08" w:rsidP="002833EF"/>
          <w:p w:rsidR="00472D08" w:rsidRDefault="00472D08" w:rsidP="002833EF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8E47CF8" wp14:editId="709B413C">
                      <wp:simplePos x="0" y="0"/>
                      <wp:positionH relativeFrom="column">
                        <wp:posOffset>1408661</wp:posOffset>
                      </wp:positionH>
                      <wp:positionV relativeFrom="paragraph">
                        <wp:posOffset>70831</wp:posOffset>
                      </wp:positionV>
                      <wp:extent cx="754380" cy="373380"/>
                      <wp:effectExtent l="0" t="0" r="26670" b="2667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9" o:spid="_x0000_s1026" style="position:absolute;margin-left:110.9pt;margin-top:5.6pt;width:59.4pt;height:29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IHk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472D08" w:rsidRDefault="00BC1C7B" w:rsidP="002833EF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</w:t>
            </w:r>
            <w:r w:rsidR="00472D08">
              <w:rPr>
                <w:rFonts w:ascii="Times New Roman" w:hAnsi="Times New Roman"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/>
                <w:i/>
                <w:sz w:val="32"/>
                <w:szCs w:val="32"/>
              </w:rPr>
              <w:t>UV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=                  </w:t>
            </w:r>
            <w:r w:rsidR="00472D08">
              <w:rPr>
                <w:rFonts w:ascii="Times New Roman" w:hAnsi="Times New Roman"/>
                <w:sz w:val="32"/>
                <w:szCs w:val="32"/>
              </w:rPr>
              <w:t>m</w:t>
            </w:r>
          </w:p>
          <w:p w:rsidR="00BC1C7B" w:rsidRDefault="00BC1C7B" w:rsidP="002833EF">
            <w:pPr>
              <w:rPr>
                <w:rFonts w:ascii="Times New Roman" w:hAnsi="Times New Roman"/>
                <w:sz w:val="32"/>
                <w:szCs w:val="32"/>
              </w:rPr>
            </w:pPr>
          </w:p>
          <w:p w:rsidR="00472D08" w:rsidRPr="0052065D" w:rsidRDefault="00472D08" w:rsidP="002833E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472D08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72D08" w:rsidRPr="001B3341" w:rsidRDefault="00472D08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472D08" w:rsidRDefault="00164B7F" w:rsidP="00660D07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pict w14:anchorId="0F22807A">
                <v:shape id="_x0000_s1058" type="#_x0000_t75" style="position:absolute;margin-left:221.15pt;margin-top:7.75pt;width:174pt;height:96.35pt;z-index:251689984;mso-position-horizontal-relative:text;mso-position-vertical-relative:text">
                  <v:imagedata r:id="rId61" o:title=""/>
                </v:shape>
                <o:OLEObject Type="Embed" ProgID="FXDraw3.Document" ShapeID="_x0000_s1058" DrawAspect="Content" ObjectID="_1423037995" r:id="rId62"/>
              </w:pict>
            </w:r>
            <w:r w:rsidR="00472D08">
              <w:rPr>
                <w:rFonts w:ascii="Times New Roman" w:hAnsi="Times New Roman"/>
                <w:sz w:val="24"/>
                <w:szCs w:val="24"/>
              </w:rPr>
              <w:t xml:space="preserve">What is the length of </w:t>
            </w:r>
            <w:r w:rsidR="00BC1C7B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BC1C7B">
              <w:rPr>
                <w:rFonts w:ascii="Times New Roman" w:hAnsi="Times New Roman"/>
                <w:sz w:val="24"/>
                <w:szCs w:val="24"/>
              </w:rPr>
              <w:t xml:space="preserve"> in triangle shown</w:t>
            </w:r>
            <w:r w:rsidR="00660D07">
              <w:rPr>
                <w:rFonts w:ascii="Times New Roman" w:hAnsi="Times New Roman"/>
                <w:sz w:val="24"/>
                <w:szCs w:val="24"/>
              </w:rPr>
              <w:t>?</w:t>
            </w:r>
            <w:r w:rsidR="00BC1C7B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660D07">
              <w:rPr>
                <w:rFonts w:ascii="Times New Roman" w:hAnsi="Times New Roman"/>
                <w:sz w:val="24"/>
                <w:szCs w:val="24"/>
              </w:rPr>
              <w:t xml:space="preserve">Answer </w:t>
            </w:r>
            <w:r w:rsidR="00BC1C7B">
              <w:rPr>
                <w:rFonts w:ascii="Times New Roman" w:hAnsi="Times New Roman"/>
                <w:sz w:val="24"/>
                <w:szCs w:val="24"/>
              </w:rPr>
              <w:t>correct to 2 decimal places</w:t>
            </w:r>
            <w:r w:rsidR="00660D07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472D08" w:rsidRDefault="00472D08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472D08" w:rsidRDefault="00472D08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72D08" w:rsidRDefault="00472D08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472D08" w:rsidRDefault="00472D08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72D08" w:rsidRDefault="00472D08" w:rsidP="002833EF"/>
          <w:p w:rsidR="00472D08" w:rsidRDefault="00472D08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7F117C24" wp14:editId="5CD46A76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A08A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A08A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A08A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A08A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0" o:spid="_x0000_s1056" style="position:absolute;margin-left:17.3pt;margin-top:2.3pt;width:123.9pt;height:30.6pt;z-index:25169305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">
                      <v:roundrect id="AutoShape 3" o:spid="_x0000_s105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2A08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2A08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2A08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2A08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660D07">
              <w:rPr>
                <w:rFonts w:ascii="Times New Roman" w:hAnsi="Times New Roman"/>
                <w:sz w:val="24"/>
                <w:szCs w:val="24"/>
              </w:rPr>
              <w:t xml:space="preserve"> 14.46 km                    14.59 km</w:t>
            </w:r>
          </w:p>
          <w:p w:rsidR="00472D08" w:rsidRDefault="00472D08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72D08" w:rsidRDefault="00472D08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660D07">
              <w:rPr>
                <w:rFonts w:ascii="Times New Roman" w:hAnsi="Times New Roman"/>
                <w:sz w:val="24"/>
                <w:szCs w:val="24"/>
              </w:rPr>
              <w:t xml:space="preserve">      14.70 k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m                    </w:t>
            </w:r>
            <w:r w:rsidR="00660D07">
              <w:rPr>
                <w:rFonts w:ascii="Times New Roman" w:hAnsi="Times New Roman"/>
                <w:sz w:val="24"/>
                <w:szCs w:val="24"/>
              </w:rPr>
              <w:t>14.80 k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472D08" w:rsidRPr="0052065D" w:rsidRDefault="00472D08" w:rsidP="002833E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63"/>
          <w:footerReference w:type="default" r:id="rId64"/>
          <w:headerReference w:type="first" r:id="rId65"/>
          <w:footerReference w:type="first" r:id="rId66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A27CF" w:rsidTr="00A973D9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3A27CF" w:rsidRDefault="003A27CF" w:rsidP="00A973D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3A27CF" w:rsidRDefault="003A27CF" w:rsidP="00A973D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3A27CF" w:rsidRPr="00325745" w:rsidRDefault="003A27CF" w:rsidP="00A973D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243" w:type="dxa"/>
            <w:tcBorders>
              <w:right w:val="single" w:sz="4" w:space="0" w:color="auto"/>
            </w:tcBorders>
            <w:vAlign w:val="center"/>
          </w:tcPr>
          <w:p w:rsidR="003A27CF" w:rsidRPr="005C44C0" w:rsidRDefault="003A27CF" w:rsidP="00A973D9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Pythagoras Theorem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3A27CF" w:rsidRDefault="003A27CF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3A27CF" w:rsidRDefault="003A27CF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3A27CF" w:rsidRPr="00325745" w:rsidRDefault="003A27CF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BD3B4B" w:rsidRDefault="00164B7F" w:rsidP="00B850EA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lang w:eastAsia="en-AU"/>
              </w:rPr>
              <w:pict>
                <v:shape id="_x0000_s1074" type="#_x0000_t75" style="position:absolute;margin-left:284.1pt;margin-top:8.35pt;width:160.7pt;height:75.2pt;z-index:251706368;mso-position-horizontal-relative:text;mso-position-vertical-relative:text">
                  <v:imagedata r:id="rId67" o:title=""/>
                </v:shape>
                <o:OLEObject Type="Embed" ProgID="FXDraw3.Document" ShapeID="_x0000_s1074" DrawAspect="Content" ObjectID="_1423037996" r:id="rId68"/>
              </w:pict>
            </w:r>
            <w:r w:rsidR="00BD3B4B">
              <w:rPr>
                <w:rFonts w:ascii="Times New Roman" w:hAnsi="Times New Roman"/>
                <w:sz w:val="24"/>
                <w:szCs w:val="24"/>
              </w:rPr>
              <w:t xml:space="preserve">Name the hypotenuse of the triangle </w:t>
            </w:r>
            <w:r w:rsidR="00BD3B4B" w:rsidRPr="00BD3B4B">
              <w:rPr>
                <w:rFonts w:ascii="Times New Roman" w:hAnsi="Times New Roman"/>
                <w:i/>
                <w:sz w:val="24"/>
                <w:szCs w:val="24"/>
              </w:rPr>
              <w:t>PQR</w:t>
            </w:r>
            <w:r w:rsidR="00BD3B4B">
              <w:rPr>
                <w:rFonts w:ascii="Times New Roman" w:hAnsi="Times New Roman"/>
                <w:i/>
                <w:sz w:val="24"/>
                <w:szCs w:val="24"/>
              </w:rPr>
              <w:t>.</w:t>
            </w:r>
          </w:p>
          <w:p w:rsidR="00BD3B4B" w:rsidRDefault="00BD3B4B" w:rsidP="00BD3B4B">
            <w:pPr>
              <w:rPr>
                <w:rFonts w:ascii="Times New Roman" w:hAnsi="Times New Roman"/>
              </w:rPr>
            </w:pPr>
          </w:p>
          <w:p w:rsidR="00BD3B4B" w:rsidRDefault="00BD3B4B" w:rsidP="00BD3B4B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</w:t>
            </w:r>
          </w:p>
          <w:p w:rsidR="00BD3B4B" w:rsidRDefault="00BD3B4B" w:rsidP="00BD3B4B">
            <w:pPr>
              <w:rPr>
                <w:rFonts w:asciiTheme="minorHAnsi" w:hAnsiTheme="minorHAnsi" w:cstheme="minorBidi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9B4C8AE" wp14:editId="17838E9C">
                      <wp:simplePos x="0" y="0"/>
                      <wp:positionH relativeFrom="column">
                        <wp:posOffset>1383665</wp:posOffset>
                      </wp:positionH>
                      <wp:positionV relativeFrom="paragraph">
                        <wp:posOffset>17145</wp:posOffset>
                      </wp:positionV>
                      <wp:extent cx="754380" cy="373380"/>
                      <wp:effectExtent l="0" t="0" r="26670" b="2667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3" o:spid="_x0000_s1026" style="position:absolute;margin-left:108.95pt;margin-top:1.35pt;width:59.4pt;height:2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3Q2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Gj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BD3B4B" w:rsidRPr="00BD3B4B" w:rsidRDefault="00BD3B4B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D3B4B" w:rsidRDefault="00BD3B4B" w:rsidP="00B850EA">
            <w:pPr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1D51F7" w:rsidRDefault="00BD3B4B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164B7F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  <w:pict>
                <v:shape id="_x0000_s1083" type="#_x0000_t75" style="position:absolute;margin-left:309.6pt;margin-top:.5pt;width:95.15pt;height:144.85pt;z-index:251714560;mso-position-horizontal-relative:text;mso-position-vertical-relative:text">
                  <v:imagedata r:id="rId69" o:title=""/>
                </v:shape>
                <o:OLEObject Type="Embed" ProgID="FXDraw3.Document" ShapeID="_x0000_s1083" DrawAspect="Content" ObjectID="_1423037997" r:id="rId70"/>
              </w:pict>
            </w:r>
            <w:r w:rsidR="0013708A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13708A" w:rsidRPr="0013708A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13708A">
              <w:rPr>
                <w:rFonts w:ascii="Times New Roman" w:hAnsi="Times New Roman"/>
                <w:sz w:val="24"/>
                <w:szCs w:val="24"/>
              </w:rPr>
              <w:t xml:space="preserve"> in the diagram of a right triangle?</w:t>
            </w:r>
          </w:p>
          <w:p w:rsidR="0013708A" w:rsidRDefault="0013708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08A" w:rsidRDefault="0013708A" w:rsidP="0013708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08A" w:rsidRDefault="0013708A" w:rsidP="0013708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2D02B085" wp14:editId="5B3A9A7C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6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13708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13708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13708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13708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3" o:spid="_x0000_s1061" style="position:absolute;margin-left:17.3pt;margin-top:2.3pt;width:123.9pt;height:30.6pt;z-index:25171353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">
                      <v:roundrect id="AutoShape 3" o:spid="_x0000_s1062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uucUA&#10;AADbAAAADwAAAGRycy9kb3ducmV2LnhtbESPQWvCQBSE74X+h+UJvRSzsYc0xqwilZZ6EWpFr4/s&#10;Mwlm34bsNon99V2h4HGYmW+YfDWaRvTUudqyglkUgyAurK65VHD4fp+mIJxH1thYJgVXcrBaPj7k&#10;mGk78Bf1e1+KAGGXoYLK+zaT0hUVGXSRbYmDd7adQR9kV0rd4RDgppEvcZxIgzWHhQpbequouOx/&#10;jIL0mppjf9x9nGjLw+Z3p1/Xz3OlnibjegHC0+jv4f/2p1aQJHD7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a65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13708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13708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4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fUM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MwN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Gn1DBAAAA2wAAAA8AAAAAAAAAAAAAAAAAmAIAAGRycy9kb3du&#10;cmV2LnhtbFBLBQYAAAAABAAEAPUAAACGAwAAAAA=&#10;" strokecolor="windowText" strokeweight="1pt">
                        <v:textbox>
                          <w:txbxContent>
                            <w:p w:rsidR="002833EF" w:rsidRDefault="002833EF" w:rsidP="0013708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5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>
                        <v:textbox>
                          <w:txbxContent>
                            <w:p w:rsidR="002833EF" w:rsidRDefault="002833EF" w:rsidP="0013708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ED72A0">
              <w:rPr>
                <w:rFonts w:ascii="Times New Roman" w:hAnsi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 </w:t>
            </w:r>
            <w:r w:rsidR="00ED72A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ED72A0">
              <w:rPr>
                <w:rFonts w:ascii="Times New Roman" w:hAnsi="Times New Roman"/>
                <w:sz w:val="24"/>
                <w:szCs w:val="24"/>
              </w:rPr>
              <w:t>18 cm</w:t>
            </w:r>
          </w:p>
          <w:p w:rsidR="0013708A" w:rsidRDefault="0013708A" w:rsidP="0013708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08A" w:rsidRDefault="0013708A" w:rsidP="0013708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ED72A0">
              <w:rPr>
                <w:rFonts w:ascii="Times New Roman" w:hAnsi="Times New Roman"/>
                <w:sz w:val="24"/>
                <w:szCs w:val="24"/>
              </w:rPr>
              <w:t>20 cm                           28 cm</w:t>
            </w:r>
          </w:p>
          <w:p w:rsidR="0013708A" w:rsidRDefault="0013708A" w:rsidP="0013708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08A" w:rsidRDefault="0013708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08A" w:rsidRDefault="0013708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08A" w:rsidRDefault="0013708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08A" w:rsidRDefault="0013708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08A" w:rsidRDefault="0013708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3708A" w:rsidRDefault="00164B7F" w:rsidP="0013708A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77" type="#_x0000_t75" style="position:absolute;margin-left:261.55pt;margin-top:-.45pt;width:164.2pt;height:121.95pt;z-index:251711488;mso-position-horizontal-relative:text;mso-position-vertical-relative:text">
                  <v:imagedata r:id="rId71" o:title=""/>
                </v:shape>
                <o:OLEObject Type="Embed" ProgID="FXDraw3.Document" ShapeID="_x0000_s1077" DrawAspect="Content" ObjectID="_1423037998" r:id="rId72"/>
              </w:pict>
            </w:r>
            <w:r w:rsidR="0013708A">
              <w:rPr>
                <w:rFonts w:ascii="Times New Roman" w:hAnsi="Times New Roman"/>
                <w:sz w:val="24"/>
                <w:szCs w:val="24"/>
              </w:rPr>
              <w:t xml:space="preserve">Find the length of the hypotenuse </w:t>
            </w:r>
            <w:r w:rsidR="0013708A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 w:rsidR="0013708A">
              <w:rPr>
                <w:rFonts w:ascii="Times New Roman" w:hAnsi="Times New Roman"/>
                <w:sz w:val="24"/>
                <w:szCs w:val="24"/>
              </w:rPr>
              <w:t xml:space="preserve"> in the triangle </w:t>
            </w:r>
            <w:r w:rsidR="0013708A">
              <w:rPr>
                <w:rFonts w:ascii="Times New Roman" w:hAnsi="Times New Roman"/>
                <w:i/>
                <w:sz w:val="24"/>
                <w:szCs w:val="24"/>
              </w:rPr>
              <w:t>ABC</w:t>
            </w:r>
            <w:r w:rsidR="0013708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13708A" w:rsidRPr="0013708A" w:rsidRDefault="0013708A" w:rsidP="0013708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08A" w:rsidRDefault="0013708A" w:rsidP="0013708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2455B6A" wp14:editId="69D0DF93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33655</wp:posOffset>
                      </wp:positionV>
                      <wp:extent cx="733425" cy="476250"/>
                      <wp:effectExtent l="9525" t="5080" r="9525" b="13970"/>
                      <wp:wrapNone/>
                      <wp:docPr id="58" name="Rectangle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3425" cy="476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8" o:spid="_x0000_s1026" style="position:absolute;margin-left:57.75pt;margin-top:2.65pt;width:57.75pt;height:37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"/>
                  </w:pict>
                </mc:Fallback>
              </mc:AlternateContent>
            </w:r>
          </w:p>
          <w:p w:rsidR="0013708A" w:rsidRDefault="0013708A" w:rsidP="0013708A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AB =                </w:t>
            </w:r>
            <w:r>
              <w:rPr>
                <w:rFonts w:ascii="Times New Roman" w:hAnsi="Times New Roman"/>
                <w:sz w:val="36"/>
                <w:szCs w:val="36"/>
              </w:rPr>
              <w:t>cm.</w:t>
            </w:r>
          </w:p>
          <w:p w:rsidR="0013708A" w:rsidRDefault="0013708A" w:rsidP="0013708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08A" w:rsidRDefault="0013708A" w:rsidP="0013708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08A" w:rsidRDefault="0013708A" w:rsidP="0013708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72A0" w:rsidRDefault="00164B7F" w:rsidP="00ED72A0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pict>
                <v:shape id="_x0000_s1084" type="#_x0000_t75" style="position:absolute;margin-left:206.6pt;margin-top:-1.45pt;width:167.5pt;height:98.5pt;z-index:251716608;mso-position-horizontal-relative:text;mso-position-vertical-relative:text">
                  <v:imagedata r:id="rId73" o:title=""/>
                </v:shape>
                <o:OLEObject Type="Embed" ProgID="FXDraw3.Document" ShapeID="_x0000_s1084" DrawAspect="Content" ObjectID="_1423037999" r:id="rId74"/>
              </w:pict>
            </w:r>
            <w:r w:rsidR="00ED72A0">
              <w:rPr>
                <w:rFonts w:ascii="Times New Roman" w:hAnsi="Times New Roman"/>
                <w:sz w:val="24"/>
                <w:szCs w:val="24"/>
              </w:rPr>
              <w:t xml:space="preserve">What is the length of </w:t>
            </w:r>
            <w:r w:rsidR="00ED72A0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 w:rsidR="00ED72A0">
              <w:rPr>
                <w:rFonts w:ascii="Times New Roman" w:hAnsi="Times New Roman"/>
                <w:sz w:val="24"/>
                <w:szCs w:val="24"/>
              </w:rPr>
              <w:t xml:space="preserve"> in the triangle?</w:t>
            </w:r>
          </w:p>
          <w:p w:rsidR="00ED72A0" w:rsidRDefault="00ED72A0" w:rsidP="00ED72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(Answer correct to one decimal place.)</w:t>
            </w:r>
          </w:p>
          <w:p w:rsidR="00325745" w:rsidRDefault="00325745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D72A0" w:rsidRDefault="00ED72A0" w:rsidP="00ED72A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D72A0" w:rsidRDefault="00ED72A0" w:rsidP="00ED72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0D1E042A" wp14:editId="5392791A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7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ED72A0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ED72A0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ED72A0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ED72A0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4" o:spid="_x0000_s1066" style="position:absolute;margin-left:17.3pt;margin-top:2.3pt;width:123.9pt;height:30.6pt;z-index:25171865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">
                      <v:roundrect id="AutoShape 3" o:spid="_x0000_s106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ED72A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ED72A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ED72A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ED72A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24.7 m                         34.5 m</w:t>
            </w:r>
          </w:p>
          <w:p w:rsidR="00ED72A0" w:rsidRDefault="00ED72A0" w:rsidP="00ED72A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D72A0" w:rsidRDefault="00ED72A0" w:rsidP="00ED72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36.9 m                        47.0 m          </w:t>
            </w:r>
          </w:p>
          <w:p w:rsidR="00ED72A0" w:rsidRDefault="00ED72A0" w:rsidP="00ED72A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D72A0" w:rsidRDefault="00ED72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627D2" w:rsidRDefault="00164B7F" w:rsidP="00C627D2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91" type="#_x0000_t75" style="position:absolute;margin-left:221.4pt;margin-top:4.3pt;width:231.25pt;height:99.85pt;z-index:251721728;mso-position-horizontal-relative:text;mso-position-vertical-relative:text">
                  <v:imagedata r:id="rId75" o:title=""/>
                </v:shape>
                <o:OLEObject Type="Embed" ProgID="FXDraw3.Document" ShapeID="_x0000_s1091" DrawAspect="Content" ObjectID="_1423038000" r:id="rId76"/>
              </w:pict>
            </w:r>
            <w:r w:rsidR="00ED72A0">
              <w:rPr>
                <w:rFonts w:ascii="Times New Roman" w:hAnsi="Times New Roman"/>
                <w:sz w:val="24"/>
                <w:szCs w:val="24"/>
              </w:rPr>
              <w:t xml:space="preserve">Calculate the length of </w:t>
            </w:r>
            <w:r w:rsidR="00ED72A0" w:rsidRPr="00ED72A0">
              <w:rPr>
                <w:rFonts w:ascii="Times New Roman" w:hAnsi="Times New Roman"/>
                <w:i/>
                <w:sz w:val="24"/>
                <w:szCs w:val="24"/>
              </w:rPr>
              <w:t>MN</w:t>
            </w:r>
            <w:r w:rsidR="00ED72A0">
              <w:rPr>
                <w:rFonts w:ascii="Times New Roman" w:hAnsi="Times New Roman"/>
                <w:sz w:val="24"/>
                <w:szCs w:val="24"/>
              </w:rPr>
              <w:t xml:space="preserve"> in the triangle shown.</w:t>
            </w:r>
            <w:r w:rsidR="00C627D2">
              <w:rPr>
                <w:rFonts w:ascii="Times New Roman" w:hAnsi="Times New Roman"/>
                <w:sz w:val="24"/>
                <w:szCs w:val="24"/>
              </w:rPr>
              <w:t xml:space="preserve"> (Answer correct to one decimal place.)</w:t>
            </w:r>
          </w:p>
          <w:p w:rsidR="00325745" w:rsidRDefault="00325745" w:rsidP="00C627D2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</w:p>
          <w:p w:rsidR="00ED72A0" w:rsidRDefault="00ED72A0" w:rsidP="00ED72A0"/>
          <w:p w:rsidR="00ED72A0" w:rsidRDefault="00ED72A0" w:rsidP="00ED72A0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53CBCFA" wp14:editId="762A9730">
                      <wp:simplePos x="0" y="0"/>
                      <wp:positionH relativeFrom="column">
                        <wp:posOffset>1715193</wp:posOffset>
                      </wp:positionH>
                      <wp:positionV relativeFrom="paragraph">
                        <wp:posOffset>22860</wp:posOffset>
                      </wp:positionV>
                      <wp:extent cx="754380" cy="373380"/>
                      <wp:effectExtent l="0" t="0" r="26670" b="26670"/>
                      <wp:wrapNone/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5" o:spid="_x0000_s1026" style="position:absolute;margin-left:135.05pt;margin-top:1.8pt;width:59.4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ii3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dmc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ED72A0" w:rsidRDefault="00ED72A0" w:rsidP="00ED72A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</w:t>
            </w:r>
            <w:r w:rsidR="00C627D2" w:rsidRPr="003547E6">
              <w:rPr>
                <w:rFonts w:ascii="Times New Roman" w:hAnsi="Times New Roman"/>
                <w:i/>
                <w:sz w:val="32"/>
                <w:szCs w:val="32"/>
              </w:rPr>
              <w:t>MN</w:t>
            </w:r>
            <w:r w:rsidR="00C627D2">
              <w:rPr>
                <w:rFonts w:ascii="Times New Roman" w:hAnsi="Times New Roman"/>
                <w:sz w:val="32"/>
                <w:szCs w:val="32"/>
              </w:rPr>
              <w:t xml:space="preserve"> =                  m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           </w:t>
            </w:r>
          </w:p>
          <w:p w:rsidR="00ED72A0" w:rsidRDefault="00ED72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D72A0" w:rsidRDefault="00ED72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166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FD166E" w:rsidRPr="001B3341" w:rsidRDefault="00FD166E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D166E" w:rsidRDefault="00164B7F" w:rsidP="002833EF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33D763E3">
                <v:shape id="_x0000_s1092" type="#_x0000_t75" style="position:absolute;margin-left:261.55pt;margin-top:-.45pt;width:165.35pt;height:121.85pt;z-index:251723776;mso-position-horizontal-relative:text;mso-position-vertical-relative:text">
                  <v:imagedata r:id="rId77" o:title=""/>
                </v:shape>
                <o:OLEObject Type="Embed" ProgID="FXDraw3.Document" ShapeID="_x0000_s1092" DrawAspect="Content" ObjectID="_1423038001" r:id="rId78"/>
              </w:pict>
            </w:r>
            <w:r w:rsidR="00FD166E">
              <w:rPr>
                <w:rFonts w:ascii="Times New Roman" w:hAnsi="Times New Roman"/>
                <w:sz w:val="24"/>
                <w:szCs w:val="24"/>
              </w:rPr>
              <w:t xml:space="preserve">Find the length of the hypotenuse </w:t>
            </w:r>
            <w:r w:rsidR="00FD166E">
              <w:rPr>
                <w:rFonts w:ascii="Times New Roman" w:hAnsi="Times New Roman"/>
                <w:i/>
                <w:sz w:val="24"/>
                <w:szCs w:val="24"/>
              </w:rPr>
              <w:t>XY</w:t>
            </w:r>
            <w:r w:rsidR="00FD166E">
              <w:rPr>
                <w:rFonts w:ascii="Times New Roman" w:hAnsi="Times New Roman"/>
                <w:sz w:val="24"/>
                <w:szCs w:val="24"/>
              </w:rPr>
              <w:t xml:space="preserve"> in the triangle </w:t>
            </w:r>
            <w:r w:rsidR="00FD166E">
              <w:rPr>
                <w:rFonts w:ascii="Times New Roman" w:hAnsi="Times New Roman"/>
                <w:i/>
                <w:sz w:val="24"/>
                <w:szCs w:val="24"/>
              </w:rPr>
              <w:t>XYZ</w:t>
            </w:r>
            <w:r w:rsidR="00FD166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D166E" w:rsidRPr="0013708A" w:rsidRDefault="00FD166E" w:rsidP="002833E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AF6FA81" wp14:editId="4FF5209F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33655</wp:posOffset>
                      </wp:positionV>
                      <wp:extent cx="733425" cy="476250"/>
                      <wp:effectExtent l="9525" t="5080" r="9525" b="13970"/>
                      <wp:wrapNone/>
                      <wp:docPr id="76" name="Rectangl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3425" cy="476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6" o:spid="_x0000_s1026" style="position:absolute;margin-left:57.75pt;margin-top:2.65pt;width:57.75pt;height:3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"/>
                  </w:pict>
                </mc:Fallback>
              </mc:AlternateContent>
            </w:r>
          </w:p>
          <w:p w:rsidR="00FD166E" w:rsidRDefault="00FD166E" w:rsidP="002833EF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XY =                </w:t>
            </w:r>
            <w:r>
              <w:rPr>
                <w:rFonts w:ascii="Times New Roman" w:hAnsi="Times New Roman"/>
                <w:sz w:val="36"/>
                <w:szCs w:val="36"/>
              </w:rPr>
              <w:t>km.</w:t>
            </w: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166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FD166E" w:rsidRPr="001B3341" w:rsidRDefault="00FD166E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D166E" w:rsidRDefault="00164B7F" w:rsidP="002833EF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pict w14:anchorId="0A038DED">
                <v:shape id="_x0000_s1093" type="#_x0000_t75" style="position:absolute;margin-left:206.6pt;margin-top:-1.45pt;width:160.2pt;height:95.2pt;z-index:251725824;mso-position-horizontal-relative:text;mso-position-vertical-relative:text">
                  <v:imagedata r:id="rId79" o:title=""/>
                </v:shape>
                <o:OLEObject Type="Embed" ProgID="FXDraw3.Document" ShapeID="_x0000_s1093" DrawAspect="Content" ObjectID="_1423038002" r:id="rId80"/>
              </w:pict>
            </w:r>
            <w:r w:rsidR="00FD166E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FD166E" w:rsidRPr="00FD166E"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 w:rsidR="00FD166E">
              <w:rPr>
                <w:rFonts w:ascii="Times New Roman" w:hAnsi="Times New Roman"/>
                <w:sz w:val="24"/>
                <w:szCs w:val="24"/>
              </w:rPr>
              <w:t xml:space="preserve"> in the diagram?</w:t>
            </w: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(Answer correct to one decimal place.)</w:t>
            </w: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D166E" w:rsidRDefault="00FD166E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6848" behindDoc="0" locked="0" layoutInCell="1" allowOverlap="1" wp14:anchorId="09F153F9" wp14:editId="0A2F33A1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ED72A0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ED72A0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ED72A0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ED72A0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77" o:spid="_x0000_s1071" style="position:absolute;margin-left:17.3pt;margin-top:2.3pt;width:123.9pt;height:30.6pt;z-index:251726848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">
                      <v:roundrect id="AutoShape 3" o:spid="_x0000_s1072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8Jjc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mP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wmNwgAAANsAAAAPAAAAAAAAAAAAAAAAAJgCAABkcnMvZG93&#10;bnJldi54bWxQSwUGAAAAAAQABAD1AAAAhwMAAAAA&#10;" strokecolor="windowText" strokeweight="1pt">
                        <v:textbox>
                          <w:txbxContent>
                            <w:p w:rsidR="002833EF" w:rsidRDefault="002833EF" w:rsidP="00ED72A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OsFs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jO4P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TrBb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ED72A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4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x1rM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rJc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8dazBAAAA2wAAAA8AAAAAAAAAAAAAAAAAmAIAAGRycy9kb3du&#10;cmV2LnhtbFBLBQYAAAAABAAEAPUAAACGAwAAAAA=&#10;" strokecolor="windowText" strokeweight="1pt">
                        <v:textbox>
                          <w:txbxContent>
                            <w:p w:rsidR="002833EF" w:rsidRDefault="002833EF" w:rsidP="00ED72A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5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DQN8QA&#10;AADbAAAADwAAAGRycy9kb3ducmV2LnhtbESPQWvCQBSE74L/YXlCL6IbPdQ0dRVRLO1FMBa9PrKv&#10;STD7NmTXJPbXdwuCx2Hmm2GW695UoqXGlZYVzKYRCOLM6pJzBd+n/SQG4TyyxsoyKbiTg/VqOFhi&#10;om3HR2pTn4tQwi5BBYX3dSKlywoy6Ka2Jg7ej20M+iCbXOoGu1BuKjmPoldpsOSwUGBN24Kya3oz&#10;CuJ7bM7t+fBxoS/udr8HvdiM35R6GfWbdxCeev8MP+hPHbgZ/H8JP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w0Df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ED72A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3.9 m                           6.7 m</w:t>
            </w:r>
          </w:p>
          <w:p w:rsidR="00FD166E" w:rsidRDefault="00FD166E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15.7 m                        26.0 m          </w:t>
            </w:r>
          </w:p>
          <w:p w:rsidR="00FD166E" w:rsidRDefault="00FD166E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166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FD166E" w:rsidRPr="001B3341" w:rsidRDefault="00FD166E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D166E" w:rsidRDefault="00164B7F" w:rsidP="002833EF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8FF1090">
                <v:shape id="_x0000_s1094" type="#_x0000_t75" style="position:absolute;margin-left:221.4pt;margin-top:4.3pt;width:209.65pt;height:99.8pt;z-index:251728896;mso-position-horizontal-relative:text;mso-position-vertical-relative:text">
                  <v:imagedata r:id="rId81" o:title=""/>
                </v:shape>
                <o:OLEObject Type="Embed" ProgID="FXDraw3.Document" ShapeID="_x0000_s1094" DrawAspect="Content" ObjectID="_1423038003" r:id="rId82"/>
              </w:pict>
            </w:r>
            <w:r w:rsidR="00FD166E">
              <w:rPr>
                <w:rFonts w:ascii="Times New Roman" w:hAnsi="Times New Roman"/>
                <w:sz w:val="24"/>
                <w:szCs w:val="24"/>
              </w:rPr>
              <w:t xml:space="preserve">Calculate the length of </w:t>
            </w:r>
            <w:r w:rsidR="00FD166E" w:rsidRPr="00ED72A0">
              <w:rPr>
                <w:rFonts w:ascii="Times New Roman" w:hAnsi="Times New Roman"/>
                <w:i/>
                <w:sz w:val="24"/>
                <w:szCs w:val="24"/>
              </w:rPr>
              <w:t>MN</w:t>
            </w:r>
            <w:r w:rsidR="00FD166E">
              <w:rPr>
                <w:rFonts w:ascii="Times New Roman" w:hAnsi="Times New Roman"/>
                <w:sz w:val="24"/>
                <w:szCs w:val="24"/>
              </w:rPr>
              <w:t xml:space="preserve"> in the triangle shown. (Answer correct to one decimal place.)</w:t>
            </w:r>
          </w:p>
          <w:p w:rsidR="00FD166E" w:rsidRDefault="00FD166E" w:rsidP="002833EF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</w:p>
          <w:p w:rsidR="00FD166E" w:rsidRDefault="00FD166E" w:rsidP="002833EF"/>
          <w:p w:rsidR="00FD166E" w:rsidRDefault="00FD166E" w:rsidP="002833EF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FDC557E" wp14:editId="52C8B0D8">
                      <wp:simplePos x="0" y="0"/>
                      <wp:positionH relativeFrom="column">
                        <wp:posOffset>1715193</wp:posOffset>
                      </wp:positionH>
                      <wp:positionV relativeFrom="paragraph">
                        <wp:posOffset>22860</wp:posOffset>
                      </wp:positionV>
                      <wp:extent cx="754380" cy="373380"/>
                      <wp:effectExtent l="0" t="0" r="26670" b="2667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2" o:spid="_x0000_s1026" style="position:absolute;margin-left:135.05pt;margin-top:1.8pt;width:59.4pt;height:29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</w:t>
            </w:r>
            <w:r w:rsidR="003547E6" w:rsidRPr="003547E6">
              <w:rPr>
                <w:rFonts w:ascii="Times New Roman" w:hAnsi="Times New Roman"/>
                <w:i/>
                <w:sz w:val="32"/>
                <w:szCs w:val="32"/>
              </w:rPr>
              <w:t>EF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= </w:t>
            </w:r>
            <w:r w:rsidR="003547E6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       m                     </w:t>
            </w:r>
          </w:p>
          <w:p w:rsidR="00FD166E" w:rsidRDefault="00FD166E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60716" w:rsidRDefault="00164B7F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5458A7A8">
                <v:shape id="_x0000_s1066" type="#_x0000_t75" style="position:absolute;margin-left:306.2pt;margin-top:5.3pt;width:120.35pt;height:106.2pt;z-index:251699200;mso-position-horizontal:absolute;mso-position-horizontal-relative:text;mso-position-vertical-relative:text">
                  <v:imagedata r:id="rId83" o:title=""/>
                </v:shape>
                <o:OLEObject Type="Embed" ProgID="FXDraw3.Document" ShapeID="_x0000_s1066" DrawAspect="Content" ObjectID="_1423038004" r:id="rId84"/>
              </w:pict>
            </w:r>
            <w:r w:rsidR="00460716">
              <w:rPr>
                <w:rFonts w:ascii="Times New Roman" w:hAnsi="Times New Roman"/>
                <w:sz w:val="24"/>
                <w:szCs w:val="24"/>
              </w:rPr>
              <w:t xml:space="preserve">What is the length of </w:t>
            </w:r>
            <w:r w:rsidR="00460716" w:rsidRPr="006048A7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 w:rsidR="00460716">
              <w:rPr>
                <w:rFonts w:ascii="Times New Roman" w:hAnsi="Times New Roman"/>
                <w:sz w:val="24"/>
                <w:szCs w:val="24"/>
              </w:rPr>
              <w:t xml:space="preserve"> in the triangle </w:t>
            </w:r>
            <w:r w:rsidR="00460716" w:rsidRPr="006048A7">
              <w:rPr>
                <w:rFonts w:ascii="Times New Roman" w:hAnsi="Times New Roman"/>
                <w:i/>
                <w:sz w:val="24"/>
                <w:szCs w:val="24"/>
              </w:rPr>
              <w:t>EFG</w:t>
            </w:r>
            <w:r w:rsidR="00460716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460716" w:rsidRDefault="00460716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60716" w:rsidRDefault="00460716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60716" w:rsidRDefault="00460716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783521C9" wp14:editId="295E1BA0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78798</wp:posOffset>
                      </wp:positionV>
                      <wp:extent cx="1573530" cy="388620"/>
                      <wp:effectExtent l="0" t="0" r="26670" b="1143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5206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5206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5206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5206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" o:spid="_x0000_s1076" style="position:absolute;margin-left:17.3pt;margin-top:6.2pt;width:123.9pt;height:30.6pt;z-index:251700224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">
                      <v:roundrect id="AutoShape 3" o:spid="_x0000_s107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5206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5206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lc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hLJX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5206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JDs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tiQ7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5206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460716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=  </w:t>
            </w:r>
            <w:proofErr w:type="gramEnd"/>
            <w:r w:rsidRPr="005206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65" w:dyaOrig="346" w14:anchorId="6824B34B">
                <v:shape id="_x0000_i1043" type="#_x0000_t75" style="width:18.35pt;height:17pt" o:ole="">
                  <v:imagedata r:id="rId85" o:title=""/>
                </v:shape>
                <o:OLEObject Type="Embed" ProgID="FXE300.Equation" ShapeID="_x0000_i1043" DrawAspect="Content" ObjectID="_1423037973" r:id="rId8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cm.               </w:t>
            </w:r>
            <w:r w:rsidRPr="00460716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 </w:t>
            </w:r>
            <w:r w:rsidRPr="005206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85" w:dyaOrig="346" w14:anchorId="62FF3E3A">
                <v:shape id="_x0000_i1044" type="#_x0000_t75" style="width:24.2pt;height:17pt" o:ole="">
                  <v:imagedata r:id="rId87" o:title=""/>
                </v:shape>
                <o:OLEObject Type="Embed" ProgID="FXE300.Equation" ShapeID="_x0000_i1044" DrawAspect="Content" ObjectID="_1423037974" r:id="rId8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</w:p>
          <w:p w:rsidR="00460716" w:rsidRDefault="00460716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60716" w:rsidRDefault="00460716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460716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 </w:t>
            </w:r>
            <w:r w:rsidRPr="005206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4" w:dyaOrig="273" w14:anchorId="75032C2E">
                <v:shape id="_x0000_i1045" type="#_x0000_t75" style="width:15.05pt;height:13.75pt" o:ole="">
                  <v:imagedata r:id="rId89" o:title=""/>
                </v:shape>
                <o:OLEObject Type="Embed" ProgID="FXE300.Equation" ShapeID="_x0000_i1045" DrawAspect="Content" ObjectID="_1423037975" r:id="rId9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cm                 </w:t>
            </w:r>
            <w:r w:rsidRPr="00460716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 </w:t>
            </w:r>
            <w:r w:rsidRPr="005206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05" w:dyaOrig="346" w14:anchorId="15C2DD3F">
                <v:shape id="_x0000_i1046" type="#_x0000_t75" style="width:30.1pt;height:17pt" o:ole="">
                  <v:imagedata r:id="rId91" o:title=""/>
                </v:shape>
                <o:OLEObject Type="Embed" ProgID="FXE300.Equation" ShapeID="_x0000_i1046" DrawAspect="Content" ObjectID="_1423037976" r:id="rId9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cm            </w:t>
            </w:r>
          </w:p>
          <w:p w:rsidR="00460716" w:rsidRDefault="00460716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60716" w:rsidRDefault="00460716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60716" w:rsidRDefault="00460716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60716" w:rsidRDefault="00460716" w:rsidP="002833E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60716" w:rsidRDefault="00460716" w:rsidP="002833E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22982" w:rsidRDefault="00164B7F" w:rsidP="00022982">
            <w:pPr>
              <w:tabs>
                <w:tab w:val="left" w:pos="1335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96" type="#_x0000_t75" style="position:absolute;margin-left:274.95pt;margin-top:2.25pt;width:132.6pt;height:76.05pt;z-index:251731968;mso-position-horizontal-relative:text;mso-position-vertical-relative:text">
                  <v:imagedata r:id="rId93" o:title=""/>
                  <w10:wrap type="square"/>
                </v:shape>
                <o:OLEObject Type="Embed" ProgID="FXDraw3.Document" ShapeID="_x0000_s1096" DrawAspect="Content" ObjectID="_1423038005" r:id="rId94"/>
              </w:pict>
            </w:r>
            <w:r w:rsidR="00022982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022982" w:rsidRPr="00022982">
              <w:rPr>
                <w:rFonts w:ascii="Times New Roman" w:hAnsi="Times New Roman"/>
                <w:i/>
                <w:sz w:val="28"/>
                <w:szCs w:val="28"/>
              </w:rPr>
              <w:t>v</w:t>
            </w:r>
            <w:r w:rsidR="00022982">
              <w:rPr>
                <w:rFonts w:ascii="Times New Roman" w:hAnsi="Times New Roman"/>
                <w:sz w:val="24"/>
                <w:szCs w:val="24"/>
              </w:rPr>
              <w:t xml:space="preserve"> in the diagram?</w:t>
            </w:r>
          </w:p>
          <w:p w:rsidR="00022982" w:rsidRDefault="00022982" w:rsidP="00022982">
            <w:pPr>
              <w:tabs>
                <w:tab w:val="left" w:pos="1335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Leave your answer as a surd.</w:t>
            </w:r>
          </w:p>
          <w:p w:rsidR="00022982" w:rsidRDefault="00022982" w:rsidP="00022982"/>
          <w:p w:rsidR="00022982" w:rsidRDefault="00022982" w:rsidP="00022982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A56897E" wp14:editId="04E55B61">
                      <wp:simplePos x="0" y="0"/>
                      <wp:positionH relativeFrom="column">
                        <wp:posOffset>1038687</wp:posOffset>
                      </wp:positionH>
                      <wp:positionV relativeFrom="paragraph">
                        <wp:posOffset>102119</wp:posOffset>
                      </wp:positionV>
                      <wp:extent cx="754380" cy="373380"/>
                      <wp:effectExtent l="0" t="0" r="26670" b="26670"/>
                      <wp:wrapNone/>
                      <wp:docPr id="83" name="Rectangl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3" o:spid="_x0000_s1026" style="position:absolute;margin-left:81.8pt;margin-top:8.05pt;width:59.4pt;height:29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mm9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022982" w:rsidRDefault="00022982" w:rsidP="00022982">
            <w:pPr>
              <w:tabs>
                <w:tab w:val="left" w:pos="1335"/>
              </w:tabs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</w:t>
            </w:r>
            <w:r>
              <w:rPr>
                <w:rFonts w:ascii="Times New Roman" w:hAnsi="Times New Roman"/>
                <w:i/>
                <w:sz w:val="32"/>
                <w:szCs w:val="32"/>
              </w:rPr>
              <w:t>v =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</w:t>
            </w:r>
          </w:p>
          <w:p w:rsidR="00022982" w:rsidRDefault="00022982" w:rsidP="00022982">
            <w:pPr>
              <w:tabs>
                <w:tab w:val="left" w:pos="133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833EF" w:rsidRDefault="002833EF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following is a Pythagorean triad?</w:t>
            </w:r>
          </w:p>
          <w:p w:rsidR="002833EF" w:rsidRDefault="002833EF" w:rsidP="002833E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(A Pythagorean Triad is a set of three numbers which obey Pythagoras Theorem.)</w:t>
            </w:r>
          </w:p>
          <w:p w:rsidR="002833EF" w:rsidRDefault="002833EF" w:rsidP="002833EF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60716" w:rsidRDefault="002833EF" w:rsidP="008C7B8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4016" behindDoc="0" locked="0" layoutInCell="1" allowOverlap="1" wp14:anchorId="6DEF38FB" wp14:editId="0D69DD7D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833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833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833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833EF" w:rsidRDefault="002833EF" w:rsidP="002833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9" o:spid="_x0000_s1081" style="position:absolute;margin-left:10.75pt;margin-top:.5pt;width:343.5pt;height:9pt;z-index:2517340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">
                      <v:roundrect id="AutoShape 3" o:spid="_x0000_s108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jccEA&#10;AADbAAAADwAAAGRycy9kb3ducmV2LnhtbERPTYvCMBC9C/6HMIIXWVM9rLVrFFEUvQir4l6HZrYt&#10;NpPSxLburzcHYY+P971YdaYUDdWusKxgMo5AEKdWF5wpuF52HzEI55E1lpZJwZMcrJb93gITbVv+&#10;pubsMxFC2CWoIPe+SqR0aU4G3dhWxIH7tbVBH2CdSV1jG8JNKadR9CkNFhwacqxok1N6Pz+MgvgZ&#10;m1tzO+1/6Mjt9u+kZ+vRXKnhoFt/gfDU+X/x233QCuZhffg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l43HBAAAA2wAAAA8AAAAAAAAAAAAAAAAAmAIAAGRycy9kb3du&#10;cmV2LnhtbFBLBQYAAAAABAAEAPUAAACGAwAAAAA=&#10;" strokecolor="windowText" strokeweight="1pt">
                        <v:textbox>
                          <w:txbxContent>
                            <w:p w:rsidR="002833EF" w:rsidRDefault="002833EF" w:rsidP="002833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G6sUA&#10;AADbAAAADwAAAGRycy9kb3ducmV2LnhtbESPQWvCQBSE7wX/w/IEL8Vs9NDGmFXEorQXoSp6fWSf&#10;STD7NmS3Seyv7xYKPQ4z8w2TrQdTi45aV1lWMItiEMS51RUXCs6n3TQB4TyyxtoyKXiQg/Vq9JRh&#10;qm3Pn9QdfSEChF2KCkrvm1RKl5dk0EW2IQ7ezbYGfZBtIXWLfYCbWs7j+EUarDgslNjQtqT8fvwy&#10;CpJHYi7d5bC/0gf3b98H/bp5Xig1GQ+bJQhPg/8P/7XftYLFDH6/h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Ubq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2833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Ync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WzK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9idxQAAANsAAAAPAAAAAAAAAAAAAAAAAJgCAABkcnMv&#10;ZG93bnJldi54bWxQSwUGAAAAAAQABAD1AAAAigMAAAAA&#10;" strokecolor="windowText" strokeweight="1pt">
                        <v:textbox>
                          <w:txbxContent>
                            <w:p w:rsidR="002833EF" w:rsidRDefault="002833EF" w:rsidP="002833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9B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3fQbEAAAA2wAAAA8AAAAAAAAAAAAAAAAAmAIAAGRycy9k&#10;b3ducmV2LnhtbFBLBQYAAAAABAAEAPUAAACJAwAAAAA=&#10;" strokecolor="windowText" strokeweight="1pt">
                        <v:textbox>
                          <w:txbxContent>
                            <w:p w:rsidR="002833EF" w:rsidRDefault="002833EF" w:rsidP="002833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8C7B85">
              <w:t xml:space="preserve">(33, 56, 65)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8C7B85">
              <w:t xml:space="preserve">(33, 58, 65)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8C7B85">
              <w:t xml:space="preserve">(34, 56, 65)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C7B85">
              <w:t xml:space="preserve">(33, 57, 66)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60716" w:rsidRDefault="008C7B85" w:rsidP="008C7B8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Pythagorean triad has </w:t>
            </w:r>
            <w:r w:rsidRPr="008C7B85">
              <w:rPr>
                <w:rFonts w:ascii="Times New Roman" w:hAnsi="Times New Roman"/>
              </w:rPr>
              <w:t>48 and 90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as its two smaller numbers</w:t>
            </w:r>
            <w: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What is the largest number?</w:t>
            </w:r>
          </w:p>
          <w:p w:rsidR="008C7B85" w:rsidRDefault="008C7B85" w:rsidP="008C7B8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162B1E5" wp14:editId="324F5B7C">
                      <wp:simplePos x="0" y="0"/>
                      <wp:positionH relativeFrom="column">
                        <wp:posOffset>1950720</wp:posOffset>
                      </wp:positionH>
                      <wp:positionV relativeFrom="paragraph">
                        <wp:posOffset>114300</wp:posOffset>
                      </wp:positionV>
                      <wp:extent cx="754380" cy="373380"/>
                      <wp:effectExtent l="0" t="0" r="26670" b="26670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4" o:spid="_x0000_s1026" style="position:absolute;margin-left:153.6pt;margin-top:9pt;width:59.4pt;height:29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8C7B85" w:rsidRDefault="008C7B85" w:rsidP="008C7B8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C7B85" w:rsidRDefault="008C7B85" w:rsidP="008C7B8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E39C3" w:rsidRDefault="00164B7F" w:rsidP="00BE39C3">
            <w:pPr>
              <w:ind w:right="6412"/>
              <w:rPr>
                <w:rFonts w:ascii="Times New Roman" w:hAnsi="Times New Roman"/>
                <w:sz w:val="24"/>
                <w:szCs w:val="24"/>
              </w:rPr>
            </w:pPr>
            <w:r>
              <w:pict>
                <v:shape id="_x0000_s1107" type="#_x0000_t75" style="position:absolute;margin-left:158.75pt;margin-top:6.75pt;width:258.65pt;height:111.15pt;z-index:251738112;mso-position-horizontal-relative:text;mso-position-vertical-relative:text">
                  <v:imagedata r:id="rId95" o:title=""/>
                </v:shape>
                <o:OLEObject Type="Embed" ProgID="FXDraw3.Document" ShapeID="_x0000_s1107" DrawAspect="Content" ObjectID="_1423038006" r:id="rId96"/>
              </w:pict>
            </w:r>
            <w:r w:rsidR="00BE39C3">
              <w:rPr>
                <w:rFonts w:ascii="Times New Roman" w:hAnsi="Times New Roman"/>
                <w:sz w:val="24"/>
                <w:szCs w:val="24"/>
              </w:rPr>
              <w:t>Which triangle is right angled?</w:t>
            </w:r>
          </w:p>
          <w:p w:rsidR="00BE39C3" w:rsidRDefault="00BE39C3" w:rsidP="00BE39C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E39C3" w:rsidRDefault="00BE39C3" w:rsidP="00BE39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0160" behindDoc="0" locked="0" layoutInCell="1" allowOverlap="1" wp14:anchorId="29756DDA" wp14:editId="19041AD1">
                      <wp:simplePos x="0" y="0"/>
                      <wp:positionH relativeFrom="column">
                        <wp:posOffset>231082</wp:posOffset>
                      </wp:positionH>
                      <wp:positionV relativeFrom="paragraph">
                        <wp:posOffset>26670</wp:posOffset>
                      </wp:positionV>
                      <wp:extent cx="171450" cy="944880"/>
                      <wp:effectExtent l="0" t="0" r="19050" b="2667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E39C3" w:rsidRDefault="00BE39C3" w:rsidP="00BE39C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E39C3" w:rsidRDefault="00BE39C3" w:rsidP="00BE39C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E39C3" w:rsidRDefault="00BE39C3" w:rsidP="00BE39C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E39C3" w:rsidRDefault="00BE39C3" w:rsidP="00BE39C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95" o:spid="_x0000_s1086" style="position:absolute;margin-left:18.2pt;margin-top:2.1pt;width:13.5pt;height:74.4pt;z-index:2517401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">
                      <v:roundrect id="AutoShape 3" o:spid="_x0000_s108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ens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sC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3p7EAAAA2wAAAA8AAAAAAAAAAAAAAAAAmAIAAGRycy9k&#10;b3ducmV2LnhtbFBLBQYAAAAABAAEAPUAAACJAwAAAAA=&#10;" strokecolor="windowText" strokeweight="1pt">
                        <v:textbox>
                          <w:txbxContent>
                            <w:p w:rsidR="00BE39C3" w:rsidRDefault="00BE39C3" w:rsidP="00BE39C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x7Bc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hN4f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MewXEAAAA2wAAAA8AAAAAAAAAAAAAAAAAmAIAAGRycy9k&#10;b3ducmV2LnhtbFBLBQYAAAAABAAEAPUAAACJAwAAAAA=&#10;" strokecolor="windowText" strokeweight="1pt">
                        <v:textbox>
                          <w:txbxContent>
                            <w:p w:rsidR="00BE39C3" w:rsidRDefault="00BE39C3" w:rsidP="00BE39C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Pvd8EA&#10;AADbAAAADwAAAGRycy9kb3ducmV2LnhtbERPTYvCMBC9C/6HMIIXWVM9rLVrFFEUvQir4l6HZrYt&#10;NpPSxLburzcHYY+P971YdaYUDdWusKxgMo5AEKdWF5wpuF52HzEI55E1lpZJwZMcrJb93gITbVv+&#10;pubsMxFC2CWoIPe+SqR0aU4G3dhWxIH7tbVBH2CdSV1jG8JNKadR9CkNFhwacqxok1N6Pz+MgvgZ&#10;m1tzO+1/6Mjt9u+kZ+vRXKnhoFt/gfDU+X/x233QCuZhbPg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T73fBAAAA2wAAAA8AAAAAAAAAAAAAAAAAmAIAAGRycy9kb3du&#10;cmV2LnhtbFBLBQYAAAAABAAEAPUAAACGAwAAAAA=&#10;" strokecolor="windowText" strokeweight="1pt">
                        <v:textbox>
                          <w:txbxContent>
                            <w:p w:rsidR="00BE39C3" w:rsidRDefault="00BE39C3" w:rsidP="00BE39C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K7MUA&#10;AADbAAAADwAAAGRycy9kb3ducmV2LnhtbESPT2vCQBTE70K/w/IKvYhu9FCT6CqiWNqL4B/0+si+&#10;JqHZtyG7JrGfvlsQPA4z8xtmsepNJVpqXGlZwWQcgSDOrC45V3A+7UYxCOeRNVaWScGdHKyWL4MF&#10;ptp2fKD26HMRIOxSVFB4X6dSuqwgg25sa+LgfdvGoA+yyaVusAtwU8lpFL1LgyWHhQJr2hSU/Rxv&#10;RkF8j82lvew/rvTF3fZ3r2frYaLU22u/noPw1Ptn+NH+1AqSB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rsxQAAANsAAAAPAAAAAAAAAAAAAAAAAJgCAABkcnMv&#10;ZG93bnJldi54bWxQSwUGAAAAAAQABAD1AAAAigMAAAAA&#10;" strokecolor="windowText" strokeweight="1pt">
                        <v:textbox>
                          <w:txbxContent>
                            <w:p w:rsidR="00BE39C3" w:rsidRDefault="00BE39C3" w:rsidP="00BE39C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Both triangles.</w:t>
            </w:r>
          </w:p>
          <w:p w:rsidR="00BE39C3" w:rsidRDefault="00BE39C3" w:rsidP="00BE39C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E39C3" w:rsidRPr="00BE39C3" w:rsidRDefault="00BE39C3" w:rsidP="00BE39C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BE39C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64" w:dyaOrig="300">
                <v:shape id="_x0000_i1047" type="#_x0000_t75" style="width:37.95pt;height:15.05pt" o:ole="">
                  <v:imagedata r:id="rId97" o:title=""/>
                </v:shape>
                <o:OLEObject Type="Embed" ProgID="FXE300.Equation" ShapeID="_x0000_i1047" DrawAspect="Content" ObjectID="_1423037977" r:id="rId98"/>
              </w:object>
            </w:r>
            <w:r w:rsidRPr="00BE39C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proofErr w:type="gramStart"/>
            <w:r w:rsidRPr="00BE39C3">
              <w:rPr>
                <w:rFonts w:ascii="Times New Roman" w:hAnsi="Times New Roman"/>
                <w:sz w:val="24"/>
                <w:szCs w:val="24"/>
              </w:rPr>
              <w:t>only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E39C3" w:rsidRDefault="00BE39C3" w:rsidP="00BE39C3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  <w:p w:rsidR="00BE39C3" w:rsidRDefault="00BE39C3" w:rsidP="00BE39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Neither Triangle.</w:t>
            </w:r>
          </w:p>
          <w:p w:rsidR="00BE39C3" w:rsidRDefault="00BE39C3" w:rsidP="00BE39C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E39C3" w:rsidRDefault="00BE39C3" w:rsidP="00BE39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BE39C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90" w:dyaOrig="300">
                <v:shape id="_x0000_i1048" type="#_x0000_t75" style="width:39.25pt;height:15.05pt" o:ole="">
                  <v:imagedata r:id="rId99" o:title=""/>
                </v:shape>
                <o:OLEObject Type="Embed" ProgID="FXE300.Equation" ShapeID="_x0000_i1048" DrawAspect="Content" ObjectID="_1423037978" r:id="rId100"/>
              </w:object>
            </w:r>
            <w:r w:rsidRPr="00BE39C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proofErr w:type="gramStart"/>
            <w:r w:rsidRPr="00BE39C3">
              <w:rPr>
                <w:rFonts w:ascii="Times New Roman" w:hAnsi="Times New Roman"/>
                <w:sz w:val="24"/>
                <w:szCs w:val="24"/>
              </w:rPr>
              <w:t>only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60716" w:rsidRDefault="0046071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0BDA" w:rsidRDefault="00EF0BDA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of these triangles are right </w:t>
            </w:r>
            <w:r w:rsidR="001C0788">
              <w:rPr>
                <w:rFonts w:ascii="Times New Roman" w:hAnsi="Times New Roman"/>
                <w:sz w:val="24"/>
                <w:szCs w:val="24"/>
              </w:rPr>
              <w:t>triangles</w:t>
            </w:r>
            <w:r>
              <w:rPr>
                <w:rFonts w:ascii="Times New Roman" w:hAnsi="Times New Roman"/>
                <w:sz w:val="24"/>
                <w:szCs w:val="24"/>
              </w:rPr>
              <w:t>? (There are at least two which are</w:t>
            </w:r>
            <w:r w:rsidR="001C0788">
              <w:rPr>
                <w:rFonts w:ascii="Times New Roman" w:hAnsi="Times New Roman"/>
                <w:sz w:val="24"/>
                <w:szCs w:val="24"/>
              </w:rPr>
              <w:t>.)</w:t>
            </w:r>
          </w:p>
          <w:p w:rsidR="001C0788" w:rsidRDefault="00164B7F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5" type="#_x0000_t75" style="position:absolute;margin-left:13.2pt;margin-top:1.5pt;width:413.35pt;height:101.25pt;z-index:251744256;mso-position-horizontal-relative:text;mso-position-vertical-relative:text">
                  <v:imagedata r:id="rId101" o:title=""/>
                </v:shape>
                <o:OLEObject Type="Embed" ProgID="FXDraw3.Document" ShapeID="_x0000_s1115" DrawAspect="Content" ObjectID="_1423038007" r:id="rId102"/>
              </w:pict>
            </w:r>
          </w:p>
          <w:p w:rsidR="001C0788" w:rsidRDefault="001C07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BDA" w:rsidRDefault="00EF0BDA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the letters of those wh</w:t>
            </w:r>
            <w:r w:rsidR="001C0788">
              <w:rPr>
                <w:rFonts w:ascii="Times New Roman" w:hAnsi="Times New Roman"/>
                <w:sz w:val="24"/>
                <w:szCs w:val="24"/>
              </w:rPr>
              <w:t>ich are right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the box</w:t>
            </w:r>
            <w:r w:rsidR="001C0788">
              <w:rPr>
                <w:rFonts w:ascii="Times New Roman" w:hAnsi="Times New Roman"/>
                <w:sz w:val="24"/>
                <w:szCs w:val="24"/>
              </w:rPr>
              <w:t>es</w:t>
            </w:r>
            <w:r>
              <w:rPr>
                <w:rFonts w:ascii="Times New Roman" w:hAnsi="Times New Roman"/>
                <w:sz w:val="24"/>
                <w:szCs w:val="24"/>
              </w:rPr>
              <w:t>. You do not need to fill all boxes.</w:t>
            </w:r>
          </w:p>
          <w:p w:rsidR="00EF0BDA" w:rsidRDefault="004905FE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D857680" wp14:editId="141FFDA5">
                      <wp:simplePos x="0" y="0"/>
                      <wp:positionH relativeFrom="column">
                        <wp:posOffset>4079875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104" name="Rectangl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04" o:spid="_x0000_s1026" style="position:absolute;margin-left:321.25pt;margin-top:4.6pt;width:59.4pt;height:29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g/cmwIAAJE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A52610F" wp14:editId="3562462E">
                      <wp:simplePos x="0" y="0"/>
                      <wp:positionH relativeFrom="column">
                        <wp:posOffset>1805305</wp:posOffset>
                      </wp:positionH>
                      <wp:positionV relativeFrom="paragraph">
                        <wp:posOffset>36830</wp:posOffset>
                      </wp:positionV>
                      <wp:extent cx="754380" cy="373380"/>
                      <wp:effectExtent l="0" t="0" r="26670" b="26670"/>
                      <wp:wrapNone/>
                      <wp:docPr id="102" name="Rectangle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02" o:spid="_x0000_s1026" style="position:absolute;margin-left:142.15pt;margin-top:2.9pt;width:59.4pt;height:29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QKmwIAAJE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162B225D" wp14:editId="0FD2007C">
                      <wp:simplePos x="0" y="0"/>
                      <wp:positionH relativeFrom="column">
                        <wp:posOffset>2988945</wp:posOffset>
                      </wp:positionH>
                      <wp:positionV relativeFrom="paragraph">
                        <wp:posOffset>38735</wp:posOffset>
                      </wp:positionV>
                      <wp:extent cx="754380" cy="373380"/>
                      <wp:effectExtent l="0" t="0" r="26670" b="26670"/>
                      <wp:wrapNone/>
                      <wp:docPr id="103" name="Rectangle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03" o:spid="_x0000_s1026" style="position:absolute;margin-left:235.35pt;margin-top:3.05pt;width:59.4pt;height:29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6695F74" wp14:editId="137FA6C8">
                      <wp:simplePos x="0" y="0"/>
                      <wp:positionH relativeFrom="column">
                        <wp:posOffset>755650</wp:posOffset>
                      </wp:positionH>
                      <wp:positionV relativeFrom="paragraph">
                        <wp:posOffset>50800</wp:posOffset>
                      </wp:positionV>
                      <wp:extent cx="754380" cy="373380"/>
                      <wp:effectExtent l="0" t="0" r="26670" b="26670"/>
                      <wp:wrapNone/>
                      <wp:docPr id="101" name="Rectang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01" o:spid="_x0000_s1026" style="position:absolute;margin-left:59.5pt;margin-top:4pt;width:59.4pt;height:29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" filled="f" strokecolor="black [3213]" strokeweight="1.5pt"/>
                  </w:pict>
                </mc:Fallback>
              </mc:AlternateContent>
            </w:r>
          </w:p>
          <w:p w:rsidR="00EF0BDA" w:rsidRDefault="00EF0BD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BDA" w:rsidRDefault="00EF0BD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60716" w:rsidRDefault="00164B7F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w:pict>
                <v:shape id="_x0000_s1117" type="#_x0000_t75" style="position:absolute;margin-left:293.85pt;margin-top:2.4pt;width:79.5pt;height:116pt;z-index:251755520;mso-position-horizontal-relative:text;mso-position-vertical-relative:text">
                  <v:imagedata r:id="rId103" o:title=""/>
                </v:shape>
                <o:OLEObject Type="Embed" ProgID="FXDraw3.Document" ShapeID="_x0000_s1117" DrawAspect="Content" ObjectID="_1423038008" r:id="rId104"/>
              </w:pict>
            </w:r>
            <w:r w:rsidR="004905FE">
              <w:rPr>
                <w:rFonts w:ascii="Times New Roman" w:hAnsi="Times New Roman"/>
                <w:sz w:val="24"/>
                <w:szCs w:val="24"/>
              </w:rPr>
              <w:t>What is the length of the ladder leaning against the wall?</w:t>
            </w:r>
          </w:p>
          <w:p w:rsidR="004905FE" w:rsidRDefault="004905FE" w:rsidP="004905FE"/>
          <w:p w:rsidR="004905FE" w:rsidRDefault="004905FE" w:rsidP="004905FE"/>
          <w:p w:rsidR="004905FE" w:rsidRDefault="004905FE" w:rsidP="004905FE"/>
          <w:p w:rsidR="004905FE" w:rsidRDefault="004905FE" w:rsidP="004905FE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32DFEA1" wp14:editId="368E3444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79202</wp:posOffset>
                      </wp:positionV>
                      <wp:extent cx="754380" cy="373380"/>
                      <wp:effectExtent l="0" t="0" r="26670" b="26670"/>
                      <wp:wrapNone/>
                      <wp:docPr id="105" name="Rectangle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5" o:spid="_x0000_s1026" style="position:absolute;margin-left:106.5pt;margin-top:6.25pt;width:59.4pt;height:29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TtMmwIAAJE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4905FE" w:rsidRDefault="004905FE" w:rsidP="004905FE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m</w:t>
            </w:r>
          </w:p>
          <w:p w:rsidR="004905FE" w:rsidRDefault="004905FE" w:rsidP="004905FE">
            <w:pPr>
              <w:rPr>
                <w:rFonts w:asciiTheme="minorHAnsi" w:hAnsiTheme="minorHAnsi" w:cstheme="minorBidi"/>
              </w:rPr>
            </w:pPr>
          </w:p>
          <w:p w:rsidR="004905FE" w:rsidRDefault="004905FE" w:rsidP="004905FE">
            <w:pPr>
              <w:rPr>
                <w:rFonts w:asciiTheme="minorHAnsi" w:hAnsiTheme="minorHAnsi" w:cstheme="minorBidi"/>
              </w:rPr>
            </w:pPr>
          </w:p>
          <w:p w:rsidR="004905FE" w:rsidRDefault="004905FE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E3B75" w:rsidRDefault="00164B7F" w:rsidP="003E3B75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pict>
                <v:shape id="_x0000_s1113" type="#_x0000_t75" style="position:absolute;margin-left:266.1pt;margin-top:8.9pt;width:183.65pt;height:103.85pt;z-index:251742208;mso-position-horizontal-relative:text;mso-position-vertical-relative:text">
                  <v:imagedata r:id="rId105" o:title=""/>
                </v:shape>
                <o:OLEObject Type="Embed" ProgID="FXDraw3.Document" ShapeID="_x0000_s1113" DrawAspect="Content" ObjectID="_1423038009" r:id="rId106"/>
              </w:pict>
            </w:r>
            <w:r w:rsidR="003E3B75">
              <w:rPr>
                <w:rFonts w:ascii="Times New Roman" w:hAnsi="Times New Roman"/>
                <w:sz w:val="24"/>
                <w:szCs w:val="24"/>
              </w:rPr>
              <w:t>The plane climbs at a constant angle until it is directly above a point which is 6.0 km from the place it left the ground.</w:t>
            </w:r>
          </w:p>
          <w:p w:rsidR="003E3B75" w:rsidRDefault="003E3B75" w:rsidP="003E3B75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At this point the plane has flown 6.5 km in a straight line, to the nearest 100 m.</w:t>
            </w:r>
          </w:p>
          <w:p w:rsidR="003E3B75" w:rsidRDefault="003E3B75" w:rsidP="003E3B7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Calculate the altitude of the plane above the ground.</w:t>
            </w:r>
          </w:p>
          <w:p w:rsidR="003E3B75" w:rsidRDefault="003E3B75" w:rsidP="003E3B7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877DD03" wp14:editId="79667A6D">
                      <wp:simplePos x="0" y="0"/>
                      <wp:positionH relativeFrom="column">
                        <wp:posOffset>1190625</wp:posOffset>
                      </wp:positionH>
                      <wp:positionV relativeFrom="paragraph">
                        <wp:posOffset>80010</wp:posOffset>
                      </wp:positionV>
                      <wp:extent cx="914400" cy="400050"/>
                      <wp:effectExtent l="9525" t="13335" r="9525" b="5715"/>
                      <wp:wrapNone/>
                      <wp:docPr id="100" name="Rectangle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0" o:spid="_x0000_s1026" style="position:absolute;margin-left:93.75pt;margin-top:6.3pt;width:1in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"/>
                  </w:pict>
                </mc:Fallback>
              </mc:AlternateContent>
            </w:r>
          </w:p>
          <w:p w:rsidR="003E3B75" w:rsidRDefault="003E3B75" w:rsidP="003E3B7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Altitude is                       km.</w:t>
            </w:r>
          </w:p>
          <w:p w:rsidR="00460716" w:rsidRDefault="0046071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C0788" w:rsidRDefault="001C0788" w:rsidP="001C07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perimeter of the triangle </w:t>
            </w:r>
            <w:r w:rsidR="00D46370">
              <w:rPr>
                <w:rFonts w:ascii="Times New Roman" w:hAnsi="Times New Roman"/>
                <w:i/>
                <w:sz w:val="24"/>
                <w:szCs w:val="24"/>
              </w:rPr>
              <w:t>JKL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.</w:t>
            </w:r>
          </w:p>
          <w:p w:rsidR="001C0788" w:rsidRDefault="00164B7F" w:rsidP="001C0788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>
                <v:shape id="_x0000_s1118" type="#_x0000_t75" style="position:absolute;margin-left:231pt;margin-top:.25pt;width:187.2pt;height:99.75pt;z-index:251757568;mso-position-horizontal-relative:text;mso-position-vertical-relative:text">
                  <v:imagedata r:id="rId107" o:title=""/>
                </v:shape>
                <o:OLEObject Type="Embed" ProgID="FXDraw3.Document" ShapeID="_x0000_s1118" DrawAspect="Content" ObjectID="_1423038010" r:id="rId108"/>
              </w:pict>
            </w:r>
          </w:p>
          <w:p w:rsidR="001C0788" w:rsidRDefault="001C0788" w:rsidP="001C07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C07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46370" w:rsidRDefault="00D46370" w:rsidP="001C07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46370" w:rsidRDefault="00D46370" w:rsidP="001C07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46370" w:rsidRDefault="00D46370" w:rsidP="001C07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46370" w:rsidRDefault="00D46370" w:rsidP="001C07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C07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0788" w:rsidRDefault="001C0788" w:rsidP="001C07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6B73AC98" wp14:editId="4FB12CF1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96520</wp:posOffset>
                      </wp:positionV>
                      <wp:extent cx="914400" cy="400050"/>
                      <wp:effectExtent l="9525" t="10795" r="9525" b="8255"/>
                      <wp:wrapNone/>
                      <wp:docPr id="106" name="Rectangle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6" o:spid="_x0000_s1026" style="position:absolute;margin-left:98.25pt;margin-top:7.6pt;width:1in;height:31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"/>
                  </w:pict>
                </mc:Fallback>
              </mc:AlternateContent>
            </w:r>
          </w:p>
          <w:p w:rsidR="001C0788" w:rsidRDefault="001C0788" w:rsidP="001C0788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Pe</w:t>
            </w:r>
            <w:r w:rsidR="00DF17F3">
              <w:rPr>
                <w:rFonts w:ascii="Times New Roman" w:hAnsi="Times New Roman"/>
                <w:sz w:val="32"/>
                <w:szCs w:val="32"/>
              </w:rPr>
              <w:t xml:space="preserve">rimeter is                     </w:t>
            </w:r>
            <w:bookmarkStart w:id="0" w:name="_GoBack"/>
            <w:bookmarkEnd w:id="0"/>
            <w:r>
              <w:rPr>
                <w:rFonts w:ascii="Times New Roman" w:hAnsi="Times New Roman"/>
                <w:sz w:val="32"/>
                <w:szCs w:val="32"/>
              </w:rPr>
              <w:t>m.</w:t>
            </w:r>
          </w:p>
          <w:p w:rsidR="001C0788" w:rsidRDefault="001C0788" w:rsidP="001C07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60716" w:rsidRDefault="0046071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71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60716" w:rsidRPr="001B3341" w:rsidRDefault="004607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60716" w:rsidRDefault="00164B7F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20" type="#_x0000_t75" style="position:absolute;margin-left:201.35pt;margin-top:5.7pt;width:240.45pt;height:91.25pt;z-index:251759616;mso-position-horizontal-relative:text;mso-position-vertical-relative:text">
                  <v:imagedata r:id="rId109" o:title=""/>
                </v:shape>
                <o:OLEObject Type="Embed" ProgID="FXDraw3.Document" ShapeID="_x0000_s1120" DrawAspect="Content" ObjectID="_1423038011" r:id="rId110"/>
              </w:pict>
            </w:r>
            <w:r w:rsidR="00D46370">
              <w:rPr>
                <w:rFonts w:ascii="Times New Roman" w:hAnsi="Times New Roman"/>
                <w:sz w:val="24"/>
                <w:szCs w:val="24"/>
              </w:rPr>
              <w:t xml:space="preserve">Find the area of  </w:t>
            </w:r>
            <w:r w:rsidR="00D46370" w:rsidRPr="00D463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94" w:dyaOrig="300">
                <v:shape id="_x0000_i1049" type="#_x0000_t75" style="width:39.95pt;height:15.05pt" o:ole="">
                  <v:imagedata r:id="rId111" o:title=""/>
                </v:shape>
                <o:OLEObject Type="Embed" ProgID="FXE300.Equation" ShapeID="_x0000_i1049" DrawAspect="Content" ObjectID="_1423037979" r:id="rId112"/>
              </w:object>
            </w:r>
            <w:r w:rsidR="00D4637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46370" w:rsidRDefault="00D4637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46370" w:rsidRDefault="00D4637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46370" w:rsidRDefault="00D4637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46370" w:rsidRDefault="00D4637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46370" w:rsidRDefault="00D46370" w:rsidP="00D46370"/>
          <w:p w:rsidR="00D46370" w:rsidRDefault="00D46370" w:rsidP="00D46370"/>
          <w:p w:rsidR="00D46370" w:rsidRDefault="00D46370" w:rsidP="00D46370"/>
          <w:p w:rsidR="00D46370" w:rsidRDefault="00D46370" w:rsidP="00D46370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B15FEC7" wp14:editId="75DC0157">
                      <wp:simplePos x="0" y="0"/>
                      <wp:positionH relativeFrom="column">
                        <wp:posOffset>2157730</wp:posOffset>
                      </wp:positionH>
                      <wp:positionV relativeFrom="paragraph">
                        <wp:posOffset>95135</wp:posOffset>
                      </wp:positionV>
                      <wp:extent cx="978824" cy="373380"/>
                      <wp:effectExtent l="0" t="0" r="12065" b="26670"/>
                      <wp:wrapNone/>
                      <wp:docPr id="107" name="Rectangle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82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7" o:spid="_x0000_s1026" style="position:absolute;margin-left:169.9pt;margin-top:7.5pt;width:77.05pt;height:29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D46370" w:rsidRPr="00D46370" w:rsidRDefault="00D46370" w:rsidP="001D51F7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Area =                       m</w:t>
            </w:r>
            <w:r w:rsidRPr="00D46370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D46370" w:rsidRDefault="00D4637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3043"/>
        <w:gridCol w:w="7164"/>
      </w:tblGrid>
      <w:tr w:rsidR="003A27CF" w:rsidRPr="005C44C0" w:rsidTr="00CC776D">
        <w:trPr>
          <w:cantSplit/>
          <w:trHeight w:val="851"/>
        </w:trPr>
        <w:tc>
          <w:tcPr>
            <w:tcW w:w="3043" w:type="dxa"/>
            <w:vAlign w:val="center"/>
          </w:tcPr>
          <w:p w:rsidR="003A27CF" w:rsidRDefault="003A27CF" w:rsidP="00A973D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3A27CF" w:rsidRDefault="003A27CF" w:rsidP="00A973D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3A27CF" w:rsidRPr="00325745" w:rsidRDefault="003A27CF" w:rsidP="00A973D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7164" w:type="dxa"/>
            <w:vAlign w:val="center"/>
          </w:tcPr>
          <w:p w:rsidR="003A27CF" w:rsidRPr="005C44C0" w:rsidRDefault="003A27CF" w:rsidP="00A973D9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Pythagoras Theorem</w:t>
            </w:r>
          </w:p>
        </w:tc>
      </w:tr>
    </w:tbl>
    <w:p w:rsidR="00C71E16" w:rsidRDefault="00C71E16" w:rsidP="00CA296A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A973D9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460716" w:rsidTr="00CA11C9">
        <w:trPr>
          <w:cantSplit/>
        </w:trPr>
        <w:tc>
          <w:tcPr>
            <w:tcW w:w="648" w:type="dxa"/>
          </w:tcPr>
          <w:p w:rsidR="00460716" w:rsidRPr="00C71E16" w:rsidRDefault="00460716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460716" w:rsidRDefault="00A13B82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FB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960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5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D96085" w:rsidRDefault="00D96085" w:rsidP="004A64CB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96085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1191" w:dyaOrig="350">
                <v:shape id="_x0000_i1050" type="#_x0000_t75" style="width:59.55pt;height:17.65pt" o:ole="">
                  <v:imagedata r:id="rId113" o:title=""/>
                </v:shape>
                <o:OLEObject Type="Embed" ProgID="FXE300.Equation" ShapeID="_x0000_i1050" DrawAspect="Content" ObjectID="_1423037980" r:id="rId114"/>
              </w:object>
            </w:r>
            <w:r w:rsidRPr="00D96085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960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is an irrational number between 5 and 6.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6048A7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6048A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88" w:dyaOrig="350">
                <v:shape id="_x0000_i1051" type="#_x0000_t75" style="width:89.65pt;height:17.65pt" o:ole="">
                  <v:imagedata r:id="rId21" o:title=""/>
                </v:shape>
                <o:OLEObject Type="Embed" ProgID="FXE300.Equation" ShapeID="_x0000_i1051" DrawAspect="Content" ObjectID="_1423037981" r:id="rId115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6071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 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6071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 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6071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24 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60716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472D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5" w:dyaOrig="346">
                <v:shape id="_x0000_i1052" type="#_x0000_t75" style="width:36pt;height:17pt" o:ole="">
                  <v:imagedata r:id="rId49" o:title=""/>
                </v:shape>
                <o:OLEObject Type="Embed" ProgID="FXE300.Equation" ShapeID="_x0000_i1052" DrawAspect="Content" ObjectID="_1423037982" r:id="rId11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60716" w:rsidP="0046071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Both triangles are right angled.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6071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14.42 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6071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14.70 km</w:t>
            </w:r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A973D9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13708A" w:rsidRDefault="0013708A" w:rsidP="004A64CB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PQ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D72A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 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3708A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41 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D72A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34.5 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627D2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39.8 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FD166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60 km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FD166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26.0 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547E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17.3 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60716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460716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 </w:t>
            </w:r>
            <w:r w:rsidRPr="005206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85" w:dyaOrig="346">
                <v:shape id="_x0000_i1053" type="#_x0000_t75" style="width:24.2pt;height:17pt" o:ole="">
                  <v:imagedata r:id="rId87" o:title=""/>
                </v:shape>
                <o:OLEObject Type="Embed" ProgID="FXE300.Equation" ShapeID="_x0000_i1053" DrawAspect="Content" ObjectID="_1423037983" r:id="rId11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00488D" w:rsidRDefault="0000488D" w:rsidP="004A64CB">
            <w:pPr>
              <w:rPr>
                <w:rFonts w:asciiTheme="majorHAnsi" w:hAnsiTheme="majorHAnsi"/>
                <w:i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00488D">
              <w:rPr>
                <w:rFonts w:asciiTheme="majorHAnsi" w:hAnsiTheme="majorHAnsi"/>
                <w:i/>
                <w:color w:val="FF0000"/>
                <w:position w:val="-6"/>
                <w:sz w:val="24"/>
                <w:szCs w:val="24"/>
              </w:rPr>
              <w:object w:dxaOrig="982" w:dyaOrig="346">
                <v:shape id="_x0000_i1054" type="#_x0000_t75" style="width:49.1pt;height:17pt" o:ole="">
                  <v:imagedata r:id="rId118" o:title=""/>
                </v:shape>
                <o:OLEObject Type="Embed" ProgID="FXE300.Equation" ShapeID="_x0000_i1054" DrawAspect="Content" ObjectID="_1423037984" r:id="rId119"/>
              </w:object>
            </w:r>
            <w:r w:rsidRPr="0000488D">
              <w:rPr>
                <w:rFonts w:asciiTheme="majorHAnsi" w:hAnsiTheme="majorHAnsi"/>
                <w:i/>
                <w:position w:val="-6"/>
                <w:sz w:val="24"/>
                <w:szCs w:val="24"/>
              </w:rPr>
              <w:t xml:space="preserve">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C7B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t>(33, 56, 65)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C7B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E3B7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Both triangles.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905F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and D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905F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5.3 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E3B7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2.5 km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B22D46" w:rsidRDefault="00D4637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JK = 720 m; </w:t>
            </w:r>
          </w:p>
          <w:p w:rsidR="00A252B0" w:rsidRDefault="00D4637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Perimeter = 2 160 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22D4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SV = 16    VU = 35  </w:t>
            </w:r>
          </w:p>
          <w:p w:rsidR="00B22D46" w:rsidRDefault="00B22D4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SU =51    </w:t>
            </w:r>
          </w:p>
          <w:p w:rsidR="00B22D46" w:rsidRDefault="00B22D4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Area = 306 m</w:t>
            </w:r>
            <w:r w:rsidRPr="00B22D46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A252B0" w:rsidRDefault="00A252B0" w:rsidP="00CC776D">
      <w:pPr>
        <w:rPr>
          <w:rFonts w:asciiTheme="majorHAnsi" w:hAnsiTheme="majorHAnsi"/>
          <w:sz w:val="24"/>
          <w:szCs w:val="24"/>
        </w:rPr>
      </w:pPr>
    </w:p>
    <w:sectPr w:rsidR="00A252B0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B7F" w:rsidRDefault="00164B7F" w:rsidP="00C868AD">
      <w:pPr>
        <w:spacing w:after="0" w:line="240" w:lineRule="auto"/>
      </w:pPr>
      <w:r>
        <w:separator/>
      </w:r>
    </w:p>
  </w:endnote>
  <w:endnote w:type="continuationSeparator" w:id="0">
    <w:p w:rsidR="00164B7F" w:rsidRDefault="00164B7F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33EF" w:rsidRDefault="002833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17F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833EF" w:rsidRDefault="002833E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377289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2E7D" w:rsidRDefault="00DA2E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17F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A2E7D" w:rsidRDefault="00DA2E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B7F" w:rsidRDefault="00164B7F" w:rsidP="00C868AD">
      <w:pPr>
        <w:spacing w:after="0" w:line="240" w:lineRule="auto"/>
      </w:pPr>
      <w:r>
        <w:separator/>
      </w:r>
    </w:p>
  </w:footnote>
  <w:footnote w:type="continuationSeparator" w:id="0">
    <w:p w:rsidR="00164B7F" w:rsidRDefault="00164B7F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33EF" w:rsidRPr="00C868AD" w:rsidRDefault="002833EF" w:rsidP="003A27CF">
    <w:pPr>
      <w:pStyle w:val="Header"/>
      <w:tabs>
        <w:tab w:val="left" w:pos="1087"/>
      </w:tabs>
      <w:rPr>
        <w:u w:val="single"/>
      </w:rPr>
    </w:pPr>
    <w:r>
      <w:rPr>
        <w:u w:val="single"/>
      </w:rPr>
      <w:t>Pythagoras Theorem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33EF" w:rsidRDefault="002833EF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2833EF" w:rsidRPr="00C71E16" w:rsidRDefault="002833EF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7CF"/>
    <w:rsid w:val="0000488D"/>
    <w:rsid w:val="000176AA"/>
    <w:rsid w:val="00022982"/>
    <w:rsid w:val="000346AE"/>
    <w:rsid w:val="000C4CAD"/>
    <w:rsid w:val="0013708A"/>
    <w:rsid w:val="00164B7F"/>
    <w:rsid w:val="0018287C"/>
    <w:rsid w:val="001950EF"/>
    <w:rsid w:val="001C0788"/>
    <w:rsid w:val="001D1CFB"/>
    <w:rsid w:val="001D51F7"/>
    <w:rsid w:val="00216994"/>
    <w:rsid w:val="00246314"/>
    <w:rsid w:val="002833EF"/>
    <w:rsid w:val="002A08A3"/>
    <w:rsid w:val="002C1F1F"/>
    <w:rsid w:val="002F71E5"/>
    <w:rsid w:val="00325745"/>
    <w:rsid w:val="003547E6"/>
    <w:rsid w:val="003806FB"/>
    <w:rsid w:val="00394401"/>
    <w:rsid w:val="003A27CF"/>
    <w:rsid w:val="003D41FF"/>
    <w:rsid w:val="003E3B75"/>
    <w:rsid w:val="00413DF5"/>
    <w:rsid w:val="00460716"/>
    <w:rsid w:val="00460B7C"/>
    <w:rsid w:val="00472D08"/>
    <w:rsid w:val="004905FE"/>
    <w:rsid w:val="004A64CB"/>
    <w:rsid w:val="004E1D1E"/>
    <w:rsid w:val="0052065D"/>
    <w:rsid w:val="0056389C"/>
    <w:rsid w:val="005C44C0"/>
    <w:rsid w:val="006048A7"/>
    <w:rsid w:val="00641EA7"/>
    <w:rsid w:val="00660D07"/>
    <w:rsid w:val="00667642"/>
    <w:rsid w:val="006718CF"/>
    <w:rsid w:val="007403DD"/>
    <w:rsid w:val="007D39B1"/>
    <w:rsid w:val="00845ACB"/>
    <w:rsid w:val="00853748"/>
    <w:rsid w:val="008B7480"/>
    <w:rsid w:val="008C68D7"/>
    <w:rsid w:val="008C7B85"/>
    <w:rsid w:val="008F3E43"/>
    <w:rsid w:val="009A5487"/>
    <w:rsid w:val="00A13B82"/>
    <w:rsid w:val="00A23965"/>
    <w:rsid w:val="00A252B0"/>
    <w:rsid w:val="00A81533"/>
    <w:rsid w:val="00A824D7"/>
    <w:rsid w:val="00A973D9"/>
    <w:rsid w:val="00AB0C62"/>
    <w:rsid w:val="00B0317F"/>
    <w:rsid w:val="00B22D46"/>
    <w:rsid w:val="00B26BD8"/>
    <w:rsid w:val="00B850EA"/>
    <w:rsid w:val="00BC1C7B"/>
    <w:rsid w:val="00BD3B4B"/>
    <w:rsid w:val="00BE233F"/>
    <w:rsid w:val="00BE39C3"/>
    <w:rsid w:val="00C17E11"/>
    <w:rsid w:val="00C56E1E"/>
    <w:rsid w:val="00C60084"/>
    <w:rsid w:val="00C627D2"/>
    <w:rsid w:val="00C71E16"/>
    <w:rsid w:val="00C868AD"/>
    <w:rsid w:val="00C92922"/>
    <w:rsid w:val="00CA11C9"/>
    <w:rsid w:val="00CA296A"/>
    <w:rsid w:val="00CC776D"/>
    <w:rsid w:val="00D03A78"/>
    <w:rsid w:val="00D24A43"/>
    <w:rsid w:val="00D46370"/>
    <w:rsid w:val="00D667E2"/>
    <w:rsid w:val="00D95422"/>
    <w:rsid w:val="00D96085"/>
    <w:rsid w:val="00DA2E7D"/>
    <w:rsid w:val="00DF17F3"/>
    <w:rsid w:val="00E739D5"/>
    <w:rsid w:val="00EB1449"/>
    <w:rsid w:val="00ED72A0"/>
    <w:rsid w:val="00EF0BDA"/>
    <w:rsid w:val="00F5064F"/>
    <w:rsid w:val="00FD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6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6.bin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47" Type="http://schemas.openxmlformats.org/officeDocument/2006/relationships/image" Target="media/image19.wmf"/><Relationship Id="rId63" Type="http://schemas.openxmlformats.org/officeDocument/2006/relationships/header" Target="header1.xml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2.bin"/><Relationship Id="rId16" Type="http://schemas.openxmlformats.org/officeDocument/2006/relationships/oleObject" Target="embeddings/oleObject4.bin"/><Relationship Id="rId107" Type="http://schemas.openxmlformats.org/officeDocument/2006/relationships/image" Target="media/image46.png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4.png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2.png"/><Relationship Id="rId102" Type="http://schemas.openxmlformats.org/officeDocument/2006/relationships/oleObject" Target="embeddings/oleObject47.bin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82" Type="http://schemas.openxmlformats.org/officeDocument/2006/relationships/oleObject" Target="embeddings/oleObject37.bin"/><Relationship Id="rId90" Type="http://schemas.openxmlformats.org/officeDocument/2006/relationships/oleObject" Target="embeddings/oleObject41.bin"/><Relationship Id="rId95" Type="http://schemas.openxmlformats.org/officeDocument/2006/relationships/image" Target="media/image40.png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43" Type="http://schemas.openxmlformats.org/officeDocument/2006/relationships/image" Target="media/image17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6.bin"/><Relationship Id="rId64" Type="http://schemas.openxmlformats.org/officeDocument/2006/relationships/footer" Target="footer1.xml"/><Relationship Id="rId69" Type="http://schemas.openxmlformats.org/officeDocument/2006/relationships/image" Target="media/image27.png"/><Relationship Id="rId77" Type="http://schemas.openxmlformats.org/officeDocument/2006/relationships/image" Target="media/image31.png"/><Relationship Id="rId100" Type="http://schemas.openxmlformats.org/officeDocument/2006/relationships/oleObject" Target="embeddings/oleObject46.bin"/><Relationship Id="rId105" Type="http://schemas.openxmlformats.org/officeDocument/2006/relationships/image" Target="media/image45.png"/><Relationship Id="rId113" Type="http://schemas.openxmlformats.org/officeDocument/2006/relationships/image" Target="media/image49.wmf"/><Relationship Id="rId118" Type="http://schemas.openxmlformats.org/officeDocument/2006/relationships/image" Target="media/image50.wmf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35.wmf"/><Relationship Id="rId93" Type="http://schemas.openxmlformats.org/officeDocument/2006/relationships/image" Target="media/image39.png"/><Relationship Id="rId98" Type="http://schemas.openxmlformats.org/officeDocument/2006/relationships/oleObject" Target="embeddings/oleObject45.bin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4.png"/><Relationship Id="rId67" Type="http://schemas.openxmlformats.org/officeDocument/2006/relationships/image" Target="media/image26.png"/><Relationship Id="rId103" Type="http://schemas.openxmlformats.org/officeDocument/2006/relationships/image" Target="media/image44.png"/><Relationship Id="rId108" Type="http://schemas.openxmlformats.org/officeDocument/2006/relationships/oleObject" Target="embeddings/oleObject50.bin"/><Relationship Id="rId116" Type="http://schemas.openxmlformats.org/officeDocument/2006/relationships/oleObject" Target="embeddings/oleObject55.bin"/><Relationship Id="rId20" Type="http://schemas.openxmlformats.org/officeDocument/2006/relationships/oleObject" Target="embeddings/oleObject6.bin"/><Relationship Id="rId41" Type="http://schemas.openxmlformats.org/officeDocument/2006/relationships/image" Target="media/image16.png"/><Relationship Id="rId54" Type="http://schemas.openxmlformats.org/officeDocument/2006/relationships/image" Target="media/image22.wmf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0.png"/><Relationship Id="rId83" Type="http://schemas.openxmlformats.org/officeDocument/2006/relationships/image" Target="media/image34.png"/><Relationship Id="rId88" Type="http://schemas.openxmlformats.org/officeDocument/2006/relationships/oleObject" Target="embeddings/oleObject40.bin"/><Relationship Id="rId91" Type="http://schemas.openxmlformats.org/officeDocument/2006/relationships/image" Target="media/image38.wmf"/><Relationship Id="rId96" Type="http://schemas.openxmlformats.org/officeDocument/2006/relationships/oleObject" Target="embeddings/oleObject44.bin"/><Relationship Id="rId111" Type="http://schemas.openxmlformats.org/officeDocument/2006/relationships/image" Target="media/image48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0.wmf"/><Relationship Id="rId57" Type="http://schemas.openxmlformats.org/officeDocument/2006/relationships/image" Target="media/image23.wmf"/><Relationship Id="rId106" Type="http://schemas.openxmlformats.org/officeDocument/2006/relationships/oleObject" Target="embeddings/oleObject49.bin"/><Relationship Id="rId114" Type="http://schemas.openxmlformats.org/officeDocument/2006/relationships/oleObject" Target="embeddings/oleObject53.bin"/><Relationship Id="rId119" Type="http://schemas.openxmlformats.org/officeDocument/2006/relationships/oleObject" Target="embeddings/oleObject57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8.bin"/><Relationship Id="rId65" Type="http://schemas.openxmlformats.org/officeDocument/2006/relationships/header" Target="header2.xml"/><Relationship Id="rId73" Type="http://schemas.openxmlformats.org/officeDocument/2006/relationships/image" Target="media/image29.png"/><Relationship Id="rId78" Type="http://schemas.openxmlformats.org/officeDocument/2006/relationships/oleObject" Target="embeddings/oleObject35.bin"/><Relationship Id="rId81" Type="http://schemas.openxmlformats.org/officeDocument/2006/relationships/image" Target="media/image33.png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2.wmf"/><Relationship Id="rId101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image" Target="media/image15.png"/><Relationship Id="rId109" Type="http://schemas.openxmlformats.org/officeDocument/2006/relationships/image" Target="media/image47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1.wmf"/><Relationship Id="rId104" Type="http://schemas.openxmlformats.org/officeDocument/2006/relationships/oleObject" Target="embeddings/oleObject48.bin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28.png"/><Relationship Id="rId92" Type="http://schemas.openxmlformats.org/officeDocument/2006/relationships/oleObject" Target="embeddings/oleObject42.bin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8.wmf"/><Relationship Id="rId66" Type="http://schemas.openxmlformats.org/officeDocument/2006/relationships/footer" Target="footer2.xml"/><Relationship Id="rId87" Type="http://schemas.openxmlformats.org/officeDocument/2006/relationships/image" Target="media/image36.wmf"/><Relationship Id="rId110" Type="http://schemas.openxmlformats.org/officeDocument/2006/relationships/oleObject" Target="embeddings/oleObject51.bin"/><Relationship Id="rId115" Type="http://schemas.openxmlformats.org/officeDocument/2006/relationships/oleObject" Target="embeddings/oleObject5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D603C9-5E1C-448C-A2AF-EC4E93044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</Template>
  <TotalTime>0</TotalTime>
  <Pages>9</Pages>
  <Words>1119</Words>
  <Characters>6382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Pythagoras Theorem</vt:lpstr>
    </vt:vector>
  </TitlesOfParts>
  <Company>Toshiba</Company>
  <LinksUpToDate>false</LinksUpToDate>
  <CharactersWithSpaces>7487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Pythagoras Theorem</dc:title>
  <dc:creator>Garry</dc:creator>
  <cp:lastModifiedBy>Hans Stroeve</cp:lastModifiedBy>
  <cp:revision>2</cp:revision>
  <dcterms:created xsi:type="dcterms:W3CDTF">2013-02-22T00:32:00Z</dcterms:created>
  <dcterms:modified xsi:type="dcterms:W3CDTF">2013-02-22T00:32:00Z</dcterms:modified>
</cp:coreProperties>
</file>