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A824D7">
        <w:trPr>
          <w:cantSplit/>
          <w:trHeight w:val="851"/>
        </w:trPr>
        <w:tc>
          <w:tcPr>
            <w:tcW w:w="1986" w:type="dxa"/>
            <w:gridSpan w:val="2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DB6804" w:rsidRDefault="00DB6804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C868AD" w:rsidRPr="00325745" w:rsidRDefault="00C868AD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4676" w:type="dxa"/>
          </w:tcPr>
          <w:p w:rsidR="001D51F7" w:rsidRPr="005C44C0" w:rsidRDefault="00DB6804" w:rsidP="007403DD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Area</w:t>
            </w:r>
          </w:p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C56E1E" w:rsidRPr="00C56E1E" w:rsidRDefault="00C56E1E" w:rsidP="00C56E1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53748" w:rsidRDefault="00782770" w:rsidP="0078277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782770">
              <w:rPr>
                <w:rFonts w:ascii="Times New Roman" w:hAnsi="Times New Roman"/>
                <w:sz w:val="16"/>
                <w:szCs w:val="16"/>
              </w:rPr>
              <w:t>Find</w:t>
            </w:r>
            <w:r w:rsidR="00573274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perimeters</w:t>
            </w:r>
            <w:r w:rsidR="00573274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and</w:t>
            </w:r>
            <w:r w:rsidR="00573274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areas</w:t>
            </w:r>
            <w:r w:rsidR="00573274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of</w:t>
            </w:r>
            <w:r w:rsidR="00573274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 xml:space="preserve">parallelograms, trapeziums, rhombuses and kites </w:t>
            </w:r>
            <w:r>
              <w:rPr>
                <w:rFonts w:ascii="Times New Roman" w:hAnsi="Times New Roman"/>
                <w:sz w:val="16"/>
                <w:szCs w:val="16"/>
              </w:rPr>
              <w:t>(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ACMMG196)</w:t>
            </w:r>
          </w:p>
          <w:p w:rsidR="00782770" w:rsidRDefault="00782770" w:rsidP="0078277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782770">
              <w:rPr>
                <w:rFonts w:ascii="Times New Roman" w:hAnsi="Times New Roman"/>
                <w:sz w:val="16"/>
                <w:szCs w:val="16"/>
              </w:rPr>
              <w:t>Investigate the re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lationship between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features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of circles such as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circumference,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area,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radius and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d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iameter.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U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se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formulas to solve</w:t>
            </w:r>
            <w:r w:rsidR="00573274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sz w:val="16"/>
                <w:szCs w:val="16"/>
              </w:rPr>
              <w:t>problems involving circumference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 xml:space="preserve"> and area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(ACMMG197)</w:t>
            </w:r>
          </w:p>
          <w:p w:rsidR="00782770" w:rsidRDefault="00782770" w:rsidP="0078277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782770">
              <w:rPr>
                <w:rFonts w:ascii="Times New Roman" w:hAnsi="Times New Roman"/>
                <w:sz w:val="16"/>
                <w:szCs w:val="16"/>
              </w:rPr>
              <w:t>Choose</w:t>
            </w:r>
            <w:r w:rsidR="00573274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appropriate units of measurement for area and volume and convert from one unit to another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(ACMMG195)</w:t>
            </w:r>
          </w:p>
          <w:p w:rsidR="00782770" w:rsidRPr="00782770" w:rsidRDefault="00782770" w:rsidP="0078277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782770">
              <w:rPr>
                <w:rFonts w:ascii="Times New Roman" w:hAnsi="Times New Roman"/>
                <w:sz w:val="16"/>
                <w:szCs w:val="16"/>
              </w:rPr>
              <w:t>Establish</w:t>
            </w:r>
            <w:r w:rsidR="00573274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the</w:t>
            </w:r>
            <w:r w:rsidR="00573274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formulas for areas of rectangles,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triangles and parallelograms and use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the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se in problem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782770">
              <w:rPr>
                <w:rFonts w:ascii="Times New Roman" w:hAnsi="Times New Roman"/>
                <w:sz w:val="16"/>
                <w:szCs w:val="16"/>
              </w:rPr>
              <w:t>solving (ACMMG159)</w:t>
            </w:r>
          </w:p>
        </w:tc>
        <w:tc>
          <w:tcPr>
            <w:tcW w:w="3545" w:type="dxa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67642" w:rsidRPr="00667642" w:rsidRDefault="00667642" w:rsidP="00667642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667642" w:rsidRPr="00667642" w:rsidRDefault="00667642" w:rsidP="00667642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667642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C13DA6" w:rsidRPr="00C13DA6">
              <w:rPr>
                <w:rFonts w:ascii="Cambria" w:hAnsi="Cambria"/>
                <w:b/>
                <w:i/>
                <w:sz w:val="24"/>
                <w:szCs w:val="24"/>
              </w:rPr>
              <w:t>You will need a ruler.</w:t>
            </w:r>
          </w:p>
        </w:tc>
      </w:tr>
      <w:tr w:rsidR="005B3ADE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5B3ADE" w:rsidRPr="001B3341" w:rsidRDefault="005B3ADE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5B3ADE" w:rsidRDefault="005B3AD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</w:t>
            </w:r>
            <w:r w:rsidR="00D0714F">
              <w:rPr>
                <w:rFonts w:ascii="Times New Roman" w:hAnsi="Times New Roman"/>
                <w:sz w:val="24"/>
                <w:szCs w:val="24"/>
              </w:rPr>
              <w:t>square has sides which are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0.9 m </w:t>
            </w:r>
            <w:r w:rsidR="00D0714F">
              <w:rPr>
                <w:rFonts w:ascii="Times New Roman" w:hAnsi="Times New Roman"/>
                <w:sz w:val="24"/>
                <w:szCs w:val="24"/>
              </w:rPr>
              <w:t>long.  Its area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</w:t>
            </w:r>
            <w:r w:rsidR="00D0714F">
              <w:rPr>
                <w:rFonts w:ascii="Times New Roman" w:hAnsi="Times New Roman"/>
                <w:sz w:val="24"/>
                <w:szCs w:val="24"/>
              </w:rPr>
              <w:t xml:space="preserve">square </w:t>
            </w:r>
            <w:r>
              <w:rPr>
                <w:rFonts w:ascii="Times New Roman" w:hAnsi="Times New Roman"/>
                <w:sz w:val="24"/>
                <w:szCs w:val="24"/>
              </w:rPr>
              <w:t>centimetres is</w:t>
            </w:r>
            <w:r w:rsidR="00D0714F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5B3ADE" w:rsidRPr="00D0714F" w:rsidRDefault="005B3AD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0714F" w:rsidRPr="00D0714F" w:rsidRDefault="00D0714F" w:rsidP="00D0714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0.81 cm</w:t>
            </w:r>
            <w:r w:rsidRPr="00D0714F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2524611A" wp14:editId="7FADEB7F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41910</wp:posOffset>
                      </wp:positionV>
                      <wp:extent cx="4362450" cy="114300"/>
                      <wp:effectExtent l="0" t="0" r="19050" b="1905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1" o:spid="_x0000_s1026" style="position:absolute;margin-left:5.05pt;margin-top:3.3pt;width:343.5pt;height:9pt;z-index:2516695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8WMMA&#10;AADbAAAADwAAAGRycy9kb3ducmV2LnhtbESPzWrDMBCE74W+g9hCb7Vch4bgWglpIKHklt/zIm0s&#10;U2tlLCV2+/RRodDjMDPfMNVidK24UR8azwpesxwEsfam4VrB8bB+mYEIEdlg65kUfFOAxfzxocLS&#10;+IF3dNvHWiQIhxIV2Bi7UsqgLTkMme+Ik3fxvcOYZF9L0+OQ4K6VRZ5PpcOG04LFjlaW9Nf+6hRs&#10;tX2b/Yybsxmml8ly93E+ab9R6vlpXL6DiDTG//Bf+9MoKAr4/ZJ+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r8WM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Zw8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mcL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RlnDwgAAANsAAAAPAAAAAAAAAAAAAAAAAJgCAABkcnMvZG93&#10;bnJldi54bWxQSwUGAAAAAAQABAD1AAAAhw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/Bt8QA&#10;AADbAAAADwAAAGRycy9kb3ducmV2LnhtbESPQWsCMRSE74L/IbxCb5qttiLrRtGCUnpTW8+P5O1m&#10;cfOybFJ321/fFAoeh5n5hik2g2vEjbpQe1bwNM1AEGtvaq4UfJz3kyWIEJENNp5JwTcF2KzHowJz&#10;43s+0u0UK5EgHHJUYGNscymDtuQwTH1LnLzSdw5jkl0lTYd9grtGzrJsIR3WnBYstvRqSV9PX07B&#10;u7Yvy5/hcDH9opxvj7vLp/YHpR4fhu0KRKQh3sP/7TejYPYM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wbfEAAAA2w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NkLM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RM5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42Qs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 w:rsidR="005B3ADE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5B3AD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5B3AD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81 cm</w:t>
            </w:r>
            <w:r w:rsidRPr="00D0714F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810 cm</w:t>
            </w:r>
            <w:r w:rsidRPr="00D0714F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8 100 cm</w:t>
            </w:r>
            <w:r w:rsidRPr="00D0714F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D0714F" w:rsidRPr="00D0714F" w:rsidRDefault="00D0714F" w:rsidP="00D0714F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B3AD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5B3ADE" w:rsidRPr="001B3341" w:rsidRDefault="005B3ADE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B3ADE" w:rsidRDefault="005B3AD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unit would be the most appropriate </w:t>
            </w:r>
            <w:r w:rsidR="00D0714F">
              <w:rPr>
                <w:rFonts w:ascii="Times New Roman" w:hAnsi="Times New Roman"/>
                <w:sz w:val="24"/>
                <w:szCs w:val="24"/>
              </w:rPr>
              <w:t>to measure the area of carpet in a room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5B3ADE" w:rsidRPr="00D0714F" w:rsidRDefault="005B3AD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B3ADE" w:rsidRDefault="00D0714F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4E306B29" wp14:editId="328BDFAF">
                      <wp:simplePos x="0" y="0"/>
                      <wp:positionH relativeFrom="column">
                        <wp:posOffset>66617</wp:posOffset>
                      </wp:positionH>
                      <wp:positionV relativeFrom="paragraph">
                        <wp:posOffset>37465</wp:posOffset>
                      </wp:positionV>
                      <wp:extent cx="2929890" cy="388620"/>
                      <wp:effectExtent l="0" t="0" r="22860" b="1143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6" o:spid="_x0000_s1026" style="position:absolute;margin-left:5.25pt;margin-top:2.95pt;width:230.7pt;height:30.6pt;z-index:251671552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JHcMA&#10;AADbAAAADwAAAGRycy9kb3ducmV2LnhtbESPQWsCMRSE7wX/Q3hCbzWropXVKFqoSG9q9fxInpvF&#10;zcuySd1tf30jCB6HmfmGWaw6V4kbNaH0rGA4yEAQa29KLhR8Hz/fZiBCRDZYeSYFvxRgtey9LDA3&#10;vuU93Q6xEAnCIUcFNsY6lzJoSw7DwNfEybv4xmFMsimkabBNcFfJUZZNpcOS04LFmj4s6evhxyn4&#10;0nYy++u2Z9NOL+P1fnM+ab9V6rXfrecgInXxGX60d0bB+B3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TJHc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tdb8EA&#10;AADbAAAADwAAAGRycy9kb3ducmV2LnhtbERPyWrDMBC9F/oPYgq9NXJjEoIbxbiFhpJbluY8SBPL&#10;1BoZS7HdfH10KPT4ePu6nFwrBupD41nB6ywDQay9abhWcDp+vqxAhIhssPVMCn4pQLl5fFhjYfzI&#10;exoOsRYphEOBCmyMXSFl0JYchpnviBN38b3DmGBfS9PjmMJdK+dZtpQOG04NFjv6sKR/DlenYKft&#10;YnWbtmczLi95tX8/f2u/Ver5aareQESa4r/4z/1lFORpbPqSfoD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7XW/BAAAA2wAAAA8AAAAAAAAAAAAAAAAAmAIAAGRycy9kb3du&#10;cmV2LnhtbFBLBQYAAAAABAAEAPUAAACGAw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f49MMA&#10;AADbAAAADwAAAGRycy9kb3ducmV2LnhtbESPT2sCMRTE74V+h/AKvdWsFcVujWKFinjz7/mRPDeL&#10;m5dlE91tP70RBI/DzPyGmcw6V4krNaH0rKDfy0AQa29KLhTsd78fYxAhIhusPJOCPwowm76+TDA3&#10;vuUNXbexEAnCIUcFNsY6lzJoSw5Dz9fEyTv5xmFMsimkabBNcFfJzywbSYclpwWLNS0s6fP24hSs&#10;tR2O/7vl0bSj02C++TketF8q9f7Wzb9BROriM/xor4yCwRf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f49M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iFMAA&#10;AADbAAAADwAAAGRycy9kb3ducmV2LnhtbERPy2oCMRTdF/yHcAV3NaO2IqNRtKCU7hwf60tynQxO&#10;boZJ6oz9+mZR6PJw3qtN72rxoDZUnhVMxhkIYu1NxaWC82n/ugARIrLB2jMpeFKAzXrwssLc+I6P&#10;9ChiKVIIhxwV2BibXMqgLTkMY98QJ+7mW4cxwbaUpsUuhbtaTrNsLh1WnBosNvRhSd+Lb6fgS9v3&#10;xU9/uJpufpttj7vrRfuDUqNhv12CiNTHf/Gf+9MoeEvr05f0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siFMAAAADbAAAADwAAAAAAAAAAAAAAAACYAgAAZHJzL2Rvd25y&#10;ZXYueG1sUEsFBgAAAAAEAAQA9QAAAIU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Hectares                                                           </w:t>
            </w:r>
            <w:r w:rsidR="005B3ADE">
              <w:rPr>
                <w:rFonts w:ascii="Times New Roman" w:hAnsi="Times New Roman"/>
                <w:sz w:val="24"/>
                <w:szCs w:val="24"/>
              </w:rPr>
              <w:t xml:space="preserve">Square </w:t>
            </w:r>
            <w:r>
              <w:rPr>
                <w:rFonts w:ascii="Times New Roman" w:hAnsi="Times New Roman"/>
                <w:sz w:val="24"/>
                <w:szCs w:val="24"/>
              </w:rPr>
              <w:t>centi</w:t>
            </w:r>
            <w:r w:rsidR="005B3ADE">
              <w:rPr>
                <w:rFonts w:ascii="Times New Roman" w:hAnsi="Times New Roman"/>
                <w:sz w:val="24"/>
                <w:szCs w:val="24"/>
              </w:rPr>
              <w:t xml:space="preserve">metres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p w:rsidR="00D0714F" w:rsidRPr="00D0714F" w:rsidRDefault="00D0714F" w:rsidP="00D0714F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B3ADE" w:rsidRDefault="00D0714F" w:rsidP="00D0714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Square metres                                                  Square millimetres </w:t>
            </w:r>
          </w:p>
          <w:p w:rsidR="00D0714F" w:rsidRPr="00D0714F" w:rsidRDefault="00D0714F" w:rsidP="00D0714F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E56E1" w:rsidRDefault="00BE56E1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rectangular curtain measures 2 m by 3.5 m. What is its area in square metres?</w:t>
            </w:r>
          </w:p>
          <w:p w:rsidR="00BE56E1" w:rsidRPr="00BE56E1" w:rsidRDefault="00BE56E1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E56E1" w:rsidRDefault="00BE56E1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B11039B" wp14:editId="16C432A5">
                      <wp:simplePos x="0" y="0"/>
                      <wp:positionH relativeFrom="column">
                        <wp:posOffset>1551305</wp:posOffset>
                      </wp:positionH>
                      <wp:positionV relativeFrom="paragraph">
                        <wp:posOffset>55245</wp:posOffset>
                      </wp:positionV>
                      <wp:extent cx="754380" cy="373380"/>
                      <wp:effectExtent l="0" t="0" r="26670" b="2667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122.15pt;margin-top:4.35pt;width:59.4pt;height:2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5XmgIAAI0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BE56E1" w:rsidRPr="0077342B" w:rsidRDefault="00BE56E1" w:rsidP="00446BE9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</w:t>
            </w:r>
            <w:r w:rsidRPr="0077342B">
              <w:rPr>
                <w:rFonts w:ascii="Times New Roman" w:hAnsi="Times New Roman"/>
                <w:sz w:val="32"/>
                <w:szCs w:val="32"/>
              </w:rPr>
              <w:t>m</w:t>
            </w:r>
            <w:r w:rsidRPr="0077342B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BE56E1" w:rsidRPr="00BE56E1" w:rsidRDefault="00BE56E1" w:rsidP="00446BE9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E56E1" w:rsidRDefault="00BE56E1" w:rsidP="00BE56E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By measuring the dimensions, find the area of the shaded rectangle below.</w:t>
            </w:r>
          </w:p>
          <w:p w:rsidR="00BE56E1" w:rsidRDefault="0094582F" w:rsidP="00BE56E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94" type="#_x0000_t75" style="position:absolute;margin-left:31.4pt;margin-top:10.85pt;width:171.45pt;height:100.7pt;z-index:251680768;mso-position-horizontal-relative:text;mso-position-vertical-relative:text">
                  <v:imagedata r:id="rId9" o:title=""/>
                </v:shape>
                <o:OLEObject Type="Embed" ProgID="FXDraw3.Document" ShapeID="_x0000_s1094" DrawAspect="Content" ObjectID="_1423030129" r:id="rId10"/>
              </w:pict>
            </w:r>
            <w:r w:rsidR="00BE56E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E56E1" w:rsidRDefault="00BE56E1" w:rsidP="00BE56E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E56E1" w:rsidRDefault="00BE56E1" w:rsidP="00BE56E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E56E1" w:rsidRDefault="00BE56E1" w:rsidP="00BE56E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FD7958A" wp14:editId="0C90D8C8">
                      <wp:simplePos x="0" y="0"/>
                      <wp:positionH relativeFrom="column">
                        <wp:posOffset>4081780</wp:posOffset>
                      </wp:positionH>
                      <wp:positionV relativeFrom="paragraph">
                        <wp:posOffset>83185</wp:posOffset>
                      </wp:positionV>
                      <wp:extent cx="754380" cy="373380"/>
                      <wp:effectExtent l="0" t="0" r="26670" b="2667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2" o:spid="_x0000_s1026" style="position:absolute;margin-left:321.4pt;margin-top:6.55pt;width:59.4pt;height:2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5M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XxK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BE56E1" w:rsidRDefault="00BE56E1" w:rsidP="00BE56E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      Area =                cm</w:t>
            </w:r>
            <w:r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BE56E1" w:rsidRDefault="00BE56E1" w:rsidP="00BE56E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E56E1" w:rsidRDefault="00BE56E1" w:rsidP="00BE56E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E56E1" w:rsidRDefault="00BE56E1" w:rsidP="00BE56E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E56E1" w:rsidRDefault="00BE56E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02C4D" w:rsidRPr="00802C4D" w:rsidRDefault="00802C4D" w:rsidP="00802C4D">
            <w:pPr>
              <w:rPr>
                <w:rFonts w:ascii="Times New Roman" w:hAnsi="Times New Roman"/>
                <w:sz w:val="24"/>
                <w:szCs w:val="24"/>
              </w:rPr>
            </w:pPr>
            <w:r w:rsidRPr="00802C4D">
              <w:rPr>
                <w:rFonts w:ascii="Times New Roman" w:hAnsi="Times New Roman"/>
                <w:sz w:val="24"/>
                <w:szCs w:val="24"/>
              </w:rPr>
              <w:t>Which calculation could be used to find the area of the triangle?</w:t>
            </w:r>
          </w:p>
          <w:p w:rsidR="00BE56E1" w:rsidRPr="00802C4D" w:rsidRDefault="0094582F" w:rsidP="00446BE9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11" type="#_x0000_t75" style="position:absolute;margin-left:224.2pt;margin-top:2.95pt;width:192.55pt;height:91.4pt;z-index:251691008;mso-position-horizontal-relative:text;mso-position-vertical-relative:text" wrapcoords="-68 0 -68 21469 21600 21469 21600 0 -68 0">
                  <v:imagedata r:id="rId11" o:title=""/>
                </v:shape>
                <o:OLEObject Type="Embed" ProgID="FXDraw3.Document" ShapeID="_x0000_s1111" DrawAspect="Content" ObjectID="_1423030130" r:id="rId12"/>
              </w:pict>
            </w:r>
          </w:p>
          <w:p w:rsidR="00802C4D" w:rsidRPr="006A0F79" w:rsidRDefault="00802C4D" w:rsidP="00446BE9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2BD917B2" wp14:editId="426ED37E">
                      <wp:simplePos x="0" y="0"/>
                      <wp:positionH relativeFrom="column">
                        <wp:posOffset>201353</wp:posOffset>
                      </wp:positionH>
                      <wp:positionV relativeFrom="paragraph">
                        <wp:posOffset>57150</wp:posOffset>
                      </wp:positionV>
                      <wp:extent cx="171450" cy="944880"/>
                      <wp:effectExtent l="0" t="0" r="19050" b="2667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9" o:spid="_x0000_s1026" style="position:absolute;margin-left:15.85pt;margin-top:4.5pt;width:13.5pt;height:74.4pt;z-index:25169305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K0yb8A&#10;AADbAAAADwAAAGRycy9kb3ducmV2LnhtbERPTYvCMBC9C/sfwizsTVMVRapRVFBkb7qr5yEZm2Iz&#10;KU20XX/95iB4fLzvxapzlXhQE0rPCoaDDASx9qbkQsHvz64/AxEissHKMyn4owCr5UdvgbnxLR/p&#10;cYqFSCEcclRgY6xzKYO25DAMfE2cuKtvHMYEm0KaBtsU7io5yrKpdFhyarBY09aSvp3uTsG3tpPZ&#10;s9tfTDu9jtfHzeWs/V6pr89uPQcRqYtv8ct9MAomaX36kn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krTJvwAAANsAAAAPAAAAAAAAAAAAAAAAAJgCAABkcnMvZG93bnJl&#10;di54bWxQSwUGAAAAAAQABAD1AAAAhA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4RUsIA&#10;AADbAAAADwAAAGRycy9kb3ducmV2LnhtbESPQWsCMRSE7wX/Q3iCt5q1oshqFC0oxZu2en4kz83i&#10;5mXZRHfbX98IgsdhZr5hFqvOVeJOTSg9KxgNMxDE2puSCwU/39v3GYgQkQ1WnknBLwVYLXtvC8yN&#10;b/lA92MsRIJwyFGBjbHOpQzaksMw9DVx8i6+cRiTbAppGmwT3FXyI8um0mHJacFiTZ+W9PV4cwr2&#10;2k5mf93ubNrpZbw+bM4n7XdKDfrdeg4iUhdf4Wf7yyiYjODxJf0A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3hFSwgAAANsAAAAPAAAAAAAAAAAAAAAAAJgCAABkcnMvZG93&#10;bnJldi54bWxQSwUGAAAAAAQABAD1AAAAhwMAAAAA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yPJc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TMp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I8lwgAAANsAAAAPAAAAAAAAAAAAAAAAAJgCAABkcnMvZG93&#10;bnJldi54bWxQSwUGAAAAAAQABAD1AAAAhwMAAAAA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AqvsIA&#10;AADbAAAADwAAAGRycy9kb3ducmV2LnhtbESPQWsCMRSE74L/ITzBm2atKLIaRQVFetNWz4/kuVnc&#10;vCyb1F3765tCocdhZr5hVpvOVeJJTSg9K5iMMxDE2puSCwWfH4fRAkSIyAYrz6TgRQE2635vhbnx&#10;LZ/peYmFSBAOOSqwMda5lEFbchjGviZO3t03DmOSTSFNg22Cu0q+ZdlcOiw5LVisaW9JPy5fTsG7&#10;trPFd3e8mXZ+n27Pu9tV+6NSw0G3XYKI1MX/8F/7ZBTMpvD7Jf0A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QCq+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A0F79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6A0F79" w:rsidRPr="006A0F7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29" w:dyaOrig="300">
                <v:shape id="_x0000_i1025" type="#_x0000_t75" style="width:126.35pt;height:15.05pt" o:ole="">
                  <v:imagedata r:id="rId13" o:title=""/>
                </v:shape>
                <o:OLEObject Type="Embed" ProgID="FXE300.Equation" ShapeID="_x0000_i1025" DrawAspect="Content" ObjectID="_1423030108" r:id="rId14"/>
              </w:object>
            </w:r>
            <w:r w:rsidRPr="006A0F7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02C4D" w:rsidRPr="00802C4D" w:rsidRDefault="00802C4D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02C4D" w:rsidRDefault="006A0F79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6A0F7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29" w:dyaOrig="300">
                <v:shape id="_x0000_i1026" type="#_x0000_t75" style="width:126.35pt;height:15.05pt" o:ole="">
                  <v:imagedata r:id="rId15" o:title=""/>
                </v:shape>
                <o:OLEObject Type="Embed" ProgID="FXE300.Equation" ShapeID="_x0000_i1026" DrawAspect="Content" ObjectID="_1423030109" r:id="rId16"/>
              </w:object>
            </w:r>
          </w:p>
          <w:p w:rsidR="00802C4D" w:rsidRPr="00802C4D" w:rsidRDefault="00802C4D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02C4D" w:rsidRDefault="006A0F79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6A0F7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29" w:dyaOrig="300">
                <v:shape id="_x0000_i1027" type="#_x0000_t75" style="width:126.35pt;height:15.05pt" o:ole="">
                  <v:imagedata r:id="rId17" o:title=""/>
                </v:shape>
                <o:OLEObject Type="Embed" ProgID="FXE300.Equation" ShapeID="_x0000_i1027" DrawAspect="Content" ObjectID="_1423030110" r:id="rId18"/>
              </w:object>
            </w:r>
          </w:p>
          <w:p w:rsidR="00802C4D" w:rsidRPr="00802C4D" w:rsidRDefault="00802C4D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02C4D" w:rsidRDefault="006A0F79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6A0F7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44" w:dyaOrig="273">
                <v:shape id="_x0000_i1028" type="#_x0000_t75" style="width:127pt;height:13.75pt" o:ole="">
                  <v:imagedata r:id="rId19" o:title=""/>
                </v:shape>
                <o:OLEObject Type="Embed" ProgID="FXE300.Equation" ShapeID="_x0000_i1028" DrawAspect="Content" ObjectID="_1423030111" r:id="rId20"/>
              </w:object>
            </w:r>
          </w:p>
          <w:p w:rsidR="00802C4D" w:rsidRPr="00802C4D" w:rsidRDefault="00802C4D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0F79" w:rsidRPr="006A0F79" w:rsidRDefault="006A0F79" w:rsidP="006A0F79">
            <w:pPr>
              <w:rPr>
                <w:rFonts w:ascii="Times New Roman" w:hAnsi="Times New Roman"/>
                <w:sz w:val="24"/>
                <w:szCs w:val="24"/>
              </w:rPr>
            </w:pPr>
            <w:r w:rsidRPr="006A0F79">
              <w:rPr>
                <w:rFonts w:ascii="Times New Roman" w:hAnsi="Times New Roman"/>
                <w:sz w:val="24"/>
                <w:szCs w:val="24"/>
              </w:rPr>
              <w:t>Calcul</w:t>
            </w:r>
            <w:r w:rsidR="00446BE9">
              <w:rPr>
                <w:rFonts w:ascii="Times New Roman" w:hAnsi="Times New Roman"/>
                <w:sz w:val="24"/>
                <w:szCs w:val="24"/>
              </w:rPr>
              <w:t xml:space="preserve">ate the area of the triangle </w:t>
            </w:r>
            <w:r w:rsidR="00446BE9" w:rsidRPr="00446BE9">
              <w:rPr>
                <w:rFonts w:ascii="Times New Roman" w:hAnsi="Times New Roman"/>
                <w:i/>
                <w:sz w:val="24"/>
                <w:szCs w:val="24"/>
              </w:rPr>
              <w:t>ABC</w:t>
            </w:r>
            <w:r w:rsidRPr="006A0F7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A0F79" w:rsidRPr="006A0F79" w:rsidRDefault="0094582F" w:rsidP="006A0F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19" type="#_x0000_t75" style="position:absolute;margin-left:181pt;margin-top:7.25pt;width:261.75pt;height:131pt;z-index:251696128;mso-wrap-distance-left:0;mso-wrap-distance-right:0;mso-position-horizontal-relative:text;mso-position-vertical-relative:text" wrapcoords="-72 0 -72 21489 21600 21489 21600 0 -72 0">
                  <v:imagedata r:id="rId21" o:title=""/>
                </v:shape>
                <o:OLEObject Type="Embed" ProgID="FXDraw3.Document" ShapeID="_x0000_s1119" DrawAspect="Content" ObjectID="_1423030131" r:id="rId22"/>
              </w:pict>
            </w:r>
          </w:p>
          <w:p w:rsidR="006A0F79" w:rsidRPr="006A0F79" w:rsidRDefault="006A0F79" w:rsidP="006A0F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0F79" w:rsidRPr="006A0F79" w:rsidRDefault="006A0F79" w:rsidP="006A0F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0F79" w:rsidRPr="006A0F79" w:rsidRDefault="006A0F79" w:rsidP="006A0F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0F79" w:rsidRPr="006A0F79" w:rsidRDefault="006A0F79" w:rsidP="006A0F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0F79" w:rsidRPr="006A0F79" w:rsidRDefault="006A0F79" w:rsidP="006A0F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0F79" w:rsidRPr="006A0F79" w:rsidRDefault="006A0F79" w:rsidP="006A0F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0F79" w:rsidRPr="006A0F79" w:rsidRDefault="006A0F79" w:rsidP="006A0F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0B45BB8" wp14:editId="122F7E9C">
                      <wp:simplePos x="0" y="0"/>
                      <wp:positionH relativeFrom="column">
                        <wp:posOffset>861060</wp:posOffset>
                      </wp:positionH>
                      <wp:positionV relativeFrom="paragraph">
                        <wp:posOffset>66040</wp:posOffset>
                      </wp:positionV>
                      <wp:extent cx="754380" cy="373380"/>
                      <wp:effectExtent l="0" t="0" r="26670" b="26670"/>
                      <wp:wrapNone/>
                      <wp:docPr id="58" name="Rectangle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8" o:spid="_x0000_s1026" style="position:absolute;margin-left:67.8pt;margin-top:5.2pt;width:59.4pt;height:29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" filled="f" strokecolor="black [3213]" strokeweight="1.5pt">
                      <v:path arrowok="t"/>
                    </v:rect>
                  </w:pict>
                </mc:Fallback>
              </mc:AlternateContent>
            </w:r>
          </w:p>
          <w:p w:rsidR="006A0F79" w:rsidRPr="006A0F79" w:rsidRDefault="006A0F79" w:rsidP="006A0F79">
            <w:pPr>
              <w:rPr>
                <w:rFonts w:ascii="Times New Roman" w:hAnsi="Times New Roman"/>
                <w:sz w:val="32"/>
                <w:szCs w:val="32"/>
              </w:rPr>
            </w:pPr>
            <w:r w:rsidRPr="006A0F79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6A0F79">
              <w:rPr>
                <w:rFonts w:ascii="Times New Roman" w:hAnsi="Times New Roman"/>
                <w:sz w:val="32"/>
                <w:szCs w:val="32"/>
              </w:rPr>
              <w:t>Area  =                  m</w:t>
            </w:r>
            <w:r w:rsidRPr="006A0F79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BE56E1" w:rsidRDefault="00BE56E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46BE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46BE9" w:rsidRPr="001B3341" w:rsidRDefault="00446BE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46BE9" w:rsidRPr="00446BE9" w:rsidRDefault="0094582F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9A96947">
                <v:shape id="_x0000_s1123" type="#_x0000_t75" style="position:absolute;margin-left:222.9pt;margin-top:8.55pt;width:210.65pt;height:85.95pt;z-index:251699200;mso-position-horizontal-relative:text;mso-position-vertical-relative:text">
                  <v:imagedata r:id="rId23" o:title=""/>
                </v:shape>
                <o:OLEObject Type="Embed" ProgID="FXDraw3.Document" ShapeID="_x0000_s1123" DrawAspect="Content" ObjectID="_1423030132" r:id="rId24"/>
              </w:pict>
            </w:r>
            <w:r w:rsidR="00446BE9" w:rsidRPr="00446BE9">
              <w:rPr>
                <w:rFonts w:ascii="Times New Roman" w:hAnsi="Times New Roman"/>
                <w:sz w:val="24"/>
                <w:szCs w:val="24"/>
              </w:rPr>
              <w:t>Find the area of the parallelogram shown.</w:t>
            </w:r>
          </w:p>
          <w:p w:rsidR="00446BE9" w:rsidRPr="00446BE9" w:rsidRDefault="00446BE9" w:rsidP="00446BE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46BE9" w:rsidRDefault="00446BE9" w:rsidP="00446BE9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4318D534" wp14:editId="2AB7FE03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15875</wp:posOffset>
                      </wp:positionV>
                      <wp:extent cx="171450" cy="944880"/>
                      <wp:effectExtent l="0" t="0" r="19050" b="2667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9" o:spid="_x0000_s1026" style="position:absolute;margin-left:8.6pt;margin-top:1.25pt;width:13.5pt;height:74.4pt;z-index:25170022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5+dL8A&#10;AADbAAAADwAAAGRycy9kb3ducmV2LnhtbERPy4rCMBTdD/gP4QruxtQRi1Sj6MDI4M7n+pJcm2Jz&#10;U5qM7czXTxaCy8N5L9e9q8WD2lB5VjAZZyCItTcVlwrOp6/3OYgQkQ3WnknBLwVYrwZvSyyM7/hA&#10;j2MsRQrhUKACG2NTSBm0JYdh7BvixN186zAm2JbStNilcFfLjyzLpcOKU4PFhj4t6fvxxynYazub&#10;//W7q+ny23Rz2F4v2u+UGg37zQJEpD6+xE/3t1GQp/X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/n50vwAAANsAAAAPAAAAAAAAAAAAAAAAAJgCAABkcnMvZG93bnJl&#10;di54bWxQSwUGAAAAAAQABAD1AAAAhA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Lb78MA&#10;AADbAAAADwAAAGRycy9kb3ducmV2LnhtbESPT2sCMRTE74V+h/AK3mrWiotsjaKCUnrz7/mRPDdL&#10;Ny/LJnXXfvpGEDwOM/MbZrboXS2u1IbKs4LRMANBrL2puFRwPGzepyBCRDZYeyYFNwqwmL++zLAw&#10;vuMdXfexFAnCoUAFNsamkDJoSw7D0DfEybv41mFMsi2labFLcFfLjyzLpcOK04LFhtaW9M/+1yn4&#10;1nYy/eu3Z9Pll/FytzqftN8qNXjrl58gIvXxGX60v4yCfAT3L+kH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Lb78MAAADbAAAADwAAAAAAAAAAAAAAAACYAgAAZHJzL2Rv&#10;d25yZXYueG1sUEsFBgAAAAAEAAQA9QAAAIg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BFmM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fAz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BFmMMAAADbAAAADwAAAAAAAAAAAAAAAACYAgAAZHJzL2Rv&#10;d25yZXYueG1sUEsFBgAAAAAEAAQA9QAAAIgDAAAAAA=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gA8MA&#10;AADbAAAADwAAAGRycy9kb3ducmV2LnhtbESPzWrDMBCE74W+g9hCbrXchpjgWglpIaH0lt/zIm0s&#10;U2tlLCV2+vRVoNDjMDPfMNVydK24Uh8azwpeshwEsfam4VrBYb9+noMIEdlg65kU3CjAcvH4UGFp&#10;/MBbuu5iLRKEQ4kKbIxdKWXQlhyGzHfEyTv73mFMsq+l6XFIcNfK1zwvpMOG04LFjj4s6e/dxSn4&#10;0nY2/xk3JzMU5+lq+346ar9RavI0rt5ARBrjf/iv/WkUFFO4f0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zgA8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1 600 cm</w:t>
            </w:r>
            <w:r w:rsidRPr="00446BE9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446BE9" w:rsidRPr="00802C4D" w:rsidRDefault="00446BE9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2 400 cm</w:t>
            </w:r>
            <w:r w:rsidRPr="00446BE9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446BE9" w:rsidRPr="00802C4D" w:rsidRDefault="00446BE9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3 200 cm</w:t>
            </w:r>
            <w:r w:rsidRPr="00446BE9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446BE9" w:rsidRPr="00802C4D" w:rsidRDefault="00446BE9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4 800 cm</w:t>
            </w:r>
            <w:r w:rsidRPr="00446BE9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446BE9" w:rsidRPr="00446BE9" w:rsidRDefault="00446BE9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446BE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46BE9" w:rsidRPr="001B3341" w:rsidRDefault="00446BE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52FA" w:rsidRDefault="0094582F" w:rsidP="006964BE">
            <w:pPr>
              <w:ind w:right="357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31" type="#_x0000_t75" style="position:absolute;margin-left:324.35pt;margin-top:-3.3pt;width:57.2pt;height:113.55pt;z-index:251714560;mso-position-horizontal-relative:text;mso-position-vertical-relative:text">
                  <v:imagedata r:id="rId25" o:title=""/>
                </v:shape>
                <o:OLEObject Type="Embed" ProgID="FXDraw3.Document" ShapeID="_x0000_s1131" DrawAspect="Content" ObjectID="_1423030133" r:id="rId26"/>
              </w:pict>
            </w:r>
            <w:r w:rsidR="006A52FA">
              <w:rPr>
                <w:rFonts w:ascii="Times New Roman" w:hAnsi="Times New Roman"/>
                <w:sz w:val="24"/>
                <w:szCs w:val="24"/>
              </w:rPr>
              <w:t>A pendant</w:t>
            </w:r>
            <w:r w:rsidR="006964BE">
              <w:rPr>
                <w:rFonts w:ascii="Times New Roman" w:hAnsi="Times New Roman"/>
                <w:sz w:val="24"/>
                <w:szCs w:val="24"/>
              </w:rPr>
              <w:t xml:space="preserve"> is made</w:t>
            </w:r>
            <w:r w:rsidR="006A52FA">
              <w:rPr>
                <w:rFonts w:ascii="Times New Roman" w:hAnsi="Times New Roman"/>
                <w:sz w:val="24"/>
                <w:szCs w:val="24"/>
              </w:rPr>
              <w:t xml:space="preserve"> in the shape of a rhombus</w:t>
            </w:r>
            <w:r w:rsidR="006964BE">
              <w:rPr>
                <w:rFonts w:ascii="Times New Roman" w:hAnsi="Times New Roman"/>
                <w:sz w:val="24"/>
                <w:szCs w:val="24"/>
              </w:rPr>
              <w:t xml:space="preserve"> with a stone set inside it</w:t>
            </w:r>
            <w:r w:rsidR="006A52F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46BE9" w:rsidRDefault="006A52FA" w:rsidP="006964BE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rhombus has </w:t>
            </w:r>
            <w:r w:rsidR="006964BE">
              <w:rPr>
                <w:rFonts w:ascii="Times New Roman" w:hAnsi="Times New Roman"/>
                <w:sz w:val="24"/>
                <w:szCs w:val="24"/>
              </w:rPr>
              <w:t xml:space="preserve">inner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diagonals of 24 mm and </w:t>
            </w:r>
            <w:r w:rsidR="006964BE">
              <w:rPr>
                <w:rFonts w:ascii="Times New Roman" w:hAnsi="Times New Roman"/>
                <w:sz w:val="24"/>
                <w:szCs w:val="24"/>
              </w:rPr>
              <w:t>16 mm.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964BE" w:rsidRDefault="006964BE" w:rsidP="006964BE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area of the rhombus in which the stone is set?</w:t>
            </w:r>
          </w:p>
          <w:p w:rsidR="006964BE" w:rsidRDefault="006964BE" w:rsidP="006964BE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</w:p>
          <w:p w:rsidR="006964BE" w:rsidRDefault="006964BE" w:rsidP="006964BE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F9895EC" wp14:editId="4BBC80F6">
                      <wp:simplePos x="0" y="0"/>
                      <wp:positionH relativeFrom="column">
                        <wp:posOffset>904875</wp:posOffset>
                      </wp:positionH>
                      <wp:positionV relativeFrom="paragraph">
                        <wp:posOffset>95250</wp:posOffset>
                      </wp:positionV>
                      <wp:extent cx="754380" cy="373380"/>
                      <wp:effectExtent l="0" t="0" r="26670" b="26670"/>
                      <wp:wrapNone/>
                      <wp:docPr id="73" name="Rectangle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3" o:spid="_x0000_s1026" style="position:absolute;margin-left:71.25pt;margin-top:7.5pt;width:59.4pt;height:29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" filled="f" strokecolor="black [3213]" strokeweight="1.5pt">
                      <v:path arrowok="t"/>
                    </v:rect>
                  </w:pict>
                </mc:Fallback>
              </mc:AlternateContent>
            </w:r>
          </w:p>
          <w:p w:rsidR="006964BE" w:rsidRPr="006A0F79" w:rsidRDefault="006964BE" w:rsidP="006964BE">
            <w:pPr>
              <w:rPr>
                <w:rFonts w:ascii="Times New Roman" w:hAnsi="Times New Roman"/>
                <w:sz w:val="32"/>
                <w:szCs w:val="32"/>
              </w:rPr>
            </w:pPr>
            <w:r w:rsidRPr="006A0F79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6A0F79">
              <w:rPr>
                <w:rFonts w:ascii="Times New Roman" w:hAnsi="Times New Roman"/>
                <w:sz w:val="32"/>
                <w:szCs w:val="32"/>
              </w:rPr>
              <w:t xml:space="preserve">Area  =                  </w:t>
            </w:r>
            <w:r>
              <w:rPr>
                <w:rFonts w:ascii="Times New Roman" w:hAnsi="Times New Roman"/>
                <w:sz w:val="32"/>
                <w:szCs w:val="32"/>
              </w:rPr>
              <w:t>m</w:t>
            </w:r>
            <w:r w:rsidRPr="006A0F79">
              <w:rPr>
                <w:rFonts w:ascii="Times New Roman" w:hAnsi="Times New Roman"/>
                <w:sz w:val="32"/>
                <w:szCs w:val="32"/>
              </w:rPr>
              <w:t>m</w:t>
            </w:r>
            <w:r w:rsidRPr="006A0F79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6964BE" w:rsidRDefault="006964BE" w:rsidP="006964BE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46BE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46BE9" w:rsidRPr="001B3341" w:rsidRDefault="00446BE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31007" w:rsidRPr="00931007" w:rsidRDefault="0094582F" w:rsidP="00931007">
            <w:pPr>
              <w:ind w:right="584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41" type="#_x0000_t75" style="position:absolute;margin-left:244.85pt;margin-top:11.8pt;width:171.9pt;height:72.35pt;z-index:251721728;mso-position-horizontal-relative:text;mso-position-vertical-relative:text">
                  <v:imagedata r:id="rId27" o:title=""/>
                </v:shape>
                <o:OLEObject Type="Embed" ProgID="FXDraw3.Document" ShapeID="_x0000_s1141" DrawAspect="Content" ObjectID="_1423030134" r:id="rId28"/>
              </w:pict>
            </w:r>
            <w:r w:rsidR="00931007">
              <w:rPr>
                <w:rFonts w:ascii="Times New Roman" w:hAnsi="Times New Roman"/>
                <w:sz w:val="24"/>
                <w:szCs w:val="24"/>
              </w:rPr>
              <w:t>A sign is in the shape of a trapezium with</w:t>
            </w:r>
            <w:r w:rsidR="00931007" w:rsidRPr="009310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31007">
              <w:rPr>
                <w:rFonts w:ascii="Times New Roman" w:hAnsi="Times New Roman"/>
                <w:sz w:val="24"/>
                <w:szCs w:val="24"/>
              </w:rPr>
              <w:t>parallel sides</w:t>
            </w:r>
            <w:r w:rsidR="00542B6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31007">
              <w:rPr>
                <w:rFonts w:ascii="Times New Roman" w:hAnsi="Times New Roman"/>
                <w:sz w:val="24"/>
                <w:szCs w:val="24"/>
              </w:rPr>
              <w:t>100 cm and 140 cm, which are 60 </w:t>
            </w:r>
            <w:r w:rsidR="00931007" w:rsidRPr="00931007">
              <w:rPr>
                <w:rFonts w:ascii="Times New Roman" w:hAnsi="Times New Roman"/>
                <w:sz w:val="24"/>
                <w:szCs w:val="24"/>
              </w:rPr>
              <w:t>cm apart. The area of the trapezium is:</w:t>
            </w:r>
          </w:p>
          <w:p w:rsidR="00931007" w:rsidRPr="00931007" w:rsidRDefault="00931007" w:rsidP="009310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1007" w:rsidRPr="00931007" w:rsidRDefault="00931007" w:rsidP="0093100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1007" w:rsidRPr="00931007" w:rsidRDefault="00542B69" w:rsidP="00931007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3776" behindDoc="0" locked="0" layoutInCell="1" allowOverlap="1" wp14:anchorId="19AC2B5F" wp14:editId="7D08925B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23495</wp:posOffset>
                      </wp:positionV>
                      <wp:extent cx="4362450" cy="114300"/>
                      <wp:effectExtent l="0" t="0" r="19050" b="1905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" o:spid="_x0000_s1026" style="position:absolute;margin-left:8.95pt;margin-top:1.85pt;width:343.5pt;height:9pt;z-index:2517237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oksAA&#10;AADbAAAADwAAAGRycy9kb3ducmV2LnhtbERPS2sCMRC+F/wPYQRvNWulIqtRVFCkN5/nIRk3i5vJ&#10;sknd1V/fFAq9zcf3nPmyc5V4UBNKzwpGwwwEsfam5ELB+bR9n4IIEdlg5ZkUPCnActF7m2NufMsH&#10;ehxjIVIIhxwV2BjrXMqgLTkMQ18TJ+7mG4cxwaaQpsE2hbtKfmTZRDosOTVYrGljSd+P307Bl7af&#10;01e3u5p2chuvDuvrRfudUoN+t5qBiNTFf/Gfe2/S/BH8/pIOkI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SoksAAAADbAAAADwAAAAAAAAAAAAAAAACYAgAAZHJzL2Rvd25y&#10;ZXYueG1sUEsFBgAAAAAEAAQA9QAAAIU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Y25cAA&#10;AADbAAAADwAAAGRycy9kb3ducmV2LnhtbERPS2sCMRC+F/wPYYTealalIqtRtKBIbz7PQzJuFjeT&#10;ZZO6W399UxC8zcf3nPmyc5W4UxNKzwqGgwwEsfam5ELB6bj5mIIIEdlg5ZkU/FKA5aL3Nsfc+Jb3&#10;dD/EQqQQDjkqsDHWuZRBW3IYBr4mTtzVNw5jgk0hTYNtCneVHGXZRDosOTVYrOnLkr4dfpyCb20/&#10;p49uezHt5Dpe7deXs/Zbpd773WoGIlIXX+Kne2fS/BH8/5IOkI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mY25cAAAADbAAAADwAAAAAAAAAAAAAAAACYAgAAZHJzL2Rvd25y&#10;ZXYueG1sUEsFBgAAAAAEAAQA9QAAAIU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TfsEA&#10;AADbAAAADwAAAGRycy9kb3ducmV2LnhtbERPyWrDMBC9F/IPYgK9NXISGoxrJSSBhtJb1vMgjS1T&#10;a2QsNXb79VWh0Ns83jrlZnStuFMfGs8K5rMMBLH2puFaweX8+pSDCBHZYOuZFHxRgM168lBiYfzA&#10;R7qfYi1SCIcCFdgYu0LKoC05DDPfESeu8r3DmGBfS9PjkMJdKxdZtpIOG04NFjvaW9Ifp0+n4F3b&#10;5/x7PNzMsKqW2+PudtX+oNTjdNy+gIg0xn/xn/vNpPlL+P0lH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qk37BAAAA2wAAAA8AAAAAAAAAAAAAAAAAmAIAAGRycy9kb3du&#10;cmV2LnhtbFBLBQYAAAAABAAEAPUAAACG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LCsIA&#10;AADbAAAADwAAAGRycy9kb3ducmV2LnhtbERPS2sCMRC+C/6HMEJvmrWtItuNYguV0puPeh6S2c3i&#10;ZrJsUnfbX98UBG/z8T2n2AyuEVfqQu1ZwXyWgSDW3tRcKTgd36crECEiG2w8k4IfCrBZj0cF5sb3&#10;vKfrIVYihXDIUYGNsc2lDNqSwzDzLXHiSt85jAl2lTQd9incNfIxy5bSYc2pwWJLb5b05fDtFHxq&#10;u1j9Druz6Zfl03b/ev7SfqfUw2TYvoCINMS7+Ob+MGn+M/z/kg6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wwsK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5 6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>00 cm</w:t>
            </w:r>
            <w:r w:rsidRPr="0093100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7 2</w:t>
            </w:r>
            <w:r w:rsidR="00931007" w:rsidRPr="00931007">
              <w:rPr>
                <w:rFonts w:ascii="Times New Roman" w:hAnsi="Times New Roman"/>
                <w:sz w:val="24"/>
                <w:szCs w:val="24"/>
              </w:rPr>
              <w:t>00 cm</w:t>
            </w:r>
            <w:r w:rsidR="00931007" w:rsidRPr="0093100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931007" w:rsidRPr="00931007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931007" w:rsidRPr="00931007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10 0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>00 cm</w:t>
            </w:r>
            <w:r w:rsidRPr="0093100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931007" w:rsidRPr="00931007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931007" w:rsidRPr="009310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14 4</w:t>
            </w:r>
            <w:r w:rsidR="00931007" w:rsidRPr="00931007">
              <w:rPr>
                <w:rFonts w:ascii="Times New Roman" w:hAnsi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31007" w:rsidRPr="00931007">
              <w:rPr>
                <w:rFonts w:ascii="Times New Roman" w:hAnsi="Times New Roman"/>
                <w:sz w:val="24"/>
                <w:szCs w:val="24"/>
              </w:rPr>
              <w:t>cm</w:t>
            </w:r>
            <w:r w:rsidR="00931007" w:rsidRPr="0093100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931007" w:rsidRPr="00931007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</w:t>
            </w:r>
          </w:p>
          <w:p w:rsidR="00446BE9" w:rsidRPr="00542B69" w:rsidRDefault="00446BE9" w:rsidP="00B850EA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260BD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260BDD" w:rsidRPr="001B3341" w:rsidRDefault="00260BDD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60BDD" w:rsidRDefault="0094582F" w:rsidP="00260BDD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  <w:pict>
                <v:shape id="_x0000_s1152" type="#_x0000_t75" style="position:absolute;margin-left:286.15pt;margin-top:-.15pt;width:103.3pt;height:103.3pt;z-index:251734016;mso-position-horizontal-relative:text;mso-position-vertical-relative:text">
                  <v:imagedata r:id="rId29" o:title=""/>
                </v:shape>
                <o:OLEObject Type="Embed" ProgID="FXDraw3.Document" ShapeID="_x0000_s1152" DrawAspect="Content" ObjectID="_1423030135" r:id="rId30"/>
              </w:pict>
            </w:r>
            <w:r w:rsidR="00260BDD">
              <w:rPr>
                <w:rFonts w:ascii="Times New Roman" w:hAnsi="Times New Roman"/>
                <w:sz w:val="24"/>
                <w:szCs w:val="24"/>
              </w:rPr>
              <w:t>What is the area of the circle (in terms of π)?</w:t>
            </w:r>
          </w:p>
          <w:p w:rsidR="00260BDD" w:rsidRPr="00260BDD" w:rsidRDefault="00260BDD" w:rsidP="00260BDD">
            <w:pPr>
              <w:ind w:right="4286"/>
              <w:rPr>
                <w:rFonts w:ascii="Times New Roman" w:hAnsi="Times New Roman"/>
                <w:sz w:val="12"/>
                <w:szCs w:val="12"/>
              </w:rPr>
            </w:pPr>
          </w:p>
          <w:p w:rsidR="00260BDD" w:rsidRDefault="00260BDD" w:rsidP="00260BDD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4CE3ABC3" wp14:editId="554137AC">
                      <wp:simplePos x="0" y="0"/>
                      <wp:positionH relativeFrom="column">
                        <wp:posOffset>303530</wp:posOffset>
                      </wp:positionH>
                      <wp:positionV relativeFrom="paragraph">
                        <wp:posOffset>64712</wp:posOffset>
                      </wp:positionV>
                      <wp:extent cx="171450" cy="1072342"/>
                      <wp:effectExtent l="0" t="0" r="19050" b="1397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1072342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8" o:spid="_x0000_s1026" style="position:absolute;margin-left:23.9pt;margin-top:5.1pt;width:13.5pt;height:84.45pt;z-index:251732992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5uKcMA&#10;AADbAAAADwAAAGRycy9kb3ducmV2LnhtbESPT2sCMRTE70K/Q3iF3jSrRbFbo9iCIt78e34kz83i&#10;5mXZRHfbT28KBY/DzPyGmS06V4k7NaH0rGA4yEAQa29KLhQcD6v+FESIyAYrz6TghwIs5i+9GebG&#10;t7yj+z4WIkE45KjAxljnUgZtyWEY+Jo4eRffOIxJNoU0DbYJ7io5yrKJdFhyWrBY07clfd3fnIKt&#10;tuPpb7c+m3ZyeV/uvs4n7ddKvb12y08Qkbr4DP+3N0bB6AP+vq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5uKc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y8cIA&#10;AADbAAAADwAAAGRycy9kb3ducmV2LnhtbESPQWsCMRSE74L/ITzBm2atKLIaRQVFetNWz4/kuVnc&#10;vCyb1F3765tCocdhZr5hVpvOVeJJTSg9K5iMMxDE2puSCwWfH4fRAkSIyAYrz6TgRQE2635vhbnx&#10;LZ/peYmFSBAOOSqwMda5lEFbchjGviZO3t03DmOSTSFNg22Cu0q+ZdlcOiw5LVisaW9JPy5fTsG7&#10;trPFd3e8mXZ+n27Pu9tV+6NSw0G3XYKI1MX/8F/7ZBRMZ/D7Jf0A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LxwgAAANsAAAAPAAAAAAAAAAAAAAAAAJgCAABkcnMvZG93&#10;bnJldi54bWxQSwUGAAAAAAQABAD1AAAAhwMAAAAA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eHj8MA&#10;AADbAAAADwAAAGRycy9kb3ducmV2LnhtbESPQWsCMRSE70L/Q3iF3jSrVpHVKFpQije19fxInpvF&#10;zcuySd1tf30jCB6HmfmGWaw6V4kbNaH0rGA4yEAQa29KLhR8nbb9GYgQkQ1WnknBLwVYLV96C8yN&#10;b/lAt2MsRIJwyFGBjbHOpQzaksMw8DVx8i6+cRiTbAppGmwT3FVylGVT6bDktGCxpg9L+nr8cQr2&#10;2k5mf93ubNrpZbw+bM7f2u+Uenvt1nMQkbr4DD/an0bB+xD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eHj8MAAADbAAAADwAAAAAAAAAAAAAAAACYAgAAZHJzL2Rv&#10;d25yZXYueG1sUEsFBgAAAAAEAAQA9QAAAIgDAAAAAA=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yysQA&#10;AADbAAAADwAAAGRycy9kb3ducmV2LnhtbESPT2sCMRTE74LfIbxCb5rtH0W2G0ULSulNq54fydvN&#10;0s3Lsonutp++EYQeh5n5DVOsBteIK3Wh9qzgaZqBINbe1FwpOH5tJwsQISIbbDyTgh8KsFqORwXm&#10;xve8p+shViJBOOSowMbY5lIGbclhmPqWOHml7xzGJLtKmg77BHeNfM6yuXRYc1qw2NK7Jf19uDgF&#10;n9rOFr/D7mz6efmy3m/OJ+13Sj0+DOs3EJGG+B++tz+Mgtkr3L6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pssrEAAAA2w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194124" w:rsidRPr="005E355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752" w:dyaOrig="350" w14:anchorId="7BA4A938">
                <v:shape id="_x0000_i1029" type="#_x0000_t75" style="width:37.3pt;height:17.65pt" o:ole="">
                  <v:imagedata r:id="rId31" o:title=""/>
                </v:shape>
                <o:OLEObject Type="Embed" ProgID="FXE300.Equation" ShapeID="_x0000_i1029" DrawAspect="Content" ObjectID="_1423030112" r:id="rId32"/>
              </w:object>
            </w:r>
            <w:r w:rsidRPr="005E355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260BDD" w:rsidRPr="00260BDD" w:rsidRDefault="00260BDD" w:rsidP="00260BDD">
            <w:pPr>
              <w:ind w:right="4287"/>
              <w:rPr>
                <w:rFonts w:ascii="Times New Roman" w:hAnsi="Times New Roman"/>
                <w:position w:val="-8"/>
                <w:sz w:val="12"/>
                <w:szCs w:val="12"/>
              </w:rPr>
            </w:pPr>
          </w:p>
          <w:p w:rsidR="00260BDD" w:rsidRDefault="00260BDD" w:rsidP="00260BDD">
            <w:pPr>
              <w:ind w:right="4287"/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A23B0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194124" w:rsidRPr="005E355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73" w:dyaOrig="350">
                <v:shape id="_x0000_i1030" type="#_x0000_t75" style="width:43.2pt;height:17.65pt" o:ole="">
                  <v:imagedata r:id="rId33" o:title=""/>
                </v:shape>
                <o:OLEObject Type="Embed" ProgID="FXE300.Equation" ShapeID="_x0000_i1030" DrawAspect="Content" ObjectID="_1423030113" r:id="rId34"/>
              </w:object>
            </w:r>
          </w:p>
          <w:p w:rsidR="00260BDD" w:rsidRPr="00260BDD" w:rsidRDefault="00260BDD" w:rsidP="00260BDD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260BDD" w:rsidRPr="005E3552" w:rsidRDefault="00260BDD" w:rsidP="00260BDD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A23B06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194124" w:rsidRPr="005E355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73" w:dyaOrig="350">
                <v:shape id="_x0000_i1031" type="#_x0000_t75" style="width:43.2pt;height:17.65pt" o:ole="">
                  <v:imagedata r:id="rId35" o:title=""/>
                </v:shape>
                <o:OLEObject Type="Embed" ProgID="FXE300.Equation" ShapeID="_x0000_i1031" DrawAspect="Content" ObjectID="_1423030114" r:id="rId36"/>
              </w:object>
            </w:r>
            <w:r w:rsidRPr="005E355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260BDD" w:rsidRPr="00260BDD" w:rsidRDefault="00260BDD" w:rsidP="00260BDD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260BDD" w:rsidRDefault="00260BDD" w:rsidP="00260BDD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194124" w:rsidRPr="005E355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993" w:dyaOrig="350">
                <v:shape id="_x0000_i1032" type="#_x0000_t75" style="width:49.1pt;height:17.65pt" o:ole="">
                  <v:imagedata r:id="rId37" o:title=""/>
                </v:shape>
                <o:OLEObject Type="Embed" ProgID="FXE300.Equation" ShapeID="_x0000_i1032" DrawAspect="Content" ObjectID="_1423030115" r:id="rId38"/>
              </w:object>
            </w:r>
            <w:r w:rsidRPr="005E355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260BDD" w:rsidRPr="00260BDD" w:rsidRDefault="00260BDD" w:rsidP="00260BDD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AF34E0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F34E0" w:rsidRPr="001B3341" w:rsidRDefault="00AF34E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F34E0" w:rsidRDefault="0094582F" w:rsidP="00E6477E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  <w:pict w14:anchorId="205AFBB0">
                <v:shape id="_x0000_s1153" type="#_x0000_t75" style="position:absolute;margin-left:270.05pt;margin-top:18.7pt;width:140pt;height:84.5pt;z-index:251736064;mso-position-horizontal-relative:text;mso-position-vertical-relative:text">
                  <v:imagedata r:id="rId39" o:title=""/>
                </v:shape>
                <o:OLEObject Type="Embed" ProgID="FXDraw3.Document" ShapeID="_x0000_s1153" DrawAspect="Content" ObjectID="_1423030136" r:id="rId40"/>
              </w:pict>
            </w:r>
            <w:r w:rsidR="00AF34E0">
              <w:rPr>
                <w:rFonts w:ascii="Times New Roman" w:hAnsi="Times New Roman"/>
                <w:sz w:val="24"/>
                <w:szCs w:val="24"/>
              </w:rPr>
              <w:t>Which calculation could be used to find the area of the semicircle?</w:t>
            </w:r>
          </w:p>
          <w:p w:rsidR="00AF34E0" w:rsidRPr="00260BDD" w:rsidRDefault="00AF34E0" w:rsidP="00E6477E">
            <w:pPr>
              <w:ind w:right="4286"/>
              <w:rPr>
                <w:rFonts w:ascii="Times New Roman" w:hAnsi="Times New Roman"/>
                <w:sz w:val="12"/>
                <w:szCs w:val="12"/>
              </w:rPr>
            </w:pPr>
          </w:p>
          <w:p w:rsidR="00AF34E0" w:rsidRDefault="00AF34E0" w:rsidP="00E6477E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7088" behindDoc="0" locked="0" layoutInCell="1" allowOverlap="1" wp14:anchorId="4201A789" wp14:editId="54851BBE">
                      <wp:simplePos x="0" y="0"/>
                      <wp:positionH relativeFrom="column">
                        <wp:posOffset>303992</wp:posOffset>
                      </wp:positionH>
                      <wp:positionV relativeFrom="paragraph">
                        <wp:posOffset>68753</wp:posOffset>
                      </wp:positionV>
                      <wp:extent cx="171450" cy="1005840"/>
                      <wp:effectExtent l="0" t="0" r="19050" b="2286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100584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55" o:spid="_x0000_s1026" style="position:absolute;margin-left:23.95pt;margin-top:5.4pt;width:13.5pt;height:79.2pt;z-index:251737088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eJJs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LHP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eJJs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svcMA&#10;AADbAAAADwAAAGRycy9kb3ducmV2LnhtbESPT2sCMRTE70K/Q3iF3jSrxT+sRlGhIr1p1fMjeW4W&#10;Ny/LJrpbP31TKPQ4zMxvmMWqc5V4UBNKzwqGgwwEsfam5ELB6eujPwMRIrLByjMp+KYAq+VLb4G5&#10;8S0f6HGMhUgQDjkqsDHWuZRBW3IYBr4mTt7VNw5jkk0hTYNtgrtKjrJsIh2WnBYs1rS1pG/Hu1Pw&#10;qe149ux2F9NOru/rw+Zy1n6n1Ntrt56DiNTF//Bfe28UjKfw+yX9A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ssvcMAAADbAAAADwAAAAAAAAAAAAAAAACYAgAAZHJzL2Rv&#10;d25yZXYueG1sUEsFBgAAAAAEAAQA9QAAAIg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d7MMA&#10;AADbAAAADwAAAGRycy9kb3ducmV2LnhtbESPzWrDMBCE74G8g9hCb4nclJjgRg5JoKH0lt/zIq0t&#10;U2tlLDV2+/RVodDjMDPfMOvN6Fpxpz40nhU8zTMQxNqbhmsFl/PrbAUiRGSDrWdS8EUBNuV0ssbC&#10;+IGPdD/FWiQIhwIV2Bi7QsqgLTkMc98RJ6/yvcOYZF9L0+OQ4K6ViyzLpcOG04LFjvaW9Mfp0yl4&#10;13a5+h4PNzPk1fP2uLtdtT8o9fgwbl9ARBrjf/iv/WYU5Ev4/ZJ+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nd7MMAAADbAAAADwAAAAAAAAAAAAAAAACYAgAAZHJzL2Rv&#10;d25yZXYueG1sUEsFBgAAAAAEAAQA9QAAAIgDAAAAAA=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tDm8IA&#10;AADbAAAADwAAAGRycy9kb3ducmV2LnhtbESPQWsCMRSE7wX/Q3iCt5q10kVWo6igSG/a6vmRPDeL&#10;m5dlk7qrv74pFHocZuYbZrHqXS3u1IbKs4LJOANBrL2puFTw9bl7nYEIEdlg7ZkUPCjAajl4WWBh&#10;fMdHup9iKRKEQ4EKbIxNIWXQlhyGsW+Ik3f1rcOYZFtK02KX4K6Wb1mWS4cVpwWLDW0t6dvp2yn4&#10;0PZ99uz3F9Pl1+n6uLmctd8rNRr26zmISH38D/+1D0ZBnsPvl/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W0ObwgAAANs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5E355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212" w:dyaOrig="328" w14:anchorId="5D764735">
                <v:shape id="_x0000_i1033" type="#_x0000_t75" style="width:108.65pt;height:16.35pt" o:ole="">
                  <v:imagedata r:id="rId41" o:title=""/>
                </v:shape>
                <o:OLEObject Type="Embed" ProgID="FXE300.Equation" ShapeID="_x0000_i1033" DrawAspect="Content" ObjectID="_1423030116" r:id="rId42"/>
              </w:object>
            </w:r>
            <w:r w:rsidRPr="005E355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AF34E0" w:rsidRPr="00260BDD" w:rsidRDefault="00AF34E0" w:rsidP="00E6477E">
            <w:pPr>
              <w:ind w:right="4287"/>
              <w:rPr>
                <w:rFonts w:ascii="Times New Roman" w:hAnsi="Times New Roman"/>
                <w:position w:val="-8"/>
                <w:sz w:val="12"/>
                <w:szCs w:val="12"/>
              </w:rPr>
            </w:pPr>
          </w:p>
          <w:p w:rsidR="00AF34E0" w:rsidRDefault="00AF34E0" w:rsidP="00E6477E">
            <w:pPr>
              <w:ind w:right="4287"/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194124" w:rsidRPr="005E355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786" w:dyaOrig="328">
                <v:shape id="_x0000_i1034" type="#_x0000_t75" style="width:87.7pt;height:16.35pt" o:ole="">
                  <v:imagedata r:id="rId43" o:title=""/>
                </v:shape>
                <o:OLEObject Type="Embed" ProgID="FXE300.Equation" ShapeID="_x0000_i1034" DrawAspect="Content" ObjectID="_1423030117" r:id="rId44"/>
              </w:object>
            </w:r>
          </w:p>
          <w:p w:rsidR="00AF34E0" w:rsidRPr="00260BDD" w:rsidRDefault="00AF34E0" w:rsidP="00E6477E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AF34E0" w:rsidRPr="005E3552" w:rsidRDefault="00AF34E0" w:rsidP="00E6477E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194124" w:rsidRPr="005E355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028" w:dyaOrig="328">
                <v:shape id="_x0000_i1035" type="#_x0000_t75" style="width:100.15pt;height:16.35pt" o:ole="">
                  <v:imagedata r:id="rId45" o:title=""/>
                </v:shape>
                <o:OLEObject Type="Embed" ProgID="FXE300.Equation" ShapeID="_x0000_i1035" DrawAspect="Content" ObjectID="_1423030118" r:id="rId46"/>
              </w:object>
            </w:r>
            <w:r w:rsidRPr="005E355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AF34E0" w:rsidRPr="00260BDD" w:rsidRDefault="00AF34E0" w:rsidP="00E6477E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AF34E0" w:rsidRDefault="00AF34E0" w:rsidP="00E6477E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5E355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602" w:dyaOrig="328">
                <v:shape id="_x0000_i1036" type="#_x0000_t75" style="width:79.2pt;height:16.35pt" o:ole="">
                  <v:imagedata r:id="rId47" o:title=""/>
                </v:shape>
                <o:OLEObject Type="Embed" ProgID="FXE300.Equation" ShapeID="_x0000_i1036" DrawAspect="Content" ObjectID="_1423030119" r:id="rId48"/>
              </w:object>
            </w:r>
            <w:r w:rsidRPr="005E355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AF34E0" w:rsidRPr="00260BDD" w:rsidRDefault="00AF34E0" w:rsidP="00E6477E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AF34E0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F34E0" w:rsidRPr="001B3341" w:rsidRDefault="00AF34E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F34E0" w:rsidRDefault="00FA048D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sheet of paper has an area of 250 000 cm</w:t>
            </w:r>
            <w:r w:rsidRPr="00FA048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FA048D" w:rsidRDefault="00FA048D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its area in m</w:t>
            </w:r>
            <w:r w:rsidRPr="00FA048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FA048D" w:rsidRPr="00931007" w:rsidRDefault="00FA048D" w:rsidP="00FA048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A048D" w:rsidRPr="00931007" w:rsidRDefault="00FA048D" w:rsidP="00FA048D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3472" behindDoc="0" locked="0" layoutInCell="1" allowOverlap="1" wp14:anchorId="11863439" wp14:editId="648E2D45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23495</wp:posOffset>
                      </wp:positionV>
                      <wp:extent cx="4362450" cy="114300"/>
                      <wp:effectExtent l="0" t="0" r="19050" b="1905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7" o:spid="_x0000_s1026" style="position:absolute;margin-left:8.95pt;margin-top:1.85pt;width:343.5pt;height:9pt;z-index:2517534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SUiL8A&#10;AADbAAAADwAAAGRycy9kb3ducmV2LnhtbERPy4rCMBTdD/gP4QruxtQRpVSj6MDI4M7n+pJcm2Jz&#10;U5qM7czXTxaCy8N5L9e9q8WD2lB5VjAZZyCItTcVlwrOp6/3HESIyAZrz6TglwKsV4O3JRbGd3yg&#10;xzGWIoVwKFCBjbEppAzaksMw9g1x4m6+dRgTbEtpWuxSuKvlR5bNpcOKU4PFhj4t6fvxxynYazvL&#10;//rd1XTz23Rz2F4v2u+UGg37zQJEpD6+xE/3t1GQp7HpS/o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hJSIvwAAANsAAAAPAAAAAAAAAAAAAAAAAJgCAABkcnMvZG93bnJl&#10;di54bWxQSwUGAAAAAAQABAD1AAAAhA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gxE8QA&#10;AADbAAAADwAAAGRycy9kb3ducmV2LnhtbESPT2sCMRTE7wW/Q3gFbzVbpbLdGkWFSvHmn3p+JM/N&#10;0s3Lsknd1U9vCgWPw8z8hpkteleLC7Wh8qzgdZSBINbeVFwqOB4+X3IQISIbrD2TgisFWMwHTzMs&#10;jO94R5d9LEWCcChQgY2xKaQM2pLDMPINcfLOvnUYk2xLaVrsEtzVcpxlU+mw4rRgsaG1Jf2z/3UK&#10;ttq+5bd+czLd9DxZ7lanb+03Sg2f++UHiEh9fIT/219GQf4Of1/SD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IMRPEAAAA2wAAAA8AAAAAAAAAAAAAAAAAmAIAAGRycy9k&#10;b3ducmV2LnhtbFBLBQYAAAAABAAEAPUAAACJ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sOU8AA&#10;AADbAAAADwAAAGRycy9kb3ducmV2LnhtbERPz2vCMBS+D/wfwht4m+kmE+2aig6UsZtuen4kz6as&#10;eSlNtNW/fjkIHj++38VycI24UBdqzwpeJxkIYu1NzZWC35/NyxxEiMgGG8+k4EoBluXoqcDc+J53&#10;dNnHSqQQDjkqsDG2uZRBW3IYJr4lTtzJdw5jgl0lTYd9CneNfMuymXRYc2qw2NKnJf23PzsF39q+&#10;z2/D9mj62Wm62q2PB+23So2fh9UHiEhDfIjv7i+jYJHWpy/pB8j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CsOU8AAAADbAAAADwAAAAAAAAAAAAAAAACYAgAAZHJzL2Rvd25y&#10;ZXYueG1sUEsFBgAAAAAEAAQA9QAAAIU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eryMMA&#10;AADbAAAADwAAAGRycy9kb3ducmV2LnhtbESPQWsCMRSE70L/Q3gFb5pVqditUaygFG/a1vMjeW6W&#10;bl6WTXRXf70RhB6HmfmGmS87V4kLNaH0rGA0zEAQa29KLhT8fG8GMxAhIhusPJOCKwVYLl56c8yN&#10;b3lPl0MsRIJwyFGBjbHOpQzaksMw9DVx8k6+cRiTbAppGmwT3FVynGVT6bDktGCxprUl/Xc4OwU7&#10;bd9mt257NO30NFntP4+/2m+V6r92qw8Qkbr4H362v4yC9xE8vq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2eryM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25 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>m</w:t>
            </w:r>
            <w:r w:rsidRPr="0093100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250 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>m</w:t>
            </w:r>
            <w:r w:rsidRPr="0093100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>00 m</w:t>
            </w:r>
            <w:r w:rsidRPr="0093100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25 0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>m</w:t>
            </w:r>
            <w:r w:rsidRPr="0093100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</w:t>
            </w:r>
          </w:p>
          <w:p w:rsidR="00FA048D" w:rsidRPr="00FA048D" w:rsidRDefault="00FA048D" w:rsidP="00B850EA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AF34E0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F34E0" w:rsidRPr="001B3341" w:rsidRDefault="00AF34E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7086C" w:rsidRDefault="0094582F" w:rsidP="00FE0995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61" type="#_x0000_t75" style="position:absolute;margin-left:228.15pt;margin-top:5.45pt;width:198.7pt;height:134.5pt;z-index:251756544;mso-position-horizontal-relative:text;mso-position-vertical-relative:text">
                  <v:imagedata r:id="rId49" o:title=""/>
                  <w10:wrap type="square"/>
                </v:shape>
                <o:OLEObject Type="Embed" ProgID="FXDraw3.Document" ShapeID="_x0000_s1161" DrawAspect="Content" ObjectID="_1423030137" r:id="rId50"/>
              </w:pict>
            </w:r>
            <w:r w:rsidR="0007086C">
              <w:rPr>
                <w:rFonts w:ascii="Times New Roman" w:hAnsi="Times New Roman"/>
                <w:sz w:val="24"/>
                <w:szCs w:val="24"/>
              </w:rPr>
              <w:t xml:space="preserve">A wheat crop is planted in </w:t>
            </w:r>
            <w:r w:rsidR="00FE0995">
              <w:rPr>
                <w:rFonts w:ascii="Times New Roman" w:hAnsi="Times New Roman"/>
                <w:sz w:val="24"/>
                <w:szCs w:val="24"/>
              </w:rPr>
              <w:t>this</w:t>
            </w:r>
            <w:r w:rsidR="0007086C">
              <w:rPr>
                <w:rFonts w:ascii="Times New Roman" w:hAnsi="Times New Roman"/>
                <w:sz w:val="24"/>
                <w:szCs w:val="24"/>
              </w:rPr>
              <w:t xml:space="preserve"> field.</w:t>
            </w:r>
          </w:p>
          <w:p w:rsidR="0007086C" w:rsidRDefault="0007086C" w:rsidP="00FE0995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field can be divided into a rectangle and an isosceles triangle as shown.</w:t>
            </w:r>
          </w:p>
          <w:p w:rsidR="004F19AC" w:rsidRDefault="0007086C" w:rsidP="00FE0995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area of the field.    </w:t>
            </w:r>
          </w:p>
          <w:p w:rsidR="004F19AC" w:rsidRDefault="004F19AC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F19AC" w:rsidRDefault="004F19AC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0995" w:rsidRDefault="00FE0995" w:rsidP="00FE0995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318485BC" wp14:editId="440B4D18">
                      <wp:simplePos x="0" y="0"/>
                      <wp:positionH relativeFrom="column">
                        <wp:posOffset>904875</wp:posOffset>
                      </wp:positionH>
                      <wp:positionV relativeFrom="paragraph">
                        <wp:posOffset>95250</wp:posOffset>
                      </wp:positionV>
                      <wp:extent cx="754380" cy="373380"/>
                      <wp:effectExtent l="0" t="0" r="26670" b="26670"/>
                      <wp:wrapNone/>
                      <wp:docPr id="92" name="Rectangl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2" o:spid="_x0000_s1026" style="position:absolute;margin-left:71.25pt;margin-top:7.5pt;width:59.4pt;height:29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" filled="f" strokecolor="black [3213]" strokeweight="1.5pt">
                      <v:path arrowok="t"/>
                    </v:rect>
                  </w:pict>
                </mc:Fallback>
              </mc:AlternateContent>
            </w:r>
          </w:p>
          <w:p w:rsidR="00FE0995" w:rsidRPr="006A0F79" w:rsidRDefault="00FE0995" w:rsidP="00FE0995">
            <w:pPr>
              <w:rPr>
                <w:rFonts w:ascii="Times New Roman" w:hAnsi="Times New Roman"/>
                <w:sz w:val="32"/>
                <w:szCs w:val="32"/>
              </w:rPr>
            </w:pPr>
            <w:r w:rsidRPr="006A0F79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6A0F79">
              <w:rPr>
                <w:rFonts w:ascii="Times New Roman" w:hAnsi="Times New Roman"/>
                <w:sz w:val="32"/>
                <w:szCs w:val="32"/>
              </w:rPr>
              <w:t xml:space="preserve">Area  =                  </w:t>
            </w:r>
            <w:r>
              <w:rPr>
                <w:rFonts w:ascii="Times New Roman" w:hAnsi="Times New Roman"/>
                <w:sz w:val="32"/>
                <w:szCs w:val="32"/>
              </w:rPr>
              <w:t>k</w:t>
            </w:r>
            <w:r w:rsidRPr="006A0F79">
              <w:rPr>
                <w:rFonts w:ascii="Times New Roman" w:hAnsi="Times New Roman"/>
                <w:sz w:val="32"/>
                <w:szCs w:val="32"/>
              </w:rPr>
              <w:t>m</w:t>
            </w:r>
            <w:r w:rsidRPr="006A0F79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07086C" w:rsidRDefault="0007086C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7086C" w:rsidRDefault="0007086C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F34E0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F34E0" w:rsidRPr="001B3341" w:rsidRDefault="00AF34E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F34E0" w:rsidRDefault="00FE0995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local park is in the shape of a trapezium, with the measurements shown.</w:t>
            </w:r>
          </w:p>
          <w:p w:rsidR="00FE0995" w:rsidRDefault="00FE0995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area of the park in hectares? (1 hectare  = 10 000 m</w:t>
            </w:r>
            <w:r w:rsidRPr="00FE099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) </w:t>
            </w:r>
          </w:p>
          <w:p w:rsidR="00FE0995" w:rsidRDefault="0094582F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62" type="#_x0000_t75" style="position:absolute;margin-left:190.8pt;margin-top:5.75pt;width:236.9pt;height:117.1pt;z-index:251761664;mso-position-horizontal-relative:text;mso-position-vertical-relative:text">
                  <v:imagedata r:id="rId51" o:title=""/>
                </v:shape>
                <o:OLEObject Type="Embed" ProgID="FXDraw3.Document" ShapeID="_x0000_s1162" DrawAspect="Content" ObjectID="_1423030138" r:id="rId52"/>
              </w:pict>
            </w:r>
          </w:p>
          <w:p w:rsidR="00FE0995" w:rsidRDefault="00FE099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0995" w:rsidRDefault="00FE099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0995" w:rsidRDefault="00FE099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0995" w:rsidRDefault="00FE099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0995" w:rsidRDefault="00FE099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E0995" w:rsidRDefault="00FE0995" w:rsidP="00FE0995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</w:p>
          <w:p w:rsidR="00FE0995" w:rsidRDefault="00FE0995" w:rsidP="00FE0995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</w:p>
          <w:p w:rsidR="00FE0995" w:rsidRDefault="00FE0995" w:rsidP="00FE0995">
            <w:pPr>
              <w:ind w:right="329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1CB0CEF0" wp14:editId="45FF9BB6">
                      <wp:simplePos x="0" y="0"/>
                      <wp:positionH relativeFrom="column">
                        <wp:posOffset>902508</wp:posOffset>
                      </wp:positionH>
                      <wp:positionV relativeFrom="paragraph">
                        <wp:posOffset>96635</wp:posOffset>
                      </wp:positionV>
                      <wp:extent cx="931026" cy="373380"/>
                      <wp:effectExtent l="0" t="0" r="21590" b="26670"/>
                      <wp:wrapNone/>
                      <wp:docPr id="94" name="Rectangle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3102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4" o:spid="_x0000_s1026" style="position:absolute;margin-left:71.05pt;margin-top:7.6pt;width:73.3pt;height:29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" filled="f" strokecolor="black [3213]" strokeweight="1.5pt">
                      <v:path arrowok="t"/>
                    </v:rect>
                  </w:pict>
                </mc:Fallback>
              </mc:AlternateContent>
            </w:r>
          </w:p>
          <w:p w:rsidR="00FE0995" w:rsidRPr="006A0F79" w:rsidRDefault="00FE0995" w:rsidP="00FE0995">
            <w:pPr>
              <w:rPr>
                <w:rFonts w:ascii="Times New Roman" w:hAnsi="Times New Roman"/>
                <w:sz w:val="32"/>
                <w:szCs w:val="32"/>
              </w:rPr>
            </w:pPr>
            <w:r w:rsidRPr="006A0F79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6A0F79">
              <w:rPr>
                <w:rFonts w:ascii="Times New Roman" w:hAnsi="Times New Roman"/>
                <w:sz w:val="32"/>
                <w:szCs w:val="32"/>
              </w:rPr>
              <w:t xml:space="preserve">Area  =              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</w:t>
            </w:r>
            <w:r w:rsidRPr="006A0F79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sz w:val="32"/>
                <w:szCs w:val="32"/>
              </w:rPr>
              <w:t>hectares</w:t>
            </w:r>
          </w:p>
          <w:p w:rsidR="00FE0995" w:rsidRDefault="00FE099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53"/>
          <w:footerReference w:type="default" r:id="rId54"/>
          <w:headerReference w:type="first" r:id="rId55"/>
          <w:footerReference w:type="first" r:id="rId56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DB6804" w:rsidTr="00DB6804">
        <w:trPr>
          <w:cantSplit/>
          <w:trHeight w:val="851"/>
        </w:trPr>
        <w:tc>
          <w:tcPr>
            <w:tcW w:w="1419" w:type="dxa"/>
            <w:gridSpan w:val="2"/>
            <w:vAlign w:val="center"/>
          </w:tcPr>
          <w:p w:rsidR="00DB6804" w:rsidRDefault="00DB6804" w:rsidP="00DB68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DB6804" w:rsidRDefault="00DB6804" w:rsidP="00DB68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DB6804" w:rsidRPr="00325745" w:rsidRDefault="00DB6804" w:rsidP="00DB68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243" w:type="dxa"/>
            <w:tcBorders>
              <w:right w:val="single" w:sz="4" w:space="0" w:color="auto"/>
            </w:tcBorders>
            <w:vAlign w:val="center"/>
          </w:tcPr>
          <w:p w:rsidR="00DB6804" w:rsidRPr="005C44C0" w:rsidRDefault="00DB6804" w:rsidP="00DB6804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Area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DB6804" w:rsidRDefault="00DB6804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B6804" w:rsidRDefault="00DB6804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B6804" w:rsidRPr="00325745" w:rsidRDefault="00DB6804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A81533" w:rsidRPr="00667642" w:rsidRDefault="00A81533" w:rsidP="00A81533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A81533" w:rsidRPr="00667642" w:rsidRDefault="00A81533" w:rsidP="00A81533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</w:t>
            </w:r>
            <w:r w:rsidRPr="0080449A">
              <w:rPr>
                <w:rFonts w:asciiTheme="majorHAnsi" w:hAnsiTheme="majorHAnsi"/>
                <w:b/>
                <w:sz w:val="24"/>
                <w:szCs w:val="24"/>
              </w:rPr>
              <w:t>.  Calculators are allowed.</w:t>
            </w:r>
          </w:p>
        </w:tc>
      </w:tr>
      <w:tr w:rsidR="005B3ADE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5B3ADE" w:rsidRPr="001B3341" w:rsidRDefault="005B3ADE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5B3ADE" w:rsidRDefault="005B3ADE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paddock has an area of 0.6 hectares. What is its area in square metres?</w:t>
            </w:r>
          </w:p>
          <w:p w:rsidR="005B3ADE" w:rsidRPr="005B3ADE" w:rsidRDefault="005B3ADE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B3ADE" w:rsidRDefault="005B3ADE" w:rsidP="00D0714F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60D6CF1E" wp14:editId="2BD4A7E9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34925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7" o:spid="_x0000_s1026" style="position:absolute;margin-left:8.8pt;margin-top:2.75pt;width:343.5pt;height:9pt;z-index:2516674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G/8EA&#10;AADaAAAADwAAAGRycy9kb3ducmV2LnhtbESPT2sCMRTE7wW/Q3hCbzWrUpHVKFpQpDf/nh/Jc7O4&#10;eVk2qbv10zcFweMwM79h5svOVeJOTSg9KxgOMhDE2puSCwWn4+ZjCiJEZIOVZ1LwSwGWi97bHHPj&#10;W97T/RALkSAcclRgY6xzKYO25DAMfE2cvKtvHMYkm0KaBtsEd5UcZdlEOiw5LVis6cuSvh1+nIJv&#10;bT+nj257Me3kOl7t15ez9lul3vvdagYiUhdf4Wd7ZxS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ORv/BAAAA2g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jZMEA&#10;AADaAAAADwAAAGRycy9kb3ducmV2LnhtbESPT2sCMRTE7wW/Q3iCt5q1UpHVKFpQpDf/nh/Jc7O4&#10;eVk20V399E2h0OMwM79h5svOVeJBTSg9KxgNMxDE2puSCwWn4+Z9CiJEZIOVZ1LwpADLRe9tjrnx&#10;Le/pcYiFSBAOOSqwMda5lEFbchiGviZO3tU3DmOSTSFNg22Cu0p+ZNlEOiw5LVis6cuSvh3uTsG3&#10;tp/TV7e9mHZyHa/268tZ+61Sg363moGI1MX/8F97ZxSM4fdKu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C42TBAAAA2g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7EMMA&#10;AADaAAAADwAAAGRycy9kb3ducmV2LnhtbESPzWrDMBCE74G8g9hAb4mctgnBtRLSQkPpLT/NeZHW&#10;lom1MpYau336qhDIcZiZb5hiM7hGXKkLtWcF81kGglh7U3Ol4HR8n65AhIhssPFMCn4owGY9HhWY&#10;G9/znq6HWIkE4ZCjAhtjm0sZtCWHYeZb4uSVvnMYk+wqaTrsE9w18jHLltJhzWnBYktvlvTl8O0U&#10;fGq7WP0Ou7Ppl+XTdv96/tJ+p9TDZNi+gIg0xHv41v4wCp7h/0q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t7EMMAAADa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ei8EA&#10;AADaAAAADwAAAGRycy9kb3ducmV2LnhtbESPT2sCMRTE74V+h/AEbzWrosjWKFZQpDf/nh/Jc7N0&#10;87Jsorv20zcFweMwM79h5svOVeJOTSg9KxgOMhDE2puSCwWn4+ZjBiJEZIOVZ1LwoADLxfvbHHPj&#10;W97T/RALkSAcclRgY6xzKYO25DAMfE2cvKtvHMYkm0KaBtsEd5UcZdlUOiw5LVisaW1J/xxuTsG3&#10;tpPZb7e9mHZ6Ha/2X5ez9lul+r1u9QkiUhdf4Wd7ZxR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n3ovBAAAA2g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 w:rsidR="00D0714F">
              <w:rPr>
                <w:rFonts w:ascii="Times New Roman" w:hAnsi="Times New Roman"/>
                <w:sz w:val="24"/>
                <w:szCs w:val="24"/>
              </w:rPr>
              <w:t xml:space="preserve">          60 m</w:t>
            </w:r>
            <w:r w:rsidR="00D0714F" w:rsidRPr="005B3AD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0714F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600 m</w:t>
            </w:r>
            <w:r w:rsidRPr="005B3AD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D0714F">
              <w:rPr>
                <w:rFonts w:ascii="Times New Roman" w:hAnsi="Times New Roman"/>
                <w:sz w:val="24"/>
                <w:szCs w:val="24"/>
              </w:rPr>
              <w:t>6 000 m</w:t>
            </w:r>
            <w:r w:rsidR="00D0714F" w:rsidRPr="005B3AD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D0714F">
              <w:rPr>
                <w:rFonts w:ascii="Times New Roman" w:hAnsi="Times New Roman"/>
                <w:sz w:val="24"/>
                <w:szCs w:val="24"/>
              </w:rPr>
              <w:t>60 000 m</w:t>
            </w:r>
            <w:r w:rsidR="00D0714F" w:rsidRPr="005B3AD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D0714F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  <w:p w:rsidR="00D0714F" w:rsidRPr="005B3ADE" w:rsidRDefault="00D0714F" w:rsidP="00D0714F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5B3AD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5B3ADE" w:rsidRPr="001B3341" w:rsidRDefault="005B3ADE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B3ADE" w:rsidRDefault="005B3ADE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 advertising sign at a cricket game 12 m long and 855 mm wide. Its measurements in centimetres is</w:t>
            </w:r>
          </w:p>
          <w:p w:rsidR="005B3ADE" w:rsidRPr="005B3ADE" w:rsidRDefault="005B3ADE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B3ADE" w:rsidRDefault="005B3ADE" w:rsidP="00446BE9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83A72B5" wp14:editId="154F5429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24130</wp:posOffset>
                      </wp:positionV>
                      <wp:extent cx="2929890" cy="388620"/>
                      <wp:effectExtent l="0" t="0" r="22860" b="1143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9890" cy="38862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0" o:spid="_x0000_s1026" style="position:absolute;margin-left:6.25pt;margin-top:1.9pt;width:230.7pt;height:30.6pt;z-index:251665408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08sIA&#10;AADbAAAADwAAAGRycy9kb3ducmV2LnhtbESPQWsCMRSE74L/ITzBm2atKLIaRQsV6U1bPT+S52Zx&#10;87JsUnf11zdCocdhZr5hVpvOVeJOTSg9K5iMMxDE2puSCwXfXx+jBYgQkQ1WnknBgwJs1v3eCnPj&#10;Wz7S/RQLkSAcclRgY6xzKYO25DCMfU2cvKtvHMYkm0KaBtsEd5V8y7K5dFhyWrBY07slfTv9OAWf&#10;2s4Wz25/Me38Ot0ed5ez9nulhoNuuwQRqYv/4b/2wSiYTuD1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AfTywgAAANsAAAAPAAAAAAAAAAAAAAAAAJgCAABkcnMvZG93&#10;bnJldi54bWxQSwUGAAAAAAQABAD1AAAAhw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Nqhc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ncD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2qFwgAAANsAAAAPAAAAAAAAAAAAAAAAAJgCAABkcnMvZG93&#10;bnJldi54bWxQSwUGAAAAAAQABAD1AAAAhwMAAAAA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/PHsMA&#10;AADbAAAADwAAAGRycy9kb3ducmV2LnhtbESPT2sCMRTE74LfIbyCN822iyJbo2hBKb359/xInpul&#10;m5dlE921n74RCj0OM/MbZrHqXS3u1IbKs4LXSQaCWHtTcangdNyO5yBCRDZYeyYFDwqwWg4HCyyM&#10;73hP90MsRYJwKFCBjbEppAzaksMw8Q1x8q6+dRiTbEtpWuwS3NXyLctm0mHFacFiQx+W9Pfh5hR8&#10;aTud//S7i+lm13y931zO2u+UGr3063cQkfr4H/5rfxoFeQ7PL+kH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/PHs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Xas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Ng8gb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ZXas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120 cm by 8.55 cm                                       120 cm by 85.5 cm </w:t>
            </w:r>
          </w:p>
          <w:p w:rsidR="005B3ADE" w:rsidRPr="005B3ADE" w:rsidRDefault="005B3ADE" w:rsidP="00446BE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5B3ADE" w:rsidRDefault="005B3ADE" w:rsidP="005B3ADE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1 200 cm by 8.55 cm                                        1 200 cm by 85.5 cm</w:t>
            </w:r>
          </w:p>
          <w:p w:rsidR="005B3ADE" w:rsidRPr="00D0714F" w:rsidRDefault="005B3ADE" w:rsidP="005B3ADE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60FB1" w:rsidRDefault="0094582F" w:rsidP="00802C4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0DAB452">
                <v:shape id="_x0000_s1108" type="#_x0000_t75" style="position:absolute;margin-left:246.7pt;margin-top:-.25pt;width:185.95pt;height:124.35pt;z-index:251682816;mso-position-horizontal-relative:text;mso-position-vertical-relative:text">
                  <v:imagedata r:id="rId57" o:title=""/>
                </v:shape>
                <o:OLEObject Type="Embed" ProgID="FXDraw3.Document" ShapeID="_x0000_s1108" DrawAspect="Content" ObjectID="_1423030139" r:id="rId58"/>
              </w:pict>
            </w:r>
            <w:r w:rsidR="00BE56E1">
              <w:rPr>
                <w:rFonts w:ascii="Times New Roman" w:hAnsi="Times New Roman"/>
                <w:sz w:val="24"/>
                <w:szCs w:val="24"/>
              </w:rPr>
              <w:t xml:space="preserve">The two rectangles have </w:t>
            </w:r>
            <w:r w:rsidR="00D60FB1">
              <w:rPr>
                <w:rFonts w:ascii="Times New Roman" w:hAnsi="Times New Roman"/>
                <w:sz w:val="24"/>
                <w:szCs w:val="24"/>
              </w:rPr>
              <w:t>the same area.</w:t>
            </w:r>
          </w:p>
          <w:p w:rsidR="00BE56E1" w:rsidRDefault="00BE56E1" w:rsidP="00802C4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statement is true?</w:t>
            </w:r>
          </w:p>
          <w:p w:rsidR="00802C4D" w:rsidRDefault="00802C4D" w:rsidP="00802C4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E56E1" w:rsidRPr="00802C4D" w:rsidRDefault="00BE56E1" w:rsidP="00802C4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02C4D" w:rsidRDefault="00802C4D" w:rsidP="00802C4D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1F5C6A89" wp14:editId="376FC1BE">
                      <wp:simplePos x="0" y="0"/>
                      <wp:positionH relativeFrom="column">
                        <wp:posOffset>128847</wp:posOffset>
                      </wp:positionH>
                      <wp:positionV relativeFrom="paragraph">
                        <wp:posOffset>4445</wp:posOffset>
                      </wp:positionV>
                      <wp:extent cx="171450" cy="944880"/>
                      <wp:effectExtent l="0" t="0" r="19050" b="2667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3" o:spid="_x0000_s1026" style="position:absolute;margin-left:10.15pt;margin-top:.35pt;width:13.5pt;height:74.4pt;z-index:25168588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AkF8QA&#10;AADbAAAADwAAAGRycy9kb3ducmV2LnhtbESPQWsCMRSE74L/IbxCb5pta0W2G0ULSulNq54fydvN&#10;0s3Lsonu6q9vCoUeh5n5hilWg2vElbpQe1bwNM1AEGtvaq4UHL+2kwWIEJENNp5JwY0CrJbjUYG5&#10;8T3v6XqIlUgQDjkqsDG2uZRBW3IYpr4lTl7pO4cxya6SpsM+wV0jn7NsLh3WnBYstvRuSX8fLk7B&#10;p7avi/uwO5t+Xr6s95vzSfudUo8Pw/oNRKQh/of/2h9GwWwGv1/SD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wJBfEAAAA2w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yBjMQA&#10;AADbAAAADwAAAGRycy9kb3ducmV2LnhtbESPT2sCMRTE74LfIbxCb5rtH0W2G0ULSulNq54fydvN&#10;0s3Lsonutp++EYQeh5n5DVOsBteIK3Wh9qzgaZqBINbe1FwpOH5tJwsQISIbbDyTgh8KsFqORwXm&#10;xve8p+shViJBOOSowMbY5lIGbclhmPqWOHml7xzGJLtKmg77BHeNfM6yuXRYc1qw2NK7Jf19uDgF&#10;n9rOFr/D7mz6efmy3m/OJ+13Sj0+DOs3EJGG+B++tz+MgtcZ3L6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8gYzEAAAA2wAAAA8AAAAAAAAAAAAAAAAAmAIAAGRycy9k&#10;b3ducmV2LnhtbFBLBQYAAAAABAAEAPUAAACJAwAAAAA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4f+8QA&#10;AADbAAAADwAAAGRycy9kb3ducmV2LnhtbESPQWsCMRSE7wX/Q3iCt262ti6yNYoWKtKbtvX8SJ6b&#10;pZuXZZO6q7++KQgeh5n5hlmsBteIM3Wh9qzgKctBEGtvaq4UfH2+P85BhIhssPFMCi4UYLUcPSyw&#10;NL7nPZ0PsRIJwqFEBTbGtpQyaEsOQ+Zb4uSdfOcwJtlV0nTYJ7hr5DTPC+mw5rRgsaU3S/rn8OsU&#10;fGg7m1+H7dH0xel5vd8cv7XfKjUZD+tXEJGGeA/f2juj4KWA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uH/vEAAAA2wAAAA8AAAAAAAAAAAAAAAAAmAIAAGRycy9k&#10;b3ducmV2LnhtbFBLBQYAAAAABAAEAPUAAACJAwAAAAA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6YMQA&#10;AADbAAAADwAAAGRycy9kb3ducmV2LnhtbESPW2sCMRSE3wv+h3CEvtWsl6qsRrFCpfTN6/MhOW4W&#10;NyfLJnXX/vqmUOjjMDPfMMt15ypxpyaUnhUMBxkIYu1NyYWC0/H9ZQ4iRGSDlWdS8KAA61XvaYm5&#10;8S3v6X6IhUgQDjkqsDHWuZRBW3IYBr4mTt7VNw5jkk0hTYNtgrtKjrJsKh2WnBYs1rS1pG+HL6fg&#10;U9vX+Xe3u5h2eh1v9m+Xs/Y7pZ773WYBIlIX/8N/7Q+jYDKD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iumDEAAAA2w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 w:rsidR="009458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21448BE7">
                <v:shape id="_x0000_s1107" type="#_x0000_t75" style="position:absolute;margin-left:0;margin-top:0;width:14.15pt;height:14.15pt;z-index:-251632640;mso-position-horizontal-relative:text;mso-position-vertical-relative:text">
                  <v:imagedata r:id="rId59" o:title=""/>
                </v:shape>
                <o:OLEObject Type="Embed" ProgID="FXDraw3.Document" ShapeID="_x0000_s1107" DrawAspect="Content" ObjectID="_1423030140" r:id="rId60"/>
              </w:pict>
            </w:r>
            <w:r w:rsidR="00BE56E1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D60FB1">
              <w:rPr>
                <w:rFonts w:ascii="Times New Roman" w:hAnsi="Times New Roman"/>
                <w:sz w:val="24"/>
                <w:szCs w:val="24"/>
              </w:rPr>
              <w:t>Their perimeters</w:t>
            </w:r>
            <w:r w:rsidR="00BE56E1">
              <w:rPr>
                <w:rFonts w:ascii="Times New Roman" w:hAnsi="Times New Roman"/>
                <w:sz w:val="24"/>
                <w:szCs w:val="24"/>
              </w:rPr>
              <w:t xml:space="preserve"> must be the same.</w:t>
            </w:r>
          </w:p>
          <w:p w:rsidR="00802C4D" w:rsidRPr="00802C4D" w:rsidRDefault="00802C4D" w:rsidP="00802C4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60FB1" w:rsidRDefault="00BE56E1" w:rsidP="00802C4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D60FB1">
              <w:rPr>
                <w:rFonts w:ascii="Times New Roman" w:hAnsi="Times New Roman"/>
                <w:sz w:val="24"/>
                <w:szCs w:val="24"/>
              </w:rPr>
              <w:t>Rectangle 2 has a height of 4.5cm.</w:t>
            </w:r>
          </w:p>
          <w:p w:rsidR="00802C4D" w:rsidRPr="00802C4D" w:rsidRDefault="00802C4D" w:rsidP="00802C4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E56E1" w:rsidRDefault="00BE56E1" w:rsidP="00802C4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D60FB1">
              <w:rPr>
                <w:rFonts w:ascii="Times New Roman" w:hAnsi="Times New Roman"/>
                <w:sz w:val="24"/>
                <w:szCs w:val="24"/>
              </w:rPr>
              <w:t>Rectangle 1 has a greater perimeter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02C4D" w:rsidRPr="00802C4D" w:rsidRDefault="00802C4D" w:rsidP="00802C4D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E56E1" w:rsidRDefault="00BE56E1" w:rsidP="00802C4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D60FB1">
              <w:rPr>
                <w:rFonts w:ascii="Times New Roman" w:hAnsi="Times New Roman"/>
                <w:sz w:val="24"/>
                <w:szCs w:val="24"/>
              </w:rPr>
              <w:t xml:space="preserve"> Rectangle 2 has a greater perimeter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E56E1" w:rsidRPr="00802C4D" w:rsidRDefault="00BE56E1" w:rsidP="00802C4D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02C4D" w:rsidRPr="00802C4D" w:rsidRDefault="0094582F" w:rsidP="00802C4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09" type="#_x0000_t75" style="position:absolute;margin-left:234.85pt;margin-top:13pt;width:167.75pt;height:84.5pt;z-index:251688960;mso-position-horizontal-relative:text;mso-position-vertical-relative:text">
                  <v:imagedata r:id="rId61" o:title=""/>
                </v:shape>
                <o:OLEObject Type="Embed" ProgID="FXDraw3.Document" ShapeID="_x0000_s1109" DrawAspect="Content" ObjectID="_1423030141" r:id="rId62"/>
              </w:pict>
            </w:r>
            <w:r w:rsidR="00802C4D" w:rsidRPr="00802C4D">
              <w:rPr>
                <w:rFonts w:ascii="Times New Roman" w:hAnsi="Times New Roman"/>
                <w:sz w:val="24"/>
                <w:szCs w:val="24"/>
              </w:rPr>
              <w:t>What i</w:t>
            </w:r>
            <w:r w:rsidR="00802C4D">
              <w:rPr>
                <w:rFonts w:ascii="Times New Roman" w:hAnsi="Times New Roman"/>
                <w:sz w:val="24"/>
                <w:szCs w:val="24"/>
              </w:rPr>
              <w:t>s the area of this</w:t>
            </w:r>
            <w:r w:rsidR="00802C4D" w:rsidRPr="00802C4D">
              <w:rPr>
                <w:rFonts w:ascii="Times New Roman" w:hAnsi="Times New Roman"/>
                <w:sz w:val="24"/>
                <w:szCs w:val="24"/>
              </w:rPr>
              <w:t xml:space="preserve"> triangle?</w:t>
            </w:r>
          </w:p>
          <w:p w:rsidR="00BE56E1" w:rsidRDefault="00BE56E1" w:rsidP="00802C4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2C4D" w:rsidRDefault="00802C4D" w:rsidP="00802C4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2C4D" w:rsidRDefault="00802C4D" w:rsidP="00802C4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2C4D" w:rsidRDefault="00802C4D" w:rsidP="00802C4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02C4D" w:rsidRDefault="00802C4D" w:rsidP="00802C4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6863CC" wp14:editId="20C977C8">
                      <wp:simplePos x="0" y="0"/>
                      <wp:positionH relativeFrom="column">
                        <wp:posOffset>779145</wp:posOffset>
                      </wp:positionH>
                      <wp:positionV relativeFrom="paragraph">
                        <wp:posOffset>116205</wp:posOffset>
                      </wp:positionV>
                      <wp:extent cx="754380" cy="373380"/>
                      <wp:effectExtent l="0" t="0" r="26670" b="26670"/>
                      <wp:wrapNone/>
                      <wp:docPr id="48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8" o:spid="_x0000_s1026" style="position:absolute;margin-left:61.35pt;margin-top:9.15pt;width:59.4pt;height:29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802C4D" w:rsidRPr="00802C4D" w:rsidRDefault="00802C4D" w:rsidP="00802C4D">
            <w:pPr>
              <w:rPr>
                <w:rFonts w:ascii="Times New Roman" w:hAnsi="Times New Roman"/>
                <w:sz w:val="32"/>
                <w:szCs w:val="32"/>
              </w:rPr>
            </w:pPr>
            <w:r w:rsidRPr="00802C4D">
              <w:rPr>
                <w:rFonts w:ascii="Times New Roman" w:hAnsi="Times New Roman"/>
                <w:sz w:val="32"/>
                <w:szCs w:val="32"/>
              </w:rPr>
              <w:t>Area =                     cm</w:t>
            </w:r>
            <w:r w:rsidRPr="00802C4D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802C4D" w:rsidRDefault="00802C4D" w:rsidP="00802C4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46BE9" w:rsidRPr="00446BE9" w:rsidRDefault="0094582F" w:rsidP="00446BE9">
            <w:pPr>
              <w:tabs>
                <w:tab w:val="left" w:pos="3761"/>
              </w:tabs>
              <w:ind w:right="51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25" type="#_x0000_t75" style="position:absolute;margin-left:210.85pt;margin-top:-2pt;width:176.35pt;height:174.5pt;z-index:251702272;mso-position-horizontal-relative:text;mso-position-vertical:absolute;mso-position-vertical-relative:text">
                  <v:imagedata r:id="rId63" o:title=""/>
                </v:shape>
                <o:OLEObject Type="Embed" ProgID="FXDraw3.Document" ShapeID="_x0000_s1125" DrawAspect="Content" ObjectID="_1423030142" r:id="rId64"/>
              </w:pict>
            </w:r>
            <w:r w:rsidR="00446BE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 paddock on a cattle station</w:t>
            </w:r>
            <w:r w:rsidR="00446BE9" w:rsidRPr="00446BE9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is in the shape of a </w:t>
            </w:r>
            <w:r w:rsidR="00446BE9" w:rsidRPr="00446BE9">
              <w:rPr>
                <w:rFonts w:ascii="Times New Roman" w:hAnsi="Times New Roman"/>
                <w:sz w:val="24"/>
                <w:szCs w:val="24"/>
              </w:rPr>
              <w:t>parallelogram with the dimensions shown.</w:t>
            </w:r>
          </w:p>
          <w:p w:rsidR="00446BE9" w:rsidRPr="00446BE9" w:rsidRDefault="0084348C" w:rsidP="00446BE9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Find the area of the paddock.</w:t>
            </w: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84348C" w:rsidP="001D51F7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C04F1FF" wp14:editId="14C4A246">
                      <wp:simplePos x="0" y="0"/>
                      <wp:positionH relativeFrom="column">
                        <wp:posOffset>578312</wp:posOffset>
                      </wp:positionH>
                      <wp:positionV relativeFrom="paragraph">
                        <wp:posOffset>11603</wp:posOffset>
                      </wp:positionV>
                      <wp:extent cx="964276" cy="373380"/>
                      <wp:effectExtent l="0" t="0" r="26670" b="2667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427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4" o:spid="_x0000_s1026" style="position:absolute;margin-left:45.55pt;margin-top:.9pt;width:75.95pt;height:29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446BE9" w:rsidRPr="00446BE9" w:rsidRDefault="00446BE9" w:rsidP="001D51F7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Area = </w:t>
            </w:r>
            <w:r w:rsidR="0084348C">
              <w:rPr>
                <w:rFonts w:ascii="Times New Roman" w:hAnsi="Times New Roman"/>
                <w:sz w:val="32"/>
                <w:szCs w:val="32"/>
              </w:rPr>
              <w:t xml:space="preserve">   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 w:rsidR="0084348C">
              <w:rPr>
                <w:rFonts w:ascii="Times New Roman" w:hAnsi="Times New Roman"/>
                <w:sz w:val="32"/>
                <w:szCs w:val="32"/>
              </w:rPr>
              <w:t xml:space="preserve">     </w:t>
            </w:r>
            <w:r>
              <w:rPr>
                <w:rFonts w:ascii="Times New Roman" w:hAnsi="Times New Roman"/>
                <w:sz w:val="32"/>
                <w:szCs w:val="32"/>
              </w:rPr>
              <w:t>km</w:t>
            </w:r>
            <w:r w:rsidRPr="00446BE9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46BE9" w:rsidRPr="00446BE9" w:rsidRDefault="00446BE9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4348C" w:rsidRPr="0084348C" w:rsidRDefault="0094582F" w:rsidP="0084348C">
            <w:pPr>
              <w:ind w:right="456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28" type="#_x0000_t75" style="position:absolute;margin-left:231.05pt;margin-top:-4.35pt;width:144.4pt;height:175.45pt;z-index:251706368;mso-position-horizontal-relative:text;mso-position-vertical-relative:text">
                  <v:imagedata r:id="rId65" o:title=""/>
                </v:shape>
                <o:OLEObject Type="Embed" ProgID="FXDraw3.Document" ShapeID="_x0000_s1128" DrawAspect="Content" ObjectID="_1423030143" r:id="rId66"/>
              </w:pict>
            </w:r>
            <w:r w:rsidR="0084348C">
              <w:rPr>
                <w:rFonts w:ascii="Times New Roman" w:hAnsi="Times New Roman"/>
                <w:sz w:val="24"/>
                <w:szCs w:val="24"/>
              </w:rPr>
              <w:t>A window in a museum of modern art is in the shape of a kite, as shown</w:t>
            </w:r>
            <w:r w:rsidR="0084348C" w:rsidRPr="0084348C">
              <w:rPr>
                <w:rFonts w:ascii="Times New Roman" w:hAnsi="Times New Roman"/>
                <w:sz w:val="24"/>
                <w:szCs w:val="24"/>
              </w:rPr>
              <w:t>. Find the area</w:t>
            </w:r>
            <w:r w:rsidR="0084348C">
              <w:rPr>
                <w:rFonts w:ascii="Times New Roman" w:hAnsi="Times New Roman"/>
                <w:sz w:val="24"/>
                <w:szCs w:val="24"/>
              </w:rPr>
              <w:t xml:space="preserve"> of glass needed for the window</w:t>
            </w:r>
            <w:r w:rsidR="0084348C" w:rsidRPr="0084348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4348C" w:rsidRP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P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P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Pr="0084348C" w:rsidRDefault="0084348C" w:rsidP="0084348C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6921ACA" wp14:editId="3E1A9C89">
                      <wp:simplePos x="0" y="0"/>
                      <wp:positionH relativeFrom="column">
                        <wp:posOffset>872490</wp:posOffset>
                      </wp:positionH>
                      <wp:positionV relativeFrom="paragraph">
                        <wp:posOffset>93980</wp:posOffset>
                      </wp:positionV>
                      <wp:extent cx="754380" cy="373380"/>
                      <wp:effectExtent l="0" t="0" r="26670" b="26670"/>
                      <wp:wrapNone/>
                      <wp:docPr id="67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7" o:spid="_x0000_s1026" style="position:absolute;margin-left:68.7pt;margin-top:7.4pt;width:59.4pt;height:29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BE56E1" w:rsidRDefault="0084348C" w:rsidP="0084348C">
            <w:pPr>
              <w:rPr>
                <w:rFonts w:ascii="Times New Roman" w:hAnsi="Times New Roman"/>
                <w:sz w:val="32"/>
                <w:szCs w:val="32"/>
              </w:rPr>
            </w:pPr>
            <w:r w:rsidRPr="0084348C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84348C">
              <w:rPr>
                <w:rFonts w:ascii="Times New Roman" w:hAnsi="Times New Roman"/>
                <w:sz w:val="32"/>
                <w:szCs w:val="32"/>
              </w:rPr>
              <w:t>Area  =                  m</w:t>
            </w:r>
            <w:r w:rsidRPr="0084348C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rhombus shown has an area of:</w:t>
            </w:r>
          </w:p>
          <w:p w:rsidR="0084348C" w:rsidRDefault="0094582F" w:rsidP="0084348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>
                <v:shape id="_x0000_s1130" type="#_x0000_t75" style="position:absolute;margin-left:47.5pt;margin-top:8.15pt;width:201.7pt;height:117.5pt;z-index:251711488">
                  <v:imagedata r:id="rId67" o:title=""/>
                </v:shape>
                <o:OLEObject Type="Embed" ProgID="FXDraw3.Document" ShapeID="_x0000_s1130" DrawAspect="Content" ObjectID="_1423030144" r:id="rId68"/>
              </w:pict>
            </w: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Default="0084348C" w:rsidP="0084348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                                                                Drawing not to scale.</w:t>
            </w: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Default="0084348C" w:rsidP="0084348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4348C" w:rsidRPr="006A52FA" w:rsidRDefault="0084348C" w:rsidP="0084348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4348C" w:rsidRDefault="006A52FA" w:rsidP="0084348C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1DF415DA" wp14:editId="37F71D1E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34925</wp:posOffset>
                      </wp:positionV>
                      <wp:extent cx="4362450" cy="114300"/>
                      <wp:effectExtent l="0" t="0" r="19050" b="1905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8" o:spid="_x0000_s1026" style="position:absolute;margin-left:11.2pt;margin-top:2.75pt;width:343.5pt;height:9pt;z-index:2517135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TX6cQA&#10;AADbAAAADwAAAGRycy9kb3ducmV2LnhtbESPT2sCMRTE7wW/Q3gFbzXbiovdGkULFfHmn3p+JM/N&#10;0s3Lsknd1U9vCgWPw8z8hpkteleLC7Wh8qzgdZSBINbeVFwqOB6+XqYgQkQ2WHsmBVcKsJgPnmZY&#10;GN/xji77WIoE4VCgAhtjU0gZtCWHYeQb4uSdfeswJtmW0rTYJbir5VuW5dJhxWnBYkOflvTP/tcp&#10;2Go7md769cl0+Xm83K1O39qvlRo+98sPEJH6+Aj/tzdGQf4Of1/SD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E1+nEAAAA2w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foqcAA&#10;AADbAAAADwAAAGRycy9kb3ducmV2LnhtbERPy2oCMRTdC/2HcIXuNKPFB6NRrFARd46t60tynQxO&#10;boZJ6kz79WZR6PJw3utt72rxoDZUnhVMxhkIYu1NxaWCz8vHaAkiRGSDtWdS8EMBtpuXwRpz4zs+&#10;06OIpUghHHJUYGNscimDtuQwjH1DnLibbx3GBNtSmha7FO5qOc2yuXRYcWqw2NDekr4X307BSdvZ&#10;8rc/XE03v73tzu/XL+0PSr0O+90KRKQ+/ov/3EejYJHWpy/p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CfoqcAAAADbAAAADwAAAAAAAAAAAAAAAACYAgAAZHJzL2Rvd25y&#10;ZXYueG1sUEsFBgAAAAAEAAQA9QAAAIU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tNMsMA&#10;AADbAAAADwAAAGRycy9kb3ducmV2LnhtbESPQWsCMRSE70L/Q3gFb5pVqZWtUaygFG/a1vMjeW6W&#10;bl6WTXRXf70RhB6HmfmGmS87V4kLNaH0rGA0zEAQa29KLhT8fG8GMxAhIhusPJOCKwVYLl56c8yN&#10;b3lPl0MsRIJwyFGBjbHOpQzaksMw9DVx8k6+cRiTbAppGmwT3FVynGVT6bDktGCxprUl/Xc4OwU7&#10;bd9mt257NO30NFntP4+/2m+V6r92qw8Qkbr4H362v4yC9xE8vq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tNMs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TRc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+wR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nTRc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136</w:t>
            </w:r>
            <w:r w:rsidR="0084348C"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="0084348C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24</w:t>
            </w:r>
            <w:r w:rsidR="0084348C">
              <w:rPr>
                <w:rFonts w:ascii="Times New Roman" w:hAnsi="Times New Roman"/>
                <w:sz w:val="24"/>
                <w:szCs w:val="24"/>
              </w:rPr>
              <w:t>0 m</w:t>
            </w:r>
            <w:r w:rsidR="0084348C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255</w:t>
            </w:r>
            <w:r w:rsidR="0084348C"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="0084348C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84348C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84348C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480</w:t>
            </w:r>
            <w:r w:rsidR="0084348C"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="0084348C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84348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p w:rsidR="00BE56E1" w:rsidRPr="006A52FA" w:rsidRDefault="00BE56E1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D5F75" w:rsidRPr="002D5F75" w:rsidRDefault="002D5F75" w:rsidP="002D5F75">
            <w:pPr>
              <w:rPr>
                <w:rFonts w:ascii="Times New Roman" w:hAnsi="Times New Roman"/>
                <w:sz w:val="24"/>
                <w:szCs w:val="24"/>
              </w:rPr>
            </w:pPr>
            <w:r w:rsidRPr="002D5F75">
              <w:rPr>
                <w:rFonts w:ascii="Times New Roman" w:hAnsi="Times New Roman"/>
                <w:sz w:val="24"/>
                <w:szCs w:val="24"/>
              </w:rPr>
              <w:t>A trapezium is shown below.  Calculate its area.</w:t>
            </w:r>
          </w:p>
          <w:p w:rsidR="002D5F75" w:rsidRPr="002D5F75" w:rsidRDefault="0094582F" w:rsidP="002D5F7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39" type="#_x0000_t75" style="position:absolute;margin-left:231.05pt;margin-top:7.3pt;width:198.4pt;height:89.3pt;z-index:251718656">
                  <v:imagedata r:id="rId69" o:title=""/>
                </v:shape>
                <o:OLEObject Type="Embed" ProgID="FXDraw3.Document" ShapeID="_x0000_s1139" DrawAspect="Content" ObjectID="_1423030145" r:id="rId70"/>
              </w:pict>
            </w:r>
          </w:p>
          <w:p w:rsidR="002D5F75" w:rsidRPr="002D5F75" w:rsidRDefault="002D5F75" w:rsidP="002D5F7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D5F75" w:rsidRPr="002D5F75" w:rsidRDefault="002D5F75" w:rsidP="002D5F7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D5F75" w:rsidRPr="002D5F75" w:rsidRDefault="002D5F75" w:rsidP="002D5F7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D5F75" w:rsidRPr="002D5F75" w:rsidRDefault="002D5F75" w:rsidP="002D5F7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E24E855" wp14:editId="08F1D5F4">
                      <wp:simplePos x="0" y="0"/>
                      <wp:positionH relativeFrom="column">
                        <wp:posOffset>932180</wp:posOffset>
                      </wp:positionH>
                      <wp:positionV relativeFrom="paragraph">
                        <wp:posOffset>81915</wp:posOffset>
                      </wp:positionV>
                      <wp:extent cx="754380" cy="373380"/>
                      <wp:effectExtent l="0" t="0" r="26670" b="2667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style="position:absolute;margin-left:73.4pt;margin-top:6.45pt;width:59.4pt;height:2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2D5F75" w:rsidRPr="002D5F75" w:rsidRDefault="002D5F75" w:rsidP="002D5F75">
            <w:pPr>
              <w:rPr>
                <w:rFonts w:ascii="Times New Roman" w:hAnsi="Times New Roman"/>
                <w:sz w:val="32"/>
                <w:szCs w:val="32"/>
              </w:rPr>
            </w:pPr>
            <w:r w:rsidRPr="002D5F75">
              <w:rPr>
                <w:rFonts w:ascii="Times New Roman" w:hAnsi="Times New Roman"/>
                <w:sz w:val="32"/>
                <w:szCs w:val="32"/>
              </w:rPr>
              <w:t xml:space="preserve">     Area  =                  cm</w:t>
            </w:r>
            <w:r w:rsidRPr="002D5F75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BE56E1" w:rsidRDefault="00BE56E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50524" w:rsidRDefault="0094582F" w:rsidP="00731B6A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45" type="#_x0000_t75" style="position:absolute;margin-left:256.2pt;margin-top:4.25pt;width:143.15pt;height:96.95pt;z-index:251726848;mso-position-horizontal-relative:text;mso-position-vertical-relative:text">
                  <v:imagedata r:id="rId71" o:title=""/>
                </v:shape>
                <o:OLEObject Type="Embed" ProgID="FXDraw3.Document" ShapeID="_x0000_s1145" DrawAspect="Content" ObjectID="_1423030146" r:id="rId72"/>
              </w:pict>
            </w:r>
            <w:r w:rsidR="00B50524">
              <w:rPr>
                <w:rFonts w:ascii="Times New Roman" w:hAnsi="Times New Roman"/>
                <w:sz w:val="24"/>
                <w:szCs w:val="24"/>
              </w:rPr>
              <w:t>A window on a ship is shown.</w:t>
            </w:r>
          </w:p>
          <w:p w:rsidR="00731B6A" w:rsidRPr="00731B6A" w:rsidRDefault="00731B6A" w:rsidP="00731B6A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 w:rsidRPr="00731B6A">
              <w:rPr>
                <w:rFonts w:ascii="Times New Roman" w:hAnsi="Times New Roman"/>
                <w:sz w:val="24"/>
                <w:szCs w:val="24"/>
              </w:rPr>
              <w:t>What is the a</w:t>
            </w:r>
            <w:r w:rsidR="00B50524">
              <w:rPr>
                <w:rFonts w:ascii="Times New Roman" w:hAnsi="Times New Roman"/>
                <w:sz w:val="24"/>
                <w:szCs w:val="24"/>
              </w:rPr>
              <w:t>rea of glass needed for the window</w:t>
            </w:r>
            <w:r w:rsidRPr="00731B6A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31B6A" w:rsidRPr="00731B6A" w:rsidRDefault="00731B6A" w:rsidP="00731B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1B6A" w:rsidRPr="00731B6A" w:rsidRDefault="00731B6A" w:rsidP="00731B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31B6A" w:rsidRDefault="00731B6A" w:rsidP="00731B6A">
            <w:pPr>
              <w:rPr>
                <w:rFonts w:ascii="Times New Roman" w:hAnsi="Times New Roman"/>
                <w:sz w:val="32"/>
                <w:szCs w:val="32"/>
              </w:rPr>
            </w:pPr>
          </w:p>
          <w:p w:rsidR="00731B6A" w:rsidRPr="00731B6A" w:rsidRDefault="00731B6A" w:rsidP="00731B6A">
            <w:pPr>
              <w:rPr>
                <w:rFonts w:ascii="Times New Roman" w:hAnsi="Times New Roman"/>
                <w:sz w:val="24"/>
                <w:szCs w:val="24"/>
              </w:rPr>
            </w:pPr>
            <w:r w:rsidRPr="00731B6A"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   </w:t>
            </w:r>
          </w:p>
          <w:p w:rsidR="00731B6A" w:rsidRPr="00731B6A" w:rsidRDefault="00731B6A" w:rsidP="00731B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E56E1" w:rsidRPr="00731B6A" w:rsidRDefault="00BE56E1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31B6A" w:rsidRDefault="00731B6A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40A9B9A6" wp14:editId="4A43DE22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32385</wp:posOffset>
                      </wp:positionV>
                      <wp:extent cx="4362450" cy="114300"/>
                      <wp:effectExtent l="0" t="0" r="19050" b="1905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8" o:spid="_x0000_s1026" style="position:absolute;margin-left:14pt;margin-top:2.55pt;width:343.5pt;height:9pt;z-index:2517288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H6W8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cQ7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H6W8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fwM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5B1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1fwM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13</w:t>
            </w:r>
            <w:r w:rsidR="00B50524">
              <w:rPr>
                <w:rFonts w:ascii="Times New Roman" w:hAnsi="Times New Roman"/>
                <w:sz w:val="24"/>
                <w:szCs w:val="24"/>
              </w:rPr>
              <w:t>.7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B50524">
              <w:rPr>
                <w:rFonts w:ascii="Times New Roman" w:hAnsi="Times New Roman"/>
                <w:sz w:val="24"/>
                <w:szCs w:val="24"/>
              </w:rPr>
              <w:t xml:space="preserve">                          1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="00B50524">
              <w:rPr>
                <w:rFonts w:ascii="Times New Roman" w:hAnsi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B50524">
              <w:rPr>
                <w:rFonts w:ascii="Times New Roman" w:hAnsi="Times New Roman"/>
                <w:sz w:val="24"/>
                <w:szCs w:val="24"/>
              </w:rPr>
              <w:t xml:space="preserve">                        21.4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B50524">
              <w:rPr>
                <w:rFonts w:ascii="Times New Roman" w:hAnsi="Times New Roman"/>
                <w:sz w:val="24"/>
                <w:szCs w:val="24"/>
              </w:rPr>
              <w:t xml:space="preserve">    28.0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p w:rsidR="00731B6A" w:rsidRPr="00731B6A" w:rsidRDefault="00731B6A" w:rsidP="001D51F7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E56E1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E56E1" w:rsidRPr="001B3341" w:rsidRDefault="00BE56E1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E56E1" w:rsidRDefault="009D28A0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area of the circle shown?</w:t>
            </w:r>
          </w:p>
          <w:p w:rsidR="009D28A0" w:rsidRDefault="009D28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D28A0" w:rsidRDefault="009D28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D28A0" w:rsidRDefault="009D28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D28A0" w:rsidRDefault="009D28A0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28ADAD79" wp14:editId="29E4BCBF">
                      <wp:simplePos x="0" y="0"/>
                      <wp:positionH relativeFrom="column">
                        <wp:posOffset>961390</wp:posOffset>
                      </wp:positionH>
                      <wp:positionV relativeFrom="paragraph">
                        <wp:posOffset>113607</wp:posOffset>
                      </wp:positionV>
                      <wp:extent cx="754380" cy="373380"/>
                      <wp:effectExtent l="0" t="0" r="26670" b="26670"/>
                      <wp:wrapNone/>
                      <wp:docPr id="79" name="Rectangl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9" o:spid="_x0000_s1026" style="position:absolute;margin-left:75.7pt;margin-top:8.95pt;width:59.4pt;height:29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l9umw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9D28A0" w:rsidRPr="002D5F75" w:rsidRDefault="009D28A0" w:rsidP="009D28A0">
            <w:pPr>
              <w:rPr>
                <w:rFonts w:ascii="Times New Roman" w:hAnsi="Times New Roman"/>
                <w:sz w:val="32"/>
                <w:szCs w:val="32"/>
              </w:rPr>
            </w:pPr>
            <w:r w:rsidRPr="002D5F75">
              <w:rPr>
                <w:rFonts w:ascii="Times New Roman" w:hAnsi="Times New Roman"/>
                <w:sz w:val="32"/>
                <w:szCs w:val="32"/>
              </w:rPr>
              <w:t xml:space="preserve">     Area  =                  cm</w:t>
            </w:r>
            <w:r w:rsidRPr="002D5F75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9D28A0" w:rsidRDefault="009D28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D28A0" w:rsidRDefault="0094582F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56" type="#_x0000_t75" style="position:absolute;margin-left:283.15pt;margin-top:-112.6pt;width:108.65pt;height:108.5pt;z-index:251741184;mso-position-horizontal-relative:text;mso-position-vertical-relative:text">
                  <v:imagedata r:id="rId73" o:title=""/>
                  <w10:wrap type="square"/>
                </v:shape>
                <o:OLEObject Type="Embed" ProgID="FXDraw3.Document" ShapeID="_x0000_s1156" DrawAspect="Content" ObjectID="_1423030147" r:id="rId74"/>
              </w:pict>
            </w:r>
          </w:p>
        </w:tc>
      </w:tr>
      <w:tr w:rsidR="00B31E38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31E38" w:rsidRPr="001B3341" w:rsidRDefault="00B31E38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1E38" w:rsidRDefault="0094582F" w:rsidP="00E6477E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  <w:pict w14:anchorId="0BB9E5A6">
                <v:shape id="_x0000_s1155" type="#_x0000_t75" style="position:absolute;margin-left:270.05pt;margin-top:9.65pt;width:140.1pt;height:93.7pt;z-index:251739136;mso-position-horizontal-relative:text;mso-position-vertical-relative:text">
                  <v:imagedata r:id="rId75" o:title=""/>
                </v:shape>
                <o:OLEObject Type="Embed" ProgID="FXDraw3.Document" ShapeID="_x0000_s1155" DrawAspect="Content" ObjectID="_1423030148" r:id="rId76"/>
              </w:pict>
            </w:r>
            <w:r w:rsidR="00B31E38">
              <w:rPr>
                <w:rFonts w:ascii="Times New Roman" w:hAnsi="Times New Roman"/>
                <w:sz w:val="24"/>
                <w:szCs w:val="24"/>
              </w:rPr>
              <w:t>What is the area of the sector of the circle (correct to one decimal place)?</w:t>
            </w:r>
          </w:p>
          <w:p w:rsidR="00B31E38" w:rsidRPr="00260BDD" w:rsidRDefault="00B31E38" w:rsidP="00E6477E">
            <w:pPr>
              <w:ind w:right="4286"/>
              <w:rPr>
                <w:rFonts w:ascii="Times New Roman" w:hAnsi="Times New Roman"/>
                <w:sz w:val="12"/>
                <w:szCs w:val="12"/>
              </w:rPr>
            </w:pPr>
          </w:p>
          <w:p w:rsidR="00B31E38" w:rsidRDefault="00B31E38" w:rsidP="00E6477E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0160" behindDoc="0" locked="0" layoutInCell="1" allowOverlap="1" wp14:anchorId="4729B14B" wp14:editId="25837625">
                      <wp:simplePos x="0" y="0"/>
                      <wp:positionH relativeFrom="column">
                        <wp:posOffset>303992</wp:posOffset>
                      </wp:positionH>
                      <wp:positionV relativeFrom="paragraph">
                        <wp:posOffset>18704</wp:posOffset>
                      </wp:positionV>
                      <wp:extent cx="171450" cy="906087"/>
                      <wp:effectExtent l="0" t="0" r="19050" b="2794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06087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74" o:spid="_x0000_s1026" style="position:absolute;margin-left:23.95pt;margin-top:1.45pt;width:13.5pt;height:71.35pt;z-index:251740160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BLMcMA&#10;AADbAAAADwAAAGRycy9kb3ducmV2LnhtbESPT2sCMRTE70K/Q3iF3jSrxT+sRlGhIr1p1fMjeW4W&#10;Ny/LJrpbP31TKPQ4zMxvmMWqc5V4UBNKzwqGgwwEsfam5ELB6eujPwMRIrLByjMp+KYAq+VLb4G5&#10;8S0f6HGMhUgQDjkqsDHWuZRBW3IYBr4mTt7VNw5jkk0hTYNtgrtKjrJsIh2WnBYs1rS1pG/Hu1Pw&#10;qe149ux2F9NOru/rw+Zy1n6n1Ntrt56DiNTF//Bfe28UTMfw+yX9A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BLMc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LVRsMA&#10;AADbAAAADwAAAGRycy9kb3ducmV2LnhtbESPQWsCMRSE7wX/Q3gFbzXbiqtsjaKFinhTW8+P5LlZ&#10;unlZNqm7+utNoeBxmJlvmPmyd7W4UBsqzwpeRxkIYu1NxaWCr+PnywxEiMgGa8+k4EoBlovB0xwL&#10;4zve0+UQS5EgHApUYGNsCimDtuQwjHxDnLyzbx3GJNtSmha7BHe1fMuyXDqsOC1YbOjDkv45/DoF&#10;O20ns1u/OZkuP49X+/XpW/uNUsPnfvUOIlIfH+H/9tYomObw9yX9A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LVRsMAAADbAAAADwAAAAAAAAAAAAAAAACYAgAAZHJzL2Rv&#10;d25yZXYueG1sUEsFBgAAAAAEAAQA9QAAAIg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5w3cQA&#10;AADbAAAADwAAAGRycy9kb3ducmV2LnhtbESPQWsCMRSE74L/IbxCb5ptS1W2G0ULSulNq54fydvN&#10;0s3Lsonutr++EYQeh5n5hilWg2vElbpQe1bwNM1AEGtvaq4UHL+2kwWIEJENNp5JwQ8FWC3HowJz&#10;43ve0/UQK5EgHHJUYGNscymDtuQwTH1LnLzSdw5jkl0lTYd9grtGPmfZTDqsOS1YbOndkv4+XJyC&#10;T21fF7/D7mz6Wfmy3m/OJ+13Sj0+DOs3EJGG+B++tz+Mgvkcbl/SD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OcN3EAAAA2wAAAA8AAAAAAAAAAAAAAAAAmAIAAGRycy9k&#10;b3ducmV2LnhtbFBLBQYAAAAABAAEAPUAAACJAwAAAAA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Hkr8AA&#10;AADbAAAADwAAAGRycy9kb3ducmV2LnhtbERPy2oCMRTdC/2HcIXuNKPFB6NRrFARd46t60tynQxO&#10;boZJ6kz79WZR6PJw3utt72rxoDZUnhVMxhkIYu1NxaWCz8vHaAkiRGSDtWdS8EMBtpuXwRpz4zs+&#10;06OIpUghHHJUYGNscimDtuQwjH1DnLibbx3GBNtSmha7FO5qOc2yuXRYcWqw2NDekr4X307BSdvZ&#10;8rc/XE03v73tzu/XL+0PSr0O+90KRKQ+/ov/3EejYJHGpi/p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lHkr8AAAADbAAAADwAAAAAAAAAAAAAAAACYAgAAZHJzL2Rvd25y&#10;ZXYueG1sUEsFBgAAAAAEAAQA9QAAAIU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D43F05">
              <w:rPr>
                <w:rFonts w:ascii="Times New Roman" w:hAnsi="Times New Roman"/>
                <w:sz w:val="24"/>
                <w:szCs w:val="24"/>
              </w:rPr>
              <w:t xml:space="preserve">  11.2 cm</w:t>
            </w:r>
            <w:r w:rsidR="00D43F05" w:rsidRPr="00D43F0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B31E38" w:rsidRPr="00260BDD" w:rsidRDefault="00B31E38" w:rsidP="00E6477E">
            <w:pPr>
              <w:ind w:right="4287"/>
              <w:rPr>
                <w:rFonts w:ascii="Times New Roman" w:hAnsi="Times New Roman"/>
                <w:position w:val="-8"/>
                <w:sz w:val="12"/>
                <w:szCs w:val="12"/>
              </w:rPr>
            </w:pPr>
          </w:p>
          <w:p w:rsidR="00B31E38" w:rsidRDefault="00B31E38" w:rsidP="00E6477E">
            <w:pPr>
              <w:ind w:right="428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D43F05">
              <w:rPr>
                <w:rFonts w:ascii="Times New Roman" w:hAnsi="Times New Roman"/>
                <w:sz w:val="24"/>
                <w:szCs w:val="24"/>
              </w:rPr>
              <w:t xml:space="preserve">  16.8 cm</w:t>
            </w:r>
            <w:r w:rsidR="00D43F05" w:rsidRPr="00D43F0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D43F05" w:rsidRPr="00260BDD" w:rsidRDefault="00D43F05" w:rsidP="00E6477E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B31E38" w:rsidRPr="005E3552" w:rsidRDefault="00B31E38" w:rsidP="00E6477E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D43F05">
              <w:rPr>
                <w:rFonts w:ascii="Times New Roman" w:hAnsi="Times New Roman"/>
                <w:sz w:val="24"/>
                <w:szCs w:val="24"/>
              </w:rPr>
              <w:t xml:space="preserve">  33.5 cm</w:t>
            </w:r>
            <w:r w:rsidR="00D43F05" w:rsidRPr="00D43F0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B31E38" w:rsidRPr="00260BDD" w:rsidRDefault="00B31E38" w:rsidP="00E6477E">
            <w:pPr>
              <w:ind w:right="4287"/>
              <w:rPr>
                <w:rFonts w:ascii="Times New Roman" w:hAnsi="Times New Roman"/>
                <w:sz w:val="12"/>
                <w:szCs w:val="12"/>
              </w:rPr>
            </w:pPr>
          </w:p>
          <w:p w:rsidR="00B31E38" w:rsidRDefault="00B31E38" w:rsidP="00E6477E">
            <w:pPr>
              <w:ind w:right="4287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D43F05">
              <w:rPr>
                <w:rFonts w:ascii="Times New Roman" w:hAnsi="Times New Roman"/>
                <w:sz w:val="24"/>
                <w:szCs w:val="24"/>
              </w:rPr>
              <w:t>201.1 cm</w:t>
            </w:r>
            <w:r w:rsidR="00D43F05" w:rsidRPr="00D43F0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B31E38" w:rsidRPr="00D43F05" w:rsidRDefault="00B31E38" w:rsidP="00E6477E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31E38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31E38" w:rsidRPr="001B3341" w:rsidRDefault="00B31E38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1E38" w:rsidRPr="00376B21" w:rsidRDefault="0094582F" w:rsidP="00376B21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57" type="#_x0000_t75" style="position:absolute;margin-left:205.25pt;margin-top:1.1pt;width:225.2pt;height:110.75pt;z-index:251744256;mso-position-horizontal-relative:text;mso-position-vertical-relative:text">
                  <v:imagedata r:id="rId77" o:title=""/>
                  <w10:wrap type="square"/>
                </v:shape>
                <o:OLEObject Type="Embed" ProgID="FXDraw3.Document" ShapeID="_x0000_s1157" DrawAspect="Content" ObjectID="_1423030149" r:id="rId78"/>
              </w:pict>
            </w:r>
            <w:r w:rsidR="009D28A0">
              <w:rPr>
                <w:rFonts w:ascii="Times New Roman" w:hAnsi="Times New Roman"/>
                <w:sz w:val="24"/>
                <w:szCs w:val="24"/>
              </w:rPr>
              <w:t xml:space="preserve">The triangle </w:t>
            </w:r>
            <w:r w:rsidR="00376B21" w:rsidRPr="00376B21">
              <w:rPr>
                <w:rFonts w:ascii="Times New Roman" w:hAnsi="Times New Roman"/>
                <w:i/>
                <w:sz w:val="24"/>
                <w:szCs w:val="24"/>
              </w:rPr>
              <w:t>UVW</w:t>
            </w:r>
            <w:r w:rsidR="009D28A0">
              <w:rPr>
                <w:rFonts w:ascii="Times New Roman" w:hAnsi="Times New Roman"/>
                <w:sz w:val="24"/>
                <w:szCs w:val="24"/>
              </w:rPr>
              <w:t xml:space="preserve"> has an area of </w:t>
            </w:r>
            <w:r w:rsidR="00376B21">
              <w:rPr>
                <w:rFonts w:ascii="Times New Roman" w:hAnsi="Times New Roman"/>
                <w:sz w:val="24"/>
                <w:szCs w:val="24"/>
              </w:rPr>
              <w:t>11.52 cm</w:t>
            </w:r>
            <w:r w:rsidR="00376B21" w:rsidRPr="00376B21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376B21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D28A0" w:rsidRDefault="00376B21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length of </w:t>
            </w:r>
            <w:r w:rsidRPr="00376B21">
              <w:rPr>
                <w:rFonts w:ascii="Times New Roman" w:hAnsi="Times New Roman"/>
                <w:i/>
                <w:sz w:val="24"/>
                <w:szCs w:val="24"/>
              </w:rPr>
              <w:t>VX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9D28A0" w:rsidRDefault="009D28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D28A0" w:rsidRDefault="009D28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D28A0" w:rsidRDefault="009D28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76B21" w:rsidRDefault="00376B21" w:rsidP="00376B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3F58327F" wp14:editId="35960FCC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133985</wp:posOffset>
                      </wp:positionV>
                      <wp:extent cx="754380" cy="373380"/>
                      <wp:effectExtent l="0" t="0" r="26670" b="26670"/>
                      <wp:wrapNone/>
                      <wp:docPr id="80" name="Rectangl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0" o:spid="_x0000_s1026" style="position:absolute;margin-left:75.85pt;margin-top:10.55pt;width:59.4pt;height:29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fe4mQ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376B21" w:rsidRPr="002D5F75" w:rsidRDefault="00376B21" w:rsidP="00376B2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</w:t>
            </w:r>
            <w:r w:rsidRPr="00376B21">
              <w:rPr>
                <w:rFonts w:ascii="Times New Roman" w:hAnsi="Times New Roman"/>
                <w:i/>
                <w:sz w:val="32"/>
                <w:szCs w:val="32"/>
              </w:rPr>
              <w:t>VX</w:t>
            </w:r>
            <w:r w:rsidRPr="002D5F75">
              <w:rPr>
                <w:rFonts w:ascii="Times New Roman" w:hAnsi="Times New Roman"/>
                <w:sz w:val="32"/>
                <w:szCs w:val="32"/>
              </w:rPr>
              <w:t xml:space="preserve">  =                  cm</w:t>
            </w:r>
          </w:p>
          <w:p w:rsidR="009D28A0" w:rsidRDefault="009D28A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1E38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31E38" w:rsidRPr="001B3341" w:rsidRDefault="00B31E38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1505" w:rsidRDefault="00CA1505" w:rsidP="00CA1505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block of </w:t>
            </w:r>
            <w:r w:rsidR="001503E1">
              <w:rPr>
                <w:rFonts w:ascii="Times New Roman" w:hAnsi="Times New Roman"/>
                <w:sz w:val="24"/>
                <w:szCs w:val="24"/>
              </w:rPr>
              <w:t xml:space="preserve">suburban </w:t>
            </w:r>
            <w:r>
              <w:rPr>
                <w:rFonts w:ascii="Times New Roman" w:hAnsi="Times New Roman"/>
                <w:sz w:val="24"/>
                <w:szCs w:val="24"/>
              </w:rPr>
              <w:t>land is in the shape shown.</w:t>
            </w:r>
          </w:p>
          <w:p w:rsidR="00CA1505" w:rsidRDefault="00CA1505" w:rsidP="00CA1505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All of the boundaries meet at right angles.</w:t>
            </w:r>
          </w:p>
          <w:p w:rsidR="00B31E38" w:rsidRDefault="00CA1505" w:rsidP="00CA1505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Find the area of the block.</w:t>
            </w:r>
          </w:p>
          <w:p w:rsidR="00CA1505" w:rsidRPr="00CA1505" w:rsidRDefault="00CA1505" w:rsidP="00CA1505">
            <w:pPr>
              <w:ind w:right="5420"/>
              <w:rPr>
                <w:rFonts w:ascii="Times New Roman" w:hAnsi="Times New Roman"/>
                <w:sz w:val="12"/>
                <w:szCs w:val="12"/>
              </w:rPr>
            </w:pPr>
          </w:p>
          <w:p w:rsidR="00CA1505" w:rsidRDefault="001503E1" w:rsidP="00CA1505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144 m</w:t>
            </w:r>
            <w:r w:rsidRPr="001503E1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CA1505"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9376" behindDoc="0" locked="0" layoutInCell="1" allowOverlap="1" wp14:anchorId="58E8E0E5" wp14:editId="79089E95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44450</wp:posOffset>
                      </wp:positionV>
                      <wp:extent cx="171450" cy="944880"/>
                      <wp:effectExtent l="0" t="0" r="19050" b="2667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1" o:spid="_x0000_s1026" style="position:absolute;margin-left:10pt;margin-top:3.5pt;width:13.5pt;height:74.4pt;z-index:25174937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yjYsMA&#10;AADbAAAADwAAAGRycy9kb3ducmV2LnhtbESPT2sCMRTE74LfIbxCb5qtoiyrUbSglN78e34kz83i&#10;5mXZpO62n74RCj0OM/MbZrnuXS0e1IbKs4K3cQaCWHtTcangfNqNchAhIhusPZOCbwqwXg0HSyyM&#10;7/hAj2MsRYJwKFCBjbEppAzaksMw9g1x8m6+dRiTbEtpWuwS3NVykmVz6bDitGCxoXdL+n78cgo+&#10;tZ3lP/3+arr5bbo5bK8X7fdKvb70mwWISH38D/+1P4yCfALPL+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yjYs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AG+cMA&#10;AADbAAAADwAAAGRycy9kb3ducmV2LnhtbESPT2sCMRTE74LfIbyCN822oiyrUbRQKb359/xInpvF&#10;zcuySd21n74RCj0OM/MbZrnuXS3u1IbKs4LXSQaCWHtTcangdPwY5yBCRDZYeyYFDwqwXg0HSyyM&#10;73hP90MsRYJwKFCBjbEppAzaksMw8Q1x8q6+dRiTbEtpWuwS3NXyLcvm0mHFacFiQ++W9O3w7RR8&#10;aTvLf/rdxXTz63Sz317O2u+UGr30mwWISH38D/+1P42CfArPL+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AG+cMAAADbAAAADwAAAAAAAAAAAAAAAACYAgAAZHJzL2Rv&#10;d25yZXYueG1sUEsFBgAAAAAEAAQA9QAAAIg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mejcQA&#10;AADbAAAADwAAAGRycy9kb3ducmV2LnhtbESPQWsCMRSE7wX/Q3iCt5qtrcuyNYoWKtKbtvX8SJ6b&#10;pZuXZZO6q7++KQgeh5n5hlmsBteIM3Wh9qzgaZqBINbe1Fwp+Pp8fyxAhIhssPFMCi4UYLUcPSyw&#10;NL7nPZ0PsRIJwqFEBTbGtpQyaEsOw9S3xMk7+c5hTLKrpOmwT3DXyFmW5dJhzWnBYktvlvTP4dcp&#10;+NB2XlyH7dH0+el5vd8cv7XfKjUZD+tXEJGGeA/f2jujoHiB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Jno3EAAAA2wAAAA8AAAAAAAAAAAAAAAAAmAIAAGRycy9k&#10;b3ducmV2LnhtbFBLBQYAAAAABAAEAPUAAACJAwAAAAA=&#10;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7FsMA&#10;AADbAAAADwAAAGRycy9kb3ducmV2LnhtbESPzWrDMBCE74W8g9hAb42clgTjWAlJoaH0lt/zIq0t&#10;E2tlLDV2+/RVodDjMDPfMOVmdK24Ux8azwrmswwEsfam4VrB+fT2lIMIEdlg65kUfFGAzXryUGJh&#10;/MAHuh9jLRKEQ4EKbIxdIWXQlhyGme+Ik1f53mFMsq+l6XFIcNfK5yxbSocNpwWLHb1a0rfjp1Pw&#10;oe0i/x73VzMsq5ftYXe9aL9X6nE6blcgIo3xP/zXfjcK8gX8fkk/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U7Fs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:rsidR="00CA1505" w:rsidRPr="00CA1505" w:rsidRDefault="00CA1505" w:rsidP="00CA1505">
            <w:pPr>
              <w:ind w:right="5420"/>
              <w:rPr>
                <w:rFonts w:ascii="Times New Roman" w:hAnsi="Times New Roman"/>
                <w:sz w:val="12"/>
                <w:szCs w:val="12"/>
              </w:rPr>
            </w:pPr>
          </w:p>
          <w:p w:rsidR="00CA1505" w:rsidRDefault="001503E1" w:rsidP="00CA1505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1 707 m</w:t>
            </w:r>
            <w:r w:rsidRPr="001503E1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1505" w:rsidRPr="00CA1505" w:rsidRDefault="00CA1505" w:rsidP="00CA1505">
            <w:pPr>
              <w:ind w:right="5420"/>
              <w:rPr>
                <w:rFonts w:ascii="Times New Roman" w:hAnsi="Times New Roman"/>
                <w:sz w:val="12"/>
                <w:szCs w:val="12"/>
              </w:rPr>
            </w:pPr>
          </w:p>
          <w:p w:rsidR="00CA1505" w:rsidRDefault="001503E1" w:rsidP="00CA1505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1 727 m</w:t>
            </w:r>
            <w:r w:rsidRPr="001503E1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503E1" w:rsidRPr="001503E1" w:rsidRDefault="001503E1" w:rsidP="00CA1505">
            <w:pPr>
              <w:ind w:right="5420"/>
              <w:rPr>
                <w:rFonts w:ascii="Times New Roman" w:hAnsi="Times New Roman"/>
                <w:sz w:val="12"/>
                <w:szCs w:val="12"/>
              </w:rPr>
            </w:pPr>
          </w:p>
          <w:p w:rsidR="001503E1" w:rsidRDefault="001503E1" w:rsidP="00CA1505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1 992 m</w:t>
            </w:r>
            <w:r w:rsidRPr="001503E1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1505" w:rsidRDefault="0094582F" w:rsidP="00CA1505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58" type="#_x0000_t75" style="position:absolute;margin-left:258.25pt;margin-top:-655.65pt;width:164.3pt;height:149.8pt;z-index:251747328;mso-position-horizontal-relative:text;mso-position-vertical-relative:text">
                  <v:imagedata r:id="rId79" o:title=""/>
                  <w10:wrap type="square"/>
                </v:shape>
                <o:OLEObject Type="Embed" ProgID="FXDraw3.Document" ShapeID="_x0000_s1158" DrawAspect="Content" ObjectID="_1423030150" r:id="rId80"/>
              </w:pict>
            </w:r>
          </w:p>
        </w:tc>
      </w:tr>
      <w:tr w:rsidR="00B31E38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31E38" w:rsidRPr="001B3341" w:rsidRDefault="00B31E38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1E38" w:rsidRDefault="001503E1" w:rsidP="001503E1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Theo is ordering glass for the arched window shown.</w:t>
            </w:r>
          </w:p>
          <w:p w:rsidR="001503E1" w:rsidRDefault="001503E1" w:rsidP="00FA048D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area of glass will be needed?</w:t>
            </w:r>
            <w:r w:rsidR="00FA048D">
              <w:rPr>
                <w:rFonts w:ascii="Times New Roman" w:hAnsi="Times New Roman"/>
                <w:sz w:val="24"/>
                <w:szCs w:val="24"/>
              </w:rPr>
              <w:t xml:space="preserve">    (Answer to one decimal place)</w:t>
            </w:r>
          </w:p>
          <w:p w:rsidR="00FA048D" w:rsidRDefault="00FA048D" w:rsidP="001503E1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A048D" w:rsidRPr="002D5F75" w:rsidRDefault="00FA048D" w:rsidP="00FA048D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5AB8C1D3" wp14:editId="7CF093B1">
                      <wp:simplePos x="0" y="0"/>
                      <wp:positionH relativeFrom="column">
                        <wp:posOffset>2607310</wp:posOffset>
                      </wp:positionH>
                      <wp:positionV relativeFrom="paragraph">
                        <wp:posOffset>1694180</wp:posOffset>
                      </wp:positionV>
                      <wp:extent cx="754380" cy="373380"/>
                      <wp:effectExtent l="0" t="0" r="26670" b="26670"/>
                      <wp:wrapNone/>
                      <wp:docPr id="86" name="Rectangl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6" o:spid="_x0000_s1026" style="position:absolute;margin-left:205.3pt;margin-top:133.4pt;width:59.4pt;height:29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8uz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4295" w:dyaOrig="5207">
                <v:shape id="_x0000_i1037" type="#_x0000_t75" style="width:128.95pt;height:155.8pt" o:ole="">
                  <v:imagedata r:id="rId81" o:title=""/>
                </v:shape>
                <o:OLEObject Type="Embed" ProgID="FXDraw3.Document" ShapeID="_x0000_i1037" DrawAspect="Content" ObjectID="_1423030120" r:id="rId82"/>
              </w:objec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Area  =                  </w:t>
            </w:r>
            <w:r w:rsidRPr="002D5F75">
              <w:rPr>
                <w:rFonts w:ascii="Times New Roman" w:hAnsi="Times New Roman"/>
                <w:sz w:val="32"/>
                <w:szCs w:val="32"/>
              </w:rPr>
              <w:t>m</w:t>
            </w:r>
            <w:r w:rsidRPr="002D5F75">
              <w:rPr>
                <w:rFonts w:ascii="Times New Roman" w:hAnsi="Times New Roman"/>
                <w:sz w:val="32"/>
                <w:szCs w:val="32"/>
                <w:vertAlign w:val="superscript"/>
              </w:rPr>
              <w:t>2</w:t>
            </w:r>
          </w:p>
          <w:p w:rsidR="001503E1" w:rsidRDefault="001503E1" w:rsidP="001503E1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1624"/>
        <w:gridCol w:w="3479"/>
        <w:gridCol w:w="2693"/>
        <w:gridCol w:w="992"/>
      </w:tblGrid>
      <w:tr w:rsidR="00DB6804" w:rsidTr="00DB6804">
        <w:trPr>
          <w:cantSplit/>
          <w:trHeight w:val="851"/>
        </w:trPr>
        <w:tc>
          <w:tcPr>
            <w:tcW w:w="1419" w:type="dxa"/>
            <w:gridSpan w:val="2"/>
            <w:vAlign w:val="center"/>
          </w:tcPr>
          <w:p w:rsidR="00DB6804" w:rsidRDefault="00DB6804" w:rsidP="00DB68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DB6804" w:rsidRDefault="00DB6804" w:rsidP="00DB68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  <w:p w:rsidR="00DB6804" w:rsidRPr="00325745" w:rsidRDefault="00DB6804" w:rsidP="00DB68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103" w:type="dxa"/>
            <w:gridSpan w:val="2"/>
            <w:vAlign w:val="center"/>
          </w:tcPr>
          <w:p w:rsidR="00DB6804" w:rsidRPr="005C44C0" w:rsidRDefault="00DB6804" w:rsidP="00DB6804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Area</w:t>
            </w:r>
          </w:p>
        </w:tc>
        <w:tc>
          <w:tcPr>
            <w:tcW w:w="3685" w:type="dxa"/>
            <w:gridSpan w:val="2"/>
            <w:shd w:val="clear" w:color="auto" w:fill="0D0D0D" w:themeFill="text1" w:themeFillTint="F2"/>
          </w:tcPr>
          <w:p w:rsidR="00DB6804" w:rsidRDefault="00DB6804" w:rsidP="0085374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B6804" w:rsidRDefault="00DB6804" w:rsidP="0085374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DB6804" w:rsidRPr="00325745" w:rsidRDefault="00DB6804" w:rsidP="0085374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509"/>
        </w:trPr>
        <w:tc>
          <w:tcPr>
            <w:tcW w:w="6522" w:type="dxa"/>
            <w:gridSpan w:val="4"/>
          </w:tcPr>
          <w:p w:rsidR="00853748" w:rsidRPr="00325745" w:rsidRDefault="00853748" w:rsidP="00446BE9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5" w:type="dxa"/>
            <w:gridSpan w:val="2"/>
          </w:tcPr>
          <w:p w:rsidR="00853748" w:rsidRPr="00325745" w:rsidRDefault="00853748" w:rsidP="00446BE9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D667E2" w:rsidTr="00A824D7">
        <w:trPr>
          <w:cantSplit/>
          <w:trHeight w:val="340"/>
        </w:trPr>
        <w:tc>
          <w:tcPr>
            <w:tcW w:w="10207" w:type="dxa"/>
            <w:gridSpan w:val="6"/>
          </w:tcPr>
          <w:p w:rsidR="00D667E2" w:rsidRDefault="00D667E2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A81533" w:rsidRP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may not be awarded if working out and/or answers are not clear.</w:t>
            </w:r>
          </w:p>
          <w:p w:rsid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allocated are shown beside each question.</w:t>
            </w:r>
          </w:p>
          <w:p w:rsidR="00A81533" w:rsidRDefault="00A81533" w:rsidP="00A252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Calculators are allowed.</w:t>
            </w:r>
          </w:p>
        </w:tc>
      </w:tr>
      <w:tr w:rsidR="00A252B0" w:rsidTr="00A824D7">
        <w:trPr>
          <w:cantSplit/>
          <w:trHeight w:val="227"/>
          <w:tblHeader/>
        </w:trPr>
        <w:tc>
          <w:tcPr>
            <w:tcW w:w="9215" w:type="dxa"/>
            <w:gridSpan w:val="5"/>
          </w:tcPr>
          <w:p w:rsidR="00A252B0" w:rsidRDefault="00A252B0" w:rsidP="00446BE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A252B0" w:rsidRPr="00A252B0" w:rsidRDefault="00A252B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B26BD8" w:rsidTr="00A824D7">
        <w:trPr>
          <w:cantSplit/>
          <w:trHeight w:val="851"/>
        </w:trPr>
        <w:tc>
          <w:tcPr>
            <w:tcW w:w="952" w:type="dxa"/>
          </w:tcPr>
          <w:p w:rsidR="00B26BD8" w:rsidRPr="001B3341" w:rsidRDefault="00B26BD8" w:rsidP="00D667E2">
            <w:pPr>
              <w:pStyle w:val="ListParagraph"/>
              <w:numPr>
                <w:ilvl w:val="0"/>
                <w:numId w:val="3"/>
              </w:numPr>
              <w:ind w:right="-149" w:hanging="68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4"/>
          </w:tcPr>
          <w:p w:rsidR="00A1673D" w:rsidRDefault="00A1673D" w:rsidP="00A167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Sally paints an artwork on an irregular shaped canvas.</w:t>
            </w:r>
          </w:p>
          <w:p w:rsidR="00A1673D" w:rsidRDefault="0094582F" w:rsidP="00A167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60" type="#_x0000_t75" style="position:absolute;margin-left:94.9pt;margin-top:24.5pt;width:233.3pt;height:194.9pt;z-index:251755520;mso-position-horizontal-relative:text;mso-position-vertical-relative:text">
                  <v:imagedata r:id="rId83" o:title=""/>
                  <w10:wrap type="square"/>
                </v:shape>
                <o:OLEObject Type="Embed" ProgID="FXDraw3.Document" ShapeID="_x0000_s1160" DrawAspect="Content" ObjectID="_1423030151" r:id="rId84"/>
              </w:pict>
            </w:r>
            <w:r w:rsidR="00F012A0">
              <w:rPr>
                <w:rFonts w:ascii="Times New Roman" w:hAnsi="Times New Roman"/>
                <w:sz w:val="24"/>
                <w:szCs w:val="24"/>
              </w:rPr>
              <w:t>It has a central section (shaded)</w:t>
            </w:r>
            <w:r w:rsidR="00E8101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012A0">
              <w:rPr>
                <w:rFonts w:ascii="Times New Roman" w:hAnsi="Times New Roman"/>
                <w:sz w:val="24"/>
                <w:szCs w:val="24"/>
              </w:rPr>
              <w:t>in the shape of a kite, surrounded by four isosceles triangles.</w:t>
            </w:r>
          </w:p>
          <w:p w:rsidR="00A1673D" w:rsidRDefault="00A1673D" w:rsidP="00A1673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26BD8" w:rsidRDefault="00B26BD8" w:rsidP="00446BE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B26BD8" w:rsidRPr="00A252B0" w:rsidRDefault="00B26BD8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252B0" w:rsidTr="00A824D7">
        <w:trPr>
          <w:cantSplit/>
          <w:trHeight w:val="851"/>
        </w:trPr>
        <w:tc>
          <w:tcPr>
            <w:tcW w:w="952" w:type="dxa"/>
          </w:tcPr>
          <w:p w:rsidR="00A252B0" w:rsidRPr="001B3341" w:rsidRDefault="00A252B0" w:rsidP="00B26BD8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4"/>
          </w:tcPr>
          <w:p w:rsidR="00A252B0" w:rsidRPr="00F012A0" w:rsidRDefault="00F012A0" w:rsidP="00F012A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area of the shaded section?</w:t>
            </w:r>
          </w:p>
          <w:p w:rsidR="00A252B0" w:rsidRDefault="00A252B0" w:rsidP="00B26BD8">
            <w:pPr>
              <w:ind w:firstLine="720"/>
              <w:rPr>
                <w:rFonts w:ascii="Times New Roman" w:hAnsi="Times New Roman"/>
                <w:sz w:val="24"/>
                <w:szCs w:val="24"/>
              </w:rPr>
            </w:pPr>
          </w:p>
          <w:p w:rsidR="00B26BD8" w:rsidRDefault="00B26BD8" w:rsidP="00446B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A252B0" w:rsidRPr="00A252B0" w:rsidRDefault="00F012A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A252B0" w:rsidTr="00A824D7">
        <w:trPr>
          <w:cantSplit/>
          <w:trHeight w:val="851"/>
        </w:trPr>
        <w:tc>
          <w:tcPr>
            <w:tcW w:w="952" w:type="dxa"/>
          </w:tcPr>
          <w:p w:rsidR="00A252B0" w:rsidRPr="001B3341" w:rsidRDefault="00A252B0" w:rsidP="00D667E2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4"/>
          </w:tcPr>
          <w:p w:rsidR="00A252B0" w:rsidRPr="00F012A0" w:rsidRDefault="00F012A0" w:rsidP="00F012A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total area of all the isosceles triangles?</w:t>
            </w:r>
          </w:p>
          <w:p w:rsidR="00B26BD8" w:rsidRDefault="00B26BD8" w:rsidP="00B26B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26BD8" w:rsidRDefault="00B26BD8" w:rsidP="00B26B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B26BD8" w:rsidRDefault="00B26BD8" w:rsidP="00B26B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52B0" w:rsidRDefault="00B26BD8" w:rsidP="00B26B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A252B0" w:rsidRPr="00A252B0" w:rsidRDefault="00F012A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A252B0" w:rsidTr="00A824D7">
        <w:trPr>
          <w:cantSplit/>
          <w:trHeight w:val="851"/>
        </w:trPr>
        <w:tc>
          <w:tcPr>
            <w:tcW w:w="952" w:type="dxa"/>
          </w:tcPr>
          <w:p w:rsidR="00A252B0" w:rsidRPr="001B3341" w:rsidRDefault="00A252B0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  <w:gridSpan w:val="4"/>
          </w:tcPr>
          <w:p w:rsidR="00A252B0" w:rsidRPr="00F012A0" w:rsidRDefault="00F012A0" w:rsidP="00F012A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total area of the canvas?</w:t>
            </w:r>
          </w:p>
          <w:p w:rsidR="00B26BD8" w:rsidRDefault="00B26BD8" w:rsidP="00B26B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26BD8" w:rsidRDefault="00B26BD8" w:rsidP="00B26B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  <w:p w:rsidR="00B26BD8" w:rsidRDefault="00B26BD8" w:rsidP="00B26B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52B0" w:rsidRDefault="00B26BD8" w:rsidP="00B26B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A252B0" w:rsidRPr="00A252B0" w:rsidRDefault="00F012A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DB6804" w:rsidRPr="005C44C0" w:rsidTr="00F012A0">
        <w:tblPrEx>
          <w:tblCellMar>
            <w:bottom w:w="57" w:type="dxa"/>
          </w:tblCellMar>
        </w:tblPrEx>
        <w:trPr>
          <w:cantSplit/>
          <w:trHeight w:val="851"/>
        </w:trPr>
        <w:tc>
          <w:tcPr>
            <w:tcW w:w="3043" w:type="dxa"/>
            <w:gridSpan w:val="3"/>
            <w:vAlign w:val="center"/>
          </w:tcPr>
          <w:p w:rsidR="00DB6804" w:rsidRDefault="00F012A0" w:rsidP="00446BE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lastRenderedPageBreak/>
              <w:t>Y</w:t>
            </w:r>
            <w:r w:rsidR="00DB6804" w:rsidRPr="00325745">
              <w:rPr>
                <w:rFonts w:ascii="Times New Roman" w:hAnsi="Times New Roman"/>
                <w:sz w:val="36"/>
                <w:szCs w:val="36"/>
              </w:rPr>
              <w:t>ear</w:t>
            </w:r>
          </w:p>
          <w:p w:rsidR="00DB6804" w:rsidRPr="00325745" w:rsidRDefault="00DB6804" w:rsidP="00DB68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7164" w:type="dxa"/>
            <w:gridSpan w:val="3"/>
          </w:tcPr>
          <w:p w:rsidR="00DB6804" w:rsidRPr="005C44C0" w:rsidRDefault="00DB6804" w:rsidP="00446BE9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Area</w:t>
            </w:r>
          </w:p>
        </w:tc>
      </w:tr>
    </w:tbl>
    <w:p w:rsidR="00C71E16" w:rsidRDefault="00C71E16" w:rsidP="00DB680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1E16" w:rsidTr="00446BE9">
        <w:tc>
          <w:tcPr>
            <w:tcW w:w="9242" w:type="dxa"/>
          </w:tcPr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Non Calculator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E56E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8 100 cm</w:t>
            </w:r>
            <w:r w:rsidRPr="00D0714F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E56E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Square metres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E56E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 m</w:t>
            </w:r>
            <w:r w:rsidRPr="00BE56E1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E56E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21 cm</w:t>
            </w:r>
            <w:r w:rsidRPr="00BE56E1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6A0F79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6A0F7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29" w:dyaOrig="300">
                <v:shape id="_x0000_i1038" type="#_x0000_t75" style="width:126.35pt;height:15.05pt" o:ole="">
                  <v:imagedata r:id="rId13" o:title=""/>
                </v:shape>
                <o:OLEObject Type="Embed" ProgID="FXE300.Equation" ShapeID="_x0000_i1038" DrawAspect="Content" ObjectID="_1423030121" r:id="rId85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46BE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150 m</w:t>
            </w:r>
            <w:r w:rsidRPr="00446BE9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46BE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3 200 cm</w:t>
            </w:r>
            <w:r w:rsidRPr="00446BE9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6964B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192 mm</w:t>
            </w:r>
            <w:r w:rsidRPr="006964BE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542B69" w:rsidP="00542B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7 2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>00 cm</w:t>
            </w:r>
            <w:r w:rsidRPr="0093100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43F05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5E355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73" w:dyaOrig="350">
                <v:shape id="_x0000_i1039" type="#_x0000_t75" style="width:43.2pt;height:17.65pt" o:ole="">
                  <v:imagedata r:id="rId35" o:title=""/>
                </v:shape>
                <o:OLEObject Type="Embed" ProgID="FXE300.Equation" ShapeID="_x0000_i1039" DrawAspect="Content" ObjectID="_1423030122" r:id="rId86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43F05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5E355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212" w:dyaOrig="328">
                <v:shape id="_x0000_i1040" type="#_x0000_t75" style="width:108.65pt;height:16.35pt" o:ole="">
                  <v:imagedata r:id="rId41" o:title=""/>
                </v:shape>
                <o:OLEObject Type="Embed" ProgID="FXE300.Equation" ShapeID="_x0000_i1040" DrawAspect="Content" ObjectID="_1423030123" r:id="rId87"/>
              </w:object>
            </w:r>
          </w:p>
        </w:tc>
      </w:tr>
      <w:tr w:rsidR="006964BE" w:rsidTr="00CA11C9">
        <w:trPr>
          <w:cantSplit/>
        </w:trPr>
        <w:tc>
          <w:tcPr>
            <w:tcW w:w="648" w:type="dxa"/>
          </w:tcPr>
          <w:p w:rsidR="006964BE" w:rsidRPr="00C71E16" w:rsidRDefault="006964BE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6964BE" w:rsidRDefault="00FA048D"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C13DA6"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>m</w:t>
            </w:r>
            <w:r w:rsidRPr="0093100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Pr="0093100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6964BE" w:rsidTr="00CA11C9">
        <w:trPr>
          <w:cantSplit/>
        </w:trPr>
        <w:tc>
          <w:tcPr>
            <w:tcW w:w="648" w:type="dxa"/>
          </w:tcPr>
          <w:p w:rsidR="006964BE" w:rsidRPr="00C71E16" w:rsidRDefault="006964BE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6964BE" w:rsidRDefault="003444D1">
            <w:r>
              <w:rPr>
                <w:rFonts w:asciiTheme="majorHAnsi" w:hAnsiTheme="majorHAnsi"/>
                <w:sz w:val="24"/>
                <w:szCs w:val="24"/>
              </w:rPr>
              <w:t>360 k</w:t>
            </w:r>
            <w:r w:rsidR="006964BE" w:rsidRPr="00FE6728">
              <w:rPr>
                <w:rFonts w:asciiTheme="majorHAnsi" w:hAnsiTheme="majorHAnsi"/>
                <w:sz w:val="24"/>
                <w:szCs w:val="24"/>
              </w:rPr>
              <w:t>m</w:t>
            </w:r>
            <w:r w:rsidR="006964BE" w:rsidRPr="00FE6728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6964BE" w:rsidTr="00CA11C9">
        <w:trPr>
          <w:cantSplit/>
        </w:trPr>
        <w:tc>
          <w:tcPr>
            <w:tcW w:w="648" w:type="dxa"/>
          </w:tcPr>
          <w:p w:rsidR="006964BE" w:rsidRPr="00C71E16" w:rsidRDefault="006964BE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6964BE" w:rsidRDefault="00C13DA6">
            <w:r>
              <w:rPr>
                <w:rFonts w:asciiTheme="majorHAnsi" w:hAnsiTheme="majorHAnsi"/>
                <w:sz w:val="24"/>
                <w:szCs w:val="24"/>
              </w:rPr>
              <w:t>90</w:t>
            </w:r>
            <w:bookmarkStart w:id="0" w:name="_GoBack"/>
            <w:bookmarkEnd w:id="0"/>
            <w:r w:rsidR="003444D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="003444D1">
              <w:rPr>
                <w:rFonts w:asciiTheme="majorHAnsi" w:hAnsiTheme="majorHAnsi"/>
                <w:sz w:val="24"/>
                <w:szCs w:val="24"/>
              </w:rPr>
              <w:t>hA</w:t>
            </w:r>
            <w:proofErr w:type="spellEnd"/>
          </w:p>
        </w:tc>
      </w:tr>
    </w:tbl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52B0" w:rsidTr="00446BE9">
        <w:tc>
          <w:tcPr>
            <w:tcW w:w="9242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Calculator Allowed 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02C4D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6 000 m</w:t>
            </w:r>
            <w:r w:rsidRPr="005B3AD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02C4D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1 200 cm by 85.5 cm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02C4D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Rectangle 2 has a greater perimeter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02C4D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0.84 cm</w:t>
            </w:r>
            <w:r w:rsidRPr="00802C4D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4348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9 250 km</w:t>
            </w:r>
            <w:r w:rsidRPr="0084348C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4348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6.6 m</w:t>
            </w:r>
            <w:r w:rsidRPr="0084348C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6A52FA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240 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6964BE" w:rsidTr="00CA11C9">
        <w:trPr>
          <w:cantSplit/>
        </w:trPr>
        <w:tc>
          <w:tcPr>
            <w:tcW w:w="648" w:type="dxa"/>
          </w:tcPr>
          <w:p w:rsidR="006964BE" w:rsidRPr="00C71E16" w:rsidRDefault="006964BE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6964BE" w:rsidRDefault="002D5F75">
            <w:r w:rsidRPr="002D5F75">
              <w:rPr>
                <w:rFonts w:asciiTheme="majorHAnsi" w:hAnsiTheme="majorHAnsi"/>
                <w:sz w:val="24"/>
                <w:szCs w:val="24"/>
              </w:rPr>
              <w:t>40.6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c</w:t>
            </w:r>
            <w:r w:rsidR="006964BE" w:rsidRPr="008517F3">
              <w:rPr>
                <w:rFonts w:asciiTheme="majorHAnsi" w:hAnsiTheme="majorHAnsi"/>
                <w:sz w:val="24"/>
                <w:szCs w:val="24"/>
              </w:rPr>
              <w:t>m</w:t>
            </w:r>
            <w:r w:rsidR="006964BE" w:rsidRPr="008517F3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6964BE" w:rsidTr="00CA11C9">
        <w:trPr>
          <w:cantSplit/>
        </w:trPr>
        <w:tc>
          <w:tcPr>
            <w:tcW w:w="648" w:type="dxa"/>
          </w:tcPr>
          <w:p w:rsidR="006964BE" w:rsidRPr="00C71E16" w:rsidRDefault="006964BE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6964BE" w:rsidRDefault="00B50524">
            <w:r>
              <w:rPr>
                <w:rFonts w:asciiTheme="majorHAnsi" w:hAnsiTheme="majorHAnsi"/>
                <w:sz w:val="24"/>
                <w:szCs w:val="24"/>
              </w:rPr>
              <w:t>14.0</w:t>
            </w:r>
            <w:r w:rsidR="006964BE" w:rsidRPr="008517F3">
              <w:rPr>
                <w:rFonts w:asciiTheme="majorHAnsi" w:hAnsiTheme="majorHAnsi"/>
                <w:sz w:val="24"/>
                <w:szCs w:val="24"/>
              </w:rPr>
              <w:t>m</w:t>
            </w:r>
            <w:r w:rsidR="006964BE" w:rsidRPr="008517F3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6964BE" w:rsidTr="00CA11C9">
        <w:trPr>
          <w:cantSplit/>
        </w:trPr>
        <w:tc>
          <w:tcPr>
            <w:tcW w:w="648" w:type="dxa"/>
          </w:tcPr>
          <w:p w:rsidR="006964BE" w:rsidRPr="00C71E16" w:rsidRDefault="006964BE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6964BE" w:rsidRDefault="009D28A0">
            <w:r>
              <w:rPr>
                <w:rFonts w:asciiTheme="majorHAnsi" w:hAnsiTheme="majorHAnsi"/>
                <w:sz w:val="24"/>
                <w:szCs w:val="24"/>
              </w:rPr>
              <w:t xml:space="preserve">254.5 </w:t>
            </w:r>
            <w:r w:rsidR="006964BE" w:rsidRPr="008517F3">
              <w:rPr>
                <w:rFonts w:asciiTheme="majorHAnsi" w:hAnsiTheme="majorHAnsi"/>
                <w:sz w:val="24"/>
                <w:szCs w:val="24"/>
              </w:rPr>
              <w:t>m</w:t>
            </w:r>
            <w:r w:rsidR="006964BE" w:rsidRPr="008517F3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6964BE" w:rsidTr="00CA11C9">
        <w:trPr>
          <w:cantSplit/>
        </w:trPr>
        <w:tc>
          <w:tcPr>
            <w:tcW w:w="648" w:type="dxa"/>
          </w:tcPr>
          <w:p w:rsidR="006964BE" w:rsidRPr="00C71E16" w:rsidRDefault="006964BE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6964BE" w:rsidRDefault="00D43F05">
            <w:r>
              <w:rPr>
                <w:rFonts w:ascii="Times New Roman" w:hAnsi="Times New Roman"/>
                <w:sz w:val="24"/>
                <w:szCs w:val="24"/>
              </w:rPr>
              <w:t>16.8 cm</w:t>
            </w:r>
            <w:r w:rsidRPr="00D43F0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6964BE" w:rsidTr="009D28A0">
        <w:trPr>
          <w:cantSplit/>
          <w:trHeight w:val="406"/>
        </w:trPr>
        <w:tc>
          <w:tcPr>
            <w:tcW w:w="648" w:type="dxa"/>
          </w:tcPr>
          <w:p w:rsidR="006964BE" w:rsidRPr="00C71E16" w:rsidRDefault="006964BE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6964BE" w:rsidRDefault="00F97C15">
            <w:r>
              <w:rPr>
                <w:rFonts w:asciiTheme="majorHAnsi" w:hAnsiTheme="majorHAnsi"/>
                <w:sz w:val="24"/>
                <w:szCs w:val="24"/>
              </w:rPr>
              <w:t>3.6 c</w:t>
            </w:r>
            <w:r w:rsidR="006964BE" w:rsidRPr="008517F3">
              <w:rPr>
                <w:rFonts w:asciiTheme="majorHAnsi" w:hAnsiTheme="majorHAnsi"/>
                <w:sz w:val="24"/>
                <w:szCs w:val="24"/>
              </w:rPr>
              <w:t>m</w:t>
            </w:r>
          </w:p>
        </w:tc>
      </w:tr>
      <w:tr w:rsidR="006964BE" w:rsidTr="00CA11C9">
        <w:trPr>
          <w:cantSplit/>
        </w:trPr>
        <w:tc>
          <w:tcPr>
            <w:tcW w:w="648" w:type="dxa"/>
          </w:tcPr>
          <w:p w:rsidR="006964BE" w:rsidRPr="00C71E16" w:rsidRDefault="006964BE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6964BE" w:rsidRDefault="00FA048D" w:rsidP="00FA048D">
            <w:r>
              <w:rPr>
                <w:rFonts w:ascii="Times New Roman" w:hAnsi="Times New Roman"/>
                <w:sz w:val="24"/>
                <w:szCs w:val="24"/>
              </w:rPr>
              <w:t>1 707 m</w:t>
            </w:r>
            <w:r w:rsidRPr="001503E1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6964BE" w:rsidTr="00CA11C9">
        <w:trPr>
          <w:cantSplit/>
        </w:trPr>
        <w:tc>
          <w:tcPr>
            <w:tcW w:w="648" w:type="dxa"/>
          </w:tcPr>
          <w:p w:rsidR="006964BE" w:rsidRPr="00C71E16" w:rsidRDefault="006964BE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6964BE" w:rsidRDefault="00FA048D">
            <w:r>
              <w:rPr>
                <w:rFonts w:asciiTheme="majorHAnsi" w:hAnsiTheme="majorHAnsi"/>
                <w:sz w:val="24"/>
                <w:szCs w:val="24"/>
              </w:rPr>
              <w:t xml:space="preserve">3.7 </w:t>
            </w:r>
            <w:r w:rsidR="006964BE" w:rsidRPr="00671F00">
              <w:rPr>
                <w:rFonts w:asciiTheme="majorHAnsi" w:hAnsiTheme="majorHAnsi"/>
                <w:sz w:val="24"/>
                <w:szCs w:val="24"/>
              </w:rPr>
              <w:t>m</w:t>
            </w:r>
            <w:r w:rsidR="006964BE" w:rsidRPr="00671F00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</w:tbl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95333B" w:rsidRDefault="0095333B" w:rsidP="004A64CB">
      <w:pPr>
        <w:rPr>
          <w:rFonts w:asciiTheme="majorHAnsi" w:hAnsiTheme="majorHAnsi"/>
          <w:sz w:val="24"/>
          <w:szCs w:val="24"/>
        </w:rPr>
      </w:pPr>
    </w:p>
    <w:p w:rsidR="0095333B" w:rsidRDefault="0095333B" w:rsidP="004A64CB">
      <w:pPr>
        <w:rPr>
          <w:rFonts w:asciiTheme="majorHAnsi" w:hAnsiTheme="majorHAnsi"/>
          <w:sz w:val="24"/>
          <w:szCs w:val="24"/>
        </w:rPr>
      </w:pPr>
    </w:p>
    <w:p w:rsidR="0095333B" w:rsidRDefault="0095333B" w:rsidP="004A64CB">
      <w:pPr>
        <w:rPr>
          <w:rFonts w:asciiTheme="majorHAnsi" w:hAnsiTheme="majorHAnsi"/>
          <w:sz w:val="24"/>
          <w:szCs w:val="24"/>
        </w:rPr>
      </w:pPr>
    </w:p>
    <w:p w:rsidR="0095333B" w:rsidRDefault="0095333B" w:rsidP="004A64CB">
      <w:pPr>
        <w:rPr>
          <w:rFonts w:asciiTheme="majorHAnsi" w:hAnsiTheme="majorHAnsi"/>
          <w:sz w:val="24"/>
          <w:szCs w:val="24"/>
        </w:rPr>
      </w:pPr>
    </w:p>
    <w:p w:rsidR="0095333B" w:rsidRDefault="0095333B" w:rsidP="004A64CB">
      <w:pPr>
        <w:rPr>
          <w:rFonts w:asciiTheme="majorHAnsi" w:hAnsiTheme="majorHAnsi"/>
          <w:sz w:val="24"/>
          <w:szCs w:val="24"/>
        </w:rPr>
      </w:pPr>
    </w:p>
    <w:p w:rsidR="0095333B" w:rsidRDefault="0095333B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7230"/>
        <w:gridCol w:w="1337"/>
      </w:tblGrid>
      <w:tr w:rsidR="00C71E16" w:rsidTr="00CA11C9">
        <w:trPr>
          <w:cantSplit/>
        </w:trPr>
        <w:tc>
          <w:tcPr>
            <w:tcW w:w="9242" w:type="dxa"/>
            <w:gridSpan w:val="3"/>
          </w:tcPr>
          <w:p w:rsidR="00853748" w:rsidRPr="00853748" w:rsidRDefault="00853748" w:rsidP="004A64CB">
            <w:pPr>
              <w:rPr>
                <w:rFonts w:ascii="Times New Roman" w:hAnsi="Times New Roman"/>
                <w:sz w:val="24"/>
                <w:szCs w:val="24"/>
              </w:rPr>
            </w:pPr>
            <w:r w:rsidRPr="00853748">
              <w:rPr>
                <w:rFonts w:ascii="Times New Roman" w:hAnsi="Times New Roman"/>
                <w:sz w:val="24"/>
                <w:szCs w:val="24"/>
              </w:rPr>
              <w:lastRenderedPageBreak/>
              <w:t>Calculator Allowed</w:t>
            </w:r>
          </w:p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Longer</w:t>
            </w:r>
            <w:r w:rsidRPr="00853748">
              <w:rPr>
                <w:rFonts w:ascii="Times New Roman" w:hAnsi="Times New Roman"/>
                <w:sz w:val="24"/>
                <w:szCs w:val="24"/>
              </w:rPr>
              <w:t xml:space="preserve"> Answer Section</w:t>
            </w:r>
          </w:p>
        </w:tc>
      </w:tr>
      <w:tr w:rsidR="00A252B0" w:rsidTr="00CA11C9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6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A252B0" w:rsidRPr="003444D1" w:rsidRDefault="003444D1" w:rsidP="004A64CB">
            <w:pPr>
              <w:rPr>
                <w:rFonts w:asciiTheme="majorHAnsi" w:hAnsiTheme="majorHAnsi"/>
                <w:position w:val="-6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a)    </w:t>
            </w:r>
            <w:r w:rsidRPr="003444D1">
              <w:rPr>
                <w:rFonts w:asciiTheme="majorHAnsi" w:hAnsiTheme="majorHAnsi"/>
                <w:color w:val="FF0000"/>
                <w:position w:val="-62"/>
                <w:sz w:val="24"/>
                <w:szCs w:val="24"/>
              </w:rPr>
              <w:object w:dxaOrig="2048" w:dyaOrig="938">
                <v:shape id="_x0000_i1041" type="#_x0000_t75" style="width:102.1pt;height:47.15pt" o:ole="">
                  <v:imagedata r:id="rId88" o:title=""/>
                </v:shape>
                <o:OLEObject Type="Embed" ProgID="FXE300.Equation" ShapeID="_x0000_i1041" DrawAspect="Content" ObjectID="_1423030124" r:id="rId89"/>
              </w:object>
            </w:r>
            <w:r w:rsidRPr="003444D1">
              <w:rPr>
                <w:rFonts w:asciiTheme="majorHAnsi" w:hAnsiTheme="majorHAnsi"/>
                <w:position w:val="-62"/>
                <w:sz w:val="24"/>
                <w:szCs w:val="24"/>
              </w:rPr>
              <w:t xml:space="preserve"> </w:t>
            </w:r>
          </w:p>
        </w:tc>
        <w:tc>
          <w:tcPr>
            <w:tcW w:w="1337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ind w:left="11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A252B0" w:rsidRDefault="003444D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b)  </w:t>
            </w:r>
            <w:r w:rsidRPr="0095333B">
              <w:rPr>
                <w:rFonts w:asciiTheme="majorHAnsi" w:hAnsiTheme="majorHAnsi"/>
                <w:color w:val="FF0000"/>
                <w:position w:val="-62"/>
                <w:sz w:val="24"/>
                <w:szCs w:val="24"/>
              </w:rPr>
              <w:object w:dxaOrig="3314" w:dyaOrig="938">
                <v:shape id="_x0000_i1042" type="#_x0000_t75" style="width:165.6pt;height:47.15pt" o:ole="">
                  <v:imagedata r:id="rId90" o:title=""/>
                </v:shape>
                <o:OLEObject Type="Embed" ProgID="FXE300.Equation" ShapeID="_x0000_i1042" DrawAspect="Content" ObjectID="_1423030125" r:id="rId91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95333B" w:rsidRDefault="0095333B" w:rsidP="004A64CB">
            <w:pPr>
              <w:rPr>
                <w:rFonts w:asciiTheme="majorHAnsi" w:hAnsiTheme="majorHAnsi"/>
                <w:color w:val="FF0000"/>
                <w:position w:val="-62"/>
                <w:sz w:val="24"/>
                <w:szCs w:val="24"/>
              </w:rPr>
            </w:pPr>
            <w:r w:rsidRPr="0095333B">
              <w:rPr>
                <w:rFonts w:asciiTheme="majorHAnsi" w:hAnsiTheme="majorHAnsi"/>
                <w:color w:val="FF0000"/>
                <w:position w:val="-62"/>
                <w:sz w:val="24"/>
                <w:szCs w:val="24"/>
              </w:rPr>
              <w:object w:dxaOrig="3539" w:dyaOrig="938">
                <v:shape id="_x0000_i1043" type="#_x0000_t75" style="width:176.75pt;height:47.15pt" o:ole="">
                  <v:imagedata r:id="rId92" o:title=""/>
                </v:shape>
                <o:OLEObject Type="Embed" ProgID="FXE300.Equation" ShapeID="_x0000_i1043" DrawAspect="Content" ObjectID="_1423030126" r:id="rId93"/>
              </w:object>
            </w:r>
          </w:p>
          <w:p w:rsidR="0095333B" w:rsidRPr="0095333B" w:rsidRDefault="0095333B" w:rsidP="004A64CB">
            <w:pPr>
              <w:rPr>
                <w:rFonts w:asciiTheme="majorHAnsi" w:hAnsiTheme="majorHAnsi"/>
                <w:position w:val="-46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62"/>
                <w:sz w:val="24"/>
                <w:szCs w:val="24"/>
              </w:rPr>
              <w:t xml:space="preserve"> </w:t>
            </w:r>
            <w:r w:rsidRPr="0095333B">
              <w:rPr>
                <w:rFonts w:asciiTheme="majorHAnsi" w:hAnsiTheme="majorHAnsi"/>
                <w:color w:val="FF0000"/>
                <w:position w:val="-46"/>
                <w:sz w:val="24"/>
                <w:szCs w:val="24"/>
              </w:rPr>
              <w:object w:dxaOrig="2989" w:dyaOrig="674">
                <v:shape id="_x0000_i1044" type="#_x0000_t75" style="width:149.25pt;height:33.4pt" o:ole="">
                  <v:imagedata r:id="rId94" o:title=""/>
                </v:shape>
                <o:OLEObject Type="Embed" ProgID="FXE300.Equation" ShapeID="_x0000_i1044" DrawAspect="Content" ObjectID="_1423030127" r:id="rId95"/>
              </w:object>
            </w:r>
            <w:r w:rsidRPr="0095333B">
              <w:rPr>
                <w:rFonts w:asciiTheme="majorHAnsi" w:hAnsiTheme="majorHAnsi"/>
                <w:color w:val="FF0000"/>
                <w:position w:val="-46"/>
                <w:sz w:val="24"/>
                <w:szCs w:val="24"/>
              </w:rPr>
              <w:t xml:space="preserve"> </w:t>
            </w:r>
          </w:p>
        </w:tc>
        <w:tc>
          <w:tcPr>
            <w:tcW w:w="1337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ind w:left="11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230" w:type="dxa"/>
          </w:tcPr>
          <w:p w:rsidR="00A252B0" w:rsidRDefault="0095333B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c)  </w:t>
            </w:r>
            <w:r w:rsidRPr="0095333B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2540" w:dyaOrig="674">
                <v:shape id="_x0000_i1045" type="#_x0000_t75" style="width:127pt;height:33.4pt" o:ole="">
                  <v:imagedata r:id="rId96" o:title=""/>
                </v:shape>
                <o:OLEObject Type="Embed" ProgID="FXE300.Equation" ShapeID="_x0000_i1045" DrawAspect="Content" ObjectID="_1423030128" r:id="rId97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1337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C71E16" w:rsidRPr="00C71E16" w:rsidRDefault="00C71E16" w:rsidP="00C71E16">
      <w:pPr>
        <w:jc w:val="center"/>
        <w:rPr>
          <w:rFonts w:asciiTheme="majorHAnsi" w:hAnsiTheme="majorHAnsi"/>
          <w:sz w:val="24"/>
          <w:szCs w:val="24"/>
        </w:rPr>
      </w:pPr>
    </w:p>
    <w:sectPr w:rsidR="00C71E16" w:rsidRPr="00C71E16" w:rsidSect="00A252B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582F" w:rsidRDefault="0094582F" w:rsidP="00C868AD">
      <w:pPr>
        <w:spacing w:after="0" w:line="240" w:lineRule="auto"/>
      </w:pPr>
      <w:r>
        <w:separator/>
      </w:r>
    </w:p>
  </w:endnote>
  <w:endnote w:type="continuationSeparator" w:id="0">
    <w:p w:rsidR="0094582F" w:rsidRDefault="0094582F" w:rsidP="00C86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0BDD" w:rsidRDefault="00260B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3DA6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260BDD" w:rsidRDefault="00260BD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094788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1C0C" w:rsidRDefault="005F1C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3DA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5F1C0C" w:rsidRDefault="005F1C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582F" w:rsidRDefault="0094582F" w:rsidP="00C868AD">
      <w:pPr>
        <w:spacing w:after="0" w:line="240" w:lineRule="auto"/>
      </w:pPr>
      <w:r>
        <w:separator/>
      </w:r>
    </w:p>
  </w:footnote>
  <w:footnote w:type="continuationSeparator" w:id="0">
    <w:p w:rsidR="0094582F" w:rsidRDefault="0094582F" w:rsidP="00C86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0BDD" w:rsidRPr="00C868AD" w:rsidRDefault="00260BDD">
    <w:pPr>
      <w:pStyle w:val="Header"/>
      <w:rPr>
        <w:u w:val="single"/>
      </w:rPr>
    </w:pPr>
    <w:r>
      <w:rPr>
        <w:u w:val="single"/>
      </w:rPr>
      <w:t>Area</w:t>
    </w:r>
    <w:r>
      <w:rPr>
        <w:u w:val="single"/>
      </w:rPr>
      <w:tab/>
      <w:t xml:space="preserve">Topic </w:t>
    </w:r>
    <w:r w:rsidRPr="00C868AD">
      <w:rPr>
        <w:u w:val="single"/>
      </w:rPr>
      <w:t>Test</w:t>
    </w:r>
    <w:r w:rsidRPr="00C868AD">
      <w:rPr>
        <w:u w:val="single"/>
      </w:rPr>
      <w:tab/>
    </w:r>
    <w:r w:rsidRPr="00C868AD">
      <w:rPr>
        <w:u w:val="single"/>
      </w:rPr>
      <w:tab/>
      <w:t>2013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0BDD" w:rsidRDefault="00260BDD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260BDD" w:rsidRPr="00C71E16" w:rsidRDefault="00260BDD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5D7A45"/>
    <w:multiLevelType w:val="hybridMultilevel"/>
    <w:tmpl w:val="510A543C"/>
    <w:lvl w:ilvl="0" w:tplc="DA28BF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6804"/>
    <w:rsid w:val="000176AA"/>
    <w:rsid w:val="0007086C"/>
    <w:rsid w:val="000C4CAD"/>
    <w:rsid w:val="001503E1"/>
    <w:rsid w:val="0018287C"/>
    <w:rsid w:val="00194124"/>
    <w:rsid w:val="001D51F7"/>
    <w:rsid w:val="00216994"/>
    <w:rsid w:val="00246314"/>
    <w:rsid w:val="00260BDD"/>
    <w:rsid w:val="002C1F1F"/>
    <w:rsid w:val="002D5F75"/>
    <w:rsid w:val="002F71E5"/>
    <w:rsid w:val="00325745"/>
    <w:rsid w:val="003444D1"/>
    <w:rsid w:val="00376B21"/>
    <w:rsid w:val="003D41FF"/>
    <w:rsid w:val="00413DF5"/>
    <w:rsid w:val="00446BE9"/>
    <w:rsid w:val="00450CF2"/>
    <w:rsid w:val="00460B7C"/>
    <w:rsid w:val="004A64CB"/>
    <w:rsid w:val="004E1D1E"/>
    <w:rsid w:val="004F19AC"/>
    <w:rsid w:val="00542B69"/>
    <w:rsid w:val="00573274"/>
    <w:rsid w:val="005B3ADE"/>
    <w:rsid w:val="005C44C0"/>
    <w:rsid w:val="005F1C0C"/>
    <w:rsid w:val="00641EA7"/>
    <w:rsid w:val="00667642"/>
    <w:rsid w:val="006718CF"/>
    <w:rsid w:val="006964BE"/>
    <w:rsid w:val="006A0F79"/>
    <w:rsid w:val="006A52FA"/>
    <w:rsid w:val="00731B6A"/>
    <w:rsid w:val="007403DD"/>
    <w:rsid w:val="00782770"/>
    <w:rsid w:val="007D39B1"/>
    <w:rsid w:val="00802C4D"/>
    <w:rsid w:val="00815C21"/>
    <w:rsid w:val="0084348C"/>
    <w:rsid w:val="00845ACB"/>
    <w:rsid w:val="00853748"/>
    <w:rsid w:val="008B7480"/>
    <w:rsid w:val="008C68D7"/>
    <w:rsid w:val="008F3E43"/>
    <w:rsid w:val="00931007"/>
    <w:rsid w:val="0094582F"/>
    <w:rsid w:val="0095333B"/>
    <w:rsid w:val="009A5487"/>
    <w:rsid w:val="009D28A0"/>
    <w:rsid w:val="009D4051"/>
    <w:rsid w:val="00A1673D"/>
    <w:rsid w:val="00A23965"/>
    <w:rsid w:val="00A23B06"/>
    <w:rsid w:val="00A252B0"/>
    <w:rsid w:val="00A81533"/>
    <w:rsid w:val="00A824D7"/>
    <w:rsid w:val="00AA61C7"/>
    <w:rsid w:val="00AB0C62"/>
    <w:rsid w:val="00AF34E0"/>
    <w:rsid w:val="00B0317F"/>
    <w:rsid w:val="00B26BD8"/>
    <w:rsid w:val="00B31E38"/>
    <w:rsid w:val="00B50524"/>
    <w:rsid w:val="00B850EA"/>
    <w:rsid w:val="00BE233F"/>
    <w:rsid w:val="00BE56E1"/>
    <w:rsid w:val="00C13DA6"/>
    <w:rsid w:val="00C17E11"/>
    <w:rsid w:val="00C56E1E"/>
    <w:rsid w:val="00C71E16"/>
    <w:rsid w:val="00C868AD"/>
    <w:rsid w:val="00CA11C9"/>
    <w:rsid w:val="00CA1505"/>
    <w:rsid w:val="00D03A78"/>
    <w:rsid w:val="00D0714F"/>
    <w:rsid w:val="00D43F05"/>
    <w:rsid w:val="00D60FB1"/>
    <w:rsid w:val="00D667E2"/>
    <w:rsid w:val="00D77807"/>
    <w:rsid w:val="00D95422"/>
    <w:rsid w:val="00DB6804"/>
    <w:rsid w:val="00E81013"/>
    <w:rsid w:val="00EB1449"/>
    <w:rsid w:val="00F012A0"/>
    <w:rsid w:val="00F97C15"/>
    <w:rsid w:val="00FA048D"/>
    <w:rsid w:val="00FA37C2"/>
    <w:rsid w:val="00FE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24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wmf"/><Relationship Id="rId50" Type="http://schemas.openxmlformats.org/officeDocument/2006/relationships/oleObject" Target="embeddings/oleObject21.bin"/><Relationship Id="rId55" Type="http://schemas.openxmlformats.org/officeDocument/2006/relationships/header" Target="header2.xml"/><Relationship Id="rId63" Type="http://schemas.openxmlformats.org/officeDocument/2006/relationships/image" Target="media/image26.png"/><Relationship Id="rId68" Type="http://schemas.openxmlformats.org/officeDocument/2006/relationships/oleObject" Target="embeddings/oleObject28.bin"/><Relationship Id="rId76" Type="http://schemas.openxmlformats.org/officeDocument/2006/relationships/oleObject" Target="embeddings/oleObject32.bin"/><Relationship Id="rId84" Type="http://schemas.openxmlformats.org/officeDocument/2006/relationships/oleObject" Target="embeddings/oleObject36.bin"/><Relationship Id="rId89" Type="http://schemas.openxmlformats.org/officeDocument/2006/relationships/oleObject" Target="embeddings/oleObject40.bin"/><Relationship Id="rId97" Type="http://schemas.openxmlformats.org/officeDocument/2006/relationships/oleObject" Target="embeddings/oleObject44.bin"/><Relationship Id="rId7" Type="http://schemas.openxmlformats.org/officeDocument/2006/relationships/footnotes" Target="footnotes.xml"/><Relationship Id="rId71" Type="http://schemas.openxmlformats.org/officeDocument/2006/relationships/image" Target="media/image30.png"/><Relationship Id="rId92" Type="http://schemas.openxmlformats.org/officeDocument/2006/relationships/image" Target="media/image39.w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wmf"/><Relationship Id="rId53" Type="http://schemas.openxmlformats.org/officeDocument/2006/relationships/header" Target="header1.xml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4.png"/><Relationship Id="rId87" Type="http://schemas.openxmlformats.org/officeDocument/2006/relationships/oleObject" Target="embeddings/oleObject39.bin"/><Relationship Id="rId5" Type="http://schemas.openxmlformats.org/officeDocument/2006/relationships/settings" Target="settings.xml"/><Relationship Id="rId61" Type="http://schemas.openxmlformats.org/officeDocument/2006/relationships/image" Target="media/image25.png"/><Relationship Id="rId82" Type="http://schemas.openxmlformats.org/officeDocument/2006/relationships/oleObject" Target="embeddings/oleObject35.bin"/><Relationship Id="rId90" Type="http://schemas.openxmlformats.org/officeDocument/2006/relationships/image" Target="media/image38.wmf"/><Relationship Id="rId95" Type="http://schemas.openxmlformats.org/officeDocument/2006/relationships/oleObject" Target="embeddings/oleObject43.bin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0.bin"/><Relationship Id="rId56" Type="http://schemas.openxmlformats.org/officeDocument/2006/relationships/footer" Target="footer2.xml"/><Relationship Id="rId64" Type="http://schemas.openxmlformats.org/officeDocument/2006/relationships/oleObject" Target="embeddings/oleObject26.bin"/><Relationship Id="rId69" Type="http://schemas.openxmlformats.org/officeDocument/2006/relationships/image" Target="media/image29.png"/><Relationship Id="rId77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oleObject" Target="embeddings/oleObject30.bin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2.bin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png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4.png"/><Relationship Id="rId67" Type="http://schemas.openxmlformats.org/officeDocument/2006/relationships/image" Target="media/image28.png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54" Type="http://schemas.openxmlformats.org/officeDocument/2006/relationships/footer" Target="footer1.xml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2.png"/><Relationship Id="rId83" Type="http://schemas.openxmlformats.org/officeDocument/2006/relationships/image" Target="media/image36.png"/><Relationship Id="rId88" Type="http://schemas.openxmlformats.org/officeDocument/2006/relationships/image" Target="media/image37.wmf"/><Relationship Id="rId91" Type="http://schemas.openxmlformats.org/officeDocument/2006/relationships/oleObject" Target="embeddings/oleObject41.bin"/><Relationship Id="rId96" Type="http://schemas.openxmlformats.org/officeDocument/2006/relationships/image" Target="media/image41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png"/><Relationship Id="rId57" Type="http://schemas.openxmlformats.org/officeDocument/2006/relationships/image" Target="media/image23.png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4.bin"/><Relationship Id="rId65" Type="http://schemas.openxmlformats.org/officeDocument/2006/relationships/image" Target="media/image27.png"/><Relationship Id="rId73" Type="http://schemas.openxmlformats.org/officeDocument/2006/relationships/image" Target="media/image31.png"/><Relationship Id="rId78" Type="http://schemas.openxmlformats.org/officeDocument/2006/relationships/oleObject" Target="embeddings/oleObject33.bin"/><Relationship Id="rId81" Type="http://schemas.openxmlformats.org/officeDocument/2006/relationships/image" Target="media/image35.png"/><Relationship Id="rId86" Type="http://schemas.openxmlformats.org/officeDocument/2006/relationships/oleObject" Target="embeddings/oleObject38.bin"/><Relationship Id="rId94" Type="http://schemas.openxmlformats.org/officeDocument/2006/relationships/image" Target="media/image40.wmf"/><Relationship Id="rId9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7%208%20TT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ADF737-2E26-438D-AF2C-561A3AF08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TT Template 1</Template>
  <TotalTime>0</TotalTime>
  <Pages>10</Pages>
  <Words>1223</Words>
  <Characters>6973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Area</vt:lpstr>
    </vt:vector>
  </TitlesOfParts>
  <Company>Toshiba</Company>
  <LinksUpToDate>false</LinksUpToDate>
  <CharactersWithSpaces>8180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Area</dc:title>
  <dc:creator>Garry</dc:creator>
  <cp:lastModifiedBy>Hans Stroeve</cp:lastModifiedBy>
  <cp:revision>2</cp:revision>
  <dcterms:created xsi:type="dcterms:W3CDTF">2013-02-21T22:21:00Z</dcterms:created>
  <dcterms:modified xsi:type="dcterms:W3CDTF">2013-02-21T22:21:00Z</dcterms:modified>
</cp:coreProperties>
</file>