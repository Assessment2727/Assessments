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568"/>
        <w:gridCol w:w="1418"/>
        <w:gridCol w:w="4676"/>
        <w:gridCol w:w="3687"/>
      </w:tblGrid>
      <w:tr w:rsidR="00325745" w:rsidTr="003A553A">
        <w:trPr>
          <w:cantSplit/>
          <w:trHeight w:val="851"/>
        </w:trPr>
        <w:tc>
          <w:tcPr>
            <w:tcW w:w="1986" w:type="dxa"/>
            <w:gridSpan w:val="2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B06125" w:rsidP="00B0612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4676" w:type="dxa"/>
          </w:tcPr>
          <w:p w:rsidR="001D51F7" w:rsidRPr="005C44C0" w:rsidRDefault="00B06125" w:rsidP="007403DD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Volume</w:t>
            </w:r>
          </w:p>
        </w:tc>
        <w:tc>
          <w:tcPr>
            <w:tcW w:w="3687" w:type="dxa"/>
            <w:shd w:val="clear" w:color="auto" w:fill="0D0D0D" w:themeFill="text1" w:themeFillTint="F2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3A553A">
        <w:trPr>
          <w:cantSplit/>
          <w:trHeight w:val="851"/>
        </w:trPr>
        <w:tc>
          <w:tcPr>
            <w:tcW w:w="6662" w:type="dxa"/>
            <w:gridSpan w:val="3"/>
          </w:tcPr>
          <w:p w:rsidR="00C56E1E" w:rsidRPr="00C56E1E" w:rsidRDefault="00C56E1E" w:rsidP="00C56E1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853748" w:rsidRDefault="00B717B9" w:rsidP="00E705A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B717B9">
              <w:rPr>
                <w:rFonts w:ascii="Times New Roman" w:hAnsi="Times New Roman"/>
                <w:sz w:val="16"/>
                <w:szCs w:val="16"/>
              </w:rPr>
              <w:t>Draw different views of prisms and solids formed from combinations of prisms (ACMMG161)</w:t>
            </w:r>
          </w:p>
          <w:p w:rsidR="00B717B9" w:rsidRDefault="00B717B9" w:rsidP="00E705A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B717B9">
              <w:rPr>
                <w:rFonts w:ascii="Times New Roman" w:hAnsi="Times New Roman"/>
                <w:sz w:val="16"/>
                <w:szCs w:val="16"/>
              </w:rPr>
              <w:t>Choose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appropriate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units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of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measurement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for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area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and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volume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and convert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from one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unit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to another (ACMMG195)</w:t>
            </w:r>
          </w:p>
          <w:p w:rsidR="00B717B9" w:rsidRDefault="00B717B9" w:rsidP="00E705A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B717B9">
              <w:rPr>
                <w:rFonts w:ascii="Times New Roman" w:hAnsi="Times New Roman"/>
                <w:sz w:val="16"/>
                <w:szCs w:val="16"/>
              </w:rPr>
              <w:t>Develop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the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formulas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for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volumes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of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rectangular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and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triangular prisms and prisms in general. Use formulas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to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solve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problems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involving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volume</w:t>
            </w:r>
            <w:r w:rsidR="00E705A1"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(ACMMG198)</w:t>
            </w:r>
          </w:p>
          <w:p w:rsidR="00B717B9" w:rsidRPr="00B717B9" w:rsidRDefault="00B717B9" w:rsidP="00E705A1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B717B9">
              <w:rPr>
                <w:rFonts w:ascii="Times New Roman" w:hAnsi="Times New Roman"/>
                <w:sz w:val="16"/>
                <w:szCs w:val="16"/>
              </w:rPr>
              <w:t xml:space="preserve">Calculate </w:t>
            </w:r>
            <w:r w:rsidRPr="001F670D">
              <w:rPr>
                <w:rFonts w:ascii="Times New Roman" w:hAnsi="Times New Roman"/>
                <w:color w:val="595959" w:themeColor="text1" w:themeTint="A6"/>
                <w:sz w:val="16"/>
                <w:szCs w:val="16"/>
              </w:rPr>
              <w:t>the surface area a</w:t>
            </w:r>
            <w:r w:rsidRPr="00B717B9">
              <w:rPr>
                <w:rFonts w:ascii="Times New Roman" w:hAnsi="Times New Roman"/>
                <w:sz w:val="16"/>
                <w:szCs w:val="16"/>
              </w:rPr>
              <w:t>nd volume of cylinders and solve related problems (ACMMG217)</w:t>
            </w:r>
            <w:r w:rsidR="001F670D">
              <w:rPr>
                <w:rFonts w:ascii="Times New Roman" w:hAnsi="Times New Roman"/>
                <w:sz w:val="16"/>
                <w:szCs w:val="16"/>
              </w:rPr>
              <w:t xml:space="preserve"> Extension</w:t>
            </w:r>
          </w:p>
        </w:tc>
        <w:tc>
          <w:tcPr>
            <w:tcW w:w="3687" w:type="dxa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3A553A">
        <w:trPr>
          <w:cantSplit/>
          <w:trHeight w:val="851"/>
        </w:trPr>
        <w:tc>
          <w:tcPr>
            <w:tcW w:w="10349" w:type="dxa"/>
            <w:gridSpan w:val="4"/>
          </w:tcPr>
          <w:p w:rsidR="00667642" w:rsidRPr="00667642" w:rsidRDefault="00667642" w:rsidP="00667642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667642" w:rsidRPr="00667642" w:rsidRDefault="00667642" w:rsidP="00667642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667642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bottom w:val="single" w:sz="4" w:space="0" w:color="auto"/>
            </w:tcBorders>
          </w:tcPr>
          <w:p w:rsidR="00325745" w:rsidRDefault="001F670D" w:rsidP="001F670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top, front and side view</w:t>
            </w:r>
            <w:r w:rsidR="00300B15">
              <w:rPr>
                <w:rFonts w:ascii="Times New Roman" w:hAnsi="Times New Roman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a solid are shown. </w:t>
            </w:r>
          </w:p>
          <w:p w:rsidR="001F670D" w:rsidRDefault="00E46D67" w:rsidP="001F670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2.9pt;margin-top:6.55pt;width:357.75pt;height:82.95pt;z-index:251655168;mso-position-horizontal-relative:text;mso-position-vertical-relative:text">
                  <v:imagedata r:id="rId9" o:title=""/>
                </v:shape>
                <o:OLEObject Type="Embed" ProgID="FXDraw3.Document" ShapeID="_x0000_s1026" DrawAspect="Content" ObjectID="_1423038204" r:id="rId10"/>
              </w:pict>
            </w:r>
          </w:p>
          <w:p w:rsidR="001F670D" w:rsidRDefault="001F670D" w:rsidP="001F670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F670D" w:rsidRDefault="001F670D" w:rsidP="001F670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F670D" w:rsidRDefault="001F670D" w:rsidP="001F670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F670D" w:rsidRDefault="001F670D" w:rsidP="001F670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F670D" w:rsidRDefault="001F670D" w:rsidP="001F670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F670D" w:rsidRDefault="001F670D" w:rsidP="001F670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F670D" w:rsidRDefault="00300B15" w:rsidP="001F670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of these could be the solid?</w:t>
            </w:r>
          </w:p>
          <w:p w:rsidR="007F2314" w:rsidRPr="007F2314" w:rsidRDefault="00E46D67" w:rsidP="007F2314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27" type="#_x0000_t75" style="position:absolute;margin-left:12.2pt;margin-top:.25pt;width:397.4pt;height:53.45pt;z-index:251656192;mso-position-horizontal-relative:text;mso-position-vertical-relative:text">
                  <v:imagedata r:id="rId11" o:title=""/>
                </v:shape>
                <o:OLEObject Type="Embed" ProgID="FXDraw3.Document" ShapeID="_x0000_s1027" DrawAspect="Content" ObjectID="_1423038205" r:id="rId12"/>
              </w:pict>
            </w:r>
          </w:p>
          <w:p w:rsidR="007F2314" w:rsidRPr="007F2314" w:rsidRDefault="007F2314" w:rsidP="007F2314">
            <w:pPr>
              <w:rPr>
                <w:rFonts w:ascii="Times New Roman" w:hAnsi="Times New Roman"/>
                <w:sz w:val="24"/>
                <w:szCs w:val="24"/>
              </w:rPr>
            </w:pPr>
            <w:r w:rsidRPr="007F2314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  <w:p w:rsidR="00300B15" w:rsidRDefault="00300B15" w:rsidP="001F670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00B15" w:rsidRDefault="00300B15" w:rsidP="001F670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F670D" w:rsidRDefault="007F2314" w:rsidP="007F2314">
            <w:pPr>
              <w:rPr>
                <w:rFonts w:ascii="Times New Roman" w:hAnsi="Times New Roman"/>
                <w:sz w:val="24"/>
                <w:szCs w:val="24"/>
              </w:rPr>
            </w:pPr>
            <w:r w:rsidRPr="007F2314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136E61E0" wp14:editId="0CAD987C">
                      <wp:simplePos x="0" y="0"/>
                      <wp:positionH relativeFrom="column">
                        <wp:posOffset>528435</wp:posOffset>
                      </wp:positionH>
                      <wp:positionV relativeFrom="paragraph">
                        <wp:posOffset>109220</wp:posOffset>
                      </wp:positionV>
                      <wp:extent cx="4405746" cy="114300"/>
                      <wp:effectExtent l="0" t="0" r="1397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05746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id="Group 28" o:spid="_x0000_s1026" style="position:absolute;margin-left:41.6pt;margin-top:8.6pt;width:346.9pt;height:9pt;z-index:251658240;mso-width-relative:margin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</w:p>
          <w:p w:rsidR="007F2314" w:rsidRDefault="007F2314" w:rsidP="007F231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314" w:rsidRDefault="00E46D67" w:rsidP="007F2314">
            <w:pPr>
              <w:ind w:right="6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28" type="#_x0000_t75" style="position:absolute;margin-left:193.75pt;margin-top:2.05pt;width:182.45pt;height:67.55pt;z-index:251659264;mso-position-horizontal-relative:text;mso-position-vertical-relative:text">
                  <v:imagedata r:id="rId13" o:title=""/>
                  <w10:wrap type="square"/>
                </v:shape>
                <o:OLEObject Type="Embed" ProgID="FXDraw3.Document" ShapeID="_x0000_s1028" DrawAspect="Content" ObjectID="_1423038206" r:id="rId14"/>
              </w:pict>
            </w:r>
            <w:r w:rsidR="007F2314">
              <w:rPr>
                <w:rFonts w:ascii="Times New Roman" w:hAnsi="Times New Roman"/>
                <w:sz w:val="24"/>
                <w:szCs w:val="24"/>
              </w:rPr>
              <w:t>A triangular prism is shown</w:t>
            </w:r>
            <w:r w:rsidR="00AD7EDE">
              <w:rPr>
                <w:rFonts w:ascii="Times New Roman" w:hAnsi="Times New Roman"/>
                <w:sz w:val="24"/>
                <w:szCs w:val="24"/>
              </w:rPr>
              <w:t xml:space="preserve"> at right</w:t>
            </w:r>
            <w:r w:rsidR="007F2314">
              <w:rPr>
                <w:rFonts w:ascii="Times New Roman" w:hAnsi="Times New Roman"/>
                <w:sz w:val="24"/>
                <w:szCs w:val="24"/>
              </w:rPr>
              <w:t>. Which diagram could represent the top view of this prism?</w:t>
            </w:r>
          </w:p>
          <w:p w:rsidR="007F2314" w:rsidRDefault="007F2314" w:rsidP="007F231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F2314" w:rsidRDefault="00E46D67" w:rsidP="007F231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29" type="#_x0000_t75" style="position:absolute;margin-left:18.6pt;margin-top:19.2pt;width:382.5pt;height:91.65pt;z-index:251660288;mso-position-horizontal-relative:text;mso-position-vertical-relative:text">
                  <v:imagedata r:id="rId15" o:title=""/>
                  <w10:wrap type="square"/>
                </v:shape>
                <o:OLEObject Type="Embed" ProgID="FXDraw3.Document" ShapeID="_x0000_s1029" DrawAspect="Content" ObjectID="_1423038207" r:id="rId16"/>
              </w:pict>
            </w:r>
          </w:p>
          <w:p w:rsidR="007F2314" w:rsidRDefault="007F2314" w:rsidP="007F231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DE" w:rsidRDefault="00AD7EDE" w:rsidP="007F231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DE" w:rsidRDefault="00AD7EDE" w:rsidP="007F231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DE" w:rsidRDefault="00AD7EDE" w:rsidP="007F231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DE" w:rsidRDefault="00AD7EDE" w:rsidP="007F231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DE" w:rsidRDefault="00AD7EDE" w:rsidP="007F231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F2314" w:rsidRDefault="007F2314" w:rsidP="007F2314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D7EDE" w:rsidRPr="00AD7EDE" w:rsidRDefault="007F2314" w:rsidP="00AD7EDE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AD7EDE" w:rsidRPr="00AD7EDE" w:rsidRDefault="00AD7EDE" w:rsidP="00AD7EDE">
            <w:pPr>
              <w:rPr>
                <w:rFonts w:ascii="Times New Roman" w:hAnsi="Times New Roman"/>
                <w:sz w:val="24"/>
                <w:szCs w:val="24"/>
              </w:rPr>
            </w:pPr>
            <w:r w:rsidRPr="00AD7ED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159B35F2" wp14:editId="7E713278">
                      <wp:simplePos x="0" y="0"/>
                      <wp:positionH relativeFrom="column">
                        <wp:posOffset>508058</wp:posOffset>
                      </wp:positionH>
                      <wp:positionV relativeFrom="paragraph">
                        <wp:posOffset>-22225</wp:posOffset>
                      </wp:positionV>
                      <wp:extent cx="4362450" cy="114300"/>
                      <wp:effectExtent l="0" t="0" r="19050" b="1905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" o:spid="_x0000_s1026" style="position:absolute;margin-left:40pt;margin-top:-1.75pt;width:343.5pt;height:9pt;z-index:25166233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m9iMQA&#10;AADaAAAADwAAAGRycy9kb3ducmV2LnhtbESPQWvCQBSE70L/w/IKXkQ3etA0zUakUrEXoWnR6yP7&#10;moRm34bsNon++m6h4HGYmW+YdDuaRvTUudqyguUiAkFcWF1zqeDz43Ueg3AeWWNjmRRcycE2e5ik&#10;mGg78Dv1uS9FgLBLUEHlfZtI6YqKDLqFbYmD92U7gz7IrpS6wyHATSNXUbSWBmsOCxW29FJR8Z3/&#10;GAXxNTbn/nw6XOiNh/3tpDe72ZNS08dx9wzC0+jv4f/2USvYwN+Vc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pvYjEAAAA2g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p+sMA&#10;AADaAAAADwAAAGRycy9kb3ducmV2LnhtbESPQWvCQBSE7wX/w/IEL6Vu9GDT6CqiKHoRqqLXR/Y1&#10;Cc2+Ddk1if56Vyj0OMx8M8xs0ZlSNFS7wrKC0TACQZxaXXCm4HzafMQgnEfWWFomBXdysJj33maY&#10;aNvyNzVHn4lQwi5BBbn3VSKlS3My6Ia2Ig7ej60N+iDrTOoa21BuSjmOook0WHBYyLGiVU7p7/Fm&#10;FMT32Fyay2F7pT2368dBfy7fv5Qa9LvlFISnzv+H/+idDhy8roQb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Yp+sMAAADaAAAADwAAAAAAAAAAAAAAAACYAgAAZHJzL2Rv&#10;d25yZXYueG1sUEsFBgAAAAAEAAQA9QAAAIg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qMYcMA&#10;AADaAAAADwAAAGRycy9kb3ducmV2LnhtbESPQWvCQBSE74L/YXmCF6kbPbQxuoooSnsR1KLXR/Y1&#10;Cc2+Ddk1if56t1DwOMzMN8xi1ZlSNFS7wrKCyTgCQZxaXXCm4Pu8e4tBOI+ssbRMCu7kYLXs9xaY&#10;aNvykZqTz0SAsEtQQe59lUjp0pwMurGtiIP3Y2uDPsg6k7rGNsBNKadR9C4NFhwWcqxok1P6e7oZ&#10;BfE9Npfmcthf6Yvb7eOgP9ajmVLDQbeeg/DU+Vf4v/2pFczg70q4AX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qMYcMAAADaAAAADwAAAAAAAAAAAAAAAACYAgAAZHJzL2Rv&#10;d25yZXYueG1sUEsFBgAAAAAEAAQA9QAAAIg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AD7EDE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  <w:p w:rsidR="003D41FF" w:rsidRPr="00AD7EDE" w:rsidRDefault="003D41FF" w:rsidP="007F2314">
            <w:pPr>
              <w:rPr>
                <w:rFonts w:ascii="Times New Roman" w:hAnsi="Times New Roman"/>
                <w:sz w:val="10"/>
                <w:szCs w:val="24"/>
              </w:rPr>
            </w:pP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E46D67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30" type="#_x0000_t75" style="position:absolute;margin-left:340.3pt;margin-top:6.6pt;width:74.95pt;height:74.95pt;z-index:251665408;mso-position-horizontal-relative:text;mso-position-vertical-relative:text">
                  <v:imagedata r:id="rId17" o:title=""/>
                </v:shape>
                <o:OLEObject Type="Embed" ProgID="FXDraw3.Document" ShapeID="_x0000_s1030" DrawAspect="Content" ObjectID="_1423038208" r:id="rId18"/>
              </w:pict>
            </w:r>
            <w:r w:rsidR="00FC2E4E">
              <w:rPr>
                <w:rFonts w:ascii="Times New Roman" w:hAnsi="Times New Roman"/>
                <w:sz w:val="24"/>
                <w:szCs w:val="24"/>
              </w:rPr>
              <w:t xml:space="preserve">What is the volume of a cube with sides measuring </w:t>
            </w:r>
            <w:r w:rsidR="006C41B5">
              <w:rPr>
                <w:rFonts w:ascii="Times New Roman" w:hAnsi="Times New Roman"/>
                <w:sz w:val="24"/>
                <w:szCs w:val="24"/>
              </w:rPr>
              <w:t>8</w:t>
            </w:r>
            <w:r w:rsidR="00FC2E4E">
              <w:rPr>
                <w:rFonts w:ascii="Times New Roman" w:hAnsi="Times New Roman"/>
                <w:sz w:val="24"/>
                <w:szCs w:val="24"/>
              </w:rPr>
              <w:t xml:space="preserve"> cm?</w:t>
            </w:r>
          </w:p>
          <w:p w:rsidR="00FC2E4E" w:rsidRDefault="00FC2E4E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C2E4E" w:rsidRPr="00FC2E4E" w:rsidRDefault="00FC2E4E" w:rsidP="00FC2E4E">
            <w:pPr>
              <w:rPr>
                <w:rFonts w:asciiTheme="minorHAnsi" w:eastAsiaTheme="minorHAnsi" w:hAnsiTheme="minorHAnsi" w:cstheme="minorBidi"/>
              </w:rPr>
            </w:pPr>
          </w:p>
          <w:p w:rsidR="00FC2E4E" w:rsidRPr="00FC2E4E" w:rsidRDefault="00FC2E4E" w:rsidP="00FC2E4E">
            <w:pPr>
              <w:rPr>
                <w:rFonts w:ascii="Times New Roman" w:eastAsiaTheme="minorHAnsi" w:hAnsi="Times New Roman"/>
              </w:rPr>
            </w:pPr>
            <w:r w:rsidRPr="00FC2E4E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925F196" wp14:editId="2FB1CE60">
                      <wp:simplePos x="0" y="0"/>
                      <wp:positionH relativeFrom="column">
                        <wp:posOffset>1790700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77" name="Rectangle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7" o:spid="_x0000_s1026" style="position:absolute;margin-left:141pt;margin-top:8.85pt;width:59.4pt;height:2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FC2E4E" w:rsidRPr="00FC2E4E" w:rsidRDefault="00FC2E4E" w:rsidP="00FC2E4E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</w:t>
            </w:r>
            <w:r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Volume </w:t>
            </w:r>
            <w:r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=                   cm</w:t>
            </w:r>
            <w:r w:rsidRPr="00FC2E4E">
              <w:rPr>
                <w:rFonts w:ascii="Times New Roman" w:eastAsiaTheme="minorHAnsi" w:hAnsi="Times New Roman"/>
                <w:sz w:val="32"/>
                <w:szCs w:val="32"/>
                <w:vertAlign w:val="superscript"/>
              </w:rPr>
              <w:t>3</w:t>
            </w:r>
          </w:p>
          <w:p w:rsidR="00FC2E4E" w:rsidRDefault="00FC2E4E" w:rsidP="00FC2E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C2E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4" w:dyaOrig="273">
                <v:shape id="_x0000_i1025" type="#_x0000_t75" style="width:9pt;height:13.8pt" o:ole="">
                  <v:imagedata r:id="rId19" o:title=""/>
                </v:shape>
                <o:OLEObject Type="Embed" ProgID="FXE300.Equation" ShapeID="_x0000_i1025" DrawAspect="Content" ObjectID="_1423038198" r:id="rId20"/>
              </w:object>
            </w:r>
            <w:r w:rsidRPr="00FC2E4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715A25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container has a volume of 100 000 cm</w:t>
            </w:r>
            <w:r w:rsidRPr="00715A25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 How many cubic metres is this?</w:t>
            </w:r>
          </w:p>
          <w:p w:rsidR="00715A25" w:rsidRPr="00715A25" w:rsidRDefault="00715A25" w:rsidP="00715A25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715A25" w:rsidRPr="00715A25" w:rsidRDefault="00715A25" w:rsidP="00715A25">
            <w:pPr>
              <w:rPr>
                <w:rFonts w:ascii="Times New Roman" w:hAnsi="Times New Roman"/>
                <w:sz w:val="24"/>
                <w:szCs w:val="24"/>
              </w:rPr>
            </w:pPr>
            <w:r w:rsidRPr="00715A25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112FED5" wp14:editId="10C71809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31173</wp:posOffset>
                      </wp:positionV>
                      <wp:extent cx="4362450" cy="114300"/>
                      <wp:effectExtent l="0" t="0" r="19050" b="1905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1" o:spid="_x0000_s1026" style="position:absolute;margin-left:10.75pt;margin-top:2.45pt;width:343.5pt;height:9pt;z-index:2516674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ResUA&#10;AADbAAAADwAAAGRycy9kb3ducmV2LnhtbESPQWvCQBSE70L/w/KEXqTZmENNY1aRSkt7EWqLvT6y&#10;zySYfRuy2yT6692C4HGYmW+YfD2aRvTUudqygnkUgyAurK65VPDz/faUgnAeWWNjmRScycF69TDJ&#10;MdN24C/q974UAcIuQwWV920mpSsqMugi2xIH72g7gz7IrpS6wyHATSOTOH6WBmsOCxW29FpRcdr/&#10;GQXpOTWH/rB7/6VPHraXnV5sZi9KPU7HzRKEp9Hfw7f2h1aQJPD/JfwA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BF6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04c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ItOHEAAAA2w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Eslc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hLJXEAAAA2w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2JDs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tiQ7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715A25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>0.01 m</w:t>
            </w:r>
            <w:r w:rsidRPr="00715A25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0.1 m</w:t>
            </w:r>
            <w:r w:rsidRPr="00715A25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1 m</w:t>
            </w:r>
            <w:r w:rsidRPr="00715A25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>10 m</w:t>
            </w:r>
            <w:r w:rsidRPr="00715A25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715A25" w:rsidRPr="00715A25" w:rsidRDefault="00715A25" w:rsidP="00B850EA">
            <w:pPr>
              <w:rPr>
                <w:rFonts w:ascii="Times New Roman" w:hAnsi="Times New Roman"/>
                <w:sz w:val="10"/>
                <w:szCs w:val="24"/>
              </w:rPr>
            </w:pP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A553A" w:rsidRDefault="003A553A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metric unit would a builder use to measure the </w:t>
            </w:r>
            <w:r w:rsidRPr="003A553A">
              <w:rPr>
                <w:rFonts w:ascii="Times New Roman" w:hAnsi="Times New Roman"/>
                <w:sz w:val="24"/>
                <w:szCs w:val="24"/>
              </w:rPr>
              <w:t>volume</w:t>
            </w:r>
            <w:r w:rsidRPr="003A553A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of concrete in a delivery by a concrete truck?</w:t>
            </w:r>
          </w:p>
          <w:p w:rsidR="003A553A" w:rsidRPr="003A553A" w:rsidRDefault="003A553A" w:rsidP="003A55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A553A" w:rsidRPr="003A553A" w:rsidRDefault="003A553A" w:rsidP="003A55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AB3B591" wp14:editId="2B492B68">
                      <wp:simplePos x="0" y="0"/>
                      <wp:positionH relativeFrom="column">
                        <wp:posOffset>2186998</wp:posOffset>
                      </wp:positionH>
                      <wp:positionV relativeFrom="paragraph">
                        <wp:posOffset>26670</wp:posOffset>
                      </wp:positionV>
                      <wp:extent cx="171450" cy="114300"/>
                      <wp:effectExtent l="0" t="0" r="19050" b="19050"/>
                      <wp:wrapNone/>
                      <wp:docPr id="73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AutoShape 6" o:spid="_x0000_s1026" style="position:absolute;margin-left:172.2pt;margin-top:2.1pt;width:13.5pt;height: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" strokecolor="windowText" strokeweight="1pt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14DF339" wp14:editId="76789331">
                      <wp:simplePos x="0" y="0"/>
                      <wp:positionH relativeFrom="column">
                        <wp:posOffset>223635</wp:posOffset>
                      </wp:positionH>
                      <wp:positionV relativeFrom="paragraph">
                        <wp:posOffset>26843</wp:posOffset>
                      </wp:positionV>
                      <wp:extent cx="171450" cy="114300"/>
                      <wp:effectExtent l="0" t="0" r="19050" b="19050"/>
                      <wp:wrapNone/>
                      <wp:docPr id="71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AutoShape 4" o:spid="_x0000_s1026" style="position:absolute;margin-left:17.6pt;margin-top:2.1pt;width:13.5pt;height: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" strokecolor="windowText" strokeweight="1pt"/>
                  </w:pict>
                </mc:Fallback>
              </mc:AlternateContent>
            </w:r>
            <w:r w:rsidRPr="003A553A">
              <w:rPr>
                <w:noProof/>
                <w:lang w:eastAsia="en-AU"/>
              </w:rPr>
              <w:t>`</w:t>
            </w:r>
            <w:r w:rsidRPr="003A553A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>cubic centimetres                        cubic metres</w:t>
            </w:r>
          </w:p>
          <w:p w:rsidR="003A553A" w:rsidRPr="003A553A" w:rsidRDefault="003A553A" w:rsidP="003A55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A553A" w:rsidRPr="003A553A" w:rsidRDefault="003A553A" w:rsidP="003A55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2186998</wp:posOffset>
                      </wp:positionH>
                      <wp:positionV relativeFrom="paragraph">
                        <wp:posOffset>76835</wp:posOffset>
                      </wp:positionV>
                      <wp:extent cx="171450" cy="114300"/>
                      <wp:effectExtent l="0" t="0" r="19050" b="19050"/>
                      <wp:wrapNone/>
                      <wp:docPr id="70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AutoShape 3" o:spid="_x0000_s1026" style="position:absolute;margin-left:172.2pt;margin-top:6.05pt;width:13.5pt;height: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" strokecolor="windowText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223635</wp:posOffset>
                      </wp:positionH>
                      <wp:positionV relativeFrom="paragraph">
                        <wp:posOffset>33828</wp:posOffset>
                      </wp:positionV>
                      <wp:extent cx="171450" cy="114300"/>
                      <wp:effectExtent l="0" t="0" r="19050" b="19050"/>
                      <wp:wrapNone/>
                      <wp:docPr id="72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ysClr val="windowText" lastClr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AutoShape 5" o:spid="_x0000_s1026" style="position:absolute;margin-left:17.6pt;margin-top:2.65pt;width:13.5pt;height: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" strokecolor="windowText" strokeweight="1pt"/>
                  </w:pict>
                </mc:Fallback>
              </mc:AlternateContent>
            </w:r>
            <w:r w:rsidRPr="003A553A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>cubic millimetres                         tonnes</w:t>
            </w:r>
          </w:p>
          <w:p w:rsidR="00325745" w:rsidRDefault="003A553A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E46D67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pict>
                <v:shape id="_x0000_s1035" type="#_x0000_t75" style="position:absolute;margin-left:284.25pt;margin-top:-1pt;width:177.15pt;height:110.5pt;z-index:251682816;mso-position-horizontal-relative:text;mso-position-vertical-relative:text">
                  <v:imagedata r:id="rId21" o:title=""/>
                </v:shape>
                <o:OLEObject Type="Embed" ProgID="FXDraw3.Document" ShapeID="_x0000_s1035" DrawAspect="Content" ObjectID="_1423038209" r:id="rId22"/>
              </w:pict>
            </w:r>
            <w:r w:rsidR="006C41B5">
              <w:rPr>
                <w:rFonts w:ascii="Times New Roman" w:hAnsi="Times New Roman"/>
                <w:sz w:val="24"/>
                <w:szCs w:val="24"/>
              </w:rPr>
              <w:t>What is the volume of the rectangular prism shown?</w:t>
            </w:r>
          </w:p>
          <w:p w:rsidR="006C41B5" w:rsidRDefault="006C41B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C41B5" w:rsidRDefault="006C41B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C41B5" w:rsidRDefault="00E46D67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s1032" type="#_x0000_t75" style="position:absolute;margin-left:284.25pt;margin-top:545.4pt;width:230.3pt;height:129.55pt;z-index:251678720;mso-position-horizontal-relative:text;mso-position-vertical-relative:text">
                  <v:imagedata r:id="rId23" o:title=""/>
                </v:shape>
                <o:OLEObject Type="Embed" ProgID="FXDraw3.Document" ShapeID="_x0000_s1032" DrawAspect="Content" ObjectID="_1423038210" r:id="rId24"/>
              </w:pict>
            </w:r>
            <w:r>
              <w:rPr>
                <w:rFonts w:ascii="Times New Roman" w:hAnsi="Times New Roman"/>
                <w:sz w:val="24"/>
                <w:szCs w:val="24"/>
              </w:rPr>
              <w:pict>
                <v:shape id="_x0000_s1031" type="#_x0000_t75" style="position:absolute;margin-left:284.25pt;margin-top:545.4pt;width:230.3pt;height:129.55pt;z-index:251676672;mso-position-horizontal-relative:text;mso-position-vertical-relative:text">
                  <v:imagedata r:id="rId23" o:title=""/>
                </v:shape>
                <o:OLEObject Type="Embed" ProgID="FXDraw3.Document" ShapeID="_x0000_s1031" DrawAspect="Content" ObjectID="_1423038211" r:id="rId25"/>
              </w:pict>
            </w:r>
          </w:p>
          <w:p w:rsidR="006C41B5" w:rsidRPr="00FC2E4E" w:rsidRDefault="006C41B5" w:rsidP="006C41B5">
            <w:pPr>
              <w:rPr>
                <w:rFonts w:asciiTheme="minorHAnsi" w:eastAsiaTheme="minorHAnsi" w:hAnsiTheme="minorHAnsi" w:cstheme="minorBidi"/>
              </w:rPr>
            </w:pPr>
          </w:p>
          <w:p w:rsidR="006C41B5" w:rsidRPr="00FC2E4E" w:rsidRDefault="006C41B5" w:rsidP="006C41B5">
            <w:pPr>
              <w:rPr>
                <w:rFonts w:ascii="Times New Roman" w:eastAsiaTheme="minorHAnsi" w:hAnsi="Times New Roman"/>
              </w:rPr>
            </w:pPr>
            <w:r w:rsidRPr="00FC2E4E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793AF2C" wp14:editId="47B3CE33">
                      <wp:simplePos x="0" y="0"/>
                      <wp:positionH relativeFrom="column">
                        <wp:posOffset>1794741</wp:posOffset>
                      </wp:positionH>
                      <wp:positionV relativeFrom="paragraph">
                        <wp:posOffset>110952</wp:posOffset>
                      </wp:positionV>
                      <wp:extent cx="980902" cy="373380"/>
                      <wp:effectExtent l="0" t="0" r="10160" b="2667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0902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6" o:spid="_x0000_s1026" style="position:absolute;margin-left:141.3pt;margin-top:8.75pt;width:77.25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" filled="f" strokecolor="windowText" strokeweight="1.5pt"/>
                  </w:pict>
                </mc:Fallback>
              </mc:AlternateContent>
            </w:r>
          </w:p>
          <w:p w:rsidR="006C41B5" w:rsidRPr="00FC2E4E" w:rsidRDefault="00E46D67" w:rsidP="006C41B5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s1033" type="#_x0000_t75" style="position:absolute;margin-left:284.25pt;margin-top:545.4pt;width:230.3pt;height:129.55pt;z-index:251680768;mso-position-horizontal-relative:text;mso-position-vertical-relative:text">
                  <v:imagedata r:id="rId23" o:title=""/>
                </v:shape>
                <o:OLEObject Type="Embed" ProgID="FXDraw3.Document" ShapeID="_x0000_s1033" DrawAspect="Content" ObjectID="_1423038212" r:id="rId26"/>
              </w:pict>
            </w:r>
            <w:r w:rsidR="006C41B5"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</w:t>
            </w:r>
            <w:r w:rsidR="006C41B5">
              <w:rPr>
                <w:rFonts w:ascii="Times New Roman" w:eastAsiaTheme="minorHAnsi" w:hAnsi="Times New Roman"/>
                <w:sz w:val="32"/>
                <w:szCs w:val="32"/>
              </w:rPr>
              <w:t xml:space="preserve">    </w:t>
            </w:r>
            <w:r w:rsidR="006C41B5"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</w:t>
            </w:r>
            <w:r w:rsidR="006C41B5">
              <w:rPr>
                <w:rFonts w:ascii="Times New Roman" w:eastAsiaTheme="minorHAnsi" w:hAnsi="Times New Roman"/>
                <w:sz w:val="32"/>
                <w:szCs w:val="32"/>
              </w:rPr>
              <w:t xml:space="preserve">Volume </w:t>
            </w:r>
            <w:r w:rsidR="006C41B5"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=</w:t>
            </w:r>
            <w:r w:rsidR="006C41B5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    </w:t>
            </w:r>
            <w:r w:rsidR="006C41B5" w:rsidRPr="00FC2E4E">
              <w:rPr>
                <w:rFonts w:ascii="Times New Roman" w:eastAsiaTheme="minorHAnsi" w:hAnsi="Times New Roman"/>
                <w:sz w:val="32"/>
                <w:szCs w:val="32"/>
              </w:rPr>
              <w:t>m</w:t>
            </w:r>
            <w:r w:rsidR="006C41B5" w:rsidRPr="00FC2E4E">
              <w:rPr>
                <w:rFonts w:ascii="Times New Roman" w:eastAsiaTheme="minorHAnsi" w:hAnsi="Times New Roman"/>
                <w:sz w:val="32"/>
                <w:szCs w:val="32"/>
                <w:vertAlign w:val="superscript"/>
              </w:rPr>
              <w:t>3</w:t>
            </w:r>
          </w:p>
          <w:p w:rsidR="006C41B5" w:rsidRDefault="006C41B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E500A" w:rsidRDefault="00E46D67" w:rsidP="009E500A">
            <w:pPr>
              <w:ind w:right="45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s1036" type="#_x0000_t75" style="position:absolute;margin-left:320pt;margin-top:-.65pt;width:126.35pt;height:123.05pt;z-index:251684864;mso-position-horizontal-relative:text;mso-position-vertical-relative:text">
                  <v:imagedata r:id="rId27" o:title=""/>
                </v:shape>
                <o:OLEObject Type="Embed" ProgID="FXDraw3.Document" ShapeID="_x0000_s1036" DrawAspect="Content" ObjectID="_1423038213" r:id="rId28"/>
              </w:pict>
            </w:r>
            <w:r w:rsidR="009E500A">
              <w:rPr>
                <w:rFonts w:ascii="Times New Roman" w:hAnsi="Times New Roman"/>
                <w:sz w:val="24"/>
                <w:szCs w:val="24"/>
              </w:rPr>
              <w:t xml:space="preserve">The solid shown is built using cubes with 6 cm edges. What is the volume of the solid? </w:t>
            </w:r>
          </w:p>
          <w:p w:rsidR="009E500A" w:rsidRDefault="009E500A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E500A" w:rsidRPr="009E500A" w:rsidRDefault="009E500A" w:rsidP="009E500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E500A" w:rsidRPr="009E500A" w:rsidRDefault="009E500A" w:rsidP="009E500A">
            <w:pPr>
              <w:rPr>
                <w:rFonts w:ascii="Times New Roman" w:hAnsi="Times New Roman"/>
                <w:sz w:val="24"/>
                <w:szCs w:val="24"/>
              </w:rPr>
            </w:pPr>
            <w:r w:rsidRPr="009E500A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3B994984" wp14:editId="02A62DD8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3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5" o:spid="_x0000_s1026" style="position:absolute;margin-left:17.3pt;margin-top:2.3pt;width:123.9pt;height:30.6pt;z-index:251686912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kV1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5FdbEAAAA2w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PNs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Fzzb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qrcUA&#10;AADbAAAADwAAAGRycy9kb3ducmV2LnhtbESPQWvCQBSE70L/w/IKvUizUcT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WqtxQAAANsAAAAPAAAAAAAAAAAAAAAAAJgCAABkcnMv&#10;ZG93bnJldi54bWxQSwUGAAAAAAQABAD1AAAAigMAAAAA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v02s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b9Nr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9E500A">
              <w:rPr>
                <w:noProof/>
                <w:lang w:eastAsia="en-AU"/>
              </w:rPr>
              <w:t xml:space="preserve"> </w:t>
            </w:r>
            <w:r w:rsidRPr="009E500A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36 cm</w:t>
            </w:r>
            <w:r w:rsidRPr="009E500A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216 cm</w:t>
            </w:r>
            <w:r w:rsidRPr="009E500A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9E500A" w:rsidRPr="009E500A" w:rsidRDefault="009E500A" w:rsidP="009E500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E500A" w:rsidRPr="009E500A" w:rsidRDefault="009E500A" w:rsidP="009E500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B15B87" w:rsidRPr="00B15B87">
              <w:rPr>
                <w:rFonts w:ascii="Times New Roman" w:hAnsi="Times New Roman"/>
                <w:sz w:val="24"/>
                <w:szCs w:val="24"/>
              </w:rPr>
              <w:t>1</w:t>
            </w:r>
            <w:r w:rsidR="00B15B8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15B87" w:rsidRPr="00B15B87">
              <w:rPr>
                <w:rFonts w:ascii="Times New Roman" w:hAnsi="Times New Roman"/>
                <w:sz w:val="24"/>
                <w:szCs w:val="24"/>
              </w:rPr>
              <w:t>728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9E500A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B15B87" w:rsidRPr="00B15B87">
              <w:rPr>
                <w:rFonts w:ascii="Times New Roman" w:hAnsi="Times New Roman"/>
                <w:sz w:val="24"/>
                <w:szCs w:val="24"/>
              </w:rPr>
              <w:t>1</w:t>
            </w:r>
            <w:r w:rsidR="00B15B8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15B87" w:rsidRPr="00B15B87">
              <w:rPr>
                <w:rFonts w:ascii="Times New Roman" w:hAnsi="Times New Roman"/>
                <w:sz w:val="24"/>
                <w:szCs w:val="24"/>
              </w:rPr>
              <w:t>944</w:t>
            </w:r>
            <w:r w:rsidR="00B15B8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cm</w:t>
            </w:r>
            <w:r w:rsidRPr="009E500A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9E500A" w:rsidRPr="009E500A" w:rsidRDefault="009E500A" w:rsidP="009E500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E500A" w:rsidRDefault="009E500A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E500A" w:rsidRDefault="009E500A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5745" w:rsidRDefault="00325745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22B36" w:rsidRDefault="00E46D67" w:rsidP="00217FF1">
            <w:pPr>
              <w:tabs>
                <w:tab w:val="left" w:pos="1636"/>
              </w:tabs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s1037" type="#_x0000_t75" style="position:absolute;margin-left:226.8pt;margin-top:7.75pt;width:234.6pt;height:110.15pt;z-index:251688960;mso-position-horizontal-relative:text;mso-position-vertical-relative:text">
                  <v:imagedata r:id="rId29" o:title=""/>
                </v:shape>
                <o:OLEObject Type="Embed" ProgID="FXDraw3.Document" ShapeID="_x0000_s1037" DrawAspect="Content" ObjectID="_1423038214" r:id="rId30"/>
              </w:pict>
            </w:r>
            <w:r w:rsidR="00217FF1">
              <w:rPr>
                <w:rFonts w:ascii="Times New Roman" w:hAnsi="Times New Roman"/>
                <w:sz w:val="24"/>
                <w:szCs w:val="24"/>
              </w:rPr>
              <w:t xml:space="preserve">A fish tank has the dimensions shown. </w:t>
            </w:r>
          </w:p>
          <w:p w:rsidR="00217FF1" w:rsidRPr="00217FF1" w:rsidRDefault="00217FF1" w:rsidP="00217FF1">
            <w:pPr>
              <w:tabs>
                <w:tab w:val="left" w:pos="1636"/>
              </w:tabs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When it is partially filled with 45 000 cm</w:t>
            </w:r>
            <w:r w:rsidRPr="00217FF1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water, the depth of water is </w:t>
            </w:r>
            <w:r w:rsidRPr="00217FF1">
              <w:rPr>
                <w:rFonts w:ascii="Times New Roman" w:hAnsi="Times New Roman"/>
                <w:i/>
                <w:sz w:val="24"/>
                <w:szCs w:val="24"/>
              </w:rPr>
              <w:t>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cm.</w:t>
            </w:r>
          </w:p>
          <w:p w:rsidR="00325745" w:rsidRDefault="00217FF1" w:rsidP="00722B36">
            <w:pPr>
              <w:tabs>
                <w:tab w:val="left" w:pos="1636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Pr="00217FF1">
              <w:rPr>
                <w:rFonts w:ascii="Times New Roman" w:hAnsi="Times New Roman"/>
                <w:i/>
                <w:sz w:val="24"/>
                <w:szCs w:val="24"/>
              </w:rPr>
              <w:t>d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22B36" w:rsidRDefault="00722B36" w:rsidP="00722B36">
            <w:pPr>
              <w:tabs>
                <w:tab w:val="left" w:pos="1636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217FF1" w:rsidRPr="00FC2E4E" w:rsidRDefault="00217FF1" w:rsidP="00217FF1">
            <w:pPr>
              <w:rPr>
                <w:rFonts w:asciiTheme="minorHAnsi" w:eastAsiaTheme="minorHAnsi" w:hAnsiTheme="minorHAnsi" w:cstheme="minorBidi"/>
              </w:rPr>
            </w:pPr>
          </w:p>
          <w:p w:rsidR="00217FF1" w:rsidRPr="00FC2E4E" w:rsidRDefault="00217FF1" w:rsidP="00217FF1">
            <w:pPr>
              <w:rPr>
                <w:rFonts w:ascii="Times New Roman" w:eastAsiaTheme="minorHAnsi" w:hAnsi="Times New Roman"/>
              </w:rPr>
            </w:pPr>
            <w:r w:rsidRPr="00FC2E4E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04C9C95" wp14:editId="761FE295">
                      <wp:simplePos x="0" y="0"/>
                      <wp:positionH relativeFrom="column">
                        <wp:posOffset>755419</wp:posOffset>
                      </wp:positionH>
                      <wp:positionV relativeFrom="paragraph">
                        <wp:posOffset>60613</wp:posOffset>
                      </wp:positionV>
                      <wp:extent cx="980902" cy="373380"/>
                      <wp:effectExtent l="0" t="0" r="10160" b="26670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0902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3" o:spid="_x0000_s1026" style="position:absolute;margin-left:59.5pt;margin-top:4.75pt;width:77.25pt;height:29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" filled="f" strokecolor="windowText" strokeweight="1.5pt"/>
                  </w:pict>
                </mc:Fallback>
              </mc:AlternateContent>
            </w:r>
          </w:p>
          <w:p w:rsidR="00722B36" w:rsidRDefault="00E46D67" w:rsidP="00217FF1">
            <w:pPr>
              <w:tabs>
                <w:tab w:val="left" w:pos="1636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s1038" type="#_x0000_t75" style="position:absolute;margin-left:284.25pt;margin-top:545.4pt;width:230.3pt;height:129.55pt;z-index:251692032;mso-position-horizontal-relative:text;mso-position-vertical-relative:text">
                  <v:imagedata r:id="rId23" o:title=""/>
                </v:shape>
                <o:OLEObject Type="Embed" ProgID="FXDraw3.Document" ShapeID="_x0000_s1038" DrawAspect="Content" ObjectID="_1423038215" r:id="rId31"/>
              </w:pict>
            </w:r>
            <w:r w:rsidR="00217FF1"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      </w:t>
            </w:r>
            <w:r w:rsidR="00217FF1">
              <w:rPr>
                <w:rFonts w:ascii="Times New Roman" w:eastAsiaTheme="minorHAnsi" w:hAnsi="Times New Roman"/>
                <w:i/>
                <w:sz w:val="32"/>
                <w:szCs w:val="32"/>
              </w:rPr>
              <w:t>d</w:t>
            </w:r>
            <w:r w:rsidR="00217FF1">
              <w:rPr>
                <w:rFonts w:ascii="Times New Roman" w:eastAsiaTheme="minorHAnsi" w:hAnsi="Times New Roman"/>
                <w:sz w:val="32"/>
                <w:szCs w:val="32"/>
              </w:rPr>
              <w:t xml:space="preserve"> </w:t>
            </w:r>
            <w:r w:rsidR="00217FF1"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=</w:t>
            </w:r>
            <w:r w:rsidR="00217FF1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   </w:t>
            </w:r>
          </w:p>
          <w:p w:rsidR="00722B36" w:rsidRDefault="00722B36" w:rsidP="00722B36">
            <w:pPr>
              <w:tabs>
                <w:tab w:val="left" w:pos="1636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73E03" w:rsidRPr="00F73E03" w:rsidRDefault="00F73E03" w:rsidP="00F73E03">
            <w:pPr>
              <w:rPr>
                <w:rFonts w:ascii="Times New Roman" w:hAnsi="Times New Roman"/>
                <w:sz w:val="24"/>
                <w:szCs w:val="24"/>
              </w:rPr>
            </w:pPr>
            <w:r w:rsidRPr="00F73E03">
              <w:rPr>
                <w:rFonts w:ascii="Times New Roman" w:hAnsi="Times New Roman"/>
                <w:sz w:val="24"/>
                <w:szCs w:val="24"/>
              </w:rPr>
              <w:t>Draw a three dimensional sketch of the prism whose net is shown below.</w:t>
            </w:r>
          </w:p>
          <w:p w:rsidR="00F73E03" w:rsidRPr="00F73E03" w:rsidRDefault="00E46D67" w:rsidP="00F73E0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40" type="#_x0000_t75" style="position:absolute;margin-left:35.25pt;margin-top:12.6pt;width:140.45pt;height:123.15pt;z-index:251694080">
                  <v:imagedata r:id="rId32" o:title=""/>
                </v:shape>
                <o:OLEObject Type="Embed" ProgID="FXDraw3.Document" ShapeID="_x0000_s1040" DrawAspect="Content" ObjectID="_1423038216" r:id="rId33"/>
              </w:pict>
            </w:r>
          </w:p>
          <w:p w:rsidR="00F73E03" w:rsidRPr="00F73E03" w:rsidRDefault="00F73E03" w:rsidP="00F73E0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D41FF" w:rsidRDefault="003D41FF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73E03" w:rsidRDefault="00F73E03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73E03" w:rsidRDefault="00F73E03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73E03" w:rsidRDefault="00F73E03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73E03" w:rsidRDefault="00F73E03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73E03" w:rsidRDefault="00F73E03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73E03" w:rsidRDefault="00F73E03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73E03" w:rsidRDefault="00F73E03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73E03" w:rsidRDefault="00F73E03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73E03" w:rsidRDefault="00F73E03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E46D67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s1042" type="#_x0000_t75" style="position:absolute;margin-left:287.45pt;margin-top:8.95pt;width:157pt;height:130.75pt;z-index:251697152;mso-position-horizontal-relative:text;mso-position-vertical-relative:text">
                  <v:imagedata r:id="rId34" o:title=""/>
                </v:shape>
                <o:OLEObject Type="Embed" ProgID="FXDraw3.Document" ShapeID="_x0000_s1042" DrawAspect="Content" ObjectID="_1423038217" r:id="rId35"/>
              </w:pict>
            </w:r>
            <w:r w:rsidR="00F92EE2">
              <w:rPr>
                <w:rFonts w:ascii="Times New Roman" w:hAnsi="Times New Roman"/>
                <w:sz w:val="24"/>
                <w:szCs w:val="24"/>
              </w:rPr>
              <w:t>What is the volume of the cube whose net is shown here?</w:t>
            </w:r>
          </w:p>
          <w:p w:rsidR="00F92EE2" w:rsidRDefault="00F92EE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92EE2" w:rsidRDefault="00F92EE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92EE2" w:rsidRDefault="00F92EE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92EE2" w:rsidRPr="00FC2E4E" w:rsidRDefault="00F92EE2" w:rsidP="00F92EE2">
            <w:pPr>
              <w:rPr>
                <w:rFonts w:asciiTheme="minorHAnsi" w:eastAsiaTheme="minorHAnsi" w:hAnsiTheme="minorHAnsi" w:cstheme="minorBidi"/>
              </w:rPr>
            </w:pPr>
          </w:p>
          <w:p w:rsidR="00F92EE2" w:rsidRPr="00FC2E4E" w:rsidRDefault="00F92EE2" w:rsidP="00F92EE2">
            <w:pPr>
              <w:rPr>
                <w:rFonts w:ascii="Times New Roman" w:eastAsiaTheme="minorHAnsi" w:hAnsi="Times New Roman"/>
              </w:rPr>
            </w:pPr>
            <w:r w:rsidRPr="00FC2E4E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51C9C91" wp14:editId="25AF2F22">
                      <wp:simplePos x="0" y="0"/>
                      <wp:positionH relativeFrom="column">
                        <wp:posOffset>1270808</wp:posOffset>
                      </wp:positionH>
                      <wp:positionV relativeFrom="paragraph">
                        <wp:posOffset>93172</wp:posOffset>
                      </wp:positionV>
                      <wp:extent cx="980902" cy="373380"/>
                      <wp:effectExtent l="0" t="0" r="10160" b="2667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0902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4" o:spid="_x0000_s1026" style="position:absolute;margin-left:100.05pt;margin-top:7.35pt;width:77.25pt;height:29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" filled="f" strokecolor="windowText" strokeweight="1.5pt"/>
                  </w:pict>
                </mc:Fallback>
              </mc:AlternateContent>
            </w:r>
          </w:p>
          <w:p w:rsidR="00F92EE2" w:rsidRPr="00FC2E4E" w:rsidRDefault="00E46D67" w:rsidP="00F92EE2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s1043" type="#_x0000_t75" style="position:absolute;margin-left:284.25pt;margin-top:545.4pt;width:230.3pt;height:129.55pt;z-index:251700224;mso-position-horizontal-relative:text;mso-position-vertical-relative:text">
                  <v:imagedata r:id="rId23" o:title=""/>
                </v:shape>
                <o:OLEObject Type="Embed" ProgID="FXDraw3.Document" ShapeID="_x0000_s1043" DrawAspect="Content" ObjectID="_1423038218" r:id="rId36"/>
              </w:pict>
            </w:r>
            <w:r w:rsidR="00F92EE2"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 </w:t>
            </w:r>
            <w:r w:rsidR="00F92EE2">
              <w:rPr>
                <w:rFonts w:ascii="Times New Roman" w:eastAsiaTheme="minorHAnsi" w:hAnsi="Times New Roman"/>
                <w:sz w:val="32"/>
                <w:szCs w:val="32"/>
              </w:rPr>
              <w:t xml:space="preserve">    </w:t>
            </w:r>
            <w:r w:rsidR="00F92EE2"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</w:t>
            </w:r>
            <w:r w:rsidR="00F92EE2">
              <w:rPr>
                <w:rFonts w:ascii="Times New Roman" w:eastAsiaTheme="minorHAnsi" w:hAnsi="Times New Roman"/>
                <w:sz w:val="32"/>
                <w:szCs w:val="32"/>
              </w:rPr>
              <w:t xml:space="preserve">Volume </w:t>
            </w:r>
            <w:r w:rsidR="00F92EE2"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=</w:t>
            </w:r>
            <w:r w:rsidR="00F92EE2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    c</w:t>
            </w:r>
            <w:r w:rsidR="00F92EE2" w:rsidRPr="00FC2E4E">
              <w:rPr>
                <w:rFonts w:ascii="Times New Roman" w:eastAsiaTheme="minorHAnsi" w:hAnsi="Times New Roman"/>
                <w:sz w:val="32"/>
                <w:szCs w:val="32"/>
              </w:rPr>
              <w:t>m</w:t>
            </w:r>
            <w:r w:rsidR="00F92EE2" w:rsidRPr="00FC2E4E">
              <w:rPr>
                <w:rFonts w:ascii="Times New Roman" w:eastAsiaTheme="minorHAnsi" w:hAnsi="Times New Roman"/>
                <w:sz w:val="32"/>
                <w:szCs w:val="32"/>
                <w:vertAlign w:val="superscript"/>
              </w:rPr>
              <w:t>3</w:t>
            </w:r>
          </w:p>
          <w:p w:rsidR="00F92EE2" w:rsidRDefault="00F92EE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92EE2" w:rsidRDefault="00F92EE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92EE2" w:rsidRDefault="00F92EE2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E46D67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44" type="#_x0000_t75" style="position:absolute;margin-left:258.5pt;margin-top:4.6pt;width:206.8pt;height:91.25pt;z-index:251701248;mso-position-horizontal-relative:text;mso-position-vertical-relative:text">
                  <v:imagedata r:id="rId37" o:title=""/>
                </v:shape>
                <o:OLEObject Type="Embed" ProgID="FXDraw3.Document" ShapeID="_x0000_s1044" DrawAspect="Content" ObjectID="_1423038219" r:id="rId38"/>
              </w:pict>
            </w:r>
            <w:r w:rsidR="00323B74">
              <w:rPr>
                <w:rFonts w:ascii="Times New Roman" w:hAnsi="Times New Roman"/>
                <w:sz w:val="24"/>
                <w:szCs w:val="24"/>
              </w:rPr>
              <w:t>What is the volume of the triangular prism shown?</w:t>
            </w:r>
          </w:p>
          <w:p w:rsidR="00323B74" w:rsidRDefault="00323B7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3B74" w:rsidRPr="00323B74" w:rsidRDefault="00323B74" w:rsidP="00323B7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23B74" w:rsidRPr="00323B74" w:rsidRDefault="00323B74" w:rsidP="00323B74">
            <w:pPr>
              <w:rPr>
                <w:rFonts w:ascii="Times New Roman" w:hAnsi="Times New Roman"/>
                <w:sz w:val="24"/>
                <w:szCs w:val="24"/>
              </w:rPr>
            </w:pPr>
            <w:r w:rsidRPr="00323B74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 wp14:anchorId="69B75B5F" wp14:editId="3A394B7D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5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50" o:spid="_x0000_s1026" style="position:absolute;margin-left:17.3pt;margin-top:2.3pt;width:123.9pt;height:30.6pt;z-index:251703296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8cMUA&#10;AADbAAAADwAAAGRycy9kb3ducmV2LnhtbESPQWvCQBSE70L/w/IKvUizUdD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Pxw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JiB8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CYgf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7HnMUA&#10;AADbAAAADwAAAGRycy9kb3ducmV2LnhtbESPQWvCQBSE70L/w/IKvUjdVGm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secxQAAANsAAAAPAAAAAAAAAAAAAAAAAJgCAABkcnMv&#10;ZG93bnJldi54bWxQSwUGAAAAAAQABAD1AAAAigMAAAAA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df6M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51/o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323B74">
              <w:rPr>
                <w:noProof/>
                <w:lang w:eastAsia="en-AU"/>
              </w:rPr>
              <w:t xml:space="preserve"> </w:t>
            </w:r>
            <w:r w:rsidRPr="00323B74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240 cm</w:t>
            </w:r>
            <w:r w:rsidRPr="00323B74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260 cm</w:t>
            </w:r>
            <w:r w:rsidRPr="00323B74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323B74" w:rsidRPr="00323B74" w:rsidRDefault="00323B74" w:rsidP="00323B7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23B74" w:rsidRPr="00323B74" w:rsidRDefault="00323B74" w:rsidP="00323B74">
            <w:pPr>
              <w:rPr>
                <w:rFonts w:ascii="Times New Roman" w:hAnsi="Times New Roman"/>
                <w:sz w:val="24"/>
                <w:szCs w:val="24"/>
              </w:rPr>
            </w:pPr>
            <w:r w:rsidRPr="00323B74">
              <w:rPr>
                <w:noProof/>
                <w:lang w:eastAsia="en-AU"/>
              </w:rPr>
              <w:t xml:space="preserve"> </w:t>
            </w:r>
            <w:r w:rsidRPr="00323B74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390 cm</w:t>
            </w:r>
            <w:r w:rsidRPr="00323B74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520 cm</w:t>
            </w:r>
            <w:r w:rsidRPr="00323B74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323B74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323B74" w:rsidRPr="00323B74" w:rsidRDefault="00323B74" w:rsidP="00323B7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23B74" w:rsidRDefault="00323B7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23B74" w:rsidRDefault="00323B7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AD07B4" w:rsidP="00AD07B4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vase</w:t>
            </w:r>
            <w:r w:rsidR="00323B74">
              <w:rPr>
                <w:rFonts w:ascii="Times New Roman" w:hAnsi="Times New Roman"/>
                <w:sz w:val="24"/>
                <w:szCs w:val="24"/>
              </w:rPr>
              <w:t xml:space="preserve"> has a base in the </w:t>
            </w:r>
            <w:r>
              <w:rPr>
                <w:rFonts w:ascii="Times New Roman" w:hAnsi="Times New Roman"/>
                <w:sz w:val="24"/>
                <w:szCs w:val="24"/>
              </w:rPr>
              <w:t>shape of a hexagon</w:t>
            </w:r>
            <w:r w:rsidR="00323B74">
              <w:rPr>
                <w:rFonts w:ascii="Times New Roman" w:hAnsi="Times New Roman"/>
                <w:sz w:val="24"/>
                <w:szCs w:val="24"/>
              </w:rPr>
              <w:t xml:space="preserve"> w</w:t>
            </w:r>
            <w:r>
              <w:rPr>
                <w:rFonts w:ascii="Times New Roman" w:hAnsi="Times New Roman"/>
                <w:sz w:val="24"/>
                <w:szCs w:val="24"/>
              </w:rPr>
              <w:t>hich has an area of 94</w:t>
            </w:r>
            <w:r w:rsidR="00323B7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c</w:t>
            </w:r>
            <w:r w:rsidR="00323B74">
              <w:rPr>
                <w:rFonts w:ascii="Times New Roman" w:hAnsi="Times New Roman"/>
                <w:sz w:val="24"/>
                <w:szCs w:val="24"/>
              </w:rPr>
              <w:t>m</w:t>
            </w:r>
            <w:r w:rsidR="00323B74" w:rsidRPr="00323B74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323B7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D07B4" w:rsidRPr="00AD07B4" w:rsidRDefault="00AD07B4" w:rsidP="00AD07B4">
            <w:pPr>
              <w:ind w:right="4853"/>
              <w:rPr>
                <w:rFonts w:ascii="Times New Roman" w:hAnsi="Times New Roman"/>
                <w:sz w:val="8"/>
                <w:szCs w:val="24"/>
              </w:rPr>
            </w:pPr>
          </w:p>
          <w:p w:rsidR="00AD07B4" w:rsidRDefault="00AD07B4" w:rsidP="00AD07B4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sides are rectangles which measure 6 cm by 11 cm and are perpendicular to the base.</w:t>
            </w:r>
          </w:p>
          <w:p w:rsidR="00AD07B4" w:rsidRPr="00AD07B4" w:rsidRDefault="00AD07B4" w:rsidP="00AD07B4">
            <w:pPr>
              <w:ind w:right="4853"/>
              <w:rPr>
                <w:rFonts w:ascii="Times New Roman" w:hAnsi="Times New Roman"/>
                <w:sz w:val="12"/>
                <w:szCs w:val="24"/>
              </w:rPr>
            </w:pPr>
          </w:p>
          <w:p w:rsidR="00AD07B4" w:rsidRDefault="00AD07B4" w:rsidP="00AD07B4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Calculate the volume of the vase.</w:t>
            </w:r>
          </w:p>
          <w:p w:rsidR="003D4894" w:rsidRPr="00FC2E4E" w:rsidRDefault="003D4894" w:rsidP="003D4894">
            <w:pPr>
              <w:rPr>
                <w:rFonts w:asciiTheme="minorHAnsi" w:eastAsiaTheme="minorHAnsi" w:hAnsiTheme="minorHAnsi" w:cstheme="minorBidi"/>
              </w:rPr>
            </w:pPr>
          </w:p>
          <w:p w:rsidR="003D4894" w:rsidRPr="00FC2E4E" w:rsidRDefault="003D4894" w:rsidP="003D4894">
            <w:pPr>
              <w:rPr>
                <w:rFonts w:ascii="Times New Roman" w:eastAsiaTheme="minorHAnsi" w:hAnsi="Times New Roman"/>
              </w:rPr>
            </w:pPr>
            <w:r w:rsidRPr="00FC2E4E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6722DA9" wp14:editId="454E9DB0">
                      <wp:simplePos x="0" y="0"/>
                      <wp:positionH relativeFrom="column">
                        <wp:posOffset>1270808</wp:posOffset>
                      </wp:positionH>
                      <wp:positionV relativeFrom="paragraph">
                        <wp:posOffset>93172</wp:posOffset>
                      </wp:positionV>
                      <wp:extent cx="980902" cy="373380"/>
                      <wp:effectExtent l="0" t="0" r="10160" b="26670"/>
                      <wp:wrapNone/>
                      <wp:docPr id="60" name="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0902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0" o:spid="_x0000_s1026" style="position:absolute;margin-left:100.05pt;margin-top:7.35pt;width:77.25pt;height:29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" filled="f" strokecolor="windowText" strokeweight="1.5pt"/>
                  </w:pict>
                </mc:Fallback>
              </mc:AlternateContent>
            </w:r>
          </w:p>
          <w:p w:rsidR="003D4894" w:rsidRPr="00FC2E4E" w:rsidRDefault="00E46D67" w:rsidP="003D4894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s1047" type="#_x0000_t75" style="position:absolute;margin-left:284.25pt;margin-top:545.4pt;width:230.3pt;height:129.55pt;z-index:251710464;mso-position-horizontal-relative:text;mso-position-vertical-relative:text">
                  <v:imagedata r:id="rId23" o:title=""/>
                </v:shape>
                <o:OLEObject Type="Embed" ProgID="FXDraw3.Document" ShapeID="_x0000_s1047" DrawAspect="Content" ObjectID="_1423038220" r:id="rId39"/>
              </w:pict>
            </w:r>
            <w:r w:rsidR="003D4894"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 </w:t>
            </w:r>
            <w:r w:rsidR="003D4894">
              <w:rPr>
                <w:rFonts w:ascii="Times New Roman" w:eastAsiaTheme="minorHAnsi" w:hAnsi="Times New Roman"/>
                <w:sz w:val="32"/>
                <w:szCs w:val="32"/>
              </w:rPr>
              <w:t xml:space="preserve">    </w:t>
            </w:r>
            <w:r w:rsidR="003D4894"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</w:t>
            </w:r>
            <w:r w:rsidR="003D4894">
              <w:rPr>
                <w:rFonts w:ascii="Times New Roman" w:eastAsiaTheme="minorHAnsi" w:hAnsi="Times New Roman"/>
                <w:sz w:val="32"/>
                <w:szCs w:val="32"/>
              </w:rPr>
              <w:t xml:space="preserve">Volume </w:t>
            </w:r>
            <w:r w:rsidR="003D4894" w:rsidRPr="00FC2E4E">
              <w:rPr>
                <w:rFonts w:ascii="Times New Roman" w:eastAsiaTheme="minorHAnsi" w:hAnsi="Times New Roman"/>
                <w:sz w:val="32"/>
                <w:szCs w:val="32"/>
              </w:rPr>
              <w:t xml:space="preserve"> =</w:t>
            </w:r>
            <w:r w:rsidR="003D4894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    c</w:t>
            </w:r>
            <w:r w:rsidR="003D4894" w:rsidRPr="00FC2E4E">
              <w:rPr>
                <w:rFonts w:ascii="Times New Roman" w:eastAsiaTheme="minorHAnsi" w:hAnsi="Times New Roman"/>
                <w:sz w:val="32"/>
                <w:szCs w:val="32"/>
              </w:rPr>
              <w:t>m</w:t>
            </w:r>
            <w:r w:rsidR="003D4894" w:rsidRPr="00FC2E4E">
              <w:rPr>
                <w:rFonts w:ascii="Times New Roman" w:eastAsiaTheme="minorHAnsi" w:hAnsi="Times New Roman"/>
                <w:sz w:val="32"/>
                <w:szCs w:val="32"/>
                <w:vertAlign w:val="superscript"/>
              </w:rPr>
              <w:t>3</w:t>
            </w:r>
          </w:p>
          <w:p w:rsidR="00AD07B4" w:rsidRPr="00323B74" w:rsidRDefault="00E46D67" w:rsidP="00AD07B4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46" type="#_x0000_t75" style="position:absolute;margin-left:297.8pt;margin-top:-278.2pt;width:177.85pt;height:109.05pt;z-index:251707392;mso-position-horizontal-relative:text;mso-position-vertical-relative:text">
                  <v:imagedata r:id="rId40" o:title=""/>
                  <w10:wrap type="square"/>
                </v:shape>
                <o:OLEObject Type="Embed" ProgID="FXDraw3.Document" ShapeID="_x0000_s1046" DrawAspect="Content" ObjectID="_1423038221" r:id="rId41"/>
              </w:pict>
            </w: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25745" w:rsidRDefault="00E46D67" w:rsidP="00323B74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45" type="#_x0000_t75" style="position:absolute;margin-left:321.5pt;margin-top:4.85pt;width:115.15pt;height:104.3pt;z-index:251704320;mso-position-horizontal-relative:text;mso-position-vertical-relative:text">
                  <v:imagedata r:id="rId42" o:title=""/>
                </v:shape>
                <o:OLEObject Type="Embed" ProgID="FXDraw3.Document" ShapeID="_x0000_s1045" DrawAspect="Content" ObjectID="_1423038222" r:id="rId43"/>
              </w:pict>
            </w:r>
            <w:r w:rsidR="00323B74">
              <w:rPr>
                <w:rFonts w:ascii="Times New Roman" w:hAnsi="Times New Roman"/>
                <w:sz w:val="24"/>
                <w:szCs w:val="24"/>
              </w:rPr>
              <w:t xml:space="preserve">A cylinder has a circular base with radius 6 cm </w:t>
            </w:r>
            <w:r w:rsidR="003D4894">
              <w:rPr>
                <w:rFonts w:ascii="Times New Roman" w:hAnsi="Times New Roman"/>
                <w:sz w:val="24"/>
                <w:szCs w:val="24"/>
              </w:rPr>
              <w:t>and a perpendicular height of 10</w:t>
            </w:r>
            <w:r w:rsidR="00323B74">
              <w:rPr>
                <w:rFonts w:ascii="Times New Roman" w:hAnsi="Times New Roman"/>
                <w:sz w:val="24"/>
                <w:szCs w:val="24"/>
              </w:rPr>
              <w:t xml:space="preserve"> cm.</w:t>
            </w:r>
          </w:p>
          <w:p w:rsidR="00323B74" w:rsidRDefault="00323B74" w:rsidP="00323B74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expression would give its volume?</w:t>
            </w:r>
          </w:p>
          <w:p w:rsidR="00323B74" w:rsidRPr="00323B74" w:rsidRDefault="00323B74" w:rsidP="00323B74">
            <w:pPr>
              <w:ind w:right="5137"/>
              <w:rPr>
                <w:rFonts w:ascii="Times New Roman" w:hAnsi="Times New Roman"/>
                <w:sz w:val="18"/>
                <w:szCs w:val="24"/>
              </w:rPr>
            </w:pPr>
          </w:p>
          <w:p w:rsidR="00323B74" w:rsidRPr="00323B74" w:rsidRDefault="00323B74" w:rsidP="00323B74">
            <w:pPr>
              <w:rPr>
                <w:rFonts w:ascii="Times New Roman" w:hAnsi="Times New Roman"/>
                <w:sz w:val="24"/>
                <w:szCs w:val="24"/>
              </w:rPr>
            </w:pPr>
            <w:r w:rsidRPr="00323B74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14F2C4CB" wp14:editId="407468F4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5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55" o:spid="_x0000_s1026" style="position:absolute;margin-left:17.3pt;margin-top:2.3pt;width:123.9pt;height:30.6pt;z-index:251706368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kBMUA&#10;AADbAAAADwAAAGRycy9kb3ducmV2LnhtbESPQWvCQBSE70L/w/IEL9JsKtT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WQE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Bn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NcGf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pV7c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qVe3BAAAA2wAAAA8AAAAAAAAAAAAAAAAAmAIAAGRycy9kb3du&#10;cmV2LnhtbFBLBQYAAAAABAAEAPUAAACG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wds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m8Hb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323B74">
              <w:rPr>
                <w:noProof/>
                <w:lang w:eastAsia="en-AU"/>
              </w:rPr>
              <w:t xml:space="preserve"> </w:t>
            </w:r>
            <w:r w:rsidRPr="00323B74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3D4894">
              <w:rPr>
                <w:rFonts w:ascii="Times New Roman" w:hAnsi="Times New Roman"/>
                <w:sz w:val="24"/>
                <w:szCs w:val="24"/>
              </w:rPr>
              <w:t>36π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323B74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3D4894">
              <w:rPr>
                <w:rFonts w:ascii="Times New Roman" w:hAnsi="Times New Roman"/>
                <w:sz w:val="24"/>
                <w:szCs w:val="24"/>
              </w:rPr>
              <w:t>180π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323B74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323B74" w:rsidRPr="00323B74" w:rsidRDefault="00323B74" w:rsidP="00323B7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23B74" w:rsidRPr="00323B74" w:rsidRDefault="00323B74" w:rsidP="00323B74">
            <w:pPr>
              <w:rPr>
                <w:rFonts w:ascii="Times New Roman" w:hAnsi="Times New Roman"/>
                <w:sz w:val="24"/>
                <w:szCs w:val="24"/>
              </w:rPr>
            </w:pPr>
            <w:r w:rsidRPr="00323B74">
              <w:rPr>
                <w:noProof/>
                <w:lang w:eastAsia="en-AU"/>
              </w:rPr>
              <w:t xml:space="preserve"> </w:t>
            </w:r>
            <w:r w:rsidRPr="00323B74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3D4894">
              <w:rPr>
                <w:rFonts w:ascii="Times New Roman" w:hAnsi="Times New Roman"/>
                <w:sz w:val="24"/>
                <w:szCs w:val="24"/>
              </w:rPr>
              <w:t>360π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323B74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3D4894">
              <w:rPr>
                <w:rFonts w:ascii="Times New Roman" w:hAnsi="Times New Roman"/>
                <w:sz w:val="24"/>
                <w:szCs w:val="24"/>
              </w:rPr>
              <w:t xml:space="preserve"> 720π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323B74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323B74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323B74" w:rsidRDefault="00323B74" w:rsidP="00323B74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</w:p>
          <w:p w:rsidR="00323B74" w:rsidRDefault="00323B74" w:rsidP="00323B74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77E2B" w:rsidRDefault="00477E2B" w:rsidP="00477E2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One cubic centimetre holds one millilitre of water. How many litres of water would be held by a container which has a volume of 2 600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477E2B" w:rsidRDefault="00477E2B" w:rsidP="00477E2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77E2B" w:rsidRDefault="00477E2B" w:rsidP="00477E2B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309A02A6" wp14:editId="1F647126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36310</wp:posOffset>
                      </wp:positionV>
                      <wp:extent cx="4362450" cy="114300"/>
                      <wp:effectExtent l="0" t="0" r="19050" b="1905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6" o:spid="_x0000_s1026" style="position:absolute;margin-left:10.25pt;margin-top:2.85pt;width:343.5pt;height:9pt;z-index:25171251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kLIs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JF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WQsi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fUMEA&#10;AADbAAAADwAAAGRycy9kb3ducmV2LnhtbERPTYvCMBC9C/6HMMJeRFM9aK1GEcVl9yKsil6HZmyL&#10;zaQ0sa376zcHYY+P973adKYUDdWusKxgMo5AEKdWF5wpuJwPoxiE88gaS8uk4EUONut+b4WJti3/&#10;UHPymQgh7BJUkHtfJVK6NCeDbmwr4sDdbW3QB1hnUtfYhnBTymkUzaTBgkNDjhXtckofp6dREL9i&#10;c22ux88bfXO7/z3q+Xa4UOpj0G2XIDx1/l/8dn9pBbMwNnwJP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Gn1DBAAAA2wAAAA8AAAAAAAAAAAAAAAAAmAIAAGRycy9kb3du&#10;cmV2LnhtbFBLBQYAAAAABAAEAPUAAACG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IDiMUA&#10;AADbAAAADwAAAGRycy9kb3ducmV2LnhtbESPQWvCQBSE70L/w/IEL9JsKkV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gOI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6mE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qYT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0.26 litres                        2.6 litres                     26 litres                       260 litres</w:t>
            </w:r>
          </w:p>
          <w:p w:rsidR="00325745" w:rsidRPr="00477E2B" w:rsidRDefault="00325745" w:rsidP="00B850EA">
            <w:pPr>
              <w:rPr>
                <w:rFonts w:ascii="Times New Roman" w:hAnsi="Times New Roman"/>
                <w:sz w:val="16"/>
                <w:szCs w:val="24"/>
              </w:rPr>
            </w:pPr>
          </w:p>
        </w:tc>
      </w:tr>
      <w:tr w:rsidR="00325745" w:rsidTr="003A553A">
        <w:trPr>
          <w:cantSplit/>
          <w:trHeight w:val="851"/>
        </w:trPr>
        <w:tc>
          <w:tcPr>
            <w:tcW w:w="568" w:type="dxa"/>
            <w:tcBorders>
              <w:top w:val="single" w:sz="4" w:space="0" w:color="auto"/>
              <w:bottom w:val="single" w:sz="4" w:space="0" w:color="auto"/>
            </w:tcBorders>
          </w:tcPr>
          <w:p w:rsidR="00325745" w:rsidRPr="001B3341" w:rsidRDefault="00325745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81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41E5B" w:rsidRDefault="00E46D67" w:rsidP="00C41E5B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53" type="#_x0000_t75" style="position:absolute;margin-left:235.6pt;margin-top:.5pt;width:240.15pt;height:124.35pt;z-index:251713536;mso-position-horizontal-relative:text;mso-position-vertical-relative:text">
                  <v:imagedata r:id="rId44" o:title="" cropright="98f"/>
                </v:shape>
                <o:OLEObject Type="Embed" ProgID="FXDraw3.Document" ShapeID="_x0000_s1053" DrawAspect="Content" ObjectID="_1423038223" r:id="rId45"/>
              </w:pict>
            </w:r>
            <w:r w:rsidR="00477E2B">
              <w:rPr>
                <w:rFonts w:ascii="Times New Roman" w:hAnsi="Times New Roman"/>
                <w:sz w:val="24"/>
                <w:szCs w:val="24"/>
              </w:rPr>
              <w:t>A volume of one cubic metre</w:t>
            </w:r>
            <w:r w:rsidR="00C41E5B">
              <w:rPr>
                <w:rFonts w:ascii="Times New Roman" w:hAnsi="Times New Roman"/>
                <w:sz w:val="24"/>
                <w:szCs w:val="24"/>
              </w:rPr>
              <w:t xml:space="preserve"> holds 1 </w:t>
            </w:r>
            <w:r w:rsidR="00477E2B">
              <w:rPr>
                <w:rFonts w:ascii="Times New Roman" w:hAnsi="Times New Roman"/>
                <w:sz w:val="24"/>
                <w:szCs w:val="24"/>
              </w:rPr>
              <w:t>kilolitre of water.</w:t>
            </w:r>
          </w:p>
          <w:p w:rsidR="00C41E5B" w:rsidRDefault="00C41E5B" w:rsidP="00C41E5B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water tank shown is in the shape of a rectangular prism.</w:t>
            </w:r>
          </w:p>
          <w:p w:rsidR="00C41E5B" w:rsidRDefault="00477E2B" w:rsidP="00C41E5B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How many litres of water would </w:t>
            </w:r>
            <w:r w:rsidR="00C41E5B">
              <w:rPr>
                <w:rFonts w:ascii="Times New Roman" w:hAnsi="Times New Roman"/>
                <w:sz w:val="24"/>
                <w:szCs w:val="24"/>
              </w:rPr>
              <w:t>it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hold?</w:t>
            </w:r>
          </w:p>
          <w:p w:rsidR="00C41E5B" w:rsidRDefault="00C41E5B" w:rsidP="00C41E5B">
            <w:pPr>
              <w:ind w:right="5987"/>
              <w:rPr>
                <w:rFonts w:ascii="Times New Roman" w:hAnsi="Times New Roman"/>
                <w:sz w:val="24"/>
                <w:szCs w:val="24"/>
              </w:rPr>
            </w:pPr>
          </w:p>
          <w:p w:rsidR="00C41E5B" w:rsidRDefault="00C41E5B" w:rsidP="00C41E5B">
            <w:pPr>
              <w:rPr>
                <w:rFonts w:asciiTheme="minorHAnsi" w:eastAsiaTheme="minorHAnsi" w:hAnsiTheme="minorHAnsi" w:cstheme="minorBidi"/>
              </w:rPr>
            </w:pPr>
          </w:p>
          <w:p w:rsidR="00C41E5B" w:rsidRDefault="00C41E5B" w:rsidP="00C41E5B">
            <w:pPr>
              <w:rPr>
                <w:rFonts w:asciiTheme="minorHAnsi" w:eastAsiaTheme="minorHAnsi" w:hAnsiTheme="minorHAnsi" w:cstheme="minorBidi"/>
              </w:rPr>
            </w:pPr>
          </w:p>
          <w:p w:rsidR="00C41E5B" w:rsidRPr="00C41E5B" w:rsidRDefault="00C41E5B" w:rsidP="00C41E5B">
            <w:pPr>
              <w:rPr>
                <w:rFonts w:asciiTheme="minorHAnsi" w:eastAsiaTheme="minorHAnsi" w:hAnsiTheme="minorHAnsi" w:cstheme="minorBidi"/>
              </w:rPr>
            </w:pPr>
          </w:p>
          <w:p w:rsidR="00C41E5B" w:rsidRPr="00C41E5B" w:rsidRDefault="00C41E5B" w:rsidP="00C41E5B">
            <w:pPr>
              <w:rPr>
                <w:rFonts w:ascii="Times New Roman" w:eastAsiaTheme="minorHAnsi" w:hAnsi="Times New Roman"/>
              </w:rPr>
            </w:pPr>
            <w:r w:rsidRPr="00C41E5B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A6410F9" wp14:editId="0BEBE0AD">
                      <wp:simplePos x="0" y="0"/>
                      <wp:positionH relativeFrom="column">
                        <wp:posOffset>1259032</wp:posOffset>
                      </wp:positionH>
                      <wp:positionV relativeFrom="paragraph">
                        <wp:posOffset>96520</wp:posOffset>
                      </wp:positionV>
                      <wp:extent cx="754380" cy="373380"/>
                      <wp:effectExtent l="0" t="0" r="26670" b="26670"/>
                      <wp:wrapNone/>
                      <wp:docPr id="78" name="Rectangle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8" o:spid="_x0000_s1026" style="position:absolute;margin-left:99.15pt;margin-top:7.6pt;width:59.4pt;height:29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C41E5B" w:rsidRPr="00C41E5B" w:rsidRDefault="00C41E5B" w:rsidP="00C41E5B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C41E5B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           </w:t>
            </w:r>
            <w:proofErr w:type="gramStart"/>
            <w:r>
              <w:rPr>
                <w:rFonts w:ascii="Times New Roman" w:eastAsiaTheme="minorHAnsi" w:hAnsi="Times New Roman"/>
                <w:sz w:val="32"/>
                <w:szCs w:val="32"/>
              </w:rPr>
              <w:t>litres</w:t>
            </w:r>
            <w:proofErr w:type="gramEnd"/>
            <w:r>
              <w:rPr>
                <w:rFonts w:ascii="Times New Roman" w:eastAsiaTheme="minorHAnsi" w:hAnsi="Times New Roman"/>
                <w:sz w:val="32"/>
                <w:szCs w:val="32"/>
              </w:rPr>
              <w:t>.</w:t>
            </w:r>
          </w:p>
          <w:p w:rsidR="00C41E5B" w:rsidRPr="00C41E5B" w:rsidRDefault="00C41E5B" w:rsidP="00C41E5B">
            <w:pPr>
              <w:rPr>
                <w:rFonts w:asciiTheme="minorHAnsi" w:eastAsiaTheme="minorHAnsi" w:hAnsiTheme="minorHAnsi" w:cstheme="minorBidi"/>
              </w:rPr>
            </w:pPr>
          </w:p>
          <w:p w:rsidR="00325745" w:rsidRDefault="00325745" w:rsidP="00C41E5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46"/>
          <w:footerReference w:type="default" r:id="rId47"/>
          <w:headerReference w:type="first" r:id="rId48"/>
          <w:footerReference w:type="first" r:id="rId4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B06125" w:rsidTr="00B06125">
        <w:trPr>
          <w:cantSplit/>
          <w:trHeight w:val="851"/>
        </w:trPr>
        <w:tc>
          <w:tcPr>
            <w:tcW w:w="1419" w:type="dxa"/>
            <w:gridSpan w:val="2"/>
            <w:vAlign w:val="center"/>
          </w:tcPr>
          <w:p w:rsidR="00B06125" w:rsidRDefault="00B06125" w:rsidP="00B0612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B06125" w:rsidRPr="00325745" w:rsidRDefault="00B06125" w:rsidP="00B0612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243" w:type="dxa"/>
            <w:tcBorders>
              <w:right w:val="single" w:sz="4" w:space="0" w:color="auto"/>
            </w:tcBorders>
            <w:vAlign w:val="center"/>
          </w:tcPr>
          <w:p w:rsidR="00B06125" w:rsidRPr="005C44C0" w:rsidRDefault="00B06125" w:rsidP="00B06125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Volume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</w:tcPr>
          <w:p w:rsidR="00B06125" w:rsidRDefault="00B0612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B06125" w:rsidRDefault="00B0612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B06125" w:rsidRPr="00325745" w:rsidRDefault="00B06125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A81533" w:rsidRPr="00667642" w:rsidRDefault="00A81533" w:rsidP="00A81533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A81533" w:rsidRPr="00667642" w:rsidRDefault="00A81533" w:rsidP="00A81533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</w:t>
            </w:r>
            <w:r w:rsidRPr="0080449A">
              <w:rPr>
                <w:rFonts w:asciiTheme="majorHAnsi" w:hAnsiTheme="majorHAnsi"/>
                <w:b/>
                <w:sz w:val="24"/>
                <w:szCs w:val="24"/>
              </w:rPr>
              <w:t>.  Calculators are allowed.</w:t>
            </w:r>
          </w:p>
        </w:tc>
      </w:tr>
      <w:tr w:rsidR="00ED3E4D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ED3E4D" w:rsidRPr="001B3341" w:rsidRDefault="00ED3E4D" w:rsidP="001D51F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ED3E4D" w:rsidRDefault="00ED3E4D" w:rsidP="00C87DAB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of the solids shown below is a prism?</w:t>
            </w:r>
          </w:p>
          <w:p w:rsidR="00ED3E4D" w:rsidRDefault="00E46D67" w:rsidP="00C87DAB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72" type="#_x0000_t75" style="position:absolute;margin-left:37.45pt;margin-top:5.65pt;width:391.4pt;height:69.55pt;z-index:251730944;mso-position-horizontal-relative:text;mso-position-vertical-relative:text">
                  <v:imagedata r:id="rId50" o:title=""/>
                </v:shape>
                <o:OLEObject Type="Embed" ProgID="FXDraw3.Document" ShapeID="_x0000_s1072" DrawAspect="Content" ObjectID="_1423038224" r:id="rId51"/>
              </w:pict>
            </w:r>
          </w:p>
          <w:p w:rsidR="00ED3E4D" w:rsidRDefault="00ED3E4D" w:rsidP="00C87DAB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D3E4D" w:rsidRDefault="00ED3E4D" w:rsidP="00C87DAB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D3E4D" w:rsidRDefault="00ED3E4D" w:rsidP="00C87DAB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D3E4D" w:rsidRDefault="00ED3E4D" w:rsidP="00C87DAB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ED3E4D" w:rsidRPr="00ED3E4D" w:rsidRDefault="00ED3E4D" w:rsidP="00ED3E4D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ED3E4D" w:rsidRPr="00710568" w:rsidRDefault="00ED3E4D" w:rsidP="00C87DAB">
            <w:pPr>
              <w:rPr>
                <w:rFonts w:ascii="Times New Roman" w:hAnsi="Times New Roman"/>
                <w:sz w:val="24"/>
                <w:szCs w:val="24"/>
              </w:rPr>
            </w:pPr>
            <w:r w:rsidRPr="00ED3E4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52D52D6D" wp14:editId="573C8F54">
                      <wp:simplePos x="0" y="0"/>
                      <wp:positionH relativeFrom="column">
                        <wp:posOffset>753687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02" o:spid="_x0000_s1026" style="position:absolute;margin-left:59.35pt;margin-top:.5pt;width:343.5pt;height:9pt;z-index:2517329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KscQA&#10;AADcAAAADwAAAGRycy9kb3ducmV2LnhtbERPTWvCQBC9C/6HZYRepG5sQ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HirH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4SxcQA&#10;AADcAAAADwAAAGRycy9kb3ducmV2LnhtbERPTWvCQBC9C/6HZYRepG4sR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uEsXEAAAA3A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K3XsQA&#10;AADcAAAADwAAAGRycy9kb3ducmV2LnhtbERPTWvCQBC9C/6HZYRepG4sVG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it17EAAAA3A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ApKcMA&#10;AADcAAAADwAAAGRycy9kb3ducmV2LnhtbERPS2vCQBC+F/wPywheim7qwcboKmKx1IvgA70O2TEJ&#10;ZmdDdk1if31XKHibj+8582VnStFQ7QrLCj5GEQji1OqCMwWn42YYg3AeWWNpmRQ8yMFy0XubY6Jt&#10;y3tqDj4TIYRdggpy76tESpfmZNCNbEUcuKutDfoA60zqGtsQbko5jqKJNFhwaMixonVO6e1wNwri&#10;R2zOzXn3faEtt1+/O/25ep8qNeh3qxkIT51/if/dPzrMjybwfCZc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ApKc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ED3E4D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</w:tc>
      </w:tr>
      <w:tr w:rsidR="00ED3E4D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ED3E4D" w:rsidRPr="001B3341" w:rsidRDefault="00ED3E4D" w:rsidP="001D51F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ED3E4D" w:rsidRPr="006C1953" w:rsidRDefault="00E46D67" w:rsidP="006C1953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70" type="#_x0000_t75" style="position:absolute;margin-left:263.7pt;margin-top:-.5pt;width:179.85pt;height:106.9pt;z-index:251726848;mso-position-horizontal-relative:text;mso-position-vertical-relative:text">
                  <v:imagedata r:id="rId52" o:title=""/>
                </v:shape>
                <o:OLEObject Type="Embed" ProgID="FXDraw3.Document" ShapeID="_x0000_s1070" DrawAspect="Content" ObjectID="_1423038225" r:id="rId53"/>
              </w:pict>
            </w:r>
            <w:r w:rsidR="00ED3E4D">
              <w:rPr>
                <w:rFonts w:ascii="Times New Roman" w:hAnsi="Times New Roman"/>
                <w:sz w:val="24"/>
                <w:szCs w:val="24"/>
              </w:rPr>
              <w:t>An octagonal</w:t>
            </w:r>
            <w:r w:rsidR="00ED3E4D" w:rsidRPr="006C1953">
              <w:rPr>
                <w:rFonts w:ascii="Times New Roman" w:hAnsi="Times New Roman"/>
                <w:sz w:val="24"/>
                <w:szCs w:val="24"/>
              </w:rPr>
              <w:t xml:space="preserve"> prism is shown below. </w:t>
            </w:r>
          </w:p>
          <w:p w:rsidR="00ED3E4D" w:rsidRPr="006C1953" w:rsidRDefault="00ED3E4D" w:rsidP="006C1953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</w:p>
          <w:p w:rsidR="00ED3E4D" w:rsidRPr="006C1953" w:rsidRDefault="00ED3E4D" w:rsidP="006C1953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 w:rsidRPr="006C1953"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 w:rsidRPr="006C1953">
              <w:rPr>
                <w:rFonts w:ascii="Times New Roman" w:hAnsi="Times New Roman"/>
                <w:sz w:val="24"/>
                <w:szCs w:val="24"/>
              </w:rPr>
              <w:t xml:space="preserve"> = the area </w:t>
            </w:r>
            <w:r>
              <w:rPr>
                <w:rFonts w:ascii="Times New Roman" w:hAnsi="Times New Roman"/>
                <w:sz w:val="24"/>
                <w:szCs w:val="24"/>
              </w:rPr>
              <w:t>of the octagon</w:t>
            </w:r>
            <w:r w:rsidRPr="006C1953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D3E4D" w:rsidRPr="006C1953" w:rsidRDefault="00ED3E4D" w:rsidP="006C1953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 w:rsidRPr="006C1953">
              <w:rPr>
                <w:rFonts w:ascii="Times New Roman" w:hAnsi="Times New Roman"/>
                <w:i/>
                <w:sz w:val="24"/>
                <w:szCs w:val="24"/>
              </w:rPr>
              <w:t>l</w:t>
            </w:r>
            <w:r w:rsidRPr="006C1953">
              <w:rPr>
                <w:rFonts w:ascii="Times New Roman" w:hAnsi="Times New Roman"/>
                <w:sz w:val="24"/>
                <w:szCs w:val="24"/>
              </w:rPr>
              <w:t xml:space="preserve"> = the length of the prism</w:t>
            </w:r>
          </w:p>
          <w:p w:rsidR="00ED3E4D" w:rsidRPr="006C1953" w:rsidRDefault="00ED3E4D" w:rsidP="006C1953">
            <w:pPr>
              <w:ind w:right="4286"/>
              <w:rPr>
                <w:rFonts w:ascii="Times New Roman" w:hAnsi="Times New Roman"/>
                <w:sz w:val="24"/>
                <w:szCs w:val="24"/>
              </w:rPr>
            </w:pPr>
            <w:r w:rsidRPr="006C1953">
              <w:rPr>
                <w:rFonts w:ascii="Times New Roman" w:hAnsi="Times New Roman"/>
                <w:i/>
                <w:sz w:val="24"/>
                <w:szCs w:val="24"/>
              </w:rPr>
              <w:t>s</w:t>
            </w:r>
            <w:r w:rsidRPr="006C1953">
              <w:rPr>
                <w:rFonts w:ascii="Times New Roman" w:hAnsi="Times New Roman"/>
                <w:sz w:val="24"/>
                <w:szCs w:val="24"/>
              </w:rPr>
              <w:t xml:space="preserve"> = the side length of the </w:t>
            </w:r>
            <w:r>
              <w:rPr>
                <w:rFonts w:ascii="Times New Roman" w:hAnsi="Times New Roman"/>
                <w:sz w:val="24"/>
                <w:szCs w:val="24"/>
              </w:rPr>
              <w:t>oct</w:t>
            </w:r>
            <w:r w:rsidRPr="006C1953">
              <w:rPr>
                <w:rFonts w:ascii="Times New Roman" w:hAnsi="Times New Roman"/>
                <w:sz w:val="24"/>
                <w:szCs w:val="24"/>
              </w:rPr>
              <w:t xml:space="preserve">agon. </w:t>
            </w:r>
          </w:p>
          <w:p w:rsidR="00ED3E4D" w:rsidRPr="006C1953" w:rsidRDefault="00ED3E4D" w:rsidP="006C1953">
            <w:pPr>
              <w:ind w:right="4286"/>
              <w:rPr>
                <w:rFonts w:ascii="Times New Roman" w:hAnsi="Times New Roman"/>
                <w:sz w:val="24"/>
                <w:szCs w:val="24"/>
              </w:rPr>
            </w:pPr>
          </w:p>
          <w:p w:rsidR="00ED3E4D" w:rsidRPr="006C1953" w:rsidRDefault="00ED3E4D" w:rsidP="006C1953">
            <w:pPr>
              <w:ind w:right="4286"/>
              <w:rPr>
                <w:rFonts w:ascii="Times New Roman" w:hAnsi="Times New Roman"/>
                <w:sz w:val="24"/>
                <w:szCs w:val="24"/>
              </w:rPr>
            </w:pPr>
            <w:r w:rsidRPr="006C1953">
              <w:rPr>
                <w:rFonts w:ascii="Times New Roman" w:hAnsi="Times New Roman"/>
                <w:sz w:val="24"/>
                <w:szCs w:val="24"/>
              </w:rPr>
              <w:t>Which formula could be used to find its volume (</w:t>
            </w:r>
            <w:r w:rsidRPr="006C1953">
              <w:rPr>
                <w:rFonts w:ascii="Times New Roman" w:hAnsi="Times New Roman"/>
                <w:i/>
                <w:sz w:val="24"/>
                <w:szCs w:val="24"/>
              </w:rPr>
              <w:t>V</w:t>
            </w:r>
            <w:r w:rsidRPr="006C1953">
              <w:rPr>
                <w:rFonts w:ascii="Times New Roman" w:hAnsi="Times New Roman"/>
                <w:sz w:val="24"/>
                <w:szCs w:val="24"/>
              </w:rPr>
              <w:t>)?</w:t>
            </w:r>
          </w:p>
          <w:p w:rsidR="00ED3E4D" w:rsidRPr="006C1953" w:rsidRDefault="00ED3E4D" w:rsidP="006C1953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7872" behindDoc="0" locked="0" layoutInCell="1" allowOverlap="1" wp14:anchorId="49537676" wp14:editId="21F46AC1">
                      <wp:simplePos x="0" y="0"/>
                      <wp:positionH relativeFrom="column">
                        <wp:posOffset>189923</wp:posOffset>
                      </wp:positionH>
                      <wp:positionV relativeFrom="paragraph">
                        <wp:posOffset>132080</wp:posOffset>
                      </wp:positionV>
                      <wp:extent cx="4362450" cy="114300"/>
                      <wp:effectExtent l="0" t="0" r="19050" b="1905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9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89" o:spid="_x0000_s1026" style="position:absolute;margin-left:14.95pt;margin-top:10.4pt;width:343.5pt;height:9pt;z-index:2517278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XjccEA&#10;AADbAAAADwAAAGRycy9kb3ducmV2LnhtbERPTYvCMBC9C/6HMIIXWVM9rLVrFFEUvQir4l6HZrYt&#10;NpPSxLburzcHYY+P971YdaYUDdWusKxgMo5AEKdWF5wpuF52HzEI55E1lpZJwZMcrJb93gITbVv+&#10;pubsMxFC2CWoIPe+SqR0aU4G3dhWxIH7tbVBH2CdSV1jG8JNKadR9CkNFhwacqxok1N6Pz+MgvgZ&#10;m1tzO+1/6Mjt9u+kZ+vRXKnhoFt/gfDU+X/x233QCuZhffgSf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l43HBAAAA2wAAAA8AAAAAAAAAAAAAAAAAmAIAAGRycy9kb3du&#10;cmV2LnhtbFBLBQYAAAAABAAEAPUAAACG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lG6sUA&#10;AADbAAAADwAAAGRycy9kb3ducmV2LnhtbESPQWvCQBSE7wX/w/IEL8Vs9NDGmFXEorQXoSp6fWSf&#10;STD7NmS3Seyv7xYKPQ4z8w2TrQdTi45aV1lWMItiEMS51RUXCs6n3TQB4TyyxtoyKXiQg/Vq9JRh&#10;qm3Pn9QdfSEChF2KCkrvm1RKl5dk0EW2IQ7ezbYGfZBtIXWLfYCbWs7j+EUarDgslNjQtqT8fvwy&#10;CpJHYi7d5bC/0gf3b98H/bp5Xig1GQ+bJQhPg/8P/7XftYLFDH6/hB8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Ubq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vYnc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WzK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+9id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d9B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3fQb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6C1953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6C1953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926" w:dyaOrig="365">
                <v:shape id="_x0000_i1026" type="#_x0000_t75" style="width:34.2pt;height:13.8pt" o:ole="">
                  <v:imagedata r:id="rId54" o:title=""/>
                </v:shape>
                <o:OLEObject Type="Embed" ProgID="FXE300.Equation" ShapeID="_x0000_i1026" DrawAspect="Content" ObjectID="_1423038199" r:id="rId55"/>
              </w:object>
            </w:r>
            <w:r w:rsidRPr="006C1953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  <w:r w:rsidRPr="006C1953">
              <w:rPr>
                <w:rFonts w:ascii="Times New Roman" w:hAnsi="Times New Roman"/>
                <w:color w:val="FF0000"/>
                <w:position w:val="-40"/>
                <w:sz w:val="24"/>
                <w:szCs w:val="24"/>
              </w:rPr>
              <w:t xml:space="preserve"> </w:t>
            </w:r>
            <w:r w:rsidRPr="006C195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C1953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961" w:dyaOrig="365">
                <v:shape id="_x0000_i1027" type="#_x0000_t75" style="width:35.4pt;height:13.8pt" o:ole="">
                  <v:imagedata r:id="rId56" o:title=""/>
                </v:shape>
                <o:OLEObject Type="Embed" ProgID="FXE300.Equation" ShapeID="_x0000_i1027" DrawAspect="Content" ObjectID="_1423038200" r:id="rId57"/>
              </w:obje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>.</w:t>
            </w:r>
            <w:r w:rsidRPr="006C1953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6C195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6C1953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854" w:dyaOrig="365">
                <v:shape id="_x0000_i1028" type="#_x0000_t75" style="width:31.2pt;height:13.8pt" o:ole="">
                  <v:imagedata r:id="rId58" o:title=""/>
                </v:shape>
                <o:OLEObject Type="Embed" ProgID="FXE300.Equation" ShapeID="_x0000_i1028" DrawAspect="Content" ObjectID="_1423038201" r:id="rId59"/>
              </w:obje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.                      </w:t>
            </w:r>
            <w:r w:rsidRPr="006C1953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6C1953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967" w:dyaOrig="467">
                <v:shape id="_x0000_i1029" type="#_x0000_t75" style="width:35.4pt;height:17.4pt" o:ole="">
                  <v:imagedata r:id="rId60" o:title=""/>
                </v:shape>
                <o:OLEObject Type="Embed" ProgID="FXE300.Equation" ShapeID="_x0000_i1029" DrawAspect="Content" ObjectID="_1423038202" r:id="rId61"/>
              </w:obje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>.</w:t>
            </w:r>
            <w:r w:rsidRPr="006C1953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t xml:space="preserve"> </w:t>
            </w:r>
            <w:r w:rsidRPr="006C1953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Pr="006C1953">
              <w:rPr>
                <w:rFonts w:ascii="Times New Roman" w:hAnsi="Times New Roman"/>
                <w:sz w:val="24"/>
                <w:szCs w:val="24"/>
              </w:rPr>
              <w:t xml:space="preserve">                      </w:t>
            </w:r>
          </w:p>
          <w:p w:rsidR="00ED3E4D" w:rsidRPr="00710568" w:rsidRDefault="00ED3E4D" w:rsidP="00B850EA">
            <w:pPr>
              <w:rPr>
                <w:rFonts w:ascii="Times New Roman" w:hAnsi="Times New Roman"/>
                <w:sz w:val="8"/>
                <w:szCs w:val="24"/>
              </w:rPr>
            </w:pPr>
          </w:p>
        </w:tc>
      </w:tr>
      <w:tr w:rsidR="00ED3E4D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D3E4D" w:rsidRPr="001B3341" w:rsidRDefault="00ED3E4D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3E4D" w:rsidRDefault="00ED3E4D" w:rsidP="00ED3E4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 cube has a volume of 3 500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mm</w:t>
            </w:r>
            <w:r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. What is its volume in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cm</w:t>
            </w:r>
            <w:r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ED3E4D" w:rsidRDefault="00ED3E4D" w:rsidP="002C6428">
            <w:pPr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  <w:p w:rsidR="00ED3E4D" w:rsidRPr="002C6428" w:rsidRDefault="00ED3E4D" w:rsidP="00ED3E4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5040" behindDoc="0" locked="0" layoutInCell="1" allowOverlap="1" wp14:anchorId="38B03871" wp14:editId="5B722815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24130</wp:posOffset>
                      </wp:positionV>
                      <wp:extent cx="4362450" cy="114300"/>
                      <wp:effectExtent l="6350" t="5080" r="12700" b="13970"/>
                      <wp:wrapNone/>
                      <wp:docPr id="122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123" name="AutoShap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" name="AutoShap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5" name="AutoShap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6" name="AutoShap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22" o:spid="_x0000_s1026" style="position:absolute;margin-left:5pt;margin-top:1.9pt;width:343.5pt;height:9pt;z-index:251735040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">
                      <v:roundrect id="AutoShape 50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f2GsIA&#10;AADcAAAADwAAAGRycy9kb3ducmV2LnhtbERPTWsCMRC9C/6HMEJvmmiptKtRRLD0Vrr20OO4me4u&#10;3UzWJLtu++sbQfA2j/c56+1gG9GTD7VjDfOZAkFcOFNzqeHzeJg+gwgR2WDjmDT8UoDtZjxaY2bc&#10;hT+oz2MpUgiHDDVUMbaZlKGoyGKYuZY4cd/OW4wJ+lIaj5cUbhu5UGopLdacGipsaV9R8ZN3VkNh&#10;VKf8V//+cnqK+V/fnVm+nrV+mAy7FYhIQ7yLb+43k+YvHuH6TLp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F/YawgAAANwAAAAPAAAAAAAAAAAAAAAAAJgCAABkcnMvZG93&#10;bnJldi54bWxQSwUGAAAAAAQABAD1AAAAhwMAAAAA&#10;"/>
                      <v:roundrect id="AutoShape 51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5ubsIA&#10;AADcAAAADwAAAGRycy9kb3ducmV2LnhtbERPTWsCMRC9C/6HMEJvmiittKtRRLD0Vrr20OO4me4u&#10;3UzWJLtu++sbQfA2j/c56+1gG9GTD7VjDfOZAkFcOFNzqeHzeJg+gwgR2WDjmDT8UoDtZjxaY2bc&#10;hT+oz2MpUgiHDDVUMbaZlKGoyGKYuZY4cd/OW4wJ+lIaj5cUbhu5UGopLdacGipsaV9R8ZN3VkNh&#10;VKf8V//+cnqK+V/fnVm+nrV+mAy7FYhIQ7yLb+43k+YvHuH6TLp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/m5uwgAAANwAAAAPAAAAAAAAAAAAAAAAAJgCAABkcnMvZG93&#10;bnJldi54bWxQSwUGAAAAAAQABAD1AAAAhwMAAAAA&#10;"/>
                      <v:roundrect id="AutoShape 52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LL9cEA&#10;AADcAAAADwAAAGRycy9kb3ducmV2LnhtbERPTWsCMRC9F/wPYQRvNVGw1NUoIlh6K9168Dhuxt3F&#10;zWRNsuvaX98UCr3N433OejvYRvTkQ+1Yw2yqQBAXztRcajh+HZ5fQYSIbLBxTBoeFGC7GT2tMTPu&#10;zp/U57EUKYRDhhqqGNtMylBUZDFMXUucuIvzFmOCvpTG4z2F20bOlXqRFmtODRW2tK+ouOad1VAY&#10;1Sl/6j+W50XMv/vuxvLtpvVkPOxWICIN8V/85343af58Ab/PpAv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yy/XBAAAA3AAAAA8AAAAAAAAAAAAAAAAAmAIAAGRycy9kb3du&#10;cmV2LnhtbFBLBQYAAAAABAAEAPUAAACGAwAAAAA=&#10;"/>
                      <v:roundrect id="AutoShape 53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BVgsEA&#10;AADcAAAADwAAAGRycy9kb3ducmV2LnhtbERPTWsCMRC9F/wPYQRvNVFQ6moUESy9lW49eBw34+7i&#10;ZrIm2XXbX98UCr3N433OZjfYRvTkQ+1Yw2yqQBAXztRcajh9Hp9fQISIbLBxTBq+KMBuO3raYGbc&#10;gz+oz2MpUgiHDDVUMbaZlKGoyGKYupY4cVfnLcYEfSmNx0cKt42cK7WUFmtODRW2dKiouOWd1VAY&#10;1Sl/7t9Xl0XMv/vuzvL1rvVkPOzXICIN8V/8534zaf58Cb/PpAvk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gVYLBAAAA3AAAAA8AAAAAAAAAAAAAAAAAmAIAAGRycy9kb3du&#10;cmV2LnhtbFBLBQYAAAAABAAEAPUAAACGAwAAAAA=&#10;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6064" behindDoc="0" locked="0" layoutInCell="1" allowOverlap="1" wp14:anchorId="45789016" wp14:editId="3D3C6965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24130</wp:posOffset>
                      </wp:positionV>
                      <wp:extent cx="4362450" cy="114300"/>
                      <wp:effectExtent l="6350" t="5080" r="12700" b="13970"/>
                      <wp:wrapNone/>
                      <wp:docPr id="117" name="Group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118" name="AutoShape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AutoShap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7" o:spid="_x0000_s1026" style="position:absolute;margin-left:5pt;margin-top:1.9pt;width:343.5pt;height:9pt;z-index:251736064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">
                      <v:roundrect id="AutoShape 55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+u1sQA&#10;AADcAAAADwAAAGRycy9kb3ducmV2LnhtbESPQU/DMAyF70j8h8hI3FgyJKZRlk0ICcRtWrcDR9OY&#10;tqJxuiTtOn49PkzazdZ7fu/zajP5To0UUxvYwnxmQBFXwbVcWzjs3x+WoFJGdtgFJgtnSrBZ396s&#10;sHDhxDsay1wrCeFUoIUm577QOlUNeUyz0BOL9hOixyxrrLWLeJJw3+lHYxbaY8vS0GBPbw1Vv+Xg&#10;LVTODCZ+jdvn76dc/o3DkfXH0dr7u+n1BVSmKV/Nl+tPJ/hzoZVnZAK9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frtbEAAAA3AAAAA8AAAAAAAAAAAAAAAAAmAIAAGRycy9k&#10;b3ducmV2LnhtbFBLBQYAAAAABAAEAPUAAACJAwAAAAA=&#10;"/>
                      <v:roundrect id="AutoShape 56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MLTcIA&#10;AADcAAAADwAAAGRycy9kb3ducmV2LnhtbERPTWvCQBC9C/0PyxR6010LLSZ1FREsvRWjB49jdpoE&#10;s7NxdxPT/nq3UOhtHu9zluvRtmIgHxrHGuYzBYK4dKbhSsPxsJsuQISIbLB1TBq+KcB69TBZYm7c&#10;jfc0FLESKYRDjhrqGLtcylDWZDHMXEecuC/nLcYEfSWNx1sKt618VupVWmw4NdTY0bam8lL0VkNp&#10;VK/8afjMzi+x+Bn6K8v3q9ZPj+PmDUSkMf6L/9wfJs2fZ/D7TLpAr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kwtNwgAAANwAAAAPAAAAAAAAAAAAAAAAAJgCAABkcnMvZG93&#10;bnJldi54bWxQSwUGAAAAAAQABAD1AAAAhwMAAAAA&#10;"/>
                      <v:roundrect id="AutoShape 57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VobcQA&#10;AADcAAAADwAAAGRycy9kb3ducmV2LnhtbESPQU/DMAyF70j8h8hI3FjCJCbolk0ICcQNrezA0Wu8&#10;tlrjdEnaFX49PkzazdZ7fu/zajP5To0UUxvYwuPMgCKugmu5trD7fn94BpUyssMuMFn4pQSb9e3N&#10;CgsXzrylscy1khBOBVpocu4LrVPVkMc0Cz2xaIcQPWZZY61dxLOE+07PjVlojy1LQ4M9vTVUHcvB&#10;W6icGUz8Gb9e9k+5/BuHE+uPk7X3d9PrElSmKV/Nl+tPJ/hzwZdnZAK9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FaG3EAAAA3AAAAA8AAAAAAAAAAAAAAAAAmAIAAGRycy9k&#10;b3ducmV2LnhtbFBLBQYAAAAABAAEAPUAAACJAwAAAAA=&#10;"/>
                      <v:roundrect id="AutoShape 58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nN9sIA&#10;AADcAAAADwAAAGRycy9kb3ducmV2LnhtbERPTWvCQBC9C/6HZQq9mV2FFk1dpQgtvRWjB4/T7JgE&#10;s7NxdxPT/nq3UOhtHu9z1tvRtmIgHxrHGuaZAkFcOtNwpeF4eJstQYSIbLB1TBq+KcB2M52sMTfu&#10;xnsailiJFMIhRw11jF0uZShrshgy1xEn7uy8xZigr6TxeEvhtpULpZ6lxYZTQ40d7WoqL0VvNZRG&#10;9cqfhs/V11Msfob+yvL9qvXjw/j6AiLSGP/Ff+4Pk+Yv5vD7TLpAb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ic32wgAAANwAAAAPAAAAAAAAAAAAAAAAAJgCAABkcnMvZG93&#10;bnJldi54bWxQSwUGAAAAAAQABAD1AAAAhwMAAAAA&#10;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3.5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7088" behindDoc="0" locked="0" layoutInCell="1" allowOverlap="1" wp14:anchorId="51A41385" wp14:editId="1E8DA844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24130</wp:posOffset>
                      </wp:positionV>
                      <wp:extent cx="4362450" cy="114300"/>
                      <wp:effectExtent l="6350" t="5080" r="12700" b="13970"/>
                      <wp:wrapNone/>
                      <wp:docPr id="112" name="Group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113" name="AutoShap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" name="AutoShap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AutoShap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2" o:spid="_x0000_s1026" style="position:absolute;margin-left:5pt;margin-top:1.9pt;width:343.5pt;height:9pt;z-index:251737088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">
                      <v:roundrect id="AutoShape 60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s8p8IA&#10;AADcAAAADwAAAGRycy9kb3ducmV2LnhtbERPTWsCMRC9F/wPYYTeamKlRVejiFDprXT14HHcjLuL&#10;m8maZNdtf31TKPQ2j/c5q81gG9GTD7VjDdOJAkFcOFNzqeF4eHuagwgR2WDjmDR8UYDNevSwwsy4&#10;O39Sn8dSpBAOGWqoYmwzKUNRkcUwcS1x4i7OW4wJ+lIaj/cUbhv5rNSrtFhzaqiwpV1FxTXvrIbC&#10;qE75U/+xOL/E/Lvvbiz3N60fx8N2CSLSEP/Ff+53k+ZPZ/D7TL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ezynwgAAANwAAAAPAAAAAAAAAAAAAAAAAJgCAABkcnMvZG93&#10;bnJldi54bWxQSwUGAAAAAAQABAD1AAAAhwMAAAAA&#10;"/>
                      <v:roundrect id="AutoShape 61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Kk08IA&#10;AADcAAAADwAAAGRycy9kb3ducmV2LnhtbERPTWsCMRC9F/wPYYTeamKxRVejiFDprXT14HHcjLuL&#10;m8maZNdtf31TKPQ2j/c5q81gG9GTD7VjDdOJAkFcOFNzqeF4eHuagwgR2WDjmDR8UYDNevSwwsy4&#10;O39Sn8dSpBAOGWqoYmwzKUNRkcUwcS1x4i7OW4wJ+lIaj/cUbhv5rNSrtFhzaqiwpV1FxTXvrIbC&#10;qE75U/+xOL/E/Lvvbiz3N60fx8N2CSLSEP/Ff+53k+ZPZ/D7TL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kqTTwgAAANwAAAAPAAAAAAAAAAAAAAAAAJgCAABkcnMvZG93&#10;bnJldi54bWxQSwUGAAAAAAQABAD1AAAAhwMAAAAA&#10;"/>
                      <v:roundrect id="AutoShape 62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4BSMIA&#10;AADcAAAADwAAAGRycy9kb3ducmV2LnhtbERPTWvCQBC9C/6HZQq9mV0LFk1dpQgtvRWjB4/T7JgE&#10;s7NxdxPT/nq3UOhtHu9z1tvRtmIgHxrHGuaZAkFcOtNwpeF4eJstQYSIbLB1TBq+KcB2M52sMTfu&#10;xnsailiJFMIhRw11jF0uZShrshgy1xEn7uy8xZigr6TxeEvhtpVPSj1Liw2nhho72tVUXoreaiiN&#10;6pU/DZ+rr0Usfob+yvL9qvXjw/j6AiLSGP/Ff+4Pk+bPF/D7TLpAb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3gFIwgAAANwAAAAPAAAAAAAAAAAAAAAAAJgCAABkcnMvZG93&#10;bnJldi54bWxQSwUGAAAAAAQABAD1AAAAhwMAAAAA&#10;"/>
                      <v:roundrect id="AutoShape 63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yfP8EA&#10;AADcAAAADwAAAGRycy9kb3ducmV2LnhtbERPTWsCMRC9F/wPYQRvNbGg1NUoIlS8lW49eBw34+7i&#10;ZrIm2XXbX98UCr3N433OejvYRvTkQ+1Yw2yqQBAXztRcajh9vj2/gggR2WDjmDR8UYDtZvS0xsy4&#10;B39Qn8dSpBAOGWqoYmwzKUNRkcUwdS1x4q7OW4wJ+lIaj48Ubhv5otRCWqw5NVTY0r6i4pZ3VkNh&#10;VKf8uX9fXuYx/+67O8vDXevJeNitQEQa4r/4z300af5sAb/PpAv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Mnz/BAAAA3AAAAA8AAAAAAAAAAAAAAAAAmAIAAGRycy9kb3du&#10;cmV2LnhtbFBLBQYAAAAABAAEAPUAAACGAwAAAAA=&#10;"/>
                    </v:group>
                  </w:pict>
                </mc:Fallback>
              </mc:AlternateContent>
            </w:r>
            <w:r w:rsidR="002C6428">
              <w:rPr>
                <w:rFonts w:ascii="Times New Roman" w:hAnsi="Times New Roman"/>
                <w:sz w:val="24"/>
                <w:szCs w:val="24"/>
              </w:rPr>
              <w:t xml:space="preserve">                      35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3 </w:t>
            </w: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8112" behindDoc="0" locked="0" layoutInCell="1" allowOverlap="1" wp14:anchorId="3B7CEF1A" wp14:editId="42ED8D57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24130</wp:posOffset>
                      </wp:positionV>
                      <wp:extent cx="4362450" cy="114300"/>
                      <wp:effectExtent l="6350" t="5080" r="12700" b="13970"/>
                      <wp:wrapNone/>
                      <wp:docPr id="107" name="Group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108" name="AutoShape 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9" name="AutoShap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0" name="AutoShape 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AutoShape 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07" o:spid="_x0000_s1026" style="position:absolute;margin-left:5pt;margin-top:1.9pt;width:343.5pt;height:9pt;z-index:251738112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">
                      <v:roundrect id="AutoShape 65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Y4C8QA&#10;AADcAAAADwAAAGRycy9kb3ducmV2LnhtbESPQU/DMAyF70j8h8hI3FgCEmjrlk0TEogbotthR6/x&#10;2mqN0yVpV/j1+IDEzdZ7fu/zajP5To0UUxvYwuPMgCKugmu5trDfvT3MQaWM7LALTBa+KcFmfXuz&#10;wsKFK3/RWOZaSQinAi00OfeF1qlqyGOahZ5YtFOIHrOssdYu4lXCfaefjHnRHluWhgZ7em2oOpeD&#10;t1A5M5h4GD8Xx+dc/ozDhfX7xdr7u2m7BJVpyv/mv+sPJ/hGaOUZmUC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GOAvEAAAA3AAAAA8AAAAAAAAAAAAAAAAAmAIAAGRycy9k&#10;b3ducmV2LnhtbFBLBQYAAAAABAAEAPUAAACJAwAAAAA=&#10;"/>
                      <v:roundrect id="AutoShape 66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qdkMEA&#10;AADcAAAADwAAAGRycy9kb3ducmV2LnhtbERPTWsCMRC9F/wPYQRvNbFgqatRRLB4k2576HHcjLuL&#10;m8maZNfVX98UCr3N433OajPYRvTkQ+1Yw2yqQBAXztRcavj63D+/gQgR2WDjmDTcKcBmPXpaYWbc&#10;jT+oz2MpUgiHDDVUMbaZlKGoyGKYupY4cWfnLcYEfSmNx1sKt418UepVWqw5NVTY0q6i4pJ3VkNh&#10;VKf8d39cnOYxf/TdleX7VevJeNguQUQa4r/4z30wab5awO8z6QK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KnZDBAAAA3AAAAA8AAAAAAAAAAAAAAAAAmAIAAGRycy9kb3du&#10;cmV2LnhtbFBLBQYAAAAABAAEAPUAAACGAwAAAAA=&#10;"/>
                      <v:roundrect id="AutoShape 67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mi0MQA&#10;AADcAAAADwAAAGRycy9kb3ducmV2LnhtbESPQU/DMAyF70j8h8hI3FgyJKZRlk0ICcRtWrcDR9OY&#10;tqJxuiTtOn49PkzazdZ7fu/zajP5To0UUxvYwnxmQBFXwbVcWzjs3x+WoFJGdtgFJgtnSrBZ396s&#10;sHDhxDsay1wrCeFUoIUm577QOlUNeUyz0BOL9hOixyxrrLWLeJJw3+lHYxbaY8vS0GBPbw1Vv+Xg&#10;LVTODCZ+jdvn76dc/o3DkfXH0dr7u+n1BVSmKV/Nl+tPJ/hzwZdnZAK9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potDEAAAA3AAAAA8AAAAAAAAAAAAAAAAAmAIAAGRycy9k&#10;b3ducmV2LnhtbFBLBQYAAAAABAAEAPUAAACJAwAAAAA=&#10;"/>
                      <v:roundrect id="AutoShape 68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UHS8IA&#10;AADcAAAADwAAAGRycy9kb3ducmV2LnhtbERPTWvCQBC9F/wPywi91d0ULDW6iggWb9K0hx7H7JgE&#10;s7NxdxNTf323UOhtHu9zVpvRtmIgHxrHGrKZAkFcOtNwpeHzY//0CiJEZIOtY9LwTQE268nDCnPj&#10;bvxOQxErkUI45KihjrHLpQxlTRbDzHXEiTs7bzEm6CtpPN5SuG3ls1Iv0mLDqaHGjnY1lZeitxpK&#10;o3rlv4bj4jSPxX3oryzfrlo/TsftEkSkMf6L/9wHk+ZnGfw+ky6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5QdLwgAAANwAAAAPAAAAAAAAAAAAAAAAAJgCAABkcnMvZG93&#10;bnJldi54bWxQSwUGAAAAAAQABAD1AAAAhwMAAAAA&#10;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2C6428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2C6428">
              <w:rPr>
                <w:rFonts w:ascii="Times New Roman" w:hAnsi="Times New Roman"/>
                <w:sz w:val="24"/>
                <w:szCs w:val="24"/>
              </w:rPr>
              <w:t>350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="002C6428">
              <w:rPr>
                <w:rFonts w:ascii="Times New Roman" w:hAnsi="Times New Roman"/>
                <w:sz w:val="24"/>
                <w:szCs w:val="24"/>
              </w:rPr>
              <w:t xml:space="preserve">                         35 000 cm</w:t>
            </w:r>
            <w:r w:rsidR="002C6428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ED3E4D" w:rsidRPr="00710568" w:rsidRDefault="00ED3E4D" w:rsidP="00710568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ED3E4D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D3E4D" w:rsidRPr="001B3341" w:rsidRDefault="00ED3E4D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3E4D" w:rsidRPr="00710568" w:rsidRDefault="00E46D67" w:rsidP="0071056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71" type="#_x0000_t75" style="position:absolute;margin-left:220.25pt;margin-top:2.8pt;width:167.85pt;height:68.85pt;z-index:251728896;mso-position-horizontal-relative:text;mso-position-vertical-relative:text">
                  <v:imagedata r:id="rId62" o:title=""/>
                </v:shape>
                <o:OLEObject Type="Embed" ProgID="FXDraw3.Document" ShapeID="_x0000_s1071" DrawAspect="Content" ObjectID="_1423038226" r:id="rId63"/>
              </w:pict>
            </w:r>
            <w:r w:rsidR="00ED3E4D" w:rsidRPr="00710568">
              <w:rPr>
                <w:rFonts w:ascii="Times New Roman" w:hAnsi="Times New Roman"/>
                <w:sz w:val="24"/>
                <w:szCs w:val="24"/>
              </w:rPr>
              <w:t>What is the volume of the prism shown?</w:t>
            </w:r>
          </w:p>
          <w:p w:rsidR="00ED3E4D" w:rsidRPr="00710568" w:rsidRDefault="00ED3E4D" w:rsidP="0071056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D3E4D" w:rsidRPr="00710568" w:rsidRDefault="00ED3E4D" w:rsidP="0071056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D3E4D" w:rsidRPr="00710568" w:rsidRDefault="00ED3E4D" w:rsidP="0071056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D3E4D" w:rsidRPr="00710568" w:rsidRDefault="00ED3E4D" w:rsidP="00710568">
            <w:pPr>
              <w:rPr>
                <w:rFonts w:ascii="Times New Roman" w:hAnsi="Times New Roman"/>
                <w:sz w:val="24"/>
                <w:szCs w:val="24"/>
              </w:rPr>
            </w:pPr>
            <w:r w:rsidRPr="00FC2E4E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2E5414BA" wp14:editId="6AAC0067">
                      <wp:simplePos x="0" y="0"/>
                      <wp:positionH relativeFrom="column">
                        <wp:posOffset>904298</wp:posOffset>
                      </wp:positionH>
                      <wp:positionV relativeFrom="paragraph">
                        <wp:posOffset>105410</wp:posOffset>
                      </wp:positionV>
                      <wp:extent cx="980902" cy="373380"/>
                      <wp:effectExtent l="0" t="0" r="10160" b="26670"/>
                      <wp:wrapNone/>
                      <wp:docPr id="96" name="Rectangle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0902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6" o:spid="_x0000_s1026" style="position:absolute;margin-left:71.2pt;margin-top:8.3pt;width:77.25pt;height:29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" filled="f" strokecolor="windowText" strokeweight="1.5pt"/>
                  </w:pict>
                </mc:Fallback>
              </mc:AlternateContent>
            </w:r>
          </w:p>
          <w:p w:rsidR="00ED3E4D" w:rsidRPr="00710568" w:rsidRDefault="00ED3E4D" w:rsidP="00710568">
            <w:pPr>
              <w:rPr>
                <w:rFonts w:ascii="Times New Roman" w:hAnsi="Times New Roman"/>
                <w:sz w:val="32"/>
                <w:szCs w:val="32"/>
                <w:vertAlign w:val="superscript"/>
              </w:rPr>
            </w:pPr>
            <w:r w:rsidRPr="00710568">
              <w:rPr>
                <w:rFonts w:ascii="Times New Roman" w:hAnsi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</w:t>
            </w:r>
            <w:r w:rsidRPr="00710568">
              <w:rPr>
                <w:rFonts w:ascii="Times New Roman" w:hAnsi="Times New Roman"/>
                <w:sz w:val="32"/>
                <w:szCs w:val="32"/>
              </w:rPr>
              <w:t xml:space="preserve">                  mm</w:t>
            </w:r>
            <w:r w:rsidRPr="00710568">
              <w:rPr>
                <w:rFonts w:ascii="Times New Roman" w:hAnsi="Times New Roman"/>
                <w:sz w:val="32"/>
                <w:szCs w:val="32"/>
                <w:vertAlign w:val="superscript"/>
              </w:rPr>
              <w:t>3</w:t>
            </w:r>
          </w:p>
          <w:p w:rsidR="00ED3E4D" w:rsidRDefault="00ED3E4D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D3E4D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D3E4D" w:rsidRPr="001B3341" w:rsidRDefault="00ED3E4D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3E4D" w:rsidRDefault="00E46D67" w:rsidP="002C6428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s1093" type="#_x0000_t75" style="position:absolute;margin-left:245.15pt;margin-top:5pt;width:180pt;height:89.75pt;z-index:251740160;mso-position-horizontal-relative:text;mso-position-vertical-relative:text">
                  <v:imagedata r:id="rId64" o:title=""/>
                </v:shape>
                <o:OLEObject Type="Embed" ProgID="FXDraw3.Document" ShapeID="_x0000_s1093" DrawAspect="Content" ObjectID="_1423038227" r:id="rId65"/>
              </w:pict>
            </w:r>
            <w:r w:rsidR="002C6428">
              <w:rPr>
                <w:rFonts w:ascii="Times New Roman" w:hAnsi="Times New Roman"/>
                <w:sz w:val="24"/>
                <w:szCs w:val="24"/>
              </w:rPr>
              <w:t>Calculate the volume of this prism, giving your answer in cubic metres.</w:t>
            </w:r>
          </w:p>
          <w:p w:rsidR="002C6428" w:rsidRPr="002C6428" w:rsidRDefault="002C6428" w:rsidP="002C6428">
            <w:pPr>
              <w:rPr>
                <w:rFonts w:asciiTheme="minorHAnsi" w:eastAsiaTheme="minorHAnsi" w:hAnsiTheme="minorHAnsi" w:cstheme="minorBidi"/>
              </w:rPr>
            </w:pPr>
          </w:p>
          <w:p w:rsidR="002C6428" w:rsidRPr="002C6428" w:rsidRDefault="002C6428" w:rsidP="002C6428">
            <w:pPr>
              <w:rPr>
                <w:rFonts w:ascii="Times New Roman" w:eastAsiaTheme="minorHAnsi" w:hAnsi="Times New Roman"/>
              </w:rPr>
            </w:pPr>
            <w:r w:rsidRPr="002C6428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39871A4" wp14:editId="6A4C94F1">
                      <wp:simplePos x="0" y="0"/>
                      <wp:positionH relativeFrom="column">
                        <wp:posOffset>1036320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128" name="Rectangle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28" o:spid="_x0000_s1026" style="position:absolute;margin-left:81.6pt;margin-top:8.85pt;width:59.4pt;height:29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" filled="f" strokecolor="windowText" strokeweight="1.5pt"/>
                  </w:pict>
                </mc:Fallback>
              </mc:AlternateContent>
            </w:r>
          </w:p>
          <w:p w:rsidR="002C6428" w:rsidRPr="002C6428" w:rsidRDefault="002C6428" w:rsidP="002C6428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2C6428">
              <w:rPr>
                <w:rFonts w:ascii="Times New Roman" w:eastAsiaTheme="minorHAnsi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>Volume</w:t>
            </w:r>
            <w:r w:rsidRPr="002C6428">
              <w:rPr>
                <w:rFonts w:ascii="Times New Roman" w:eastAsiaTheme="minorHAnsi" w:hAnsi="Times New Roman"/>
                <w:sz w:val="32"/>
                <w:szCs w:val="32"/>
              </w:rPr>
              <w:t xml:space="preserve"> =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cubic </w:t>
            </w:r>
            <w:r w:rsidRPr="002C6428">
              <w:rPr>
                <w:rFonts w:ascii="Times New Roman" w:eastAsiaTheme="minorHAnsi" w:hAnsi="Times New Roman"/>
                <w:sz w:val="32"/>
                <w:szCs w:val="32"/>
              </w:rPr>
              <w:t>m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>etres.</w:t>
            </w:r>
          </w:p>
          <w:p w:rsidR="002C6428" w:rsidRDefault="002C6428" w:rsidP="002C6428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  <w:p w:rsidR="002C6428" w:rsidRDefault="002C6428" w:rsidP="002C6428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D3E4D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D3E4D" w:rsidRPr="001B3341" w:rsidRDefault="00ED3E4D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3E4D" w:rsidRDefault="00E46D67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94" type="#_x0000_t75" style="position:absolute;margin-left:210pt;margin-top:18.1pt;width:155.05pt;height:105.7pt;z-index:251743232;mso-position-horizontal-relative:text;mso-position-vertical-relative:text">
                  <v:imagedata r:id="rId66" o:title=""/>
                  <w10:wrap type="square"/>
                </v:shape>
                <o:OLEObject Type="Embed" ProgID="FXDraw3.Document" ShapeID="_x0000_s1094" DrawAspect="Content" ObjectID="_1423038228" r:id="rId67"/>
              </w:pict>
            </w:r>
            <w:r w:rsidR="00872DFE">
              <w:rPr>
                <w:rFonts w:ascii="Times New Roman" w:hAnsi="Times New Roman"/>
                <w:sz w:val="24"/>
                <w:szCs w:val="24"/>
              </w:rPr>
              <w:t>A right triangular prism is shown below.</w:t>
            </w:r>
          </w:p>
          <w:p w:rsidR="00872DFE" w:rsidRDefault="00872DFE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Calculate its volume.</w:t>
            </w:r>
          </w:p>
          <w:p w:rsidR="00872DFE" w:rsidRDefault="00872DFE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72DFE" w:rsidRDefault="00872DFE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72DFE" w:rsidRPr="002C6428" w:rsidRDefault="00872DFE" w:rsidP="00872DFE">
            <w:pPr>
              <w:rPr>
                <w:rFonts w:ascii="Times New Roman" w:eastAsiaTheme="minorHAnsi" w:hAnsi="Times New Roman"/>
              </w:rPr>
            </w:pPr>
            <w:r w:rsidRPr="002C6428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16FABEC4" wp14:editId="2C75172F">
                      <wp:simplePos x="0" y="0"/>
                      <wp:positionH relativeFrom="column">
                        <wp:posOffset>1036320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129" name="Rectangle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29" o:spid="_x0000_s1026" style="position:absolute;margin-left:81.6pt;margin-top:8.85pt;width:59.4pt;height:29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" filled="f" strokecolor="windowText" strokeweight="1.5pt"/>
                  </w:pict>
                </mc:Fallback>
              </mc:AlternateContent>
            </w:r>
          </w:p>
          <w:p w:rsidR="00872DFE" w:rsidRDefault="00872DFE" w:rsidP="00872DFE">
            <w:pPr>
              <w:rPr>
                <w:rFonts w:ascii="Times New Roman" w:hAnsi="Times New Roman"/>
                <w:sz w:val="24"/>
                <w:szCs w:val="24"/>
              </w:rPr>
            </w:pPr>
            <w:r w:rsidRPr="002C6428">
              <w:rPr>
                <w:rFonts w:ascii="Times New Roman" w:eastAsiaTheme="minorHAnsi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>Volume</w:t>
            </w:r>
            <w:r w:rsidRPr="002C6428">
              <w:rPr>
                <w:rFonts w:ascii="Times New Roman" w:eastAsiaTheme="minorHAnsi" w:hAnsi="Times New Roman"/>
                <w:sz w:val="32"/>
                <w:szCs w:val="32"/>
              </w:rPr>
              <w:t xml:space="preserve"> =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cm</w:t>
            </w:r>
            <w:r w:rsidRPr="00872DFE">
              <w:rPr>
                <w:rFonts w:ascii="Times New Roman" w:eastAsiaTheme="minorHAnsi" w:hAnsi="Times New Roman"/>
                <w:sz w:val="32"/>
                <w:szCs w:val="32"/>
                <w:vertAlign w:val="superscript"/>
              </w:rPr>
              <w:t>3</w:t>
            </w:r>
          </w:p>
          <w:p w:rsidR="00872DFE" w:rsidRDefault="00872DFE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72DFE" w:rsidRDefault="00872DFE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72DFE" w:rsidRDefault="00872DFE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D3E4D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ED3E4D" w:rsidRPr="001B3341" w:rsidRDefault="00ED3E4D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D3E4D" w:rsidRDefault="00E46D67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95" type="#_x0000_t75" style="position:absolute;margin-left:271.9pt;margin-top:.15pt;width:181.8pt;height:125.35pt;z-index:251746304;mso-position-horizontal-relative:text;mso-position-vertical-relative:text">
                  <v:imagedata r:id="rId68" o:title=""/>
                  <w10:wrap type="square"/>
                </v:shape>
                <o:OLEObject Type="Embed" ProgID="FXDraw3.Document" ShapeID="_x0000_s1095" DrawAspect="Content" ObjectID="_1423038229" r:id="rId69"/>
              </w:pict>
            </w:r>
            <w:r w:rsidR="00872DFE">
              <w:rPr>
                <w:rFonts w:ascii="Times New Roman" w:hAnsi="Times New Roman"/>
                <w:sz w:val="24"/>
                <w:szCs w:val="24"/>
              </w:rPr>
              <w:t xml:space="preserve">What is the volume of the </w:t>
            </w:r>
            <w:r w:rsidR="004A12D7">
              <w:rPr>
                <w:rFonts w:ascii="Times New Roman" w:hAnsi="Times New Roman"/>
                <w:sz w:val="24"/>
                <w:szCs w:val="24"/>
              </w:rPr>
              <w:t xml:space="preserve">triangular </w:t>
            </w:r>
            <w:r w:rsidR="00911F08">
              <w:rPr>
                <w:rFonts w:ascii="Times New Roman" w:hAnsi="Times New Roman"/>
                <w:sz w:val="24"/>
                <w:szCs w:val="24"/>
              </w:rPr>
              <w:t>prism shown?</w:t>
            </w:r>
          </w:p>
          <w:p w:rsidR="00911F08" w:rsidRDefault="00911F0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11F08" w:rsidRPr="00911F08" w:rsidRDefault="00911F08" w:rsidP="00911F0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11F08" w:rsidRPr="00911F08" w:rsidRDefault="00911F08" w:rsidP="00911F08">
            <w:pPr>
              <w:rPr>
                <w:rFonts w:ascii="Times New Roman" w:hAnsi="Times New Roman"/>
                <w:sz w:val="24"/>
                <w:szCs w:val="24"/>
              </w:rPr>
            </w:pPr>
            <w:r w:rsidRPr="00911F08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8352" behindDoc="0" locked="0" layoutInCell="1" allowOverlap="1" wp14:anchorId="23071F79" wp14:editId="634F1DAD">
                      <wp:simplePos x="0" y="0"/>
                      <wp:positionH relativeFrom="column">
                        <wp:posOffset>239337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35" name="Group 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3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35" o:spid="_x0000_s1026" style="position:absolute;margin-left:18.85pt;margin-top:.9pt;width:13.5pt;height:74.4pt;z-index:25174835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zjlMMA&#10;AADcAAAADwAAAGRycy9kb3ducmV2LnhtbERPTWvCQBC9F/wPyxR6KbqxgsboKqJU7EWoil6H7JiE&#10;ZmdDdptEf70rFHqbx/uc+bIzpWiodoVlBcNBBII4tbrgTMHp+NmPQTiPrLG0TApu5GC56L3MMdG2&#10;5W9qDj4TIYRdggpy76tESpfmZNANbEUcuKutDfoA60zqGtsQbkr5EUVjabDg0JBjReuc0p/Dr1EQ&#10;32Jzbs777YW+uN3c93qyep8q9fbarWYgPHX+X/zn3ukwfzSG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zjlM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BGD8MA&#10;AADcAAAADwAAAGRycy9kb3ducmV2LnhtbERPS2vCQBC+F/wPyxR6KbqxQo3RVUSp2IvgA70O2TEJ&#10;zc6G7DaJ/npXKPQ2H99zZovOlKKh2hWWFQwHEQji1OqCMwWn41c/BuE8ssbSMim4kYPFvPcyw0Tb&#10;lvfUHHwmQgi7BBXk3leJlC7NyaAb2Io4cFdbG/QB1pnUNbYh3JTyI4o+pcGCQ0OOFa1ySn8Ov0ZB&#10;fIvNuTnvNhf65nZ93+nx8n2i1Ntrt5yC8NT5f/Gfe6vD/NEY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BGD8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/SfcYA&#10;AADcAAAADwAAAGRycy9kb3ducmV2LnhtbESPQUvDQBCF70L/wzIFL2I3VdA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/Sfc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N35sQA&#10;AADcAAAADwAAAGRycy9kb3ducmV2LnhtbERPTWvCQBC9C/0PyxR6Kc1GC2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Dd+b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911F08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720 cm</w:t>
            </w:r>
            <w:r w:rsidRPr="00911F08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911F08" w:rsidRPr="00911F08" w:rsidRDefault="00911F08" w:rsidP="00911F0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11F08" w:rsidRPr="00911F08" w:rsidRDefault="00911F08" w:rsidP="00911F08">
            <w:pPr>
              <w:rPr>
                <w:rFonts w:ascii="Times New Roman" w:hAnsi="Times New Roman"/>
                <w:sz w:val="24"/>
                <w:szCs w:val="24"/>
              </w:rPr>
            </w:pPr>
            <w:r w:rsidRPr="00911F08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1 440 cm</w:t>
            </w:r>
            <w:r w:rsidRPr="00911F08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911F08" w:rsidRPr="00911F08" w:rsidRDefault="00911F08" w:rsidP="00911F0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11F08" w:rsidRPr="00911F08" w:rsidRDefault="00911F08" w:rsidP="00911F08">
            <w:pPr>
              <w:rPr>
                <w:rFonts w:ascii="Times New Roman" w:hAnsi="Times New Roman"/>
                <w:sz w:val="24"/>
                <w:szCs w:val="24"/>
              </w:rPr>
            </w:pPr>
            <w:r w:rsidRPr="00911F08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6F6B4B">
              <w:rPr>
                <w:rFonts w:ascii="Times New Roman" w:hAnsi="Times New Roman"/>
                <w:sz w:val="24"/>
                <w:szCs w:val="24"/>
              </w:rPr>
              <w:t>1 530 cm</w:t>
            </w:r>
            <w:r w:rsidR="006F6B4B" w:rsidRPr="00911F08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911F08" w:rsidRPr="00911F08" w:rsidRDefault="00911F08" w:rsidP="00911F0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11F08" w:rsidRPr="00911F08" w:rsidRDefault="00911F08" w:rsidP="00911F08">
            <w:pPr>
              <w:rPr>
                <w:rFonts w:ascii="Times New Roman" w:hAnsi="Times New Roman"/>
                <w:sz w:val="24"/>
                <w:szCs w:val="24"/>
              </w:rPr>
            </w:pPr>
            <w:r w:rsidRPr="00911F08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6F6B4B">
              <w:rPr>
                <w:rFonts w:ascii="Times New Roman" w:hAnsi="Times New Roman"/>
                <w:sz w:val="24"/>
                <w:szCs w:val="24"/>
              </w:rPr>
              <w:t>1 632 cm</w:t>
            </w:r>
            <w:r w:rsidR="006F6B4B" w:rsidRPr="00911F08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911F08" w:rsidRDefault="00911F08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12D7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A12D7" w:rsidRPr="001B3341" w:rsidRDefault="004A12D7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12D7" w:rsidRDefault="004A12D7" w:rsidP="00C87D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prism shown has a </w:t>
            </w:r>
            <w:r w:rsidR="002A5C1A">
              <w:rPr>
                <w:rFonts w:ascii="Times New Roman" w:hAnsi="Times New Roman"/>
                <w:sz w:val="24"/>
                <w:szCs w:val="24"/>
              </w:rPr>
              <w:t>parallelogram as its front face.</w:t>
            </w:r>
          </w:p>
          <w:p w:rsidR="004A12D7" w:rsidRDefault="004A12D7" w:rsidP="00C87D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volume of</w:t>
            </w:r>
            <w:r w:rsidR="002A5C1A">
              <w:rPr>
                <w:rFonts w:ascii="Times New Roman" w:hAnsi="Times New Roman"/>
                <w:sz w:val="24"/>
                <w:szCs w:val="24"/>
              </w:rPr>
              <w:t xml:space="preserve"> the prism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4A12D7" w:rsidRDefault="00E46D67" w:rsidP="00C87D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09A1A971">
                <v:shape id="_x0000_s1096" type="#_x0000_t75" style="position:absolute;margin-left:150.95pt;margin-top:3.15pt;width:302.75pt;height:116.7pt;z-index:251750400;mso-position-horizontal-relative:text;mso-position-vertical-relative:text">
                  <v:imagedata r:id="rId70" o:title=""/>
                  <w10:wrap type="square"/>
                </v:shape>
                <o:OLEObject Type="Embed" ProgID="FXDraw3.Document" ShapeID="_x0000_s1096" DrawAspect="Content" ObjectID="_1423038230" r:id="rId71"/>
              </w:pict>
            </w:r>
          </w:p>
          <w:p w:rsidR="004A12D7" w:rsidRPr="00911F08" w:rsidRDefault="004A12D7" w:rsidP="00C87DA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A12D7" w:rsidRPr="00911F08" w:rsidRDefault="004A12D7" w:rsidP="00C87DAB">
            <w:pPr>
              <w:rPr>
                <w:rFonts w:ascii="Times New Roman" w:hAnsi="Times New Roman"/>
                <w:sz w:val="24"/>
                <w:szCs w:val="24"/>
              </w:rPr>
            </w:pPr>
            <w:r w:rsidRPr="00911F08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1424" behindDoc="0" locked="0" layoutInCell="1" allowOverlap="1" wp14:anchorId="6D3262F1" wp14:editId="410AA35F">
                      <wp:simplePos x="0" y="0"/>
                      <wp:positionH relativeFrom="column">
                        <wp:posOffset>239337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40" name="Group 1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40" o:spid="_x0000_s1026" style="position:absolute;margin-left:18.85pt;margin-top:.9pt;width:13.5pt;height:74.4pt;z-index:25175142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MIncMA&#10;AADcAAAADwAAAGRycy9kb3ducmV2LnhtbERPTWvCQBC9F/wPywheim4spc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3MInc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GW6sQA&#10;AADcAAAADwAAAGRycy9kb3ducmV2LnhtbERPTWvCQBC9C/6HZQq9iNkoRWPMKtLS0l6Equh1yI5J&#10;aHY2ZLdJ7K/vFgre5vE+J9sOphYdta6yrGAWxSCIc6srLhScjq/TBITzyBpry6TgRg62m/Eow1Tb&#10;nj+pO/hChBB2KSoovW9SKV1ekkEX2YY4cFfbGvQBtoXULfYh3NRyHscLabDi0FBiQ88l5V+Hb6Mg&#10;uSXm3J33bxf64P7lZ6+Xu8lKqceHYbcG4Wnwd/G/+12H+U9z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hlur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zccQA&#10;AADcAAAADwAAAGRycy9kb3ducmV2LnhtbERPTWvCQBC9C/0PyxR6kbqpljZNXUUURS9Co9jrkJ0m&#10;odnZkN0m0V/vCgVv83ifM533phItNa60rOBlFIEgzqwuOVdwPKyfYxDOI2usLJOCMzmYzx4GU0y0&#10;7fiL2tTnIoSwS1BB4X2dSOmyggy6ka2JA/djG4M+wCaXusEuhJtKjqPoTRosOTQUWNOyoOw3/TMK&#10;4nNsTu1pv/mmHXery16/L4YfSj099otPEJ56fxf/u7c6zH+dwO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tM3HEAAAA3A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SrBcMA&#10;AADcAAAADwAAAGRycy9kb3ducmV2LnhtbERPS2vCQBC+F/wPyxR6KbqxSI3RVaSlohfBB3odsmMS&#10;mp0N2W0S/fWuIPQ2H99zZovOlKKh2hWWFQwHEQji1OqCMwXHw08/BuE8ssbSMim4koPFvPcyw0Tb&#10;lnfU7H0mQgi7BBXk3leJlC7NyaAb2Io4cBdbG/QB1pnUNbYh3JTyI4o+pcGCQ0OOFX3llP7u/4yC&#10;+BqbU3Pars604fb7ttXj5ftEqbfXbjkF4anz/+Kne63D/NEIHs+EC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SrBc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911F08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2A5C1A">
              <w:rPr>
                <w:rFonts w:ascii="Times New Roman" w:hAnsi="Times New Roman"/>
                <w:sz w:val="24"/>
                <w:szCs w:val="24"/>
              </w:rPr>
              <w:t>18 000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911F08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4A12D7" w:rsidRPr="00911F08" w:rsidRDefault="004A12D7" w:rsidP="00C87DA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A12D7" w:rsidRPr="00911F08" w:rsidRDefault="004A12D7" w:rsidP="00C87DAB">
            <w:pPr>
              <w:rPr>
                <w:rFonts w:ascii="Times New Roman" w:hAnsi="Times New Roman"/>
                <w:sz w:val="24"/>
                <w:szCs w:val="24"/>
              </w:rPr>
            </w:pPr>
            <w:r w:rsidRPr="00911F08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2A5C1A">
              <w:rPr>
                <w:rFonts w:ascii="Times New Roman" w:hAnsi="Times New Roman"/>
                <w:sz w:val="24"/>
                <w:szCs w:val="24"/>
              </w:rPr>
              <w:t>20 160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911F08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4A12D7" w:rsidRPr="00911F08" w:rsidRDefault="004A12D7" w:rsidP="00C87DA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A12D7" w:rsidRPr="00911F08" w:rsidRDefault="004A12D7" w:rsidP="00C87DAB">
            <w:pPr>
              <w:rPr>
                <w:rFonts w:ascii="Times New Roman" w:hAnsi="Times New Roman"/>
                <w:sz w:val="24"/>
                <w:szCs w:val="24"/>
              </w:rPr>
            </w:pPr>
            <w:r w:rsidRPr="00911F08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2A5C1A">
              <w:rPr>
                <w:rFonts w:ascii="Times New Roman" w:hAnsi="Times New Roman"/>
                <w:sz w:val="24"/>
                <w:szCs w:val="24"/>
              </w:rPr>
              <w:t>21 000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911F08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4A12D7" w:rsidRPr="00911F08" w:rsidRDefault="004A12D7" w:rsidP="00C87DA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A12D7" w:rsidRPr="00911F08" w:rsidRDefault="004A12D7" w:rsidP="00C87DAB">
            <w:pPr>
              <w:rPr>
                <w:rFonts w:ascii="Times New Roman" w:hAnsi="Times New Roman"/>
                <w:sz w:val="24"/>
                <w:szCs w:val="24"/>
              </w:rPr>
            </w:pPr>
            <w:r w:rsidRPr="00911F08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2A5C1A">
              <w:rPr>
                <w:rFonts w:ascii="Times New Roman" w:hAnsi="Times New Roman"/>
                <w:sz w:val="24"/>
                <w:szCs w:val="24"/>
              </w:rPr>
              <w:t>37 800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911F08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4A12D7" w:rsidRDefault="004A12D7" w:rsidP="00C87DA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12D7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A12D7" w:rsidRPr="001B3341" w:rsidRDefault="004A12D7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A12D7" w:rsidRDefault="002A5C1A" w:rsidP="002A5C1A">
            <w:pPr>
              <w:ind w:right="55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prism has an irregular pentagon w</w:t>
            </w:r>
            <w:r w:rsidR="00D51801">
              <w:rPr>
                <w:rFonts w:ascii="Times New Roman" w:hAnsi="Times New Roman"/>
                <w:sz w:val="24"/>
                <w:szCs w:val="24"/>
              </w:rPr>
              <w:t>hich has an area of 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 w:rsidRPr="002A5C1A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>, as its front face.</w:t>
            </w:r>
          </w:p>
          <w:p w:rsidR="002A5C1A" w:rsidRDefault="002A5C1A" w:rsidP="002A5C1A">
            <w:pPr>
              <w:ind w:right="55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length of the prism is </w:t>
            </w:r>
            <w:r w:rsidR="00D51801">
              <w:rPr>
                <w:rFonts w:ascii="Times New Roman" w:hAnsi="Times New Roman"/>
                <w:sz w:val="24"/>
                <w:szCs w:val="24"/>
              </w:rPr>
              <w:t>80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cm.</w:t>
            </w:r>
          </w:p>
          <w:p w:rsidR="002A5C1A" w:rsidRDefault="002A5C1A" w:rsidP="002A5C1A">
            <w:pPr>
              <w:ind w:right="55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Calculate the volume of the prism</w:t>
            </w:r>
            <w:r w:rsidR="0091541C">
              <w:rPr>
                <w:rFonts w:ascii="Times New Roman" w:hAnsi="Times New Roman"/>
                <w:sz w:val="24"/>
                <w:szCs w:val="24"/>
              </w:rPr>
              <w:t xml:space="preserve"> in m</w:t>
            </w:r>
            <w:r w:rsidR="0091541C" w:rsidRPr="0091541C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2A5C1A" w:rsidRPr="002A5C1A" w:rsidRDefault="002A5C1A" w:rsidP="002A5C1A">
            <w:pPr>
              <w:rPr>
                <w:rFonts w:asciiTheme="minorHAnsi" w:eastAsiaTheme="minorHAnsi" w:hAnsiTheme="minorHAnsi" w:cstheme="minorBidi"/>
              </w:rPr>
            </w:pPr>
          </w:p>
          <w:p w:rsidR="002A5C1A" w:rsidRPr="002A5C1A" w:rsidRDefault="002A5C1A" w:rsidP="002A5C1A">
            <w:pPr>
              <w:rPr>
                <w:rFonts w:ascii="Times New Roman" w:eastAsiaTheme="minorHAnsi" w:hAnsi="Times New Roman"/>
              </w:rPr>
            </w:pPr>
            <w:r w:rsidRPr="002A5C1A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502A5C09" wp14:editId="0419AE06">
                      <wp:simplePos x="0" y="0"/>
                      <wp:positionH relativeFrom="column">
                        <wp:posOffset>1615440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146" name="Rectangle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6" o:spid="_x0000_s1026" style="position:absolute;margin-left:127.2pt;margin-top:8.85pt;width:59.4pt;height:29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" filled="f" strokecolor="windowText" strokeweight="1.5pt"/>
                  </w:pict>
                </mc:Fallback>
              </mc:AlternateContent>
            </w:r>
          </w:p>
          <w:p w:rsidR="002A5C1A" w:rsidRPr="002A5C1A" w:rsidRDefault="002A5C1A" w:rsidP="002A5C1A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2A5C1A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>Volume</w:t>
            </w:r>
            <w:r w:rsidRPr="002A5C1A">
              <w:rPr>
                <w:rFonts w:ascii="Times New Roman" w:eastAsiaTheme="minorHAnsi" w:hAnsi="Times New Roman"/>
                <w:sz w:val="32"/>
                <w:szCs w:val="32"/>
              </w:rPr>
              <w:t xml:space="preserve"> =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</w:t>
            </w:r>
            <w:r w:rsidRPr="002A5C1A">
              <w:rPr>
                <w:rFonts w:ascii="Times New Roman" w:eastAsiaTheme="minorHAnsi" w:hAnsi="Times New Roman"/>
                <w:sz w:val="32"/>
                <w:szCs w:val="32"/>
              </w:rPr>
              <w:t>m</w:t>
            </w:r>
            <w:r w:rsidRPr="002A5C1A">
              <w:rPr>
                <w:rFonts w:ascii="Times New Roman" w:eastAsiaTheme="minorHAnsi" w:hAnsi="Times New Roman"/>
                <w:sz w:val="32"/>
                <w:szCs w:val="32"/>
                <w:vertAlign w:val="superscript"/>
              </w:rPr>
              <w:t>3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>.</w:t>
            </w:r>
          </w:p>
          <w:p w:rsidR="002A5C1A" w:rsidRDefault="00E46D67" w:rsidP="002A5C1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97" type="#_x0000_t75" style="position:absolute;margin-left:286.3pt;margin-top:-130.4pt;width:118.05pt;height:104.4pt;z-index:251754496;mso-position-horizontal-relative:text;mso-position-vertical-relative:text">
                  <v:imagedata r:id="rId72" o:title=""/>
                  <w10:wrap type="square"/>
                </v:shape>
                <o:OLEObject Type="Embed" ProgID="FXDraw3.Document" ShapeID="_x0000_s1097" DrawAspect="Content" ObjectID="_1423038231" r:id="rId73"/>
              </w:pict>
            </w:r>
          </w:p>
        </w:tc>
      </w:tr>
      <w:tr w:rsidR="003F45F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F45FF" w:rsidRPr="001B3341" w:rsidRDefault="003F45FF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F45FF" w:rsidRDefault="00E46D67" w:rsidP="00C87DAB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5E3889DD">
                <v:shape id="_x0000_s1124" type="#_x0000_t75" style="position:absolute;margin-left:254.9pt;margin-top:3.95pt;width:107.7pt;height:109.75pt;z-index:251782144;mso-position-horizontal-relative:text;mso-position-vertical-relative:text">
                  <v:imagedata r:id="rId74" o:title=""/>
                </v:shape>
                <o:OLEObject Type="Embed" ProgID="FXDraw3.Document" ShapeID="_x0000_s1124" DrawAspect="Content" ObjectID="_1423038232" r:id="rId75"/>
              </w:pict>
            </w:r>
            <w:r w:rsidR="003F45FF">
              <w:rPr>
                <w:rFonts w:ascii="Times New Roman" w:hAnsi="Times New Roman"/>
                <w:sz w:val="24"/>
                <w:szCs w:val="24"/>
              </w:rPr>
              <w:t>Find the vol</w:t>
            </w:r>
            <w:r w:rsidR="007C7EEC">
              <w:rPr>
                <w:rFonts w:ascii="Times New Roman" w:hAnsi="Times New Roman"/>
                <w:sz w:val="24"/>
                <w:szCs w:val="24"/>
              </w:rPr>
              <w:t>ume of cylinder to the nearest 10 c</w:t>
            </w:r>
            <w:r w:rsidR="003F45FF">
              <w:rPr>
                <w:rFonts w:ascii="Times New Roman" w:hAnsi="Times New Roman"/>
                <w:sz w:val="24"/>
                <w:szCs w:val="24"/>
              </w:rPr>
              <w:t>m</w:t>
            </w:r>
            <w:r w:rsidR="003F45FF" w:rsidRPr="00CA5EAC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="003F45FF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F45FF" w:rsidRDefault="003F45FF" w:rsidP="00C87D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45FF" w:rsidRDefault="003F45FF" w:rsidP="00C87D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45FF" w:rsidRDefault="003F45FF" w:rsidP="00C87D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45FF" w:rsidRDefault="007C7EEC" w:rsidP="00C87DAB">
            <w:pPr>
              <w:rPr>
                <w:rFonts w:ascii="Times New Roman" w:hAnsi="Times New Roman"/>
                <w:sz w:val="24"/>
                <w:szCs w:val="24"/>
              </w:rPr>
            </w:pPr>
            <w:r w:rsidRPr="002A5C1A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1E94EE4C" wp14:editId="5286AAFB">
                      <wp:simplePos x="0" y="0"/>
                      <wp:positionH relativeFrom="column">
                        <wp:posOffset>891540</wp:posOffset>
                      </wp:positionH>
                      <wp:positionV relativeFrom="paragraph">
                        <wp:posOffset>70485</wp:posOffset>
                      </wp:positionV>
                      <wp:extent cx="754380" cy="373380"/>
                      <wp:effectExtent l="0" t="0" r="26670" b="26670"/>
                      <wp:wrapNone/>
                      <wp:docPr id="161" name="Rectangle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1" o:spid="_x0000_s1026" style="position:absolute;margin-left:70.2pt;margin-top:5.55pt;width:59.4pt;height:29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3F45FF" w:rsidRDefault="003F45FF" w:rsidP="00C87DAB">
            <w:pPr>
              <w:rPr>
                <w:rFonts w:ascii="Times New Roman" w:hAnsi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    </w:t>
            </w:r>
            <w:r w:rsidR="007C7EEC">
              <w:rPr>
                <w:rFonts w:ascii="Times New Roman" w:hAnsi="Times New Roman"/>
                <w:sz w:val="32"/>
                <w:szCs w:val="32"/>
              </w:rPr>
              <w:t>c</w:t>
            </w:r>
            <w:r w:rsidRPr="001E57F9">
              <w:rPr>
                <w:rFonts w:ascii="Times New Roman" w:hAnsi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/>
                <w:sz w:val="32"/>
                <w:szCs w:val="32"/>
                <w:vertAlign w:val="superscript"/>
              </w:rPr>
              <w:t>3</w:t>
            </w:r>
          </w:p>
          <w:p w:rsidR="003F45FF" w:rsidRDefault="003F45FF" w:rsidP="00C87DAB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45FF" w:rsidRPr="00F97437" w:rsidRDefault="003F45FF" w:rsidP="00C87DA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45F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F45FF" w:rsidRPr="001B3341" w:rsidRDefault="003F45FF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F45FF" w:rsidRDefault="00E46D67" w:rsidP="00C87DAB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</w:rPr>
              <w:pict w14:anchorId="101C8F8E">
                <v:shape id="_x0000_s1122" type="#_x0000_t75" style="position:absolute;margin-left:280.9pt;margin-top:17.55pt;width:101.1pt;height:119.4pt;z-index:251779072;mso-position-horizontal-relative:text;mso-position-vertical-relative:text">
                  <v:imagedata r:id="rId76" o:title=""/>
                </v:shape>
                <o:OLEObject Type="Embed" ProgID="FXDraw3.Document" ShapeID="_x0000_s1122" DrawAspect="Content" ObjectID="_1423038233" r:id="rId77"/>
              </w:pict>
            </w:r>
            <w:r w:rsidR="003F45FF">
              <w:rPr>
                <w:rFonts w:ascii="Times New Roman" w:hAnsi="Times New Roman"/>
                <w:sz w:val="24"/>
                <w:szCs w:val="24"/>
              </w:rPr>
              <w:t xml:space="preserve">A can of peaches is a cylinder with diameter 7.2 cm and depth 9 cm. </w:t>
            </w:r>
          </w:p>
          <w:p w:rsidR="003F45FF" w:rsidRDefault="003F45FF" w:rsidP="00C87DAB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</w:p>
          <w:p w:rsidR="003F45FF" w:rsidRDefault="003F45FF" w:rsidP="00C87DAB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volume of the can to the nearest 10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3F45FF" w:rsidRDefault="003F45FF" w:rsidP="00C87DAB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</w:p>
          <w:p w:rsidR="003F45FF" w:rsidRDefault="003F45FF" w:rsidP="00C87DAB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80096" behindDoc="0" locked="0" layoutInCell="1" allowOverlap="1" wp14:anchorId="756F8589" wp14:editId="5262DDEB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-6985</wp:posOffset>
                      </wp:positionV>
                      <wp:extent cx="171450" cy="944880"/>
                      <wp:effectExtent l="0" t="0" r="19050" b="26670"/>
                      <wp:wrapNone/>
                      <wp:docPr id="156" name="Group 1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56" o:spid="_x0000_s1026" style="position:absolute;margin-left:17.1pt;margin-top:-.55pt;width:13.5pt;height:74.4pt;z-index:25178009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+jr8MA&#10;AADcAAAADwAAAGRycy9kb3ducmV2LnhtbERPS2vCQBC+F/wPyxR6KbqxYI3RVUSp2IvgA70O2TEJ&#10;zc6G7DaJ/npXKPQ2H99zZovOlKKh2hWWFQwHEQji1OqCMwWn41c/BuE8ssbSMim4kYPFvPcyw0Tb&#10;lvfUHHwmQgi7BBXk3leJlC7NyaAb2Io4cFdbG/QB1pnUNbYh3JTyI4o+pcGCQ0OOFa1ySn8Ov0ZB&#10;fIvNuTnvNhf65nZ93+nx8n2i1Ntrt5yC8NT5f/Gfe6vD/NEY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+jr8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A33cYA&#10;AADcAAAADwAAAGRycy9kb3ducmV2LnhtbESPQUvDQBCF70L/wzIFL2I3FdQ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A33c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ySRsQA&#10;AADcAAAADwAAAGRycy9kb3ducmV2LnhtbERPTWvCQBC9C/0PyxR6Kc1GoW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ckkbEAAAA3A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rxZsYA&#10;AADcAAAADwAAAGRycy9kb3ducmV2LnhtbESPQWvCQBCF7wX/wzJCL6Vu9GDT6CqiWNqLUBW9Dtlp&#10;EpqdDdk1if31nUOhtxnem/e+Wa4HV6uO2lB5NjCdJKCIc28rLgycT/vnFFSIyBZrz2TgTgHWq9HD&#10;EjPre/6k7hgLJSEcMjRQxthkWoe8JIdh4hti0b586zDK2hbatthLuKv1LEnm2mHF0lBiQ9uS8u/j&#10;zRlI76m7dJfD25U+uN/9HOzL5unVmMfxsFmAijTEf/Pf9bsV/Lngyz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4rxZ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65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3F45FF" w:rsidRPr="000B2BD7" w:rsidRDefault="003F45FF" w:rsidP="00C87DA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F45FF" w:rsidRDefault="003F45FF" w:rsidP="00C87D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200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3F45FF" w:rsidRPr="000B2BD7" w:rsidRDefault="003F45FF" w:rsidP="00C87DA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F45FF" w:rsidRDefault="003F45FF" w:rsidP="00C87D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370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3F45FF" w:rsidRPr="000B2BD7" w:rsidRDefault="003F45FF" w:rsidP="00C87DA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F45FF" w:rsidRDefault="003F45FF" w:rsidP="00C87DA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1 470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3F45FF" w:rsidRDefault="003F45FF" w:rsidP="00C87DA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45F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F45FF" w:rsidRPr="001B3341" w:rsidRDefault="003F45FF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F45FF" w:rsidRDefault="00E46D67" w:rsidP="007C7EEC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25" type="#_x0000_t75" style="position:absolute;margin-left:242.1pt;margin-top:3.95pt;width:202.45pt;height:101.05pt;z-index:251785216;mso-position-horizontal:absolute;mso-position-horizontal-relative:text;mso-position-vertical-relative:text">
                  <v:imagedata r:id="rId78" o:title=""/>
                </v:shape>
                <o:OLEObject Type="Embed" ProgID="FXDraw3.Document" ShapeID="_x0000_s1125" DrawAspect="Content" ObjectID="_1423038234" r:id="rId79"/>
              </w:pict>
            </w:r>
            <w:r w:rsidR="007C7EEC">
              <w:rPr>
                <w:rFonts w:ascii="Times New Roman" w:hAnsi="Times New Roman"/>
                <w:sz w:val="24"/>
                <w:szCs w:val="24"/>
              </w:rPr>
              <w:t xml:space="preserve">A storage hut is in the shape of a half cylinder. </w:t>
            </w:r>
          </w:p>
          <w:p w:rsidR="007C7EEC" w:rsidRDefault="007C7EEC" w:rsidP="007C7EEC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diameter of the semicircle is 8 metres and the length of the hut is 16 metres.</w:t>
            </w:r>
          </w:p>
          <w:p w:rsidR="007C7EEC" w:rsidRDefault="007C7EEC" w:rsidP="007C7EEC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volume does the hut hold?</w:t>
            </w:r>
          </w:p>
          <w:p w:rsidR="00097BA2" w:rsidRDefault="00097BA2" w:rsidP="00097BA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97BA2" w:rsidRDefault="00097BA2" w:rsidP="00097BA2">
            <w:pPr>
              <w:rPr>
                <w:rFonts w:ascii="Times New Roman" w:hAnsi="Times New Roman"/>
                <w:sz w:val="24"/>
                <w:szCs w:val="24"/>
              </w:rPr>
            </w:pPr>
            <w:r w:rsidRPr="002A5C1A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260BB59A" wp14:editId="2A428C2B">
                      <wp:simplePos x="0" y="0"/>
                      <wp:positionH relativeFrom="column">
                        <wp:posOffset>891540</wp:posOffset>
                      </wp:positionH>
                      <wp:positionV relativeFrom="paragraph">
                        <wp:posOffset>70485</wp:posOffset>
                      </wp:positionV>
                      <wp:extent cx="754380" cy="373380"/>
                      <wp:effectExtent l="0" t="0" r="26670" b="26670"/>
                      <wp:wrapNone/>
                      <wp:docPr id="162" name="Rectangle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2" o:spid="_x0000_s1026" style="position:absolute;margin-left:70.2pt;margin-top:5.55pt;width:59.4pt;height:29.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097BA2" w:rsidRDefault="00097BA2" w:rsidP="00097BA2">
            <w:pPr>
              <w:rPr>
                <w:rFonts w:ascii="Times New Roman" w:hAnsi="Times New Roman"/>
                <w:sz w:val="32"/>
                <w:szCs w:val="32"/>
                <w:vertAlign w:val="superscript"/>
              </w:rPr>
            </w:pPr>
            <w:r w:rsidRPr="001E57F9">
              <w:rPr>
                <w:rFonts w:ascii="Times New Roman" w:hAnsi="Times New Roman"/>
                <w:sz w:val="32"/>
                <w:szCs w:val="32"/>
              </w:rPr>
              <w:t>Volume =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</w:t>
            </w:r>
            <w:r w:rsidRPr="001E57F9">
              <w:rPr>
                <w:rFonts w:ascii="Times New Roman" w:hAnsi="Times New Roman"/>
                <w:sz w:val="32"/>
                <w:szCs w:val="32"/>
              </w:rPr>
              <w:t xml:space="preserve"> 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    </w:t>
            </w:r>
            <w:r w:rsidRPr="001E57F9">
              <w:rPr>
                <w:rFonts w:ascii="Times New Roman" w:hAnsi="Times New Roman"/>
                <w:sz w:val="32"/>
                <w:szCs w:val="32"/>
              </w:rPr>
              <w:t>m</w:t>
            </w:r>
            <w:r w:rsidRPr="001E57F9">
              <w:rPr>
                <w:rFonts w:ascii="Times New Roman" w:hAnsi="Times New Roman"/>
                <w:sz w:val="32"/>
                <w:szCs w:val="32"/>
                <w:vertAlign w:val="superscript"/>
              </w:rPr>
              <w:t>3</w:t>
            </w:r>
          </w:p>
          <w:p w:rsidR="007C7EEC" w:rsidRDefault="007C7EEC" w:rsidP="007C7EEC">
            <w:pPr>
              <w:ind w:right="4853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45F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F45FF" w:rsidRPr="001B3341" w:rsidRDefault="003F45FF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F45FF" w:rsidRDefault="00E46D67" w:rsidP="00377B87">
            <w:pPr>
              <w:ind w:right="527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</w:rPr>
              <w:pict>
                <v:shape id="_x0000_s1120" type="#_x0000_t75" style="position:absolute;margin-left:213.7pt;margin-top:9.6pt;width:226.55pt;height:72.1pt;z-index:251774976;mso-position-horizontal-relative:text;mso-position-vertical-relative:text">
                  <v:imagedata r:id="rId80" o:title=""/>
                </v:shape>
                <o:OLEObject Type="Embed" ProgID="FXDraw3.Document" ShapeID="_x0000_s1120" DrawAspect="Content" ObjectID="_1423038235" r:id="rId81"/>
              </w:pict>
            </w:r>
            <w:r w:rsidR="003F45FF">
              <w:rPr>
                <w:rFonts w:ascii="Times New Roman" w:hAnsi="Times New Roman"/>
                <w:sz w:val="24"/>
                <w:szCs w:val="24"/>
              </w:rPr>
              <w:t xml:space="preserve">A ramp for access to a hall is in the shape of a right triangular prism and is made entirely of concrete. </w:t>
            </w:r>
          </w:p>
          <w:p w:rsidR="003F45FF" w:rsidRDefault="003F45FF" w:rsidP="00377B8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F45FF" w:rsidRDefault="003F45FF" w:rsidP="00377B87">
            <w:pPr>
              <w:ind w:right="527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volume of concrete is needed to make the ramp?</w:t>
            </w:r>
          </w:p>
          <w:p w:rsidR="003F45FF" w:rsidRDefault="003F45FF" w:rsidP="00377B8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02491" w:rsidRDefault="00E02491" w:rsidP="00E0249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02491" w:rsidRDefault="00E02491" w:rsidP="00E0249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0F0D128D" wp14:editId="038D58DC">
                      <wp:simplePos x="0" y="0"/>
                      <wp:positionH relativeFrom="column">
                        <wp:posOffset>1863090</wp:posOffset>
                      </wp:positionH>
                      <wp:positionV relativeFrom="paragraph">
                        <wp:posOffset>93345</wp:posOffset>
                      </wp:positionV>
                      <wp:extent cx="754380" cy="373380"/>
                      <wp:effectExtent l="0" t="0" r="26670" b="26670"/>
                      <wp:wrapNone/>
                      <wp:docPr id="148" name="Rectangle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8" o:spid="_x0000_s1026" style="position:absolute;margin-left:146.7pt;margin-top:7.35pt;width:59.4pt;height:29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" filled="f" strokecolor="black [3213]" strokeweight="1.5pt">
                      <v:path arrowok="t"/>
                    </v:rect>
                  </w:pict>
                </mc:Fallback>
              </mc:AlternateContent>
            </w:r>
          </w:p>
          <w:p w:rsidR="00E02491" w:rsidRPr="004C4514" w:rsidRDefault="00E02491" w:rsidP="00E0249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Volume of concrete =                  m</w:t>
            </w:r>
            <w:r>
              <w:rPr>
                <w:rFonts w:ascii="Times New Roman" w:hAnsi="Times New Roman"/>
                <w:sz w:val="32"/>
                <w:szCs w:val="32"/>
                <w:vertAlign w:val="superscript"/>
              </w:rPr>
              <w:t>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3F45FF" w:rsidRDefault="003F45FF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45F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F45FF" w:rsidRPr="001B3341" w:rsidRDefault="003F45FF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F45FF" w:rsidRDefault="00E46D67" w:rsidP="004C4514">
            <w:pPr>
              <w:ind w:left="4003"/>
              <w:rPr>
                <w:rFonts w:ascii="Times New Roman" w:hAnsi="Times New Roman"/>
                <w:sz w:val="24"/>
                <w:szCs w:val="24"/>
              </w:rPr>
            </w:pPr>
            <w:r>
              <w:pict>
                <v:shape id="_x0000_s1121" type="#_x0000_t75" style="position:absolute;left:0;text-align:left;margin-left:6.25pt;margin-top:2.25pt;width:115.1pt;height:102.6pt;z-index:251777024;mso-position-horizontal-relative:text;mso-position-vertical-relative:text">
                  <v:imagedata r:id="rId82" o:title=""/>
                </v:shape>
                <o:OLEObject Type="Embed" ProgID="FXDraw3.Document" ShapeID="_x0000_s1121" DrawAspect="Content" ObjectID="_1423038236" r:id="rId83"/>
              </w:pict>
            </w:r>
            <w:r w:rsidR="003F45FF">
              <w:rPr>
                <w:rFonts w:ascii="Times New Roman" w:hAnsi="Times New Roman"/>
                <w:sz w:val="24"/>
                <w:szCs w:val="24"/>
              </w:rPr>
              <w:t xml:space="preserve">For a play, a large star is required as a prop. The star is made of papier </w:t>
            </w:r>
            <w:proofErr w:type="spellStart"/>
            <w:r w:rsidR="003F45FF">
              <w:rPr>
                <w:rFonts w:ascii="Times New Roman" w:hAnsi="Times New Roman"/>
                <w:sz w:val="24"/>
                <w:szCs w:val="24"/>
              </w:rPr>
              <w:t>mache</w:t>
            </w:r>
            <w:proofErr w:type="spellEnd"/>
            <w:r w:rsidR="003F45FF">
              <w:rPr>
                <w:rFonts w:ascii="Times New Roman" w:hAnsi="Times New Roman"/>
                <w:sz w:val="24"/>
                <w:szCs w:val="24"/>
              </w:rPr>
              <w:t xml:space="preserve"> and has an area 65 00 cm</w:t>
            </w:r>
            <w:r w:rsidR="003F45FF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3F45FF">
              <w:rPr>
                <w:rFonts w:ascii="Times New Roman" w:hAnsi="Times New Roman"/>
                <w:sz w:val="24"/>
                <w:szCs w:val="24"/>
              </w:rPr>
              <w:t xml:space="preserve"> and is 0.2 m thick. What volume of papier </w:t>
            </w:r>
            <w:proofErr w:type="spellStart"/>
            <w:r w:rsidR="003F45FF">
              <w:rPr>
                <w:rFonts w:ascii="Times New Roman" w:hAnsi="Times New Roman"/>
                <w:sz w:val="24"/>
                <w:szCs w:val="24"/>
              </w:rPr>
              <w:t>mache</w:t>
            </w:r>
            <w:proofErr w:type="spellEnd"/>
            <w:r w:rsidR="003F45FF">
              <w:rPr>
                <w:rFonts w:ascii="Times New Roman" w:hAnsi="Times New Roman"/>
                <w:sz w:val="24"/>
                <w:szCs w:val="24"/>
              </w:rPr>
              <w:t xml:space="preserve"> is needed for the star?</w:t>
            </w:r>
          </w:p>
          <w:p w:rsidR="003F45FF" w:rsidRDefault="003F45FF" w:rsidP="004C4514">
            <w:pPr>
              <w:ind w:left="4003"/>
              <w:rPr>
                <w:rFonts w:ascii="Times New Roman" w:hAnsi="Times New Roman"/>
                <w:sz w:val="32"/>
                <w:szCs w:val="32"/>
              </w:rPr>
            </w:pPr>
          </w:p>
          <w:p w:rsidR="003F45FF" w:rsidRDefault="003F45FF" w:rsidP="004C4514">
            <w:pPr>
              <w:ind w:left="4003"/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81E215B" wp14:editId="46F27327">
                      <wp:simplePos x="0" y="0"/>
                      <wp:positionH relativeFrom="column">
                        <wp:posOffset>4116070</wp:posOffset>
                      </wp:positionH>
                      <wp:positionV relativeFrom="paragraph">
                        <wp:posOffset>116840</wp:posOffset>
                      </wp:positionV>
                      <wp:extent cx="914400" cy="373380"/>
                      <wp:effectExtent l="0" t="0" r="19050" b="26670"/>
                      <wp:wrapNone/>
                      <wp:docPr id="150" name="Rectangle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0" o:spid="_x0000_s1026" style="position:absolute;margin-left:324.1pt;margin-top:9.2pt;width:1in;height:29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3F45FF" w:rsidRDefault="003F45FF" w:rsidP="004C451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The volume of papier </w:t>
            </w:r>
            <w:proofErr w:type="spellStart"/>
            <w:r>
              <w:rPr>
                <w:rFonts w:ascii="Times New Roman" w:hAnsi="Times New Roman"/>
                <w:sz w:val="32"/>
                <w:szCs w:val="32"/>
              </w:rPr>
              <w:t>mache</w:t>
            </w:r>
            <w:proofErr w:type="spellEnd"/>
            <w:r>
              <w:rPr>
                <w:rFonts w:ascii="Times New Roman" w:hAnsi="Times New Roman"/>
                <w:sz w:val="32"/>
                <w:szCs w:val="32"/>
              </w:rPr>
              <w:t xml:space="preserve"> is                     cm</w:t>
            </w:r>
            <w:r>
              <w:rPr>
                <w:rFonts w:ascii="Times New Roman" w:hAnsi="Times New Roman"/>
                <w:sz w:val="32"/>
                <w:szCs w:val="32"/>
                <w:vertAlign w:val="superscript"/>
              </w:rPr>
              <w:t>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3F45FF" w:rsidRDefault="003F45FF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F45FF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F45FF" w:rsidRPr="001B3341" w:rsidRDefault="003F45FF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F45FF" w:rsidRDefault="00E46D67" w:rsidP="00E02491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26" type="#_x0000_t75" style="position:absolute;margin-left:237.8pt;margin-top:2.05pt;width:215.75pt;height:148.05pt;z-index:251788288;mso-position-horizontal-relative:text;mso-position-vertical-relative:text">
                  <v:imagedata r:id="rId84" o:title=""/>
                </v:shape>
                <o:OLEObject Type="Embed" ProgID="FXDraw3.Document" ShapeID="_x0000_s1126" DrawAspect="Content" ObjectID="_1423038237" r:id="rId85"/>
              </w:pict>
            </w:r>
            <w:r w:rsidR="00097BA2">
              <w:rPr>
                <w:rFonts w:ascii="Times New Roman" w:hAnsi="Times New Roman"/>
                <w:sz w:val="24"/>
                <w:szCs w:val="24"/>
              </w:rPr>
              <w:t>A storage cabinet</w:t>
            </w:r>
            <w:r w:rsidR="00E02491">
              <w:rPr>
                <w:rFonts w:ascii="Times New Roman" w:hAnsi="Times New Roman"/>
                <w:sz w:val="24"/>
                <w:szCs w:val="24"/>
              </w:rPr>
              <w:t xml:space="preserve"> is in the shape shown.</w:t>
            </w:r>
          </w:p>
          <w:p w:rsidR="00E02491" w:rsidRDefault="00E02491" w:rsidP="00E02491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volume of storage does the cabinet provide?</w:t>
            </w:r>
          </w:p>
          <w:p w:rsidR="00097BA2" w:rsidRDefault="00097BA2" w:rsidP="00E02491">
            <w:pPr>
              <w:ind w:right="5420"/>
              <w:rPr>
                <w:rFonts w:ascii="Times New Roman" w:hAnsi="Times New Roman"/>
                <w:sz w:val="24"/>
                <w:szCs w:val="24"/>
              </w:rPr>
            </w:pPr>
          </w:p>
          <w:p w:rsidR="00097BA2" w:rsidRDefault="00097BA2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02491" w:rsidRDefault="00E02491" w:rsidP="00E0249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02491" w:rsidRDefault="00E02491" w:rsidP="00E0249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theme="minorBid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234BE437" wp14:editId="317ED80A">
                      <wp:simplePos x="0" y="0"/>
                      <wp:positionH relativeFrom="column">
                        <wp:posOffset>1863090</wp:posOffset>
                      </wp:positionH>
                      <wp:positionV relativeFrom="paragraph">
                        <wp:posOffset>93345</wp:posOffset>
                      </wp:positionV>
                      <wp:extent cx="754380" cy="373380"/>
                      <wp:effectExtent l="0" t="0" r="26670" b="26670"/>
                      <wp:wrapNone/>
                      <wp:docPr id="163" name="Rectangle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63" o:spid="_x0000_s1026" style="position:absolute;margin-left:146.7pt;margin-top:7.35pt;width:59.4pt;height:29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" filled="f" strokecolor="black [3213]" strokeweight="1.5pt">
                      <v:path arrowok="t"/>
                    </v:rect>
                  </w:pict>
                </mc:Fallback>
              </mc:AlternateContent>
            </w:r>
          </w:p>
          <w:p w:rsidR="00E02491" w:rsidRPr="004C4514" w:rsidRDefault="00E02491" w:rsidP="00E02491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   Storage </w:t>
            </w:r>
            <w:proofErr w:type="gramStart"/>
            <w:r>
              <w:rPr>
                <w:rFonts w:ascii="Times New Roman" w:hAnsi="Times New Roman"/>
                <w:sz w:val="32"/>
                <w:szCs w:val="32"/>
              </w:rPr>
              <w:t>Volume  =</w:t>
            </w:r>
            <w:proofErr w:type="gramEnd"/>
            <w:r>
              <w:rPr>
                <w:rFonts w:ascii="Times New Roman" w:hAnsi="Times New Roman"/>
                <w:sz w:val="32"/>
                <w:szCs w:val="32"/>
              </w:rPr>
              <w:t xml:space="preserve">                  m</w:t>
            </w:r>
            <w:r>
              <w:rPr>
                <w:rFonts w:ascii="Times New Roman" w:hAnsi="Times New Roman"/>
                <w:sz w:val="32"/>
                <w:szCs w:val="32"/>
                <w:vertAlign w:val="superscript"/>
              </w:rPr>
              <w:t>3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097BA2" w:rsidRDefault="00097BA2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97BA2" w:rsidRDefault="00097BA2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3043"/>
        <w:gridCol w:w="7164"/>
      </w:tblGrid>
      <w:tr w:rsidR="00B06125" w:rsidRPr="005C44C0" w:rsidTr="00E02491">
        <w:trPr>
          <w:cantSplit/>
          <w:trHeight w:val="851"/>
        </w:trPr>
        <w:tc>
          <w:tcPr>
            <w:tcW w:w="3043" w:type="dxa"/>
            <w:vAlign w:val="center"/>
          </w:tcPr>
          <w:p w:rsidR="00B06125" w:rsidRDefault="00B06125" w:rsidP="00323B7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B06125" w:rsidRPr="00325745" w:rsidRDefault="00B06125" w:rsidP="00323B7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7164" w:type="dxa"/>
          </w:tcPr>
          <w:p w:rsidR="00B06125" w:rsidRPr="005C44C0" w:rsidRDefault="00B06125" w:rsidP="00323B74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Volume</w:t>
            </w:r>
          </w:p>
        </w:tc>
      </w:tr>
    </w:tbl>
    <w:p w:rsidR="00C71E16" w:rsidRDefault="00C71E16" w:rsidP="00B06125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71E16" w:rsidTr="00323B74">
        <w:tc>
          <w:tcPr>
            <w:tcW w:w="9242" w:type="dxa"/>
          </w:tcPr>
          <w:p w:rsidR="00C71E16" w:rsidRDefault="0085374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Non Calculator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FC2E4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second one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FC2E4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last one.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3F41DB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512</w:t>
            </w:r>
            <w:r w:rsidR="00715A25">
              <w:rPr>
                <w:rFonts w:asciiTheme="majorHAnsi" w:hAnsiTheme="majorHAnsi"/>
                <w:sz w:val="24"/>
                <w:szCs w:val="24"/>
              </w:rPr>
              <w:t xml:space="preserve"> cm</w:t>
            </w:r>
            <w:r w:rsidR="00715A25" w:rsidRPr="00715A25">
              <w:rPr>
                <w:rFonts w:asciiTheme="majorHAnsi" w:hAnsiTheme="majorHAnsi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AE1EFF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 m</w:t>
            </w:r>
            <w:r w:rsidRPr="00715A25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3A553A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cubic metres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22B3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480 m</w:t>
            </w:r>
            <w:r w:rsidRPr="00722B36">
              <w:rPr>
                <w:rFonts w:asciiTheme="majorHAnsi" w:hAnsiTheme="majorHAnsi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22B36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B15B87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15B87">
              <w:rPr>
                <w:rFonts w:ascii="Times New Roman" w:hAnsi="Times New Roman"/>
                <w:sz w:val="24"/>
                <w:szCs w:val="24"/>
              </w:rPr>
              <w:t>728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  <w:r w:rsidRPr="009E500A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637C5E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30 cm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E46D6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>
                <v:shape id="_x0000_s1041" type="#_x0000_t75" style="position:absolute;margin-left:8.2pt;margin-top:11pt;width:124.05pt;height:44.05pt;z-index:251695104;mso-position-horizontal-relative:text;mso-position-vertical-relative:text">
                  <v:imagedata r:id="rId86" o:title=""/>
                  <w10:wrap type="square"/>
                </v:shape>
                <o:OLEObject Type="Embed" ProgID="FXDraw3.Document" ShapeID="_x0000_s1041" DrawAspect="Content" ObjectID="_1423038238" r:id="rId87"/>
              </w:pict>
            </w:r>
          </w:p>
          <w:p w:rsidR="00637C5E" w:rsidRDefault="00637C5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37C5E" w:rsidRDefault="00637C5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37C5E" w:rsidRDefault="00637C5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37C5E" w:rsidRDefault="00637C5E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9F4AAB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125 cm</w:t>
            </w:r>
            <w:r w:rsidRPr="009F4AAB">
              <w:rPr>
                <w:rFonts w:asciiTheme="majorHAnsi" w:hAnsiTheme="majorHAnsi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3F41DB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  <w:r w:rsidR="00AD07B4">
              <w:rPr>
                <w:rFonts w:ascii="Times New Roman" w:hAnsi="Times New Roman"/>
                <w:sz w:val="24"/>
                <w:szCs w:val="24"/>
              </w:rPr>
              <w:t>0 cm</w:t>
            </w:r>
            <w:r w:rsidR="00AD07B4" w:rsidRPr="00323B74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41E5B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1034 cm</w:t>
            </w:r>
            <w:r w:rsidRPr="00C41E5B">
              <w:rPr>
                <w:rFonts w:asciiTheme="majorHAnsi" w:hAnsiTheme="majorHAnsi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41E5B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360π cm</w:t>
            </w:r>
            <w:r w:rsidRPr="00323B74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41E5B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2.6 litres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41E5B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12 000 L</w:t>
            </w:r>
            <w:r w:rsidR="003F41DB">
              <w:rPr>
                <w:rFonts w:asciiTheme="majorHAnsi" w:hAnsiTheme="majorHAnsi"/>
                <w:sz w:val="24"/>
                <w:szCs w:val="24"/>
              </w:rPr>
              <w:t xml:space="preserve"> or 12kL</w:t>
            </w:r>
            <w:bookmarkStart w:id="0" w:name="_GoBack"/>
            <w:bookmarkEnd w:id="0"/>
          </w:p>
        </w:tc>
      </w:tr>
    </w:tbl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52B0" w:rsidTr="00323B74">
        <w:tc>
          <w:tcPr>
            <w:tcW w:w="9242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Calculator Allowed 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2C6428" w:rsidTr="00CA11C9">
        <w:trPr>
          <w:cantSplit/>
        </w:trPr>
        <w:tc>
          <w:tcPr>
            <w:tcW w:w="648" w:type="dxa"/>
          </w:tcPr>
          <w:p w:rsidR="002C6428" w:rsidRPr="00C71E16" w:rsidRDefault="002C6428" w:rsidP="004A64CB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2C6428" w:rsidRPr="002C6428" w:rsidRDefault="002C6428" w:rsidP="004A64CB">
            <w:pPr>
              <w:rPr>
                <w:rFonts w:ascii="Times New Roman" w:hAnsi="Times New Roman"/>
                <w:sz w:val="24"/>
                <w:szCs w:val="24"/>
              </w:rPr>
            </w:pPr>
            <w:r w:rsidRPr="002C6428">
              <w:rPr>
                <w:rFonts w:ascii="Times New Roman" w:hAnsi="Times New Roman"/>
                <w:sz w:val="24"/>
                <w:szCs w:val="24"/>
              </w:rPr>
              <w:t>The last one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10568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6C1953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926" w:dyaOrig="365">
                <v:shape id="_x0000_i1030" type="#_x0000_t75" style="width:34.2pt;height:13.8pt" o:ole="">
                  <v:imagedata r:id="rId54" o:title=""/>
                </v:shape>
                <o:OLEObject Type="Embed" ProgID="FXE300.Equation" ShapeID="_x0000_i1030" DrawAspect="Content" ObjectID="_1423038203" r:id="rId88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2C642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3.5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ED3E4D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48 000 mm</w:t>
            </w:r>
            <w:r w:rsidRPr="00ED3E4D">
              <w:rPr>
                <w:rFonts w:asciiTheme="majorHAnsi" w:hAnsiTheme="majorHAnsi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FD14A9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1.35 cubic metres.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5180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6 480 cm</w:t>
            </w:r>
            <w:r w:rsidRPr="00D51801">
              <w:rPr>
                <w:rFonts w:asciiTheme="majorHAnsi" w:hAnsiTheme="majorHAnsi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5180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1 440 cm</w:t>
            </w:r>
            <w:r w:rsidRPr="00911F08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5180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18 000 cm</w:t>
            </w:r>
            <w:r w:rsidRPr="00911F08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D5180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2.4 m</w:t>
            </w:r>
            <w:r w:rsidRPr="00D51801">
              <w:rPr>
                <w:rFonts w:asciiTheme="majorHAnsi" w:hAnsiTheme="majorHAnsi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C7EEC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9 850 cm</w:t>
            </w:r>
            <w:r w:rsidRPr="007C7EEC">
              <w:rPr>
                <w:rFonts w:asciiTheme="majorHAnsi" w:hAnsiTheme="majorHAnsi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7C7EEC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370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097BA2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402 m</w:t>
            </w:r>
            <w:r w:rsidRPr="00097BA2">
              <w:rPr>
                <w:rFonts w:asciiTheme="majorHAnsi" w:hAnsiTheme="majorHAnsi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C4514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3.24 m</w:t>
            </w:r>
            <w:r w:rsidRPr="004C4514">
              <w:rPr>
                <w:rFonts w:asciiTheme="majorHAnsi" w:hAnsiTheme="majorHAnsi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A34BFC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130 000 cm</w:t>
            </w:r>
            <w:r w:rsidRPr="00A34BFC">
              <w:rPr>
                <w:rFonts w:asciiTheme="majorHAnsi" w:hAnsiTheme="majorHAnsi"/>
                <w:sz w:val="24"/>
                <w:szCs w:val="24"/>
                <w:vertAlign w:val="superscript"/>
              </w:rPr>
              <w:t>3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E0249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4.3 m</w:t>
            </w:r>
            <w:r w:rsidRPr="00E02491">
              <w:rPr>
                <w:rFonts w:asciiTheme="majorHAnsi" w:hAnsiTheme="majorHAnsi"/>
                <w:sz w:val="24"/>
                <w:szCs w:val="24"/>
                <w:vertAlign w:val="superscript"/>
              </w:rPr>
              <w:t>3</w:t>
            </w:r>
          </w:p>
        </w:tc>
      </w:tr>
    </w:tbl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A252B0" w:rsidRDefault="00A252B0" w:rsidP="00E02491">
      <w:pPr>
        <w:rPr>
          <w:rFonts w:asciiTheme="majorHAnsi" w:hAnsiTheme="majorHAnsi"/>
          <w:sz w:val="24"/>
          <w:szCs w:val="24"/>
        </w:rPr>
      </w:pPr>
    </w:p>
    <w:sectPr w:rsidR="00A252B0" w:rsidSect="00A252B0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6D67" w:rsidRDefault="00E46D67" w:rsidP="00C868AD">
      <w:pPr>
        <w:spacing w:after="0" w:line="240" w:lineRule="auto"/>
      </w:pPr>
      <w:r>
        <w:separator/>
      </w:r>
    </w:p>
  </w:endnote>
  <w:endnote w:type="continuationSeparator" w:id="0">
    <w:p w:rsidR="00E46D67" w:rsidRDefault="00E46D67" w:rsidP="00C86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23B74" w:rsidRDefault="00323B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41DB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323B74" w:rsidRDefault="00323B7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02363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C1953" w:rsidRDefault="006C19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41DB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6C1953" w:rsidRDefault="006C195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6D67" w:rsidRDefault="00E46D67" w:rsidP="00C868AD">
      <w:pPr>
        <w:spacing w:after="0" w:line="240" w:lineRule="auto"/>
      </w:pPr>
      <w:r>
        <w:separator/>
      </w:r>
    </w:p>
  </w:footnote>
  <w:footnote w:type="continuationSeparator" w:id="0">
    <w:p w:rsidR="00E46D67" w:rsidRDefault="00E46D67" w:rsidP="00C86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3B74" w:rsidRPr="00C868AD" w:rsidRDefault="00323B74">
    <w:pPr>
      <w:pStyle w:val="Header"/>
      <w:rPr>
        <w:u w:val="single"/>
      </w:rPr>
    </w:pPr>
    <w:r>
      <w:rPr>
        <w:u w:val="single"/>
      </w:rPr>
      <w:t>Volume</w:t>
    </w:r>
    <w:r>
      <w:rPr>
        <w:u w:val="single"/>
      </w:rPr>
      <w:tab/>
      <w:t xml:space="preserve">Topic </w:t>
    </w:r>
    <w:r w:rsidRPr="00C868AD">
      <w:rPr>
        <w:u w:val="single"/>
      </w:rPr>
      <w:t>Test</w:t>
    </w:r>
    <w:r w:rsidRPr="00C868AD">
      <w:rPr>
        <w:u w:val="single"/>
      </w:rPr>
      <w:tab/>
    </w:r>
    <w:r w:rsidRPr="00C868AD">
      <w:rPr>
        <w:u w:val="single"/>
      </w:rPr>
      <w:tab/>
      <w:t>2013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3B74" w:rsidRDefault="00323B74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323B74" w:rsidRPr="00C71E16" w:rsidRDefault="00323B74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125"/>
    <w:rsid w:val="0000660E"/>
    <w:rsid w:val="000176AA"/>
    <w:rsid w:val="00042586"/>
    <w:rsid w:val="00097BA2"/>
    <w:rsid w:val="000B2BD7"/>
    <w:rsid w:val="000C4CAD"/>
    <w:rsid w:val="00123146"/>
    <w:rsid w:val="0018287C"/>
    <w:rsid w:val="001D51F7"/>
    <w:rsid w:val="001F670D"/>
    <w:rsid w:val="00216994"/>
    <w:rsid w:val="00217FF1"/>
    <w:rsid w:val="00246314"/>
    <w:rsid w:val="002A5C1A"/>
    <w:rsid w:val="002C1F1F"/>
    <w:rsid w:val="002C27BA"/>
    <w:rsid w:val="002C6428"/>
    <w:rsid w:val="002F71E5"/>
    <w:rsid w:val="00300B15"/>
    <w:rsid w:val="00323B74"/>
    <w:rsid w:val="00325745"/>
    <w:rsid w:val="00377B87"/>
    <w:rsid w:val="003A553A"/>
    <w:rsid w:val="003D41FF"/>
    <w:rsid w:val="003D4894"/>
    <w:rsid w:val="003F41DB"/>
    <w:rsid w:val="003F45FF"/>
    <w:rsid w:val="00413DF5"/>
    <w:rsid w:val="00460B7C"/>
    <w:rsid w:val="00477E2B"/>
    <w:rsid w:val="004A12D7"/>
    <w:rsid w:val="004A64CB"/>
    <w:rsid w:val="004C4514"/>
    <w:rsid w:val="004E1D1E"/>
    <w:rsid w:val="005C44C0"/>
    <w:rsid w:val="00637C5E"/>
    <w:rsid w:val="00641EA7"/>
    <w:rsid w:val="00667642"/>
    <w:rsid w:val="006718CF"/>
    <w:rsid w:val="006C1953"/>
    <w:rsid w:val="006C41B5"/>
    <w:rsid w:val="006F6B4B"/>
    <w:rsid w:val="00710568"/>
    <w:rsid w:val="00715A25"/>
    <w:rsid w:val="00722B36"/>
    <w:rsid w:val="007403DD"/>
    <w:rsid w:val="007C7EEC"/>
    <w:rsid w:val="007D39B1"/>
    <w:rsid w:val="007F2314"/>
    <w:rsid w:val="00845ACB"/>
    <w:rsid w:val="00853748"/>
    <w:rsid w:val="00872DFE"/>
    <w:rsid w:val="008B7480"/>
    <w:rsid w:val="008C68D7"/>
    <w:rsid w:val="008F3E43"/>
    <w:rsid w:val="00911F08"/>
    <w:rsid w:val="0091541C"/>
    <w:rsid w:val="00920557"/>
    <w:rsid w:val="009A5487"/>
    <w:rsid w:val="009E500A"/>
    <w:rsid w:val="009F4AAB"/>
    <w:rsid w:val="00A23965"/>
    <w:rsid w:val="00A252B0"/>
    <w:rsid w:val="00A34BFC"/>
    <w:rsid w:val="00A81533"/>
    <w:rsid w:val="00A824D7"/>
    <w:rsid w:val="00AA7B1D"/>
    <w:rsid w:val="00AB0C62"/>
    <w:rsid w:val="00AD07B4"/>
    <w:rsid w:val="00AD7EDE"/>
    <w:rsid w:val="00AE1EFF"/>
    <w:rsid w:val="00B0317F"/>
    <w:rsid w:val="00B06125"/>
    <w:rsid w:val="00B15B87"/>
    <w:rsid w:val="00B26BD8"/>
    <w:rsid w:val="00B717B9"/>
    <w:rsid w:val="00B850EA"/>
    <w:rsid w:val="00BE233F"/>
    <w:rsid w:val="00C17E11"/>
    <w:rsid w:val="00C33FC4"/>
    <w:rsid w:val="00C41E5B"/>
    <w:rsid w:val="00C56E1E"/>
    <w:rsid w:val="00C71E16"/>
    <w:rsid w:val="00C868AD"/>
    <w:rsid w:val="00CA11C9"/>
    <w:rsid w:val="00D03A78"/>
    <w:rsid w:val="00D51801"/>
    <w:rsid w:val="00D667E2"/>
    <w:rsid w:val="00D95422"/>
    <w:rsid w:val="00E02491"/>
    <w:rsid w:val="00E46D67"/>
    <w:rsid w:val="00E705A1"/>
    <w:rsid w:val="00EB1449"/>
    <w:rsid w:val="00ED3E4D"/>
    <w:rsid w:val="00F73E03"/>
    <w:rsid w:val="00F92EE2"/>
    <w:rsid w:val="00FC2E4E"/>
    <w:rsid w:val="00FD1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10.bin"/><Relationship Id="rId39" Type="http://schemas.openxmlformats.org/officeDocument/2006/relationships/oleObject" Target="embeddings/oleObject18.bin"/><Relationship Id="rId21" Type="http://schemas.openxmlformats.org/officeDocument/2006/relationships/image" Target="media/image7.png"/><Relationship Id="rId34" Type="http://schemas.openxmlformats.org/officeDocument/2006/relationships/image" Target="media/image12.png"/><Relationship Id="rId42" Type="http://schemas.openxmlformats.org/officeDocument/2006/relationships/image" Target="media/image15.png"/><Relationship Id="rId47" Type="http://schemas.openxmlformats.org/officeDocument/2006/relationships/footer" Target="footer1.xml"/><Relationship Id="rId50" Type="http://schemas.openxmlformats.org/officeDocument/2006/relationships/image" Target="media/image17.png"/><Relationship Id="rId55" Type="http://schemas.openxmlformats.org/officeDocument/2006/relationships/oleObject" Target="embeddings/oleObject24.bin"/><Relationship Id="rId63" Type="http://schemas.openxmlformats.org/officeDocument/2006/relationships/oleObject" Target="embeddings/oleObject28.bin"/><Relationship Id="rId68" Type="http://schemas.openxmlformats.org/officeDocument/2006/relationships/image" Target="media/image26.png"/><Relationship Id="rId76" Type="http://schemas.openxmlformats.org/officeDocument/2006/relationships/image" Target="media/image30.png"/><Relationship Id="rId84" Type="http://schemas.openxmlformats.org/officeDocument/2006/relationships/image" Target="media/image34.png"/><Relationship Id="rId89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oleObject" Target="embeddings/oleObject32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1.png"/><Relationship Id="rId37" Type="http://schemas.openxmlformats.org/officeDocument/2006/relationships/image" Target="media/image13.png"/><Relationship Id="rId40" Type="http://schemas.openxmlformats.org/officeDocument/2006/relationships/image" Target="media/image14.png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1.wmf"/><Relationship Id="rId66" Type="http://schemas.openxmlformats.org/officeDocument/2006/relationships/image" Target="media/image25.png"/><Relationship Id="rId74" Type="http://schemas.openxmlformats.org/officeDocument/2006/relationships/image" Target="media/image29.png"/><Relationship Id="rId79" Type="http://schemas.openxmlformats.org/officeDocument/2006/relationships/oleObject" Target="embeddings/oleObject36.bin"/><Relationship Id="rId87" Type="http://schemas.openxmlformats.org/officeDocument/2006/relationships/oleObject" Target="embeddings/oleObject40.bin"/><Relationship Id="rId5" Type="http://schemas.openxmlformats.org/officeDocument/2006/relationships/settings" Target="settings.xml"/><Relationship Id="rId61" Type="http://schemas.openxmlformats.org/officeDocument/2006/relationships/oleObject" Target="embeddings/oleObject27.bin"/><Relationship Id="rId82" Type="http://schemas.openxmlformats.org/officeDocument/2006/relationships/image" Target="media/image33.png"/><Relationship Id="rId90" Type="http://schemas.openxmlformats.org/officeDocument/2006/relationships/theme" Target="theme/theme1.xml"/><Relationship Id="rId19" Type="http://schemas.openxmlformats.org/officeDocument/2006/relationships/image" Target="media/image6.w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9.png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20.bin"/><Relationship Id="rId48" Type="http://schemas.openxmlformats.org/officeDocument/2006/relationships/header" Target="header2.xml"/><Relationship Id="rId56" Type="http://schemas.openxmlformats.org/officeDocument/2006/relationships/image" Target="media/image20.wmf"/><Relationship Id="rId64" Type="http://schemas.openxmlformats.org/officeDocument/2006/relationships/image" Target="media/image24.png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5.bin"/><Relationship Id="rId8" Type="http://schemas.openxmlformats.org/officeDocument/2006/relationships/endnotes" Target="endnotes.xml"/><Relationship Id="rId51" Type="http://schemas.openxmlformats.org/officeDocument/2006/relationships/oleObject" Target="embeddings/oleObject22.bin"/><Relationship Id="rId72" Type="http://schemas.openxmlformats.org/officeDocument/2006/relationships/image" Target="media/image28.png"/><Relationship Id="rId80" Type="http://schemas.openxmlformats.org/officeDocument/2006/relationships/image" Target="media/image32.png"/><Relationship Id="rId85" Type="http://schemas.openxmlformats.org/officeDocument/2006/relationships/oleObject" Target="embeddings/oleObject39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7.bin"/><Relationship Id="rId46" Type="http://schemas.openxmlformats.org/officeDocument/2006/relationships/header" Target="header1.xml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9.bin"/><Relationship Id="rId54" Type="http://schemas.openxmlformats.org/officeDocument/2006/relationships/image" Target="media/image19.wmf"/><Relationship Id="rId62" Type="http://schemas.openxmlformats.org/officeDocument/2006/relationships/image" Target="media/image23.png"/><Relationship Id="rId70" Type="http://schemas.openxmlformats.org/officeDocument/2006/relationships/image" Target="media/image27.png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8.bin"/><Relationship Id="rId88" Type="http://schemas.openxmlformats.org/officeDocument/2006/relationships/oleObject" Target="embeddings/oleObject4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footer" Target="footer2.xml"/><Relationship Id="rId57" Type="http://schemas.openxmlformats.org/officeDocument/2006/relationships/oleObject" Target="embeddings/oleObject25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3.bin"/><Relationship Id="rId44" Type="http://schemas.openxmlformats.org/officeDocument/2006/relationships/image" Target="media/image16.png"/><Relationship Id="rId52" Type="http://schemas.openxmlformats.org/officeDocument/2006/relationships/image" Target="media/image18.png"/><Relationship Id="rId60" Type="http://schemas.openxmlformats.org/officeDocument/2006/relationships/image" Target="media/image22.wmf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1.png"/><Relationship Id="rId81" Type="http://schemas.openxmlformats.org/officeDocument/2006/relationships/oleObject" Target="embeddings/oleObject37.bin"/><Relationship Id="rId86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Assessment%20Bank%202013\Year%207%208%20TT%20Template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168913-8510-4555-91C0-F2F56BE10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TT Template 1</Template>
  <TotalTime>0</TotalTime>
  <Pages>9</Pages>
  <Words>1058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Volume</vt:lpstr>
    </vt:vector>
  </TitlesOfParts>
  <Company>Toshiba</Company>
  <LinksUpToDate>false</LinksUpToDate>
  <CharactersWithSpaces>7078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Volume</dc:title>
  <dc:creator>Garry</dc:creator>
  <cp:lastModifiedBy>Hans Stroeve</cp:lastModifiedBy>
  <cp:revision>2</cp:revision>
  <dcterms:created xsi:type="dcterms:W3CDTF">2013-02-22T00:34:00Z</dcterms:created>
  <dcterms:modified xsi:type="dcterms:W3CDTF">2013-02-22T00:34:00Z</dcterms:modified>
</cp:coreProperties>
</file>