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Year</w:t>
            </w:r>
          </w:p>
          <w:p w:rsidR="00AB24D4" w:rsidRDefault="0045689E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  <w:p w:rsidR="00FD21AC" w:rsidRPr="00584CAA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AB24D4" w:rsidRDefault="00004BA9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 w:rsid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107EC1" w:rsidRDefault="00107EC1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84CAA" w:rsidRPr="00584CAA" w:rsidRDefault="00107EC1" w:rsidP="00107EC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 and 3 Dimensional Shapes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FD21AC" w:rsidRDefault="00FD21AC"/>
          <w:p w:rsidR="00584CAA" w:rsidRPr="00FD21AC" w:rsidRDefault="00107EC1" w:rsidP="00FD21AC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Non </w:t>
            </w:r>
            <w:r w:rsidRPr="00FD21AC">
              <w:rPr>
                <w:b/>
                <w:sz w:val="40"/>
                <w:szCs w:val="40"/>
              </w:rPr>
              <w:t>Calculator</w:t>
            </w:r>
          </w:p>
        </w:tc>
      </w:tr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Pr="00584CAA" w:rsidRDefault="00584C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584CAA" w:rsidRPr="00584CAA" w:rsidRDefault="00584CAA" w:rsidP="00584CA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84CA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584CAA" w:rsidRDefault="00584CAA"/>
          <w:p w:rsidR="00584CAA" w:rsidRDefault="00584CAA"/>
        </w:tc>
      </w:tr>
    </w:tbl>
    <w:p w:rsidR="00584CAA" w:rsidRDefault="00584CAA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3310B8" w:rsidRPr="003310B8" w:rsidTr="003310B8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 provided.</w:t>
            </w:r>
          </w:p>
          <w:p w:rsidR="003310B8" w:rsidRDefault="003310B8" w:rsidP="003310B8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310B8" w:rsidRP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F32E76" w:rsidRPr="00B160DA" w:rsidRDefault="00550C44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155.25pt;margin-top:-2.25pt;width:145.5pt;height:85.45pt;z-index:25164236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545883" r:id="rId10"/>
              </w:pict>
            </w:r>
            <w:r w:rsidR="00F32E76" w:rsidRPr="00B160DA">
              <w:rPr>
                <w:rFonts w:ascii="Times New Roman" w:hAnsi="Times New Roman" w:cs="Times New Roman"/>
                <w:sz w:val="24"/>
                <w:szCs w:val="24"/>
              </w:rPr>
              <w:t>The shape shown is a :</w:t>
            </w: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Rhombus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Kite               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Parallelogram               Trapezium</w:t>
            </w:r>
          </w:p>
          <w:p w:rsidR="00F32E76" w:rsidRPr="00B160DA" w:rsidRDefault="00550C44" w:rsidP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27" style="position:absolute;margin-left:19.25pt;margin-top:6.6pt;width:343.5pt;height:9pt;z-index:251643392" coordorigin="2430,3420" coordsize="6870,180">
                  <v:roundrect id="_x0000_s1028" style="position:absolute;left:9030;top:3420;width:270;height:180" arcsize="10923f"/>
                  <v:roundrect id="_x0000_s1029" style="position:absolute;left:2430;top:3420;width:270;height:180" arcsize="10923f"/>
                  <v:roundrect id="_x0000_s1030" style="position:absolute;left:4580;top:3420;width:270;height:180" arcsize="10923f"/>
                  <v:roundrect id="_x0000_s1031" style="position:absolute;left:6780;top:3420;width:270;height:180" arcsize="10923f"/>
                </v:group>
              </w:pict>
            </w:r>
            <w:r w:rsidR="00F32E76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AB24D4" w:rsidRPr="00F97437" w:rsidRDefault="00AB24D4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24D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AB24D4" w:rsidRPr="00F97437" w:rsidRDefault="00AB2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AB24D4" w:rsidRDefault="00550C44" w:rsidP="00DB628E">
            <w:pPr>
              <w:ind w:right="4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42" type="#_x0000_t75" style="position:absolute;margin-left:250.25pt;margin-top:-4.2pt;width:125.25pt;height:129.35pt;z-index:251645440;mso-position-horizontal-relative:text;mso-position-vertical-relative:text">
                  <v:imagedata r:id="rId11" o:title=""/>
                </v:shape>
                <o:OLEObject Type="Embed" ProgID="FXDraw3.Document" ShapeID="_x0000_s1042" DrawAspect="Content" ObjectID="_1392545884" r:id="rId12"/>
              </w:pict>
            </w:r>
            <w:r w:rsidR="00470CFF">
              <w:rPr>
                <w:rFonts w:ascii="Times New Roman" w:hAnsi="Times New Roman" w:cs="Times New Roman"/>
                <w:sz w:val="24"/>
                <w:szCs w:val="24"/>
              </w:rPr>
              <w:t>Draw in all the diagonals on the pentagon sho</w:t>
            </w:r>
            <w:r w:rsidR="00DB628E">
              <w:rPr>
                <w:rFonts w:ascii="Times New Roman" w:hAnsi="Times New Roman" w:cs="Times New Roman"/>
                <w:sz w:val="24"/>
                <w:szCs w:val="24"/>
              </w:rPr>
              <w:t>wn and complete the statement about the diagonals</w:t>
            </w:r>
            <w:r w:rsidR="00470C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70CFF" w:rsidRDefault="00470CFF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0CFF" w:rsidRPr="00DB628E" w:rsidRDefault="00550C44" w:rsidP="004259D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rect id="_x0000_s1043" style="position:absolute;margin-left:103.5pt;margin-top:10.65pt;width:36.75pt;height:27.75pt;z-index:251646464"/>
              </w:pict>
            </w:r>
          </w:p>
          <w:p w:rsidR="00470CFF" w:rsidRPr="00DB628E" w:rsidRDefault="00DB628E" w:rsidP="004259D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28E">
              <w:rPr>
                <w:rFonts w:ascii="Times New Roman" w:hAnsi="Times New Roman" w:cs="Times New Roman"/>
                <w:sz w:val="32"/>
                <w:szCs w:val="32"/>
              </w:rPr>
              <w:t>A pentagon has           diagonals.</w:t>
            </w:r>
          </w:p>
          <w:p w:rsidR="00470CFF" w:rsidRDefault="00470CFF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0CFF" w:rsidRDefault="00470CFF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0CFF" w:rsidRDefault="00470CFF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0CFF" w:rsidRPr="00F97437" w:rsidRDefault="00470CFF" w:rsidP="00425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E76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F32E76" w:rsidRPr="00F97437" w:rsidRDefault="00F32E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F32E76" w:rsidRPr="00B160DA" w:rsidRDefault="00F32E76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Two quadrilaterals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hich have all sides equal are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F32E76" w:rsidRPr="00B160DA" w:rsidRDefault="00F32E76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550C44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2937302">
                <v:group id="_x0000_s1032" style="position:absolute;margin-left:11.75pt;margin-top:2.2pt;width:222pt;height:36pt;z-index:251644416" coordorigin="3530,6840" coordsize="3900,720">
                  <v:roundrect id="_x0000_s1033" style="position:absolute;left:3530;top:6840;width:270;height:180" arcsize="10923f"/>
                  <v:roundrect id="_x0000_s1034" style="position:absolute;left:3530;top:7380;width:270;height:180" arcsize="10923f"/>
                  <v:roundrect id="_x0000_s1035" style="position:absolute;left:7160;top:6840;width:270;height:180" arcsize="10923f"/>
                  <v:roundrect id="_x0000_s1036" style="position:absolute;left:7160;top:7380;width:270;height:180" arcsize="10923f"/>
                </v:group>
              </w:pict>
            </w:r>
            <w:r w:rsidR="00F32E76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F32E7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="00F32E7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="00F32E76">
              <w:rPr>
                <w:rFonts w:ascii="Times New Roman" w:hAnsi="Times New Roman" w:cs="Times New Roman"/>
                <w:sz w:val="24"/>
                <w:szCs w:val="24"/>
              </w:rPr>
              <w:t xml:space="preserve"> rectangle and a square.</w:t>
            </w:r>
            <w:r w:rsidR="00F32E76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F32E76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gramStart"/>
            <w:r w:rsidR="00F32E7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="00F32E76">
              <w:rPr>
                <w:rFonts w:ascii="Times New Roman" w:hAnsi="Times New Roman" w:cs="Times New Roman"/>
                <w:sz w:val="24"/>
                <w:szCs w:val="24"/>
              </w:rPr>
              <w:t xml:space="preserve"> kite and </w:t>
            </w:r>
            <w:r w:rsidR="00F32E76" w:rsidRPr="00B160D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32E76">
              <w:rPr>
                <w:rFonts w:ascii="Times New Roman" w:hAnsi="Times New Roman" w:cs="Times New Roman"/>
                <w:sz w:val="24"/>
                <w:szCs w:val="24"/>
              </w:rPr>
              <w:t xml:space="preserve"> rectangle.</w:t>
            </w:r>
          </w:p>
          <w:p w:rsidR="00F32E76" w:rsidRPr="00B160DA" w:rsidRDefault="00F32E76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32E76" w:rsidRPr="00B160DA" w:rsidRDefault="00F32E76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rhombus and a kite.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a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rhombus and a square.</w:t>
            </w:r>
          </w:p>
          <w:p w:rsidR="00F32E76" w:rsidRPr="00B160DA" w:rsidRDefault="00F32E76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628E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B628E" w:rsidRPr="00F97437" w:rsidRDefault="00DB62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505" w:type="dxa"/>
          </w:tcPr>
          <w:p w:rsidR="00DB628E" w:rsidRPr="00B160DA" w:rsidRDefault="00550C44" w:rsidP="00DB628E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55" type="#_x0000_t75" style="position:absolute;margin-left:212.25pt;margin-top:-2.15pt;width:118.5pt;height:118.5pt;z-index:251649536;mso-position-horizontal-relative:text;mso-position-vertical-relative:text">
                  <v:imagedata r:id="rId13" o:title=""/>
                </v:shape>
                <o:OLEObject Type="Embed" ProgID="FXDraw3.Document" ShapeID="_x0000_s1055" DrawAspect="Content" ObjectID="_1392545885" r:id="rId14"/>
              </w:pic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>Which is an accurate description</w:t>
            </w:r>
            <w:r w:rsidR="00DB628E">
              <w:rPr>
                <w:rFonts w:ascii="Times New Roman" w:hAnsi="Times New Roman" w:cs="Times New Roman"/>
                <w:sz w:val="24"/>
                <w:szCs w:val="24"/>
              </w:rPr>
              <w:t xml:space="preserve"> of the shape shown</w: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550C44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030BA6D">
                <v:group id="_x0000_s1050" style="position:absolute;margin-left:18.5pt;margin-top:3.7pt;width:222pt;height:36pt;z-index:251648512" coordorigin="3530,6840" coordsize="3900,720">
                  <v:roundrect id="_x0000_s1051" style="position:absolute;left:3530;top:6840;width:270;height:180" arcsize="10923f"/>
                  <v:roundrect id="_x0000_s1052" style="position:absolute;left:3530;top:7380;width:270;height:180" arcsize="10923f"/>
                  <v:roundrect id="_x0000_s1053" style="position:absolute;left:7160;top:6840;width:270;height:180" arcsize="10923f"/>
                  <v:roundrect id="_x0000_s1054" style="position:absolute;left:7160;top:7380;width:270;height:180" arcsize="10923f"/>
                </v:group>
              </w:pic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A regular hexagon.                                         An irregular hexagon.</w:t>
            </w: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An irregular octagon.                                       A regular octagon.</w:t>
            </w:r>
          </w:p>
          <w:p w:rsidR="00DB628E" w:rsidRPr="00B160DA" w:rsidRDefault="00DB628E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628E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B628E" w:rsidRPr="00F97437" w:rsidRDefault="00DB62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DB628E" w:rsidRPr="00B160DA" w:rsidRDefault="00DB628E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statement is not true for an isosceles triangle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DB628E" w:rsidRPr="00B160DA" w:rsidRDefault="00DB628E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550C44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44" style="position:absolute;margin-left:10.25pt;margin-top:3.5pt;width:217pt;height:36pt;z-index:251647488" coordorigin="3530,6840" coordsize="3900,720">
                  <v:roundrect id="_x0000_s1045" style="position:absolute;left:3530;top:6840;width:270;height:180" arcsize="10923f"/>
                  <v:roundrect id="_x0000_s1046" style="position:absolute;left:3530;top:7380;width:270;height:180" arcsize="10923f"/>
                  <v:roundrect id="_x0000_s1047" style="position:absolute;left:7160;top:6840;width:270;height:180" arcsize="10923f"/>
                  <v:roundrect id="_x0000_s1048" style="position:absolute;left:7160;top:7380;width:270;height:180" arcsize="10923f"/>
                </v:group>
              </w:pict>
            </w:r>
            <w:r w:rsidR="00DB628E">
              <w:rPr>
                <w:rFonts w:ascii="Times New Roman" w:hAnsi="Times New Roman" w:cs="Times New Roman"/>
                <w:sz w:val="24"/>
                <w:szCs w:val="24"/>
              </w:rPr>
              <w:t xml:space="preserve">             Two </w: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>sides are equal</w:t>
            </w:r>
            <w:r w:rsidR="00DB62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</w:t>
            </w:r>
            <w:r w:rsidR="00DB628E">
              <w:rPr>
                <w:rFonts w:ascii="Times New Roman" w:hAnsi="Times New Roman" w:cs="Times New Roman"/>
                <w:sz w:val="24"/>
                <w:szCs w:val="24"/>
              </w:rPr>
              <w:t xml:space="preserve">  All angles are equal</w:t>
            </w:r>
            <w:r w:rsidR="00DB628E" w:rsidRPr="00B160D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B628E" w:rsidRPr="00B160DA" w:rsidRDefault="00DB628E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628E" w:rsidRPr="00B160DA" w:rsidRDefault="00DB628E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There is one axi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s of lin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symmetry.         It does not have point symmetry.</w:t>
            </w:r>
          </w:p>
          <w:p w:rsidR="00DB628E" w:rsidRPr="00F97437" w:rsidRDefault="00DB62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65" style="position:absolute;margin-left:313.75pt;margin-top:104.55pt;width:56.85pt;height:71.05pt;z-index:251654656;mso-position-horizontal-relative:text;mso-position-vertical-relative:text" coordsize="20000,20000" o:allowincell="f" path="m,3997l9991,r9991,3997l9991,19986,,3997xe" strokeweight="1pt">
                  <v:path arrowok="t"/>
                </v:shape>
              </w:pict>
            </w:r>
            <w:r w:rsidR="00D11EB2"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shape below is a regular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polygon?</w:t>
            </w:r>
          </w:p>
          <w:p w:rsidR="00D11EB2" w:rsidRPr="00B160DA" w:rsidRDefault="00550C44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B21D5CB">
                <v:shape id="_x0000_s1057" style="position:absolute;margin-left:274.5pt;margin-top:1.35pt;width:50.85pt;height:66.9pt;z-index:251650560" coordsize="1482,1653" path="m,855l513,r912,l1083,798r399,855l456,1653,,855xe">
                  <v:path arrowok="t"/>
                </v:shape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C13B7F7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_x0000_s1056" type="#_x0000_t9" style="position:absolute;margin-left:68.55pt;margin-top:9.6pt;width:72.9pt;height:58.65pt;z-index:251651584"/>
              </w:pict>
            </w: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550C44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B857C29">
                <v:group id="_x0000_s1059" style="position:absolute;margin-left:35.75pt;margin-top:9.25pt;width:222pt;height:83.25pt;z-index:251652608" coordorigin="2830,7770" coordsize="4440,1665">
                  <v:roundrect id="_x0000_s1060" style="position:absolute;left:2830;top:7770;width:307;height:180" arcsize="10923f"/>
                  <v:roundrect id="_x0000_s1061" style="position:absolute;left:6963;top:7770;width:307;height:180" arcsize="10923f"/>
                  <v:group id="_x0000_s1062" style="position:absolute;left:2830;top:9255;width:4440;height:180" coordorigin="2830,8310" coordsize="4440,180">
                    <v:roundrect id="_x0000_s1063" style="position:absolute;left:2830;top:8310;width:307;height:180" arcsize="10923f"/>
                    <v:roundrect id="_x0000_s1064" style="position:absolute;left:6963;top:8310;width:307;height:180" arcsize="10923f"/>
                  </v:group>
                </v:group>
              </w:pict>
            </w:r>
            <w:r w:rsidR="00D11EB2"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550C44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5AF90D48">
                <v:shape id="_x0000_s1058" style="position:absolute;margin-left:73.95pt;margin-top:6.3pt;width:63.45pt;height:63.75pt;z-index:251653632;mso-position-horizontal-relative:text;mso-position-vertical-relative:text" coordsize="20000,20000" path="m5711,l19990,,,19982,5711,xe" strokeweight="1pt">
                  <v:path arrowok="t"/>
                </v:shape>
              </w:pict>
            </w: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8574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D11EB2" w:rsidRPr="00B160DA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Use a ruler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 draw a sketch of a trapezium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D11EB2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D11EB2">
            <w:pPr>
              <w:tabs>
                <w:tab w:val="left" w:pos="70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B160DA" w:rsidRDefault="00D11EB2" w:rsidP="00470C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D11EB2" w:rsidRDefault="00550C44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66" type="#_x0000_t75" style="position:absolute;margin-left:212.25pt;margin-top:-9.4pt;width:105.75pt;height:103.25pt;z-index:-251660800;mso-position-horizontal-relative:text;mso-position-vertical-relative:text">
                  <v:imagedata r:id="rId15" o:title=""/>
                </v:shape>
                <o:OLEObject Type="Embed" ProgID="FXDraw3.Document" ShapeID="_x0000_s1066" DrawAspect="Content" ObjectID="_1392545886" r:id="rId16"/>
              </w:pict>
            </w:r>
            <w:r w:rsidR="00D11EB2">
              <w:rPr>
                <w:rFonts w:ascii="Times New Roman" w:hAnsi="Times New Roman" w:cs="Times New Roman"/>
                <w:sz w:val="24"/>
                <w:szCs w:val="24"/>
              </w:rPr>
              <w:t xml:space="preserve">What order of rotational symmetry does this design have? </w:t>
            </w:r>
          </w:p>
          <w:p w:rsidR="00D11EB2" w:rsidRDefault="00D11EB2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550C44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067" style="position:absolute;margin-left:62.25pt;margin-top:11.65pt;width:53.25pt;height:35.25pt;z-index:251656704"/>
              </w:pict>
            </w:r>
          </w:p>
          <w:p w:rsidR="00D11EB2" w:rsidRDefault="00D11EB2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F97437" w:rsidRDefault="00D11EB2" w:rsidP="00D11EB2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8505" w:type="dxa"/>
          </w:tcPr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of the shapes below is not a right-angled triangle?</w:t>
            </w:r>
          </w:p>
          <w:p w:rsidR="00D11EB2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74" type="#_x0000_t75" style="position:absolute;margin-left:30pt;margin-top:4.5pt;width:351.75pt;height:169.6pt;z-index:251657728;mso-position-horizontal-relative:text;mso-position-vertical-relative:text">
                  <v:imagedata r:id="rId17" o:title=""/>
                </v:shape>
                <o:OLEObject Type="Embed" ProgID="FXDraw3.Document" ShapeID="_x0000_s1074" DrawAspect="Content" ObjectID="_1392545887" r:id="rId18"/>
              </w:pict>
            </w: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B857C29">
                <v:group id="_x0000_s1068" style="position:absolute;margin-left:14.75pt;margin-top:.35pt;width:222pt;height:83.25pt;z-index:251658752" coordorigin="2830,7770" coordsize="4440,1665">
                  <v:roundrect id="_x0000_s1069" style="position:absolute;left:2830;top:7770;width:307;height:180" arcsize="10923f"/>
                  <v:roundrect id="_x0000_s1070" style="position:absolute;left:6963;top:7770;width:307;height:180" arcsize="10923f"/>
                  <v:group id="_x0000_s1071" style="position:absolute;left:2830;top:9255;width:4440;height:180" coordorigin="2830,8310" coordsize="4440,180">
                    <v:roundrect id="_x0000_s1072" style="position:absolute;left:2830;top:8310;width:307;height:180" arcsize="10923f"/>
                    <v:roundrect id="_x0000_s1073" style="position:absolute;left:6963;top:8310;width:307;height:180" arcsize="10923f"/>
                  </v:group>
                </v:group>
              </w:pict>
            </w: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D11EB2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quadrilateral below has diagonals which bisect one another at right angles?</w:t>
            </w:r>
          </w:p>
          <w:p w:rsidR="00D11EB2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75" type="#_x0000_t75" style="position:absolute;margin-left:36pt;margin-top:3.55pt;width:312.75pt;height:169pt;z-index:251659776;mso-position-horizontal-relative:text;mso-position-vertical-relative:text">
                  <v:imagedata r:id="rId19" o:title=""/>
                </v:shape>
                <o:OLEObject Type="Embed" ProgID="FXDraw3.Document" ShapeID="_x0000_s1075" DrawAspect="Content" ObjectID="_1392545888" r:id="rId20"/>
              </w:pict>
            </w: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B857C29">
                <v:group id="_x0000_s1076" style="position:absolute;margin-left:4.25pt;margin-top:3.65pt;width:222pt;height:83.25pt;z-index:251660800" coordorigin="2830,7770" coordsize="4440,1665">
                  <v:roundrect id="_x0000_s1077" style="position:absolute;left:2830;top:7770;width:307;height:180" arcsize="10923f"/>
                  <v:roundrect id="_x0000_s1078" style="position:absolute;left:6963;top:7770;width:307;height:180" arcsize="10923f"/>
                  <v:group id="_x0000_s1079" style="position:absolute;left:2830;top:9255;width:4440;height:180" coordorigin="2830,8310" coordsize="4440,180">
                    <v:roundrect id="_x0000_s1080" style="position:absolute;left:2830;top:8310;width:307;height:180" arcsize="10923f"/>
                    <v:roundrect id="_x0000_s1081" style="position:absolute;left:6963;top:8310;width:307;height:180" arcsize="10923f"/>
                  </v:group>
                </v:group>
              </w:pict>
            </w: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574A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574A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574A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574A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574A" w:rsidRDefault="000957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8D3F62" w:rsidRPr="00B160DA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Which solid</w:t>
            </w:r>
            <w:r w:rsidR="00B67465">
              <w:rPr>
                <w:rFonts w:ascii="Times New Roman" w:hAnsi="Times New Roman" w:cs="Times New Roman"/>
                <w:sz w:val="24"/>
                <w:szCs w:val="24"/>
              </w:rPr>
              <w:t xml:space="preserve"> below is a pyramid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8D3F62" w:rsidRPr="00B160DA" w:rsidRDefault="00550C44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83" style="position:absolute;margin-left:45.1pt;margin-top:12.1pt;width:191.65pt;height:83.25pt;z-index:251662848" coordorigin="2830,7770" coordsize="4440,1665">
                  <v:roundrect id="_x0000_s1084" style="position:absolute;left:2830;top:7770;width:307;height:180" arcsize="10923f"/>
                  <v:roundrect id="_x0000_s1085" style="position:absolute;left:6963;top:7770;width:307;height:180" arcsize="10923f"/>
                  <v:group id="_x0000_s1086" style="position:absolute;left:2830;top:9255;width:4440;height:180" coordorigin="2830,8310" coordsize="4440,180">
                    <v:roundrect id="_x0000_s1087" style="position:absolute;left:2830;top:8310;width:307;height:180" arcsize="10923f"/>
                    <v:roundrect id="_x0000_s1088" style="position:absolute;left:6963;top:8310;width:307;height:180" arcsize="10923f"/>
                  </v:group>
                </v:group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82" type="#_x0000_t75" style="position:absolute;margin-left:56.25pt;margin-top:-.65pt;width:256.05pt;height:168.75pt;z-index:251661824">
                  <v:imagedata r:id="rId21" o:title=""/>
                </v:shape>
                <o:OLEObject Type="Embed" ProgID="FXDraw3.Document" ShapeID="_x0000_s1082" DrawAspect="Content" ObjectID="_1392545889" r:id="rId22"/>
              </w:pict>
            </w: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Pr="00B160DA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Pr="00B160DA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</w:p>
          <w:p w:rsidR="00B67465" w:rsidRPr="00B160DA" w:rsidRDefault="00B67465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3F62" w:rsidRPr="00B160DA" w:rsidRDefault="008D3F62" w:rsidP="008D3F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D11EB2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faces are there on a triangular prism? </w:t>
            </w:r>
          </w:p>
          <w:p w:rsidR="00B67465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67465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089" style="position:absolute;margin-left:140.25pt;margin-top:4.3pt;width:65.25pt;height:28.5pt;z-index:251663872"/>
              </w:pict>
            </w:r>
          </w:p>
          <w:p w:rsidR="00B67465" w:rsidRPr="00B67465" w:rsidRDefault="00B674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r w:rsidRPr="00B67465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faces</w:t>
            </w:r>
          </w:p>
          <w:p w:rsidR="00B67465" w:rsidRPr="00F97437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</w:p>
        </w:tc>
        <w:tc>
          <w:tcPr>
            <w:tcW w:w="8505" w:type="dxa"/>
          </w:tcPr>
          <w:p w:rsidR="00D11EB2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0" type="#_x0000_t75" style="position:absolute;margin-left:260.95pt;margin-top:-2.5pt;width:115.2pt;height:143.25pt;z-index:251664896;mso-position-horizontal-relative:text;mso-position-vertical-relative:text">
                  <v:imagedata r:id="rId23" o:title=""/>
                </v:shape>
                <o:OLEObject Type="Embed" ProgID="FXDraw3.Document" ShapeID="_x0000_s1090" DrawAspect="Content" ObjectID="_1392545890" r:id="rId24"/>
              </w:pict>
            </w:r>
            <w:r w:rsidR="00B67465">
              <w:rPr>
                <w:rFonts w:ascii="Times New Roman" w:hAnsi="Times New Roman" w:cs="Times New Roman"/>
                <w:sz w:val="24"/>
                <w:szCs w:val="24"/>
              </w:rPr>
              <w:t>How many verti</w:t>
            </w:r>
            <w:r w:rsidR="00C6348B">
              <w:rPr>
                <w:rFonts w:ascii="Times New Roman" w:hAnsi="Times New Roman" w:cs="Times New Roman"/>
                <w:sz w:val="24"/>
                <w:szCs w:val="24"/>
              </w:rPr>
              <w:t>ces are there on the solid shown</w:t>
            </w:r>
            <w:r w:rsidR="00B67465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B67465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67465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67465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91" style="position:absolute;margin-left:58.5pt;margin-top:13.1pt;width:13.5pt;height:69pt;z-index:251665920" coordorigin="3420,8403" coordsize="270,1380">
                  <v:roundrect id="_x0000_s1092" style="position:absolute;left:3420;top:8403;width:270;height:180" arcsize="10923f"/>
                  <v:roundrect id="_x0000_s1093" style="position:absolute;left:3420;top:8778;width:270;height:180" arcsize="10923f"/>
                  <v:roundrect id="_x0000_s1094" style="position:absolute;left:3420;top:9180;width:270;height:180" arcsize="10923f"/>
                  <v:roundrect id="_x0000_s1095" style="position:absolute;left:3420;top:9603;width:270;height:180" arcsize="10923f"/>
                </v:group>
              </w:pict>
            </w:r>
          </w:p>
          <w:p w:rsidR="00B67465" w:rsidRDefault="00C6348B" w:rsidP="00C6348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8</w:t>
            </w:r>
          </w:p>
          <w:p w:rsidR="00B67465" w:rsidRDefault="00C6348B" w:rsidP="00C6348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9</w:t>
            </w:r>
          </w:p>
          <w:p w:rsidR="00C6348B" w:rsidRDefault="00C6348B" w:rsidP="00C6348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16</w:t>
            </w:r>
          </w:p>
          <w:p w:rsidR="00C6348B" w:rsidRDefault="00C6348B" w:rsidP="00C6348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17</w:t>
            </w:r>
          </w:p>
          <w:p w:rsidR="00B67465" w:rsidRPr="00F97437" w:rsidRDefault="00B6746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8505" w:type="dxa"/>
          </w:tcPr>
          <w:p w:rsidR="00D11EB2" w:rsidRDefault="00550C44" w:rsidP="00C6348B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099" style="position:absolute;margin-left:182.1pt;margin-top:21.05pt;width:13.5pt;height:9pt;z-index:251668992;mso-position-horizontal-relative:text;mso-position-vertical-relative:text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01" style="position:absolute;margin-left:300.6pt;margin-top:19.55pt;width:13.5pt;height:9pt;z-index:251671040;mso-position-horizontal-relative:text;mso-position-vertical-relative:text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6" type="#_x0000_t75" style="position:absolute;margin-left:197.05pt;margin-top:.8pt;width:219.2pt;height:152.75pt;z-index:251666944;mso-position-horizontal-relative:text;mso-position-vertical-relative:text">
                  <v:imagedata r:id="rId25" o:title=""/>
                </v:shape>
                <o:OLEObject Type="Embed" ProgID="FXDraw3.Document" ShapeID="_x0000_s1096" DrawAspect="Content" ObjectID="_1392545891" r:id="rId26"/>
              </w:pict>
            </w:r>
            <w:r w:rsidR="00C6348B">
              <w:rPr>
                <w:rFonts w:ascii="Times New Roman" w:hAnsi="Times New Roman" w:cs="Times New Roman"/>
                <w:sz w:val="24"/>
                <w:szCs w:val="24"/>
              </w:rPr>
              <w:t>Which of the solids shown would have the top and side view below?</w:t>
            </w:r>
          </w:p>
          <w:p w:rsidR="00C6348B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7" type="#_x0000_t75" style="position:absolute;margin-left:0;margin-top:2.6pt;width:153.75pt;height:93.8pt;z-index:251667968;mso-position-horizontal-relative:text;mso-position-vertical-relative:text">
                  <v:imagedata r:id="rId27" o:title=""/>
                </v:shape>
                <o:OLEObject Type="Embed" ProgID="FXDraw3.Document" ShapeID="_x0000_s1097" DrawAspect="Content" ObjectID="_1392545892" r:id="rId28"/>
              </w:pict>
            </w: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8B" w:rsidRDefault="00550C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02" style="position:absolute;margin-left:292.35pt;margin-top:3.95pt;width:13.5pt;height:9pt;z-index:251672064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00" style="position:absolute;margin-left:182.1pt;margin-top:3.95pt;width:13.5pt;height:9pt;z-index:251670016" arcsize="10923f"/>
              </w:pict>
            </w: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348B" w:rsidRDefault="00C634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Pr="00F97437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D11EB2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sketch of a right square pyramid.</w:t>
            </w: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86C1D" w:rsidRPr="00F97437" w:rsidRDefault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1EB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1EB2" w:rsidRPr="00F97437" w:rsidRDefault="00D11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D11EB2" w:rsidRDefault="00F86C1D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rectangular and hexagonal faces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hexagonal prism?</w:t>
            </w:r>
          </w:p>
          <w:p w:rsidR="00F86C1D" w:rsidRPr="00FF53A5" w:rsidRDefault="00550C44" w:rsidP="00F86C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AU"/>
              </w:rPr>
              <w:pict>
                <v:rect id="_x0000_s1103" style="position:absolute;margin-left:195.6pt;margin-top:12.9pt;width:40.9pt;height:20.8pt;z-index:251673088"/>
              </w:pict>
            </w:r>
          </w:p>
          <w:p w:rsidR="00F86C1D" w:rsidRPr="00FF53A5" w:rsidRDefault="00550C44" w:rsidP="00F86C1D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AU"/>
              </w:rPr>
              <w:pict>
                <v:rect id="_x0000_s1104" style="position:absolute;margin-left:195.6pt;margin-top:26.65pt;width:40.15pt;height:22.25pt;z-index:251674112"/>
              </w:pict>
            </w:r>
            <w:r w:rsidR="00F86C1D" w:rsidRPr="00FF53A5">
              <w:rPr>
                <w:rFonts w:ascii="Times New Roman" w:hAnsi="Times New Roman" w:cs="Times New Roman"/>
                <w:sz w:val="28"/>
                <w:szCs w:val="28"/>
              </w:rPr>
              <w:t xml:space="preserve">               Rectangular faces :</w:t>
            </w:r>
          </w:p>
          <w:p w:rsidR="00F86C1D" w:rsidRPr="00F86C1D" w:rsidRDefault="00F86C1D" w:rsidP="00F86C1D">
            <w:pPr>
              <w:spacing w:after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FF53A5">
              <w:rPr>
                <w:rFonts w:ascii="Times New Roman" w:hAnsi="Times New Roman" w:cs="Times New Roman"/>
                <w:sz w:val="28"/>
                <w:szCs w:val="28"/>
              </w:rPr>
              <w:t xml:space="preserve">               Hexagonal faces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:</w:t>
            </w:r>
          </w:p>
        </w:tc>
      </w:tr>
      <w:tr w:rsidR="00FF53A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FF53A5" w:rsidRPr="00F97437" w:rsidRDefault="00FF53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sketch of the solid whose net is shown.</w:t>
            </w:r>
          </w:p>
          <w:p w:rsidR="00FF53A5" w:rsidRDefault="00550C44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11" type="#_x0000_t75" style="position:absolute;margin-left:6.1pt;margin-top:-.75pt;width:133.35pt;height:111.8pt;z-index:-251641344;mso-position-horizontal-relative:text;mso-position-vertical-relative:text">
                  <v:imagedata r:id="rId29" o:title=""/>
                </v:shape>
                <o:OLEObject Type="Embed" ProgID="FXDraw3.Document" ShapeID="_x0000_s1111" DrawAspect="Content" ObjectID="_1392545893" r:id="rId30"/>
              </w:pict>
            </w: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53A5" w:rsidRDefault="00FF53A5" w:rsidP="00F86C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B34" w:rsidRPr="00F97437" w:rsidTr="00F94BEE">
        <w:trPr>
          <w:cantSplit/>
          <w:trHeight w:val="2195"/>
        </w:trPr>
        <w:tc>
          <w:tcPr>
            <w:tcW w:w="675" w:type="dxa"/>
            <w:tcBorders>
              <w:top w:val="nil"/>
              <w:bottom w:val="nil"/>
            </w:tcBorders>
          </w:tcPr>
          <w:p w:rsidR="00EE2B34" w:rsidRPr="00F97437" w:rsidRDefault="00EE2B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12915D1">
                <v:shape id="_x0000_s1193" type="#_x0000_t75" style="position:absolute;margin-left:282.35pt;margin-top:-2.65pt;width:119.25pt;height:135.15pt;z-index:251720192;mso-position-horizontal-relative:text;mso-position-vertical-relative:text">
                  <v:imagedata r:id="rId31" o:title=""/>
                </v:shape>
                <o:OLEObject Type="Embed" ProgID="FXDraw3.Document" ShapeID="_x0000_s1193" DrawAspect="Content" ObjectID="_1392545894" r:id="rId32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solid shown is a hexagonal pyramid.</w:t>
            </w:r>
          </w:p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 whether the 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atements are TRUE or FALSE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686696"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86696">
              <w:rPr>
                <w:rFonts w:ascii="Times New Roman" w:hAnsi="Times New Roman" w:cs="Times New Roman"/>
                <w:i/>
                <w:sz w:val="24"/>
                <w:szCs w:val="24"/>
              </w:rPr>
              <w:t>AF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intersecting lines.  ______________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skew lines.            ______________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parallel lines.         ______________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intersecting lines. ______________</w:t>
            </w:r>
          </w:p>
          <w:p w:rsidR="00EE2B34" w:rsidRPr="00F97437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7F97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37F97" w:rsidRPr="00F9743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837F97" w:rsidRDefault="00837F97" w:rsidP="004E295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3538E75">
                <v:shape id="_x0000_s1197" type="#_x0000_t75" style="position:absolute;margin-left:42.8pt;margin-top:37.3pt;width:110.95pt;height:110.95pt;z-index:251725312;mso-position-horizontal-relative:text;mso-position-vertical-relative:text">
                  <v:imagedata r:id="rId33" o:title=""/>
                </v:shape>
                <o:OLEObject Type="Embed" ProgID="FXDraw3.Document" ShapeID="_x0000_s1197" DrawAspect="Content" ObjectID="_1392545895" r:id="rId3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table to illustrate    </w:t>
            </w:r>
          </w:p>
          <w:tbl>
            <w:tblPr>
              <w:tblStyle w:val="TableGrid"/>
              <w:tblpPr w:leftFromText="180" w:rightFromText="180" w:horzAnchor="margin" w:tblpXSpec="right" w:tblpY="51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9"/>
            </w:tblGrid>
            <w:tr w:rsidR="00837F97" w:rsidTr="004E295D">
              <w:tc>
                <w:tcPr>
                  <w:tcW w:w="4252" w:type="dxa"/>
                  <w:gridSpan w:val="2"/>
                  <w:shd w:val="clear" w:color="auto" w:fill="CCC0D9" w:themeFill="accent4" w:themeFillTint="66"/>
                  <w:vAlign w:val="center"/>
                </w:tcPr>
                <w:p w:rsidR="00837F97" w:rsidRPr="00837F97" w:rsidRDefault="00837F97" w:rsidP="004E295D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Pentagonal Pyramid</w:t>
                  </w:r>
                </w:p>
              </w:tc>
            </w:tr>
            <w:tr w:rsidR="00837F97" w:rsidTr="004E295D">
              <w:tc>
                <w:tcPr>
                  <w:tcW w:w="2123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Faces (F)</w:t>
                  </w:r>
                </w:p>
              </w:tc>
              <w:tc>
                <w:tcPr>
                  <w:tcW w:w="2129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7F97" w:rsidTr="004E295D">
              <w:tc>
                <w:tcPr>
                  <w:tcW w:w="2123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Vertices (V)</w:t>
                  </w:r>
                </w:p>
              </w:tc>
              <w:tc>
                <w:tcPr>
                  <w:tcW w:w="2129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7F97" w:rsidTr="004E295D">
              <w:tc>
                <w:tcPr>
                  <w:tcW w:w="2123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Edges (E)</w:t>
                  </w:r>
                </w:p>
              </w:tc>
              <w:tc>
                <w:tcPr>
                  <w:tcW w:w="2129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7F97" w:rsidTr="004E295D">
              <w:tc>
                <w:tcPr>
                  <w:tcW w:w="2123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 + V – E</w:t>
                  </w:r>
                </w:p>
              </w:tc>
              <w:tc>
                <w:tcPr>
                  <w:tcW w:w="2129" w:type="dxa"/>
                </w:tcPr>
                <w:p w:rsidR="00837F97" w:rsidRDefault="00837F97" w:rsidP="004E295D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837F97" w:rsidRDefault="00837F97" w:rsidP="004E295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Euler’s Rule for a Pentagonal Pyramid. </w:t>
            </w: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Pr="00F97437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7F97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37F97" w:rsidRPr="00F9743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 ruler to draw the net of the solid shown.</w:t>
            </w: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6" type="#_x0000_t75" style="position:absolute;margin-left:12.2pt;margin-top:7.15pt;width:163.75pt;height:106.6pt;z-index:251724288;mso-position-horizontal-relative:text;mso-position-vertical-relative:text">
                  <v:imagedata r:id="rId35" o:title=""/>
                </v:shape>
                <o:OLEObject Type="Embed" ProgID="FXDraw3.Document" ShapeID="_x0000_s1196" DrawAspect="Content" ObjectID="_1392545896" r:id="rId36"/>
              </w:pict>
            </w: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37F97" w:rsidRPr="00F97437" w:rsidRDefault="00837F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5689E" w:rsidRDefault="0045689E">
      <w:pPr>
        <w:rPr>
          <w:i/>
        </w:rPr>
      </w:pPr>
    </w:p>
    <w:p w:rsidR="0045689E" w:rsidRDefault="0045689E">
      <w:pPr>
        <w:rPr>
          <w:i/>
        </w:rPr>
      </w:pPr>
      <w:r>
        <w:rPr>
          <w:i/>
        </w:rPr>
        <w:br w:type="page"/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45689E" w:rsidTr="004E295D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45689E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Year</w:t>
            </w:r>
          </w:p>
          <w:p w:rsidR="0045689E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  <w:p w:rsidR="0045689E" w:rsidRPr="00584CAA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45689E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45689E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5689E" w:rsidRPr="00584CAA" w:rsidRDefault="0045689E" w:rsidP="004E295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 and 3 Dimensional Shapes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45689E" w:rsidRDefault="0045689E" w:rsidP="004E295D"/>
          <w:p w:rsidR="0045689E" w:rsidRPr="00FD21AC" w:rsidRDefault="0045689E" w:rsidP="004E295D">
            <w:pPr>
              <w:tabs>
                <w:tab w:val="left" w:pos="1350"/>
              </w:tabs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Non </w:t>
            </w:r>
            <w:r w:rsidRPr="00FD21AC">
              <w:rPr>
                <w:b/>
                <w:sz w:val="40"/>
                <w:szCs w:val="40"/>
              </w:rPr>
              <w:t>Calculator</w:t>
            </w:r>
          </w:p>
        </w:tc>
      </w:tr>
      <w:tr w:rsidR="0045689E" w:rsidTr="004E295D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45689E" w:rsidRPr="00584CAA" w:rsidRDefault="0045689E" w:rsidP="004E29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45689E" w:rsidRPr="0045689E" w:rsidRDefault="0045689E" w:rsidP="0045689E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ANSWERS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45689E" w:rsidRDefault="0045689E" w:rsidP="004E295D"/>
          <w:p w:rsidR="0045689E" w:rsidRDefault="0045689E" w:rsidP="004E295D"/>
        </w:tc>
      </w:tr>
    </w:tbl>
    <w:p w:rsidR="0045689E" w:rsidRDefault="0045689E" w:rsidP="0045689E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45689E" w:rsidRPr="003310B8" w:rsidTr="004E295D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45689E" w:rsidRDefault="0045689E" w:rsidP="004E295D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45689E" w:rsidRDefault="0045689E" w:rsidP="004E295D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 provided.</w:t>
            </w:r>
          </w:p>
          <w:p w:rsidR="0045689E" w:rsidRDefault="0045689E" w:rsidP="004E295D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45689E" w:rsidRDefault="0045689E" w:rsidP="004E295D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45689E" w:rsidRPr="003310B8" w:rsidRDefault="0045689E" w:rsidP="004E295D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16" type="#_x0000_t75" style="position:absolute;margin-left:155.25pt;margin-top:-2.25pt;width:145.5pt;height:85.45pt;z-index:251681280;mso-position-horizontal-relative:text;mso-position-vertical-relative:text">
                  <v:imagedata r:id="rId9" o:title=""/>
                </v:shape>
                <o:OLEObject Type="Embed" ProgID="FXDraw3.Document" ShapeID="_x0000_s1116" DrawAspect="Content" ObjectID="_1392545897" r:id="rId37"/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The shape shown is a :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Rhombus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Kite               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Parallelogram               Trapezium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17" style="position:absolute;margin-left:19.25pt;margin-top:6.6pt;width:343.5pt;height:9pt;z-index:251682304" coordorigin="2430,3420" coordsize="6870,180">
                  <v:roundrect id="_x0000_s1118" style="position:absolute;left:9030;top:3420;width:270;height:180" arcsize="10923f"/>
                  <v:roundrect id="_x0000_s1119" style="position:absolute;left:2430;top:3420;width:270;height:180" arcsize="10923f"/>
                  <v:roundrect id="_x0000_s1120" style="position:absolute;left:4580;top:3420;width:270;height:180" arcsize="10923f" fillcolor="black [3213]"/>
                  <v:roundrect id="_x0000_s1121" style="position:absolute;left:6780;top:3420;width:270;height:180" arcsize="10923f"/>
                </v:group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45689E" w:rsidRDefault="0045689E" w:rsidP="004E295D">
            <w:pPr>
              <w:ind w:right="4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27" type="#_x0000_t75" style="position:absolute;margin-left:250.25pt;margin-top:-4.2pt;width:125.25pt;height:129.35pt;z-index:251684352;mso-position-horizontal-relative:text;mso-position-vertical-relative:text">
                  <v:imagedata r:id="rId11" o:title=""/>
                </v:shape>
                <o:OLEObject Type="Embed" ProgID="FXDraw3.Document" ShapeID="_x0000_s1127" DrawAspect="Content" ObjectID="_1392545898" r:id="rId38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Draw in all the diagonals on the pentagon shown and complete the statement about the diagonals.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DB628E" w:rsidRDefault="0045689E" w:rsidP="004E295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lang w:eastAsia="en-AU"/>
              </w:rPr>
              <w:pict>
                <v:rect id="_x0000_s1128" style="position:absolute;margin-left:103.5pt;margin-top:10.65pt;width:36.75pt;height:27.75pt;z-index:251685376">
                  <v:textbox>
                    <w:txbxContent>
                      <w:p w:rsidR="0045689E" w:rsidRDefault="0045689E">
                        <w:r>
                          <w:t xml:space="preserve"> </w:t>
                        </w:r>
                        <w:r w:rsidRPr="0045689E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41" type="#_x0000_t75" style="width:15.6pt;height:23.1pt" o:ole="">
                              <v:imagedata r:id="rId39" o:title=""/>
                            </v:shape>
                            <o:OLEObject Type="Embed" ProgID="FXE300.Equation" ShapeID="_x0000_i1041" DrawAspect="Content" ObjectID="_1392545899" r:id="rId4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5689E" w:rsidRPr="00DB628E" w:rsidRDefault="0045689E" w:rsidP="004E295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28E">
              <w:rPr>
                <w:rFonts w:ascii="Times New Roman" w:hAnsi="Times New Roman" w:cs="Times New Roman"/>
                <w:sz w:val="32"/>
                <w:szCs w:val="32"/>
              </w:rPr>
              <w:t>A pentagon has           diagonals.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Two quadrilaterals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hich have all sides equal are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22" style="position:absolute;margin-left:11.6pt;margin-top:2.2pt;width:222pt;height:36pt;z-index:251683328" coordorigin="3530,6840" coordsize="3900,720">
                  <v:roundrect id="_x0000_s1123" style="position:absolute;left:3530;top:6840;width:270;height:180" arcsize="10923f"/>
                  <v:roundrect id="_x0000_s1124" style="position:absolute;left:3530;top:7380;width:270;height:180" arcsize="10923f"/>
                  <v:roundrect id="_x0000_s1125" style="position:absolute;left:7160;top:6840;width:270;height:180" arcsize="10923f"/>
                  <v:roundrect id="_x0000_s1126" style="position:absolute;left:7160;top:7380;width:270;height:180;mso-position-horizontal:absolute" arcsize="10923f" fillcolor="black [3213]"/>
                </v:group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rectangle and a square.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kite and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rectangle.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rhombus and a kite.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proofErr w:type="gramStart"/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a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rhombus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 square.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ind w:right="456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39" type="#_x0000_t75" style="position:absolute;margin-left:212.25pt;margin-top:-2.15pt;width:118.5pt;height:118.5pt;z-index:251688448;mso-position-horizontal-relative:text;mso-position-vertical-relative:text">
                  <v:imagedata r:id="rId13" o:title=""/>
                </v:shape>
                <o:OLEObject Type="Embed" ProgID="FXDraw3.Document" ShapeID="_x0000_s1139" DrawAspect="Content" ObjectID="_1392545900" r:id="rId41"/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Which is an accurate description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shape shown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34" style="position:absolute;margin-left:18.5pt;margin-top:3.7pt;width:222pt;height:36pt;z-index:251687424" coordorigin="3530,6840" coordsize="3900,720">
                  <v:roundrect id="_x0000_s1135" style="position:absolute;left:3530;top:6840;width:270;height:180" arcsize="10923f"/>
                  <v:roundrect id="_x0000_s1136" style="position:absolute;left:3530;top:7380;width:270;height:180" arcsize="10923f" fillcolor="black [3213]"/>
                  <v:roundrect id="_x0000_s1137" style="position:absolute;left:7160;top:6840;width:270;height:180" arcsize="10923f"/>
                  <v:roundrect id="_x0000_s1138" style="position:absolute;left:7160;top:7380;width:270;height:180" arcsize="10923f"/>
                </v:group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A regular hexagon.                                         An irregular hexagon.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An irregular octagon.                                       A regular octagon.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statement is not true for an isosceles triangle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29" style="position:absolute;margin-left:10.25pt;margin-top:3.5pt;width:217pt;height:36pt;z-index:251686400" coordorigin="3530,6840" coordsize="3900,720">
                  <v:roundrect id="_x0000_s1130" style="position:absolute;left:3530;top:6840;width:270;height:180" arcsize="10923f"/>
                  <v:roundrect id="_x0000_s1131" style="position:absolute;left:3530;top:7380;width:270;height:180" arcsize="10923f"/>
                  <v:roundrect id="_x0000_s1132" style="position:absolute;left:7160;top:6840;width:270;height:180" arcsize="10923f" fillcolor="black [3213]"/>
                  <v:roundrect id="_x0000_s1133" style="position:absolute;left:7160;top:738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Two 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sides are equal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All angles are equal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There is one axi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s of lin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symmetry.         It does not have point symmetry.</w:t>
            </w: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9" style="position:absolute;margin-left:313.75pt;margin-top:104.55pt;width:56.85pt;height:71.05pt;z-index:251693568;mso-position-horizontal-relative:text;mso-position-vertical-relative:text" coordsize="20000,20000" o:allowincell="f" path="m,3997l9991,r9991,3997l9991,19986,,3997xe" strokeweight="1pt">
                  <v:path arrowok="t"/>
                </v:shape>
              </w:pict>
            </w: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shape below is a regular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polygon?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0" style="position:absolute;margin-left:274.5pt;margin-top:1.35pt;width:50.85pt;height:66.9pt;z-index:251689472" coordsize="1482,1653" path="m,855l513,r912,l1083,798r399,855l456,1653,,855xe">
                  <v:path arrowok="t"/>
                </v:shape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1" type="#_x0000_t9" style="position:absolute;margin-left:68.55pt;margin-top:9.6pt;width:72.9pt;height:58.65pt;z-index:251690496"/>
              </w:pic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42" style="position:absolute;margin-left:35.75pt;margin-top:9.25pt;width:222pt;height:83.25pt;z-index:251691520" coordorigin="2830,7770" coordsize="4440,1665">
                  <v:roundrect id="_x0000_s1143" style="position:absolute;left:2830;top:7770;width:307;height:180" arcsize="10923f" fillcolor="black [3213]"/>
                  <v:roundrect id="_x0000_s1144" style="position:absolute;left:6963;top:7770;width:307;height:180" arcsize="10923f"/>
                  <v:group id="_x0000_s1145" style="position:absolute;left:2830;top:9255;width:4440;height:180" coordorigin="2830,8310" coordsize="4440,180">
                    <v:roundrect id="_x0000_s1146" style="position:absolute;left:2830;top:8310;width:307;height:180" arcsize="10923f"/>
                    <v:roundrect id="_x0000_s1147" style="position:absolute;left:6963;top:8310;width:307;height:180" arcsize="10923f"/>
                  </v:group>
                </v:group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8" style="position:absolute;margin-left:73.95pt;margin-top:6.3pt;width:63.45pt;height:63.75pt;z-index:251692544;mso-position-horizontal-relative:text;mso-position-vertical-relative:text" coordsize="20000,20000" path="m5711,l19990,,,19982,5711,xe" strokeweight="1pt">
                  <v:path arrowok="t"/>
                </v:shape>
              </w:pic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0" type="#_x0000_t75" style="position:absolute;margin-left:59.35pt;margin-top:24.95pt;width:167.9pt;height:75.15pt;z-index:251716096;mso-position-horizontal-relative:text;mso-position-vertical-relative:text">
                  <v:imagedata r:id="rId42" o:title=""/>
                  <w10:wrap type="square"/>
                </v:shape>
                <o:OLEObject Type="Embed" ProgID="FXDraw3.Document" ShapeID="_x0000_s1190" DrawAspect="Content" ObjectID="_1392545901" r:id="rId43"/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Use a ruler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 draw a sketch of a trapezium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tabs>
                <w:tab w:val="left" w:pos="70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</w:tcPr>
          <w:p w:rsidR="0045689E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0" type="#_x0000_t75" style="position:absolute;margin-left:212.25pt;margin-top:-9.4pt;width:105.75pt;height:103.25pt;z-index:-251621888;mso-position-horizontal-relative:text;mso-position-vertical-relative:text">
                  <v:imagedata r:id="rId15" o:title=""/>
                </v:shape>
                <o:OLEObject Type="Embed" ProgID="FXDraw3.Document" ShapeID="_x0000_s1150" DrawAspect="Content" ObjectID="_1392545902" r:id="rId4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order of rotational symmetry does this design have? </w:t>
            </w:r>
          </w:p>
          <w:p w:rsidR="0045689E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51" style="position:absolute;margin-left:62.25pt;margin-top:11.65pt;width:53.25pt;height:35.25pt;z-index:251695616">
                  <v:textbox>
                    <w:txbxContent>
                      <w:p w:rsidR="0045689E" w:rsidRDefault="0045689E">
                        <w:r>
                          <w:t xml:space="preserve"> </w:t>
                        </w:r>
                        <w:r w:rsidRPr="0045689E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45" type="#_x0000_t75" style="width:15.6pt;height:23.1pt" o:ole="">
                              <v:imagedata r:id="rId45" o:title=""/>
                            </v:shape>
                            <o:OLEObject Type="Embed" ProgID="FXE300.Equation" ShapeID="_x0000_i1045" DrawAspect="Content" ObjectID="_1392545903" r:id="rId46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5689E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of the shapes below is not a right-angled triangle?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2" type="#_x0000_t75" style="position:absolute;margin-left:30pt;margin-top:4.5pt;width:351.75pt;height:169.6pt;z-index:251696640;mso-position-horizontal-relative:text;mso-position-vertical-relative:text">
                  <v:imagedata r:id="rId17" o:title=""/>
                </v:shape>
                <o:OLEObject Type="Embed" ProgID="FXDraw3.Document" ShapeID="_x0000_s1152" DrawAspect="Content" ObjectID="_1392545904" r:id="rId47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53" style="position:absolute;margin-left:14.75pt;margin-top:.35pt;width:222pt;height:83.25pt;z-index:251697664" coordorigin="2830,7770" coordsize="4440,1665">
                  <v:roundrect id="_x0000_s1154" style="position:absolute;left:2830;top:7770;width:307;height:180" arcsize="10923f"/>
                  <v:roundrect id="_x0000_s1155" style="position:absolute;left:6963;top:7770;width:307;height:180" arcsize="10923f"/>
                  <v:group id="_x0000_s1156" style="position:absolute;left:2830;top:9255;width:4440;height:180" coordorigin="2830,8310" coordsize="4440,180">
                    <v:roundrect id="_x0000_s1157" style="position:absolute;left:2830;top:8310;width:307;height:180" arcsize="10923f" fillcolor="black [3213]"/>
                    <v:roundrect id="_x0000_s1158" style="position:absolute;left:6963;top:8310;width:307;height:180" arcsize="10923f"/>
                  </v:group>
                </v:group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quadrilateral below has diagonals which bisect one another at right angles?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9" type="#_x0000_t75" style="position:absolute;margin-left:36pt;margin-top:3.55pt;width:312.75pt;height:169pt;z-index:251698688;mso-position-horizontal-relative:text;mso-position-vertical-relative:text">
                  <v:imagedata r:id="rId19" o:title=""/>
                </v:shape>
                <o:OLEObject Type="Embed" ProgID="FXDraw3.Document" ShapeID="_x0000_s1159" DrawAspect="Content" ObjectID="_1392545905" r:id="rId48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60" style="position:absolute;margin-left:4.25pt;margin-top:3.65pt;width:222pt;height:83.25pt;z-index:251699712" coordorigin="2830,7770" coordsize="4440,1665">
                  <v:roundrect id="_x0000_s1161" style="position:absolute;left:2830;top:7770;width:307;height:180" arcsize="10923f"/>
                  <v:roundrect id="_x0000_s1162" style="position:absolute;left:6963;top:7770;width:307;height:180" arcsize="10923f" fillcolor="black [3213]"/>
                  <v:group id="_x0000_s1163" style="position:absolute;left:2830;top:9255;width:4440;height:180" coordorigin="2830,8310" coordsize="4440,180">
                    <v:roundrect id="_x0000_s1164" style="position:absolute;left:2830;top:8310;width:307;height:180" arcsize="10923f"/>
                    <v:roundrect id="_x0000_s1165" style="position:absolute;left:6963;top:8310;width:307;height:180" arcsize="10923f"/>
                  </v:group>
                </v:group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6" type="#_x0000_t75" style="position:absolute;margin-left:66.75pt;margin-top:13.15pt;width:245.15pt;height:159.7pt;z-index:251700736;mso-position-horizontal-relative:text;mso-position-vertical-relative:text">
                  <v:imagedata r:id="rId49" o:title=""/>
                </v:shape>
                <o:OLEObject Type="Embed" ProgID="FXDraw3.Document" ShapeID="_x0000_s1166" DrawAspect="Content" ObjectID="_1392545906" r:id="rId50"/>
              </w:pic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Which solid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below is a pyramid</w:t>
            </w: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67" style="position:absolute;margin-left:45.1pt;margin-top:12.1pt;width:191.65pt;height:83.25pt;z-index:251701760" coordorigin="2830,7770" coordsize="4440,1665">
                  <v:roundrect id="_x0000_s1168" style="position:absolute;left:2830;top:7770;width:307;height:180" arcsize="10923f"/>
                  <v:roundrect id="_x0000_s1169" style="position:absolute;left:6963;top:7770;width:307;height:180" arcsize="10923f"/>
                  <v:group id="_x0000_s1170" style="position:absolute;left:2830;top:9255;width:4440;height:180" coordorigin="2830,8310" coordsize="4440,180">
                    <v:roundrect id="_x0000_s1171" style="position:absolute;left:2830;top:8310;width:307;height:180" arcsize="10923f" fillcolor="black [3213]"/>
                    <v:roundrect id="_x0000_s1172" style="position:absolute;left:6963;top:8310;width:307;height:180" arcsize="10923f"/>
                  </v:group>
                </v:group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0D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</w:t>
            </w: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B160DA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faces are there on a triangular prism? 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73" style="position:absolute;margin-left:140.25pt;margin-top:4.3pt;width:65.25pt;height:28.5pt;z-index:251702784">
                  <v:textbox>
                    <w:txbxContent>
                      <w:p w:rsidR="0045689E" w:rsidRDefault="0045689E">
                        <w:r>
                          <w:t xml:space="preserve"> </w:t>
                        </w:r>
                        <w:r w:rsidRPr="0045689E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49" type="#_x0000_t75" style="width:15.6pt;height:23.1pt" o:ole="">
                              <v:imagedata r:id="rId51" o:title=""/>
                            </v:shape>
                            <o:OLEObject Type="Embed" ProgID="FXE300.Equation" ShapeID="_x0000_i1049" DrawAspect="Content" ObjectID="_1392545907" r:id="rId5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5689E" w:rsidRPr="00B67465" w:rsidRDefault="0045689E" w:rsidP="004E295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</w:t>
            </w:r>
            <w:r w:rsidRPr="00B67465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faces</w:t>
            </w: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4" type="#_x0000_t75" style="position:absolute;margin-left:260.95pt;margin-top:-2.5pt;width:115.2pt;height:143.25pt;z-index:251703808;mso-position-horizontal-relative:text;mso-position-vertical-relative:text">
                  <v:imagedata r:id="rId23" o:title=""/>
                </v:shape>
                <o:OLEObject Type="Embed" ProgID="FXDraw3.Document" ShapeID="_x0000_s1174" DrawAspect="Content" ObjectID="_1392545908" r:id="rId53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How many vertices are there on the solid shown?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75" style="position:absolute;margin-left:58.5pt;margin-top:3.5pt;width:13.5pt;height:69pt;z-index:251704832" coordorigin="3420,8403" coordsize="270,1380">
                  <v:roundrect id="_x0000_s1176" style="position:absolute;left:3420;top:8403;width:270;height:180" arcsize="10923f"/>
                  <v:roundrect id="_x0000_s1177" style="position:absolute;left:3420;top:8778;width:270;height:180" arcsize="10923f" fillcolor="black [3213]"/>
                  <v:roundrect id="_x0000_s1178" style="position:absolute;left:3420;top:9180;width:270;height:180" arcsize="10923f"/>
                  <v:roundrect id="_x0000_s1179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8</w:t>
            </w:r>
          </w:p>
          <w:p w:rsidR="0045689E" w:rsidRDefault="0045689E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9</w:t>
            </w:r>
          </w:p>
          <w:p w:rsidR="0045689E" w:rsidRDefault="0045689E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16</w:t>
            </w:r>
          </w:p>
          <w:p w:rsidR="0045689E" w:rsidRDefault="0045689E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17</w:t>
            </w: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8505" w:type="dxa"/>
          </w:tcPr>
          <w:p w:rsidR="0045689E" w:rsidRDefault="0045689E" w:rsidP="004E295D">
            <w:pPr>
              <w:ind w:right="513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82" style="position:absolute;margin-left:182.1pt;margin-top:21.05pt;width:13.5pt;height:9pt;z-index:251707904;mso-position-horizontal-relative:text;mso-position-vertical-relative:text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84" style="position:absolute;margin-left:300.6pt;margin-top:19.55pt;width:13.5pt;height:9pt;z-index:251709952;mso-position-horizontal-relative:text;mso-position-vertical-relative:text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0" type="#_x0000_t75" style="position:absolute;margin-left:197.05pt;margin-top:.8pt;width:219.2pt;height:152.75pt;z-index:251705856;mso-position-horizontal-relative:text;mso-position-vertical-relative:text">
                  <v:imagedata r:id="rId25" o:title=""/>
                </v:shape>
                <o:OLEObject Type="Embed" ProgID="FXDraw3.Document" ShapeID="_x0000_s1180" DrawAspect="Content" ObjectID="_1392545909" r:id="rId5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Which of the solids shown would have the top and side view below?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1" type="#_x0000_t75" style="position:absolute;margin-left:0;margin-top:2.6pt;width:153.75pt;height:93.8pt;z-index:251706880;mso-position-horizontal-relative:text;mso-position-vertical-relative:text">
                  <v:imagedata r:id="rId27" o:title=""/>
                </v:shape>
                <o:OLEObject Type="Embed" ProgID="FXDraw3.Document" ShapeID="_x0000_s1181" DrawAspect="Content" ObjectID="_1392545910" r:id="rId55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85" style="position:absolute;margin-left:292.35pt;margin-top:3.95pt;width:13.5pt;height:9pt;z-index:251710976" arcsize="10923f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oundrect id="_x0000_s1183" style="position:absolute;margin-left:182.1pt;margin-top:3.95pt;width:13.5pt;height:9pt;z-index:251708928" arcsize="10923f" fillcolor="black [3213]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45689E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1" type="#_x0000_t75" style="position:absolute;margin-left:133.35pt;margin-top:25.25pt;width:180.75pt;height:93.85pt;z-index:251717120;mso-position-horizontal-relative:text;mso-position-vertical-relative:text">
                  <v:imagedata r:id="rId56" o:title=""/>
                  <w10:wrap type="square"/>
                </v:shape>
                <o:OLEObject Type="Embed" ProgID="FXDraw3.Document" ShapeID="_x0000_s1191" DrawAspect="Content" ObjectID="_1392545911" r:id="rId57"/>
              </w:pict>
            </w:r>
            <w:r w:rsidR="0045689E">
              <w:rPr>
                <w:rFonts w:ascii="Times New Roman" w:hAnsi="Times New Roman" w:cs="Times New Roman"/>
                <w:sz w:val="24"/>
                <w:szCs w:val="24"/>
              </w:rPr>
              <w:t>Draw a sketch of a right square pyramid.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rectangular and hexagonal faces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hexagonal prism?</w:t>
            </w:r>
          </w:p>
          <w:p w:rsidR="0045689E" w:rsidRPr="00FF53A5" w:rsidRDefault="0045689E" w:rsidP="004E2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AU"/>
              </w:rPr>
              <w:pict>
                <v:rect id="_x0000_s1186" style="position:absolute;margin-left:195.6pt;margin-top:7.45pt;width:40.9pt;height:26.25pt;z-index:251712000">
                  <v:textbox>
                    <w:txbxContent>
                      <w:p w:rsidR="00EE2B34" w:rsidRDefault="00EE2B34">
                        <w:r>
                          <w:t xml:space="preserve"> </w:t>
                        </w:r>
                        <w:r w:rsidRPr="00EE2B34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54" type="#_x0000_t75" style="width:15.6pt;height:23.1pt" o:ole="">
                              <v:imagedata r:id="rId58" o:title=""/>
                            </v:shape>
                            <o:OLEObject Type="Embed" ProgID="FXE300.Equation" ShapeID="_x0000_i1054" DrawAspect="Content" ObjectID="_1392545912" r:id="rId59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45689E" w:rsidRPr="00FF53A5" w:rsidRDefault="0045689E" w:rsidP="004E295D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AU"/>
              </w:rPr>
              <w:pict>
                <v:rect id="_x0000_s1187" style="position:absolute;margin-left:195.6pt;margin-top:26.65pt;width:40.15pt;height:27.65pt;z-index:251713024">
                  <v:textbox>
                    <w:txbxContent>
                      <w:p w:rsidR="00EE2B34" w:rsidRDefault="00EE2B34">
                        <w:r>
                          <w:t xml:space="preserve"> </w:t>
                        </w:r>
                        <w:r w:rsidRPr="00EE2B34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55" type="#_x0000_t75" style="width:15.6pt;height:23.1pt" o:ole="">
                              <v:imagedata r:id="rId60" o:title=""/>
                            </v:shape>
                            <o:OLEObject Type="Embed" ProgID="FXE300.Equation" ShapeID="_x0000_i1055" DrawAspect="Content" ObjectID="_1392545913" r:id="rId61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  <w:r w:rsidRPr="00FF53A5">
              <w:rPr>
                <w:rFonts w:ascii="Times New Roman" w:hAnsi="Times New Roman" w:cs="Times New Roman"/>
                <w:sz w:val="28"/>
                <w:szCs w:val="28"/>
              </w:rPr>
              <w:t xml:space="preserve">               Rectangular faces :</w:t>
            </w:r>
          </w:p>
          <w:p w:rsidR="0045689E" w:rsidRPr="00F86C1D" w:rsidRDefault="0045689E" w:rsidP="004E295D">
            <w:pPr>
              <w:spacing w:after="240"/>
              <w:rPr>
                <w:rFonts w:ascii="Times New Roman" w:hAnsi="Times New Roman" w:cs="Times New Roman"/>
                <w:sz w:val="32"/>
                <w:szCs w:val="32"/>
              </w:rPr>
            </w:pPr>
            <w:r w:rsidRPr="00FF53A5">
              <w:rPr>
                <w:rFonts w:ascii="Times New Roman" w:hAnsi="Times New Roman" w:cs="Times New Roman"/>
                <w:sz w:val="28"/>
                <w:szCs w:val="28"/>
              </w:rPr>
              <w:t xml:space="preserve">               Hexagonal faces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:</w:t>
            </w: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45689E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2" type="#_x0000_t75" style="position:absolute;margin-left:244.6pt;margin-top:26.2pt;width:56pt;height:88.8pt;z-index:251718144;mso-position-horizontal-relative:text;mso-position-vertical-relative:text">
                  <v:imagedata r:id="rId62" o:title=""/>
                  <w10:wrap type="square"/>
                </v:shape>
                <o:OLEObject Type="Embed" ProgID="FXDraw3.Document" ShapeID="_x0000_s1192" DrawAspect="Content" ObjectID="_1392545914" r:id="rId63"/>
              </w:pict>
            </w:r>
            <w:r w:rsidR="0045689E">
              <w:rPr>
                <w:rFonts w:ascii="Times New Roman" w:hAnsi="Times New Roman" w:cs="Times New Roman"/>
                <w:sz w:val="24"/>
                <w:szCs w:val="24"/>
              </w:rPr>
              <w:t>Draw a sketch of the solid whose net is shown.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8" type="#_x0000_t75" style="position:absolute;margin-left:6.1pt;margin-top:-.75pt;width:133.35pt;height:111.8pt;z-index:-251602432;mso-position-horizontal-relative:text;mso-position-vertical-relative:text">
                  <v:imagedata r:id="rId29" o:title=""/>
                </v:shape>
                <o:OLEObject Type="Embed" ProgID="FXDraw3.Document" ShapeID="_x0000_s1188" DrawAspect="Content" ObjectID="_1392545915" r:id="rId64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B34" w:rsidRPr="00F97437" w:rsidTr="004E295D">
        <w:trPr>
          <w:cantSplit/>
          <w:trHeight w:val="2195"/>
        </w:trPr>
        <w:tc>
          <w:tcPr>
            <w:tcW w:w="675" w:type="dxa"/>
            <w:tcBorders>
              <w:top w:val="nil"/>
              <w:bottom w:val="nil"/>
            </w:tcBorders>
          </w:tcPr>
          <w:p w:rsidR="00EE2B34" w:rsidRPr="00F97437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18.</w:t>
            </w:r>
          </w:p>
        </w:tc>
        <w:tc>
          <w:tcPr>
            <w:tcW w:w="8505" w:type="dxa"/>
          </w:tcPr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C790900">
                <v:shape id="_x0000_s1194" type="#_x0000_t75" style="position:absolute;margin-left:282.35pt;margin-top:-2.65pt;width:119.25pt;height:135.15pt;z-index:251722240;mso-position-horizontal-relative:text;mso-position-vertical-relative:text">
                  <v:imagedata r:id="rId31" o:title=""/>
                </v:shape>
                <o:OLEObject Type="Embed" ProgID="FXDraw3.Document" ShapeID="_x0000_s1194" DrawAspect="Content" ObjectID="_1392545916" r:id="rId65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solid shown is a hexagonal pyramid.</w:t>
            </w:r>
          </w:p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 whether the statements are TRUE or FALSE.</w:t>
            </w:r>
          </w:p>
          <w:p w:rsidR="00EE2B34" w:rsidRDefault="00EE2B34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686696"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86696">
              <w:rPr>
                <w:rFonts w:ascii="Times New Roman" w:hAnsi="Times New Roman" w:cs="Times New Roman"/>
                <w:i/>
                <w:sz w:val="24"/>
                <w:szCs w:val="24"/>
              </w:rPr>
              <w:t>AF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intersecting lines.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TRUE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skew lines.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BC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parallel lines.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TRUE</w:t>
            </w:r>
          </w:p>
          <w:p w:rsidR="00EE2B34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GD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intersecting lines.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FALSE</w:t>
            </w:r>
          </w:p>
          <w:p w:rsidR="00EE2B34" w:rsidRPr="00F97437" w:rsidRDefault="00EE2B34" w:rsidP="004E29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8505" w:type="dxa"/>
          </w:tcPr>
          <w:p w:rsidR="00EE2B34" w:rsidRDefault="0045689E" w:rsidP="004E295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15" type="#_x0000_t75" style="position:absolute;margin-left:42.8pt;margin-top:37.3pt;width:110.95pt;height:110.95pt;z-index:251680256;mso-position-horizontal-relative:text;mso-position-vertical-relative:text">
                  <v:imagedata r:id="rId33" o:title=""/>
                </v:shape>
                <o:OLEObject Type="Embed" ProgID="FXDraw3.Document" ShapeID="_x0000_s1115" DrawAspect="Content" ObjectID="_1392545917" r:id="rId66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table to illustrate </w:t>
            </w:r>
            <w:r w:rsidR="00EE2B3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tbl>
            <w:tblPr>
              <w:tblStyle w:val="TableGrid"/>
              <w:tblpPr w:leftFromText="180" w:rightFromText="180" w:horzAnchor="margin" w:tblpXSpec="right" w:tblpY="51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23"/>
              <w:gridCol w:w="2129"/>
            </w:tblGrid>
            <w:tr w:rsidR="00837F97" w:rsidTr="00837F97">
              <w:tc>
                <w:tcPr>
                  <w:tcW w:w="4252" w:type="dxa"/>
                  <w:gridSpan w:val="2"/>
                  <w:shd w:val="clear" w:color="auto" w:fill="CCC0D9" w:themeFill="accent4" w:themeFillTint="66"/>
                  <w:vAlign w:val="center"/>
                </w:tcPr>
                <w:p w:rsidR="00837F97" w:rsidRPr="00837F97" w:rsidRDefault="00837F97" w:rsidP="00837F9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Pentagonal Pyramid</w:t>
                  </w:r>
                </w:p>
              </w:tc>
            </w:tr>
            <w:tr w:rsidR="00EE2B34" w:rsidTr="00837F97">
              <w:tc>
                <w:tcPr>
                  <w:tcW w:w="2123" w:type="dxa"/>
                </w:tcPr>
                <w:p w:rsidR="00EE2B34" w:rsidRDefault="00837F97" w:rsidP="00837F97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Faces (F)</w:t>
                  </w:r>
                </w:p>
              </w:tc>
              <w:tc>
                <w:tcPr>
                  <w:tcW w:w="2129" w:type="dxa"/>
                  <w:vAlign w:val="center"/>
                </w:tcPr>
                <w:p w:rsidR="00EE2B34" w:rsidRDefault="00837F97" w:rsidP="00837F97">
                  <w:pPr>
                    <w:ind w:left="284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EE2B34" w:rsidTr="00837F97">
              <w:tc>
                <w:tcPr>
                  <w:tcW w:w="2123" w:type="dxa"/>
                </w:tcPr>
                <w:p w:rsidR="00EE2B34" w:rsidRDefault="00837F97" w:rsidP="00837F97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Vertices (V)</w:t>
                  </w:r>
                </w:p>
              </w:tc>
              <w:tc>
                <w:tcPr>
                  <w:tcW w:w="2129" w:type="dxa"/>
                  <w:vAlign w:val="center"/>
                </w:tcPr>
                <w:p w:rsidR="00EE2B34" w:rsidRDefault="00837F97" w:rsidP="00837F97">
                  <w:pPr>
                    <w:ind w:left="284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EE2B34" w:rsidTr="00837F97">
              <w:tc>
                <w:tcPr>
                  <w:tcW w:w="2123" w:type="dxa"/>
                </w:tcPr>
                <w:p w:rsidR="00EE2B34" w:rsidRDefault="00837F97" w:rsidP="00837F97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Edges (E)</w:t>
                  </w:r>
                </w:p>
              </w:tc>
              <w:tc>
                <w:tcPr>
                  <w:tcW w:w="2129" w:type="dxa"/>
                  <w:vAlign w:val="center"/>
                </w:tcPr>
                <w:p w:rsidR="00EE2B34" w:rsidRDefault="00837F97" w:rsidP="00837F97">
                  <w:pPr>
                    <w:ind w:left="284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</w:tr>
            <w:tr w:rsidR="00EE2B34" w:rsidTr="00837F97">
              <w:tc>
                <w:tcPr>
                  <w:tcW w:w="2123" w:type="dxa"/>
                </w:tcPr>
                <w:p w:rsidR="00EE2B34" w:rsidRDefault="00837F97" w:rsidP="00837F97">
                  <w:pPr>
                    <w:ind w:left="284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F + V – E</w:t>
                  </w:r>
                </w:p>
              </w:tc>
              <w:tc>
                <w:tcPr>
                  <w:tcW w:w="2129" w:type="dxa"/>
                  <w:vAlign w:val="center"/>
                </w:tcPr>
                <w:p w:rsidR="00EE2B34" w:rsidRDefault="00837F97" w:rsidP="00837F97">
                  <w:pPr>
                    <w:ind w:left="284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:rsidR="0045689E" w:rsidRDefault="00EE2B34" w:rsidP="004E295D">
            <w:pPr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689E">
              <w:rPr>
                <w:rFonts w:ascii="Times New Roman" w:hAnsi="Times New Roman" w:cs="Times New Roman"/>
                <w:sz w:val="24"/>
                <w:szCs w:val="24"/>
              </w:rPr>
              <w:t xml:space="preserve">Euler’s Rule for a Pentagonal Pyramid. </w: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689E" w:rsidRPr="00F97437" w:rsidTr="004E295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 ruler to draw the net of the solid shown.</w:t>
            </w:r>
            <w:bookmarkStart w:id="0" w:name="_GoBack"/>
            <w:bookmarkEnd w:id="0"/>
          </w:p>
          <w:p w:rsidR="0045689E" w:rsidRDefault="00837F97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98" type="#_x0000_t75" style="position:absolute;margin-left:216.15pt;margin-top:7.15pt;width:170.05pt;height:127.55pt;z-index:251726336;mso-position-horizontal-relative:text;mso-position-vertical-relative:text">
                  <v:imagedata r:id="rId67" o:title=""/>
                  <w10:wrap type="square"/>
                </v:shape>
              </w:pict>
            </w:r>
            <w:r w:rsidR="0045689E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9" type="#_x0000_t75" style="position:absolute;margin-left:12.2pt;margin-top:7.15pt;width:163.75pt;height:106.6pt;z-index:251715072;mso-position-horizontal-relative:text;mso-position-vertical-relative:text">
                  <v:imagedata r:id="rId35" o:title=""/>
                </v:shape>
                <o:OLEObject Type="Embed" ProgID="FXDraw3.Document" ShapeID="_x0000_s1189" DrawAspect="Content" ObjectID="_1392545918" r:id="rId68"/>
              </w:pict>
            </w: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689E" w:rsidRPr="00F97437" w:rsidRDefault="0045689E" w:rsidP="004E29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5689E" w:rsidRDefault="0045689E" w:rsidP="0045689E"/>
    <w:p w:rsidR="0045689E" w:rsidRPr="0045689E" w:rsidRDefault="0045689E">
      <w:pPr>
        <w:rPr>
          <w:i/>
        </w:rPr>
      </w:pPr>
    </w:p>
    <w:sectPr w:rsidR="0045689E" w:rsidRPr="0045689E" w:rsidSect="00CC3C84">
      <w:headerReference w:type="default" r:id="rId69"/>
      <w:footerReference w:type="default" r:id="rId70"/>
      <w:headerReference w:type="first" r:id="rId71"/>
      <w:footerReference w:type="first" r:id="rId7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C44" w:rsidRDefault="00550C44" w:rsidP="00CC3C84">
      <w:pPr>
        <w:spacing w:after="0" w:line="240" w:lineRule="auto"/>
      </w:pPr>
      <w:r>
        <w:separator/>
      </w:r>
    </w:p>
  </w:endnote>
  <w:endnote w:type="continuationSeparator" w:id="0">
    <w:p w:rsidR="00550C44" w:rsidRDefault="00550C44" w:rsidP="00CC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1185" w:rsidRDefault="00E41185">
    <w:pPr>
      <w:pStyle w:val="Footer"/>
      <w:jc w:val="center"/>
    </w:pPr>
    <w:r>
      <w:t>-</w:t>
    </w:r>
    <w:sdt>
      <w:sdtPr>
        <w:id w:val="6448696"/>
        <w:docPartObj>
          <w:docPartGallery w:val="Page Numbers (Bottom of Page)"/>
          <w:docPartUnique/>
        </w:docPartObj>
      </w:sdtPr>
      <w:sdtEndPr/>
      <w:sdtContent>
        <w:r w:rsidR="00F1466F">
          <w:fldChar w:fldCharType="begin"/>
        </w:r>
        <w:r w:rsidR="00F1466F">
          <w:instrText xml:space="preserve"> PAGE   \* MERGEFORMAT </w:instrText>
        </w:r>
        <w:r w:rsidR="00F1466F">
          <w:fldChar w:fldCharType="separate"/>
        </w:r>
        <w:r w:rsidR="00837F97">
          <w:rPr>
            <w:noProof/>
          </w:rPr>
          <w:t>10</w:t>
        </w:r>
        <w:r w:rsidR="00F1466F">
          <w:rPr>
            <w:noProof/>
          </w:rPr>
          <w:fldChar w:fldCharType="end"/>
        </w:r>
        <w:r>
          <w:t>-</w:t>
        </w:r>
      </w:sdtContent>
    </w:sdt>
  </w:p>
  <w:p w:rsidR="00E41185" w:rsidRDefault="00E4118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1185" w:rsidRDefault="00E41185">
    <w:pPr>
      <w:pStyle w:val="Footer"/>
      <w:jc w:val="center"/>
    </w:pPr>
    <w:r>
      <w:t>-</w:t>
    </w:r>
    <w:sdt>
      <w:sdtPr>
        <w:id w:val="6448698"/>
        <w:docPartObj>
          <w:docPartGallery w:val="Page Numbers (Bottom of Page)"/>
          <w:docPartUnique/>
        </w:docPartObj>
      </w:sdtPr>
      <w:sdtEndPr/>
      <w:sdtContent>
        <w:r w:rsidR="00F1466F">
          <w:fldChar w:fldCharType="begin"/>
        </w:r>
        <w:r w:rsidR="00F1466F">
          <w:instrText xml:space="preserve"> PAGE   \* MERGEFORMAT </w:instrText>
        </w:r>
        <w:r w:rsidR="00F1466F">
          <w:fldChar w:fldCharType="separate"/>
        </w:r>
        <w:r w:rsidR="00837F97">
          <w:rPr>
            <w:noProof/>
          </w:rPr>
          <w:t>1</w:t>
        </w:r>
        <w:r w:rsidR="00F1466F">
          <w:rPr>
            <w:noProof/>
          </w:rPr>
          <w:fldChar w:fldCharType="end"/>
        </w:r>
        <w:r>
          <w:t>-</w:t>
        </w:r>
      </w:sdtContent>
    </w:sdt>
  </w:p>
  <w:p w:rsidR="00E41185" w:rsidRDefault="00E411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C44" w:rsidRDefault="00550C44" w:rsidP="00CC3C84">
      <w:pPr>
        <w:spacing w:after="0" w:line="240" w:lineRule="auto"/>
      </w:pPr>
      <w:r>
        <w:separator/>
      </w:r>
    </w:p>
  </w:footnote>
  <w:footnote w:type="continuationSeparator" w:id="0">
    <w:p w:rsidR="00550C44" w:rsidRDefault="00550C44" w:rsidP="00CC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C84" w:rsidRPr="003310B8" w:rsidRDefault="00C6348B" w:rsidP="003310B8">
    <w:pPr>
      <w:pStyle w:val="Header"/>
      <w:rPr>
        <w:u w:val="single"/>
      </w:rPr>
    </w:pPr>
    <w:r>
      <w:rPr>
        <w:u w:val="single"/>
      </w:rPr>
      <w:t xml:space="preserve">2D and 3D Shapes </w:t>
    </w:r>
    <w:r w:rsidR="003310B8" w:rsidRPr="003310B8">
      <w:rPr>
        <w:u w:val="single"/>
      </w:rPr>
      <w:tab/>
    </w:r>
    <w:r>
      <w:rPr>
        <w:u w:val="single"/>
      </w:rPr>
      <w:t xml:space="preserve">Topic </w:t>
    </w:r>
    <w:r w:rsidR="003310B8" w:rsidRPr="003310B8">
      <w:rPr>
        <w:u w:val="single"/>
      </w:rPr>
      <w:t>Test</w:t>
    </w:r>
    <w:r>
      <w:rPr>
        <w:u w:val="single"/>
      </w:rPr>
      <w:tab/>
      <w:t>2012</w:t>
    </w:r>
    <w:r w:rsidR="003310B8" w:rsidRPr="003310B8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BA9" w:rsidRPr="00004BA9" w:rsidRDefault="00004BA9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61AF"/>
    <w:rsid w:val="00000E28"/>
    <w:rsid w:val="00004BA9"/>
    <w:rsid w:val="00034138"/>
    <w:rsid w:val="000765A9"/>
    <w:rsid w:val="000767EC"/>
    <w:rsid w:val="000770C2"/>
    <w:rsid w:val="00084B66"/>
    <w:rsid w:val="0009574A"/>
    <w:rsid w:val="000F41E0"/>
    <w:rsid w:val="00107EC1"/>
    <w:rsid w:val="00163FCC"/>
    <w:rsid w:val="0019234B"/>
    <w:rsid w:val="001B205D"/>
    <w:rsid w:val="002135A8"/>
    <w:rsid w:val="00222EF1"/>
    <w:rsid w:val="00277E4E"/>
    <w:rsid w:val="00285EDC"/>
    <w:rsid w:val="002B3C99"/>
    <w:rsid w:val="00304969"/>
    <w:rsid w:val="00321B15"/>
    <w:rsid w:val="003310B8"/>
    <w:rsid w:val="0036467D"/>
    <w:rsid w:val="00383683"/>
    <w:rsid w:val="003A1AC5"/>
    <w:rsid w:val="003A29ED"/>
    <w:rsid w:val="003C0705"/>
    <w:rsid w:val="003C14BF"/>
    <w:rsid w:val="003E7E28"/>
    <w:rsid w:val="00406B75"/>
    <w:rsid w:val="00435E6D"/>
    <w:rsid w:val="00441DF6"/>
    <w:rsid w:val="00447AD6"/>
    <w:rsid w:val="0045689E"/>
    <w:rsid w:val="00470CFF"/>
    <w:rsid w:val="00550C44"/>
    <w:rsid w:val="00555691"/>
    <w:rsid w:val="005773F1"/>
    <w:rsid w:val="00584CAA"/>
    <w:rsid w:val="005D0D6B"/>
    <w:rsid w:val="005E3D07"/>
    <w:rsid w:val="00620B71"/>
    <w:rsid w:val="00686696"/>
    <w:rsid w:val="006A69A3"/>
    <w:rsid w:val="007222B1"/>
    <w:rsid w:val="00725344"/>
    <w:rsid w:val="007461AF"/>
    <w:rsid w:val="007521D5"/>
    <w:rsid w:val="007C764D"/>
    <w:rsid w:val="00837F97"/>
    <w:rsid w:val="008839FB"/>
    <w:rsid w:val="008941E1"/>
    <w:rsid w:val="008C793A"/>
    <w:rsid w:val="008D3F62"/>
    <w:rsid w:val="00973D73"/>
    <w:rsid w:val="00981229"/>
    <w:rsid w:val="0098392F"/>
    <w:rsid w:val="009938A9"/>
    <w:rsid w:val="009E3655"/>
    <w:rsid w:val="009F418F"/>
    <w:rsid w:val="00A33B13"/>
    <w:rsid w:val="00A95DA5"/>
    <w:rsid w:val="00AB24D4"/>
    <w:rsid w:val="00AD6571"/>
    <w:rsid w:val="00AE3C2D"/>
    <w:rsid w:val="00AE7583"/>
    <w:rsid w:val="00B64769"/>
    <w:rsid w:val="00B67465"/>
    <w:rsid w:val="00BE3D45"/>
    <w:rsid w:val="00C6348B"/>
    <w:rsid w:val="00CA7AA6"/>
    <w:rsid w:val="00CB0865"/>
    <w:rsid w:val="00CC3C84"/>
    <w:rsid w:val="00D11EB2"/>
    <w:rsid w:val="00D30E92"/>
    <w:rsid w:val="00DB628E"/>
    <w:rsid w:val="00DD0911"/>
    <w:rsid w:val="00E2725A"/>
    <w:rsid w:val="00E32C2F"/>
    <w:rsid w:val="00E41185"/>
    <w:rsid w:val="00E42050"/>
    <w:rsid w:val="00E70801"/>
    <w:rsid w:val="00ED7A6D"/>
    <w:rsid w:val="00EE2B34"/>
    <w:rsid w:val="00F1466F"/>
    <w:rsid w:val="00F17F0E"/>
    <w:rsid w:val="00F32E76"/>
    <w:rsid w:val="00F67FBF"/>
    <w:rsid w:val="00F86C1D"/>
    <w:rsid w:val="00F94BEE"/>
    <w:rsid w:val="00F97437"/>
    <w:rsid w:val="00FD21AC"/>
    <w:rsid w:val="00FF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584C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84"/>
  </w:style>
  <w:style w:type="paragraph" w:styleId="Footer">
    <w:name w:val="footer"/>
    <w:basedOn w:val="Normal"/>
    <w:link w:val="Foot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styl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5.wmf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image" Target="media/image16.png"/><Relationship Id="rId47" Type="http://schemas.openxmlformats.org/officeDocument/2006/relationships/oleObject" Target="embeddings/oleObject22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8.bin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6.bin"/><Relationship Id="rId7" Type="http://schemas.openxmlformats.org/officeDocument/2006/relationships/footnotes" Target="foot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7.wmf"/><Relationship Id="rId53" Type="http://schemas.openxmlformats.org/officeDocument/2006/relationships/oleObject" Target="embeddings/oleObject26.bin"/><Relationship Id="rId58" Type="http://schemas.openxmlformats.org/officeDocument/2006/relationships/image" Target="media/image21.wmf"/><Relationship Id="rId66" Type="http://schemas.openxmlformats.org/officeDocument/2006/relationships/oleObject" Target="embeddings/oleObject35.bin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18.png"/><Relationship Id="rId57" Type="http://schemas.openxmlformats.org/officeDocument/2006/relationships/oleObject" Target="embeddings/oleObject29.bin"/><Relationship Id="rId61" Type="http://schemas.openxmlformats.org/officeDocument/2006/relationships/oleObject" Target="embeddings/oleObject31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2.wmf"/><Relationship Id="rId65" Type="http://schemas.openxmlformats.org/officeDocument/2006/relationships/oleObject" Target="embeddings/oleObject34.bin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3.bin"/><Relationship Id="rId56" Type="http://schemas.openxmlformats.org/officeDocument/2006/relationships/image" Target="media/image20.png"/><Relationship Id="rId64" Type="http://schemas.openxmlformats.org/officeDocument/2006/relationships/oleObject" Target="embeddings/oleObject33.bin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19.wmf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30.bin"/><Relationship Id="rId67" Type="http://schemas.openxmlformats.org/officeDocument/2006/relationships/image" Target="media/image24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7.bin"/><Relationship Id="rId62" Type="http://schemas.openxmlformats.org/officeDocument/2006/relationships/image" Target="media/image2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rrys%20data\BACKUP\WME%20Pty%20Ltd\WME%20Mathematics%20Assessment%20Bank%202012\Years%207%20and%208\Algebra%202012\Equations%20and%20Formlae%20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EFAFC8-0D4F-4662-8614-94AB1D896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Equations and Formlae  Test 2012</Template>
  <TotalTime>1268</TotalTime>
  <Pages>10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5996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 Thorn</dc:creator>
  <cp:lastModifiedBy>Garry</cp:lastModifiedBy>
  <cp:revision>8</cp:revision>
  <dcterms:created xsi:type="dcterms:W3CDTF">2011-08-14T12:11:00Z</dcterms:created>
  <dcterms:modified xsi:type="dcterms:W3CDTF">2012-03-06T02:20:00Z</dcterms:modified>
</cp:coreProperties>
</file>