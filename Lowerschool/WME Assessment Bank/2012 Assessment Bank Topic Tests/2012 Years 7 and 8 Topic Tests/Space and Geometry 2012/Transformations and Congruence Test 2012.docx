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101"/>
        <w:gridCol w:w="4677"/>
        <w:gridCol w:w="3828"/>
      </w:tblGrid>
      <w:tr w:rsidR="00584CAA" w:rsidTr="00584CAA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584CAA" w:rsidRDefault="00584CAA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bookmarkStart w:id="0" w:name="_GoBack"/>
            <w:bookmarkEnd w:id="0"/>
            <w:r w:rsidRPr="00584CAA">
              <w:rPr>
                <w:rFonts w:ascii="Times New Roman" w:hAnsi="Times New Roman" w:cs="Times New Roman"/>
                <w:sz w:val="32"/>
                <w:szCs w:val="32"/>
              </w:rPr>
              <w:t>Year</w:t>
            </w:r>
          </w:p>
          <w:p w:rsidR="005F1D1F" w:rsidRDefault="005F1D1F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  <w:p w:rsidR="00AB24D4" w:rsidRDefault="00AB24D4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FD21AC" w:rsidRPr="00584CAA" w:rsidRDefault="00FD21AC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</w:tcPr>
          <w:p w:rsidR="00AB24D4" w:rsidRDefault="00004BA9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Mathematics </w:t>
            </w:r>
            <w:r w:rsidR="00584CAA" w:rsidRPr="00584CAA">
              <w:rPr>
                <w:rFonts w:ascii="Times New Roman" w:hAnsi="Times New Roman" w:cs="Times New Roman"/>
                <w:sz w:val="32"/>
                <w:szCs w:val="32"/>
              </w:rPr>
              <w:t>Test</w:t>
            </w:r>
            <w:r w:rsid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584CAA" w:rsidRP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1A49D7" w:rsidRDefault="001A49D7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FD21AC" w:rsidRDefault="001A49D7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1A49D7">
              <w:rPr>
                <w:rFonts w:ascii="Times New Roman" w:hAnsi="Times New Roman" w:cs="Times New Roman"/>
                <w:sz w:val="32"/>
                <w:szCs w:val="32"/>
              </w:rPr>
              <w:t>Transformations and Congruence</w:t>
            </w:r>
          </w:p>
          <w:p w:rsidR="00584CAA" w:rsidRPr="00584CAA" w:rsidRDefault="00584CAA" w:rsidP="00DD091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FD21AC" w:rsidRDefault="00FD21AC"/>
          <w:p w:rsidR="00584CAA" w:rsidRPr="00FD21AC" w:rsidRDefault="001A49D7" w:rsidP="00FD21AC">
            <w:pPr>
              <w:tabs>
                <w:tab w:val="left" w:pos="1350"/>
              </w:tabs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Non Calculator</w:t>
            </w:r>
          </w:p>
        </w:tc>
      </w:tr>
      <w:tr w:rsidR="00584CAA" w:rsidTr="00584CAA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584CAA" w:rsidRPr="00584CAA" w:rsidRDefault="00584CA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:rsidR="00584CAA" w:rsidRPr="00584CAA" w:rsidRDefault="00584CAA" w:rsidP="00584CAA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84CA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828" w:type="dxa"/>
            <w:tcBorders>
              <w:left w:val="single" w:sz="4" w:space="0" w:color="000000" w:themeColor="text1"/>
            </w:tcBorders>
          </w:tcPr>
          <w:p w:rsidR="00584CAA" w:rsidRDefault="00584CAA"/>
          <w:p w:rsidR="00584CAA" w:rsidRDefault="00584CAA"/>
        </w:tc>
      </w:tr>
    </w:tbl>
    <w:p w:rsidR="00584CAA" w:rsidRDefault="00584CAA"/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675"/>
        <w:gridCol w:w="8505"/>
      </w:tblGrid>
      <w:tr w:rsidR="003310B8" w:rsidRPr="00F97437" w:rsidTr="003310B8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3310B8" w:rsidRPr="00F97437" w:rsidRDefault="003310B8" w:rsidP="003310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10B8" w:rsidRPr="003310B8" w:rsidTr="003310B8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3310B8" w:rsidRDefault="003310B8" w:rsidP="003310B8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Answer all questions in the spaces provided on this test paper by </w:t>
            </w:r>
          </w:p>
          <w:p w:rsidR="003310B8" w:rsidRDefault="003310B8" w:rsidP="003310B8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Writing the answer in the box </w:t>
            </w:r>
            <w:r w:rsidR="002D58B5">
              <w:rPr>
                <w:b/>
                <w:sz w:val="24"/>
                <w:szCs w:val="24"/>
              </w:rPr>
              <w:t xml:space="preserve">or on the line </w:t>
            </w:r>
            <w:r>
              <w:rPr>
                <w:b/>
                <w:sz w:val="24"/>
                <w:szCs w:val="24"/>
              </w:rPr>
              <w:t>provided.</w:t>
            </w:r>
          </w:p>
          <w:p w:rsidR="003310B8" w:rsidRDefault="003310B8" w:rsidP="003310B8">
            <w:pPr>
              <w:ind w:firstLine="1418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</w:t>
            </w:r>
          </w:p>
          <w:p w:rsidR="003310B8" w:rsidRDefault="003310B8" w:rsidP="003310B8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310B8" w:rsidRDefault="003310B8" w:rsidP="003310B8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Show any working out on the test paper. </w:t>
            </w:r>
          </w:p>
          <w:p w:rsidR="001A49D7" w:rsidRPr="003310B8" w:rsidRDefault="001A49D7" w:rsidP="003310B8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Diagrams are not to scale.</w:t>
            </w:r>
          </w:p>
        </w:tc>
      </w:tr>
      <w:tr w:rsidR="00AB24D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B24D4" w:rsidRPr="00F97437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05" w:type="dxa"/>
          </w:tcPr>
          <w:p w:rsidR="005F1D1F" w:rsidRDefault="00CC45FB" w:rsidP="005F1D1F">
            <w:pPr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168.45pt;margin-top:-3.5pt;width:232.1pt;height:145.65pt;z-index:251659264;mso-position-horizontal-relative:text;mso-position-vertical-relative:text">
                  <v:imagedata r:id="rId8" o:title=""/>
                </v:shape>
                <o:OLEObject Type="Embed" ProgID="FXDraw3.Document" ShapeID="_x0000_s1026" DrawAspect="Content" ObjectID="_1392543971" r:id="rId9"/>
              </w:pict>
            </w:r>
            <w:r w:rsidR="005F1D1F" w:rsidRPr="00526F13">
              <w:rPr>
                <w:rFonts w:ascii="Times New Roman" w:hAnsi="Times New Roman" w:cs="Times New Roman"/>
                <w:sz w:val="24"/>
                <w:szCs w:val="24"/>
              </w:rPr>
              <w:t xml:space="preserve">The figure </w:t>
            </w:r>
            <w:r w:rsidR="005F1D1F" w:rsidRPr="00526F13">
              <w:rPr>
                <w:rFonts w:ascii="Times New Roman" w:hAnsi="Times New Roman" w:cs="Times New Roman"/>
                <w:i/>
                <w:sz w:val="24"/>
                <w:szCs w:val="24"/>
              </w:rPr>
              <w:t>ABCD</w:t>
            </w:r>
            <w:r w:rsidR="005F1D1F">
              <w:rPr>
                <w:rFonts w:ascii="Times New Roman" w:hAnsi="Times New Roman" w:cs="Times New Roman"/>
                <w:sz w:val="24"/>
                <w:szCs w:val="24"/>
              </w:rPr>
              <w:t xml:space="preserve"> could be transformed to the figure  </w:t>
            </w:r>
            <w:r w:rsidR="005F1D1F" w:rsidRPr="00DB56EF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019" w:dyaOrig="300">
                <v:shape id="_x0000_i1025" type="#_x0000_t75" style="width:51pt;height:15pt" o:ole="">
                  <v:imagedata r:id="rId10" o:title=""/>
                </v:shape>
                <o:OLEObject Type="Embed" ProgID="FXE300.Equation" ShapeID="_x0000_i1025" DrawAspect="Content" ObjectID="_1392543945" r:id="rId11"/>
              </w:object>
            </w:r>
            <w:r w:rsidR="005F1D1F">
              <w:rPr>
                <w:rFonts w:ascii="Times New Roman" w:hAnsi="Times New Roman" w:cs="Times New Roman"/>
                <w:sz w:val="24"/>
                <w:szCs w:val="24"/>
              </w:rPr>
              <w:t xml:space="preserve">  by:</w:t>
            </w:r>
          </w:p>
          <w:p w:rsidR="005F1D1F" w:rsidRPr="00526F13" w:rsidRDefault="005F1D1F" w:rsidP="005F1D1F">
            <w:pPr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F1D1F" w:rsidRPr="00526F13" w:rsidRDefault="00CC45FB" w:rsidP="005F1D1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27" style="position:absolute;margin-left:3pt;margin-top:.8pt;width:13.5pt;height:69pt;z-index:251660288" coordorigin="3420,8403" coordsize="270,1380">
                  <v:roundrect id="_x0000_s1028" style="position:absolute;left:3420;top:8403;width:270;height:180" arcsize="10923f"/>
                  <v:roundrect id="_x0000_s1029" style="position:absolute;left:3420;top:8778;width:270;height:180" arcsize="10923f"/>
                  <v:roundrect id="_x0000_s1030" style="position:absolute;left:3420;top:9180;width:270;height:180" arcsize="10923f"/>
                  <v:roundrect id="_x0000_s1031" style="position:absolute;left:3420;top:9603;width:270;height:180" arcsize="10923f"/>
                </v:group>
              </w:pict>
            </w:r>
            <w:r w:rsidR="005F1D1F">
              <w:rPr>
                <w:rFonts w:ascii="Times New Roman" w:hAnsi="Times New Roman" w:cs="Times New Roman"/>
                <w:sz w:val="24"/>
                <w:szCs w:val="24"/>
              </w:rPr>
              <w:t xml:space="preserve">        Rotation through 180</w:t>
            </w:r>
            <w:r w:rsidR="005F1D1F"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="005F1D1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  <w:p w:rsidR="005F1D1F" w:rsidRPr="00526F13" w:rsidRDefault="005F1D1F" w:rsidP="005F1D1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Reflection.</w:t>
            </w:r>
          </w:p>
          <w:p w:rsidR="005F1D1F" w:rsidRPr="00526F13" w:rsidRDefault="005F1D1F" w:rsidP="005F1D1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Translation.</w:t>
            </w:r>
          </w:p>
          <w:p w:rsidR="005F1D1F" w:rsidRPr="00526F13" w:rsidRDefault="005F1D1F" w:rsidP="005F1D1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Rotation through 90</w:t>
            </w:r>
            <w:r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B24D4" w:rsidRPr="00F97437" w:rsidRDefault="00AB24D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24D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B24D4" w:rsidRPr="00F97437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05" w:type="dxa"/>
          </w:tcPr>
          <w:p w:rsidR="005F1D1F" w:rsidRDefault="005F1D1F" w:rsidP="005F1D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geometric instruments to draw the image after </w:t>
            </w:r>
            <w:r w:rsidRPr="00BD6027">
              <w:rPr>
                <w:rFonts w:ascii="Times New Roman" w:hAnsi="Times New Roman" w:cs="Times New Roman"/>
                <w:i/>
                <w:sz w:val="24"/>
                <w:szCs w:val="24"/>
              </w:rPr>
              <w:t>PQRS</w:t>
            </w:r>
            <w:r w:rsidR="00F101E4">
              <w:rPr>
                <w:rFonts w:ascii="Times New Roman" w:hAnsi="Times New Roman" w:cs="Times New Roman"/>
                <w:sz w:val="24"/>
                <w:szCs w:val="24"/>
              </w:rPr>
              <w:t xml:space="preserve"> is reflected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="00F101E4">
              <w:rPr>
                <w:rFonts w:ascii="Times New Roman" w:hAnsi="Times New Roman" w:cs="Times New Roman"/>
                <w:sz w:val="24"/>
                <w:szCs w:val="24"/>
              </w:rPr>
              <w:t>line AB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F1D1F" w:rsidRDefault="00CC45FB" w:rsidP="005F1D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32" type="#_x0000_t75" style="position:absolute;margin-left:69.35pt;margin-top:1.95pt;width:248.7pt;height:222.75pt;z-index:251662336">
                  <v:imagedata r:id="rId12" o:title=""/>
                </v:shape>
                <o:OLEObject Type="Embed" ProgID="FXDraw3.Document" ShapeID="_x0000_s1032" DrawAspect="Content" ObjectID="_1392543972" r:id="rId13"/>
              </w:pict>
            </w:r>
          </w:p>
          <w:p w:rsidR="005F1D1F" w:rsidRDefault="005F1D1F" w:rsidP="005F1D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F1D1F" w:rsidRDefault="005F1D1F" w:rsidP="005F1D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F1D1F" w:rsidRDefault="005F1D1F" w:rsidP="005F1D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24D4" w:rsidRDefault="00AB24D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Pr="00F97437" w:rsidRDefault="00F101E4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24D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B24D4" w:rsidRPr="00F97437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8505" w:type="dxa"/>
          </w:tcPr>
          <w:p w:rsidR="006A0FC6" w:rsidRDefault="00CC45FB" w:rsidP="006A0FC6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45" type="#_x0000_t75" style="position:absolute;margin-left:213.75pt;margin-top:-4.65pt;width:147pt;height:177.7pt;z-index:251670528;mso-position-horizontal-relative:text;mso-position-vertical-relative:text">
                  <v:imagedata r:id="rId14" o:title=""/>
                </v:shape>
                <o:OLEObject Type="Embed" ProgID="FXDraw3.Document" ShapeID="_x0000_s1045" DrawAspect="Content" ObjectID="_1392543973" r:id="rId15"/>
              </w:pict>
            </w:r>
            <w:r w:rsidR="006A0FC6">
              <w:rPr>
                <w:rFonts w:ascii="Times New Roman" w:hAnsi="Times New Roman" w:cs="Times New Roman"/>
                <w:sz w:val="24"/>
                <w:szCs w:val="24"/>
              </w:rPr>
              <w:t>Figure A is transformed to Figure B by which transformation?</w:t>
            </w:r>
          </w:p>
          <w:p w:rsidR="006A0FC6" w:rsidRPr="00526F13" w:rsidRDefault="006A0FC6" w:rsidP="006A0FC6">
            <w:pPr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Pr="00526F13" w:rsidRDefault="00CC45FB" w:rsidP="006A0FC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40" style="position:absolute;margin-left:2.25pt;margin-top:2.3pt;width:13.5pt;height:69pt;z-index:251669504" coordorigin="3420,8403" coordsize="270,1380">
                  <v:roundrect id="_x0000_s1041" style="position:absolute;left:3420;top:8403;width:270;height:180" arcsize="10923f"/>
                  <v:roundrect id="_x0000_s1042" style="position:absolute;left:3420;top:8778;width:270;height:180" arcsize="10923f"/>
                  <v:roundrect id="_x0000_s1043" style="position:absolute;left:3420;top:9180;width:270;height:180" arcsize="10923f"/>
                  <v:roundrect id="_x0000_s1044" style="position:absolute;left:3420;top:9603;width:270;height:180" arcsize="10923f"/>
                </v:group>
              </w:pict>
            </w:r>
            <w:r w:rsidR="006A0FC6">
              <w:rPr>
                <w:rFonts w:ascii="Times New Roman" w:hAnsi="Times New Roman" w:cs="Times New Roman"/>
                <w:sz w:val="24"/>
                <w:szCs w:val="24"/>
              </w:rPr>
              <w:t xml:space="preserve">        An</w:t>
            </w:r>
            <w:r w:rsidR="00013A1F">
              <w:rPr>
                <w:rFonts w:ascii="Times New Roman" w:hAnsi="Times New Roman" w:cs="Times New Roman"/>
                <w:sz w:val="24"/>
                <w:szCs w:val="24"/>
              </w:rPr>
              <w:t>ticlockwise rotation through 270</w:t>
            </w:r>
            <w:r w:rsidR="006A0FC6"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="006A0FC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  <w:p w:rsidR="006A0FC6" w:rsidRPr="00526F13" w:rsidRDefault="006A0FC6" w:rsidP="006A0FC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Anticlockwise rotation through 90</w:t>
            </w:r>
            <w:r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  <w:p w:rsidR="006A0FC6" w:rsidRPr="00526F13" w:rsidRDefault="006A0FC6" w:rsidP="006A0FC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Clockwise rotation through 180</w:t>
            </w:r>
            <w:r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  <w:p w:rsidR="006A0FC6" w:rsidRPr="00526F13" w:rsidRDefault="006A0FC6" w:rsidP="006A0FC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Clockwise rotation through 90</w:t>
            </w:r>
            <w:r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  <w:p w:rsidR="006A0FC6" w:rsidRDefault="006A0FC6" w:rsidP="006A0F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6A0F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24D4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Pr="00F97437" w:rsidRDefault="006A0F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24D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B24D4" w:rsidRPr="00F97437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8505" w:type="dxa"/>
          </w:tcPr>
          <w:p w:rsidR="00D54C2D" w:rsidRDefault="00CC45FB" w:rsidP="006A0FC6">
            <w:pPr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39" type="#_x0000_t75" style="position:absolute;margin-left:158.25pt;margin-top:-2.05pt;width:242.45pt;height:210pt;z-index:251667456;mso-position-horizontal-relative:text;mso-position-vertical-relative:text">
                  <v:imagedata r:id="rId16" o:title=""/>
                </v:shape>
                <o:OLEObject Type="Embed" ProgID="FXDraw3.Document" ShapeID="_x0000_s1039" DrawAspect="Content" ObjectID="_1392543974" r:id="rId17"/>
              </w:pict>
            </w:r>
            <w:r w:rsidR="00D54C2D">
              <w:rPr>
                <w:rFonts w:ascii="Times New Roman" w:hAnsi="Times New Roman" w:cs="Times New Roman"/>
                <w:sz w:val="24"/>
                <w:szCs w:val="24"/>
              </w:rPr>
              <w:t xml:space="preserve">Use geometric instruments to draw the image after </w:t>
            </w:r>
            <w:r w:rsidR="00D54C2D">
              <w:rPr>
                <w:rFonts w:ascii="Times New Roman" w:hAnsi="Times New Roman" w:cs="Times New Roman"/>
                <w:i/>
                <w:sz w:val="24"/>
                <w:szCs w:val="24"/>
              </w:rPr>
              <w:t>KLMN</w:t>
            </w:r>
            <w:r w:rsidR="006A0FC6">
              <w:rPr>
                <w:rFonts w:ascii="Times New Roman" w:hAnsi="Times New Roman" w:cs="Times New Roman"/>
                <w:sz w:val="24"/>
                <w:szCs w:val="24"/>
              </w:rPr>
              <w:t xml:space="preserve"> when it is translated in the distance and direction of the arrow.</w:t>
            </w:r>
          </w:p>
          <w:p w:rsidR="00D54C2D" w:rsidRDefault="00D54C2D" w:rsidP="00D54C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C2D" w:rsidRDefault="00D54C2D" w:rsidP="00D54C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54C2D" w:rsidRDefault="00D54C2D" w:rsidP="00D54C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C2D" w:rsidRDefault="00D54C2D" w:rsidP="00D54C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C2D" w:rsidRDefault="00D54C2D" w:rsidP="00D54C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C2D" w:rsidRDefault="00D54C2D" w:rsidP="00D54C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C2D" w:rsidRDefault="00D54C2D" w:rsidP="00D54C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C2D" w:rsidRDefault="00D54C2D" w:rsidP="00D54C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C2D" w:rsidRDefault="00D54C2D" w:rsidP="00D54C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D54C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24D4" w:rsidRPr="00F97437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24D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B24D4" w:rsidRPr="00F97437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05" w:type="dxa"/>
          </w:tcPr>
          <w:p w:rsidR="00F101E4" w:rsidRDefault="00CC45FB" w:rsidP="00013A1F">
            <w:pPr>
              <w:tabs>
                <w:tab w:val="left" w:pos="3578"/>
              </w:tabs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26" type="#_x0000_t75" style="position:absolute;margin-left:166.7pt;margin-top:2.85pt;width:241.05pt;height:135.5pt;z-index:251751424;mso-position-horizontal-relative:text;mso-position-vertical-relative:text">
                  <v:imagedata r:id="rId18" o:title=""/>
                </v:shape>
                <o:OLEObject Type="Embed" ProgID="FXDraw3.Document" ShapeID="_x0000_s1226" DrawAspect="Content" ObjectID="_1392543975" r:id="rId19"/>
              </w:pict>
            </w:r>
            <w:r w:rsidR="00F101E4" w:rsidRPr="00526F13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F101E4">
              <w:rPr>
                <w:rFonts w:ascii="Times New Roman" w:hAnsi="Times New Roman" w:cs="Times New Roman"/>
                <w:sz w:val="24"/>
                <w:szCs w:val="24"/>
              </w:rPr>
              <w:t>riangle</w:t>
            </w:r>
            <w:r w:rsidR="00F101E4" w:rsidRPr="00526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101E4" w:rsidRPr="00BD6027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F101E4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r w:rsidR="00F101E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rotated</w:t>
            </w:r>
            <w:r w:rsidR="00F101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4C2D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  <w:r w:rsidR="00013A1F">
              <w:rPr>
                <w:rFonts w:ascii="Times New Roman" w:hAnsi="Times New Roman" w:cs="Times New Roman"/>
                <w:sz w:val="24"/>
                <w:szCs w:val="24"/>
              </w:rPr>
              <w:t xml:space="preserve"> an angle of</w:t>
            </w:r>
            <w:r w:rsidR="00D54C2D">
              <w:rPr>
                <w:rFonts w:ascii="Times New Roman" w:hAnsi="Times New Roman" w:cs="Times New Roman"/>
                <w:sz w:val="24"/>
                <w:szCs w:val="24"/>
              </w:rPr>
              <w:t xml:space="preserve"> 90</w:t>
            </w:r>
            <w:r w:rsidR="00D54C2D" w:rsidRPr="00D54C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="00D54C2D">
              <w:rPr>
                <w:rFonts w:ascii="Times New Roman" w:hAnsi="Times New Roman" w:cs="Times New Roman"/>
                <w:sz w:val="24"/>
                <w:szCs w:val="24"/>
              </w:rPr>
              <w:t xml:space="preserve"> clockwise. </w:t>
            </w:r>
            <w:r w:rsidR="00F101E4">
              <w:rPr>
                <w:rFonts w:ascii="Times New Roman" w:hAnsi="Times New Roman" w:cs="Times New Roman"/>
                <w:sz w:val="24"/>
                <w:szCs w:val="24"/>
              </w:rPr>
              <w:t>Which triangle could be the image?</w:t>
            </w:r>
          </w:p>
          <w:p w:rsidR="00F101E4" w:rsidRPr="00526F13" w:rsidRDefault="00F101E4" w:rsidP="00F101E4">
            <w:pPr>
              <w:tabs>
                <w:tab w:val="left" w:pos="3861"/>
              </w:tabs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1E4" w:rsidRPr="00526F13" w:rsidRDefault="00CC45FB" w:rsidP="00F101E4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34" style="position:absolute;margin-left:3pt;margin-top:.8pt;width:13.5pt;height:69pt;z-index:251665408" coordorigin="3420,8403" coordsize="270,1380">
                  <v:roundrect id="_x0000_s1035" style="position:absolute;left:3420;top:8403;width:270;height:180" arcsize="10923f"/>
                  <v:roundrect id="_x0000_s1036" style="position:absolute;left:3420;top:8778;width:270;height:180" arcsize="10923f"/>
                  <v:roundrect id="_x0000_s1037" style="position:absolute;left:3420;top:9180;width:270;height:180" arcsize="10923f"/>
                  <v:roundrect id="_x0000_s1038" style="position:absolute;left:3420;top:9603;width:270;height:180" arcsize="10923f"/>
                </v:group>
              </w:pict>
            </w:r>
            <w:r w:rsidR="00F101E4">
              <w:rPr>
                <w:rFonts w:ascii="Times New Roman" w:hAnsi="Times New Roman" w:cs="Times New Roman"/>
                <w:sz w:val="24"/>
                <w:szCs w:val="24"/>
              </w:rPr>
              <w:t xml:space="preserve">        Triangle B.</w:t>
            </w:r>
          </w:p>
          <w:p w:rsidR="00F101E4" w:rsidRPr="00526F13" w:rsidRDefault="00F101E4" w:rsidP="00F101E4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Triangle C.</w:t>
            </w:r>
          </w:p>
          <w:p w:rsidR="00F101E4" w:rsidRPr="00526F13" w:rsidRDefault="00F101E4" w:rsidP="00F101E4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Triangle D.</w:t>
            </w:r>
          </w:p>
          <w:p w:rsidR="00F101E4" w:rsidRPr="00526F13" w:rsidRDefault="00F101E4" w:rsidP="00F101E4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Triangle E.</w:t>
            </w:r>
          </w:p>
          <w:p w:rsidR="00AB24D4" w:rsidRPr="00F97437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0FC6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6A0FC6" w:rsidRPr="00F97437" w:rsidRDefault="006A0F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8505" w:type="dxa"/>
          </w:tcPr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geometric instruments to draw the image after </w:t>
            </w:r>
            <w:proofErr w:type="gramStart"/>
            <w:r w:rsidR="003D509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HIJKL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="003D509D">
              <w:rPr>
                <w:rFonts w:ascii="Times New Roman" w:hAnsi="Times New Roman" w:cs="Times New Roman"/>
                <w:sz w:val="24"/>
                <w:szCs w:val="24"/>
              </w:rPr>
              <w:t>otated through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3A6E2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a clockwise direction about </w:t>
            </w:r>
            <w:r w:rsidR="003D509D">
              <w:rPr>
                <w:rFonts w:ascii="Times New Roman" w:hAnsi="Times New Roman" w:cs="Times New Roman"/>
                <w:i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A0FC6" w:rsidRDefault="00CC45FB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7D35C237">
                <v:shape id="_x0000_s1046" type="#_x0000_t75" style="position:absolute;margin-left:87pt;margin-top:11.15pt;width:222.75pt;height:198.75pt;z-index:251672576">
                  <v:imagedata r:id="rId20" o:title=""/>
                </v:shape>
                <o:OLEObject Type="Embed" ProgID="FXDraw3.Document" ShapeID="_x0000_s1046" DrawAspect="Content" ObjectID="_1392543976" r:id="rId21"/>
              </w:pict>
            </w: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A0FC6" w:rsidRPr="00526F13" w:rsidRDefault="006A0FC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0FC6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6A0FC6" w:rsidRPr="00F97437" w:rsidRDefault="006A0F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8505" w:type="dxa"/>
          </w:tcPr>
          <w:p w:rsidR="003D509D" w:rsidRDefault="00CC45FB" w:rsidP="003D509D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52" type="#_x0000_t75" style="position:absolute;margin-left:192.35pt;margin-top:-5.35pt;width:208.8pt;height:203.7pt;z-index:251675648;mso-position-horizontal-relative:text;mso-position-vertical-relative:text">
                  <v:imagedata r:id="rId22" o:title=""/>
                </v:shape>
                <o:OLEObject Type="Embed" ProgID="FXDraw3.Document" ShapeID="_x0000_s1052" DrawAspect="Content" ObjectID="_1392543977" r:id="rId23"/>
              </w:pict>
            </w:r>
            <w:r w:rsidR="003D509D">
              <w:rPr>
                <w:rFonts w:ascii="Times New Roman" w:hAnsi="Times New Roman" w:cs="Times New Roman"/>
                <w:sz w:val="24"/>
                <w:szCs w:val="24"/>
              </w:rPr>
              <w:t xml:space="preserve">The point E (-4, -2) is translated 7 units upward and then </w:t>
            </w:r>
            <w:r w:rsidR="009F04B5">
              <w:rPr>
                <w:rFonts w:ascii="Times New Roman" w:hAnsi="Times New Roman" w:cs="Times New Roman"/>
                <w:sz w:val="24"/>
                <w:szCs w:val="24"/>
              </w:rPr>
              <w:t>1 unit to the left</w:t>
            </w:r>
            <w:r w:rsidR="003D509D">
              <w:rPr>
                <w:rFonts w:ascii="Times New Roman" w:hAnsi="Times New Roman" w:cs="Times New Roman"/>
                <w:sz w:val="24"/>
                <w:szCs w:val="24"/>
              </w:rPr>
              <w:t>. Which point is the image after these two transformations?</w:t>
            </w:r>
          </w:p>
          <w:p w:rsidR="003D509D" w:rsidRDefault="003D509D" w:rsidP="003D509D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</w:p>
          <w:p w:rsidR="003D509D" w:rsidRDefault="00CC45FB" w:rsidP="003D509D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47" style="position:absolute;margin-left:8.25pt;margin-top:2pt;width:13.5pt;height:69pt;z-index:251674624" coordorigin="3420,8403" coordsize="270,1380">
                  <v:roundrect id="_x0000_s1048" style="position:absolute;left:3420;top:8403;width:270;height:180" arcsize="10923f"/>
                  <v:roundrect id="_x0000_s1049" style="position:absolute;left:3420;top:8778;width:270;height:180" arcsize="10923f"/>
                  <v:roundrect id="_x0000_s1050" style="position:absolute;left:3420;top:9180;width:270;height:180" arcsize="10923f"/>
                  <v:roundrect id="_x0000_s1051" style="position:absolute;left:3420;top:9603;width:270;height:180" arcsize="10923f"/>
                </v:group>
              </w:pict>
            </w:r>
            <w:r w:rsidR="009F04B5">
              <w:rPr>
                <w:rFonts w:ascii="Times New Roman" w:hAnsi="Times New Roman" w:cs="Times New Roman"/>
                <w:sz w:val="24"/>
                <w:szCs w:val="24"/>
              </w:rPr>
              <w:t xml:space="preserve">         A (4, -3</w:t>
            </w:r>
            <w:r w:rsidR="003D509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D509D" w:rsidRDefault="009F04B5" w:rsidP="003D509D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B (-5, 5</w:t>
            </w:r>
            <w:r w:rsidR="003D509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D509D" w:rsidRDefault="009F04B5" w:rsidP="003D509D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C (3</w:t>
            </w:r>
            <w:r w:rsidR="003D509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3D509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D509D" w:rsidRDefault="009F04B5" w:rsidP="003D509D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D (-1</w:t>
            </w:r>
            <w:r w:rsidR="003D509D">
              <w:rPr>
                <w:rFonts w:ascii="Times New Roman" w:hAnsi="Times New Roman" w:cs="Times New Roman"/>
                <w:sz w:val="24"/>
                <w:szCs w:val="24"/>
              </w:rPr>
              <w:t>, 2)</w:t>
            </w:r>
          </w:p>
          <w:p w:rsidR="006A0FC6" w:rsidRDefault="006A0F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F04B5" w:rsidRDefault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D509D" w:rsidRDefault="003D50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D509D" w:rsidRPr="00F97437" w:rsidRDefault="003D50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4AE6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F4AE6" w:rsidRPr="00F97437" w:rsidRDefault="008F4A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</w:t>
            </w:r>
          </w:p>
        </w:tc>
        <w:tc>
          <w:tcPr>
            <w:tcW w:w="8505" w:type="dxa"/>
          </w:tcPr>
          <w:p w:rsidR="008F4AE6" w:rsidRDefault="00CC45FB" w:rsidP="002714D9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D86D900">
                <v:shape id="_x0000_s1057" type="#_x0000_t75" style="position:absolute;margin-left:179.75pt;margin-top:-1pt;width:231.05pt;height:235.2pt;z-index:251683840;mso-position-horizontal-relative:text;mso-position-vertical-relative:text">
                  <v:imagedata r:id="rId24" o:title=""/>
                </v:shape>
                <o:OLEObject Type="Embed" ProgID="FXDraw3.Document" ShapeID="_x0000_s1057" DrawAspect="Content" ObjectID="_1392543978" r:id="rId25"/>
              </w:pict>
            </w:r>
            <w:r w:rsidR="00013A1F">
              <w:rPr>
                <w:rFonts w:ascii="Times New Roman" w:hAnsi="Times New Roman" w:cs="Times New Roman"/>
                <w:sz w:val="24"/>
                <w:szCs w:val="24"/>
              </w:rPr>
              <w:t>Sketch the image</w:t>
            </w:r>
            <w:r w:rsidR="008F4AE6">
              <w:rPr>
                <w:rFonts w:ascii="Times New Roman" w:hAnsi="Times New Roman" w:cs="Times New Roman"/>
                <w:sz w:val="24"/>
                <w:szCs w:val="24"/>
              </w:rPr>
              <w:t xml:space="preserve"> of rectangle </w:t>
            </w:r>
            <w:r w:rsidR="008F4AE6">
              <w:rPr>
                <w:rFonts w:ascii="Times New Roman" w:hAnsi="Times New Roman" w:cs="Times New Roman"/>
                <w:i/>
                <w:sz w:val="24"/>
                <w:szCs w:val="24"/>
              </w:rPr>
              <w:t>PQRS</w:t>
            </w:r>
            <w:r w:rsidR="008F4AE6">
              <w:rPr>
                <w:rFonts w:ascii="Times New Roman" w:hAnsi="Times New Roman" w:cs="Times New Roman"/>
                <w:sz w:val="24"/>
                <w:szCs w:val="24"/>
              </w:rPr>
              <w:t xml:space="preserve"> after it is translated 6 units to the right and 8 units downward.</w:t>
            </w: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Pr="00526F13" w:rsidRDefault="008F4AE6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4AE6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F4AE6" w:rsidRPr="00F97437" w:rsidRDefault="008F4A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8505" w:type="dxa"/>
          </w:tcPr>
          <w:p w:rsidR="008F4AE6" w:rsidRDefault="00CC45FB" w:rsidP="009F04B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55" type="#_x0000_t75" style="position:absolute;margin-left:205.5pt;margin-top:-4.25pt;width:195.55pt;height:207.1pt;z-index:251681792;mso-position-horizontal-relative:text;mso-position-vertical-relative:text">
                  <v:imagedata r:id="rId26" o:title=""/>
                </v:shape>
                <o:OLEObject Type="Embed" ProgID="FXDraw3.Document" ShapeID="_x0000_s1055" DrawAspect="Content" ObjectID="_1392543979" r:id="rId27"/>
              </w:pict>
            </w:r>
            <w:r w:rsidR="00013A1F">
              <w:rPr>
                <w:rFonts w:ascii="Times New Roman" w:hAnsi="Times New Roman" w:cs="Times New Roman"/>
                <w:sz w:val="24"/>
                <w:szCs w:val="24"/>
              </w:rPr>
              <w:t>Sketch the image</w:t>
            </w:r>
            <w:r w:rsidR="008F4AE6">
              <w:rPr>
                <w:rFonts w:ascii="Times New Roman" w:hAnsi="Times New Roman" w:cs="Times New Roman"/>
                <w:sz w:val="24"/>
                <w:szCs w:val="24"/>
              </w:rPr>
              <w:t xml:space="preserve"> of triangle </w:t>
            </w:r>
            <w:r w:rsidR="008F4AE6">
              <w:rPr>
                <w:rFonts w:ascii="Times New Roman" w:hAnsi="Times New Roman" w:cs="Times New Roman"/>
                <w:i/>
                <w:sz w:val="24"/>
                <w:szCs w:val="24"/>
              </w:rPr>
              <w:t>LMN</w:t>
            </w:r>
            <w:r w:rsidR="008F4AE6">
              <w:rPr>
                <w:rFonts w:ascii="Times New Roman" w:hAnsi="Times New Roman" w:cs="Times New Roman"/>
                <w:sz w:val="24"/>
                <w:szCs w:val="24"/>
              </w:rPr>
              <w:t xml:space="preserve"> after it is rotated through 180</w:t>
            </w:r>
            <w:r w:rsidR="008F4AE6" w:rsidRPr="00FA139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="008F4AE6">
              <w:rPr>
                <w:rFonts w:ascii="Times New Roman" w:hAnsi="Times New Roman" w:cs="Times New Roman"/>
                <w:sz w:val="24"/>
                <w:szCs w:val="24"/>
              </w:rPr>
              <w:t xml:space="preserve"> about the origin, O. </w:t>
            </w:r>
          </w:p>
          <w:p w:rsidR="008F4AE6" w:rsidRDefault="008F4AE6" w:rsidP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9F04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Pr="00F97437" w:rsidRDefault="008F4A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4AE6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F4AE6" w:rsidRPr="00F97437" w:rsidRDefault="008F4A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10.</w:t>
            </w:r>
          </w:p>
        </w:tc>
        <w:tc>
          <w:tcPr>
            <w:tcW w:w="8505" w:type="dxa"/>
          </w:tcPr>
          <w:p w:rsidR="008F4AE6" w:rsidRDefault="00CC45FB" w:rsidP="00FA139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56" type="#_x0000_t75" style="position:absolute;margin-left:190.25pt;margin-top:-1.05pt;width:221.4pt;height:224.3pt;z-index:251682816;mso-position-horizontal-relative:text;mso-position-vertical-relative:text">
                  <v:imagedata r:id="rId28" o:title=""/>
                </v:shape>
                <o:OLEObject Type="Embed" ProgID="FXDraw3.Document" ShapeID="_x0000_s1056" DrawAspect="Content" ObjectID="_1392543980" r:id="rId29"/>
              </w:pict>
            </w:r>
            <w:r w:rsidR="008F4AE6">
              <w:rPr>
                <w:rFonts w:ascii="Times New Roman" w:hAnsi="Times New Roman" w:cs="Times New Roman"/>
                <w:sz w:val="24"/>
                <w:szCs w:val="24"/>
              </w:rPr>
              <w:t xml:space="preserve">Sketch the image of the pentagon </w:t>
            </w:r>
            <w:r w:rsidR="008F4AE6">
              <w:rPr>
                <w:rFonts w:ascii="Times New Roman" w:hAnsi="Times New Roman" w:cs="Times New Roman"/>
                <w:i/>
                <w:sz w:val="24"/>
                <w:szCs w:val="24"/>
              </w:rPr>
              <w:t>ABCDE</w:t>
            </w:r>
            <w:r w:rsidR="008F4AE6">
              <w:rPr>
                <w:rFonts w:ascii="Times New Roman" w:hAnsi="Times New Roman" w:cs="Times New Roman"/>
                <w:sz w:val="24"/>
                <w:szCs w:val="24"/>
              </w:rPr>
              <w:t xml:space="preserve"> after it is reflected in the line </w:t>
            </w:r>
            <w:r w:rsidR="008F4AE6" w:rsidRPr="00EB2EAF">
              <w:rPr>
                <w:rFonts w:ascii="Times New Roman" w:hAnsi="Times New Roman" w:cs="Times New Roman"/>
                <w:i/>
                <w:sz w:val="24"/>
                <w:szCs w:val="24"/>
              </w:rPr>
              <w:t>GH</w:t>
            </w:r>
            <w:r w:rsidR="008F4AE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Default="008F4AE6" w:rsidP="00FA13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E6" w:rsidRPr="00F97437" w:rsidRDefault="008F4A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4AE6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F4AE6" w:rsidRPr="00F97437" w:rsidRDefault="008F4A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8505" w:type="dxa"/>
          </w:tcPr>
          <w:p w:rsidR="00B23B07" w:rsidRPr="006943D3" w:rsidRDefault="00CC45FB" w:rsidP="00B23B07">
            <w:pPr>
              <w:ind w:right="57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pict>
                <v:shape id="_x0000_s1064" type="#_x0000_t75" style="position:absolute;margin-left:159.6pt;margin-top:.35pt;width:252pt;height:142.65pt;z-index:-251630592;mso-position-horizontal:absolute;mso-position-horizontal-relative:text;mso-position-vertical-relative:text">
                  <v:imagedata r:id="rId30" o:title=""/>
                </v:shape>
                <o:OLEObject Type="Embed" ProgID="FXDraw3.Document" ShapeID="_x0000_s1064" DrawAspect="Content" ObjectID="_1392543981" r:id="rId31"/>
              </w:pict>
            </w:r>
            <w:proofErr w:type="gramStart"/>
            <w:r w:rsidR="00B23B07" w:rsidRPr="00F82F37">
              <w:rPr>
                <w:rFonts w:ascii="Times New Roman" w:hAnsi="Times New Roman" w:cs="Times New Roman"/>
                <w:i/>
                <w:sz w:val="24"/>
                <w:szCs w:val="24"/>
              </w:rPr>
              <w:t>ABCD</w:t>
            </w:r>
            <w:r w:rsidR="00B23B07">
              <w:rPr>
                <w:rFonts w:ascii="Times New Roman" w:hAnsi="Times New Roman" w:cs="Times New Roman"/>
                <w:sz w:val="24"/>
                <w:szCs w:val="24"/>
              </w:rPr>
              <w:t xml:space="preserve">  and</w:t>
            </w:r>
            <w:proofErr w:type="gramEnd"/>
            <w:r w:rsidR="00B23B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3B0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A’B’C’D’ </w:t>
            </w:r>
            <w:r w:rsidR="00B23B07">
              <w:rPr>
                <w:rFonts w:ascii="Times New Roman" w:hAnsi="Times New Roman" w:cs="Times New Roman"/>
                <w:sz w:val="24"/>
                <w:szCs w:val="24"/>
              </w:rPr>
              <w:t xml:space="preserve"> are congruent quadrilaterals. Which statement is not necessarily true?</w:t>
            </w:r>
          </w:p>
          <w:p w:rsidR="008F4AE6" w:rsidRDefault="008F4A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7DF5" w:rsidRDefault="001C7DF5" w:rsidP="00B23B07">
            <w:pPr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7DF5" w:rsidRDefault="001C7DF5" w:rsidP="00B23B07">
            <w:pPr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7DF5" w:rsidRDefault="001C7DF5" w:rsidP="00B23B07">
            <w:pPr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C7DF5" w:rsidRDefault="00CC45FB" w:rsidP="00B23B07">
            <w:pPr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pict>
                <v:group id="_x0000_s1058" style="position:absolute;left:0;text-align:left;margin-left:28.5pt;margin-top:13.55pt;width:13.5pt;height:69pt;z-index:251684864" coordorigin="3420,8403" coordsize="270,1380">
                  <v:roundrect id="_x0000_s1059" style="position:absolute;left:3420;top:8403;width:270;height:180" arcsize="10923f"/>
                  <v:roundrect id="_x0000_s1060" style="position:absolute;left:3420;top:8778;width:270;height:180" arcsize="10923f"/>
                  <v:roundrect id="_x0000_s1061" style="position:absolute;left:3420;top:9180;width:270;height:180" arcsize="10923f"/>
                  <v:roundrect id="_x0000_s1062" style="position:absolute;left:3420;top:9603;width:270;height:180" arcsize="10923f"/>
                </v:group>
              </w:pict>
            </w:r>
          </w:p>
          <w:p w:rsidR="00B23B07" w:rsidRDefault="00B23B07" w:rsidP="001C7DF5">
            <w:pPr>
              <w:spacing w:after="120"/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1C7DF5">
              <w:rPr>
                <w:rFonts w:ascii="Times New Roman" w:hAnsi="Times New Roman" w:cs="Times New Roman"/>
                <w:sz w:val="24"/>
                <w:szCs w:val="24"/>
              </w:rPr>
              <w:t>matching sides are parallel.</w:t>
            </w:r>
          </w:p>
          <w:p w:rsidR="00B23B07" w:rsidRDefault="00B23B07" w:rsidP="001C7DF5">
            <w:pPr>
              <w:spacing w:after="120"/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matching sides are equal.</w:t>
            </w:r>
          </w:p>
          <w:p w:rsidR="00B23B07" w:rsidRDefault="00B23B07" w:rsidP="001C7D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The matching angles are equal.</w:t>
            </w:r>
          </w:p>
          <w:p w:rsidR="00B23B07" w:rsidRPr="00F97437" w:rsidRDefault="00B23B07" w:rsidP="001C7D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The areas are the same.</w:t>
            </w:r>
          </w:p>
        </w:tc>
      </w:tr>
      <w:tr w:rsidR="008F4AE6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F4AE6" w:rsidRPr="00F97437" w:rsidRDefault="008F4A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05" w:type="dxa"/>
          </w:tcPr>
          <w:p w:rsidR="008F4AE6" w:rsidRDefault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65" type="#_x0000_t75" style="position:absolute;margin-left:229.35pt;margin-top:10.3pt;width:172.75pt;height:123.8pt;z-index:251686912;mso-position-horizontal-relative:text;mso-position-vertical-relative:text">
                  <v:imagedata r:id="rId32" o:title=""/>
                </v:shape>
                <o:OLEObject Type="Embed" ProgID="FXDraw3.Document" ShapeID="_x0000_s1065" DrawAspect="Content" ObjectID="_1392543982" r:id="rId33"/>
              </w:pict>
            </w:r>
            <w:r w:rsidR="00BF6BCD">
              <w:rPr>
                <w:rFonts w:ascii="Times New Roman" w:hAnsi="Times New Roman" w:cs="Times New Roman"/>
                <w:sz w:val="24"/>
                <w:szCs w:val="24"/>
              </w:rPr>
              <w:t>The two irregular pentagons are congruent.</w:t>
            </w:r>
          </w:p>
          <w:p w:rsidR="00BF6BCD" w:rsidRDefault="00BF6B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6BCD" w:rsidRDefault="00BF6BCD" w:rsidP="00BF6BCD">
            <w:pPr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following statements.</w:t>
            </w:r>
          </w:p>
          <w:p w:rsidR="00BF6BCD" w:rsidRDefault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066" style="position:absolute;margin-left:155.25pt;margin-top:9.35pt;width:27.75pt;height:17.25pt;z-index:251687936"/>
              </w:pict>
            </w:r>
          </w:p>
          <w:p w:rsidR="00BF6BCD" w:rsidRDefault="00BF6B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BCD">
              <w:rPr>
                <w:rFonts w:ascii="Times New Roman" w:hAnsi="Times New Roman" w:cs="Times New Roman"/>
                <w:sz w:val="28"/>
                <w:szCs w:val="28"/>
              </w:rPr>
              <w:t xml:space="preserve">Side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AE matches with side          .</w:t>
            </w:r>
          </w:p>
          <w:p w:rsidR="00BF6BCD" w:rsidRDefault="00CC4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067" style="position:absolute;margin-left:166.5pt;margin-top:12.45pt;width:27.75pt;height:17.25pt;z-index:251688960"/>
              </w:pict>
            </w:r>
          </w:p>
          <w:p w:rsidR="00BF6BCD" w:rsidRPr="00BF6BCD" w:rsidRDefault="00BF6B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Angle D matches with angle           .</w:t>
            </w:r>
            <w:r w:rsidRPr="00BF6BCD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:rsidR="00BF6BCD" w:rsidRPr="00BF6BCD" w:rsidRDefault="00BF6B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6BCD" w:rsidRDefault="00BF6B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6BCD" w:rsidRPr="00F97437" w:rsidRDefault="00BF6B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6BCD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BF6BCD" w:rsidRPr="00F97437" w:rsidRDefault="00BF6B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13.</w:t>
            </w:r>
          </w:p>
        </w:tc>
        <w:tc>
          <w:tcPr>
            <w:tcW w:w="8505" w:type="dxa"/>
          </w:tcPr>
          <w:p w:rsidR="00BF6BCD" w:rsidRPr="00BF6BCD" w:rsidRDefault="00CC45FB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71" type="#_x0000_t75" style="position:absolute;margin-left:214.4pt;margin-top:-3.45pt;width:173.35pt;height:144.45pt;z-index:251694080;mso-position-horizontal-relative:text;mso-position-vertical-relative:text">
                  <v:imagedata r:id="rId34" o:title=""/>
                </v:shape>
                <o:OLEObject Type="Embed" ProgID="FXDraw3.Document" ShapeID="_x0000_s1071" DrawAspect="Content" ObjectID="_1392543983" r:id="rId35"/>
              </w:pict>
            </w:r>
            <w:r w:rsidR="00BF6BCD" w:rsidRPr="00BF6BCD">
              <w:rPr>
                <w:rFonts w:ascii="Times New Roman" w:hAnsi="Times New Roman" w:cs="Times New Roman"/>
                <w:sz w:val="24"/>
                <w:szCs w:val="24"/>
              </w:rPr>
              <w:t>The two triangles shown are congruent.</w:t>
            </w:r>
          </w:p>
          <w:p w:rsidR="00BF6BCD" w:rsidRPr="00BF6BCD" w:rsidRDefault="00BF6BCD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6BCD" w:rsidRPr="00BF6BCD" w:rsidRDefault="00BF6BCD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BCD">
              <w:rPr>
                <w:rFonts w:ascii="Times New Roman" w:hAnsi="Times New Roman" w:cs="Times New Roman"/>
                <w:sz w:val="24"/>
                <w:szCs w:val="24"/>
              </w:rPr>
              <w:t>Which statement is most correct?</w:t>
            </w:r>
          </w:p>
          <w:p w:rsidR="00BF6BCD" w:rsidRPr="00BF6BCD" w:rsidRDefault="00BF6BCD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6BCD" w:rsidRPr="00BF6BCD" w:rsidRDefault="00CC45FB" w:rsidP="00840D49">
            <w:pPr>
              <w:spacing w:after="120"/>
              <w:rPr>
                <w:rFonts w:ascii="Times New Roman" w:hAnsi="Times New Roman" w:cs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pict>
                <v:group id="_x0000_s1072" style="position:absolute;margin-left:6.75pt;margin-top:5.55pt;width:13.5pt;height:80.75pt;z-index:251695104" coordorigin="3420,8403" coordsize="270,1380">
                  <v:roundrect id="_x0000_s1073" style="position:absolute;left:3420;top:8403;width:270;height:180" arcsize="10923f"/>
                  <v:roundrect id="_x0000_s1074" style="position:absolute;left:3420;top:8778;width:270;height:180" arcsize="10923f"/>
                  <v:roundrect id="_x0000_s1075" style="position:absolute;left:3420;top:9180;width:270;height:180" arcsize="10923f"/>
                  <v:roundrect id="_x0000_s1076" style="position:absolute;left:3420;top:9603;width:270;height:180" arcsize="10923f"/>
                </v:group>
              </w:pict>
            </w:r>
            <w:r w:rsidR="00BF6BCD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29066C" w:rsidRPr="00BF6BCD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216" w:dyaOrig="401">
                <v:shape id="_x0000_i1026" type="#_x0000_t75" style="width:99.75pt;height:18pt" o:ole="">
                  <v:imagedata r:id="rId36" o:title=""/>
                </v:shape>
                <o:OLEObject Type="Embed" ProgID="FXE300.Equation" ShapeID="_x0000_i1026" DrawAspect="Content" ObjectID="_1392543946" r:id="rId37"/>
              </w:object>
            </w:r>
            <w:r w:rsidR="00BF6BCD" w:rsidRPr="00BF6BCD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t xml:space="preserve"> </w:t>
            </w:r>
          </w:p>
          <w:p w:rsidR="00BF6BCD" w:rsidRDefault="00840D49" w:rsidP="00840D49">
            <w:pPr>
              <w:spacing w:after="120"/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29066C" w:rsidRPr="00BF6BCD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216" w:dyaOrig="401">
                <v:shape id="_x0000_i1027" type="#_x0000_t75" style="width:99.75pt;height:18pt" o:ole="">
                  <v:imagedata r:id="rId38" o:title=""/>
                </v:shape>
                <o:OLEObject Type="Embed" ProgID="FXE300.Equation" ShapeID="_x0000_i1027" DrawAspect="Content" ObjectID="_1392543947" r:id="rId39"/>
              </w:object>
            </w:r>
          </w:p>
          <w:p w:rsidR="00840D49" w:rsidRDefault="00840D49" w:rsidP="00840D49">
            <w:pPr>
              <w:spacing w:after="120"/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29066C" w:rsidRPr="00BF6BCD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216" w:dyaOrig="401">
                <v:shape id="_x0000_i1028" type="#_x0000_t75" style="width:98.25pt;height:18pt" o:ole="">
                  <v:imagedata r:id="rId40" o:title=""/>
                </v:shape>
                <o:OLEObject Type="Embed" ProgID="FXE300.Equation" ShapeID="_x0000_i1028" DrawAspect="Content" ObjectID="_1392543948" r:id="rId41"/>
              </w:object>
            </w:r>
          </w:p>
          <w:p w:rsidR="00BF6BCD" w:rsidRPr="00F97437" w:rsidRDefault="00840D49" w:rsidP="00840D49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29066C" w:rsidRPr="00BF6BCD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216" w:dyaOrig="401">
                <v:shape id="_x0000_i1029" type="#_x0000_t75" style="width:99.75pt;height:18pt" o:ole="">
                  <v:imagedata r:id="rId42" o:title=""/>
                </v:shape>
                <o:OLEObject Type="Embed" ProgID="FXE300.Equation" ShapeID="_x0000_i1029" DrawAspect="Content" ObjectID="_1392543949" r:id="rId43"/>
              </w:object>
            </w:r>
          </w:p>
        </w:tc>
      </w:tr>
      <w:tr w:rsidR="00C34C0E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34C0E" w:rsidRPr="00F97437" w:rsidRDefault="00C34C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5" w:type="dxa"/>
          </w:tcPr>
          <w:p w:rsidR="00C34C0E" w:rsidRDefault="00C34C0E" w:rsidP="00C34C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abbreviations below are used for congruence tests for triangles in the following questions.</w:t>
            </w:r>
          </w:p>
          <w:p w:rsidR="00C34C0E" w:rsidRDefault="00C34C0E" w:rsidP="00C34C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34C0E" w:rsidP="00C34C0E">
            <w:pPr>
              <w:spacing w:after="120"/>
              <w:ind w:left="719" w:hanging="719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SSS  Three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sides of one triangle are equal to three corresponding sides of a second triangle. </w:t>
            </w:r>
          </w:p>
          <w:p w:rsidR="00C34C0E" w:rsidRDefault="00C34C0E" w:rsidP="00C34C0E">
            <w:pPr>
              <w:spacing w:after="120"/>
              <w:ind w:left="719" w:hanging="719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SAS  Two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sides and an included angle of one triangle are equal to two corresponding sides and an included angle of a second triangle.</w:t>
            </w:r>
          </w:p>
          <w:p w:rsidR="00C34C0E" w:rsidRDefault="00C34C0E" w:rsidP="00C34C0E">
            <w:pPr>
              <w:spacing w:after="120"/>
              <w:ind w:left="719" w:hanging="719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AAS  Two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angles and a side of one triangle are equal to two angles and a corresponding side of a second triangle.</w:t>
            </w:r>
          </w:p>
          <w:p w:rsidR="00C34C0E" w:rsidRDefault="00C34C0E" w:rsidP="00C34C0E">
            <w:pPr>
              <w:spacing w:after="120"/>
              <w:ind w:left="719" w:hanging="7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RHS Two right angled triangles have the hypotenuse equal and one other side equal in length.</w:t>
            </w:r>
          </w:p>
          <w:p w:rsidR="00C34C0E" w:rsidRPr="00F97437" w:rsidRDefault="00C34C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4C0E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34C0E" w:rsidRPr="00F97437" w:rsidRDefault="00C34C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8505" w:type="dxa"/>
          </w:tcPr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could be used to show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="00F908F8" w:rsidRPr="00C338D6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296" w:dyaOrig="401" w14:anchorId="36E5C565">
                <v:shape id="_x0000_i1030" type="#_x0000_t75" style="width:97.5pt;height:17.25pt" o:ole="">
                  <v:imagedata r:id="rId44" o:title=""/>
                </v:shape>
                <o:OLEObject Type="Embed" ProgID="FXE300.Equation" ShapeID="_x0000_i1030" DrawAspect="Content" ObjectID="_1392543950" r:id="rId45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34C0E" w:rsidRDefault="00CC45FB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72C0CE0A">
                <v:shape id="_x0000_s1077" type="#_x0000_t75" style="position:absolute;margin-left:4.8pt;margin-top:5.1pt;width:397.95pt;height:139.55pt;z-index:251697152;mso-position-horizontal-relative:text;mso-position-vertical-relative:text">
                  <v:imagedata r:id="rId46" o:title=""/>
                </v:shape>
                <o:OLEObject Type="Embed" ProgID="FXDraw3.Document" ShapeID="_x0000_s1077" DrawAspect="Content" ObjectID="_1392543984" r:id="rId47"/>
              </w:pict>
            </w:r>
          </w:p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4C0E" w:rsidRDefault="00CC45FB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9AD42BA">
                <v:group id="_x0000_s1078" style="position:absolute;margin-left:11pt;margin-top:3.65pt;width:343.5pt;height:9pt;z-index:251698176" coordorigin="2430,3420" coordsize="6870,180">
                  <v:roundrect id="_x0000_s1079" style="position:absolute;left:9030;top:3420;width:270;height:180" arcsize="10923f"/>
                  <v:roundrect id="_x0000_s1080" style="position:absolute;left:2430;top:3420;width:270;height:180" arcsize="10923f"/>
                  <v:roundrect id="_x0000_s1081" style="position:absolute;left:4580;top:3420;width:270;height:180" arcsize="10923f"/>
                  <v:roundrect id="_x0000_s1082" style="position:absolute;left:6780;top:3420;width:270;height:180" arcsize="10923f"/>
                </v:group>
              </w:pict>
            </w:r>
            <w:r w:rsidR="00C34C0E">
              <w:rPr>
                <w:rFonts w:ascii="Times New Roman" w:hAnsi="Times New Roman" w:cs="Times New Roman"/>
                <w:sz w:val="24"/>
                <w:szCs w:val="24"/>
              </w:rPr>
              <w:t xml:space="preserve">           AAS                               RHS                           SAS                             SSS</w:t>
            </w:r>
          </w:p>
          <w:p w:rsidR="00C34C0E" w:rsidRPr="00526F13" w:rsidRDefault="00C34C0E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08F8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F908F8" w:rsidRPr="00F97437" w:rsidRDefault="00F908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15.</w:t>
            </w:r>
          </w:p>
        </w:tc>
        <w:tc>
          <w:tcPr>
            <w:tcW w:w="8505" w:type="dxa"/>
          </w:tcPr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could be used to show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Pr="00C338D6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385" w:dyaOrig="401" w14:anchorId="14CFA87B">
                <v:shape id="_x0000_i1031" type="#_x0000_t75" style="width:86.25pt;height:15pt" o:ole="">
                  <v:imagedata r:id="rId48" o:title=""/>
                </v:shape>
                <o:OLEObject Type="Embed" ProgID="FXE300.Equation" ShapeID="_x0000_i1031" DrawAspect="Content" ObjectID="_1392543951" r:id="rId49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908F8" w:rsidRDefault="00CC45FB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89" type="#_x0000_t75" style="position:absolute;margin-left:11pt;margin-top:-.15pt;width:376pt;height:149.8pt;z-index:251702272;mso-position-horizontal-relative:text;mso-position-vertical-relative:text">
                  <v:imagedata r:id="rId50" o:title=""/>
                </v:shape>
                <o:OLEObject Type="Embed" ProgID="FXDraw3.Document" ShapeID="_x0000_s1089" DrawAspect="Content" ObjectID="_1392543985" r:id="rId51"/>
              </w:pict>
            </w:r>
          </w:p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08F8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08F8" w:rsidRDefault="00CC45FB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041E2DCC">
                <v:group id="_x0000_s1084" style="position:absolute;margin-left:11pt;margin-top:3.65pt;width:343.5pt;height:9pt;z-index:251701248" coordorigin="2430,3420" coordsize="6870,180">
                  <v:roundrect id="_x0000_s1085" style="position:absolute;left:9030;top:3420;width:270;height:180" arcsize="10923f"/>
                  <v:roundrect id="_x0000_s1086" style="position:absolute;left:2430;top:3420;width:270;height:180" arcsize="10923f"/>
                  <v:roundrect id="_x0000_s1087" style="position:absolute;left:4580;top:3420;width:270;height:180" arcsize="10923f"/>
                  <v:roundrect id="_x0000_s1088" style="position:absolute;left:6780;top:3420;width:270;height:180" arcsize="10923f"/>
                </v:group>
              </w:pict>
            </w:r>
            <w:r w:rsidR="00F908F8">
              <w:rPr>
                <w:rFonts w:ascii="Times New Roman" w:hAnsi="Times New Roman" w:cs="Times New Roman"/>
                <w:sz w:val="24"/>
                <w:szCs w:val="24"/>
              </w:rPr>
              <w:t xml:space="preserve">           AAS                               RHS                           SAS                             SSS</w:t>
            </w:r>
          </w:p>
          <w:p w:rsidR="00F908F8" w:rsidRPr="00526F13" w:rsidRDefault="00F908F8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14D9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2714D9" w:rsidRPr="00F97437" w:rsidRDefault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8505" w:type="dxa"/>
          </w:tcPr>
          <w:p w:rsidR="002714D9" w:rsidRDefault="00CC45FB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96" type="#_x0000_t75" style="position:absolute;margin-left:102pt;margin-top:17.25pt;width:143.75pt;height:169.65pt;z-index:-251610112;mso-position-horizontal-relative:text;mso-position-vertical-relative:text">
                  <v:imagedata r:id="rId52" o:title=""/>
                </v:shape>
                <o:OLEObject Type="Embed" ProgID="FXDraw3.Document" ShapeID="_x0000_s1096" DrawAspect="Content" ObjectID="_1392543986" r:id="rId53"/>
              </w:pict>
            </w:r>
            <w:r w:rsidR="002714D9"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could be used to show </w:t>
            </w:r>
            <w:proofErr w:type="gramStart"/>
            <w:r w:rsidR="002714D9"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="009E79A0" w:rsidRPr="00C338D6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314" w:dyaOrig="401" w14:anchorId="1511E012">
                <v:shape id="_x0000_i1032" type="#_x0000_t75" style="width:84pt;height:15pt" o:ole="">
                  <v:imagedata r:id="rId54" o:title=""/>
                </v:shape>
                <o:OLEObject Type="Embed" ProgID="FXE300.Equation" ShapeID="_x0000_i1032" DrawAspect="Content" ObjectID="_1392543952" r:id="rId55"/>
              </w:object>
            </w:r>
            <w:r w:rsidR="002714D9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>.</w:t>
            </w:r>
            <w:r w:rsidR="002714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14D9" w:rsidRDefault="00CC45FB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724AD1C">
                <v:group id="_x0000_s1090" style="position:absolute;margin-left:11pt;margin-top:3.65pt;width:343.5pt;height:9pt;z-index:251705344" coordorigin="2430,3420" coordsize="6870,180">
                  <v:roundrect id="_x0000_s1091" style="position:absolute;left:9030;top:3420;width:270;height:180" arcsize="10923f"/>
                  <v:roundrect id="_x0000_s1092" style="position:absolute;left:2430;top:3420;width:270;height:180" arcsize="10923f"/>
                  <v:roundrect id="_x0000_s1093" style="position:absolute;left:4580;top:3420;width:270;height:180" arcsize="10923f"/>
                  <v:roundrect id="_x0000_s1094" style="position:absolute;left:6780;top:3420;width:270;height:180" arcsize="10923f"/>
                </v:group>
              </w:pict>
            </w:r>
            <w:r w:rsidR="002714D9">
              <w:rPr>
                <w:rFonts w:ascii="Times New Roman" w:hAnsi="Times New Roman" w:cs="Times New Roman"/>
                <w:sz w:val="24"/>
                <w:szCs w:val="24"/>
              </w:rPr>
              <w:t xml:space="preserve">           AAS                               RHS                           SAS                             SSS</w:t>
            </w:r>
          </w:p>
          <w:p w:rsidR="002714D9" w:rsidRPr="00526F13" w:rsidRDefault="002714D9" w:rsidP="00271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79A0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9E79A0" w:rsidRPr="00F97437" w:rsidRDefault="009E7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8505" w:type="dxa"/>
          </w:tcPr>
          <w:p w:rsidR="0091060D" w:rsidRDefault="00CC45FB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35" type="#_x0000_t75" style="position:absolute;margin-left:102pt;margin-top:16.85pt;width:306.15pt;height:163.4pt;z-index:-251600896;mso-position-horizontal-relative:text;mso-position-vertical-relative:text">
                  <v:imagedata r:id="rId56" o:title=""/>
                </v:shape>
                <o:OLEObject Type="Embed" ProgID="FXDraw3.Document" ShapeID="_x0000_s1135" DrawAspect="Content" ObjectID="_1392543987" r:id="rId57"/>
              </w:pict>
            </w:r>
            <w:proofErr w:type="gramStart"/>
            <w:r w:rsidR="0091060D">
              <w:rPr>
                <w:rFonts w:ascii="Times New Roman" w:hAnsi="Times New Roman" w:cs="Times New Roman"/>
                <w:sz w:val="24"/>
                <w:szCs w:val="24"/>
              </w:rPr>
              <w:t xml:space="preserve">In  </w:t>
            </w:r>
            <w:proofErr w:type="gramEnd"/>
            <w:r w:rsidR="0091060D" w:rsidRPr="0091060D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921" w:dyaOrig="401">
                <v:shape id="_x0000_i1033" type="#_x0000_t75" style="width:34.5pt;height:15pt" o:ole="">
                  <v:imagedata r:id="rId58" o:title=""/>
                </v:shape>
                <o:OLEObject Type="Embed" ProgID="FXE300.Equation" ShapeID="_x0000_i1033" DrawAspect="Content" ObjectID="_1392543953" r:id="rId59"/>
              </w:object>
            </w:r>
            <w:r w:rsidR="00CE0CD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1060D" w:rsidRPr="00CE0CDF">
              <w:rPr>
                <w:rFonts w:ascii="Times New Roman" w:hAnsi="Times New Roman" w:cs="Times New Roman"/>
                <w:i/>
                <w:sz w:val="24"/>
                <w:szCs w:val="24"/>
              </w:rPr>
              <w:t>WX</w:t>
            </w:r>
            <w:r w:rsidR="0091060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=YX</w:t>
            </w:r>
            <w:r w:rsidR="0091060D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="0091060D" w:rsidRPr="0091060D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="0091060D">
              <w:rPr>
                <w:rFonts w:ascii="Times New Roman" w:hAnsi="Times New Roman" w:cs="Times New Roman"/>
                <w:sz w:val="24"/>
                <w:szCs w:val="24"/>
              </w:rPr>
              <w:t xml:space="preserve"> is the midpoint of </w:t>
            </w:r>
            <w:r w:rsidR="0091060D" w:rsidRPr="0091060D">
              <w:rPr>
                <w:rFonts w:ascii="Times New Roman" w:hAnsi="Times New Roman" w:cs="Times New Roman"/>
                <w:i/>
                <w:sz w:val="24"/>
                <w:szCs w:val="24"/>
              </w:rPr>
              <w:t>WY</w:t>
            </w:r>
            <w:r w:rsidR="0091060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1060D" w:rsidRDefault="0091060D" w:rsidP="0091060D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could be used to show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Pr="00C338D6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438" w:dyaOrig="401">
                <v:shape id="_x0000_i1034" type="#_x0000_t75" style="width:95.25pt;height:16.5pt" o:ole="">
                  <v:imagedata r:id="rId60" o:title=""/>
                </v:shape>
                <o:OLEObject Type="Embed" ProgID="FXE300.Equation" ShapeID="_x0000_i1034" DrawAspect="Content" ObjectID="_1392543954" r:id="rId61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1060D" w:rsidRDefault="0091060D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CC45FB" w:rsidP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30" style="position:absolute;margin-left:11pt;margin-top:3.65pt;width:343.5pt;height:9pt;z-index:251714560" coordorigin="2430,3420" coordsize="6870,180">
                  <v:roundrect id="_x0000_s1131" style="position:absolute;left:9030;top:3420;width:270;height:180" arcsize="10923f"/>
                  <v:roundrect id="_x0000_s1132" style="position:absolute;left:2430;top:3420;width:270;height:180" arcsize="10923f"/>
                  <v:roundrect id="_x0000_s1133" style="position:absolute;left:4580;top:3420;width:270;height:180" arcsize="10923f"/>
                  <v:roundrect id="_x0000_s1134" style="position:absolute;left:6780;top:3420;width:270;height:180" arcsize="10923f"/>
                </v:group>
              </w:pict>
            </w:r>
            <w:r w:rsidR="0091060D">
              <w:rPr>
                <w:rFonts w:ascii="Times New Roman" w:hAnsi="Times New Roman" w:cs="Times New Roman"/>
                <w:sz w:val="24"/>
                <w:szCs w:val="24"/>
              </w:rPr>
              <w:t xml:space="preserve">           AAS                               RHS                           SAS                             SSS</w:t>
            </w:r>
          </w:p>
          <w:p w:rsidR="009E79A0" w:rsidRPr="00526F13" w:rsidRDefault="009E79A0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060D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91060D" w:rsidRPr="00F97437" w:rsidRDefault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18.</w:t>
            </w:r>
          </w:p>
        </w:tc>
        <w:tc>
          <w:tcPr>
            <w:tcW w:w="8505" w:type="dxa"/>
          </w:tcPr>
          <w:p w:rsidR="0091060D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pict w14:anchorId="20F320B6">
                <v:shape id="_x0000_s1123" type="#_x0000_t75" style="position:absolute;margin-left:155.25pt;margin-top:-.5pt;width:244.05pt;height:172.6pt;z-index:251710464;mso-position-horizontal-relative:text;mso-position-vertical-relative:text">
                  <v:imagedata r:id="rId62" o:title=""/>
                </v:shape>
                <o:OLEObject Type="Embed" ProgID="FXDraw3.Document" ShapeID="_x0000_s1123" DrawAspect="Content" ObjectID="_1392543988" r:id="rId63"/>
              </w:pict>
            </w:r>
            <w:r w:rsidR="0091060D" w:rsidRPr="009E7C70">
              <w:rPr>
                <w:rFonts w:ascii="Times New Roman" w:hAnsi="Times New Roman" w:cs="Times New Roman"/>
                <w:i/>
                <w:sz w:val="24"/>
                <w:szCs w:val="24"/>
              </w:rPr>
              <w:t>PQRS</w:t>
            </w:r>
            <w:r w:rsidR="0091060D">
              <w:rPr>
                <w:rFonts w:ascii="Times New Roman" w:hAnsi="Times New Roman" w:cs="Times New Roman"/>
                <w:sz w:val="24"/>
                <w:szCs w:val="24"/>
              </w:rPr>
              <w:t xml:space="preserve"> is a rectangle. </w:t>
            </w:r>
          </w:p>
          <w:p w:rsidR="0091060D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7C70">
              <w:rPr>
                <w:rFonts w:ascii="Times New Roman" w:hAnsi="Times New Roman" w:cs="Times New Roman"/>
                <w:i/>
                <w:sz w:val="24"/>
                <w:szCs w:val="24"/>
              </w:rPr>
              <w:t>QT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E7C70">
              <w:rPr>
                <w:rFonts w:ascii="Times New Roman" w:hAnsi="Times New Roman" w:cs="Times New Roman"/>
                <w:i/>
                <w:sz w:val="24"/>
                <w:szCs w:val="24"/>
              </w:rPr>
              <w:t>SW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9E7C70">
              <w:rPr>
                <w:rFonts w:ascii="Times New Roman" w:hAnsi="Times New Roman" w:cs="Times New Roman"/>
                <w:i/>
                <w:sz w:val="24"/>
                <w:szCs w:val="24"/>
              </w:rPr>
              <w:t>TR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E7C70">
              <w:rPr>
                <w:rFonts w:ascii="Times New Roman" w:hAnsi="Times New Roman" w:cs="Times New Roman"/>
                <w:i/>
                <w:sz w:val="24"/>
                <w:szCs w:val="24"/>
              </w:rPr>
              <w:t>WP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1060D" w:rsidRDefault="0091060D" w:rsidP="00CC45FB">
            <w:pPr>
              <w:ind w:right="52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could </w:t>
            </w:r>
            <w:r w:rsidRPr="009E7C70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used to show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Pr="00C338D6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296" w:dyaOrig="401" w14:anchorId="25D845BF">
                <v:shape id="_x0000_i1035" type="#_x0000_t75" style="width:83.25pt;height:15pt" o:ole="">
                  <v:imagedata r:id="rId64" o:title=""/>
                </v:shape>
                <o:OLEObject Type="Embed" ProgID="FXE300.Equation" ShapeID="_x0000_i1035" DrawAspect="Content" ObjectID="_1392543955" r:id="rId65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1060D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2A3A9E51">
                <v:group id="_x0000_s1124" style="position:absolute;margin-left:18pt;margin-top:2.2pt;width:13.5pt;height:69pt;z-index:251711488" coordorigin="3420,8403" coordsize="270,1380">
                  <v:roundrect id="_x0000_s1125" style="position:absolute;left:3420;top:8403;width:270;height:180" arcsize="10923f"/>
                  <v:roundrect id="_x0000_s1126" style="position:absolute;left:3420;top:8778;width:270;height:180" arcsize="10923f"/>
                  <v:roundrect id="_x0000_s1127" style="position:absolute;left:3420;top:9180;width:270;height:180" arcsize="10923f"/>
                  <v:roundrect id="_x0000_s1128" style="position:absolute;left:3420;top:9603;width:270;height:180" arcsize="10923f"/>
                </v:group>
              </w:pict>
            </w:r>
            <w:r w:rsidR="0091060D">
              <w:rPr>
                <w:rFonts w:ascii="Times New Roman" w:hAnsi="Times New Roman" w:cs="Times New Roman"/>
                <w:sz w:val="24"/>
                <w:szCs w:val="24"/>
              </w:rPr>
              <w:t xml:space="preserve">             AAS</w:t>
            </w:r>
          </w:p>
          <w:p w:rsidR="0091060D" w:rsidRDefault="0091060D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RHS   </w:t>
            </w:r>
          </w:p>
          <w:p w:rsidR="0091060D" w:rsidRDefault="0091060D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SAS </w:t>
            </w:r>
          </w:p>
          <w:p w:rsidR="0091060D" w:rsidRDefault="0091060D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SSS</w:t>
            </w:r>
          </w:p>
          <w:p w:rsidR="0091060D" w:rsidRPr="00526F13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060D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91060D" w:rsidRPr="00F97437" w:rsidRDefault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8505" w:type="dxa"/>
          </w:tcPr>
          <w:p w:rsidR="0091060D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21" type="#_x0000_t75" style="position:absolute;margin-left:168.75pt;margin-top:8.75pt;width:243.6pt;height:140.7pt;z-index:-251608064;mso-position-horizontal-relative:text;mso-position-vertical-relative:text">
                  <v:imagedata r:id="rId66" o:title=""/>
                </v:shape>
                <o:OLEObject Type="Embed" ProgID="FXDraw3.Document" ShapeID="_x0000_s1121" DrawAspect="Content" ObjectID="_1392543989" r:id="rId67"/>
              </w:pict>
            </w:r>
            <w:r w:rsidR="0091060D">
              <w:rPr>
                <w:rFonts w:ascii="Times New Roman" w:hAnsi="Times New Roman" w:cs="Times New Roman"/>
                <w:sz w:val="24"/>
                <w:szCs w:val="24"/>
              </w:rPr>
              <w:t>Complete the congruence proof below:</w:t>
            </w:r>
          </w:p>
          <w:p w:rsidR="0091060D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2E4B">
              <w:rPr>
                <w:rFonts w:ascii="Times New Roman" w:hAnsi="Times New Roman" w:cs="Times New Roman"/>
                <w:sz w:val="24"/>
                <w:szCs w:val="24"/>
              </w:rPr>
              <w:object w:dxaOrig="5741" w:dyaOrig="2301" w14:anchorId="7F533B55">
                <v:shape id="_x0000_i1036" type="#_x0000_t75" style="width:194.25pt;height:77.25pt" o:ole="">
                  <v:imagedata r:id="rId68" o:title=""/>
                </v:shape>
                <o:OLEObject Type="Embed" ProgID="FXE300.Equation" ShapeID="_x0000_i1036" DrawAspect="Content" ObjectID="_1392543956" r:id="rId6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1060D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Pr="00526F13" w:rsidRDefault="0091060D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060D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91060D" w:rsidRPr="00F97437" w:rsidRDefault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8505" w:type="dxa"/>
          </w:tcPr>
          <w:p w:rsidR="0091060D" w:rsidRDefault="00CC45FB" w:rsidP="00B965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22" type="#_x0000_t75" style="position:absolute;margin-left:218.35pt;margin-top:11.3pt;width:193.95pt;height:158.7pt;z-index:-251607040;mso-position-horizontal-relative:text;mso-position-vertical-relative:text">
                  <v:imagedata r:id="rId70" o:title=""/>
                </v:shape>
                <o:OLEObject Type="Embed" ProgID="FXDraw3.Document" ShapeID="_x0000_s1122" DrawAspect="Content" ObjectID="_1392543990" r:id="rId71"/>
              </w:pict>
            </w:r>
            <w:r w:rsidR="0091060D">
              <w:rPr>
                <w:rFonts w:ascii="Times New Roman" w:hAnsi="Times New Roman" w:cs="Times New Roman"/>
                <w:sz w:val="24"/>
                <w:szCs w:val="24"/>
              </w:rPr>
              <w:t>RSTU is a parallelogram.</w:t>
            </w:r>
          </w:p>
          <w:p w:rsidR="0091060D" w:rsidRDefault="0091060D" w:rsidP="00B965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congruence proof below:</w:t>
            </w:r>
          </w:p>
          <w:p w:rsidR="0091060D" w:rsidRDefault="0091060D" w:rsidP="00B965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B965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B965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B965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B965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B965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B965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B965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 w:rsidP="00B965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060D" w:rsidRDefault="009106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2E4B">
              <w:rPr>
                <w:rFonts w:ascii="Times New Roman" w:hAnsi="Times New Roman" w:cs="Times New Roman"/>
                <w:sz w:val="24"/>
                <w:szCs w:val="24"/>
              </w:rPr>
              <w:object w:dxaOrig="8036" w:dyaOrig="2381">
                <v:shape id="_x0000_i1037" type="#_x0000_t75" style="width:300pt;height:88.5pt" o:ole="">
                  <v:imagedata r:id="rId72" o:title=""/>
                </v:shape>
                <o:OLEObject Type="Embed" ProgID="FXE300.Equation" ShapeID="_x0000_i1037" DrawAspect="Content" ObjectID="_1392543957" r:id="rId7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9066C" w:rsidRPr="00F97437" w:rsidRDefault="002906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C45FB" w:rsidRDefault="00CC45FB" w:rsidP="0029066C"/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101"/>
        <w:gridCol w:w="4677"/>
        <w:gridCol w:w="3828"/>
      </w:tblGrid>
      <w:tr w:rsidR="00CC45FB" w:rsidTr="00CC45FB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CC45FB" w:rsidRDefault="00CC45FB" w:rsidP="00CC45F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584CAA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Year</w:t>
            </w:r>
          </w:p>
          <w:p w:rsidR="00CC45FB" w:rsidRDefault="00CC45FB" w:rsidP="00CC45F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  <w:p w:rsidR="00CC45FB" w:rsidRDefault="00CC45FB" w:rsidP="00CC45F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CC45FB" w:rsidRPr="00584CAA" w:rsidRDefault="00CC45FB" w:rsidP="00CC45F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</w:tcPr>
          <w:p w:rsidR="00CC45FB" w:rsidRDefault="00CC45FB" w:rsidP="00CC45F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Mathematics </w:t>
            </w: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>Test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CC45FB" w:rsidRDefault="00CC45FB" w:rsidP="00CC45F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CC45FB" w:rsidRDefault="00CC45FB" w:rsidP="00CC45F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1A49D7">
              <w:rPr>
                <w:rFonts w:ascii="Times New Roman" w:hAnsi="Times New Roman" w:cs="Times New Roman"/>
                <w:sz w:val="32"/>
                <w:szCs w:val="32"/>
              </w:rPr>
              <w:t>Transformations and Congruence</w:t>
            </w:r>
          </w:p>
          <w:p w:rsidR="00CC45FB" w:rsidRPr="00584CAA" w:rsidRDefault="00CC45FB" w:rsidP="00CC45F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CC45FB" w:rsidRDefault="00CC45FB" w:rsidP="00CC45FB"/>
          <w:p w:rsidR="00CC45FB" w:rsidRPr="00FD21AC" w:rsidRDefault="00CC45FB" w:rsidP="00CC45FB">
            <w:pPr>
              <w:tabs>
                <w:tab w:val="left" w:pos="1350"/>
              </w:tabs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Non Calculator</w:t>
            </w:r>
          </w:p>
        </w:tc>
      </w:tr>
      <w:tr w:rsidR="00CC45FB" w:rsidTr="00CC45FB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CC45FB" w:rsidRPr="00584CAA" w:rsidRDefault="00CC45FB" w:rsidP="00CC45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:rsidR="00CC45FB" w:rsidRPr="00CC45FB" w:rsidRDefault="00CC45FB" w:rsidP="00CC45FB">
            <w:pPr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sz w:val="48"/>
                <w:szCs w:val="48"/>
              </w:rPr>
              <w:t>ANSWERS</w:t>
            </w:r>
          </w:p>
        </w:tc>
        <w:tc>
          <w:tcPr>
            <w:tcW w:w="3828" w:type="dxa"/>
            <w:tcBorders>
              <w:left w:val="single" w:sz="4" w:space="0" w:color="000000" w:themeColor="text1"/>
            </w:tcBorders>
          </w:tcPr>
          <w:p w:rsidR="00CC45FB" w:rsidRDefault="00CC45FB" w:rsidP="00CC45FB"/>
          <w:p w:rsidR="00CC45FB" w:rsidRDefault="00CC45FB" w:rsidP="00CC45FB"/>
        </w:tc>
      </w:tr>
    </w:tbl>
    <w:p w:rsidR="00CC45FB" w:rsidRDefault="00CC45FB" w:rsidP="00CC45FB"/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675"/>
        <w:gridCol w:w="8505"/>
      </w:tblGrid>
      <w:tr w:rsidR="00CC45FB" w:rsidRPr="00F97437" w:rsidTr="00CC45FB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CC45FB" w:rsidRPr="00F97437" w:rsidRDefault="00CC45FB" w:rsidP="00CC45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3310B8" w:rsidTr="00CC45FB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CC45FB" w:rsidRDefault="00CC45FB" w:rsidP="00CC45FB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Answer all questions in the spaces provided on this test paper by </w:t>
            </w:r>
          </w:p>
          <w:p w:rsidR="00CC45FB" w:rsidRDefault="00CC45FB" w:rsidP="00CC45FB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Writing the answer in the box or on the line provided.</w:t>
            </w:r>
          </w:p>
          <w:p w:rsidR="00CC45FB" w:rsidRDefault="00CC45FB" w:rsidP="00CC45FB">
            <w:pPr>
              <w:ind w:firstLine="1418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</w:t>
            </w:r>
          </w:p>
          <w:p w:rsidR="00CC45FB" w:rsidRDefault="00CC45FB" w:rsidP="00CC45FB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CC45FB" w:rsidRDefault="00CC45FB" w:rsidP="00CC45FB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Show any working out on the test paper. </w:t>
            </w:r>
          </w:p>
          <w:p w:rsidR="00CC45FB" w:rsidRPr="003310B8" w:rsidRDefault="00CC45FB" w:rsidP="00CC45FB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Diagrams are not to scale.</w:t>
            </w: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05" w:type="dxa"/>
          </w:tcPr>
          <w:p w:rsidR="00CC45FB" w:rsidRDefault="00CC45FB" w:rsidP="00CC45FB">
            <w:pPr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49" type="#_x0000_t75" style="position:absolute;margin-left:168.45pt;margin-top:-3.5pt;width:232.1pt;height:145.65pt;z-index:251717632;mso-position-horizontal-relative:text;mso-position-vertical-relative:text">
                  <v:imagedata r:id="rId8" o:title=""/>
                </v:shape>
                <o:OLEObject Type="Embed" ProgID="FXDraw3.Document" ShapeID="_x0000_s1149" DrawAspect="Content" ObjectID="_1392543991" r:id="rId74"/>
              </w:pict>
            </w:r>
            <w:r w:rsidRPr="00526F13">
              <w:rPr>
                <w:rFonts w:ascii="Times New Roman" w:hAnsi="Times New Roman" w:cs="Times New Roman"/>
                <w:sz w:val="24"/>
                <w:szCs w:val="24"/>
              </w:rPr>
              <w:t xml:space="preserve">The figure </w:t>
            </w:r>
            <w:r w:rsidRPr="00526F13">
              <w:rPr>
                <w:rFonts w:ascii="Times New Roman" w:hAnsi="Times New Roman" w:cs="Times New Roman"/>
                <w:i/>
                <w:sz w:val="24"/>
                <w:szCs w:val="24"/>
              </w:rPr>
              <w:t>ABCD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could be transformed to the figure  </w:t>
            </w:r>
            <w:r w:rsidRPr="00DB56EF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019" w:dyaOrig="300">
                <v:shape id="_x0000_i1038" type="#_x0000_t75" style="width:51pt;height:15pt" o:ole="">
                  <v:imagedata r:id="rId10" o:title=""/>
                </v:shape>
                <o:OLEObject Type="Embed" ProgID="FXE300.Equation" ShapeID="_x0000_i1038" DrawAspect="Content" ObjectID="_1392543958" r:id="rId7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by:</w:t>
            </w:r>
          </w:p>
          <w:p w:rsidR="00CC45FB" w:rsidRPr="00526F13" w:rsidRDefault="00CC45FB" w:rsidP="00CC45FB">
            <w:pPr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526F13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50" style="position:absolute;margin-left:3pt;margin-top:.8pt;width:13.5pt;height:69pt;z-index:251718656" coordorigin="3420,8403" coordsize="270,1380">
                  <v:roundrect id="_x0000_s1151" style="position:absolute;left:3420;top:8403;width:270;height:180" arcsize="10923f"/>
                  <v:roundrect id="_x0000_s1152" style="position:absolute;left:3420;top:8778;width:270;height:180" arcsize="10923f"/>
                  <v:roundrect id="_x0000_s1153" style="position:absolute;left:3420;top:9180;width:270;height:180" arcsize="10923f" fillcolor="black [3213]"/>
                  <v:roundrect id="_x0000_s1154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Rotation through 180</w:t>
            </w:r>
            <w:r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  <w:p w:rsidR="00CC45FB" w:rsidRPr="00526F13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Reflection.</w:t>
            </w:r>
          </w:p>
          <w:p w:rsidR="00CC45FB" w:rsidRPr="00526F13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Translation.</w:t>
            </w:r>
          </w:p>
          <w:p w:rsidR="00CC45FB" w:rsidRPr="00526F13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Rotation through 90</w:t>
            </w:r>
            <w:r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05" w:type="dxa"/>
          </w:tcPr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geometric instruments to draw the image after </w:t>
            </w:r>
            <w:r w:rsidRPr="00BD6027">
              <w:rPr>
                <w:rFonts w:ascii="Times New Roman" w:hAnsi="Times New Roman" w:cs="Times New Roman"/>
                <w:i/>
                <w:sz w:val="24"/>
                <w:szCs w:val="24"/>
              </w:rPr>
              <w:t>PQRS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reflected in the line AB.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55" type="#_x0000_t75" style="position:absolute;margin-left:77.6pt;margin-top:1.95pt;width:241.25pt;height:215.75pt;z-index:251719680">
                  <v:imagedata r:id="rId76" o:title=""/>
                </v:shape>
                <o:OLEObject Type="Embed" ProgID="FXDraw3.Document" ShapeID="_x0000_s1155" DrawAspect="Content" ObjectID="_1392543992" r:id="rId77"/>
              </w:pic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8505" w:type="dxa"/>
          </w:tcPr>
          <w:p w:rsidR="00CC45FB" w:rsidRDefault="00CC45FB" w:rsidP="00CC45FB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68" type="#_x0000_t75" style="position:absolute;margin-left:213.75pt;margin-top:-4.65pt;width:147pt;height:177.7pt;z-index:251724800;mso-position-horizontal-relative:text;mso-position-vertical-relative:text">
                  <v:imagedata r:id="rId14" o:title=""/>
                </v:shape>
                <o:OLEObject Type="Embed" ProgID="FXDraw3.Document" ShapeID="_x0000_s1168" DrawAspect="Content" ObjectID="_1392543993" r:id="rId78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Figure A is transformed to Figure B by which transformation?</w:t>
            </w:r>
          </w:p>
          <w:p w:rsidR="00CC45FB" w:rsidRPr="00526F13" w:rsidRDefault="00CC45FB" w:rsidP="00CC45FB">
            <w:pPr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526F13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63" style="position:absolute;margin-left:2.25pt;margin-top:2.3pt;width:13.5pt;height:69pt;z-index:251723776" coordorigin="3420,8403" coordsize="270,1380">
                  <v:roundrect id="_x0000_s1164" style="position:absolute;left:3420;top:8403;width:270;height:180" arcsize="10923f"/>
                  <v:roundrect id="_x0000_s1165" style="position:absolute;left:3420;top:8778;width:270;height:180" arcsize="10923f"/>
                  <v:roundrect id="_x0000_s1166" style="position:absolute;left:3420;top:9180;width:270;height:180" arcsize="10923f" fillcolor="black [3213]"/>
                  <v:roundrect id="_x0000_s1167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Anticlockwise rotation through 270</w:t>
            </w:r>
            <w:r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  <w:p w:rsidR="00CC45FB" w:rsidRPr="00526F13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Anticlockwise rotation through 90</w:t>
            </w:r>
            <w:r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  <w:p w:rsidR="00CC45FB" w:rsidRPr="00526F13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Clockwise rotation through 180</w:t>
            </w:r>
            <w:r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  <w:p w:rsidR="00CC45FB" w:rsidRPr="00526F13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Clockwise rotation through 90</w:t>
            </w:r>
            <w:r w:rsidRPr="00BD60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8505" w:type="dxa"/>
          </w:tcPr>
          <w:p w:rsidR="00CC45FB" w:rsidRDefault="00CC45FB" w:rsidP="00CC45FB">
            <w:pPr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62" type="#_x0000_t75" style="position:absolute;margin-left:158.25pt;margin-top:-2.05pt;width:235.5pt;height:203.5pt;z-index:251722752;mso-position-horizontal-relative:text;mso-position-vertical-relative:text">
                  <v:imagedata r:id="rId79" o:title=""/>
                </v:shape>
                <o:OLEObject Type="Embed" ProgID="FXDraw3.Document" ShapeID="_x0000_s1162" DrawAspect="Content" ObjectID="_1392543994" r:id="rId80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geometric instruments to draw the image after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KLMN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when it is translated in the distance and direction of the arrow.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05" w:type="dxa"/>
          </w:tcPr>
          <w:p w:rsidR="00CC45FB" w:rsidRDefault="00CC45FB" w:rsidP="00CC45FB">
            <w:pPr>
              <w:tabs>
                <w:tab w:val="left" w:pos="3578"/>
              </w:tabs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56" type="#_x0000_t75" style="position:absolute;margin-left:162.2pt;margin-top:-1.3pt;width:241.05pt;height:135.5pt;z-index:251720704;mso-position-horizontal-relative:text;mso-position-vertical-relative:text">
                  <v:imagedata r:id="rId18" o:title=""/>
                </v:shape>
                <o:OLEObject Type="Embed" ProgID="FXDraw3.Document" ShapeID="_x0000_s1156" DrawAspect="Content" ObjectID="_1392543995" r:id="rId81"/>
              </w:pict>
            </w:r>
            <w:r w:rsidRPr="00526F13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riangle</w:t>
            </w:r>
            <w:r w:rsidRPr="00526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D6027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rotated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through an angle of 90</w:t>
            </w:r>
            <w:r w:rsidRPr="00D54C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clockwise. Which triangle could be the image?</w:t>
            </w:r>
          </w:p>
          <w:p w:rsidR="00CC45FB" w:rsidRPr="00526F13" w:rsidRDefault="00CC45FB" w:rsidP="00CC45FB">
            <w:pPr>
              <w:tabs>
                <w:tab w:val="left" w:pos="3861"/>
              </w:tabs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526F13" w:rsidRDefault="00CC45FB" w:rsidP="00CC45FB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57" style="position:absolute;margin-left:3pt;margin-top:.8pt;width:13.5pt;height:69pt;z-index:251721728" coordorigin="3420,8403" coordsize="270,1380">
                  <v:roundrect id="_x0000_s1158" style="position:absolute;left:3420;top:8403;width:270;height:180" arcsize="10923f" fillcolor="black [3213]"/>
                  <v:roundrect id="_x0000_s1159" style="position:absolute;left:3420;top:8778;width:270;height:180" arcsize="10923f"/>
                  <v:roundrect id="_x0000_s1160" style="position:absolute;left:3420;top:9180;width:270;height:180" arcsize="10923f"/>
                  <v:roundrect id="_x0000_s1161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Triangle B.</w:t>
            </w:r>
          </w:p>
          <w:p w:rsidR="00CC45FB" w:rsidRPr="00526F13" w:rsidRDefault="00CC45FB" w:rsidP="00CC45FB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Triangle C.</w:t>
            </w:r>
          </w:p>
          <w:p w:rsidR="00CC45FB" w:rsidRPr="00526F13" w:rsidRDefault="00CC45FB" w:rsidP="00CC45FB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Triangle D.</w:t>
            </w:r>
          </w:p>
          <w:p w:rsidR="00CC45FB" w:rsidRPr="00526F13" w:rsidRDefault="00CC45FB" w:rsidP="00CC45FB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Triangle E.</w:t>
            </w:r>
          </w:p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8505" w:type="dxa"/>
          </w:tcPr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geometric instruments to draw the image after </w:t>
            </w:r>
            <w:proofErr w:type="gram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HIJKL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rotated through 90</w:t>
            </w:r>
            <w:r w:rsidRPr="003A6E2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a clockwise direction about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69" type="#_x0000_t75" style="position:absolute;margin-left:105.75pt;margin-top:4.85pt;width:216.45pt;height:192.6pt;z-index:251725824">
                  <v:imagedata r:id="rId82" o:title=""/>
                </v:shape>
                <o:OLEObject Type="Embed" ProgID="FXDraw3.Document" ShapeID="_x0000_s1169" DrawAspect="Content" ObjectID="_1392543996" r:id="rId83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526F13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8505" w:type="dxa"/>
          </w:tcPr>
          <w:p w:rsidR="00CC45FB" w:rsidRDefault="00CC45FB" w:rsidP="00CC45FB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75" type="#_x0000_t75" style="position:absolute;margin-left:192.35pt;margin-top:-5.35pt;width:208.8pt;height:203.7pt;z-index:251727872;mso-position-horizontal-relative:text;mso-position-vertical-relative:text">
                  <v:imagedata r:id="rId22" o:title=""/>
                </v:shape>
                <o:OLEObject Type="Embed" ProgID="FXDraw3.Document" ShapeID="_x0000_s1175" DrawAspect="Content" ObjectID="_1392543997" r:id="rId84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The point E (-4, -2) is translated 7 units upward and then 1 unit to the left. Which point is the image after these two transformations?</w:t>
            </w:r>
          </w:p>
          <w:p w:rsidR="00CC45FB" w:rsidRDefault="00CC45FB" w:rsidP="00CC45FB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</w:p>
          <w:p w:rsidR="00CC45FB" w:rsidRDefault="00CC45FB" w:rsidP="00CC45FB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70" style="position:absolute;margin-left:8.25pt;margin-top:2pt;width:13.5pt;height:69pt;z-index:251726848" coordorigin="3420,8403" coordsize="270,1380">
                  <v:roundrect id="_x0000_s1171" style="position:absolute;left:3420;top:8403;width:270;height:180" arcsize="10923f"/>
                  <v:roundrect id="_x0000_s1172" style="position:absolute;left:3420;top:8778;width:270;height:180" arcsize="10923f" fillcolor="black [3213]"/>
                  <v:roundrect id="_x0000_s1173" style="position:absolute;left:3420;top:9180;width:270;height:180" arcsize="10923f"/>
                  <v:roundrect id="_x0000_s1174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A (4, -3)</w:t>
            </w:r>
          </w:p>
          <w:p w:rsidR="00CC45FB" w:rsidRDefault="00CC45FB" w:rsidP="00CC45FB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B (-5, 5)</w:t>
            </w:r>
          </w:p>
          <w:p w:rsidR="00CC45FB" w:rsidRDefault="00CC45FB" w:rsidP="00CC45FB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C (3, 4)</w:t>
            </w:r>
          </w:p>
          <w:p w:rsidR="00CC45FB" w:rsidRDefault="00CC45FB" w:rsidP="00CC45FB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D (-1, 2)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</w:t>
            </w:r>
          </w:p>
        </w:tc>
        <w:tc>
          <w:tcPr>
            <w:tcW w:w="8505" w:type="dxa"/>
          </w:tcPr>
          <w:p w:rsidR="00CC45FB" w:rsidRDefault="00CC45FB" w:rsidP="00CC45FB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78" type="#_x0000_t75" style="position:absolute;margin-left:179.75pt;margin-top:-1pt;width:219.4pt;height:221.75pt;z-index:251730944;mso-position-horizontal-relative:text;mso-position-vertical-relative:text">
                  <v:imagedata r:id="rId85" o:title=""/>
                </v:shape>
                <o:OLEObject Type="Embed" ProgID="FXDraw3.Document" ShapeID="_x0000_s1178" DrawAspect="Content" ObjectID="_1392543998" r:id="rId86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Sketch the image of rectangle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PQRS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after it is translated 6 units to the right and 8 units downward.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526F13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8505" w:type="dxa"/>
          </w:tcPr>
          <w:p w:rsidR="00CC45FB" w:rsidRDefault="00CC45FB" w:rsidP="00CC45FB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76" type="#_x0000_t75" style="position:absolute;margin-left:205.5pt;margin-top:-4.25pt;width:185.9pt;height:194.8pt;z-index:251728896;mso-position-horizontal-relative:text;mso-position-vertical-relative:text">
                  <v:imagedata r:id="rId87" o:title=""/>
                </v:shape>
                <o:OLEObject Type="Embed" ProgID="FXDraw3.Document" ShapeID="_x0000_s1176" DrawAspect="Content" ObjectID="_1392543999" r:id="rId88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Sketch the image of triangle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LMN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after it is rotated through 180</w:t>
            </w:r>
            <w:r w:rsidRPr="00FA139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about the origin, O.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10.</w:t>
            </w:r>
          </w:p>
        </w:tc>
        <w:tc>
          <w:tcPr>
            <w:tcW w:w="8505" w:type="dxa"/>
          </w:tcPr>
          <w:p w:rsidR="00CC45FB" w:rsidRDefault="00CC45FB" w:rsidP="00CC45FB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77" type="#_x0000_t75" style="position:absolute;margin-left:190.25pt;margin-top:-1.05pt;width:210.2pt;height:211.2pt;z-index:251729920;mso-position-horizontal-relative:text;mso-position-vertical-relative:text">
                  <v:imagedata r:id="rId89" o:title=""/>
                </v:shape>
                <o:OLEObject Type="Embed" ProgID="FXDraw3.Document" ShapeID="_x0000_s1177" DrawAspect="Content" ObjectID="_1392544000" r:id="rId90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Sketch the image of the pentagon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ABCDE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after it is reflected in the line </w:t>
            </w:r>
            <w:r w:rsidRPr="00EB2EAF">
              <w:rPr>
                <w:rFonts w:ascii="Times New Roman" w:hAnsi="Times New Roman" w:cs="Times New Roman"/>
                <w:i/>
                <w:sz w:val="24"/>
                <w:szCs w:val="24"/>
              </w:rPr>
              <w:t>GH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8505" w:type="dxa"/>
          </w:tcPr>
          <w:p w:rsidR="00CC45FB" w:rsidRPr="006943D3" w:rsidRDefault="00CC45FB" w:rsidP="00CC45FB">
            <w:pPr>
              <w:ind w:right="57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pict>
                <v:shape id="_x0000_s1184" type="#_x0000_t75" style="position:absolute;margin-left:159.6pt;margin-top:.35pt;width:252pt;height:142.65pt;z-index:-251583488;mso-position-horizontal:absolute;mso-position-horizontal-relative:text;mso-position-vertical-relative:text">
                  <v:imagedata r:id="rId30" o:title=""/>
                </v:shape>
                <o:OLEObject Type="Embed" ProgID="FXDraw3.Document" ShapeID="_x0000_s1184" DrawAspect="Content" ObjectID="_1392544001" r:id="rId91"/>
              </w:pict>
            </w:r>
            <w:proofErr w:type="gramStart"/>
            <w:r w:rsidRPr="00F82F37">
              <w:rPr>
                <w:rFonts w:ascii="Times New Roman" w:hAnsi="Times New Roman" w:cs="Times New Roman"/>
                <w:i/>
                <w:sz w:val="24"/>
                <w:szCs w:val="24"/>
              </w:rPr>
              <w:t>ABCD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and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A’B’C’D’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congruent quadrilaterals. Which statement is not necessarily true?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pict>
                <v:group id="_x0000_s1179" style="position:absolute;left:0;text-align:left;margin-left:28.65pt;margin-top:13.55pt;width:13.5pt;height:69pt;z-index:251731968" coordorigin="3420,8403" coordsize="270,1380">
                  <v:roundrect id="_x0000_s1180" style="position:absolute;left:3420;top:8403;width:270;height:180;mso-position-horizontal:absolute" arcsize="10923f" fillcolor="black [3213]"/>
                  <v:roundrect id="_x0000_s1181" style="position:absolute;left:3420;top:8778;width:270;height:180" arcsize="10923f"/>
                  <v:roundrect id="_x0000_s1182" style="position:absolute;left:3420;top:9180;width:270;height:180" arcsize="10923f"/>
                  <v:roundrect id="_x0000_s1183" style="position:absolute;left:3420;top:9603;width:270;height:180" arcsize="10923f"/>
                </v:group>
              </w:pict>
            </w:r>
          </w:p>
          <w:p w:rsidR="00CC45FB" w:rsidRDefault="00CC45FB" w:rsidP="00CC45FB">
            <w:pPr>
              <w:spacing w:after="120"/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matching sides are parallel.</w:t>
            </w:r>
          </w:p>
          <w:p w:rsidR="00CC45FB" w:rsidRDefault="00CC45FB" w:rsidP="00CC45FB">
            <w:pPr>
              <w:spacing w:after="120"/>
              <w:ind w:firstLine="10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matching sides are equal.</w:t>
            </w:r>
          </w:p>
          <w:p w:rsidR="00CC45FB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The matching angles are equal.</w:t>
            </w:r>
          </w:p>
          <w:p w:rsidR="00CC45FB" w:rsidRPr="00F97437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The areas are the same.</w:t>
            </w: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05" w:type="dxa"/>
          </w:tcPr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5" type="#_x0000_t75" style="position:absolute;margin-left:229.35pt;margin-top:10.3pt;width:172.75pt;height:123.8pt;z-index:251734016;mso-position-horizontal-relative:text;mso-position-vertical-relative:text">
                  <v:imagedata r:id="rId32" o:title=""/>
                </v:shape>
                <o:OLEObject Type="Embed" ProgID="FXDraw3.Document" ShapeID="_x0000_s1185" DrawAspect="Content" ObjectID="_1392544002" r:id="rId92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The two irregular pentagons are congruent.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following statements.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86" style="position:absolute;margin-left:155.25pt;margin-top:9.35pt;width:27.75pt;height:24.8pt;z-index:251735040">
                  <v:textbox>
                    <w:txbxContent>
                      <w:p w:rsidR="00A862FD" w:rsidRPr="00A862FD" w:rsidRDefault="00A862FD">
                        <w:pPr>
                          <w:rPr>
                            <w:sz w:val="28"/>
                            <w:szCs w:val="28"/>
                          </w:rPr>
                        </w:pPr>
                        <w:r w:rsidRPr="00A862FD">
                          <w:rPr>
                            <w:sz w:val="28"/>
                            <w:szCs w:val="28"/>
                          </w:rPr>
                          <w:t>HI</w:t>
                        </w:r>
                      </w:p>
                    </w:txbxContent>
                  </v:textbox>
                </v:rect>
              </w:pic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BCD">
              <w:rPr>
                <w:rFonts w:ascii="Times New Roman" w:hAnsi="Times New Roman" w:cs="Times New Roman"/>
                <w:sz w:val="28"/>
                <w:szCs w:val="28"/>
              </w:rPr>
              <w:t xml:space="preserve">Side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AE matches with side          .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87" style="position:absolute;margin-left:166.5pt;margin-top:12.45pt;width:27.75pt;height:24.05pt;z-index:251736064">
                  <v:textbox>
                    <w:txbxContent>
                      <w:p w:rsidR="00A862FD" w:rsidRPr="00A862FD" w:rsidRDefault="00A862FD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G</w:t>
                        </w:r>
                      </w:p>
                    </w:txbxContent>
                  </v:textbox>
                </v:rect>
              </w:pict>
            </w:r>
          </w:p>
          <w:p w:rsidR="00CC45FB" w:rsidRPr="00BF6BCD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Angle D matches with angle           .</w:t>
            </w:r>
            <w:r w:rsidRPr="00BF6BCD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:rsidR="00CC45FB" w:rsidRPr="00BF6BCD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13.</w:t>
            </w:r>
          </w:p>
        </w:tc>
        <w:tc>
          <w:tcPr>
            <w:tcW w:w="8505" w:type="dxa"/>
          </w:tcPr>
          <w:p w:rsidR="00CC45FB" w:rsidRPr="00BF6BCD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8" type="#_x0000_t75" style="position:absolute;margin-left:214.4pt;margin-top:-3.45pt;width:173.35pt;height:144.45pt;z-index:251737088;mso-position-horizontal-relative:text;mso-position-vertical-relative:text">
                  <v:imagedata r:id="rId34" o:title=""/>
                </v:shape>
                <o:OLEObject Type="Embed" ProgID="FXDraw3.Document" ShapeID="_x0000_s1188" DrawAspect="Content" ObjectID="_1392544003" r:id="rId93"/>
              </w:pict>
            </w:r>
            <w:r w:rsidRPr="00BF6BCD">
              <w:rPr>
                <w:rFonts w:ascii="Times New Roman" w:hAnsi="Times New Roman" w:cs="Times New Roman"/>
                <w:sz w:val="24"/>
                <w:szCs w:val="24"/>
              </w:rPr>
              <w:t>The two triangles shown are congruent.</w:t>
            </w:r>
          </w:p>
          <w:p w:rsidR="00CC45FB" w:rsidRPr="00BF6BCD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BF6BCD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BCD">
              <w:rPr>
                <w:rFonts w:ascii="Times New Roman" w:hAnsi="Times New Roman" w:cs="Times New Roman"/>
                <w:sz w:val="24"/>
                <w:szCs w:val="24"/>
              </w:rPr>
              <w:t>Which statement is most correct?</w:t>
            </w:r>
          </w:p>
          <w:p w:rsidR="00CC45FB" w:rsidRPr="00BF6BCD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BF6BCD" w:rsidRDefault="00CC45FB" w:rsidP="00CC45FB">
            <w:pPr>
              <w:spacing w:after="120"/>
              <w:rPr>
                <w:rFonts w:ascii="Times New Roman" w:hAnsi="Times New Roman" w:cs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pict>
                <v:group id="_x0000_s1189" style="position:absolute;margin-left:6.75pt;margin-top:5.55pt;width:13.5pt;height:80.75pt;z-index:251738112" coordorigin="3420,8403" coordsize="270,1380">
                  <v:roundrect id="_x0000_s1190" style="position:absolute;left:3420;top:8403;width:270;height:180" arcsize="10923f"/>
                  <v:roundrect id="_x0000_s1191" style="position:absolute;left:3420;top:8778;width:270;height:180" arcsize="10923f"/>
                  <v:roundrect id="_x0000_s1192" style="position:absolute;left:3420;top:9180;width:270;height:180" arcsize="10923f"/>
                  <v:roundrect id="_x0000_s1193" style="position:absolute;left:3420;top:9603;width:270;height:180" arcsize="10923f" fillcolor="black [3213]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BF6BCD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216" w:dyaOrig="401">
                <v:shape id="_x0000_i1039" type="#_x0000_t75" style="width:99.75pt;height:18pt" o:ole="">
                  <v:imagedata r:id="rId36" o:title=""/>
                </v:shape>
                <o:OLEObject Type="Embed" ProgID="FXE300.Equation" ShapeID="_x0000_i1039" DrawAspect="Content" ObjectID="_1392543959" r:id="rId94"/>
              </w:object>
            </w:r>
            <w:r w:rsidRPr="00BF6BCD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t xml:space="preserve"> </w:t>
            </w:r>
          </w:p>
          <w:p w:rsidR="00CC45FB" w:rsidRDefault="00CC45FB" w:rsidP="00CC45FB">
            <w:pPr>
              <w:spacing w:after="120"/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BF6BCD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216" w:dyaOrig="401">
                <v:shape id="_x0000_i1040" type="#_x0000_t75" style="width:99.75pt;height:18pt" o:ole="">
                  <v:imagedata r:id="rId38" o:title=""/>
                </v:shape>
                <o:OLEObject Type="Embed" ProgID="FXE300.Equation" ShapeID="_x0000_i1040" DrawAspect="Content" ObjectID="_1392543960" r:id="rId95"/>
              </w:object>
            </w:r>
          </w:p>
          <w:p w:rsidR="00CC45FB" w:rsidRDefault="00CC45FB" w:rsidP="00CC45FB">
            <w:pPr>
              <w:spacing w:after="120"/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BF6BCD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216" w:dyaOrig="401">
                <v:shape id="_x0000_i1041" type="#_x0000_t75" style="width:98.25pt;height:18pt" o:ole="">
                  <v:imagedata r:id="rId40" o:title=""/>
                </v:shape>
                <o:OLEObject Type="Embed" ProgID="FXE300.Equation" ShapeID="_x0000_i1041" DrawAspect="Content" ObjectID="_1392543961" r:id="rId96"/>
              </w:object>
            </w:r>
          </w:p>
          <w:p w:rsidR="00CC45FB" w:rsidRPr="00F97437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BF6BCD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216" w:dyaOrig="401">
                <v:shape id="_x0000_i1042" type="#_x0000_t75" style="width:99.75pt;height:18pt" o:ole="">
                  <v:imagedata r:id="rId42" o:title=""/>
                </v:shape>
                <o:OLEObject Type="Embed" ProgID="FXE300.Equation" ShapeID="_x0000_i1042" DrawAspect="Content" ObjectID="_1392543962" r:id="rId97"/>
              </w:object>
            </w: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5" w:type="dxa"/>
          </w:tcPr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abbreviations below are used for congruence tests for triangles in the following questions.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spacing w:after="120"/>
              <w:ind w:left="719" w:hanging="719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SSS  Three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sides of one triangle are equal to three corresponding sides of a second triangle. </w:t>
            </w:r>
          </w:p>
          <w:p w:rsidR="00CC45FB" w:rsidRDefault="00CC45FB" w:rsidP="00CC45FB">
            <w:pPr>
              <w:spacing w:after="120"/>
              <w:ind w:left="719" w:hanging="719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SAS  Two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sides and an included angle of one triangle are equal to two corresponding sides and an included angle of a second triangle.</w:t>
            </w:r>
          </w:p>
          <w:p w:rsidR="00CC45FB" w:rsidRDefault="00CC45FB" w:rsidP="00CC45FB">
            <w:pPr>
              <w:spacing w:after="120"/>
              <w:ind w:left="719" w:hanging="719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AAS  Two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angles and a side of one triangle are equal to two angles and a corresponding side of a second triangle.</w:t>
            </w:r>
          </w:p>
          <w:p w:rsidR="00CC45FB" w:rsidRDefault="00CC45FB" w:rsidP="00CC45FB">
            <w:pPr>
              <w:spacing w:after="120"/>
              <w:ind w:left="719" w:hanging="7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RHS Two right angled triangles have the hypotenuse equal and one other side equal in length.</w:t>
            </w:r>
          </w:p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8505" w:type="dxa"/>
          </w:tcPr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could be used to show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Pr="00C338D6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296" w:dyaOrig="401">
                <v:shape id="_x0000_i1043" type="#_x0000_t75" style="width:97.5pt;height:17.25pt" o:ole="">
                  <v:imagedata r:id="rId44" o:title=""/>
                </v:shape>
                <o:OLEObject Type="Embed" ProgID="FXE300.Equation" ShapeID="_x0000_i1043" DrawAspect="Content" ObjectID="_1392543963" r:id="rId98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94" type="#_x0000_t75" style="position:absolute;margin-left:4.8pt;margin-top:5.1pt;width:397.95pt;height:139.55pt;z-index:251739136;mso-position-horizontal-relative:text;mso-position-vertical-relative:text">
                  <v:imagedata r:id="rId46" o:title=""/>
                </v:shape>
                <o:OLEObject Type="Embed" ProgID="FXDraw3.Document" ShapeID="_x0000_s1194" DrawAspect="Content" ObjectID="_1392544004" r:id="rId99"/>
              </w:pic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95" style="position:absolute;margin-left:11pt;margin-top:3.65pt;width:343.5pt;height:9pt;z-index:251740160" coordorigin="2430,3420" coordsize="6870,180">
                  <v:roundrect id="_x0000_s1196" style="position:absolute;left:9030;top:3420;width:270;height:180" arcsize="10923f"/>
                  <v:roundrect id="_x0000_s1197" style="position:absolute;left:2430;top:3420;width:270;height:180" arcsize="10923f"/>
                  <v:roundrect id="_x0000_s1198" style="position:absolute;left:4580;top:3420;width:270;height:180" arcsize="10923f"/>
                  <v:roundrect id="_x0000_s1199" style="position:absolute;left:6780;top:3420;width:270;height:180" arcsize="10923f" fillcolor="black [3213]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AAS                               RHS                           SAS                             SSS</w:t>
            </w:r>
          </w:p>
          <w:p w:rsidR="00CC45FB" w:rsidRPr="00526F13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15.</w:t>
            </w:r>
          </w:p>
        </w:tc>
        <w:tc>
          <w:tcPr>
            <w:tcW w:w="8505" w:type="dxa"/>
          </w:tcPr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could be used to show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Pr="00C338D6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385" w:dyaOrig="401">
                <v:shape id="_x0000_i1044" type="#_x0000_t75" style="width:86.25pt;height:15pt" o:ole="">
                  <v:imagedata r:id="rId48" o:title=""/>
                </v:shape>
                <o:OLEObject Type="Embed" ProgID="FXE300.Equation" ShapeID="_x0000_i1044" DrawAspect="Content" ObjectID="_1392543964" r:id="rId100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05" type="#_x0000_t75" style="position:absolute;margin-left:11pt;margin-top:-.15pt;width:376pt;height:149.8pt;z-index:251742208;mso-position-horizontal-relative:text;mso-position-vertical-relative:text">
                  <v:imagedata r:id="rId50" o:title=""/>
                </v:shape>
                <o:OLEObject Type="Embed" ProgID="FXDraw3.Document" ShapeID="_x0000_s1205" DrawAspect="Content" ObjectID="_1392544005" r:id="rId101"/>
              </w:pic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00" style="position:absolute;margin-left:11pt;margin-top:3.65pt;width:343.5pt;height:9pt;z-index:251741184" coordorigin="2430,3420" coordsize="6870,180">
                  <v:roundrect id="_x0000_s1201" style="position:absolute;left:9030;top:3420;width:270;height:180" arcsize="10923f"/>
                  <v:roundrect id="_x0000_s1202" style="position:absolute;left:2430;top:3420;width:270;height:180" arcsize="10923f" fillcolor="black [3213]"/>
                  <v:roundrect id="_x0000_s1203" style="position:absolute;left:4580;top:3420;width:270;height:180" arcsize="10923f"/>
                  <v:roundrect id="_x0000_s1204" style="position:absolute;left:6780;top:3420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AAS                               RHS                           SAS                             SSS</w:t>
            </w:r>
          </w:p>
          <w:p w:rsidR="00CC45FB" w:rsidRPr="00526F13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8505" w:type="dxa"/>
          </w:tcPr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11" type="#_x0000_t75" style="position:absolute;margin-left:102pt;margin-top:17.25pt;width:143.75pt;height:169.65pt;z-index:-251572224;mso-position-horizontal-relative:text;mso-position-vertical-relative:text">
                  <v:imagedata r:id="rId52" o:title=""/>
                </v:shape>
                <o:OLEObject Type="Embed" ProgID="FXDraw3.Document" ShapeID="_x0000_s1211" DrawAspect="Content" ObjectID="_1392544006" r:id="rId102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could be used to show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Pr="00C338D6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314" w:dyaOrig="401">
                <v:shape id="_x0000_i1045" type="#_x0000_t75" style="width:84pt;height:15pt" o:ole="">
                  <v:imagedata r:id="rId54" o:title=""/>
                </v:shape>
                <o:OLEObject Type="Embed" ProgID="FXE300.Equation" ShapeID="_x0000_i1045" DrawAspect="Content" ObjectID="_1392543965" r:id="rId103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06" style="position:absolute;margin-left:11pt;margin-top:3.65pt;width:343.5pt;height:9pt;z-index:251743232" coordorigin="2430,3420" coordsize="6870,180">
                  <v:roundrect id="_x0000_s1207" style="position:absolute;left:9030;top:3420;width:270;height:180" arcsize="10923f"/>
                  <v:roundrect id="_x0000_s1208" style="position:absolute;left:2430;top:3420;width:270;height:180" arcsize="10923f"/>
                  <v:roundrect id="_x0000_s1209" style="position:absolute;left:4580;top:3420;width:270;height:180" arcsize="10923f" fillcolor="black [3213]"/>
                  <v:roundrect id="_x0000_s1210" style="position:absolute;left:6780;top:3420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AAS                               RHS                           SAS                             SSS</w:t>
            </w:r>
          </w:p>
          <w:p w:rsidR="00CC45FB" w:rsidRPr="00526F13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8505" w:type="dxa"/>
          </w:tcPr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25" type="#_x0000_t75" style="position:absolute;margin-left:102pt;margin-top:16.85pt;width:306.15pt;height:163.4pt;z-index:-251566080;mso-position-horizontal-relative:text;mso-position-vertical-relative:text">
                  <v:imagedata r:id="rId56" o:title=""/>
                </v:shape>
                <o:OLEObject Type="Embed" ProgID="FXDraw3.Document" ShapeID="_x0000_s1225" DrawAspect="Content" ObjectID="_1392544007" r:id="rId104"/>
              </w:pic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  </w:t>
            </w:r>
            <w:proofErr w:type="gramEnd"/>
            <w:r w:rsidRPr="0091060D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921" w:dyaOrig="401">
                <v:shape id="_x0000_i1046" type="#_x0000_t75" style="width:34.5pt;height:15pt" o:ole="">
                  <v:imagedata r:id="rId58" o:title=""/>
                </v:shape>
                <o:OLEObject Type="Embed" ProgID="FXE300.Equation" ShapeID="_x0000_i1046" DrawAspect="Content" ObjectID="_1392543966" r:id="rId10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E0CDF">
              <w:rPr>
                <w:rFonts w:ascii="Times New Roman" w:hAnsi="Times New Roman" w:cs="Times New Roman"/>
                <w:i/>
                <w:sz w:val="24"/>
                <w:szCs w:val="24"/>
              </w:rPr>
              <w:t>WX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=YX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91060D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the midpoint of </w:t>
            </w:r>
            <w:r w:rsidRPr="0091060D">
              <w:rPr>
                <w:rFonts w:ascii="Times New Roman" w:hAnsi="Times New Roman" w:cs="Times New Roman"/>
                <w:i/>
                <w:sz w:val="24"/>
                <w:szCs w:val="24"/>
              </w:rPr>
              <w:t>WY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C45FB" w:rsidRDefault="00CC45FB" w:rsidP="00CC45FB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could be used to show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Pr="00C338D6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438" w:dyaOrig="401">
                <v:shape id="_x0000_i1047" type="#_x0000_t75" style="width:95.25pt;height:16.5pt" o:ole="">
                  <v:imagedata r:id="rId60" o:title=""/>
                </v:shape>
                <o:OLEObject Type="Embed" ProgID="FXE300.Equation" ShapeID="_x0000_i1047" DrawAspect="Content" ObjectID="_1392543967" r:id="rId106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20" style="position:absolute;margin-left:11pt;margin-top:3.65pt;width:343.5pt;height:9pt;z-index:251749376" coordorigin="2430,3420" coordsize="6870,180">
                  <v:roundrect id="_x0000_s1221" style="position:absolute;left:9030;top:3420;width:270;height:180" arcsize="10923f" fillcolor="black [3213]"/>
                  <v:roundrect id="_x0000_s1222" style="position:absolute;left:2430;top:3420;width:270;height:180" arcsize="10923f"/>
                  <v:roundrect id="_x0000_s1223" style="position:absolute;left:4580;top:3420;width:270;height:180" arcsize="10923f"/>
                  <v:roundrect id="_x0000_s1224" style="position:absolute;left:6780;top:3420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AAS                               RHS                           SAS                             SSS</w:t>
            </w:r>
          </w:p>
          <w:p w:rsidR="00CC45FB" w:rsidRPr="00526F13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18.</w:t>
            </w:r>
          </w:p>
        </w:tc>
        <w:tc>
          <w:tcPr>
            <w:tcW w:w="8505" w:type="dxa"/>
          </w:tcPr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pict>
                <v:shape id="_x0000_s1214" type="#_x0000_t75" style="position:absolute;margin-left:155.25pt;margin-top:-.5pt;width:244.05pt;height:172.6pt;z-index:251747328;mso-position-horizontal-relative:text;mso-position-vertical-relative:text">
                  <v:imagedata r:id="rId62" o:title=""/>
                </v:shape>
                <o:OLEObject Type="Embed" ProgID="FXDraw3.Document" ShapeID="_x0000_s1214" DrawAspect="Content" ObjectID="_1392544008" r:id="rId107"/>
              </w:pict>
            </w:r>
            <w:r w:rsidRPr="009E7C70">
              <w:rPr>
                <w:rFonts w:ascii="Times New Roman" w:hAnsi="Times New Roman" w:cs="Times New Roman"/>
                <w:i/>
                <w:sz w:val="24"/>
                <w:szCs w:val="24"/>
              </w:rPr>
              <w:t>PQRS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a rectangle.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7C70">
              <w:rPr>
                <w:rFonts w:ascii="Times New Roman" w:hAnsi="Times New Roman" w:cs="Times New Roman"/>
                <w:i/>
                <w:sz w:val="24"/>
                <w:szCs w:val="24"/>
              </w:rPr>
              <w:t>QT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E7C70">
              <w:rPr>
                <w:rFonts w:ascii="Times New Roman" w:hAnsi="Times New Roman" w:cs="Times New Roman"/>
                <w:i/>
                <w:sz w:val="24"/>
                <w:szCs w:val="24"/>
              </w:rPr>
              <w:t>SW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9E7C70">
              <w:rPr>
                <w:rFonts w:ascii="Times New Roman" w:hAnsi="Times New Roman" w:cs="Times New Roman"/>
                <w:i/>
                <w:sz w:val="24"/>
                <w:szCs w:val="24"/>
              </w:rPr>
              <w:t>TR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E7C70">
              <w:rPr>
                <w:rFonts w:ascii="Times New Roman" w:hAnsi="Times New Roman" w:cs="Times New Roman"/>
                <w:i/>
                <w:sz w:val="24"/>
                <w:szCs w:val="24"/>
              </w:rPr>
              <w:t>WP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C45FB" w:rsidRDefault="00CC45FB" w:rsidP="00CC45FB">
            <w:pPr>
              <w:ind w:right="52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could </w:t>
            </w:r>
            <w:r w:rsidRPr="009E7C70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used to show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Pr="00C338D6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296" w:dyaOrig="401">
                <v:shape id="_x0000_i1048" type="#_x0000_t75" style="width:83.25pt;height:15pt" o:ole="">
                  <v:imagedata r:id="rId64" o:title=""/>
                </v:shape>
                <o:OLEObject Type="Embed" ProgID="FXE300.Equation" ShapeID="_x0000_i1048" DrawAspect="Content" ObjectID="_1392543968" r:id="rId108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15" style="position:absolute;margin-left:17.85pt;margin-top:2.2pt;width:13.5pt;height:69pt;z-index:251748352" coordorigin="3420,8403" coordsize="270,1380">
                  <v:roundrect id="_x0000_s1216" style="position:absolute;left:3420;top:8403;width:270;height:180;mso-position-horizontal:absolute" arcsize="10923f" fillcolor="black [3213]"/>
                  <v:roundrect id="_x0000_s1217" style="position:absolute;left:3420;top:8778;width:270;height:180" arcsize="10923f"/>
                  <v:roundrect id="_x0000_s1218" style="position:absolute;left:3420;top:9180;width:270;height:180" arcsize="10923f"/>
                  <v:roundrect id="_x0000_s1219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AAS</w:t>
            </w:r>
          </w:p>
          <w:p w:rsidR="00CC45FB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RHS   </w:t>
            </w:r>
          </w:p>
          <w:p w:rsidR="00CC45FB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SAS </w:t>
            </w:r>
          </w:p>
          <w:p w:rsidR="00CC45FB" w:rsidRDefault="00CC45FB" w:rsidP="00CC45F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SSS</w:t>
            </w:r>
          </w:p>
          <w:p w:rsidR="00CC45FB" w:rsidRPr="00526F13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8505" w:type="dxa"/>
          </w:tcPr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12" type="#_x0000_t75" style="position:absolute;margin-left:168.75pt;margin-top:8.75pt;width:243.6pt;height:140.7pt;z-index:-251571200;mso-position-horizontal-relative:text;mso-position-vertical-relative:text">
                  <v:imagedata r:id="rId66" o:title=""/>
                </v:shape>
                <o:OLEObject Type="Embed" ProgID="FXDraw3.Document" ShapeID="_x0000_s1212" DrawAspect="Content" ObjectID="_1392544009" r:id="rId109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Complete the congruence proof below: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E2468" w:rsidRPr="00912E4B">
              <w:rPr>
                <w:rFonts w:ascii="Times New Roman" w:hAnsi="Times New Roman" w:cs="Times New Roman"/>
                <w:sz w:val="24"/>
                <w:szCs w:val="24"/>
              </w:rPr>
              <w:object w:dxaOrig="4102" w:dyaOrig="1841">
                <v:shape id="_x0000_i1050" type="#_x0000_t75" style="width:183pt;height:81pt" o:ole="">
                  <v:imagedata r:id="rId110" o:title=""/>
                </v:shape>
                <o:OLEObject Type="Embed" ProgID="FXE300.Equation" ShapeID="_x0000_i1050" DrawAspect="Content" ObjectID="_1392543969" r:id="rId11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Pr="00526F13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45FB" w:rsidRPr="00F97437" w:rsidTr="00CC45FB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8505" w:type="dxa"/>
          </w:tcPr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13" type="#_x0000_t75" style="position:absolute;margin-left:218.35pt;margin-top:11.3pt;width:193.95pt;height:158.7pt;z-index:-251570176;mso-position-horizontal-relative:text;mso-position-vertical-relative:text">
                  <v:imagedata r:id="rId70" o:title=""/>
                </v:shape>
                <o:OLEObject Type="Embed" ProgID="FXDraw3.Document" ShapeID="_x0000_s1213" DrawAspect="Content" ObjectID="_1392544010" r:id="rId112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RSTU is a parallelogram.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congruence proof below:</w:t>
            </w: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45FB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E2468" w:rsidRPr="00912E4B">
              <w:rPr>
                <w:rFonts w:ascii="Times New Roman" w:hAnsi="Times New Roman" w:cs="Times New Roman"/>
                <w:sz w:val="24"/>
                <w:szCs w:val="24"/>
              </w:rPr>
              <w:object w:dxaOrig="5967" w:dyaOrig="1901">
                <v:shape id="_x0000_i1049" type="#_x0000_t75" style="width:277.5pt;height:87.75pt" o:ole="">
                  <v:imagedata r:id="rId113" o:title=""/>
                </v:shape>
                <o:OLEObject Type="Embed" ProgID="FXE300.Equation" ShapeID="_x0000_i1049" DrawAspect="Content" ObjectID="_1392543970" r:id="rId11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C45FB" w:rsidRPr="00F97437" w:rsidRDefault="00CC45FB" w:rsidP="00CC45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C45FB" w:rsidRDefault="00CC45FB" w:rsidP="00CC45FB"/>
    <w:sectPr w:rsidR="00CC45FB" w:rsidSect="00CC3C84">
      <w:headerReference w:type="default" r:id="rId115"/>
      <w:footerReference w:type="default" r:id="rId116"/>
      <w:headerReference w:type="first" r:id="rId117"/>
      <w:footerReference w:type="first" r:id="rId11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BCD" w:rsidRDefault="00CE5BCD" w:rsidP="00CC3C84">
      <w:pPr>
        <w:spacing w:after="0" w:line="240" w:lineRule="auto"/>
      </w:pPr>
      <w:r>
        <w:separator/>
      </w:r>
    </w:p>
  </w:endnote>
  <w:endnote w:type="continuationSeparator" w:id="0">
    <w:p w:rsidR="00CE5BCD" w:rsidRDefault="00CE5BCD" w:rsidP="00CC3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5FB" w:rsidRDefault="00CC45FB">
    <w:pPr>
      <w:pStyle w:val="Footer"/>
      <w:jc w:val="center"/>
    </w:pPr>
    <w:r>
      <w:t>-</w:t>
    </w:r>
    <w:sdt>
      <w:sdtPr>
        <w:id w:val="644869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2468">
          <w:rPr>
            <w:noProof/>
          </w:rPr>
          <w:t>2</w:t>
        </w:r>
        <w:r>
          <w:rPr>
            <w:noProof/>
          </w:rPr>
          <w:fldChar w:fldCharType="end"/>
        </w:r>
        <w:r>
          <w:t>-</w:t>
        </w:r>
      </w:sdtContent>
    </w:sdt>
  </w:p>
  <w:p w:rsidR="00CC45FB" w:rsidRDefault="00CC45F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5FB" w:rsidRDefault="00CC45FB">
    <w:pPr>
      <w:pStyle w:val="Footer"/>
      <w:jc w:val="center"/>
    </w:pPr>
    <w:r>
      <w:t>-</w:t>
    </w:r>
    <w:sdt>
      <w:sdtPr>
        <w:id w:val="644869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2468">
          <w:rPr>
            <w:noProof/>
          </w:rPr>
          <w:t>1</w:t>
        </w:r>
        <w:r>
          <w:rPr>
            <w:noProof/>
          </w:rPr>
          <w:fldChar w:fldCharType="end"/>
        </w:r>
        <w:r>
          <w:t>-</w:t>
        </w:r>
      </w:sdtContent>
    </w:sdt>
  </w:p>
  <w:p w:rsidR="00CC45FB" w:rsidRDefault="00CC45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BCD" w:rsidRDefault="00CE5BCD" w:rsidP="00CC3C84">
      <w:pPr>
        <w:spacing w:after="0" w:line="240" w:lineRule="auto"/>
      </w:pPr>
      <w:r>
        <w:separator/>
      </w:r>
    </w:p>
  </w:footnote>
  <w:footnote w:type="continuationSeparator" w:id="0">
    <w:p w:rsidR="00CE5BCD" w:rsidRDefault="00CE5BCD" w:rsidP="00CC3C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5FB" w:rsidRPr="003310B8" w:rsidRDefault="00CC45FB" w:rsidP="003310B8">
    <w:pPr>
      <w:pStyle w:val="Header"/>
      <w:rPr>
        <w:u w:val="single"/>
      </w:rPr>
    </w:pPr>
    <w:r>
      <w:rPr>
        <w:u w:val="single"/>
      </w:rPr>
      <w:t>Transformations and Congruence</w:t>
    </w:r>
    <w:r w:rsidRPr="003310B8">
      <w:rPr>
        <w:u w:val="single"/>
      </w:rPr>
      <w:tab/>
    </w:r>
    <w:r>
      <w:rPr>
        <w:u w:val="single"/>
      </w:rPr>
      <w:t xml:space="preserve">Topic </w:t>
    </w:r>
    <w:r w:rsidRPr="003310B8">
      <w:rPr>
        <w:u w:val="single"/>
      </w:rPr>
      <w:t>Test</w:t>
    </w:r>
    <w:r w:rsidRPr="003310B8">
      <w:rPr>
        <w:u w:val="single"/>
      </w:rPr>
      <w:tab/>
    </w:r>
    <w:r>
      <w:rPr>
        <w:u w:val="single"/>
      </w:rPr>
      <w:t>2012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5FB" w:rsidRPr="00004BA9" w:rsidRDefault="00CC45FB">
    <w:pPr>
      <w:pStyle w:val="Header"/>
      <w:rPr>
        <w:rFonts w:ascii="Lucida Calligraphy" w:hAnsi="Lucida Calligraphy"/>
        <w:sz w:val="32"/>
      </w:rPr>
    </w:pPr>
    <w:r>
      <w:rPr>
        <w:rFonts w:ascii="Lucida Calligraphy" w:hAnsi="Lucida Calligraphy"/>
        <w:sz w:val="32"/>
      </w:rPr>
      <w:tab/>
    </w:r>
    <w:r w:rsidRPr="00004BA9">
      <w:rPr>
        <w:rFonts w:ascii="Lucida Calligraphy" w:hAnsi="Lucida Calligraphy"/>
        <w:sz w:val="32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461AF"/>
    <w:rsid w:val="00000E28"/>
    <w:rsid w:val="00004BA9"/>
    <w:rsid w:val="00013A1F"/>
    <w:rsid w:val="00034138"/>
    <w:rsid w:val="000765A9"/>
    <w:rsid w:val="000767EC"/>
    <w:rsid w:val="000770C2"/>
    <w:rsid w:val="00084B66"/>
    <w:rsid w:val="000C76FD"/>
    <w:rsid w:val="000E3348"/>
    <w:rsid w:val="000F41E0"/>
    <w:rsid w:val="00163FCC"/>
    <w:rsid w:val="0019234B"/>
    <w:rsid w:val="001A49D7"/>
    <w:rsid w:val="001C7DF5"/>
    <w:rsid w:val="002135A8"/>
    <w:rsid w:val="00222EF1"/>
    <w:rsid w:val="002421AE"/>
    <w:rsid w:val="002525AE"/>
    <w:rsid w:val="002714D9"/>
    <w:rsid w:val="00277E4E"/>
    <w:rsid w:val="00285EDC"/>
    <w:rsid w:val="0029066C"/>
    <w:rsid w:val="002B3C99"/>
    <w:rsid w:val="002D58B5"/>
    <w:rsid w:val="00304969"/>
    <w:rsid w:val="00321B15"/>
    <w:rsid w:val="003310B8"/>
    <w:rsid w:val="0036467D"/>
    <w:rsid w:val="00383683"/>
    <w:rsid w:val="003A1AC5"/>
    <w:rsid w:val="003A29ED"/>
    <w:rsid w:val="003C0705"/>
    <w:rsid w:val="003C14BF"/>
    <w:rsid w:val="003D509D"/>
    <w:rsid w:val="003E7E28"/>
    <w:rsid w:val="00406B75"/>
    <w:rsid w:val="00441DF6"/>
    <w:rsid w:val="00447AD6"/>
    <w:rsid w:val="00530DA5"/>
    <w:rsid w:val="00555691"/>
    <w:rsid w:val="005773F1"/>
    <w:rsid w:val="00584CAA"/>
    <w:rsid w:val="005D0D6B"/>
    <w:rsid w:val="005E2468"/>
    <w:rsid w:val="005E3D07"/>
    <w:rsid w:val="005F1D1F"/>
    <w:rsid w:val="00620B71"/>
    <w:rsid w:val="006A0FC6"/>
    <w:rsid w:val="006A69A3"/>
    <w:rsid w:val="007222B1"/>
    <w:rsid w:val="00725344"/>
    <w:rsid w:val="007461AF"/>
    <w:rsid w:val="007521D5"/>
    <w:rsid w:val="007C764D"/>
    <w:rsid w:val="00840D49"/>
    <w:rsid w:val="0085441E"/>
    <w:rsid w:val="008839FB"/>
    <w:rsid w:val="008941E1"/>
    <w:rsid w:val="008C793A"/>
    <w:rsid w:val="008F4AE6"/>
    <w:rsid w:val="0091060D"/>
    <w:rsid w:val="00912394"/>
    <w:rsid w:val="00973D73"/>
    <w:rsid w:val="00981229"/>
    <w:rsid w:val="0098392F"/>
    <w:rsid w:val="009938A9"/>
    <w:rsid w:val="009E3655"/>
    <w:rsid w:val="009E79A0"/>
    <w:rsid w:val="009E7C70"/>
    <w:rsid w:val="009F04B5"/>
    <w:rsid w:val="009F418F"/>
    <w:rsid w:val="00A33B13"/>
    <w:rsid w:val="00A34293"/>
    <w:rsid w:val="00A862FD"/>
    <w:rsid w:val="00A95DA5"/>
    <w:rsid w:val="00AB24D4"/>
    <w:rsid w:val="00AD6571"/>
    <w:rsid w:val="00AE3C2D"/>
    <w:rsid w:val="00AE7583"/>
    <w:rsid w:val="00B23B07"/>
    <w:rsid w:val="00B64769"/>
    <w:rsid w:val="00B965A8"/>
    <w:rsid w:val="00BC2ACF"/>
    <w:rsid w:val="00BF6BCD"/>
    <w:rsid w:val="00C34C0E"/>
    <w:rsid w:val="00CA7AA6"/>
    <w:rsid w:val="00CB0865"/>
    <w:rsid w:val="00CC3C84"/>
    <w:rsid w:val="00CC45FB"/>
    <w:rsid w:val="00CE0CDF"/>
    <w:rsid w:val="00CE5BCD"/>
    <w:rsid w:val="00D30E92"/>
    <w:rsid w:val="00D54C2D"/>
    <w:rsid w:val="00DD0911"/>
    <w:rsid w:val="00DE5F14"/>
    <w:rsid w:val="00E2725A"/>
    <w:rsid w:val="00E32C2F"/>
    <w:rsid w:val="00E41185"/>
    <w:rsid w:val="00E42050"/>
    <w:rsid w:val="00E70801"/>
    <w:rsid w:val="00EB2EAF"/>
    <w:rsid w:val="00ED7A6D"/>
    <w:rsid w:val="00EE7BDD"/>
    <w:rsid w:val="00F101E4"/>
    <w:rsid w:val="00F1453F"/>
    <w:rsid w:val="00F17F0E"/>
    <w:rsid w:val="00F67FBF"/>
    <w:rsid w:val="00F908F8"/>
    <w:rsid w:val="00F97437"/>
    <w:rsid w:val="00FA1395"/>
    <w:rsid w:val="00FD2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584CA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C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C84"/>
  </w:style>
  <w:style w:type="paragraph" w:styleId="Footer">
    <w:name w:val="footer"/>
    <w:basedOn w:val="Normal"/>
    <w:link w:val="FooterChar"/>
    <w:uiPriority w:val="99"/>
    <w:unhideWhenUsed/>
    <w:rsid w:val="00CC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C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styl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header" Target="header2.xml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wmf"/><Relationship Id="rId84" Type="http://schemas.openxmlformats.org/officeDocument/2006/relationships/oleObject" Target="embeddings/oleObject41.bin"/><Relationship Id="rId89" Type="http://schemas.openxmlformats.org/officeDocument/2006/relationships/image" Target="media/image39.png"/><Relationship Id="rId112" Type="http://schemas.openxmlformats.org/officeDocument/2006/relationships/oleObject" Target="embeddings/oleObject65.bin"/><Relationship Id="rId16" Type="http://schemas.openxmlformats.org/officeDocument/2006/relationships/image" Target="media/image5.png"/><Relationship Id="rId107" Type="http://schemas.openxmlformats.org/officeDocument/2006/relationships/oleObject" Target="embeddings/oleObject6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wmf"/><Relationship Id="rId66" Type="http://schemas.openxmlformats.org/officeDocument/2006/relationships/image" Target="media/image30.png"/><Relationship Id="rId74" Type="http://schemas.openxmlformats.org/officeDocument/2006/relationships/oleObject" Target="embeddings/oleObject34.bin"/><Relationship Id="rId79" Type="http://schemas.openxmlformats.org/officeDocument/2006/relationships/image" Target="media/image35.png"/><Relationship Id="rId87" Type="http://schemas.openxmlformats.org/officeDocument/2006/relationships/image" Target="media/image38.png"/><Relationship Id="rId102" Type="http://schemas.openxmlformats.org/officeDocument/2006/relationships/oleObject" Target="embeddings/oleObject56.bin"/><Relationship Id="rId110" Type="http://schemas.openxmlformats.org/officeDocument/2006/relationships/image" Target="media/image40.wmf"/><Relationship Id="rId115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6.png"/><Relationship Id="rId90" Type="http://schemas.openxmlformats.org/officeDocument/2006/relationships/oleObject" Target="embeddings/oleObject44.bin"/><Relationship Id="rId95" Type="http://schemas.openxmlformats.org/officeDocument/2006/relationships/oleObject" Target="embeddings/oleObject49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56" Type="http://schemas.openxmlformats.org/officeDocument/2006/relationships/image" Target="media/image25.png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54.bin"/><Relationship Id="rId105" Type="http://schemas.openxmlformats.org/officeDocument/2006/relationships/oleObject" Target="embeddings/oleObject59.bin"/><Relationship Id="rId113" Type="http://schemas.openxmlformats.org/officeDocument/2006/relationships/image" Target="media/image41.wmf"/><Relationship Id="rId11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80" Type="http://schemas.openxmlformats.org/officeDocument/2006/relationships/oleObject" Target="embeddings/oleObject38.bin"/><Relationship Id="rId85" Type="http://schemas.openxmlformats.org/officeDocument/2006/relationships/image" Target="media/image37.png"/><Relationship Id="rId93" Type="http://schemas.openxmlformats.org/officeDocument/2006/relationships/oleObject" Target="embeddings/oleObject47.bin"/><Relationship Id="rId98" Type="http://schemas.openxmlformats.org/officeDocument/2006/relationships/oleObject" Target="embeddings/oleObject52.bin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103" Type="http://schemas.openxmlformats.org/officeDocument/2006/relationships/oleObject" Target="embeddings/oleObject57.bin"/><Relationship Id="rId108" Type="http://schemas.openxmlformats.org/officeDocument/2006/relationships/oleObject" Target="embeddings/oleObject62.bin"/><Relationship Id="rId116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wmf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40.bin"/><Relationship Id="rId88" Type="http://schemas.openxmlformats.org/officeDocument/2006/relationships/oleObject" Target="embeddings/oleObject43.bin"/><Relationship Id="rId91" Type="http://schemas.openxmlformats.org/officeDocument/2006/relationships/oleObject" Target="embeddings/oleObject45.bin"/><Relationship Id="rId96" Type="http://schemas.openxmlformats.org/officeDocument/2006/relationships/oleObject" Target="embeddings/oleObject50.bin"/><Relationship Id="rId111" Type="http://schemas.openxmlformats.org/officeDocument/2006/relationships/oleObject" Target="embeddings/oleObject64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60.bin"/><Relationship Id="rId114" Type="http://schemas.openxmlformats.org/officeDocument/2006/relationships/oleObject" Target="embeddings/oleObject66.bin"/><Relationship Id="rId119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png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7.bin"/><Relationship Id="rId81" Type="http://schemas.openxmlformats.org/officeDocument/2006/relationships/oleObject" Target="embeddings/oleObject39.bin"/><Relationship Id="rId86" Type="http://schemas.openxmlformats.org/officeDocument/2006/relationships/oleObject" Target="embeddings/oleObject42.bin"/><Relationship Id="rId94" Type="http://schemas.openxmlformats.org/officeDocument/2006/relationships/oleObject" Target="embeddings/oleObject48.bin"/><Relationship Id="rId99" Type="http://schemas.openxmlformats.org/officeDocument/2006/relationships/oleObject" Target="embeddings/oleObject53.bin"/><Relationship Id="rId101" Type="http://schemas.openxmlformats.org/officeDocument/2006/relationships/oleObject" Target="embeddings/oleObject5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63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4.png"/><Relationship Id="rId97" Type="http://schemas.openxmlformats.org/officeDocument/2006/relationships/oleObject" Target="embeddings/oleObject51.bin"/><Relationship Id="rId104" Type="http://schemas.openxmlformats.org/officeDocument/2006/relationships/oleObject" Target="embeddings/oleObject58.bin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6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rrys%20data\BACKUP\WME%20Pty%20Ltd\WME%20Mathematics%20Assessment%20Bank%202012\Years%207%20and%208\Algebra%202012\Equations%20and%20Formlae%20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Equations and Formlae  Test 2012</Template>
  <TotalTime>658</TotalTime>
  <Pages>16</Pages>
  <Words>1332</Words>
  <Characters>7595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8910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 Thorn</dc:creator>
  <cp:lastModifiedBy>Garry</cp:lastModifiedBy>
  <cp:revision>19</cp:revision>
  <dcterms:created xsi:type="dcterms:W3CDTF">2011-08-14T12:12:00Z</dcterms:created>
  <dcterms:modified xsi:type="dcterms:W3CDTF">2012-03-06T01:50:00Z</dcterms:modified>
</cp:coreProperties>
</file>