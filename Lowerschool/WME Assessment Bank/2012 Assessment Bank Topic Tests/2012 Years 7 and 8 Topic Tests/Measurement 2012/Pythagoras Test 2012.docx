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1101"/>
        <w:gridCol w:w="4677"/>
        <w:gridCol w:w="3828"/>
      </w:tblGrid>
      <w:tr w:rsidR="00584CAA" w:rsidTr="00584CAA"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584CAA" w:rsidRDefault="00584CAA" w:rsidP="009938A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584CAA">
              <w:rPr>
                <w:rFonts w:ascii="Times New Roman" w:hAnsi="Times New Roman" w:cs="Times New Roman"/>
                <w:sz w:val="32"/>
                <w:szCs w:val="32"/>
              </w:rPr>
              <w:t>Year</w:t>
            </w:r>
          </w:p>
          <w:p w:rsidR="00770D0F" w:rsidRDefault="00770D0F" w:rsidP="009938A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  <w:p w:rsidR="00AB24D4" w:rsidRDefault="00AB24D4" w:rsidP="009938A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FD21AC" w:rsidRPr="00584CAA" w:rsidRDefault="00FD21AC" w:rsidP="009938A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nil"/>
            </w:tcBorders>
          </w:tcPr>
          <w:p w:rsidR="00770D0F" w:rsidRDefault="00004BA9" w:rsidP="009938A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Mathematics </w:t>
            </w:r>
            <w:r w:rsidR="00584CAA" w:rsidRPr="00584CAA">
              <w:rPr>
                <w:rFonts w:ascii="Times New Roman" w:hAnsi="Times New Roman" w:cs="Times New Roman"/>
                <w:sz w:val="32"/>
                <w:szCs w:val="32"/>
              </w:rPr>
              <w:t>Test</w:t>
            </w:r>
            <w:r w:rsidR="00584CAA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584CAA" w:rsidRPr="00584CAA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584CAA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 w:rsidR="00770D0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:rsidR="00AB24D4" w:rsidRDefault="00770D0F" w:rsidP="009938A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Pythagoras Theorem</w:t>
            </w:r>
          </w:p>
          <w:p w:rsidR="00FD21AC" w:rsidRDefault="00FD21AC" w:rsidP="009938A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:rsidR="00584CAA" w:rsidRPr="00584CAA" w:rsidRDefault="00584CAA" w:rsidP="00DD091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:rsidR="00FD21AC" w:rsidRDefault="00FD21AC"/>
          <w:p w:rsidR="00584CAA" w:rsidRPr="00FD21AC" w:rsidRDefault="00770D0F" w:rsidP="00FD21AC">
            <w:pPr>
              <w:tabs>
                <w:tab w:val="left" w:pos="1350"/>
              </w:tabs>
              <w:jc w:val="center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Calculator Test</w:t>
            </w:r>
          </w:p>
        </w:tc>
      </w:tr>
      <w:tr w:rsidR="00584CAA" w:rsidTr="00584CAA"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584CAA" w:rsidRPr="00584CAA" w:rsidRDefault="00584CA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000000" w:themeColor="text1"/>
            </w:tcBorders>
            <w:vAlign w:val="center"/>
          </w:tcPr>
          <w:p w:rsidR="00584CAA" w:rsidRPr="00584CAA" w:rsidRDefault="00584CAA" w:rsidP="00584CAA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84CAA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828" w:type="dxa"/>
            <w:tcBorders>
              <w:left w:val="single" w:sz="4" w:space="0" w:color="000000" w:themeColor="text1"/>
            </w:tcBorders>
          </w:tcPr>
          <w:p w:rsidR="00584CAA" w:rsidRDefault="00584CAA"/>
          <w:p w:rsidR="00584CAA" w:rsidRDefault="00584CAA"/>
        </w:tc>
      </w:tr>
    </w:tbl>
    <w:p w:rsidR="00584CAA" w:rsidRDefault="00584CAA"/>
    <w:tbl>
      <w:tblPr>
        <w:tblStyle w:val="TableGrid"/>
        <w:tblW w:w="918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170" w:type="dxa"/>
        </w:tblCellMar>
        <w:tblLook w:val="04A0" w:firstRow="1" w:lastRow="0" w:firstColumn="1" w:lastColumn="0" w:noHBand="0" w:noVBand="1"/>
      </w:tblPr>
      <w:tblGrid>
        <w:gridCol w:w="675"/>
        <w:gridCol w:w="8505"/>
      </w:tblGrid>
      <w:tr w:rsidR="00A36AB3" w:rsidRPr="00F97437" w:rsidTr="004469F5">
        <w:trPr>
          <w:cantSplit/>
        </w:trPr>
        <w:tc>
          <w:tcPr>
            <w:tcW w:w="9180" w:type="dxa"/>
            <w:gridSpan w:val="2"/>
            <w:tcBorders>
              <w:top w:val="nil"/>
              <w:bottom w:val="nil"/>
            </w:tcBorders>
            <w:vAlign w:val="center"/>
          </w:tcPr>
          <w:p w:rsidR="00A36AB3" w:rsidRPr="00654879" w:rsidRDefault="00A36AB3" w:rsidP="004469F5">
            <w:pPr>
              <w:ind w:firstLine="567"/>
              <w:rPr>
                <w:rFonts w:ascii="Calibri" w:eastAsia="Calibri" w:hAnsi="Calibri" w:cs="Times New Roman"/>
                <w:b/>
                <w:sz w:val="24"/>
                <w:szCs w:val="24"/>
              </w:rPr>
            </w:pPr>
            <w:r w:rsidRPr="00654879">
              <w:rPr>
                <w:rFonts w:ascii="Calibri" w:eastAsia="Calibri" w:hAnsi="Calibri" w:cs="Times New Roman"/>
                <w:b/>
                <w:sz w:val="24"/>
                <w:szCs w:val="24"/>
              </w:rPr>
              <w:t xml:space="preserve">Answer all questions in the spaces provided on this test paper by </w:t>
            </w:r>
          </w:p>
          <w:p w:rsidR="00A36AB3" w:rsidRPr="00654879" w:rsidRDefault="00A36AB3" w:rsidP="004469F5">
            <w:pPr>
              <w:ind w:firstLine="993"/>
              <w:rPr>
                <w:rFonts w:ascii="Calibri" w:eastAsia="Calibri" w:hAnsi="Calibri" w:cs="Times New Roman"/>
                <w:b/>
                <w:sz w:val="24"/>
                <w:szCs w:val="24"/>
              </w:rPr>
            </w:pPr>
            <w:r w:rsidRPr="00654879">
              <w:rPr>
                <w:rFonts w:ascii="Calibri" w:eastAsia="Calibri" w:hAnsi="Calibri" w:cs="Times New Roman"/>
                <w:b/>
                <w:sz w:val="24"/>
                <w:szCs w:val="24"/>
              </w:rPr>
              <w:t>Writing the answer in the box provided.</w:t>
            </w:r>
          </w:p>
          <w:p w:rsidR="00A36AB3" w:rsidRPr="00654879" w:rsidRDefault="00A36AB3" w:rsidP="004469F5">
            <w:pPr>
              <w:ind w:firstLine="1418"/>
              <w:rPr>
                <w:rFonts w:ascii="Calibri" w:eastAsia="Calibri" w:hAnsi="Calibri" w:cs="Times New Roman"/>
                <w:b/>
                <w:sz w:val="24"/>
                <w:szCs w:val="24"/>
              </w:rPr>
            </w:pPr>
            <w:r w:rsidRPr="00654879">
              <w:rPr>
                <w:rFonts w:ascii="Calibri" w:eastAsia="Calibri" w:hAnsi="Calibri" w:cs="Times New Roman"/>
                <w:b/>
                <w:sz w:val="24"/>
                <w:szCs w:val="24"/>
              </w:rPr>
              <w:t>or</w:t>
            </w:r>
          </w:p>
          <w:p w:rsidR="00A36AB3" w:rsidRPr="00654879" w:rsidRDefault="00A36AB3" w:rsidP="004469F5">
            <w:pPr>
              <w:ind w:firstLine="993"/>
              <w:rPr>
                <w:rFonts w:ascii="Calibri" w:eastAsia="Calibri" w:hAnsi="Calibri" w:cs="Times New Roman"/>
                <w:b/>
                <w:sz w:val="24"/>
                <w:szCs w:val="24"/>
              </w:rPr>
            </w:pPr>
            <w:r w:rsidRPr="00654879">
              <w:rPr>
                <w:rFonts w:ascii="Calibri" w:eastAsia="Calibri" w:hAnsi="Calibri" w:cs="Times New Roman"/>
                <w:b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A36AB3" w:rsidRPr="00654879" w:rsidRDefault="00A36AB3" w:rsidP="004469F5">
            <w:pPr>
              <w:ind w:firstLine="567"/>
              <w:rPr>
                <w:rFonts w:ascii="Calibri" w:eastAsia="Calibri" w:hAnsi="Calibri" w:cs="Times New Roman"/>
                <w:b/>
                <w:sz w:val="24"/>
                <w:szCs w:val="24"/>
              </w:rPr>
            </w:pPr>
            <w:r w:rsidRPr="00654879">
              <w:rPr>
                <w:rFonts w:ascii="Calibri" w:eastAsia="Calibri" w:hAnsi="Calibri" w:cs="Times New Roman"/>
                <w:b/>
                <w:sz w:val="24"/>
                <w:szCs w:val="24"/>
              </w:rPr>
              <w:t xml:space="preserve">Show any working out on the test paper. </w:t>
            </w:r>
          </w:p>
        </w:tc>
      </w:tr>
      <w:tr w:rsidR="00A36AB3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A36AB3" w:rsidRPr="00F97437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8505" w:type="dxa"/>
          </w:tcPr>
          <w:p w:rsidR="00A36AB3" w:rsidRDefault="004469F5" w:rsidP="005A68C1">
            <w:pPr>
              <w:ind w:right="41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168" type="#_x0000_t75" style="position:absolute;margin-left:242.15pt;margin-top:-1.05pt;width:166.6pt;height:131.4pt;z-index:251713536;mso-position-horizontal-relative:text;mso-position-vertical-relative:text">
                  <v:imagedata r:id="rId8" o:title=""/>
                </v:shape>
                <o:OLEObject Type="Embed" ProgID="FXE300.Equation" ShapeID="_x0000_s1168" DrawAspect="Content" ObjectID="_1392490625" r:id="rId9"/>
              </w:pic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>Which side forms the hypotenuse of a right triangle?</w:t>
            </w:r>
          </w:p>
          <w:p w:rsidR="00A36AB3" w:rsidRPr="005D01BF" w:rsidRDefault="00A36AB3" w:rsidP="005D01BF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:rsidR="00A36AB3" w:rsidRPr="005D01BF" w:rsidRDefault="004469F5" w:rsidP="005D01BF">
            <w:pPr>
              <w:spacing w:after="12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noProof/>
                <w:sz w:val="24"/>
                <w:szCs w:val="24"/>
                <w:lang w:eastAsia="en-AU"/>
              </w:rPr>
              <w:pict>
                <v:group id="_x0000_s1169" style="position:absolute;margin-left:45pt;margin-top:2.15pt;width:13.5pt;height:69pt;z-index:251714560" coordorigin="3420,8403" coordsize="270,1380">
                  <v:roundrect id="_x0000_s1170" style="position:absolute;left:3420;top:8403;width:270;height:180" arcsize="10923f"/>
                  <v:roundrect id="_x0000_s1171" style="position:absolute;left:3420;top:8778;width:270;height:180" arcsize="10923f"/>
                  <v:roundrect id="_x0000_s1172" style="position:absolute;left:3420;top:9180;width:270;height:180" arcsize="10923f"/>
                  <v:roundrect id="_x0000_s1173" style="position:absolute;left:3420;top:9603;width:270;height:180" arcsize="10923f"/>
                </v:group>
              </w:pict>
            </w:r>
            <w:r w:rsidR="00A36AB3" w:rsidRPr="005D01B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               AB</w:t>
            </w:r>
          </w:p>
          <w:p w:rsidR="00A36AB3" w:rsidRPr="005D01BF" w:rsidRDefault="00A36AB3" w:rsidP="005D01BF">
            <w:pPr>
              <w:spacing w:after="12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D01B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         AC</w:t>
            </w:r>
          </w:p>
          <w:p w:rsidR="00A36AB3" w:rsidRPr="005D01BF" w:rsidRDefault="00A36AB3" w:rsidP="005D01BF">
            <w:pPr>
              <w:spacing w:after="12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D01B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         BC</w:t>
            </w:r>
          </w:p>
          <w:p w:rsidR="00A36AB3" w:rsidRPr="005D01BF" w:rsidRDefault="00A36AB3" w:rsidP="005D01BF">
            <w:pPr>
              <w:spacing w:after="12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D01B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         BD</w:t>
            </w:r>
          </w:p>
          <w:p w:rsidR="00A36AB3" w:rsidRPr="00F97437" w:rsidRDefault="00A36AB3" w:rsidP="009674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6AB3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A36AB3" w:rsidRPr="00F97437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8505" w:type="dxa"/>
          </w:tcPr>
          <w:p w:rsidR="00A36AB3" w:rsidRDefault="004469F5" w:rsidP="008B3BE9">
            <w:pPr>
              <w:tabs>
                <w:tab w:val="left" w:pos="4428"/>
              </w:tabs>
              <w:ind w:right="386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74" type="#_x0000_t75" style="position:absolute;margin-left:232.5pt;margin-top:1.8pt;width:174.35pt;height:131.85pt;z-index:251715584;mso-position-horizontal-relative:text;mso-position-vertical-relative:text">
                  <v:imagedata r:id="rId10" o:title=""/>
                </v:shape>
                <o:OLEObject Type="Embed" ProgID="FXDraw3.Document" ShapeID="_x0000_s1174" DrawAspect="Content" ObjectID="_1392490626" r:id="rId11"/>
              </w:pic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 xml:space="preserve">Which is the correct statement of Pythagoras Theorem for the triangle EFG? </w:t>
            </w:r>
          </w:p>
          <w:p w:rsidR="00A36AB3" w:rsidRDefault="00A36AB3" w:rsidP="009674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Pr="005D01BF" w:rsidRDefault="004469F5" w:rsidP="009674D1">
            <w:pPr>
              <w:spacing w:line="276" w:lineRule="auto"/>
              <w:rPr>
                <w:rFonts w:ascii="Times New Roman" w:hAnsi="Times New Roman" w:cs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175" style="position:absolute;margin-left:68.25pt;margin-top:4.9pt;width:15.75pt;height:78pt;z-index:251716608" coordorigin="3420,8403" coordsize="270,1380">
                  <v:roundrect id="_x0000_s1176" style="position:absolute;left:3420;top:8403;width:270;height:180" arcsize="10923f"/>
                  <v:roundrect id="_x0000_s1177" style="position:absolute;left:3420;top:8778;width:270;height:180" arcsize="10923f"/>
                  <v:roundrect id="_x0000_s1178" style="position:absolute;left:3420;top:9180;width:270;height:180" arcsize="10923f"/>
                  <v:roundrect id="_x0000_s1179" style="position:absolute;left:3420;top:9603;width:270;height:180" arcsize="10923f"/>
                </v:group>
              </w:pic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</w:t>
            </w:r>
            <w:r w:rsidR="00A36AB3" w:rsidRPr="005D01BF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2547" w:dyaOrig="467">
                <v:shape id="_x0000_i1025" type="#_x0000_t75" style="width:113.25pt;height:21pt" o:ole="">
                  <v:imagedata r:id="rId12" o:title=""/>
                </v:shape>
                <o:OLEObject Type="Embed" ProgID="FXE300.Equation" ShapeID="_x0000_i1025" DrawAspect="Content" ObjectID="_1392490615" r:id="rId13"/>
              </w:object>
            </w:r>
            <w:r w:rsidR="00A36AB3" w:rsidRPr="005D01BF">
              <w:rPr>
                <w:rFonts w:ascii="Times New Roman" w:hAnsi="Times New Roman" w:cs="Times New Roman"/>
                <w:position w:val="-8"/>
                <w:sz w:val="24"/>
                <w:szCs w:val="24"/>
              </w:rPr>
              <w:t xml:space="preserve"> </w:t>
            </w:r>
          </w:p>
          <w:p w:rsidR="00A36AB3" w:rsidRDefault="00A36AB3" w:rsidP="009674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</w:t>
            </w:r>
            <w:r w:rsidRPr="006F3B98">
              <w:rPr>
                <w:rFonts w:ascii="Times New Roman" w:hAnsi="Times New Roman" w:cs="Times New Roman"/>
                <w:sz w:val="24"/>
                <w:szCs w:val="24"/>
              </w:rPr>
              <w:object w:dxaOrig="2707" w:dyaOrig="467">
                <v:shape id="_x0000_i1026" type="#_x0000_t75" style="width:112.5pt;height:19.5pt" o:ole="">
                  <v:imagedata r:id="rId14" o:title=""/>
                </v:shape>
                <o:OLEObject Type="Embed" ProgID="FXE300.Equation" ShapeID="_x0000_i1026" DrawAspect="Content" ObjectID="_1392490616" r:id="rId15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36AB3" w:rsidRDefault="00A36AB3" w:rsidP="009674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</w:t>
            </w:r>
            <w:r w:rsidRPr="006F3B98">
              <w:rPr>
                <w:rFonts w:ascii="Times New Roman" w:hAnsi="Times New Roman" w:cs="Times New Roman"/>
                <w:sz w:val="24"/>
                <w:szCs w:val="24"/>
              </w:rPr>
              <w:object w:dxaOrig="2707" w:dyaOrig="467">
                <v:shape id="_x0000_i1027" type="#_x0000_t75" style="width:117.75pt;height:20.25pt" o:ole="">
                  <v:imagedata r:id="rId16" o:title=""/>
                </v:shape>
                <o:OLEObject Type="Embed" ProgID="FXE300.Equation" ShapeID="_x0000_i1027" DrawAspect="Content" ObjectID="_1392490617" r:id="rId1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36AB3" w:rsidRPr="00F97437" w:rsidRDefault="00A36AB3" w:rsidP="008B3BE9">
            <w:pPr>
              <w:spacing w:after="12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</w:t>
            </w:r>
            <w:r w:rsidRPr="006F3B98">
              <w:rPr>
                <w:rFonts w:ascii="Times New Roman" w:hAnsi="Times New Roman" w:cs="Times New Roman"/>
                <w:sz w:val="24"/>
                <w:szCs w:val="24"/>
              </w:rPr>
              <w:object w:dxaOrig="2666" w:dyaOrig="467">
                <v:shape id="_x0000_i1028" type="#_x0000_t75" style="width:116.25pt;height:20.25pt" o:ole="">
                  <v:imagedata r:id="rId18" o:title=""/>
                </v:shape>
                <o:OLEObject Type="Embed" ProgID="FXE300.Equation" ShapeID="_x0000_i1028" DrawAspect="Content" ObjectID="_1392490618" r:id="rId19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36AB3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A36AB3" w:rsidRPr="00F97437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8505" w:type="dxa"/>
          </w:tcPr>
          <w:p w:rsidR="00A36AB3" w:rsidRDefault="004469F5" w:rsidP="008B3BE9">
            <w:pPr>
              <w:ind w:right="40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80" type="#_x0000_t75" style="position:absolute;margin-left:199.5pt;margin-top:10.35pt;width:213.2pt;height:138.7pt;z-index:-251598848;mso-position-horizontal-relative:text;mso-position-vertical-relative:text">
                  <v:imagedata r:id="rId20" o:title=""/>
                </v:shape>
                <o:OLEObject Type="Embed" ProgID="FXDraw3.Document" ShapeID="_x0000_s1180" DrawAspect="Content" ObjectID="_1392490627" r:id="rId21"/>
              </w:pic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>State Pythagoras Theorem for the triangle shown below.</w:t>
            </w:r>
          </w:p>
          <w:p w:rsidR="00A36AB3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181" style="position:absolute;margin-left:-3.75pt;margin-top:12.15pt;width:203.25pt;height:53.25pt;z-index:251718656">
                  <v:textbox style="mso-next-textbox:#_x0000_s1181">
                    <w:txbxContent>
                      <w:p w:rsidR="004469F5" w:rsidRPr="008B3BE9" w:rsidRDefault="004469F5" w:rsidP="008B3BE9">
                        <w:pPr>
                          <w:spacing w:before="240" w:after="0"/>
                          <w:rPr>
                            <w:sz w:val="36"/>
                            <w:szCs w:val="36"/>
                          </w:rPr>
                        </w:pPr>
                        <w:r>
                          <w:t xml:space="preserve">                     </w:t>
                        </w:r>
                        <w:r w:rsidRPr="008B3BE9">
                          <w:rPr>
                            <w:sz w:val="40"/>
                            <w:szCs w:val="40"/>
                          </w:rPr>
                          <w:t>+</w:t>
                        </w:r>
                        <w:r>
                          <w:t xml:space="preserve">                              </w:t>
                        </w:r>
                        <w:r w:rsidRPr="008B3BE9">
                          <w:rPr>
                            <w:sz w:val="36"/>
                            <w:szCs w:val="36"/>
                          </w:rPr>
                          <w:t>=</w:t>
                        </w:r>
                      </w:p>
                    </w:txbxContent>
                  </v:textbox>
                </v:rect>
              </w:pict>
            </w:r>
          </w:p>
          <w:p w:rsidR="00A36AB3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:rsidR="00A36AB3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Pr="00F97437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6AB3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A36AB3" w:rsidRPr="00F97437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8505" w:type="dxa"/>
          </w:tcPr>
          <w:p w:rsidR="00A36AB3" w:rsidRDefault="004469F5" w:rsidP="008B3BE9">
            <w:pPr>
              <w:ind w:right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82" type="#_x0000_t75" style="position:absolute;margin-left:170.25pt;margin-top:-3.45pt;width:234.15pt;height:104.3pt;z-index:251719680;mso-position-horizontal-relative:text;mso-position-vertical-relative:text">
                  <v:imagedata r:id="rId22" o:title=""/>
                </v:shape>
                <o:OLEObject Type="Embed" ProgID="FXDraw3.Document" ShapeID="_x0000_s1182" DrawAspect="Content" ObjectID="_1392490628" r:id="rId23"/>
              </w:pic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>Find the length of the hypotenuse in the triangle EFG.</w:t>
            </w:r>
          </w:p>
          <w:p w:rsidR="00A36AB3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183" style="position:absolute;margin-left:24.75pt;margin-top:12.55pt;width:74.25pt;height:35.25pt;z-index:251720704"/>
              </w:pict>
            </w:r>
          </w:p>
          <w:p w:rsidR="00A36AB3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Pr="005A68C1" w:rsidRDefault="005A68C1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</w:t>
            </w:r>
            <w:r w:rsidRPr="005A68C1">
              <w:rPr>
                <w:rFonts w:ascii="Times New Roman" w:hAnsi="Times New Roman" w:cs="Times New Roman"/>
                <w:sz w:val="36"/>
                <w:szCs w:val="36"/>
              </w:rPr>
              <w:t>cm</w:t>
            </w:r>
          </w:p>
          <w:p w:rsidR="00A36AB3" w:rsidRPr="00F97437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6AB3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A36AB3" w:rsidRPr="00F97437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8505" w:type="dxa"/>
          </w:tcPr>
          <w:p w:rsidR="00A36AB3" w:rsidRDefault="004469F5" w:rsidP="009674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84" type="#_x0000_t75" style="position:absolute;margin-left:184.5pt;margin-top:-1.65pt;width:230.6pt;height:122.25pt;z-index:251721728;mso-position-horizontal-relative:text;mso-position-vertical-relative:text">
                  <v:imagedata r:id="rId24" o:title=""/>
                </v:shape>
                <o:OLEObject Type="Embed" ProgID="FXDraw3.Document" ShapeID="_x0000_s1184" DrawAspect="Content" ObjectID="_1392490629" r:id="rId25"/>
              </w:pic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 xml:space="preserve">Calculate the value of </w:t>
            </w:r>
            <w:r w:rsidR="00A36AB3" w:rsidRPr="005F250B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A36AB3" w:rsidRDefault="00A36AB3" w:rsidP="009674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9674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4469F5" w:rsidP="009674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185" style="position:absolute;margin-left:1in;margin-top:.35pt;width:57pt;height:33pt;z-index:251722752"/>
              </w:pict>
            </w:r>
          </w:p>
          <w:p w:rsidR="00A36AB3" w:rsidRPr="0025110D" w:rsidRDefault="00A36AB3" w:rsidP="009674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</w:t>
            </w:r>
            <w:r w:rsidRPr="005F250B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x =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 cm.</w:t>
            </w:r>
          </w:p>
          <w:p w:rsidR="00A36AB3" w:rsidRDefault="00A36AB3" w:rsidP="009674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9674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9674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Pr="00F97437" w:rsidRDefault="00A36AB3" w:rsidP="009674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36AB3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A36AB3" w:rsidRPr="00F97437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8505" w:type="dxa"/>
          </w:tcPr>
          <w:p w:rsidR="00A36AB3" w:rsidRPr="004E1905" w:rsidRDefault="004469F5" w:rsidP="006D400D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86" type="#_x0000_t75" style="position:absolute;margin-left:175.05pt;margin-top:-2.75pt;width:223.45pt;height:131.7pt;z-index:251723776;mso-position-horizontal-relative:text;mso-position-vertical-relative:text">
                  <v:imagedata r:id="rId26" o:title=""/>
                </v:shape>
                <o:OLEObject Type="Embed" ProgID="FXDraw3.Document" ShapeID="_x0000_s1186" DrawAspect="Content" ObjectID="_1392490630" r:id="rId27"/>
              </w:pic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 xml:space="preserve">What is the length of </w:t>
            </w:r>
            <w:r w:rsidR="00A36AB3" w:rsidRPr="005A26A7">
              <w:rPr>
                <w:rFonts w:ascii="Times New Roman" w:hAnsi="Times New Roman" w:cs="Times New Roman"/>
                <w:i/>
                <w:sz w:val="24"/>
                <w:szCs w:val="24"/>
              </w:rPr>
              <w:t>AB</w: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 xml:space="preserve"> in the triangle?</w:t>
            </w:r>
          </w:p>
          <w:p w:rsidR="00A36AB3" w:rsidRDefault="00A36AB3" w:rsidP="009674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4469F5" w:rsidP="009674D1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187" style="position:absolute;margin-left:15pt;margin-top:2.3pt;width:13.5pt;height:69pt;z-index:251724800" coordorigin="3420,8403" coordsize="270,1380">
                  <v:roundrect id="_x0000_s1188" style="position:absolute;left:3420;top:8403;width:270;height:180" arcsize="10923f"/>
                  <v:roundrect id="_x0000_s1189" style="position:absolute;left:3420;top:8778;width:270;height:180" arcsize="10923f"/>
                  <v:roundrect id="_x0000_s1190" style="position:absolute;left:3420;top:9180;width:270;height:180" arcsize="10923f"/>
                  <v:roundrect id="_x0000_s1191" style="position:absolute;left:3420;top:9603;width:270;height:180" arcsize="10923f"/>
                </v:group>
              </w:pic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A36AB3"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 xml:space="preserve">           21 m</w:t>
            </w:r>
          </w:p>
          <w:p w:rsidR="00A36AB3" w:rsidRDefault="00A36AB3" w:rsidP="009674D1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32 m</w:t>
            </w:r>
          </w:p>
          <w:p w:rsidR="00A36AB3" w:rsidRDefault="00A36AB3" w:rsidP="009674D1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39 m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36AB3" w:rsidRDefault="00A36AB3" w:rsidP="006D400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51 m</w:t>
            </w:r>
          </w:p>
          <w:p w:rsidR="00A36AB3" w:rsidRPr="004E1905" w:rsidRDefault="00A36AB3" w:rsidP="009674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6AB3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A36AB3" w:rsidRPr="00F97437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8505" w:type="dxa"/>
          </w:tcPr>
          <w:p w:rsidR="00A36AB3" w:rsidRDefault="004469F5" w:rsidP="009674D1">
            <w:pPr>
              <w:ind w:right="55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92" type="#_x0000_t75" style="position:absolute;margin-left:170.1pt;margin-top:.35pt;width:245pt;height:122.95pt;z-index:251725824;mso-position-horizontal-relative:text;mso-position-vertical-relative:text">
                  <v:imagedata r:id="rId28" o:title=""/>
                </v:shape>
                <o:OLEObject Type="Embed" ProgID="FXDraw3.Document" ShapeID="_x0000_s1192" DrawAspect="Content" ObjectID="_1392490631" r:id="rId29"/>
              </w:pic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 xml:space="preserve">Calculate the length of the side </w:t>
            </w:r>
            <w:r w:rsidR="00A36AB3" w:rsidRPr="009674D1">
              <w:rPr>
                <w:rFonts w:ascii="Times New Roman" w:hAnsi="Times New Roman" w:cs="Times New Roman"/>
                <w:i/>
                <w:sz w:val="24"/>
                <w:szCs w:val="24"/>
              </w:rPr>
              <w:t>PQ</w:t>
            </w:r>
            <w:r w:rsidR="00A36AB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A36AB3" w:rsidRPr="009674D1">
              <w:rPr>
                <w:rFonts w:ascii="Times New Roman" w:hAnsi="Times New Roman" w:cs="Times New Roman"/>
                <w:sz w:val="24"/>
                <w:szCs w:val="24"/>
              </w:rPr>
              <w:t xml:space="preserve">correct to </w: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>one decimal place.</w:t>
            </w:r>
          </w:p>
          <w:p w:rsidR="00A36AB3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193" style="position:absolute;margin-left:69pt;margin-top:2.05pt;width:66.75pt;height:39pt;z-index:251726848"/>
              </w:pict>
            </w:r>
          </w:p>
          <w:p w:rsidR="00A36AB3" w:rsidRPr="009674D1" w:rsidRDefault="00A36AB3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9674D1">
              <w:rPr>
                <w:rFonts w:ascii="Times New Roman" w:hAnsi="Times New Roman" w:cs="Times New Roman"/>
                <w:sz w:val="36"/>
                <w:szCs w:val="36"/>
              </w:rPr>
              <w:t xml:space="preserve">  </w:t>
            </w:r>
            <w:r w:rsidRPr="009674D1">
              <w:rPr>
                <w:rFonts w:ascii="Times New Roman" w:hAnsi="Times New Roman" w:cs="Times New Roman"/>
                <w:i/>
                <w:sz w:val="36"/>
                <w:szCs w:val="36"/>
              </w:rPr>
              <w:t>PQ</w:t>
            </w:r>
            <w:r w:rsidRPr="009674D1">
              <w:rPr>
                <w:rFonts w:ascii="Times New Roman" w:hAnsi="Times New Roman" w:cs="Times New Roman"/>
                <w:sz w:val="36"/>
                <w:szCs w:val="36"/>
              </w:rPr>
              <w:t xml:space="preserve">  = </w:t>
            </w:r>
            <w:r w:rsidR="005A68C1"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 cm</w:t>
            </w:r>
          </w:p>
          <w:p w:rsidR="00A36AB3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Pr="00F97437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6AB3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A36AB3" w:rsidRPr="00F97437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8505" w:type="dxa"/>
          </w:tcPr>
          <w:p w:rsidR="00A36AB3" w:rsidRDefault="004469F5" w:rsidP="009674D1">
            <w:pPr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94" type="#_x0000_t75" style="position:absolute;margin-left:160.35pt;margin-top:-2.45pt;width:242.55pt;height:114.3pt;z-index:251727872;mso-position-horizontal-relative:text;mso-position-vertical-relative:text">
                  <v:imagedata r:id="rId30" o:title=""/>
                </v:shape>
                <o:OLEObject Type="Embed" ProgID="FXDraw3.Document" ShapeID="_x0000_s1194" DrawAspect="Content" ObjectID="_1392490632" r:id="rId31"/>
              </w:pic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 xml:space="preserve">Find the value of </w:t>
            </w:r>
            <w:r w:rsidR="00A36AB3" w:rsidRPr="00EB0745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>, correct to the nearest metre.</w:t>
            </w:r>
          </w:p>
          <w:p w:rsidR="00A36AB3" w:rsidRDefault="00A36AB3" w:rsidP="009674D1">
            <w:pPr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EB07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4469F5" w:rsidP="00EB074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195" style="position:absolute;margin-left:15pt;margin-top:2.3pt;width:13.5pt;height:69pt;z-index:251728896" coordorigin="3420,8403" coordsize="270,1380">
                  <v:roundrect id="_x0000_s1196" style="position:absolute;left:3420;top:8403;width:270;height:180" arcsize="10923f"/>
                  <v:roundrect id="_x0000_s1197" style="position:absolute;left:3420;top:8778;width:270;height:180" arcsize="10923f"/>
                  <v:roundrect id="_x0000_s1198" style="position:absolute;left:3420;top:9180;width:270;height:180" arcsize="10923f"/>
                  <v:roundrect id="_x0000_s1199" style="position:absolute;left:3420;top:9603;width:270;height:180" arcsize="10923f"/>
                </v:group>
              </w:pic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A36AB3"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 xml:space="preserve">           272 </w:t>
            </w:r>
          </w:p>
          <w:p w:rsidR="00A36AB3" w:rsidRDefault="00A36AB3" w:rsidP="00EB074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456 </w:t>
            </w:r>
          </w:p>
          <w:p w:rsidR="00A36AB3" w:rsidRDefault="005A68C1" w:rsidP="00EB074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573 </w:t>
            </w:r>
            <w:r w:rsidR="00A36AB3"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36AB3" w:rsidRDefault="005A68C1" w:rsidP="00EB074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764 </w:t>
            </w:r>
          </w:p>
          <w:p w:rsidR="00A36AB3" w:rsidRPr="00F97437" w:rsidRDefault="00A36AB3" w:rsidP="009674D1">
            <w:pPr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6AB3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A36AB3" w:rsidRPr="00F97437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9.</w:t>
            </w:r>
          </w:p>
        </w:tc>
        <w:tc>
          <w:tcPr>
            <w:tcW w:w="8505" w:type="dxa"/>
          </w:tcPr>
          <w:p w:rsidR="00A36AB3" w:rsidRPr="002C3A75" w:rsidRDefault="004469F5" w:rsidP="004469F5">
            <w:pPr>
              <w:ind w:right="5420"/>
              <w:rPr>
                <w:rFonts w:ascii="Times New Roman" w:hAnsi="Times New Roman" w:cs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06" type="#_x0000_t75" style="position:absolute;margin-left:161.85pt;margin-top:-2.45pt;width:229.25pt;height:124pt;z-index:251731968;mso-position-horizontal-relative:text;mso-position-vertical-relative:text">
                  <v:imagedata r:id="rId32" o:title=""/>
                </v:shape>
                <o:OLEObject Type="Embed" ProgID="FXDraw3.Document" ShapeID="_x0000_s1206" DrawAspect="Content" ObjectID="_1392490633" r:id="rId33"/>
              </w:pic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36AB3" w:rsidRPr="002C3A75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889" w:dyaOrig="365">
                <v:shape id="_x0000_i1029" type="#_x0000_t75" style="width:44.25pt;height:18pt" o:ole="">
                  <v:imagedata r:id="rId34" o:title=""/>
                </v:shape>
                <o:OLEObject Type="Embed" ProgID="FXE300.Equation" ShapeID="_x0000_i1029" DrawAspect="Content" ObjectID="_1392490619" r:id="rId35"/>
              </w:object>
            </w:r>
            <w:r w:rsidR="00A36AB3" w:rsidRPr="002C3A75">
              <w:rPr>
                <w:rFonts w:ascii="Times New Roman" w:hAnsi="Times New Roman" w:cs="Times New Roman"/>
                <w:position w:val="-8"/>
                <w:sz w:val="24"/>
                <w:szCs w:val="24"/>
              </w:rPr>
              <w:t xml:space="preserve"> </w:t>
            </w: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201" style="position:absolute;margin-left:15pt;margin-top:2.3pt;width:13.5pt;height:69pt;z-index:251730944" coordorigin="3420,8403" coordsize="270,1380">
                  <v:roundrect id="_x0000_s1202" style="position:absolute;left:3420;top:8403;width:270;height:180" arcsize="10923f"/>
                  <v:roundrect id="_x0000_s1203" style="position:absolute;left:3420;top:8778;width:270;height:180" arcsize="10923f"/>
                  <v:roundrect id="_x0000_s1204" style="position:absolute;left:3420;top:9180;width:270;height:180" arcsize="10923f"/>
                  <v:roundrect id="_x0000_s1205" style="position:absolute;left:3420;top:9603;width:270;height:180" arcsize="10923f"/>
                </v:group>
              </w:pic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A36AB3"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 xml:space="preserve">              810 </w:t>
            </w:r>
          </w:p>
          <w:p w:rsidR="00A36AB3" w:rsidRDefault="00A36AB3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1 350 </w:t>
            </w:r>
          </w:p>
          <w:p w:rsidR="00A36AB3" w:rsidRDefault="00A36AB3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1 690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36AB3" w:rsidRDefault="00A36AB3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2 250 </w:t>
            </w:r>
          </w:p>
          <w:p w:rsidR="00A36AB3" w:rsidRDefault="00A36AB3" w:rsidP="004469F5">
            <w:pPr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Pr="00F97437" w:rsidRDefault="00A36AB3" w:rsidP="004469F5">
            <w:pPr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6AB3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A36AB3" w:rsidRPr="00F97437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8505" w:type="dxa"/>
          </w:tcPr>
          <w:p w:rsidR="00A36AB3" w:rsidRDefault="004469F5" w:rsidP="00ED40F2">
            <w:pPr>
              <w:ind w:right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00" type="#_x0000_t75" style="position:absolute;margin-left:159.6pt;margin-top:-5.25pt;width:248.15pt;height:145.45pt;z-index:251729920;mso-position-horizontal-relative:text;mso-position-vertical-relative:text">
                  <v:imagedata r:id="rId36" o:title=""/>
                </v:shape>
                <o:OLEObject Type="Embed" ProgID="FXDraw3.Document" ShapeID="_x0000_s1200" DrawAspect="Content" ObjectID="_1392490634" r:id="rId37"/>
              </w:pic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 xml:space="preserve">What is the length of </w:t>
            </w:r>
            <w:r w:rsidR="00A36AB3" w:rsidRPr="00ED40F2">
              <w:rPr>
                <w:rFonts w:ascii="Times New Roman" w:hAnsi="Times New Roman" w:cs="Times New Roman"/>
                <w:i/>
                <w:sz w:val="24"/>
                <w:szCs w:val="24"/>
              </w:rPr>
              <w:t>QR</w: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A36AB3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Pr="00ED40F2" w:rsidRDefault="004469F5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  <w:lang w:eastAsia="en-AU"/>
              </w:rPr>
              <w:pict>
                <v:rect id="_x0000_s1207" style="position:absolute;margin-left:52.5pt;margin-top:12.7pt;width:70.5pt;height:35.25pt;z-index:251732992"/>
              </w:pict>
            </w:r>
          </w:p>
          <w:p w:rsidR="00A36AB3" w:rsidRPr="00ED40F2" w:rsidRDefault="00A36AB3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ED40F2">
              <w:rPr>
                <w:rFonts w:ascii="Times New Roman" w:hAnsi="Times New Roman" w:cs="Times New Roman"/>
                <w:sz w:val="36"/>
                <w:szCs w:val="36"/>
              </w:rPr>
              <w:t xml:space="preserve"> QR =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 km</w:t>
            </w:r>
            <w:r w:rsidRPr="00ED40F2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</w:p>
          <w:p w:rsidR="00A36AB3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Pr="00F97437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6AB3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A36AB3" w:rsidRPr="00F97437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8505" w:type="dxa"/>
          </w:tcPr>
          <w:p w:rsidR="00A36AB3" w:rsidRPr="004E1905" w:rsidRDefault="004469F5" w:rsidP="00EB0529">
            <w:pPr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08" type="#_x0000_t75" style="position:absolute;margin-left:146.35pt;margin-top:-2.75pt;width:239.4pt;height:131.45pt;z-index:251734016;mso-position-horizontal-relative:text;mso-position-vertical-relative:text">
                  <v:imagedata r:id="rId38" o:title=""/>
                </v:shape>
                <o:OLEObject Type="Embed" ProgID="FXDraw3.Document" ShapeID="_x0000_s1208" DrawAspect="Content" ObjectID="_1392490635" r:id="rId39"/>
              </w:pic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 xml:space="preserve">What is the length of </w:t>
            </w:r>
            <w:r w:rsidR="00A36AB3">
              <w:rPr>
                <w:rFonts w:ascii="Times New Roman" w:hAnsi="Times New Roman" w:cs="Times New Roman"/>
                <w:i/>
                <w:sz w:val="24"/>
                <w:szCs w:val="24"/>
              </w:rPr>
              <w:t>VW</w: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>, correct to the one decimal place?</w:t>
            </w: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209" style="position:absolute;margin-left:15pt;margin-top:2.3pt;width:13.5pt;height:69pt;z-index:251735040" coordorigin="3420,8403" coordsize="270,1380">
                  <v:roundrect id="_x0000_s1210" style="position:absolute;left:3420;top:8403;width:270;height:180" arcsize="10923f"/>
                  <v:roundrect id="_x0000_s1211" style="position:absolute;left:3420;top:8778;width:270;height:180" arcsize="10923f"/>
                  <v:roundrect id="_x0000_s1212" style="position:absolute;left:3420;top:9180;width:270;height:180" arcsize="10923f"/>
                  <v:roundrect id="_x0000_s1213" style="position:absolute;left:3420;top:9603;width:270;height:180" arcsize="10923f"/>
                </v:group>
              </w:pic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A36AB3"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 xml:space="preserve">           22.0 m</w:t>
            </w:r>
          </w:p>
          <w:p w:rsidR="00A36AB3" w:rsidRDefault="00A36AB3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33.2 m</w:t>
            </w:r>
          </w:p>
          <w:p w:rsidR="00A36AB3" w:rsidRDefault="00A36AB3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38.6 m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36AB3" w:rsidRDefault="00A36AB3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50.0 m</w:t>
            </w:r>
          </w:p>
          <w:p w:rsidR="00A36AB3" w:rsidRPr="004E1905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6AB3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A36AB3" w:rsidRPr="00F97437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8505" w:type="dxa"/>
          </w:tcPr>
          <w:p w:rsidR="00A36AB3" w:rsidRDefault="004469F5" w:rsidP="004469F5">
            <w:pPr>
              <w:ind w:right="55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14" type="#_x0000_t75" style="position:absolute;margin-left:170.1pt;margin-top:.35pt;width:241.9pt;height:117.9pt;z-index:251736064;mso-position-horizontal-relative:text;mso-position-vertical-relative:text">
                  <v:imagedata r:id="rId40" o:title=""/>
                </v:shape>
                <o:OLEObject Type="Embed" ProgID="FXDraw3.Document" ShapeID="_x0000_s1214" DrawAspect="Content" ObjectID="_1392490636" r:id="rId41"/>
              </w:pic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 xml:space="preserve">Calculate the length of the side </w:t>
            </w:r>
            <w:r w:rsidR="00A36AB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LN </w: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>to the nearest cm.</w:t>
            </w: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215" style="position:absolute;margin-left:69pt;margin-top:2.05pt;width:66.75pt;height:39pt;z-index:251737088"/>
              </w:pict>
            </w:r>
          </w:p>
          <w:p w:rsidR="00A36AB3" w:rsidRPr="009674D1" w:rsidRDefault="00A36AB3" w:rsidP="004469F5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9674D1">
              <w:rPr>
                <w:rFonts w:ascii="Times New Roman" w:hAnsi="Times New Roman" w:cs="Times New Roman"/>
                <w:sz w:val="36"/>
                <w:szCs w:val="36"/>
              </w:rPr>
              <w:t xml:space="preserve">  </w:t>
            </w:r>
            <w:r>
              <w:rPr>
                <w:rFonts w:ascii="Times New Roman" w:hAnsi="Times New Roman" w:cs="Times New Roman"/>
                <w:i/>
                <w:sz w:val="36"/>
                <w:szCs w:val="36"/>
              </w:rPr>
              <w:t>LN</w:t>
            </w:r>
            <w:r w:rsidRPr="009674D1">
              <w:rPr>
                <w:rFonts w:ascii="Times New Roman" w:hAnsi="Times New Roman" w:cs="Times New Roman"/>
                <w:sz w:val="36"/>
                <w:szCs w:val="36"/>
              </w:rPr>
              <w:t xml:space="preserve">  =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 cm.</w:t>
            </w:r>
          </w:p>
          <w:p w:rsidR="00A36AB3" w:rsidRPr="00F97437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6AB3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A36AB3" w:rsidRPr="00F97437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8505" w:type="dxa"/>
          </w:tcPr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Which of the following is </w:t>
            </w:r>
            <w:r w:rsidRPr="005840E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not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Pythagorean triad?</w:t>
            </w: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 Pythagorean Triad is a set of three numbers which obey Pythagoras Theorem.)</w:t>
            </w:r>
          </w:p>
          <w:p w:rsidR="00A36AB3" w:rsidRPr="005840E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40E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(12, 16, 20)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</w:t>
            </w:r>
            <w:r w:rsidRPr="005840E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(12, 35, 37)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</w:t>
            </w:r>
            <w:r w:rsidRPr="005840E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(13, 84, 85) </w:t>
            </w:r>
            <w:r w:rsidRPr="005840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(13</w:t>
            </w:r>
            <w:r w:rsidRPr="005840E3">
              <w:rPr>
                <w:rFonts w:ascii="Times New Roman" w:hAnsi="Times New Roman" w:cs="Times New Roman"/>
                <w:sz w:val="24"/>
                <w:szCs w:val="24"/>
              </w:rPr>
              <w:t>, 28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32</w:t>
            </w:r>
            <w:r w:rsidRPr="005840E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Pr="009B5492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:rsidR="00A36AB3" w:rsidRPr="009B5492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163" style="position:absolute;margin-left:15.5pt;margin-top:7.05pt;width:343.5pt;height:9pt;z-index:251712512" coordorigin="2430,3420" coordsize="6870,180">
                  <v:roundrect id="_x0000_s1164" style="position:absolute;left:9030;top:3420;width:270;height:180" arcsize="10923f"/>
                  <v:roundrect id="_x0000_s1165" style="position:absolute;left:2430;top:3420;width:270;height:180" arcsize="10923f"/>
                  <v:roundrect id="_x0000_s1166" style="position:absolute;left:4580;top:3420;width:270;height:180" arcsize="10923f"/>
                  <v:roundrect id="_x0000_s1167" style="position:absolute;left:6780;top:3420;width:270;height:180" arcsize="10923f"/>
                </v:group>
              </w:pict>
            </w:r>
          </w:p>
          <w:p w:rsidR="00A36AB3" w:rsidRPr="00F97437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6AB3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A36AB3" w:rsidRPr="00F97437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14.</w:t>
            </w:r>
          </w:p>
        </w:tc>
        <w:tc>
          <w:tcPr>
            <w:tcW w:w="8505" w:type="dxa"/>
          </w:tcPr>
          <w:p w:rsidR="00A36AB3" w:rsidRDefault="004469F5" w:rsidP="00E964BC">
            <w:pPr>
              <w:ind w:right="55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16" type="#_x0000_t75" style="position:absolute;margin-left:109.5pt;margin-top:-6.3pt;width:286.2pt;height:136.45pt;z-index:251738112;mso-position-horizontal-relative:text;mso-position-vertical-relative:text">
                  <v:imagedata r:id="rId42" o:title=""/>
                </v:shape>
                <o:OLEObject Type="Embed" ProgID="FXDraw3.Document" ShapeID="_x0000_s1216" DrawAspect="Content" ObjectID="_1392490637" r:id="rId43"/>
              </w:pic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>Which triangle is right angled?</w:t>
            </w: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217" style="position:absolute;margin-left:44.75pt;margin-top:1.7pt;width:195pt;height:36pt;z-index:251739136" coordorigin="3530,6840" coordsize="3900,720">
                  <v:roundrect id="_x0000_s1218" style="position:absolute;left:3530;top:6840;width:270;height:180" arcsize="10923f"/>
                  <v:roundrect id="_x0000_s1219" style="position:absolute;left:3530;top:7380;width:270;height:180" arcsize="10923f"/>
                  <v:roundrect id="_x0000_s1220" style="position:absolute;left:7160;top:6840;width:270;height:180" arcsize="10923f"/>
                  <v:roundrect id="_x0000_s1221" style="position:absolute;left:7160;top:7380;width:270;height:180" arcsize="10923f"/>
                </v:group>
              </w:pic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Triangle </w:t>
            </w:r>
            <w:r w:rsidR="00A36AB3">
              <w:rPr>
                <w:rFonts w:ascii="Times New Roman" w:hAnsi="Times New Roman" w:cs="Times New Roman"/>
                <w:i/>
                <w:sz w:val="24"/>
                <w:szCs w:val="24"/>
              </w:rPr>
              <w:t>ABC</w: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 xml:space="preserve"> only.                              Triangle </w:t>
            </w:r>
            <w:r w:rsidR="00A36AB3">
              <w:rPr>
                <w:rFonts w:ascii="Times New Roman" w:hAnsi="Times New Roman" w:cs="Times New Roman"/>
                <w:i/>
                <w:sz w:val="24"/>
                <w:szCs w:val="24"/>
              </w:rPr>
              <w:t>PQR</w: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 xml:space="preserve"> only</w:t>
            </w: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Both Triangles.                                    Neither Triangle.</w:t>
            </w:r>
          </w:p>
          <w:p w:rsidR="00A36AB3" w:rsidRPr="00F97437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6AB3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A36AB3" w:rsidRPr="00F97437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8505" w:type="dxa"/>
          </w:tcPr>
          <w:p w:rsidR="00A36AB3" w:rsidRPr="004E1905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Find the length of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KL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the triangle below, correct to one decimal place.</w:t>
            </w:r>
          </w:p>
          <w:p w:rsidR="00A36AB3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22" type="#_x0000_t75" style="position:absolute;margin-left:179.95pt;margin-top:2.7pt;width:174.55pt;height:124.3pt;z-index:251740160">
                  <v:imagedata r:id="rId44" o:title=""/>
                </v:shape>
                <o:OLEObject Type="Embed" ProgID="FXDraw3.Document" ShapeID="_x0000_s1222" DrawAspect="Content" ObjectID="_1392490638" r:id="rId45"/>
              </w:pict>
            </w: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223" style="position:absolute;margin-left:15pt;margin-top:2.3pt;width:13.5pt;height:69pt;z-index:251741184" coordorigin="3420,8403" coordsize="270,1380">
                  <v:roundrect id="_x0000_s1224" style="position:absolute;left:3420;top:8403;width:270;height:180" arcsize="10923f"/>
                  <v:roundrect id="_x0000_s1225" style="position:absolute;left:3420;top:8778;width:270;height:180" arcsize="10923f"/>
                  <v:roundrect id="_x0000_s1226" style="position:absolute;left:3420;top:9180;width:270;height:180" arcsize="10923f"/>
                  <v:roundrect id="_x0000_s1227" style="position:absolute;left:3420;top:9603;width:270;height:180" arcsize="10923f"/>
                </v:group>
              </w:pic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A36AB3"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A36AB3"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>2.3 m</w:t>
            </w:r>
          </w:p>
          <w:p w:rsidR="00A36AB3" w:rsidRDefault="00A36AB3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6.9 m</w:t>
            </w:r>
          </w:p>
          <w:p w:rsidR="00A36AB3" w:rsidRDefault="00A36AB3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14.7 m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36AB3" w:rsidRPr="004E1905" w:rsidRDefault="00A36AB3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20.7 m</w:t>
            </w: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Pr="004E1905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6AB3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A36AB3" w:rsidRPr="00F97437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8505" w:type="dxa"/>
          </w:tcPr>
          <w:p w:rsidR="00A36AB3" w:rsidRDefault="004469F5" w:rsidP="00BA355F">
            <w:pPr>
              <w:ind w:right="471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28" type="#_x0000_t75" style="position:absolute;margin-left:172.8pt;margin-top:-2.4pt;width:228.4pt;height:139.45pt;z-index:251742208;mso-position-horizontal-relative:text;mso-position-vertical-relative:text">
                  <v:imagedata r:id="rId46" o:title=""/>
                </v:shape>
                <o:OLEObject Type="Embed" ProgID="FXDraw3.Document" ShapeID="_x0000_s1228" DrawAspect="Content" ObjectID="_1392490639" r:id="rId47"/>
              </w:pic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 xml:space="preserve">Calculate the value of </w:t>
            </w:r>
            <w:r w:rsidR="00A36AB3">
              <w:rPr>
                <w:rFonts w:ascii="Times New Roman" w:hAnsi="Times New Roman" w:cs="Times New Roman"/>
                <w:i/>
                <w:sz w:val="24"/>
                <w:szCs w:val="24"/>
              </w:rPr>
              <w:t>y</w: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>, correct to two decimal places.</w:t>
            </w: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229" style="position:absolute;margin-left:57.75pt;margin-top:.35pt;width:71.25pt;height:33pt;z-index:251743232"/>
              </w:pict>
            </w:r>
          </w:p>
          <w:p w:rsidR="00A36AB3" w:rsidRPr="0025110D" w:rsidRDefault="00A36AB3" w:rsidP="004469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i/>
                <w:sz w:val="32"/>
                <w:szCs w:val="32"/>
              </w:rPr>
              <w:t>y</w:t>
            </w:r>
            <w:r w:rsidRPr="005F250B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 = </w:t>
            </w:r>
            <w:r w:rsidR="005A68C1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                   </w:t>
            </w: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Pr="00F97437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36AB3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A36AB3" w:rsidRPr="00F97437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8505" w:type="dxa"/>
          </w:tcPr>
          <w:p w:rsidR="00A36AB3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  <w:lang w:eastAsia="en-AU"/>
              </w:rPr>
              <w:pict>
                <v:shape id="_x0000_s1230" type="#_x0000_t75" style="position:absolute;margin-left:203.55pt;margin-top:-4.95pt;width:181.15pt;height:124.85pt;z-index:251744256;mso-position-horizontal-relative:text;mso-position-vertical-relative:text">
                  <v:imagedata r:id="rId48" o:title=""/>
                </v:shape>
                <o:OLEObject Type="Embed" ProgID="FXDraw3.Document" ShapeID="_x0000_s1230" DrawAspect="Content" ObjectID="_1392490640" r:id="rId49"/>
              </w:pic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 xml:space="preserve">Find the perimeter of the triangle </w:t>
            </w:r>
            <w:r w:rsidR="00A36AB3" w:rsidRPr="00DA2625">
              <w:rPr>
                <w:rFonts w:ascii="Times New Roman" w:hAnsi="Times New Roman" w:cs="Times New Roman"/>
                <w:i/>
                <w:sz w:val="24"/>
                <w:szCs w:val="24"/>
              </w:rPr>
              <w:t>GHI.</w:t>
            </w: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231" style="position:absolute;margin-left:98.25pt;margin-top:7.6pt;width:1in;height:31.5pt;z-index:251745280"/>
              </w:pict>
            </w:r>
          </w:p>
          <w:p w:rsidR="00A36AB3" w:rsidRPr="00652A13" w:rsidRDefault="00A36AB3" w:rsidP="004469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652A13"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Perimeter is</w:t>
            </w:r>
            <w:r w:rsidRPr="00652A1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  km</w:t>
            </w:r>
            <w:r w:rsidRPr="00652A13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Pr="00F97437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6AB3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A36AB3" w:rsidRPr="00F97437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18.</w:t>
            </w:r>
          </w:p>
        </w:tc>
        <w:tc>
          <w:tcPr>
            <w:tcW w:w="8505" w:type="dxa"/>
          </w:tcPr>
          <w:p w:rsidR="00A36AB3" w:rsidRDefault="00A36AB3" w:rsidP="00001EDE">
            <w:pPr>
              <w:ind w:right="3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measurements shown were taken to help find the length of the bridge from </w:t>
            </w:r>
            <w:r w:rsidRPr="00001EDE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001EDE">
              <w:rPr>
                <w:rFonts w:ascii="Times New Roman" w:hAnsi="Times New Roman" w:cs="Times New Roman"/>
                <w:i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Calculate the length of the bridge, to the nearest 100 m.</w:t>
            </w:r>
          </w:p>
          <w:p w:rsidR="00A36AB3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32" type="#_x0000_t75" style="position:absolute;margin-left:78.9pt;margin-top:7.65pt;width:302.1pt;height:167.8pt;z-index:251746304">
                  <v:imagedata r:id="rId50" o:title=""/>
                </v:shape>
                <o:OLEObject Type="Embed" ProgID="FXDraw3.Document" ShapeID="_x0000_s1232" DrawAspect="Content" ObjectID="_1392490641" r:id="rId51"/>
              </w:pict>
            </w: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233" style="position:absolute;margin-left:78pt;margin-top:6.3pt;width:1in;height:31.5pt;z-index:251747328"/>
              </w:pict>
            </w:r>
          </w:p>
          <w:p w:rsidR="00A36AB3" w:rsidRPr="00652A13" w:rsidRDefault="00A36AB3" w:rsidP="004469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652A13"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Length</w:t>
            </w:r>
            <w:r w:rsidRPr="00652A13">
              <w:rPr>
                <w:rFonts w:ascii="Times New Roman" w:hAnsi="Times New Roman" w:cs="Times New Roman"/>
                <w:sz w:val="32"/>
                <w:szCs w:val="32"/>
              </w:rPr>
              <w:t xml:space="preserve"> is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</w:t>
            </w:r>
            <w:r w:rsidRPr="00652A13">
              <w:rPr>
                <w:rFonts w:ascii="Times New Roman" w:hAnsi="Times New Roman" w:cs="Times New Roman"/>
                <w:sz w:val="32"/>
                <w:szCs w:val="32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km</w:t>
            </w:r>
            <w:r w:rsidRPr="00652A13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:rsidR="00A36AB3" w:rsidRPr="00F97437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6AB3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A36AB3" w:rsidRPr="00F97437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8505" w:type="dxa"/>
          </w:tcPr>
          <w:p w:rsidR="00A36AB3" w:rsidRDefault="00A36AB3" w:rsidP="00001E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rectangular metal gate measures 250 cm by 300 cm has a diagonal brace through the centre. What length of metal is needed to make the gate?</w:t>
            </w:r>
          </w:p>
          <w:p w:rsidR="00A36AB3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34" type="#_x0000_t75" style="position:absolute;margin-left:107.25pt;margin-top:12.8pt;width:294.9pt;height:179pt;z-index:251748352">
                  <v:imagedata r:id="rId52" o:title=""/>
                </v:shape>
                <o:OLEObject Type="Embed" ProgID="FXDraw3.Document" ShapeID="_x0000_s1234" DrawAspect="Content" ObjectID="_1392490642" r:id="rId53"/>
              </w:pict>
            </w:r>
          </w:p>
          <w:p w:rsidR="00A36AB3" w:rsidRDefault="00A36AB3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235" style="position:absolute;margin-left:6.75pt;margin-top:1.1pt;width:14.25pt;height:72.75pt;z-index:251749376" coordorigin="3420,8403" coordsize="270,1380">
                  <v:roundrect id="_x0000_s1236" style="position:absolute;left:3420;top:8403;width:270;height:180" arcsize="10923f"/>
                  <v:roundrect id="_x0000_s1237" style="position:absolute;left:3420;top:8778;width:270;height:180" arcsize="10923f"/>
                  <v:roundrect id="_x0000_s1238" style="position:absolute;left:3420;top:9180;width:270;height:180" arcsize="10923f"/>
                  <v:roundrect id="_x0000_s1239" style="position:absolute;left:3420;top:9603;width:270;height:180" arcsize="10923f"/>
                </v:group>
              </w:pic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 xml:space="preserve">            391 metres.</w:t>
            </w:r>
          </w:p>
          <w:p w:rsidR="00A36AB3" w:rsidRDefault="00A36AB3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941 metres.</w:t>
            </w:r>
          </w:p>
          <w:p w:rsidR="00A36AB3" w:rsidRDefault="00A36AB3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1 241 metres.</w:t>
            </w:r>
          </w:p>
          <w:p w:rsidR="00A36AB3" w:rsidRDefault="00A36AB3" w:rsidP="0051427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1 491 metres.</w:t>
            </w:r>
          </w:p>
          <w:p w:rsidR="00A36AB3" w:rsidRDefault="00A36AB3" w:rsidP="0051427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51427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51427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Pr="00F97437" w:rsidRDefault="00A36AB3" w:rsidP="0051427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6AB3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A36AB3" w:rsidRPr="00F97437" w:rsidRDefault="00A36A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8505" w:type="dxa"/>
          </w:tcPr>
          <w:p w:rsidR="00A36AB3" w:rsidRDefault="004469F5" w:rsidP="0051427E">
            <w:pPr>
              <w:ind w:right="598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40" type="#_x0000_t75" style="position:absolute;margin-left:141.3pt;margin-top:-.45pt;width:273.3pt;height:131.5pt;z-index:251750400;mso-position-horizontal-relative:text;mso-position-vertical-relative:text">
                  <v:imagedata r:id="rId54" o:title=""/>
                </v:shape>
                <o:OLEObject Type="Embed" ProgID="FXDraw3.Document" ShapeID="_x0000_s1240" DrawAspect="Content" ObjectID="_1392490643" r:id="rId55"/>
              </w:pict>
            </w:r>
            <w:r w:rsidR="00A36AB3">
              <w:rPr>
                <w:rFonts w:ascii="Times New Roman" w:hAnsi="Times New Roman" w:cs="Times New Roman"/>
                <w:sz w:val="24"/>
                <w:szCs w:val="24"/>
              </w:rPr>
              <w:t xml:space="preserve">Find the area of the triangle </w:t>
            </w:r>
            <w:r w:rsidR="00A36AB3">
              <w:rPr>
                <w:rFonts w:ascii="Times New Roman" w:hAnsi="Times New Roman" w:cs="Times New Roman"/>
                <w:i/>
                <w:sz w:val="24"/>
                <w:szCs w:val="24"/>
              </w:rPr>
              <w:t>PQR.</w:t>
            </w: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241" style="position:absolute;margin-left:49.5pt;margin-top:4.7pt;width:65.25pt;height:35.25pt;z-index:251751424"/>
              </w:pict>
            </w:r>
          </w:p>
          <w:p w:rsidR="00A36AB3" w:rsidRPr="0051427E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Area is</w:t>
            </w:r>
            <w:r w:rsidRPr="00652A1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  m</w:t>
            </w:r>
            <w:r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  <w:t>2</w:t>
            </w:r>
            <w:r w:rsidRPr="00652A13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AB3" w:rsidRPr="00F97437" w:rsidRDefault="00A36AB3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469F5" w:rsidRDefault="004469F5" w:rsidP="003D24A4"/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1101"/>
        <w:gridCol w:w="4677"/>
        <w:gridCol w:w="3828"/>
      </w:tblGrid>
      <w:tr w:rsidR="004469F5" w:rsidTr="004469F5"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4469F5" w:rsidRDefault="004469F5" w:rsidP="004469F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584CAA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Year</w:t>
            </w:r>
          </w:p>
          <w:p w:rsidR="004469F5" w:rsidRDefault="004469F5" w:rsidP="004469F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  <w:p w:rsidR="004469F5" w:rsidRDefault="004469F5" w:rsidP="004469F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4469F5" w:rsidRPr="00584CAA" w:rsidRDefault="004469F5" w:rsidP="004469F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nil"/>
            </w:tcBorders>
          </w:tcPr>
          <w:p w:rsidR="004469F5" w:rsidRDefault="004469F5" w:rsidP="004469F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Mathematics </w:t>
            </w:r>
            <w:r w:rsidRPr="00584CAA">
              <w:rPr>
                <w:rFonts w:ascii="Times New Roman" w:hAnsi="Times New Roman" w:cs="Times New Roman"/>
                <w:sz w:val="32"/>
                <w:szCs w:val="32"/>
              </w:rPr>
              <w:t>Test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584CAA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– </w:t>
            </w:r>
          </w:p>
          <w:p w:rsidR="004469F5" w:rsidRDefault="004469F5" w:rsidP="004469F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Pythagoras Theorem</w:t>
            </w:r>
          </w:p>
          <w:p w:rsidR="004469F5" w:rsidRDefault="004469F5" w:rsidP="004469F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:rsidR="004469F5" w:rsidRPr="00584CAA" w:rsidRDefault="004469F5" w:rsidP="004469F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:rsidR="004469F5" w:rsidRDefault="004469F5" w:rsidP="004469F5"/>
          <w:p w:rsidR="004469F5" w:rsidRPr="00FD21AC" w:rsidRDefault="004469F5" w:rsidP="004469F5">
            <w:pPr>
              <w:tabs>
                <w:tab w:val="left" w:pos="1350"/>
              </w:tabs>
              <w:jc w:val="center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Calculator Test</w:t>
            </w:r>
          </w:p>
        </w:tc>
      </w:tr>
      <w:tr w:rsidR="004469F5" w:rsidTr="004469F5"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4469F5" w:rsidRPr="00584CAA" w:rsidRDefault="004469F5" w:rsidP="004469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000000" w:themeColor="text1"/>
            </w:tcBorders>
            <w:vAlign w:val="center"/>
          </w:tcPr>
          <w:p w:rsidR="004469F5" w:rsidRPr="004469F5" w:rsidRDefault="004469F5" w:rsidP="004469F5">
            <w:pPr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sz w:val="48"/>
                <w:szCs w:val="48"/>
              </w:rPr>
              <w:t>ANSWERS</w:t>
            </w:r>
          </w:p>
        </w:tc>
        <w:tc>
          <w:tcPr>
            <w:tcW w:w="3828" w:type="dxa"/>
            <w:tcBorders>
              <w:left w:val="single" w:sz="4" w:space="0" w:color="000000" w:themeColor="text1"/>
            </w:tcBorders>
          </w:tcPr>
          <w:p w:rsidR="004469F5" w:rsidRDefault="004469F5" w:rsidP="004469F5"/>
          <w:p w:rsidR="004469F5" w:rsidRDefault="004469F5" w:rsidP="004469F5"/>
        </w:tc>
      </w:tr>
    </w:tbl>
    <w:p w:rsidR="004469F5" w:rsidRDefault="004469F5" w:rsidP="004469F5"/>
    <w:tbl>
      <w:tblPr>
        <w:tblStyle w:val="TableGrid"/>
        <w:tblW w:w="918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170" w:type="dxa"/>
        </w:tblCellMar>
        <w:tblLook w:val="04A0" w:firstRow="1" w:lastRow="0" w:firstColumn="1" w:lastColumn="0" w:noHBand="0" w:noVBand="1"/>
      </w:tblPr>
      <w:tblGrid>
        <w:gridCol w:w="675"/>
        <w:gridCol w:w="8505"/>
      </w:tblGrid>
      <w:tr w:rsidR="004469F5" w:rsidRPr="00F97437" w:rsidTr="004469F5">
        <w:trPr>
          <w:cantSplit/>
        </w:trPr>
        <w:tc>
          <w:tcPr>
            <w:tcW w:w="9180" w:type="dxa"/>
            <w:gridSpan w:val="2"/>
            <w:tcBorders>
              <w:top w:val="nil"/>
              <w:bottom w:val="nil"/>
            </w:tcBorders>
            <w:vAlign w:val="center"/>
          </w:tcPr>
          <w:p w:rsidR="004469F5" w:rsidRPr="00654879" w:rsidRDefault="004469F5" w:rsidP="004469F5">
            <w:pPr>
              <w:ind w:firstLine="567"/>
              <w:rPr>
                <w:rFonts w:ascii="Calibri" w:eastAsia="Calibri" w:hAnsi="Calibri" w:cs="Times New Roman"/>
                <w:b/>
                <w:sz w:val="24"/>
                <w:szCs w:val="24"/>
              </w:rPr>
            </w:pPr>
            <w:r w:rsidRPr="00654879">
              <w:rPr>
                <w:rFonts w:ascii="Calibri" w:eastAsia="Calibri" w:hAnsi="Calibri" w:cs="Times New Roman"/>
                <w:b/>
                <w:sz w:val="24"/>
                <w:szCs w:val="24"/>
              </w:rPr>
              <w:t xml:space="preserve">Answer all questions in the spaces provided on this test paper by </w:t>
            </w:r>
          </w:p>
          <w:p w:rsidR="004469F5" w:rsidRPr="00654879" w:rsidRDefault="004469F5" w:rsidP="004469F5">
            <w:pPr>
              <w:ind w:firstLine="993"/>
              <w:rPr>
                <w:rFonts w:ascii="Calibri" w:eastAsia="Calibri" w:hAnsi="Calibri" w:cs="Times New Roman"/>
                <w:b/>
                <w:sz w:val="24"/>
                <w:szCs w:val="24"/>
              </w:rPr>
            </w:pPr>
            <w:r w:rsidRPr="00654879">
              <w:rPr>
                <w:rFonts w:ascii="Calibri" w:eastAsia="Calibri" w:hAnsi="Calibri" w:cs="Times New Roman"/>
                <w:b/>
                <w:sz w:val="24"/>
                <w:szCs w:val="24"/>
              </w:rPr>
              <w:t>Writing the answer in the box provided.</w:t>
            </w:r>
          </w:p>
          <w:p w:rsidR="004469F5" w:rsidRPr="00654879" w:rsidRDefault="004469F5" w:rsidP="004469F5">
            <w:pPr>
              <w:ind w:firstLine="1418"/>
              <w:rPr>
                <w:rFonts w:ascii="Calibri" w:eastAsia="Calibri" w:hAnsi="Calibri" w:cs="Times New Roman"/>
                <w:b/>
                <w:sz w:val="24"/>
                <w:szCs w:val="24"/>
              </w:rPr>
            </w:pPr>
            <w:r w:rsidRPr="00654879">
              <w:rPr>
                <w:rFonts w:ascii="Calibri" w:eastAsia="Calibri" w:hAnsi="Calibri" w:cs="Times New Roman"/>
                <w:b/>
                <w:sz w:val="24"/>
                <w:szCs w:val="24"/>
              </w:rPr>
              <w:t>or</w:t>
            </w:r>
          </w:p>
          <w:p w:rsidR="004469F5" w:rsidRPr="00654879" w:rsidRDefault="004469F5" w:rsidP="004469F5">
            <w:pPr>
              <w:ind w:firstLine="993"/>
              <w:rPr>
                <w:rFonts w:ascii="Calibri" w:eastAsia="Calibri" w:hAnsi="Calibri" w:cs="Times New Roman"/>
                <w:b/>
                <w:sz w:val="24"/>
                <w:szCs w:val="24"/>
              </w:rPr>
            </w:pPr>
            <w:r w:rsidRPr="00654879">
              <w:rPr>
                <w:rFonts w:ascii="Calibri" w:eastAsia="Calibri" w:hAnsi="Calibri" w:cs="Times New Roman"/>
                <w:b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4469F5" w:rsidRPr="00654879" w:rsidRDefault="004469F5" w:rsidP="004469F5">
            <w:pPr>
              <w:ind w:firstLine="567"/>
              <w:rPr>
                <w:rFonts w:ascii="Calibri" w:eastAsia="Calibri" w:hAnsi="Calibri" w:cs="Times New Roman"/>
                <w:b/>
                <w:sz w:val="24"/>
                <w:szCs w:val="24"/>
              </w:rPr>
            </w:pPr>
            <w:r w:rsidRPr="00654879">
              <w:rPr>
                <w:rFonts w:ascii="Calibri" w:eastAsia="Calibri" w:hAnsi="Calibri" w:cs="Times New Roman"/>
                <w:b/>
                <w:sz w:val="24"/>
                <w:szCs w:val="24"/>
              </w:rPr>
              <w:t xml:space="preserve">Show any working out on the test paper. </w:t>
            </w:r>
          </w:p>
        </w:tc>
      </w:tr>
      <w:tr w:rsidR="004469F5" w:rsidRPr="00F97437" w:rsidTr="004469F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8505" w:type="dxa"/>
          </w:tcPr>
          <w:p w:rsidR="004469F5" w:rsidRDefault="004469F5" w:rsidP="004469F5">
            <w:pPr>
              <w:ind w:right="41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53" type="#_x0000_t75" style="position:absolute;margin-left:242.15pt;margin-top:-1.05pt;width:166.6pt;height:131.4pt;z-index:251754496;mso-position-horizontal-relative:text;mso-position-vertical-relative:text">
                  <v:imagedata r:id="rId8" o:title=""/>
                </v:shape>
                <o:OLEObject Type="Embed" ProgID="FXDraw3.Document" ShapeID="_x0000_s1253" DrawAspect="Content" ObjectID="_1392490644" r:id="rId56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Which side forms the hypotenuse of a right triangle?</w:t>
            </w:r>
          </w:p>
          <w:p w:rsidR="004469F5" w:rsidRPr="005D01BF" w:rsidRDefault="004469F5" w:rsidP="004469F5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:rsidR="004469F5" w:rsidRPr="005D01BF" w:rsidRDefault="004469F5" w:rsidP="004469F5">
            <w:pPr>
              <w:spacing w:after="12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noProof/>
                <w:sz w:val="24"/>
                <w:szCs w:val="24"/>
                <w:lang w:eastAsia="en-AU"/>
              </w:rPr>
              <w:pict>
                <v:group id="_x0000_s1254" style="position:absolute;margin-left:45pt;margin-top:2.15pt;width:13.5pt;height:69pt;z-index:251755520" coordorigin="3420,8403" coordsize="270,1380">
                  <v:roundrect id="_x0000_s1255" style="position:absolute;left:3420;top:8403;width:270;height:180" arcsize="10923f" fillcolor="black [3213]"/>
                  <v:roundrect id="_x0000_s1256" style="position:absolute;left:3420;top:8778;width:270;height:180" arcsize="10923f"/>
                  <v:roundrect id="_x0000_s1257" style="position:absolute;left:3420;top:9180;width:270;height:180" arcsize="10923f"/>
                  <v:roundrect id="_x0000_s1258" style="position:absolute;left:3420;top:9603;width:270;height:180" arcsize="10923f"/>
                </v:group>
              </w:pict>
            </w:r>
            <w:r w:rsidRPr="005D01B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               AB</w:t>
            </w:r>
          </w:p>
          <w:p w:rsidR="004469F5" w:rsidRPr="005D01BF" w:rsidRDefault="004469F5" w:rsidP="004469F5">
            <w:pPr>
              <w:spacing w:after="12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D01B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         AC</w:t>
            </w:r>
          </w:p>
          <w:p w:rsidR="004469F5" w:rsidRPr="005D01BF" w:rsidRDefault="004469F5" w:rsidP="004469F5">
            <w:pPr>
              <w:spacing w:after="12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D01B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         BC</w:t>
            </w:r>
          </w:p>
          <w:p w:rsidR="004469F5" w:rsidRPr="005D01BF" w:rsidRDefault="004469F5" w:rsidP="004469F5">
            <w:pPr>
              <w:spacing w:after="12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D01B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         BD</w:t>
            </w:r>
          </w:p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69F5" w:rsidRPr="00F97437" w:rsidTr="004469F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8505" w:type="dxa"/>
          </w:tcPr>
          <w:p w:rsidR="004469F5" w:rsidRDefault="004469F5" w:rsidP="004469F5">
            <w:pPr>
              <w:tabs>
                <w:tab w:val="left" w:pos="4428"/>
              </w:tabs>
              <w:ind w:right="386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59" type="#_x0000_t75" style="position:absolute;margin-left:232.5pt;margin-top:1.8pt;width:174.35pt;height:131.85pt;z-index:251756544;mso-position-horizontal-relative:text;mso-position-vertical-relative:text">
                  <v:imagedata r:id="rId10" o:title=""/>
                </v:shape>
                <o:OLEObject Type="Embed" ProgID="FXDraw3.Document" ShapeID="_x0000_s1259" DrawAspect="Content" ObjectID="_1392490645" r:id="rId57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Which is the correct statement of Pythagoras Theorem for the triangle EFG? </w:t>
            </w: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Pr="005D01BF" w:rsidRDefault="004469F5" w:rsidP="004469F5">
            <w:pPr>
              <w:spacing w:line="276" w:lineRule="auto"/>
              <w:rPr>
                <w:rFonts w:ascii="Times New Roman" w:hAnsi="Times New Roman" w:cs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260" style="position:absolute;margin-left:68.25pt;margin-top:4.9pt;width:15.75pt;height:78pt;z-index:251757568" coordorigin="3420,8403" coordsize="270,1380">
                  <v:roundrect id="_x0000_s1261" style="position:absolute;left:3420;top:8403;width:270;height:180" arcsize="10923f"/>
                  <v:roundrect id="_x0000_s1262" style="position:absolute;left:3420;top:8778;width:270;height:180" arcsize="10923f"/>
                  <v:roundrect id="_x0000_s1263" style="position:absolute;left:3420;top:9180;width:270;height:180" arcsize="10923f" fillcolor="black [3213]"/>
                  <v:roundrect id="_x0000_s1264" style="position:absolute;left:3420;top:9603;width:270;height:180" arcsize="10923f"/>
                </v:group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</w:t>
            </w:r>
            <w:r w:rsidRPr="005D01BF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2547" w:dyaOrig="467">
                <v:shape id="_x0000_i1030" type="#_x0000_t75" style="width:113.25pt;height:21pt" o:ole="">
                  <v:imagedata r:id="rId12" o:title=""/>
                </v:shape>
                <o:OLEObject Type="Embed" ProgID="FXE300.Equation" ShapeID="_x0000_i1030" DrawAspect="Content" ObjectID="_1392490620" r:id="rId58"/>
              </w:object>
            </w:r>
            <w:r w:rsidRPr="005D01BF">
              <w:rPr>
                <w:rFonts w:ascii="Times New Roman" w:hAnsi="Times New Roman" w:cs="Times New Roman"/>
                <w:position w:val="-8"/>
                <w:sz w:val="24"/>
                <w:szCs w:val="24"/>
              </w:rPr>
              <w:t xml:space="preserve"> </w:t>
            </w:r>
          </w:p>
          <w:p w:rsidR="004469F5" w:rsidRDefault="004469F5" w:rsidP="004469F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</w:t>
            </w:r>
            <w:r w:rsidRPr="006F3B98">
              <w:rPr>
                <w:rFonts w:ascii="Times New Roman" w:hAnsi="Times New Roman" w:cs="Times New Roman"/>
                <w:sz w:val="24"/>
                <w:szCs w:val="24"/>
              </w:rPr>
              <w:object w:dxaOrig="2707" w:dyaOrig="467">
                <v:shape id="_x0000_i1031" type="#_x0000_t75" style="width:112.5pt;height:19.5pt" o:ole="">
                  <v:imagedata r:id="rId14" o:title=""/>
                </v:shape>
                <o:OLEObject Type="Embed" ProgID="FXE300.Equation" ShapeID="_x0000_i1031" DrawAspect="Content" ObjectID="_1392490621" r:id="rId59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4469F5" w:rsidRDefault="004469F5" w:rsidP="004469F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</w:t>
            </w:r>
            <w:r w:rsidRPr="006F3B98">
              <w:rPr>
                <w:rFonts w:ascii="Times New Roman" w:hAnsi="Times New Roman" w:cs="Times New Roman"/>
                <w:sz w:val="24"/>
                <w:szCs w:val="24"/>
              </w:rPr>
              <w:object w:dxaOrig="2707" w:dyaOrig="467">
                <v:shape id="_x0000_i1032" type="#_x0000_t75" style="width:117.75pt;height:20.25pt" o:ole="">
                  <v:imagedata r:id="rId16" o:title=""/>
                </v:shape>
                <o:OLEObject Type="Embed" ProgID="FXE300.Equation" ShapeID="_x0000_i1032" DrawAspect="Content" ObjectID="_1392490622" r:id="rId60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4469F5" w:rsidRPr="00F97437" w:rsidRDefault="004469F5" w:rsidP="004469F5">
            <w:pPr>
              <w:spacing w:after="12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</w:t>
            </w:r>
            <w:r w:rsidRPr="006F3B98">
              <w:rPr>
                <w:rFonts w:ascii="Times New Roman" w:hAnsi="Times New Roman" w:cs="Times New Roman"/>
                <w:sz w:val="24"/>
                <w:szCs w:val="24"/>
              </w:rPr>
              <w:object w:dxaOrig="2666" w:dyaOrig="467">
                <v:shape id="_x0000_i1033" type="#_x0000_t75" style="width:116.25pt;height:20.25pt" o:ole="">
                  <v:imagedata r:id="rId18" o:title=""/>
                </v:shape>
                <o:OLEObject Type="Embed" ProgID="FXE300.Equation" ShapeID="_x0000_i1033" DrawAspect="Content" ObjectID="_1392490623" r:id="rId61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469F5" w:rsidRPr="00F97437" w:rsidTr="004469F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8505" w:type="dxa"/>
          </w:tcPr>
          <w:p w:rsidR="004469F5" w:rsidRDefault="004469F5" w:rsidP="004469F5">
            <w:pPr>
              <w:ind w:right="40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65" type="#_x0000_t75" style="position:absolute;margin-left:199.5pt;margin-top:10.35pt;width:213.2pt;height:138.7pt;z-index:-251557888;mso-position-horizontal-relative:text;mso-position-vertical-relative:text">
                  <v:imagedata r:id="rId20" o:title=""/>
                </v:shape>
                <o:OLEObject Type="Embed" ProgID="FXDraw3.Document" ShapeID="_x0000_s1265" DrawAspect="Content" ObjectID="_1392490646" r:id="rId62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State Pythagoras Theorem for the triangle shown below.</w:t>
            </w: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266" style="position:absolute;margin-left:-3.75pt;margin-top:12.15pt;width:203.25pt;height:53.25pt;z-index:251759616">
                  <v:textbox style="mso-next-textbox:#_x0000_s1266">
                    <w:txbxContent>
                      <w:p w:rsidR="004469F5" w:rsidRPr="008B3BE9" w:rsidRDefault="004469F5" w:rsidP="004469F5">
                        <w:pPr>
                          <w:spacing w:before="240" w:after="0"/>
                          <w:rPr>
                            <w:sz w:val="36"/>
                            <w:szCs w:val="36"/>
                          </w:rPr>
                        </w:pPr>
                        <w:r>
                          <w:t xml:space="preserve">              </w:t>
                        </w:r>
                        <w:r>
                          <w:rPr>
                            <w:sz w:val="40"/>
                            <w:szCs w:val="40"/>
                          </w:rPr>
                          <w:t>s</w:t>
                        </w:r>
                        <w:r>
                          <w:rPr>
                            <w:sz w:val="40"/>
                            <w:szCs w:val="40"/>
                            <w:vertAlign w:val="superscript"/>
                          </w:rPr>
                          <w:t>2</w:t>
                        </w:r>
                        <w:r>
                          <w:t xml:space="preserve">       </w:t>
                        </w:r>
                        <w:r w:rsidRPr="008B3BE9">
                          <w:rPr>
                            <w:sz w:val="40"/>
                            <w:szCs w:val="40"/>
                          </w:rPr>
                          <w:t>+</w:t>
                        </w:r>
                        <w:r>
                          <w:t xml:space="preserve">           </w:t>
                        </w:r>
                        <w:r>
                          <w:rPr>
                            <w:sz w:val="40"/>
                            <w:szCs w:val="40"/>
                          </w:rPr>
                          <w:t>t</w:t>
                        </w:r>
                        <w:r>
                          <w:rPr>
                            <w:sz w:val="40"/>
                            <w:szCs w:val="40"/>
                            <w:vertAlign w:val="superscript"/>
                          </w:rPr>
                          <w:t>2</w:t>
                        </w:r>
                        <w:r>
                          <w:t xml:space="preserve">         </w:t>
                        </w:r>
                        <w:proofErr w:type="gramStart"/>
                        <w:r w:rsidRPr="008B3BE9">
                          <w:rPr>
                            <w:sz w:val="36"/>
                            <w:szCs w:val="36"/>
                          </w:rPr>
                          <w:t>=</w:t>
                        </w:r>
                        <w:r>
                          <w:rPr>
                            <w:sz w:val="36"/>
                            <w:szCs w:val="36"/>
                          </w:rPr>
                          <w:t xml:space="preserve">  </w:t>
                        </w:r>
                        <w:r>
                          <w:rPr>
                            <w:sz w:val="40"/>
                            <w:szCs w:val="40"/>
                          </w:rPr>
                          <w:t>r</w:t>
                        </w:r>
                        <w:r>
                          <w:rPr>
                            <w:sz w:val="40"/>
                            <w:szCs w:val="40"/>
                            <w:vertAlign w:val="superscript"/>
                          </w:rPr>
                          <w:t>2</w:t>
                        </w:r>
                        <w:proofErr w:type="gramEnd"/>
                      </w:p>
                    </w:txbxContent>
                  </v:textbox>
                </v:rect>
              </w:pict>
            </w: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69F5" w:rsidRPr="00F97437" w:rsidTr="004469F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8505" w:type="dxa"/>
          </w:tcPr>
          <w:p w:rsidR="004469F5" w:rsidRDefault="004469F5" w:rsidP="004469F5">
            <w:pPr>
              <w:ind w:right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67" type="#_x0000_t75" style="position:absolute;margin-left:170.25pt;margin-top:-3.45pt;width:234.15pt;height:104.3pt;z-index:251760640;mso-position-horizontal-relative:text;mso-position-vertical-relative:text">
                  <v:imagedata r:id="rId22" o:title=""/>
                </v:shape>
                <o:OLEObject Type="Embed" ProgID="FXDraw3.Document" ShapeID="_x0000_s1267" DrawAspect="Content" ObjectID="_1392490647" r:id="rId63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Find the length of the hypotenuse in the triangle EFG.</w:t>
            </w: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268" style="position:absolute;margin-left:24.75pt;margin-top:12.55pt;width:74.25pt;height:35.25pt;z-index:251761664">
                  <v:textbox>
                    <w:txbxContent>
                      <w:p w:rsidR="004469F5" w:rsidRDefault="004469F5">
                        <w:r>
                          <w:t xml:space="preserve"> </w:t>
                        </w:r>
                        <w:r w:rsidRPr="004469F5">
                          <w:rPr>
                            <w:color w:val="FF0000"/>
                            <w:position w:val="-10"/>
                          </w:rPr>
                          <w:object w:dxaOrig="507" w:dyaOrig="456">
                            <v:shape id="_x0000_i1058" type="#_x0000_t75" style="width:25.5pt;height:22.5pt" o:ole="">
                              <v:imagedata r:id="rId64" o:title=""/>
                            </v:shape>
                            <o:OLEObject Type="Embed" ProgID="FXE300.Equation" ShapeID="_x0000_i1058" DrawAspect="Content" ObjectID="_1392490648" r:id="rId65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Pr="005A68C1" w:rsidRDefault="004469F5" w:rsidP="004469F5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</w:t>
            </w:r>
            <w:r w:rsidRPr="005A68C1">
              <w:rPr>
                <w:rFonts w:ascii="Times New Roman" w:hAnsi="Times New Roman" w:cs="Times New Roman"/>
                <w:sz w:val="36"/>
                <w:szCs w:val="36"/>
              </w:rPr>
              <w:t>cm</w:t>
            </w:r>
          </w:p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69F5" w:rsidRPr="00F97437" w:rsidTr="004469F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8505" w:type="dxa"/>
          </w:tcPr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69" type="#_x0000_t75" style="position:absolute;margin-left:184.5pt;margin-top:-1.65pt;width:230.6pt;height:122.25pt;z-index:251762688;mso-position-horizontal-relative:text;mso-position-vertical-relative:text">
                  <v:imagedata r:id="rId24" o:title=""/>
                </v:shape>
                <o:OLEObject Type="Embed" ProgID="FXDraw3.Document" ShapeID="_x0000_s1269" DrawAspect="Content" ObjectID="_1392490649" r:id="rId66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Calculate the value of </w:t>
            </w:r>
            <w:r w:rsidRPr="005F250B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270" style="position:absolute;margin-left:1in;margin-top:.35pt;width:57pt;height:33pt;z-index:251763712">
                  <v:textbox>
                    <w:txbxContent>
                      <w:p w:rsidR="004469F5" w:rsidRDefault="004469F5">
                        <w:r>
                          <w:t xml:space="preserve"> </w:t>
                        </w:r>
                        <w:r w:rsidRPr="004469F5">
                          <w:rPr>
                            <w:color w:val="FF0000"/>
                            <w:position w:val="-10"/>
                          </w:rPr>
                          <w:object w:dxaOrig="507" w:dyaOrig="456">
                            <v:shape id="_x0000_i1060" type="#_x0000_t75" style="width:25.5pt;height:22.5pt" o:ole="">
                              <v:imagedata r:id="rId67" o:title=""/>
                            </v:shape>
                            <o:OLEObject Type="Embed" ProgID="FXE300.Equation" ShapeID="_x0000_i1060" DrawAspect="Content" ObjectID="_1392490650" r:id="rId68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</w:p>
          <w:p w:rsidR="004469F5" w:rsidRPr="0025110D" w:rsidRDefault="004469F5" w:rsidP="004469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</w:t>
            </w:r>
            <w:r w:rsidRPr="005F250B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x =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 cm.</w:t>
            </w: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469F5" w:rsidRPr="00F97437" w:rsidTr="004469F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8505" w:type="dxa"/>
          </w:tcPr>
          <w:p w:rsidR="004469F5" w:rsidRPr="004E1905" w:rsidRDefault="004469F5" w:rsidP="004469F5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71" type="#_x0000_t75" style="position:absolute;margin-left:175.05pt;margin-top:-2.75pt;width:223.45pt;height:131.7pt;z-index:251764736;mso-position-horizontal-relative:text;mso-position-vertical-relative:text">
                  <v:imagedata r:id="rId26" o:title=""/>
                </v:shape>
                <o:OLEObject Type="Embed" ProgID="FXDraw3.Document" ShapeID="_x0000_s1271" DrawAspect="Content" ObjectID="_1392490651" r:id="rId69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What is the length of </w:t>
            </w:r>
            <w:r w:rsidRPr="005A26A7">
              <w:rPr>
                <w:rFonts w:ascii="Times New Roman" w:hAnsi="Times New Roman" w:cs="Times New Roman"/>
                <w:i/>
                <w:sz w:val="24"/>
                <w:szCs w:val="24"/>
              </w:rPr>
              <w:t>AB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the triangle?</w:t>
            </w: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272" style="position:absolute;margin-left:15pt;margin-top:2.3pt;width:13.5pt;height:69pt;z-index:251765760" coordorigin="3420,8403" coordsize="270,1380">
                  <v:roundrect id="_x0000_s1273" style="position:absolute;left:3420;top:8403;width:270;height:180" arcsize="10923f"/>
                  <v:roundrect id="_x0000_s1274" style="position:absolute;left:3420;top:8778;width:270;height:180" arcsize="10923f"/>
                  <v:roundrect id="_x0000_s1275" style="position:absolute;left:3420;top:9180;width:270;height:180" arcsize="10923f" fillcolor="black [3213]"/>
                  <v:roundrect id="_x0000_s1276" style="position:absolute;left:3420;top:9603;width:270;height:180" arcsize="10923f"/>
                </v:group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21 m</w:t>
            </w:r>
          </w:p>
          <w:p w:rsidR="004469F5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32 m</w:t>
            </w:r>
          </w:p>
          <w:p w:rsidR="004469F5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39 m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4469F5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51 m</w:t>
            </w:r>
          </w:p>
          <w:p w:rsidR="004469F5" w:rsidRPr="004E190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69F5" w:rsidRPr="00F97437" w:rsidTr="004469F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8505" w:type="dxa"/>
          </w:tcPr>
          <w:p w:rsidR="004469F5" w:rsidRDefault="004469F5" w:rsidP="004469F5">
            <w:pPr>
              <w:ind w:right="55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77" type="#_x0000_t75" style="position:absolute;margin-left:170.1pt;margin-top:.35pt;width:245pt;height:122.95pt;z-index:251766784;mso-position-horizontal-relative:text;mso-position-vertical-relative:text">
                  <v:imagedata r:id="rId28" o:title=""/>
                </v:shape>
                <o:OLEObject Type="Embed" ProgID="FXDraw3.Document" ShapeID="_x0000_s1277" DrawAspect="Content" ObjectID="_1392490652" r:id="rId70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Calculate the length of the side </w:t>
            </w:r>
            <w:r w:rsidRPr="009674D1">
              <w:rPr>
                <w:rFonts w:ascii="Times New Roman" w:hAnsi="Times New Roman" w:cs="Times New Roman"/>
                <w:i/>
                <w:sz w:val="24"/>
                <w:szCs w:val="24"/>
              </w:rPr>
              <w:t>PQ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9674D1">
              <w:rPr>
                <w:rFonts w:ascii="Times New Roman" w:hAnsi="Times New Roman" w:cs="Times New Roman"/>
                <w:sz w:val="24"/>
                <w:szCs w:val="24"/>
              </w:rPr>
              <w:t xml:space="preserve">correct to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one decimal place.</w:t>
            </w: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278" style="position:absolute;margin-left:69pt;margin-top:2.05pt;width:66.75pt;height:39pt;z-index:251767808">
                  <v:textbox>
                    <w:txbxContent>
                      <w:p w:rsidR="004469F5" w:rsidRDefault="004469F5">
                        <w:r>
                          <w:t xml:space="preserve"> </w:t>
                        </w:r>
                        <w:r w:rsidRPr="004469F5">
                          <w:rPr>
                            <w:color w:val="FF0000"/>
                            <w:position w:val="-10"/>
                          </w:rPr>
                          <w:object w:dxaOrig="807" w:dyaOrig="456">
                            <v:shape id="_x0000_i1063" type="#_x0000_t75" style="width:40.5pt;height:22.5pt" o:ole="">
                              <v:imagedata r:id="rId71" o:title=""/>
                            </v:shape>
                            <o:OLEObject Type="Embed" ProgID="FXE300.Equation" ShapeID="_x0000_i1063" DrawAspect="Content" ObjectID="_1392490653" r:id="rId72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</w:p>
          <w:p w:rsidR="004469F5" w:rsidRPr="009674D1" w:rsidRDefault="004469F5" w:rsidP="004469F5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9674D1">
              <w:rPr>
                <w:rFonts w:ascii="Times New Roman" w:hAnsi="Times New Roman" w:cs="Times New Roman"/>
                <w:sz w:val="36"/>
                <w:szCs w:val="36"/>
              </w:rPr>
              <w:t xml:space="preserve">  </w:t>
            </w:r>
            <w:r w:rsidRPr="009674D1">
              <w:rPr>
                <w:rFonts w:ascii="Times New Roman" w:hAnsi="Times New Roman" w:cs="Times New Roman"/>
                <w:i/>
                <w:sz w:val="36"/>
                <w:szCs w:val="36"/>
              </w:rPr>
              <w:t>PQ</w:t>
            </w:r>
            <w:r w:rsidRPr="009674D1">
              <w:rPr>
                <w:rFonts w:ascii="Times New Roman" w:hAnsi="Times New Roman" w:cs="Times New Roman"/>
                <w:sz w:val="36"/>
                <w:szCs w:val="36"/>
              </w:rPr>
              <w:t xml:space="preserve">  =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 cm</w:t>
            </w: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69F5" w:rsidRPr="00F97437" w:rsidTr="004469F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8505" w:type="dxa"/>
          </w:tcPr>
          <w:p w:rsidR="004469F5" w:rsidRDefault="004469F5" w:rsidP="004469F5">
            <w:pPr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79" type="#_x0000_t75" style="position:absolute;margin-left:160.35pt;margin-top:-2.45pt;width:242.55pt;height:114.3pt;z-index:251768832;mso-position-horizontal-relative:text;mso-position-vertical-relative:text">
                  <v:imagedata r:id="rId30" o:title=""/>
                </v:shape>
                <o:OLEObject Type="Embed" ProgID="FXDraw3.Document" ShapeID="_x0000_s1279" DrawAspect="Content" ObjectID="_1392490654" r:id="rId73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Find the value of </w:t>
            </w:r>
            <w:r w:rsidRPr="00EB0745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correct to the nearest metre.</w:t>
            </w:r>
          </w:p>
          <w:p w:rsidR="004469F5" w:rsidRDefault="004469F5" w:rsidP="004469F5">
            <w:pPr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280" style="position:absolute;margin-left:15pt;margin-top:2.3pt;width:13.5pt;height:69pt;z-index:251769856" coordorigin="3420,8403" coordsize="270,1380">
                  <v:roundrect id="_x0000_s1281" style="position:absolute;left:3420;top:8403;width:270;height:180" arcsize="10923f"/>
                  <v:roundrect id="_x0000_s1282" style="position:absolute;left:3420;top:8778;width:270;height:180" arcsize="10923f"/>
                  <v:roundrect id="_x0000_s1283" style="position:absolute;left:3420;top:9180;width:270;height:180" arcsize="10923f" fillcolor="black [3213]"/>
                  <v:roundrect id="_x0000_s1284" style="position:absolute;left:3420;top:9603;width:270;height:180" arcsize="10923f"/>
                </v:group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272 </w:t>
            </w:r>
          </w:p>
          <w:p w:rsidR="004469F5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456 </w:t>
            </w:r>
          </w:p>
          <w:p w:rsidR="004469F5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573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4469F5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764 </w:t>
            </w:r>
          </w:p>
          <w:p w:rsidR="004469F5" w:rsidRPr="00F97437" w:rsidRDefault="004469F5" w:rsidP="004469F5">
            <w:pPr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69F5" w:rsidRPr="00F97437" w:rsidTr="004469F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9.</w:t>
            </w:r>
          </w:p>
        </w:tc>
        <w:tc>
          <w:tcPr>
            <w:tcW w:w="8505" w:type="dxa"/>
          </w:tcPr>
          <w:p w:rsidR="004469F5" w:rsidRPr="002C3A75" w:rsidRDefault="004469F5" w:rsidP="004469F5">
            <w:pPr>
              <w:ind w:right="5420"/>
              <w:rPr>
                <w:rFonts w:ascii="Times New Roman" w:hAnsi="Times New Roman" w:cs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91" type="#_x0000_t75" style="position:absolute;margin-left:161.85pt;margin-top:-2.45pt;width:229.25pt;height:124pt;z-index:251772928;mso-position-horizontal-relative:text;mso-position-vertical-relative:text">
                  <v:imagedata r:id="rId32" o:title=""/>
                </v:shape>
                <o:OLEObject Type="Embed" ProgID="FXDraw3.Document" ShapeID="_x0000_s1291" DrawAspect="Content" ObjectID="_1392490655" r:id="rId74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C3A75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889" w:dyaOrig="365">
                <v:shape id="_x0000_i1034" type="#_x0000_t75" style="width:44.25pt;height:18pt" o:ole="">
                  <v:imagedata r:id="rId34" o:title=""/>
                </v:shape>
                <o:OLEObject Type="Embed" ProgID="FXE300.Equation" ShapeID="_x0000_i1034" DrawAspect="Content" ObjectID="_1392490624" r:id="rId75"/>
              </w:object>
            </w:r>
            <w:r w:rsidRPr="002C3A75">
              <w:rPr>
                <w:rFonts w:ascii="Times New Roman" w:hAnsi="Times New Roman" w:cs="Times New Roman"/>
                <w:position w:val="-8"/>
                <w:sz w:val="24"/>
                <w:szCs w:val="24"/>
              </w:rPr>
              <w:t xml:space="preserve"> </w:t>
            </w: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286" style="position:absolute;margin-left:15pt;margin-top:2.3pt;width:13.5pt;height:69pt;z-index:251771904" coordorigin="3420,8403" coordsize="270,1380">
                  <v:roundrect id="_x0000_s1287" style="position:absolute;left:3420;top:8403;width:270;height:180" arcsize="10923f"/>
                  <v:roundrect id="_x0000_s1288" style="position:absolute;left:3420;top:8778;width:270;height:180" arcsize="10923f" fillcolor="black [3213]"/>
                  <v:roundrect id="_x0000_s1289" style="position:absolute;left:3420;top:9180;width:270;height:180" arcsize="10923f"/>
                  <v:roundrect id="_x0000_s1290" style="position:absolute;left:3420;top:9603;width:270;height:180" arcsize="10923f"/>
                </v:group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810 </w:t>
            </w:r>
          </w:p>
          <w:p w:rsidR="004469F5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1 350 </w:t>
            </w:r>
          </w:p>
          <w:p w:rsidR="004469F5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1 690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4469F5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2 250 </w:t>
            </w:r>
          </w:p>
          <w:p w:rsidR="004469F5" w:rsidRDefault="004469F5" w:rsidP="004469F5">
            <w:pPr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Pr="00F97437" w:rsidRDefault="004469F5" w:rsidP="004469F5">
            <w:pPr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69F5" w:rsidRPr="00F97437" w:rsidTr="004469F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8505" w:type="dxa"/>
          </w:tcPr>
          <w:p w:rsidR="004469F5" w:rsidRDefault="004469F5" w:rsidP="004469F5">
            <w:pPr>
              <w:ind w:right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85" type="#_x0000_t75" style="position:absolute;margin-left:159.6pt;margin-top:-5.25pt;width:248.15pt;height:145.45pt;z-index:251770880;mso-position-horizontal-relative:text;mso-position-vertical-relative:text">
                  <v:imagedata r:id="rId36" o:title=""/>
                </v:shape>
                <o:OLEObject Type="Embed" ProgID="FXDraw3.Document" ShapeID="_x0000_s1285" DrawAspect="Content" ObjectID="_1392490656" r:id="rId76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What is the length of </w:t>
            </w:r>
            <w:r w:rsidRPr="00ED40F2">
              <w:rPr>
                <w:rFonts w:ascii="Times New Roman" w:hAnsi="Times New Roman" w:cs="Times New Roman"/>
                <w:i/>
                <w:sz w:val="24"/>
                <w:szCs w:val="24"/>
              </w:rPr>
              <w:t>QR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Pr="00ED40F2" w:rsidRDefault="004469F5" w:rsidP="004469F5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  <w:lang w:eastAsia="en-AU"/>
              </w:rPr>
              <w:pict>
                <v:rect id="_x0000_s1292" style="position:absolute;margin-left:52.5pt;margin-top:12.7pt;width:70.5pt;height:35.25pt;z-index:251773952">
                  <v:textbox>
                    <w:txbxContent>
                      <w:p w:rsidR="004469F5" w:rsidRDefault="004469F5">
                        <w:r>
                          <w:t xml:space="preserve"> </w:t>
                        </w:r>
                        <w:r w:rsidRPr="004469F5">
                          <w:rPr>
                            <w:color w:val="FF0000"/>
                            <w:position w:val="-10"/>
                          </w:rPr>
                          <w:object w:dxaOrig="707" w:dyaOrig="456">
                            <v:shape id="_x0000_i1067" type="#_x0000_t75" style="width:35.25pt;height:22.5pt" o:ole="">
                              <v:imagedata r:id="rId77" o:title=""/>
                            </v:shape>
                            <o:OLEObject Type="Embed" ProgID="FXE300.Equation" ShapeID="_x0000_i1067" DrawAspect="Content" ObjectID="_1392490657" r:id="rId78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</w:p>
          <w:p w:rsidR="004469F5" w:rsidRPr="00ED40F2" w:rsidRDefault="004469F5" w:rsidP="004469F5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ED40F2">
              <w:rPr>
                <w:rFonts w:ascii="Times New Roman" w:hAnsi="Times New Roman" w:cs="Times New Roman"/>
                <w:sz w:val="36"/>
                <w:szCs w:val="36"/>
              </w:rPr>
              <w:t xml:space="preserve"> QR =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 km</w:t>
            </w:r>
            <w:r w:rsidRPr="00ED40F2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69F5" w:rsidRPr="00F97437" w:rsidTr="004469F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8505" w:type="dxa"/>
          </w:tcPr>
          <w:p w:rsidR="004469F5" w:rsidRPr="004E1905" w:rsidRDefault="004469F5" w:rsidP="004469F5">
            <w:pPr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93" type="#_x0000_t75" style="position:absolute;margin-left:146.35pt;margin-top:-2.75pt;width:239.4pt;height:131.45pt;z-index:251774976;mso-position-horizontal-relative:text;mso-position-vertical-relative:text">
                  <v:imagedata r:id="rId38" o:title=""/>
                </v:shape>
                <o:OLEObject Type="Embed" ProgID="FXDraw3.Document" ShapeID="_x0000_s1293" DrawAspect="Content" ObjectID="_1392490658" r:id="rId79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What is the length of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VW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correct to the one decimal place?</w:t>
            </w: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294" style="position:absolute;margin-left:15pt;margin-top:2.3pt;width:13.5pt;height:69pt;z-index:251776000" coordorigin="3420,8403" coordsize="270,1380">
                  <v:roundrect id="_x0000_s1295" style="position:absolute;left:3420;top:8403;width:270;height:180" arcsize="10923f"/>
                  <v:roundrect id="_x0000_s1296" style="position:absolute;left:3420;top:8778;width:270;height:180" arcsize="10923f" fillcolor="black [3213]"/>
                  <v:roundrect id="_x0000_s1297" style="position:absolute;left:3420;top:9180;width:270;height:180" arcsize="10923f"/>
                  <v:roundrect id="_x0000_s1298" style="position:absolute;left:3420;top:9603;width:270;height:180" arcsize="10923f"/>
                </v:group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22.0 m</w:t>
            </w:r>
          </w:p>
          <w:p w:rsidR="004469F5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33.2 m</w:t>
            </w:r>
          </w:p>
          <w:p w:rsidR="004469F5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38.6 m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4469F5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50.0 m</w:t>
            </w:r>
          </w:p>
          <w:p w:rsidR="004469F5" w:rsidRPr="004E190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69F5" w:rsidRPr="00F97437" w:rsidTr="004469F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8505" w:type="dxa"/>
          </w:tcPr>
          <w:p w:rsidR="004469F5" w:rsidRDefault="004469F5" w:rsidP="004469F5">
            <w:pPr>
              <w:ind w:right="55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299" type="#_x0000_t75" style="position:absolute;margin-left:170.1pt;margin-top:.35pt;width:241.9pt;height:117.9pt;z-index:251777024;mso-position-horizontal-relative:text;mso-position-vertical-relative:text">
                  <v:imagedata r:id="rId40" o:title=""/>
                </v:shape>
                <o:OLEObject Type="Embed" ProgID="FXDraw3.Document" ShapeID="_x0000_s1299" DrawAspect="Content" ObjectID="_1392490659" r:id="rId80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Calculate the length of the side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LN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to the nearest cm.</w:t>
            </w: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300" style="position:absolute;margin-left:69pt;margin-top:2.05pt;width:66.75pt;height:39pt;z-index:251778048">
                  <v:textbox>
                    <w:txbxContent>
                      <w:p w:rsidR="004469F5" w:rsidRDefault="004469F5">
                        <w:r>
                          <w:t xml:space="preserve"> </w:t>
                        </w:r>
                        <w:r w:rsidRPr="004469F5">
                          <w:rPr>
                            <w:color w:val="FF0000"/>
                            <w:position w:val="-10"/>
                          </w:rPr>
                          <w:object w:dxaOrig="707" w:dyaOrig="456">
                            <v:shape id="_x0000_i1070" type="#_x0000_t75" style="width:35.25pt;height:22.5pt" o:ole="">
                              <v:imagedata r:id="rId81" o:title=""/>
                            </v:shape>
                            <o:OLEObject Type="Embed" ProgID="FXE300.Equation" ShapeID="_x0000_i1070" DrawAspect="Content" ObjectID="_1392490660" r:id="rId82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</w:p>
          <w:p w:rsidR="004469F5" w:rsidRPr="009674D1" w:rsidRDefault="004469F5" w:rsidP="004469F5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9674D1">
              <w:rPr>
                <w:rFonts w:ascii="Times New Roman" w:hAnsi="Times New Roman" w:cs="Times New Roman"/>
                <w:sz w:val="36"/>
                <w:szCs w:val="36"/>
              </w:rPr>
              <w:t xml:space="preserve">  </w:t>
            </w:r>
            <w:proofErr w:type="gramStart"/>
            <w:r>
              <w:rPr>
                <w:rFonts w:ascii="Times New Roman" w:hAnsi="Times New Roman" w:cs="Times New Roman"/>
                <w:i/>
                <w:sz w:val="36"/>
                <w:szCs w:val="36"/>
              </w:rPr>
              <w:t>LN</w:t>
            </w:r>
            <w:r w:rsidRPr="009674D1">
              <w:rPr>
                <w:rFonts w:ascii="Times New Roman" w:hAnsi="Times New Roman" w:cs="Times New Roman"/>
                <w:sz w:val="36"/>
                <w:szCs w:val="36"/>
              </w:rPr>
              <w:t xml:space="preserve">  =</w:t>
            </w:r>
            <w:proofErr w:type="gramEnd"/>
            <w:r w:rsidRPr="009674D1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 cm.</w:t>
            </w:r>
          </w:p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69F5" w:rsidRPr="00F97437" w:rsidTr="004469F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8505" w:type="dxa"/>
          </w:tcPr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Which of the following is </w:t>
            </w:r>
            <w:r w:rsidRPr="005840E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not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Pythagorean triad?</w:t>
            </w: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 Pythagorean Triad is a set of three numbers which obey Pythagoras Theorem.)</w:t>
            </w:r>
          </w:p>
          <w:p w:rsidR="004469F5" w:rsidRPr="005840E3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40E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(12, 16, 20)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</w:t>
            </w:r>
            <w:r w:rsidRPr="005840E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(12, 35, 37)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</w:t>
            </w:r>
            <w:r w:rsidRPr="005840E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(13, 84, 85) </w:t>
            </w:r>
            <w:r w:rsidRPr="005840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(13</w:t>
            </w:r>
            <w:r w:rsidRPr="005840E3">
              <w:rPr>
                <w:rFonts w:ascii="Times New Roman" w:hAnsi="Times New Roman" w:cs="Times New Roman"/>
                <w:sz w:val="24"/>
                <w:szCs w:val="24"/>
              </w:rPr>
              <w:t>, 28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32</w:t>
            </w:r>
            <w:r w:rsidRPr="005840E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Pr="009B5492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:rsidR="004469F5" w:rsidRPr="009B5492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248" style="position:absolute;margin-left:15.5pt;margin-top:7.05pt;width:343.5pt;height:9pt;z-index:251753472" coordorigin="2430,3420" coordsize="6870,180">
                  <v:roundrect id="_x0000_s1249" style="position:absolute;left:9030;top:3420;width:270;height:180" arcsize="10923f" fillcolor="black [3213]"/>
                  <v:roundrect id="_x0000_s1250" style="position:absolute;left:2430;top:3420;width:270;height:180" arcsize="10923f"/>
                  <v:roundrect id="_x0000_s1251" style="position:absolute;left:4580;top:3420;width:270;height:180" arcsize="10923f"/>
                  <v:roundrect id="_x0000_s1252" style="position:absolute;left:6780;top:3420;width:270;height:180" arcsize="10923f"/>
                </v:group>
              </w:pict>
            </w:r>
          </w:p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69F5" w:rsidRPr="00F97437" w:rsidTr="004469F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14.</w:t>
            </w:r>
          </w:p>
        </w:tc>
        <w:tc>
          <w:tcPr>
            <w:tcW w:w="8505" w:type="dxa"/>
          </w:tcPr>
          <w:p w:rsidR="004469F5" w:rsidRDefault="004469F5" w:rsidP="004469F5">
            <w:pPr>
              <w:ind w:right="55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301" type="#_x0000_t75" style="position:absolute;margin-left:109.5pt;margin-top:-6.3pt;width:286.2pt;height:136.45pt;z-index:251779072;mso-position-horizontal-relative:text;mso-position-vertical-relative:text">
                  <v:imagedata r:id="rId42" o:title=""/>
                </v:shape>
                <o:OLEObject Type="Embed" ProgID="FXDraw3.Document" ShapeID="_x0000_s1301" DrawAspect="Content" ObjectID="_1392490661" r:id="rId83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Which triangle is right angled?</w:t>
            </w: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302" style="position:absolute;margin-left:44.75pt;margin-top:1.7pt;width:195pt;height:36pt;z-index:251780096" coordorigin="3530,6840" coordsize="3900,720">
                  <v:roundrect id="_x0000_s1303" style="position:absolute;left:3530;top:6840;width:270;height:180" arcsize="10923f"/>
                  <v:roundrect id="_x0000_s1304" style="position:absolute;left:3530;top:7380;width:270;height:180" arcsize="10923f" fillcolor="black [3213]"/>
                  <v:roundrect id="_x0000_s1305" style="position:absolute;left:7160;top:6840;width:270;height:180" arcsize="10923f"/>
                  <v:roundrect id="_x0000_s1306" style="position:absolute;left:7160;top:7380;width:270;height:180" arcsize="10923f"/>
                </v:group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Triangle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ABC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only.                              Triangle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PQR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only</w:t>
            </w: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Both Triangles.                                    Neither Triangle.</w:t>
            </w:r>
          </w:p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69F5" w:rsidRPr="00F97437" w:rsidTr="004469F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8505" w:type="dxa"/>
          </w:tcPr>
          <w:p w:rsidR="004469F5" w:rsidRPr="004E190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Find the length of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KL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the triangle below, correct to one decimal place.</w:t>
            </w: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307" type="#_x0000_t75" style="position:absolute;margin-left:179.95pt;margin-top:2.7pt;width:174.55pt;height:124.3pt;z-index:251781120">
                  <v:imagedata r:id="rId44" o:title=""/>
                </v:shape>
                <o:OLEObject Type="Embed" ProgID="FXDraw3.Document" ShapeID="_x0000_s1307" DrawAspect="Content" ObjectID="_1392490662" r:id="rId84"/>
              </w:pict>
            </w: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308" style="position:absolute;margin-left:15pt;margin-top:2.3pt;width:13.5pt;height:69pt;z-index:251782144" coordorigin="3420,8403" coordsize="270,1380">
                  <v:roundrect id="_x0000_s1309" style="position:absolute;left:3420;top:8403;width:270;height:180" arcsize="10923f"/>
                  <v:roundrect id="_x0000_s1310" style="position:absolute;left:3420;top:8778;width:270;height:180" arcsize="10923f" fillcolor="black [3213]"/>
                  <v:roundrect id="_x0000_s1311" style="position:absolute;left:3420;top:9180;width:270;height:180" arcsize="10923f"/>
                  <v:roundrect id="_x0000_s1312" style="position:absolute;left:3420;top:9603;width:270;height:180" arcsize="10923f"/>
                </v:group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2.3 m</w:t>
            </w:r>
          </w:p>
          <w:p w:rsidR="004469F5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6.9 m</w:t>
            </w:r>
          </w:p>
          <w:p w:rsidR="004469F5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14.7 m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4469F5" w:rsidRPr="004E1905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20.7 m</w:t>
            </w: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Pr="004E190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69F5" w:rsidRPr="00F97437" w:rsidTr="004469F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8505" w:type="dxa"/>
          </w:tcPr>
          <w:p w:rsidR="004469F5" w:rsidRDefault="004469F5" w:rsidP="004469F5">
            <w:pPr>
              <w:ind w:right="471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313" type="#_x0000_t75" style="position:absolute;margin-left:172.8pt;margin-top:-2.4pt;width:228.4pt;height:139.45pt;z-index:251783168;mso-position-horizontal-relative:text;mso-position-vertical-relative:text">
                  <v:imagedata r:id="rId46" o:title=""/>
                </v:shape>
                <o:OLEObject Type="Embed" ProgID="FXDraw3.Document" ShapeID="_x0000_s1313" DrawAspect="Content" ObjectID="_1392490663" r:id="rId85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Calculate the value of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correct to two decimal places.</w:t>
            </w: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314" style="position:absolute;margin-left:57.75pt;margin-top:.35pt;width:71.25pt;height:33pt;z-index:251784192">
                  <v:textbox>
                    <w:txbxContent>
                      <w:p w:rsidR="004469F5" w:rsidRDefault="004469F5">
                        <w:r>
                          <w:t xml:space="preserve"> </w:t>
                        </w:r>
                        <w:r w:rsidRPr="004469F5">
                          <w:rPr>
                            <w:color w:val="FF0000"/>
                            <w:position w:val="-10"/>
                          </w:rPr>
                          <w:object w:dxaOrig="807" w:dyaOrig="456">
                            <v:shape id="_x0000_i1074" type="#_x0000_t75" style="width:40.5pt;height:22.5pt" o:ole="">
                              <v:imagedata r:id="rId86" o:title=""/>
                            </v:shape>
                            <o:OLEObject Type="Embed" ProgID="FXE300.Equation" ShapeID="_x0000_i1074" DrawAspect="Content" ObjectID="_1392490664" r:id="rId87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</w:p>
          <w:p w:rsidR="004469F5" w:rsidRPr="0025110D" w:rsidRDefault="004469F5" w:rsidP="004469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i/>
                <w:sz w:val="32"/>
                <w:szCs w:val="32"/>
              </w:rPr>
              <w:t>y</w:t>
            </w:r>
            <w:r w:rsidRPr="005F250B"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 = </w:t>
            </w:r>
            <w:r>
              <w:rPr>
                <w:rFonts w:ascii="Times New Roman" w:hAnsi="Times New Roman" w:cs="Times New Roman"/>
                <w:i/>
                <w:sz w:val="32"/>
                <w:szCs w:val="32"/>
              </w:rPr>
              <w:t xml:space="preserve">                   </w:t>
            </w: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469F5" w:rsidRPr="00F97437" w:rsidTr="004469F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8505" w:type="dxa"/>
          </w:tcPr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  <w:lang w:eastAsia="en-AU"/>
              </w:rPr>
              <w:pict>
                <v:shape id="_x0000_s1315" type="#_x0000_t75" style="position:absolute;margin-left:203.55pt;margin-top:-4.95pt;width:181.15pt;height:124.85pt;z-index:251785216;mso-position-horizontal-relative:text;mso-position-vertical-relative:text">
                  <v:imagedata r:id="rId48" o:title=""/>
                </v:shape>
                <o:OLEObject Type="Embed" ProgID="FXDraw3.Document" ShapeID="_x0000_s1315" DrawAspect="Content" ObjectID="_1392490665" r:id="rId88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Find the perimeter of the triangle </w:t>
            </w:r>
            <w:r w:rsidRPr="00DA2625">
              <w:rPr>
                <w:rFonts w:ascii="Times New Roman" w:hAnsi="Times New Roman" w:cs="Times New Roman"/>
                <w:i/>
                <w:sz w:val="24"/>
                <w:szCs w:val="24"/>
              </w:rPr>
              <w:t>GHI.</w:t>
            </w: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316" style="position:absolute;margin-left:98.25pt;margin-top:7.6pt;width:1in;height:31.5pt;z-index:251786240">
                  <v:textbox>
                    <w:txbxContent>
                      <w:p w:rsidR="004469F5" w:rsidRDefault="004469F5">
                        <w:r>
                          <w:t xml:space="preserve"> </w:t>
                        </w:r>
                        <w:r w:rsidRPr="004469F5">
                          <w:rPr>
                            <w:color w:val="FF0000"/>
                            <w:position w:val="-10"/>
                          </w:rPr>
                          <w:object w:dxaOrig="707" w:dyaOrig="456">
                            <v:shape id="_x0000_i1076" type="#_x0000_t75" style="width:35.25pt;height:22.5pt" o:ole="">
                              <v:imagedata r:id="rId89" o:title=""/>
                            </v:shape>
                            <o:OLEObject Type="Embed" ProgID="FXE300.Equation" ShapeID="_x0000_i1076" DrawAspect="Content" ObjectID="_1392490666" r:id="rId90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</w:p>
          <w:p w:rsidR="004469F5" w:rsidRPr="00652A13" w:rsidRDefault="004469F5" w:rsidP="004469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652A13"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Perimeter is</w:t>
            </w:r>
            <w:r w:rsidRPr="00652A1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  km</w:t>
            </w:r>
            <w:r w:rsidRPr="00652A13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69F5" w:rsidRPr="00F97437" w:rsidTr="004469F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18.</w:t>
            </w:r>
          </w:p>
        </w:tc>
        <w:tc>
          <w:tcPr>
            <w:tcW w:w="8505" w:type="dxa"/>
          </w:tcPr>
          <w:p w:rsidR="004469F5" w:rsidRDefault="004469F5" w:rsidP="004469F5">
            <w:pPr>
              <w:ind w:right="3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measurements shown were taken to help find the length of the bridge from </w:t>
            </w:r>
            <w:r w:rsidRPr="00001EDE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001EDE">
              <w:rPr>
                <w:rFonts w:ascii="Times New Roman" w:hAnsi="Times New Roman" w:cs="Times New Roman"/>
                <w:i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Calculate the length of the bridge, to the nearest 100 m.</w:t>
            </w: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317" type="#_x0000_t75" style="position:absolute;margin-left:78.9pt;margin-top:7.65pt;width:302.1pt;height:167.8pt;z-index:251787264">
                  <v:imagedata r:id="rId50" o:title=""/>
                </v:shape>
                <o:OLEObject Type="Embed" ProgID="FXDraw3.Document" ShapeID="_x0000_s1317" DrawAspect="Content" ObjectID="_1392490667" r:id="rId91"/>
              </w:pict>
            </w: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318" style="position:absolute;margin-left:78pt;margin-top:6.3pt;width:1in;height:31.5pt;z-index:251788288">
                  <v:textbox>
                    <w:txbxContent>
                      <w:p w:rsidR="00E46F5B" w:rsidRDefault="00E46F5B">
                        <w:r>
                          <w:t xml:space="preserve"> </w:t>
                        </w:r>
                        <w:r w:rsidRPr="00E46F5B">
                          <w:rPr>
                            <w:color w:val="FF0000"/>
                            <w:position w:val="-10"/>
                          </w:rPr>
                          <w:object w:dxaOrig="607" w:dyaOrig="456">
                            <v:shape id="_x0000_i1078" type="#_x0000_t75" style="width:30pt;height:22.5pt" o:ole="">
                              <v:imagedata r:id="rId92" o:title=""/>
                            </v:shape>
                            <o:OLEObject Type="Embed" ProgID="FXE300.Equation" ShapeID="_x0000_i1078" DrawAspect="Content" ObjectID="_1392490668" r:id="rId93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</w:p>
          <w:p w:rsidR="004469F5" w:rsidRPr="00652A13" w:rsidRDefault="004469F5" w:rsidP="004469F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652A13"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Length</w:t>
            </w:r>
            <w:r w:rsidRPr="00652A13">
              <w:rPr>
                <w:rFonts w:ascii="Times New Roman" w:hAnsi="Times New Roman" w:cs="Times New Roman"/>
                <w:sz w:val="32"/>
                <w:szCs w:val="32"/>
              </w:rPr>
              <w:t xml:space="preserve"> is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</w:t>
            </w:r>
            <w:r w:rsidRPr="00652A13">
              <w:rPr>
                <w:rFonts w:ascii="Times New Roman" w:hAnsi="Times New Roman" w:cs="Times New Roman"/>
                <w:sz w:val="32"/>
                <w:szCs w:val="32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km</w:t>
            </w:r>
            <w:r w:rsidRPr="00652A13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69F5" w:rsidRPr="00F97437" w:rsidTr="004469F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8505" w:type="dxa"/>
          </w:tcPr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rectangular metal gate measures 250 cm by 300 cm has a diagonal brace through the centre. What length of metal is needed to make the gate?</w:t>
            </w:r>
          </w:p>
          <w:p w:rsidR="004469F5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319" type="#_x0000_t75" style="position:absolute;margin-left:107.25pt;margin-top:12.8pt;width:294.9pt;height:179pt;z-index:251789312">
                  <v:imagedata r:id="rId52" o:title=""/>
                </v:shape>
                <o:OLEObject Type="Embed" ProgID="FXDraw3.Document" ShapeID="_x0000_s1319" DrawAspect="Content" ObjectID="_1392490669" r:id="rId94"/>
              </w:pict>
            </w:r>
          </w:p>
          <w:p w:rsidR="004469F5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320" style="position:absolute;margin-left:6.75pt;margin-top:1.1pt;width:14.25pt;height:72.75pt;z-index:251790336" coordorigin="3420,8403" coordsize="270,1380">
                  <v:roundrect id="_x0000_s1321" style="position:absolute;left:3420;top:8403;width:270;height:180" arcsize="10923f"/>
                  <v:roundrect id="_x0000_s1322" style="position:absolute;left:3420;top:8778;width:270;height:180" arcsize="10923f"/>
                  <v:roundrect id="_x0000_s1323" style="position:absolute;left:3420;top:9180;width:270;height:180" arcsize="10923f"/>
                  <v:roundrect id="_x0000_s1324" style="position:absolute;left:3420;top:9603;width:270;height:180" arcsize="10923f" fillcolor="black [3213]"/>
                </v:group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391 metres.</w:t>
            </w:r>
          </w:p>
          <w:p w:rsidR="004469F5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941 metres.</w:t>
            </w:r>
          </w:p>
          <w:p w:rsidR="004469F5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1 241 metres.</w:t>
            </w:r>
          </w:p>
          <w:p w:rsidR="004469F5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1 491 metres.</w:t>
            </w:r>
          </w:p>
          <w:p w:rsidR="004469F5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Pr="00F97437" w:rsidRDefault="004469F5" w:rsidP="004469F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69F5" w:rsidRPr="00F97437" w:rsidTr="004469F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8505" w:type="dxa"/>
          </w:tcPr>
          <w:p w:rsidR="004469F5" w:rsidRDefault="004469F5" w:rsidP="004469F5">
            <w:pPr>
              <w:ind w:right="598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325" type="#_x0000_t75" style="position:absolute;margin-left:141.3pt;margin-top:-.45pt;width:273.3pt;height:131.5pt;z-index:251791360;mso-position-horizontal-relative:text;mso-position-vertical-relative:text">
                  <v:imagedata r:id="rId54" o:title=""/>
                </v:shape>
                <o:OLEObject Type="Embed" ProgID="FXDraw3.Document" ShapeID="_x0000_s1325" DrawAspect="Content" ObjectID="_1392490670" r:id="rId95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Find the area of the triangle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PQR.</w:t>
            </w: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326" style="position:absolute;margin-left:49.5pt;margin-top:4.7pt;width:65.25pt;height:35.25pt;z-index:251792384">
                  <v:textbox>
                    <w:txbxContent>
                      <w:p w:rsidR="00E46F5B" w:rsidRDefault="00E46F5B">
                        <w:r>
                          <w:t xml:space="preserve"> </w:t>
                        </w:r>
                        <w:r w:rsidRPr="00E46F5B">
                          <w:rPr>
                            <w:color w:val="FF0000"/>
                            <w:position w:val="-10"/>
                          </w:rPr>
                          <w:object w:dxaOrig="707" w:dyaOrig="456">
                            <v:shape id="_x0000_i1081" type="#_x0000_t75" style="width:35.25pt;height:22.5pt" o:ole="">
                              <v:imagedata r:id="rId96" o:title=""/>
                            </v:shape>
                            <o:OLEObject Type="Embed" ProgID="FXE300.Equation" ShapeID="_x0000_i1081" DrawAspect="Content" ObjectID="_1392490671" r:id="rId97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</w:p>
          <w:p w:rsidR="004469F5" w:rsidRPr="0051427E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Area is</w:t>
            </w:r>
            <w:r w:rsidRPr="00652A1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     m</w:t>
            </w:r>
            <w:r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  <w:t>2</w:t>
            </w:r>
            <w:r w:rsidRPr="00652A13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69F5" w:rsidRPr="00F97437" w:rsidRDefault="004469F5" w:rsidP="004469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135A8" w:rsidRDefault="002135A8" w:rsidP="003D24A4">
      <w:bookmarkStart w:id="0" w:name="_GoBack"/>
      <w:bookmarkEnd w:id="0"/>
    </w:p>
    <w:sectPr w:rsidR="002135A8" w:rsidSect="00CC3C84">
      <w:headerReference w:type="default" r:id="rId98"/>
      <w:footerReference w:type="default" r:id="rId99"/>
      <w:headerReference w:type="first" r:id="rId100"/>
      <w:footerReference w:type="first" r:id="rId10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2900" w:rsidRDefault="00C22900" w:rsidP="00CC3C84">
      <w:pPr>
        <w:spacing w:after="0" w:line="240" w:lineRule="auto"/>
      </w:pPr>
      <w:r>
        <w:separator/>
      </w:r>
    </w:p>
  </w:endnote>
  <w:endnote w:type="continuationSeparator" w:id="0">
    <w:p w:rsidR="00C22900" w:rsidRDefault="00C22900" w:rsidP="00CC3C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69F5" w:rsidRDefault="004469F5">
    <w:pPr>
      <w:pStyle w:val="Footer"/>
      <w:jc w:val="center"/>
    </w:pPr>
    <w:r>
      <w:t>-</w:t>
    </w:r>
    <w:sdt>
      <w:sdtPr>
        <w:id w:val="6448696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6F5B">
          <w:rPr>
            <w:noProof/>
          </w:rPr>
          <w:t>10</w:t>
        </w:r>
        <w:r>
          <w:rPr>
            <w:noProof/>
          </w:rPr>
          <w:fldChar w:fldCharType="end"/>
        </w:r>
        <w:r>
          <w:t>-</w:t>
        </w:r>
      </w:sdtContent>
    </w:sdt>
  </w:p>
  <w:p w:rsidR="004469F5" w:rsidRDefault="004469F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69F5" w:rsidRDefault="004469F5">
    <w:pPr>
      <w:pStyle w:val="Footer"/>
      <w:jc w:val="center"/>
    </w:pPr>
    <w:r>
      <w:t>-</w:t>
    </w:r>
    <w:sdt>
      <w:sdtPr>
        <w:id w:val="6448698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  <w:r>
          <w:t>-</w:t>
        </w:r>
      </w:sdtContent>
    </w:sdt>
  </w:p>
  <w:p w:rsidR="004469F5" w:rsidRDefault="004469F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2900" w:rsidRDefault="00C22900" w:rsidP="00CC3C84">
      <w:pPr>
        <w:spacing w:after="0" w:line="240" w:lineRule="auto"/>
      </w:pPr>
      <w:r>
        <w:separator/>
      </w:r>
    </w:p>
  </w:footnote>
  <w:footnote w:type="continuationSeparator" w:id="0">
    <w:p w:rsidR="00C22900" w:rsidRDefault="00C22900" w:rsidP="00CC3C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69F5" w:rsidRPr="003310B8" w:rsidRDefault="004469F5" w:rsidP="003310B8">
    <w:pPr>
      <w:pStyle w:val="Header"/>
      <w:rPr>
        <w:u w:val="single"/>
      </w:rPr>
    </w:pPr>
    <w:r>
      <w:rPr>
        <w:u w:val="single"/>
      </w:rPr>
      <w:t>Pythagoras</w:t>
    </w:r>
    <w:r w:rsidRPr="003310B8">
      <w:rPr>
        <w:u w:val="single"/>
      </w:rPr>
      <w:tab/>
    </w:r>
    <w:r>
      <w:rPr>
        <w:u w:val="single"/>
      </w:rPr>
      <w:t xml:space="preserve">Topic </w:t>
    </w:r>
    <w:r w:rsidRPr="003310B8">
      <w:rPr>
        <w:u w:val="single"/>
      </w:rPr>
      <w:t>Test</w:t>
    </w:r>
    <w:r>
      <w:rPr>
        <w:u w:val="single"/>
      </w:rPr>
      <w:tab/>
      <w:t>2012</w:t>
    </w:r>
    <w:r w:rsidRPr="003310B8">
      <w:rPr>
        <w:u w:val="single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69F5" w:rsidRPr="00004BA9" w:rsidRDefault="004469F5">
    <w:pPr>
      <w:pStyle w:val="Header"/>
      <w:rPr>
        <w:rFonts w:ascii="Lucida Calligraphy" w:hAnsi="Lucida Calligraphy"/>
        <w:sz w:val="32"/>
      </w:rPr>
    </w:pPr>
    <w:r>
      <w:rPr>
        <w:rFonts w:ascii="Lucida Calligraphy" w:hAnsi="Lucida Calligraphy"/>
        <w:sz w:val="32"/>
      </w:rPr>
      <w:tab/>
    </w:r>
    <w:r w:rsidRPr="00004BA9">
      <w:rPr>
        <w:rFonts w:ascii="Lucida Calligraphy" w:hAnsi="Lucida Calligraphy"/>
        <w:sz w:val="32"/>
      </w:rPr>
      <w:t>High School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E61EAC"/>
    <w:multiLevelType w:val="multilevel"/>
    <w:tmpl w:val="02AE50C0"/>
    <w:styleLink w:val="Examstyle"/>
    <w:lvl w:ilvl="0">
      <w:start w:val="1"/>
      <w:numFmt w:val="lowerLetter"/>
      <w:lvlText w:val="%1)"/>
      <w:lvlJc w:val="left"/>
      <w:pPr>
        <w:ind w:left="680" w:hanging="68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134" w:hanging="774"/>
      </w:pPr>
      <w:rPr>
        <w:rFonts w:hint="default"/>
      </w:rPr>
    </w:lvl>
    <w:lvl w:ilvl="2">
      <w:start w:val="1"/>
      <w:numFmt w:val="upperLetter"/>
      <w:lvlText w:val="%3)"/>
      <w:lvlJc w:val="left"/>
      <w:pPr>
        <w:ind w:left="1758" w:hanging="73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461AF"/>
    <w:rsid w:val="00000E28"/>
    <w:rsid w:val="00001EDE"/>
    <w:rsid w:val="00004BA9"/>
    <w:rsid w:val="00034138"/>
    <w:rsid w:val="00035A79"/>
    <w:rsid w:val="000765A9"/>
    <w:rsid w:val="000767EC"/>
    <w:rsid w:val="000770C2"/>
    <w:rsid w:val="00084B66"/>
    <w:rsid w:val="000A521B"/>
    <w:rsid w:val="000F41E0"/>
    <w:rsid w:val="001241DA"/>
    <w:rsid w:val="00163FCC"/>
    <w:rsid w:val="0019234B"/>
    <w:rsid w:val="002135A8"/>
    <w:rsid w:val="00222EF1"/>
    <w:rsid w:val="002525AE"/>
    <w:rsid w:val="00277E4E"/>
    <w:rsid w:val="00285EDC"/>
    <w:rsid w:val="002B3C99"/>
    <w:rsid w:val="002C3A75"/>
    <w:rsid w:val="00304969"/>
    <w:rsid w:val="00321B15"/>
    <w:rsid w:val="003310B8"/>
    <w:rsid w:val="00342EB1"/>
    <w:rsid w:val="0036467D"/>
    <w:rsid w:val="00383683"/>
    <w:rsid w:val="003A1AC5"/>
    <w:rsid w:val="003A29ED"/>
    <w:rsid w:val="003C0705"/>
    <w:rsid w:val="003C14BF"/>
    <w:rsid w:val="003D24A4"/>
    <w:rsid w:val="003E1879"/>
    <w:rsid w:val="003E7E28"/>
    <w:rsid w:val="003F21FB"/>
    <w:rsid w:val="00406B75"/>
    <w:rsid w:val="00441DF6"/>
    <w:rsid w:val="004469F5"/>
    <w:rsid w:val="00447AD6"/>
    <w:rsid w:val="004F101D"/>
    <w:rsid w:val="0051427E"/>
    <w:rsid w:val="00555691"/>
    <w:rsid w:val="005773F1"/>
    <w:rsid w:val="00584CAA"/>
    <w:rsid w:val="005A68C1"/>
    <w:rsid w:val="005D01BF"/>
    <w:rsid w:val="005D0D6B"/>
    <w:rsid w:val="005E3D07"/>
    <w:rsid w:val="00620B71"/>
    <w:rsid w:val="006A69A3"/>
    <w:rsid w:val="006D400D"/>
    <w:rsid w:val="006E3DF4"/>
    <w:rsid w:val="006E66C9"/>
    <w:rsid w:val="007222B1"/>
    <w:rsid w:val="00725344"/>
    <w:rsid w:val="007461AF"/>
    <w:rsid w:val="007521D5"/>
    <w:rsid w:val="00770D0F"/>
    <w:rsid w:val="00774ECF"/>
    <w:rsid w:val="007C764D"/>
    <w:rsid w:val="008839FB"/>
    <w:rsid w:val="008941E1"/>
    <w:rsid w:val="008B3BE9"/>
    <w:rsid w:val="008C793A"/>
    <w:rsid w:val="009674D1"/>
    <w:rsid w:val="00973D73"/>
    <w:rsid w:val="00980C53"/>
    <w:rsid w:val="00981229"/>
    <w:rsid w:val="0098392F"/>
    <w:rsid w:val="009938A9"/>
    <w:rsid w:val="009E3655"/>
    <w:rsid w:val="009F418F"/>
    <w:rsid w:val="00A33B13"/>
    <w:rsid w:val="00A364BE"/>
    <w:rsid w:val="00A36AB3"/>
    <w:rsid w:val="00A95DA5"/>
    <w:rsid w:val="00AB24D4"/>
    <w:rsid w:val="00AD6571"/>
    <w:rsid w:val="00AE3C2D"/>
    <w:rsid w:val="00AE7583"/>
    <w:rsid w:val="00B131C3"/>
    <w:rsid w:val="00B64769"/>
    <w:rsid w:val="00BA355F"/>
    <w:rsid w:val="00C22900"/>
    <w:rsid w:val="00CA7AA6"/>
    <w:rsid w:val="00CB0865"/>
    <w:rsid w:val="00CC3C84"/>
    <w:rsid w:val="00D30E92"/>
    <w:rsid w:val="00DB0067"/>
    <w:rsid w:val="00DD0911"/>
    <w:rsid w:val="00E2725A"/>
    <w:rsid w:val="00E32C2F"/>
    <w:rsid w:val="00E41185"/>
    <w:rsid w:val="00E42050"/>
    <w:rsid w:val="00E46F5B"/>
    <w:rsid w:val="00E70801"/>
    <w:rsid w:val="00E964BC"/>
    <w:rsid w:val="00EB0529"/>
    <w:rsid w:val="00EB0745"/>
    <w:rsid w:val="00ED40F2"/>
    <w:rsid w:val="00ED7A6D"/>
    <w:rsid w:val="00F17F0E"/>
    <w:rsid w:val="00F67FBF"/>
    <w:rsid w:val="00F97437"/>
    <w:rsid w:val="00FD2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0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584CA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CC3C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C3C84"/>
  </w:style>
  <w:style w:type="paragraph" w:styleId="Footer">
    <w:name w:val="footer"/>
    <w:basedOn w:val="Normal"/>
    <w:link w:val="FooterChar"/>
    <w:uiPriority w:val="99"/>
    <w:unhideWhenUsed/>
    <w:rsid w:val="00CC3C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3C8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style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32.bin"/><Relationship Id="rId68" Type="http://schemas.openxmlformats.org/officeDocument/2006/relationships/oleObject" Target="embeddings/oleObject35.bin"/><Relationship Id="rId84" Type="http://schemas.openxmlformats.org/officeDocument/2006/relationships/oleObject" Target="embeddings/oleObject48.bin"/><Relationship Id="rId89" Type="http://schemas.openxmlformats.org/officeDocument/2006/relationships/image" Target="media/image31.wmf"/><Relationship Id="rId7" Type="http://schemas.openxmlformats.org/officeDocument/2006/relationships/endnotes" Target="endnotes.xml"/><Relationship Id="rId71" Type="http://schemas.openxmlformats.org/officeDocument/2006/relationships/image" Target="media/image27.wmf"/><Relationship Id="rId92" Type="http://schemas.openxmlformats.org/officeDocument/2006/relationships/image" Target="media/image32.wmf"/><Relationship Id="rId2" Type="http://schemas.openxmlformats.org/officeDocument/2006/relationships/styles" Target="styles.xml"/><Relationship Id="rId16" Type="http://schemas.openxmlformats.org/officeDocument/2006/relationships/image" Target="media/image5.wmf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oleObject" Target="embeddings/oleObject27.bin"/><Relationship Id="rId66" Type="http://schemas.openxmlformats.org/officeDocument/2006/relationships/oleObject" Target="embeddings/oleObject34.bin"/><Relationship Id="rId74" Type="http://schemas.openxmlformats.org/officeDocument/2006/relationships/oleObject" Target="embeddings/oleObject40.bin"/><Relationship Id="rId79" Type="http://schemas.openxmlformats.org/officeDocument/2006/relationships/oleObject" Target="embeddings/oleObject44.bin"/><Relationship Id="rId87" Type="http://schemas.openxmlformats.org/officeDocument/2006/relationships/oleObject" Target="embeddings/oleObject50.bin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30.bin"/><Relationship Id="rId82" Type="http://schemas.openxmlformats.org/officeDocument/2006/relationships/oleObject" Target="embeddings/oleObject46.bin"/><Relationship Id="rId90" Type="http://schemas.openxmlformats.org/officeDocument/2006/relationships/oleObject" Target="embeddings/oleObject52.bin"/><Relationship Id="rId95" Type="http://schemas.openxmlformats.org/officeDocument/2006/relationships/oleObject" Target="embeddings/oleObject56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56" Type="http://schemas.openxmlformats.org/officeDocument/2006/relationships/oleObject" Target="embeddings/oleObject25.bin"/><Relationship Id="rId64" Type="http://schemas.openxmlformats.org/officeDocument/2006/relationships/image" Target="media/image25.wmf"/><Relationship Id="rId69" Type="http://schemas.openxmlformats.org/officeDocument/2006/relationships/oleObject" Target="embeddings/oleObject36.bin"/><Relationship Id="rId77" Type="http://schemas.openxmlformats.org/officeDocument/2006/relationships/image" Target="media/image28.wmf"/><Relationship Id="rId100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8.bin"/><Relationship Id="rId80" Type="http://schemas.openxmlformats.org/officeDocument/2006/relationships/oleObject" Target="embeddings/oleObject45.bin"/><Relationship Id="rId85" Type="http://schemas.openxmlformats.org/officeDocument/2006/relationships/oleObject" Target="embeddings/oleObject49.bin"/><Relationship Id="rId93" Type="http://schemas.openxmlformats.org/officeDocument/2006/relationships/oleObject" Target="embeddings/oleObject54.bin"/><Relationship Id="rId98" Type="http://schemas.openxmlformats.org/officeDocument/2006/relationships/header" Target="header1.xml"/><Relationship Id="rId3" Type="http://schemas.microsoft.com/office/2007/relationships/stylesWithEffects" Target="stylesWithEffect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oleObject" Target="embeddings/oleObject28.bin"/><Relationship Id="rId67" Type="http://schemas.openxmlformats.org/officeDocument/2006/relationships/image" Target="media/image26.wmf"/><Relationship Id="rId103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54" Type="http://schemas.openxmlformats.org/officeDocument/2006/relationships/image" Target="media/image24.png"/><Relationship Id="rId62" Type="http://schemas.openxmlformats.org/officeDocument/2006/relationships/oleObject" Target="embeddings/oleObject31.bin"/><Relationship Id="rId70" Type="http://schemas.openxmlformats.org/officeDocument/2006/relationships/oleObject" Target="embeddings/oleObject37.bin"/><Relationship Id="rId75" Type="http://schemas.openxmlformats.org/officeDocument/2006/relationships/oleObject" Target="embeddings/oleObject41.bin"/><Relationship Id="rId83" Type="http://schemas.openxmlformats.org/officeDocument/2006/relationships/oleObject" Target="embeddings/oleObject47.bin"/><Relationship Id="rId88" Type="http://schemas.openxmlformats.org/officeDocument/2006/relationships/oleObject" Target="embeddings/oleObject51.bin"/><Relationship Id="rId91" Type="http://schemas.openxmlformats.org/officeDocument/2006/relationships/oleObject" Target="embeddings/oleObject53.bin"/><Relationship Id="rId96" Type="http://schemas.openxmlformats.org/officeDocument/2006/relationships/image" Target="media/image33.w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6.bin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oleObject" Target="embeddings/oleObject29.bin"/><Relationship Id="rId65" Type="http://schemas.openxmlformats.org/officeDocument/2006/relationships/oleObject" Target="embeddings/oleObject33.bin"/><Relationship Id="rId73" Type="http://schemas.openxmlformats.org/officeDocument/2006/relationships/oleObject" Target="embeddings/oleObject39.bin"/><Relationship Id="rId78" Type="http://schemas.openxmlformats.org/officeDocument/2006/relationships/oleObject" Target="embeddings/oleObject43.bin"/><Relationship Id="rId81" Type="http://schemas.openxmlformats.org/officeDocument/2006/relationships/image" Target="media/image29.wmf"/><Relationship Id="rId86" Type="http://schemas.openxmlformats.org/officeDocument/2006/relationships/image" Target="media/image30.wmf"/><Relationship Id="rId94" Type="http://schemas.openxmlformats.org/officeDocument/2006/relationships/oleObject" Target="embeddings/oleObject55.bin"/><Relationship Id="rId99" Type="http://schemas.openxmlformats.org/officeDocument/2006/relationships/footer" Target="footer1.xml"/><Relationship Id="rId10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34" Type="http://schemas.openxmlformats.org/officeDocument/2006/relationships/image" Target="media/image14.wmf"/><Relationship Id="rId50" Type="http://schemas.openxmlformats.org/officeDocument/2006/relationships/image" Target="media/image22.png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42.bin"/><Relationship Id="rId97" Type="http://schemas.openxmlformats.org/officeDocument/2006/relationships/oleObject" Target="embeddings/oleObject57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arrys%20data\BACKUP\WME%20Pty%20Ltd\WME%20Mathematics%20Assessment%20Bank%202012\Years%207%20and%208\Algebra%202012\Equations%20and%20Formlae%20%20Test%20201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Equations and Formlae  Test 2012</Template>
  <TotalTime>235</TotalTime>
  <Pages>10</Pages>
  <Words>989</Words>
  <Characters>5642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Western Trials</Company>
  <LinksUpToDate>false</LinksUpToDate>
  <CharactersWithSpaces>6618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Garry Thorn</dc:creator>
  <cp:lastModifiedBy>Garry</cp:lastModifiedBy>
  <cp:revision>11</cp:revision>
  <dcterms:created xsi:type="dcterms:W3CDTF">2011-08-14T12:14:00Z</dcterms:created>
  <dcterms:modified xsi:type="dcterms:W3CDTF">2012-03-05T10:20:00Z</dcterms:modified>
</cp:coreProperties>
</file>