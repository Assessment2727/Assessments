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AB24D4" w:rsidRDefault="00584CAA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Year</w:t>
            </w:r>
          </w:p>
          <w:p w:rsidR="001E46C8" w:rsidRDefault="001E46C8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FD21AC" w:rsidRPr="00584CAA" w:rsidRDefault="00FD21AC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1E46C8" w:rsidRDefault="00004BA9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</w:p>
          <w:p w:rsidR="00AB24D4" w:rsidRDefault="00584CAA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584CAA" w:rsidRPr="00584CAA" w:rsidRDefault="009474AB" w:rsidP="001E46C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Volume of Prisms and Cylinders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FD21AC" w:rsidRDefault="001E46C8">
            <w:r w:rsidRPr="00FD21AC">
              <w:rPr>
                <w:b/>
                <w:sz w:val="40"/>
                <w:szCs w:val="40"/>
              </w:rPr>
              <w:t>Calculator</w:t>
            </w:r>
            <w:r>
              <w:rPr>
                <w:b/>
                <w:sz w:val="40"/>
                <w:szCs w:val="40"/>
              </w:rPr>
              <w:t xml:space="preserve"> Test</w:t>
            </w:r>
          </w:p>
          <w:p w:rsidR="00584CAA" w:rsidRPr="00FD21AC" w:rsidRDefault="00584CAA" w:rsidP="00FD21AC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</w:p>
        </w:tc>
      </w:tr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Pr="00584CAA" w:rsidRDefault="00584CA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584CAA" w:rsidRPr="00584CAA" w:rsidRDefault="00584CAA" w:rsidP="00584CA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84CA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584CAA" w:rsidRDefault="00584CAA"/>
          <w:p w:rsidR="00584CAA" w:rsidRDefault="00584CAA"/>
        </w:tc>
      </w:tr>
    </w:tbl>
    <w:p w:rsidR="00584CAA" w:rsidRDefault="00584CAA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3310B8" w:rsidRPr="003310B8" w:rsidTr="003310B8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the answer in the box provided.</w:t>
            </w:r>
          </w:p>
          <w:p w:rsidR="003310B8" w:rsidRDefault="003310B8" w:rsidP="003310B8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310B8" w:rsidRP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ED4AA2" w:rsidRDefault="00C63475" w:rsidP="00ED4AA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20.5pt;margin-top:-.5pt;width:191.9pt;height:120.75pt;z-index:251658240;mso-position-horizontal-relative:text;mso-position-vertical-relative:text">
                  <v:imagedata r:id="rId8" o:title=""/>
                </v:shape>
                <o:OLEObject Type="Embed" ProgID="FXDraw3.Document" ShapeID="_x0000_s1026" DrawAspect="Content" ObjectID="_1392482250" r:id="rId9"/>
              </w:pict>
            </w:r>
            <w:r w:rsidR="00564D6E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D4AA2">
              <w:rPr>
                <w:rFonts w:ascii="Times New Roman" w:hAnsi="Times New Roman" w:cs="Times New Roman"/>
                <w:sz w:val="24"/>
                <w:szCs w:val="24"/>
              </w:rPr>
              <w:t xml:space="preserve">pentagonal prism is shown below. </w:t>
            </w:r>
          </w:p>
          <w:p w:rsidR="00ED4AA2" w:rsidRDefault="00ED4AA2" w:rsidP="00ED4AA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4AA2" w:rsidRDefault="00ED4AA2" w:rsidP="00ED4AA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the area</w:t>
            </w:r>
            <w:r w:rsidR="00783E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 the pentagon.</w:t>
            </w:r>
          </w:p>
          <w:p w:rsidR="00ED4AA2" w:rsidRDefault="00783E2B" w:rsidP="00ED4AA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l</w:t>
            </w:r>
            <w:r w:rsidR="00ED4AA2">
              <w:rPr>
                <w:rFonts w:ascii="Times New Roman" w:hAnsi="Times New Roman" w:cs="Times New Roman"/>
                <w:sz w:val="24"/>
                <w:szCs w:val="24"/>
              </w:rPr>
              <w:t xml:space="preserve"> = the length of the prism</w:t>
            </w:r>
          </w:p>
          <w:p w:rsidR="00783E2B" w:rsidRDefault="00783E2B" w:rsidP="00783E2B">
            <w:pPr>
              <w:ind w:right="4286"/>
              <w:rPr>
                <w:rFonts w:ascii="Times New Roman" w:hAnsi="Times New Roman" w:cs="Times New Roman"/>
                <w:sz w:val="24"/>
                <w:szCs w:val="24"/>
              </w:rPr>
            </w:pPr>
            <w:r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 w:rsidR="00ED4AA2">
              <w:rPr>
                <w:rFonts w:ascii="Times New Roman" w:hAnsi="Times New Roman" w:cs="Times New Roman"/>
                <w:sz w:val="24"/>
                <w:szCs w:val="24"/>
              </w:rPr>
              <w:t xml:space="preserve"> = the side length of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4AA2">
              <w:rPr>
                <w:rFonts w:ascii="Times New Roman" w:hAnsi="Times New Roman" w:cs="Times New Roman"/>
                <w:sz w:val="24"/>
                <w:szCs w:val="24"/>
              </w:rPr>
              <w:t>pentagon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783E2B" w:rsidRDefault="00783E2B" w:rsidP="00783E2B">
            <w:pPr>
              <w:ind w:right="428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4D6E" w:rsidRDefault="00ED4AA2" w:rsidP="00783E2B">
            <w:pPr>
              <w:ind w:right="42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formula could be used to find its volume</w:t>
            </w:r>
            <w:r w:rsidR="00783E2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783E2B"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="00783E2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64D6E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783E2B" w:rsidRPr="00783E2B" w:rsidRDefault="00C63475" w:rsidP="00564D6E">
            <w:pPr>
              <w:spacing w:before="120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group id="_x0000_s1027" style="position:absolute;margin-left:15.75pt;margin-top:10.8pt;width:13.5pt;height:76.8pt;z-index:251659264" coordorigin="3420,8403" coordsize="270,1380">
                  <v:roundrect id="_x0000_s1028" style="position:absolute;left:3420;top:8403;width:270;height:180" arcsize="10923f"/>
                  <v:roundrect id="_x0000_s1029" style="position:absolute;left:3420;top:8778;width:270;height:180" arcsize="10923f"/>
                  <v:roundrect id="_x0000_s1030" style="position:absolute;left:3420;top:9180;width:270;height:180" arcsize="10923f"/>
                  <v:roundrect id="_x0000_s1031" style="position:absolute;left:3420;top:9603;width:270;height:180" arcsize="10923f"/>
                </v:group>
              </w:pict>
            </w:r>
            <w:r w:rsidR="00564D6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783E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3E2B">
              <w:rPr>
                <w:rFonts w:ascii="Times New Roman" w:hAnsi="Times New Roman" w:cs="Times New Roman"/>
                <w:color w:val="FF0000"/>
                <w:position w:val="-40"/>
                <w:sz w:val="24"/>
                <w:szCs w:val="24"/>
              </w:rPr>
              <w:t xml:space="preserve"> </w:t>
            </w:r>
            <w:r w:rsidR="00783E2B"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67" w:dyaOrig="467">
                <v:shape id="_x0000_i1025" type="#_x0000_t75" style="width:35.15pt;height:17.3pt" o:ole="">
                  <v:imagedata r:id="rId10" o:title=""/>
                </v:shape>
                <o:OLEObject Type="Embed" ProgID="FXE300.Equation" ShapeID="_x0000_i1025" DrawAspect="Content" ObjectID="_1392482214" r:id="rId11"/>
              </w:object>
            </w:r>
            <w:r w:rsidR="00783E2B"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t xml:space="preserve"> </w:t>
            </w:r>
            <w:r w:rsidR="00783E2B" w:rsidRPr="00783E2B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564D6E" w:rsidRDefault="00564D6E" w:rsidP="00564D6E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7E087A"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61" w:dyaOrig="365">
                <v:shape id="_x0000_i1026" type="#_x0000_t75" style="width:35.15pt;height:13.8pt" o:ole="">
                  <v:imagedata r:id="rId12" o:title=""/>
                </v:shape>
                <o:OLEObject Type="Embed" ProgID="FXE300.Equation" ShapeID="_x0000_i1026" DrawAspect="Content" ObjectID="_1392482215" r:id="rId13"/>
              </w:object>
            </w:r>
          </w:p>
          <w:p w:rsidR="00564D6E" w:rsidRDefault="00564D6E" w:rsidP="00564D6E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7E087A"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854" w:dyaOrig="365">
                <v:shape id="_x0000_i1027" type="#_x0000_t75" style="width:31.1pt;height:13.8pt" o:ole="">
                  <v:imagedata r:id="rId14" o:title=""/>
                </v:shape>
                <o:OLEObject Type="Embed" ProgID="FXE300.Equation" ShapeID="_x0000_i1027" DrawAspect="Content" ObjectID="_1392482216" r:id="rId15"/>
              </w:object>
            </w:r>
          </w:p>
          <w:p w:rsidR="00564D6E" w:rsidRDefault="00564D6E" w:rsidP="00564D6E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783E2B"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26" w:dyaOrig="365">
                <v:shape id="_x0000_i1028" type="#_x0000_t75" style="width:34pt;height:13.8pt" o:ole="">
                  <v:imagedata r:id="rId16" o:title=""/>
                </v:shape>
                <o:OLEObject Type="Embed" ProgID="FXE300.Equation" ShapeID="_x0000_i1028" DrawAspect="Content" ObjectID="_1392482217" r:id="rId1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B24D4" w:rsidRPr="00F97437" w:rsidRDefault="00AB24D4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8968D5" w:rsidRPr="00B160DA" w:rsidRDefault="00C63475" w:rsidP="008968D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32" type="#_x0000_t75" style="position:absolute;margin-left:220.5pt;margin-top:-3.8pt;width:137.7pt;height:89.4pt;z-index:251660288;mso-position-horizontal-relative:text;mso-position-vertical-relative:text">
                  <v:imagedata r:id="rId18" o:title=""/>
                </v:shape>
                <o:OLEObject Type="Embed" ProgID="FXDraw3.Document" ShapeID="_x0000_s1032" DrawAspect="Content" ObjectID="_1392482251" r:id="rId19"/>
              </w:pict>
            </w:r>
            <w:r w:rsidR="001E57F9">
              <w:rPr>
                <w:rFonts w:ascii="Times New Roman" w:hAnsi="Times New Roman" w:cs="Times New Roman"/>
                <w:sz w:val="24"/>
                <w:szCs w:val="24"/>
              </w:rPr>
              <w:t>For t</w:t>
            </w:r>
            <w:r w:rsidR="008968D5">
              <w:rPr>
                <w:rFonts w:ascii="Times New Roman" w:hAnsi="Times New Roman" w:cs="Times New Roman"/>
                <w:sz w:val="24"/>
                <w:szCs w:val="24"/>
              </w:rPr>
              <w:t>he solid shown, which diagram below correctly shows i</w:t>
            </w:r>
            <w:r w:rsidR="008968D5" w:rsidRPr="00B160DA">
              <w:rPr>
                <w:rFonts w:ascii="Times New Roman" w:hAnsi="Times New Roman" w:cs="Times New Roman"/>
                <w:sz w:val="24"/>
                <w:szCs w:val="24"/>
              </w:rPr>
              <w:t>ts front view (elevation) and top view (plan).</w:t>
            </w:r>
          </w:p>
          <w:p w:rsidR="008968D5" w:rsidRPr="00B160DA" w:rsidRDefault="008968D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68D5" w:rsidRPr="00B160DA" w:rsidRDefault="008968D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68D5" w:rsidRPr="00B160DA" w:rsidRDefault="008968D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68D5" w:rsidRDefault="00C6347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33" type="#_x0000_t75" style="position:absolute;margin-left:15.75pt;margin-top:2.8pt;width:378.2pt;height:153.25pt;z-index:251661312;mso-position-horizontal-relative:text;mso-position-vertical-relative:text">
                  <v:imagedata r:id="rId20" o:title=""/>
                </v:shape>
                <o:OLEObject Type="Embed" ProgID="FXDraw3.Document" ShapeID="_x0000_s1033" DrawAspect="Content" ObjectID="_1392482252" r:id="rId21"/>
              </w:pict>
            </w:r>
          </w:p>
          <w:p w:rsidR="008968D5" w:rsidRDefault="008968D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68D5" w:rsidRDefault="008968D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68D5" w:rsidRDefault="008968D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Default="001E57F9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Default="001E57F9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Default="001E57F9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Default="001E57F9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Default="001E57F9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Default="001E57F9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Default="001E57F9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57F9" w:rsidRPr="00B160DA" w:rsidRDefault="00C63475" w:rsidP="008968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34" style="position:absolute;margin-left:42.5pt;margin-top:4.25pt;width:321.25pt;height:9pt;z-index:251662336" coordorigin="2430,3420" coordsize="6870,180">
                  <v:roundrect id="_x0000_s1035" style="position:absolute;left:9030;top:3420;width:270;height:180" arcsize="10923f"/>
                  <v:roundrect id="_x0000_s1036" style="position:absolute;left:2430;top:3420;width:270;height:180" arcsize="10923f"/>
                  <v:roundrect id="_x0000_s1037" style="position:absolute;left:4580;top:3420;width:270;height:180" arcsize="10923f"/>
                  <v:roundrect id="_x0000_s1038" style="position:absolute;left:6780;top:3420;width:270;height:180" arcsize="10923f"/>
                </v:group>
              </w:pict>
            </w:r>
          </w:p>
          <w:p w:rsidR="00AB24D4" w:rsidRPr="00F97437" w:rsidRDefault="00AB24D4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497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34973" w:rsidRPr="00F97437" w:rsidRDefault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8505" w:type="dxa"/>
          </w:tcPr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Draw a three </w:t>
            </w:r>
            <w:r w:rsidR="007E087A">
              <w:rPr>
                <w:rFonts w:ascii="Times New Roman" w:hAnsi="Times New Roman" w:cs="Times New Roman"/>
                <w:sz w:val="24"/>
                <w:szCs w:val="24"/>
              </w:rPr>
              <w:t>dimensional sketch of the prism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whose net is shown below.</w:t>
            </w:r>
          </w:p>
          <w:p w:rsidR="00434973" w:rsidRPr="00B160DA" w:rsidRDefault="00C63475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67" type="#_x0000_t75" style="position:absolute;margin-left:35.25pt;margin-top:1.55pt;width:194.4pt;height:143.8pt;z-index:251663360">
                  <v:imagedata r:id="rId22" o:title=""/>
                </v:shape>
                <o:OLEObject Type="Embed" ProgID="FXDraw3.Document" ShapeID="_x0000_s1067" DrawAspect="Content" ObjectID="_1392482253" r:id="rId23"/>
              </w:pict>
            </w: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Pr="00B160DA" w:rsidRDefault="00434973" w:rsidP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34973" w:rsidRDefault="00434973" w:rsidP="008968D5">
            <w:pPr>
              <w:ind w:right="4569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43497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34973" w:rsidRPr="00F97437" w:rsidRDefault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05" w:type="dxa"/>
          </w:tcPr>
          <w:p w:rsidR="00434973" w:rsidRDefault="00434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a cube whose sides measure 15 cm.</w:t>
            </w:r>
          </w:p>
          <w:p w:rsidR="00434973" w:rsidRDefault="0043497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34973" w:rsidRPr="001E57F9" w:rsidRDefault="00C634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rect id="_x0000_s1053" style="position:absolute;margin-left:68.25pt;margin-top:15.2pt;width:61.5pt;height:22.5pt;z-index:251652096"/>
              </w:pict>
            </w:r>
          </w:p>
          <w:p w:rsidR="00434973" w:rsidRDefault="00434973" w:rsidP="001E57F9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  cm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434973" w:rsidRPr="00F97437" w:rsidRDefault="00434973" w:rsidP="001E57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087A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7E087A" w:rsidRPr="00F97437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7E087A" w:rsidRDefault="00C63475" w:rsidP="007E087A">
            <w:pPr>
              <w:ind w:right="5278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81" type="#_x0000_t75" style="position:absolute;margin-left:167.25pt;margin-top:22.05pt;width:249.6pt;height:143.35pt;z-index:251670528;mso-position-horizontal-relative:text;mso-position-vertical-relative:text">
                  <v:imagedata r:id="rId24" o:title="" cropright="3994f"/>
                </v:shape>
                <o:OLEObject Type="Embed" ProgID="FXDraw3.Document" ShapeID="_x0000_s1081" DrawAspect="Content" ObjectID="_1392482254" r:id="rId25"/>
              </w:pict>
            </w:r>
            <w:r w:rsidR="00CA5EAC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Which calcu</w:t>
            </w:r>
            <w:r w:rsidR="007E087A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l</w:t>
            </w:r>
            <w:r w:rsidR="00CA5EAC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a</w:t>
            </w:r>
            <w:r w:rsidR="007E087A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tion would give the volume of the prism shown.</w:t>
            </w:r>
          </w:p>
          <w:p w:rsidR="007E087A" w:rsidRDefault="007E087A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7E087A" w:rsidRPr="007E087A" w:rsidRDefault="00C63475" w:rsidP="007E087A">
            <w:pPr>
              <w:spacing w:after="120"/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82" style="position:absolute;margin-left:-1.5pt;margin-top:2.05pt;width:13.5pt;height:76.8pt;z-index:251671552" coordorigin="3420,8403" coordsize="270,1380">
                  <v:roundrect id="_x0000_s1083" style="position:absolute;left:3420;top:8403;width:270;height:180" arcsize="10923f"/>
                  <v:roundrect id="_x0000_s1084" style="position:absolute;left:3420;top:8778;width:270;height:180" arcsize="10923f"/>
                  <v:roundrect id="_x0000_s1085" style="position:absolute;left:3420;top:9180;width:270;height:180" arcsize="10923f"/>
                  <v:roundrect id="_x0000_s1086" style="position:absolute;left:3420;top:9603;width:270;height:180" arcsize="10923f"/>
                </v:group>
              </w:pict>
            </w:r>
            <w:r w:rsidR="007E087A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</w:t>
            </w:r>
            <w:r w:rsidR="007E087A"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2900" w:dyaOrig="401">
                <v:shape id="_x0000_i1029" type="#_x0000_t75" style="width:114.05pt;height:15.55pt" o:ole="">
                  <v:imagedata r:id="rId26" o:title=""/>
                </v:shape>
                <o:OLEObject Type="Embed" ProgID="FXE300.Equation" ShapeID="_x0000_i1029" DrawAspect="Content" ObjectID="_1392482218" r:id="rId27"/>
              </w:object>
            </w:r>
            <w:r w:rsidR="007E087A" w:rsidRPr="007E087A"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  <w:t xml:space="preserve"> </w:t>
            </w:r>
          </w:p>
          <w:p w:rsidR="007E087A" w:rsidRDefault="003E71C8" w:rsidP="007E087A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268" w:dyaOrig="401">
                <v:shape id="_x0000_i1030" type="#_x0000_t75" style="width:49.55pt;height:15.55pt" o:ole="">
                  <v:imagedata r:id="rId28" o:title=""/>
                </v:shape>
                <o:OLEObject Type="Embed" ProgID="FXE300.Equation" ShapeID="_x0000_i1030" DrawAspect="Content" ObjectID="_1392482219" r:id="rId29"/>
              </w:object>
            </w:r>
          </w:p>
          <w:p w:rsidR="007E087A" w:rsidRDefault="007E087A" w:rsidP="007E087A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="003E71C8"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286" w:dyaOrig="365">
                <v:shape id="_x0000_i1031" type="#_x0000_t75" style="width:50.1pt;height:14.4pt" o:ole="">
                  <v:imagedata r:id="rId30" o:title=""/>
                </v:shape>
                <o:OLEObject Type="Embed" ProgID="FXE300.Equation" ShapeID="_x0000_i1031" DrawAspect="Content" ObjectID="_1392482220" r:id="rId31"/>
              </w:object>
            </w:r>
          </w:p>
          <w:p w:rsidR="007E087A" w:rsidRDefault="003E71C8" w:rsidP="007E087A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3678" w:dyaOrig="421">
                <v:shape id="_x0000_i1032" type="#_x0000_t75" style="width:144.6pt;height:16.15pt" o:ole="">
                  <v:imagedata r:id="rId32" o:title=""/>
                </v:shape>
                <o:OLEObject Type="Embed" ProgID="FXE300.Equation" ShapeID="_x0000_i1032" DrawAspect="Content" ObjectID="_1392482221" r:id="rId33"/>
              </w:object>
            </w:r>
          </w:p>
          <w:p w:rsidR="007E087A" w:rsidRDefault="007E087A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3E71C8" w:rsidRDefault="003E71C8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7E087A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7E087A" w:rsidRPr="00F97437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7E087A" w:rsidRDefault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68" type="#_x0000_t75" style="position:absolute;margin-left:220.25pt;margin-top:2.8pt;width:176.9pt;height:82.15pt;z-index:251665408;mso-position-horizontal-relative:text;mso-position-vertical-relative:text">
                  <v:imagedata r:id="rId34" o:title=""/>
                </v:shape>
                <o:OLEObject Type="Embed" ProgID="FXDraw3.Document" ShapeID="_x0000_s1068" DrawAspect="Content" ObjectID="_1392482255" r:id="rId35"/>
              </w:pict>
            </w:r>
            <w:r w:rsidR="007E087A">
              <w:rPr>
                <w:rFonts w:ascii="Times New Roman" w:hAnsi="Times New Roman" w:cs="Times New Roman"/>
                <w:sz w:val="24"/>
                <w:szCs w:val="24"/>
              </w:rPr>
              <w:t>What is the volume of the prism shown?</w:t>
            </w:r>
          </w:p>
          <w:p w:rsidR="007E087A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087A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087A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087A" w:rsidRDefault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069" style="position:absolute;margin-left:68.25pt;margin-top:10.55pt;width:61.5pt;height:22.5pt;z-index:251666432"/>
              </w:pict>
            </w:r>
          </w:p>
          <w:p w:rsidR="007E087A" w:rsidRDefault="007E087A" w:rsidP="001E57F9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m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7E087A" w:rsidRPr="00F97437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087A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7E087A" w:rsidRPr="00F97437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</w:t>
            </w:r>
          </w:p>
        </w:tc>
        <w:tc>
          <w:tcPr>
            <w:tcW w:w="8505" w:type="dxa"/>
          </w:tcPr>
          <w:p w:rsidR="007E087A" w:rsidRDefault="00C63475" w:rsidP="001E57F9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70" type="#_x0000_t75" style="position:absolute;margin-left:292.25pt;margin-top:-6.65pt;width:96.5pt;height:147.5pt;z-index:251667456;mso-position-horizontal-relative:text;mso-position-vertical-relative:text">
                  <v:imagedata r:id="rId36" o:title=""/>
                </v:shape>
                <o:OLEObject Type="Embed" ProgID="FXDraw3.Document" ShapeID="_x0000_s1070" DrawAspect="Content" ObjectID="_1392482256" r:id="rId37"/>
              </w:pict>
            </w:r>
            <w:r w:rsidR="007E087A">
              <w:rPr>
                <w:rFonts w:ascii="Times New Roman" w:hAnsi="Times New Roman" w:cs="Times New Roman"/>
                <w:sz w:val="24"/>
                <w:szCs w:val="24"/>
              </w:rPr>
              <w:t>What is the volume of the prism shown in cm</w:t>
            </w:r>
            <w:r w:rsidR="007E087A" w:rsidRPr="001E57F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="007E087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7E087A" w:rsidRDefault="007E087A" w:rsidP="001E57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087A" w:rsidRDefault="00C63475" w:rsidP="00434973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71" style="position:absolute;margin-left:36pt;margin-top:7.35pt;width:13.5pt;height:69pt;z-index:251668480" coordorigin="3420,8403" coordsize="270,1380">
                  <v:roundrect id="_x0000_s1072" style="position:absolute;left:3420;top:8403;width:270;height:180" arcsize="10923f"/>
                  <v:roundrect id="_x0000_s1073" style="position:absolute;left:3420;top:8778;width:270;height:180" arcsize="10923f"/>
                  <v:roundrect id="_x0000_s1074" style="position:absolute;left:3420;top:9180;width:270;height:180" arcsize="10923f"/>
                  <v:roundrect id="_x0000_s1075" style="position:absolute;left:3420;top:9603;width:270;height:180" arcsize="10923f"/>
                </v:group>
              </w:pict>
            </w:r>
            <w:r w:rsidR="007E087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52.2 cm</w:t>
            </w:r>
            <w:r w:rsidR="007E087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E087A" w:rsidRDefault="007E087A" w:rsidP="00434973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522  cm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E087A" w:rsidRDefault="007E087A" w:rsidP="00434973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5 220 cm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E087A" w:rsidRDefault="007E087A" w:rsidP="00434973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52 200 cm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E087A" w:rsidRDefault="007E087A" w:rsidP="001E57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087A" w:rsidRPr="00F97437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087A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7E087A" w:rsidRPr="00F97437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</w:tcPr>
          <w:p w:rsidR="007E087A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prism has a volume of 4 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 What is its volume in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7E087A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087A" w:rsidRPr="00434973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400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 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4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00 000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E087A" w:rsidRDefault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76" style="position:absolute;margin-left:14.75pt;margin-top:7.65pt;width:343.5pt;height:9pt;z-index:251669504" coordorigin="2430,3420" coordsize="6870,180">
                  <v:roundrect id="_x0000_s1077" style="position:absolute;left:9030;top:3420;width:270;height:180" arcsize="10923f"/>
                  <v:roundrect id="_x0000_s1078" style="position:absolute;left:2430;top:3420;width:270;height:180" arcsize="10923f"/>
                  <v:roundrect id="_x0000_s1079" style="position:absolute;left:4580;top:3420;width:270;height:180" arcsize="10923f"/>
                  <v:roundrect id="_x0000_s1080" style="position:absolute;left:6780;top:3420;width:270;height:180" arcsize="10923f"/>
                </v:group>
              </w:pict>
            </w:r>
          </w:p>
          <w:p w:rsidR="007E087A" w:rsidRPr="00F97437" w:rsidRDefault="007E08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2E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05" w:type="dxa"/>
          </w:tcPr>
          <w:p w:rsidR="001C22E0" w:rsidRPr="00EB7018" w:rsidRDefault="00C63475" w:rsidP="00C6347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EF6AD6F">
                <v:shape id="_x0000_s1097" type="#_x0000_t75" style="position:absolute;margin-left:209.7pt;margin-top:-5.4pt;width:200.85pt;height:150.75pt;z-index:251673600;mso-position-horizontal-relative:text;mso-position-vertical-relative:text">
                  <v:imagedata r:id="rId38" o:title=""/>
                </v:shape>
                <o:OLEObject Type="Embed" ProgID="FXDraw3.Document" ShapeID="_x0000_s1097" DrawAspect="Content" ObjectID="_1392482257" r:id="rId39"/>
              </w:pict>
            </w:r>
            <w:r w:rsidR="001C22E0">
              <w:rPr>
                <w:rFonts w:ascii="Times New Roman" w:hAnsi="Times New Roman" w:cs="Times New Roman"/>
                <w:sz w:val="24"/>
                <w:szCs w:val="24"/>
              </w:rPr>
              <w:t>Jack is building a rectangular prism from 1 cm</w:t>
            </w:r>
            <w:r w:rsidR="001C22E0" w:rsidRPr="00EB701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1C22E0">
              <w:rPr>
                <w:rFonts w:ascii="Times New Roman" w:hAnsi="Times New Roman" w:cs="Times New Roman"/>
                <w:sz w:val="24"/>
                <w:szCs w:val="24"/>
              </w:rPr>
              <w:t xml:space="preserve"> cubes. What is the least number of cubes he must add to produce a rectangular prism? </w:t>
            </w: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Default="00C63475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86853F6">
                <v:group id="_x0000_s1098" style="position:absolute;margin-left:14.75pt;margin-top:2.2pt;width:13.5pt;height:69pt;z-index:251674624" coordorigin="3420,8403" coordsize="270,1380">
                  <v:roundrect id="_x0000_s1099" style="position:absolute;left:3420;top:8403;width:270;height:180" arcsize="10923f"/>
                  <v:roundrect id="_x0000_s1100" style="position:absolute;left:3420;top:8778;width:270;height:180" arcsize="10923f"/>
                  <v:roundrect id="_x0000_s1101" style="position:absolute;left:3420;top:9180;width:270;height:180" arcsize="10923f"/>
                  <v:roundrect id="_x0000_s1102" style="position:absolute;left:3420;top:9603;width:270;height:180" arcsize="10923f"/>
                </v:group>
              </w:pict>
            </w:r>
            <w:r w:rsidR="001C22E0">
              <w:rPr>
                <w:rFonts w:ascii="Times New Roman" w:hAnsi="Times New Roman" w:cs="Times New Roman"/>
                <w:sz w:val="24"/>
                <w:szCs w:val="24"/>
              </w:rPr>
              <w:t xml:space="preserve">             4</w:t>
            </w:r>
          </w:p>
          <w:p w:rsidR="001C22E0" w:rsidRDefault="001C22E0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7</w:t>
            </w:r>
          </w:p>
          <w:p w:rsidR="001C22E0" w:rsidRDefault="001C22E0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14</w:t>
            </w:r>
          </w:p>
          <w:p w:rsidR="001C22E0" w:rsidRDefault="001C22E0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16</w:t>
            </w:r>
          </w:p>
          <w:p w:rsidR="001C22E0" w:rsidRPr="00F97437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2E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1C22E0" w:rsidRDefault="00C63475" w:rsidP="001C22E0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07" type="#_x0000_t75" style="position:absolute;margin-left:158.25pt;margin-top:19.6pt;width:258pt;height:146.65pt;z-index:251678720;mso-position-horizontal-relative:text;mso-position-vertical-relative:text">
                  <v:imagedata r:id="rId40" o:title=""/>
                </v:shape>
                <o:OLEObject Type="Embed" ProgID="FXDraw3.Document" ShapeID="_x0000_s1107" DrawAspect="Content" ObjectID="_1392482258" r:id="rId41"/>
              </w:pict>
            </w:r>
            <w:r w:rsidR="00D70C8F">
              <w:rPr>
                <w:rFonts w:ascii="Times New Roman" w:hAnsi="Times New Roman" w:cs="Times New Roman"/>
                <w:sz w:val="24"/>
                <w:szCs w:val="24"/>
              </w:rPr>
              <w:t>Which calculation could be used to f</w:t>
            </w:r>
            <w:r w:rsidR="001C22E0">
              <w:rPr>
                <w:rFonts w:ascii="Times New Roman" w:hAnsi="Times New Roman" w:cs="Times New Roman"/>
                <w:sz w:val="24"/>
                <w:szCs w:val="24"/>
              </w:rPr>
              <w:t>ind the volum</w:t>
            </w:r>
            <w:r w:rsidR="009E5C61">
              <w:rPr>
                <w:rFonts w:ascii="Times New Roman" w:hAnsi="Times New Roman" w:cs="Times New Roman"/>
                <w:sz w:val="24"/>
                <w:szCs w:val="24"/>
              </w:rPr>
              <w:t>e of the triangular prism shown?</w:t>
            </w:r>
          </w:p>
          <w:p w:rsidR="001C22E0" w:rsidRDefault="001C22E0" w:rsidP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Pr="007E087A" w:rsidRDefault="00C63475" w:rsidP="001C22E0">
            <w:pPr>
              <w:spacing w:after="120"/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09" style="position:absolute;margin-left:1.25pt;margin-top:6.55pt;width:13.5pt;height:102.6pt;z-index:251680768" coordorigin="3420,8403" coordsize="270,1380">
                  <v:roundrect id="_x0000_s1110" style="position:absolute;left:3420;top:8403;width:270;height:180" arcsize="10923f"/>
                  <v:roundrect id="_x0000_s1111" style="position:absolute;left:3420;top:8778;width:270;height:180" arcsize="10923f"/>
                  <v:roundrect id="_x0000_s1112" style="position:absolute;left:3420;top:9180;width:270;height:180" arcsize="10923f"/>
                  <v:roundrect id="_x0000_s1113" style="position:absolute;left:3420;top:9603;width:270;height:180" arcsize="10923f"/>
                </v:group>
              </w:pict>
            </w:r>
            <w:r w:rsidR="001C22E0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</w:t>
            </w:r>
            <w:r w:rsidR="00D70C8F"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939" w:dyaOrig="725">
                <v:shape id="_x0000_i1033" type="#_x0000_t75" style="width:65.1pt;height:23.6pt" o:ole="">
                  <v:imagedata r:id="rId42" o:title=""/>
                </v:shape>
                <o:OLEObject Type="Embed" ProgID="FXE300.Equation" ShapeID="_x0000_i1033" DrawAspect="Content" ObjectID="_1392482222" r:id="rId43"/>
              </w:object>
            </w:r>
            <w:r w:rsidR="001C22E0" w:rsidRPr="007E087A"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  <w:t xml:space="preserve"> </w:t>
            </w:r>
          </w:p>
          <w:p w:rsidR="001C22E0" w:rsidRDefault="001C22E0" w:rsidP="001C22E0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="00D70C8F"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939" w:dyaOrig="725">
                <v:shape id="_x0000_i1034" type="#_x0000_t75" style="width:65.1pt;height:23.6pt" o:ole="">
                  <v:imagedata r:id="rId44" o:title=""/>
                </v:shape>
                <o:OLEObject Type="Embed" ProgID="FXE300.Equation" ShapeID="_x0000_i1034" DrawAspect="Content" ObjectID="_1392482223" r:id="rId45"/>
              </w:object>
            </w:r>
          </w:p>
          <w:p w:rsidR="001C22E0" w:rsidRDefault="001C22E0" w:rsidP="001C22E0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="00D70C8F"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2099" w:dyaOrig="725">
                <v:shape id="_x0000_i1035" type="#_x0000_t75" style="width:69.1pt;height:23.6pt" o:ole="">
                  <v:imagedata r:id="rId46" o:title=""/>
                </v:shape>
                <o:OLEObject Type="Embed" ProgID="FXE300.Equation" ShapeID="_x0000_i1035" DrawAspect="Content" ObjectID="_1392482224" r:id="rId47"/>
              </w:object>
            </w:r>
          </w:p>
          <w:p w:rsidR="001C22E0" w:rsidRDefault="001C22E0" w:rsidP="001C22E0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="00D70C8F"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2099" w:dyaOrig="725">
                <v:shape id="_x0000_i1036" type="#_x0000_t75" style="width:69.1pt;height:23.6pt" o:ole="">
                  <v:imagedata r:id="rId48" o:title=""/>
                </v:shape>
                <o:OLEObject Type="Embed" ProgID="FXE300.Equation" ShapeID="_x0000_i1036" DrawAspect="Content" ObjectID="_1392482225" r:id="rId49"/>
              </w:object>
            </w:r>
          </w:p>
          <w:p w:rsidR="001C22E0" w:rsidRPr="00F97437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2E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</w:t>
            </w:r>
          </w:p>
        </w:tc>
        <w:tc>
          <w:tcPr>
            <w:tcW w:w="8505" w:type="dxa"/>
          </w:tcPr>
          <w:p w:rsidR="001C22E0" w:rsidRDefault="001C22E0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triangular prism shown.</w:t>
            </w: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E939219">
                <v:shape id="_x0000_s1103" type="#_x0000_t75" style="position:absolute;margin-left:160.5pt;margin-top:-18.2pt;width:259.3pt;height:148.35pt;z-index:251675648;mso-position-horizontal-relative:text;mso-position-vertical-relative:text">
                  <v:imagedata r:id="rId50" o:title=""/>
                </v:shape>
                <o:OLEObject Type="Embed" ProgID="FXDraw3.Document" ShapeID="_x0000_s1103" DrawAspect="Content" ObjectID="_1392482259" r:id="rId51"/>
              </w:pict>
            </w: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E58AEE9">
                <v:rect id="_x0000_s1104" style="position:absolute;margin-left:70.5pt;margin-top:11.15pt;width:61.5pt;height:22.5pt;z-index:251676672"/>
              </w:pict>
            </w:r>
          </w:p>
          <w:p w:rsidR="001C22E0" w:rsidRDefault="001C22E0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22E0" w:rsidRPr="00F97437" w:rsidRDefault="001C22E0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2E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1C22E0" w:rsidRDefault="00147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prism shown.</w:t>
            </w:r>
          </w:p>
          <w:p w:rsidR="00D70C8F" w:rsidRDefault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16" type="#_x0000_t75" style="position:absolute;margin-left:-.75pt;margin-top:11.7pt;width:263.95pt;height:101.25pt;z-index:251681792;mso-position-horizontal-relative:text;mso-position-vertical-relative:text">
                  <v:imagedata r:id="rId52" o:title=""/>
                </v:shape>
                <o:OLEObject Type="Embed" ProgID="FXDraw3.Document" ShapeID="_x0000_s1116" DrawAspect="Content" ObjectID="_1392482260" r:id="rId53"/>
              </w:pict>
            </w: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C8F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71A6" w:rsidRDefault="00C63475" w:rsidP="00147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17" style="position:absolute;margin-left:70.5pt;margin-top:11.15pt;width:61.5pt;height:22.5pt;z-index:251683840"/>
              </w:pict>
            </w:r>
          </w:p>
          <w:p w:rsidR="00D70C8F" w:rsidRDefault="001471A6" w:rsidP="00147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c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D70C8F" w:rsidRPr="00F97437" w:rsidRDefault="00D7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2E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8505" w:type="dxa"/>
          </w:tcPr>
          <w:p w:rsidR="00CA5EAC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fuel tank in a car has the dimensions shown below. </w:t>
            </w:r>
          </w:p>
          <w:p w:rsidR="001C22E0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Using the relationship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cubic centimetre holds 1 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millilitre;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find the capacity of the tank in litres.</w:t>
            </w:r>
          </w:p>
          <w:p w:rsidR="00E4470E" w:rsidRDefault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18" type="#_x0000_t75" style="position:absolute;margin-left:70.5pt;margin-top:11.5pt;width:344.6pt;height:104pt;z-index:251684864;mso-position-horizontal-relative:text;mso-position-vertical-relative:text">
                  <v:imagedata r:id="rId54" o:title=""/>
                </v:shape>
                <o:OLEObject Type="Embed" ProgID="FXDraw3.Document" ShapeID="_x0000_s1118" DrawAspect="Content" ObjectID="_1392482261" r:id="rId55"/>
              </w:pict>
            </w:r>
          </w:p>
          <w:p w:rsidR="00E4470E" w:rsidRDefault="00E447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70E" w:rsidRDefault="00E447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70E" w:rsidRDefault="00E447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70E" w:rsidRDefault="00E447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70E" w:rsidRDefault="00E447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75F4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75F4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75F4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75F4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75F4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70E" w:rsidRDefault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19" style="position:absolute;margin-left:75.75pt;margin-top:11.8pt;width:61.5pt;height:22.5pt;z-index:251685888"/>
              </w:pict>
            </w:r>
          </w:p>
          <w:p w:rsidR="00E4470E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Capacity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litres</w:t>
            </w:r>
          </w:p>
          <w:p w:rsidR="00F075F4" w:rsidRPr="00F97437" w:rsidRDefault="00F07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2E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8505" w:type="dxa"/>
          </w:tcPr>
          <w:p w:rsidR="006D2553" w:rsidRDefault="00C63475" w:rsidP="006D2553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1" type="#_x0000_t75" style="position:absolute;margin-left:260.15pt;margin-top:-5.75pt;width:121.7pt;height:131.85pt;z-index:251693056;mso-position-horizontal-relative:text;mso-position-vertical-relative:text">
                  <v:imagedata r:id="rId56" o:title=""/>
                </v:shape>
                <o:OLEObject Type="Embed" ProgID="FXDraw3.Document" ShapeID="_x0000_s1161" DrawAspect="Content" ObjectID="_1392482262" r:id="rId57"/>
              </w:pict>
            </w:r>
            <w:r w:rsidR="006D2553">
              <w:rPr>
                <w:rFonts w:ascii="Times New Roman" w:hAnsi="Times New Roman" w:cs="Times New Roman"/>
                <w:sz w:val="24"/>
                <w:szCs w:val="24"/>
              </w:rPr>
              <w:t xml:space="preserve">Which calculation could be used to find 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the volume of this cylinder</w:t>
            </w:r>
            <w:r w:rsidR="006D2553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6D2553" w:rsidRDefault="006D2553" w:rsidP="006D25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2553" w:rsidRPr="007505E2" w:rsidRDefault="00C63475" w:rsidP="006D2553">
            <w:pPr>
              <w:spacing w:after="120"/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62" style="position:absolute;margin-left:1.25pt;margin-top:2.8pt;width:13.5pt;height:71.15pt;z-index:251694080" coordorigin="3420,8403" coordsize="270,1380">
                  <v:roundrect id="_x0000_s1163" style="position:absolute;left:3420;top:8403;width:270;height:180" arcsize="10923f"/>
                  <v:roundrect id="_x0000_s1164" style="position:absolute;left:3420;top:8778;width:270;height:180" arcsize="10923f"/>
                  <v:roundrect id="_x0000_s1165" style="position:absolute;left:3420;top:9180;width:270;height:180" arcsize="10923f"/>
                  <v:roundrect id="_x0000_s1166" style="position:absolute;left:3420;top:9603;width:270;height:180" arcsize="10923f"/>
                </v:group>
              </w:pict>
            </w:r>
            <w:r w:rsidR="006D2553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</w:t>
            </w:r>
            <w:r w:rsidR="006D2553" w:rsidRPr="007505E2">
              <w:rPr>
                <w:rFonts w:ascii="Times New Roman" w:hAnsi="Times New Roman" w:cs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1443" w:dyaOrig="401">
                <v:shape id="_x0000_i1037" type="#_x0000_t75" style="width:48.95pt;height:13.8pt" o:ole="">
                  <v:imagedata r:id="rId58" o:title=""/>
                </v:shape>
                <o:OLEObject Type="Embed" ProgID="FXE300.Equation" ShapeID="_x0000_i1037" DrawAspect="Content" ObjectID="_1392482226" r:id="rId59"/>
              </w:object>
            </w:r>
            <w:r w:rsidR="006D2553" w:rsidRPr="007505E2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6D2553" w:rsidRDefault="006D2553" w:rsidP="006D2553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556" w:dyaOrig="467">
                <v:shape id="_x0000_i1038" type="#_x0000_t75" style="width:52.4pt;height:15.55pt" o:ole="">
                  <v:imagedata r:id="rId60" o:title=""/>
                </v:shape>
                <o:OLEObject Type="Embed" ProgID="FXE300.Equation" ShapeID="_x0000_i1038" DrawAspect="Content" ObjectID="_1392482227" r:id="rId61"/>
              </w:object>
            </w:r>
          </w:p>
          <w:p w:rsidR="006D2553" w:rsidRDefault="006D2553" w:rsidP="006D2553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443" w:dyaOrig="401">
                <v:shape id="_x0000_i1039" type="#_x0000_t75" style="width:47.25pt;height:12.65pt" o:ole="">
                  <v:imagedata r:id="rId62" o:title=""/>
                </v:shape>
                <o:OLEObject Type="Embed" ProgID="FXE300.Equation" ShapeID="_x0000_i1039" DrawAspect="Content" ObjectID="_1392482228" r:id="rId63"/>
              </w:object>
            </w:r>
          </w:p>
          <w:p w:rsidR="006D2553" w:rsidRDefault="006D2553" w:rsidP="006D2553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556" w:dyaOrig="467">
                <v:shape id="_x0000_i1040" type="#_x0000_t75" style="width:51.25pt;height:15pt" o:ole="">
                  <v:imagedata r:id="rId64" o:title=""/>
                </v:shape>
                <o:OLEObject Type="Embed" ProgID="FXE300.Equation" ShapeID="_x0000_i1040" DrawAspect="Content" ObjectID="_1392482229" r:id="rId65"/>
              </w:object>
            </w:r>
          </w:p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2E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6D2553" w:rsidRDefault="00C63475" w:rsidP="006D2553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8" type="#_x0000_t75" style="position:absolute;margin-left:254.9pt;margin-top:3.95pt;width:125.05pt;height:118.25pt;z-index:251697152;mso-position-horizontal-relative:text;mso-position-vertical-relative:text">
                  <v:imagedata r:id="rId66" o:title=""/>
                </v:shape>
                <o:OLEObject Type="Embed" ProgID="FXDraw3.Document" ShapeID="_x0000_s1168" DrawAspect="Content" ObjectID="_1392482263" r:id="rId67"/>
              </w:pict>
            </w:r>
            <w:r w:rsidR="006D2553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ind the volume of cylinder to the nearest mm</w:t>
            </w:r>
            <w:r w:rsidR="00CA5EAC" w:rsidRPr="00CA5E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="006D25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D2553" w:rsidRDefault="006D2553" w:rsidP="006D25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2553" w:rsidRDefault="006D2553" w:rsidP="006D25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2553" w:rsidRDefault="006D2553" w:rsidP="006D25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2553" w:rsidRDefault="006D2553" w:rsidP="006D25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2553" w:rsidRDefault="006D2553" w:rsidP="006D25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2553" w:rsidRDefault="00C63475" w:rsidP="006D2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67" style="position:absolute;margin-left:70.5pt;margin-top:11.15pt;width:61.5pt;height:22.5pt;z-index:251696128"/>
              </w:pict>
            </w:r>
          </w:p>
          <w:p w:rsidR="006D2553" w:rsidRDefault="006D2553" w:rsidP="006D2553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="00CA5EAC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1C22E0" w:rsidRPr="00F97437" w:rsidRDefault="001C22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293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B2293C" w:rsidRPr="00F97437" w:rsidRDefault="00B229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472CC9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1" type="#_x0000_t75" style="position:absolute;margin-left:216.75pt;margin-top:-2.4pt;width:190.35pt;height:169.05pt;z-index:251701248;mso-position-horizontal-relative:text;mso-position-vertical-relative:text">
                  <v:imagedata r:id="rId68" o:title=""/>
                </v:shape>
                <o:OLEObject Type="Embed" ProgID="FXDraw3.Document" ShapeID="_x0000_s1171" DrawAspect="Content" ObjectID="_1392482264" r:id="rId69"/>
              </w:pict>
            </w:r>
            <w:r w:rsidR="00265069">
              <w:rPr>
                <w:rFonts w:ascii="Times New Roman" w:hAnsi="Times New Roman" w:cs="Times New Roman"/>
                <w:sz w:val="24"/>
                <w:szCs w:val="24"/>
              </w:rPr>
              <w:t xml:space="preserve">A paint tin </w:t>
            </w:r>
            <w:r w:rsidR="00472CC9">
              <w:rPr>
                <w:rFonts w:ascii="Times New Roman" w:hAnsi="Times New Roman" w:cs="Times New Roman"/>
                <w:sz w:val="24"/>
                <w:szCs w:val="24"/>
              </w:rPr>
              <w:t xml:space="preserve">in Jerry’s shed has lost its label. </w:t>
            </w:r>
          </w:p>
          <w:p w:rsidR="00472CC9" w:rsidRDefault="00472CC9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He opens it and finds it is full of red paint. </w:t>
            </w:r>
          </w:p>
          <w:p w:rsidR="00B2293C" w:rsidRDefault="00472CC9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Using the measurements that Jerry 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took;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find how much paint the tin holds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 xml:space="preserve"> (to the nearest litre)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72CC9" w:rsidRDefault="00472CC9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cm</w:t>
            </w:r>
            <w:r w:rsidRPr="00472CC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holds 1 ml of paint.</w:t>
            </w:r>
          </w:p>
          <w:p w:rsidR="00B2293C" w:rsidRDefault="00B2293C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293C" w:rsidRDefault="00B2293C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293C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D7D5644">
                <v:rect id="_x0000_s1169" style="position:absolute;margin-left:73.5pt;margin-top:4.8pt;width:61.5pt;height:28.85pt;z-index:251700224"/>
              </w:pict>
            </w:r>
          </w:p>
          <w:p w:rsidR="00B2293C" w:rsidRDefault="00375A66" w:rsidP="00375A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Capacity</w:t>
            </w:r>
            <w:r w:rsidR="00B2293C"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=</w:t>
            </w:r>
            <w:r w:rsidR="00B2293C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="00B2293C"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="00B2293C"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litres</w:t>
            </w:r>
          </w:p>
          <w:p w:rsidR="00375A66" w:rsidRPr="00F97437" w:rsidRDefault="00375A66" w:rsidP="00375A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293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B2293C" w:rsidRPr="00F97437" w:rsidRDefault="00B229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storage shed</w:t>
            </w:r>
            <w:r w:rsidR="00375A66">
              <w:rPr>
                <w:rFonts w:ascii="Times New Roman" w:hAnsi="Times New Roman" w:cs="Times New Roman"/>
                <w:sz w:val="24"/>
                <w:szCs w:val="24"/>
              </w:rPr>
              <w:t xml:space="preserve"> shown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which has a semicircular cross section.</w:t>
            </w:r>
          </w:p>
          <w:p w:rsidR="00AD0258" w:rsidRDefault="00C63475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6" type="#_x0000_t75" style="position:absolute;margin-left:154.25pt;margin-top:4.95pt;width:225.7pt;height:110.65pt;z-index:251705344;mso-position-horizontal-relative:text;mso-position-vertical-relative:text">
                  <v:imagedata r:id="rId70" o:title=""/>
                </v:shape>
                <o:OLEObject Type="Embed" ProgID="FXDraw3.Document" ShapeID="_x0000_s1176" DrawAspect="Content" ObjectID="_1392482265" r:id="rId71"/>
              </w:pict>
            </w:r>
          </w:p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5A66" w:rsidRDefault="00C63475" w:rsidP="00375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D7D5644">
                <v:rect id="_x0000_s1177" style="position:absolute;margin-left:69.75pt;margin-top:7.1pt;width:61.5pt;height:28.85pt;z-index:251706368"/>
              </w:pict>
            </w:r>
          </w:p>
          <w:p w:rsidR="00375A66" w:rsidRDefault="00375A66" w:rsidP="00375A66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AD0258" w:rsidRDefault="00AD0258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5A66" w:rsidRPr="00F97437" w:rsidRDefault="00375A66" w:rsidP="005E4C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04E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604EC" w:rsidRPr="00F97437" w:rsidRDefault="00460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4604EC" w:rsidRDefault="00C63475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3DFAD98">
                <v:shape id="_x0000_s1195" type="#_x0000_t75" style="position:absolute;margin-left:179.25pt;margin-top:0;width:220.1pt;height:134.7pt;z-index:-251608064;mso-position-horizontal-relative:text;mso-position-vertical-relative:text">
                  <v:imagedata r:id="rId72" o:title=""/>
                </v:shape>
                <o:OLEObject Type="Embed" ProgID="FXDraw3.Document" ShapeID="_x0000_s1195" DrawAspect="Content" ObjectID="_1392482266" r:id="rId73"/>
              </w:pict>
            </w:r>
            <w:r w:rsidR="004604EC">
              <w:rPr>
                <w:rFonts w:ascii="Times New Roman" w:hAnsi="Times New Roman" w:cs="Times New Roman"/>
                <w:sz w:val="24"/>
                <w:szCs w:val="24"/>
              </w:rPr>
              <w:t>A food package is in the form of a trapezoidal prism.</w:t>
            </w:r>
          </w:p>
          <w:p w:rsidR="004604EC" w:rsidRDefault="004604EC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dimensions are shown. </w:t>
            </w:r>
          </w:p>
          <w:p w:rsidR="004604EC" w:rsidRDefault="004604EC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Find the volume of the package.</w:t>
            </w:r>
          </w:p>
          <w:p w:rsidR="004604EC" w:rsidRDefault="004604EC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04EC" w:rsidRDefault="004604EC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04EC" w:rsidRDefault="004604EC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04EC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27136934">
                <v:rect id="_x0000_s1194" style="position:absolute;margin-left:71.25pt;margin-top:4.05pt;width:61.5pt;height:28.85pt;z-index:251709440"/>
              </w:pict>
            </w:r>
          </w:p>
          <w:p w:rsidR="004604EC" w:rsidRDefault="004604EC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="00CA5EAC">
              <w:rPr>
                <w:rFonts w:ascii="Times New Roman" w:hAnsi="Times New Roman" w:cs="Times New Roman"/>
                <w:sz w:val="32"/>
                <w:szCs w:val="32"/>
              </w:rPr>
              <w:t>c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4604EC" w:rsidRPr="00F97437" w:rsidRDefault="004604EC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04E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604EC" w:rsidRPr="00F97437" w:rsidRDefault="00460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4604EC" w:rsidRDefault="00C63475" w:rsidP="00F45909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6" type="#_x0000_t75" style="position:absolute;margin-left:230.25pt;margin-top:-4.7pt;width:182.9pt;height:149.6pt;z-index:251710464;mso-position-horizontal-relative:text;mso-position-vertical-relative:text">
                  <v:imagedata r:id="rId74" o:title=""/>
                </v:shape>
                <o:OLEObject Type="Embed" ProgID="FXDraw3.Document" ShapeID="_x0000_s1196" DrawAspect="Content" ObjectID="_1392482267" r:id="rId75"/>
              </w:pict>
            </w:r>
            <w:r w:rsidR="004604EC">
              <w:rPr>
                <w:rFonts w:ascii="Times New Roman" w:hAnsi="Times New Roman" w:cs="Times New Roman"/>
                <w:sz w:val="24"/>
                <w:szCs w:val="24"/>
              </w:rPr>
              <w:t>A trough for horses has a cross sec</w:t>
            </w:r>
            <w:r w:rsidR="00CA5EAC">
              <w:rPr>
                <w:rFonts w:ascii="Times New Roman" w:hAnsi="Times New Roman" w:cs="Times New Roman"/>
                <w:sz w:val="24"/>
                <w:szCs w:val="24"/>
              </w:rPr>
              <w:t>tion that is made up of a rectangle</w:t>
            </w:r>
            <w:r w:rsidR="004604EC">
              <w:rPr>
                <w:rFonts w:ascii="Times New Roman" w:hAnsi="Times New Roman" w:cs="Times New Roman"/>
                <w:sz w:val="24"/>
                <w:szCs w:val="24"/>
              </w:rPr>
              <w:t xml:space="preserve"> and a semicircle</w:t>
            </w:r>
            <w:r w:rsidR="00F45909">
              <w:rPr>
                <w:rFonts w:ascii="Times New Roman" w:hAnsi="Times New Roman" w:cs="Times New Roman"/>
                <w:sz w:val="24"/>
                <w:szCs w:val="24"/>
              </w:rPr>
              <w:t xml:space="preserve"> as shown</w:t>
            </w:r>
            <w:r w:rsidR="004604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604EC" w:rsidRDefault="00CA5EAC" w:rsidP="00F45909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trough is 4 metres long</w:t>
            </w:r>
            <w:r w:rsidR="004604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604EC" w:rsidRDefault="004604EC" w:rsidP="00F45909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much water does the trough hold?</w:t>
            </w:r>
          </w:p>
          <w:p w:rsidR="004604EC" w:rsidRDefault="004604EC" w:rsidP="00F45909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1 000 cm</w:t>
            </w:r>
            <w:r w:rsidRPr="004604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holds 1 litre.</w:t>
            </w:r>
          </w:p>
          <w:p w:rsidR="00F45909" w:rsidRDefault="00F45909" w:rsidP="00F459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5909" w:rsidRDefault="00C63475" w:rsidP="00F459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97" style="position:absolute;margin-left:74.5pt;margin-top:4.05pt;width:61.5pt;height:28.85pt;z-index:251712512"/>
              </w:pict>
            </w:r>
          </w:p>
          <w:p w:rsidR="00F45909" w:rsidRDefault="00CA5EAC" w:rsidP="00F45909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Capacity</w:t>
            </w:r>
            <w:r w:rsidR="00F45909"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=</w:t>
            </w:r>
            <w:r w:rsidR="00F4590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="00F45909"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="00F45909"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litres.</w:t>
            </w:r>
          </w:p>
          <w:p w:rsidR="00F45909" w:rsidRPr="00F97437" w:rsidRDefault="00F45909" w:rsidP="004604EC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04E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604EC" w:rsidRPr="00F97437" w:rsidRDefault="00460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4604EC" w:rsidRDefault="00C63475" w:rsidP="00186FA4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8" type="#_x0000_t75" style="position:absolute;margin-left:202.1pt;margin-top:-6.95pt;width:211.05pt;height:123.45pt;z-index:251713536;mso-position-horizontal-relative:text;mso-position-vertical-relative:text">
                  <v:imagedata r:id="rId76" o:title=""/>
                </v:shape>
                <o:OLEObject Type="Embed" ProgID="FXDraw3.Document" ShapeID="_x0000_s1198" DrawAspect="Content" ObjectID="_1392482268" r:id="rId77"/>
              </w:pict>
            </w:r>
            <w:r w:rsidR="00186FA4">
              <w:rPr>
                <w:rFonts w:ascii="Times New Roman" w:hAnsi="Times New Roman" w:cs="Times New Roman"/>
                <w:sz w:val="24"/>
                <w:szCs w:val="24"/>
              </w:rPr>
              <w:t>The diagram shows a building in a park, commonly used for picnics.</w:t>
            </w:r>
          </w:p>
          <w:p w:rsidR="00186FA4" w:rsidRDefault="00186FA4" w:rsidP="00186FA4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6FA4" w:rsidRDefault="00186FA4" w:rsidP="00186FA4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building?</w:t>
            </w:r>
          </w:p>
          <w:p w:rsidR="00186FA4" w:rsidRDefault="00186FA4" w:rsidP="00186FA4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6FA4" w:rsidRDefault="00186FA4" w:rsidP="00186FA4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6FA4" w:rsidRDefault="00186FA4" w:rsidP="00186FA4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7E3B" w:rsidRDefault="00877E3B" w:rsidP="00877E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7E3B" w:rsidRDefault="00877E3B" w:rsidP="00877E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7E3B" w:rsidRDefault="00C63475" w:rsidP="00877E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99" style="position:absolute;margin-left:71.25pt;margin-top:4.05pt;width:61.5pt;height:28.85pt;z-index:251715584"/>
              </w:pict>
            </w:r>
          </w:p>
          <w:p w:rsidR="00877E3B" w:rsidRDefault="00877E3B" w:rsidP="00877E3B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186FA4" w:rsidRPr="00F97437" w:rsidRDefault="00186FA4" w:rsidP="00186FA4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135A8" w:rsidRDefault="002135A8" w:rsidP="001E46C8"/>
    <w:p w:rsidR="006D2553" w:rsidRDefault="006D2553" w:rsidP="001E46C8"/>
    <w:p w:rsidR="006D2553" w:rsidRDefault="006D2553" w:rsidP="001E46C8"/>
    <w:p w:rsidR="006D2553" w:rsidRDefault="006D2553" w:rsidP="001E46C8"/>
    <w:p w:rsidR="001954CE" w:rsidRDefault="001954CE" w:rsidP="00C63475">
      <w:pPr>
        <w:rPr>
          <w:b/>
          <w:sz w:val="32"/>
          <w:szCs w:val="32"/>
        </w:rPr>
        <w:sectPr w:rsidR="001954CE" w:rsidSect="00CC3C84">
          <w:headerReference w:type="default" r:id="rId78"/>
          <w:footerReference w:type="default" r:id="rId79"/>
          <w:headerReference w:type="first" r:id="rId80"/>
          <w:footerReference w:type="first" r:id="rId8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Ind w:w="-1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1111"/>
        <w:gridCol w:w="3803"/>
        <w:gridCol w:w="4078"/>
      </w:tblGrid>
      <w:tr w:rsidR="00C37781" w:rsidRPr="004E1905" w:rsidTr="001954CE">
        <w:trPr>
          <w:cantSplit/>
        </w:trPr>
        <w:tc>
          <w:tcPr>
            <w:tcW w:w="5340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C37781" w:rsidRPr="00670566" w:rsidRDefault="00C37781" w:rsidP="00C6347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Section 2</w:t>
            </w:r>
            <w:r w:rsidRPr="00670566">
              <w:rPr>
                <w:b/>
                <w:sz w:val="32"/>
                <w:szCs w:val="32"/>
              </w:rPr>
              <w:t xml:space="preserve"> </w:t>
            </w:r>
          </w:p>
          <w:p w:rsidR="00C37781" w:rsidRPr="00670566" w:rsidRDefault="00C37781" w:rsidP="00C634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Longer Answer Calculator Section</w:t>
            </w:r>
          </w:p>
          <w:p w:rsidR="00C37781" w:rsidRDefault="00C37781" w:rsidP="00C6347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078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C37781" w:rsidRPr="004E1905" w:rsidRDefault="00C37781" w:rsidP="00C63475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37781" w:rsidRPr="004E1905" w:rsidTr="001954CE">
        <w:trPr>
          <w:cantSplit/>
        </w:trPr>
        <w:tc>
          <w:tcPr>
            <w:tcW w:w="5340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C37781" w:rsidRPr="004E1905" w:rsidRDefault="00C37781" w:rsidP="00C6347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078" w:type="dxa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C37781" w:rsidRPr="004E1905" w:rsidRDefault="00C37781" w:rsidP="00C6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C37781" w:rsidRPr="004E1905" w:rsidTr="001954CE">
        <w:trPr>
          <w:cantSplit/>
        </w:trPr>
        <w:tc>
          <w:tcPr>
            <w:tcW w:w="42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C37781" w:rsidRPr="004E1905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92" w:type="dxa"/>
            <w:gridSpan w:val="3"/>
            <w:tcBorders>
              <w:top w:val="nil"/>
              <w:bottom w:val="nil"/>
            </w:tcBorders>
            <w:tcMar>
              <w:top w:w="113" w:type="dxa"/>
            </w:tcMar>
          </w:tcPr>
          <w:p w:rsidR="00C37781" w:rsidRPr="004E1905" w:rsidRDefault="00C37781" w:rsidP="00C63475">
            <w:pPr>
              <w:tabs>
                <w:tab w:val="left" w:pos="18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C37781" w:rsidRPr="00582441" w:rsidRDefault="00C37781" w:rsidP="00C634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C37781" w:rsidRPr="004E1905" w:rsidRDefault="00C37781" w:rsidP="00C634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C37781" w:rsidRPr="004E1905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7781" w:rsidRPr="00F661A2" w:rsidTr="001954CE">
        <w:trPr>
          <w:cantSplit/>
          <w:trHeight w:val="1041"/>
        </w:trPr>
        <w:tc>
          <w:tcPr>
            <w:tcW w:w="426" w:type="dxa"/>
            <w:vMerge w:val="restart"/>
            <w:tcBorders>
              <w:top w:val="nil"/>
            </w:tcBorders>
            <w:tcMar>
              <w:top w:w="113" w:type="dxa"/>
            </w:tcMar>
          </w:tcPr>
          <w:p w:rsidR="00C37781" w:rsidRPr="004E1905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C37781" w:rsidRPr="004E1905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nil"/>
            </w:tcBorders>
            <w:tcMar>
              <w:top w:w="113" w:type="dxa"/>
            </w:tcMar>
          </w:tcPr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Pr="00F661A2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7881" w:type="dxa"/>
            <w:gridSpan w:val="2"/>
            <w:tcBorders>
              <w:top w:val="nil"/>
            </w:tcBorders>
          </w:tcPr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Kyle is loading a delivery of timber. There are posts and rafters in the load; their dimensions are shown in the diagram. </w:t>
            </w:r>
          </w:p>
          <w:p w:rsidR="00C37781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1665654B">
                <v:shape id="_x0000_s1200" type="#_x0000_t75" style="position:absolute;margin-left:.95pt;margin-top:3.95pt;width:372.2pt;height:147.2pt;z-index:251717632;mso-position-horizontal-relative:text;mso-position-vertical-relative:text">
                  <v:imagedata r:id="rId82" o:title=""/>
                </v:shape>
                <o:OLEObject Type="Embed" ProgID="FXDraw3.Document" ShapeID="_x0000_s1200" DrawAspect="Content" ObjectID="_1392482269" r:id="rId83"/>
              </w:pict>
            </w: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one post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 xml:space="preserve"> (in cubic centimetres)</w:t>
            </w:r>
            <w:r w:rsidRPr="00C377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one rafter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 xml:space="preserve"> (in cubic centimetres)</w:t>
            </w:r>
            <w:r w:rsidR="001954CE" w:rsidRPr="00C377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Pr="00C37781" w:rsidRDefault="00C37781" w:rsidP="00C377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7781" w:rsidRPr="00F661A2" w:rsidTr="001954CE">
        <w:trPr>
          <w:cantSplit/>
          <w:trHeight w:val="1027"/>
        </w:trPr>
        <w:tc>
          <w:tcPr>
            <w:tcW w:w="426" w:type="dxa"/>
            <w:vMerge/>
            <w:tcMar>
              <w:top w:w="113" w:type="dxa"/>
            </w:tcMar>
          </w:tcPr>
          <w:p w:rsidR="00C37781" w:rsidRPr="004E1905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nil"/>
            </w:tcBorders>
            <w:tcMar>
              <w:top w:w="113" w:type="dxa"/>
            </w:tcMar>
          </w:tcPr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7881" w:type="dxa"/>
            <w:gridSpan w:val="2"/>
            <w:tcBorders>
              <w:top w:val="nil"/>
            </w:tcBorders>
          </w:tcPr>
          <w:p w:rsidR="00C37781" w:rsidRDefault="00C37781" w:rsidP="00C377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are 8 posts and 15 rafters in the load.</w:t>
            </w:r>
          </w:p>
          <w:p w:rsidR="00C37781" w:rsidRDefault="00C37781" w:rsidP="00C377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total volume of timber in the load (in 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AD025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)?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Pr="00F661A2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7781" w:rsidRPr="00F661A2" w:rsidTr="001954CE">
        <w:trPr>
          <w:cantSplit/>
          <w:trHeight w:val="1027"/>
        </w:trPr>
        <w:tc>
          <w:tcPr>
            <w:tcW w:w="426" w:type="dxa"/>
            <w:vMerge/>
            <w:tcMar>
              <w:top w:w="113" w:type="dxa"/>
            </w:tcMar>
          </w:tcPr>
          <w:p w:rsidR="00C37781" w:rsidRPr="004E1905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nil"/>
            </w:tcBorders>
            <w:tcMar>
              <w:top w:w="113" w:type="dxa"/>
            </w:tcMar>
          </w:tcPr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7881" w:type="dxa"/>
            <w:gridSpan w:val="2"/>
            <w:tcBorders>
              <w:top w:val="nil"/>
            </w:tcBorders>
          </w:tcPr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 xml:space="preserve"> 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C377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="001954CE">
              <w:rPr>
                <w:rFonts w:ascii="Times New Roman" w:hAnsi="Times New Roman" w:cs="Times New Roman"/>
                <w:sz w:val="24"/>
                <w:szCs w:val="24"/>
              </w:rPr>
              <w:t xml:space="preserve"> has a mass of 0.5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kg.</w:t>
            </w:r>
          </w:p>
          <w:p w:rsidR="00C37781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mass of the load?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7781" w:rsidRDefault="00C37781" w:rsidP="00C377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</w:t>
            </w:r>
          </w:p>
          <w:p w:rsidR="00C37781" w:rsidRPr="00F661A2" w:rsidRDefault="00C37781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63475" w:rsidRDefault="00C63475" w:rsidP="001E46C8"/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C63475" w:rsidTr="00C63475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C63475" w:rsidRDefault="00C63475" w:rsidP="00C6347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Year</w:t>
            </w:r>
          </w:p>
          <w:p w:rsidR="00C63475" w:rsidRDefault="00C63475" w:rsidP="00C6347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C63475" w:rsidRPr="00584CAA" w:rsidRDefault="00C63475" w:rsidP="00C6347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C63475" w:rsidRDefault="00C63475" w:rsidP="00C6347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</w:p>
          <w:p w:rsidR="00C63475" w:rsidRDefault="00C63475" w:rsidP="00C6347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C63475" w:rsidRPr="00584CAA" w:rsidRDefault="00C63475" w:rsidP="00C6347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Volume of Prisms and Cylinders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C63475" w:rsidRDefault="00C63475" w:rsidP="00C63475">
            <w:r w:rsidRPr="00FD21AC">
              <w:rPr>
                <w:b/>
                <w:sz w:val="40"/>
                <w:szCs w:val="40"/>
              </w:rPr>
              <w:t>Calculator</w:t>
            </w:r>
            <w:r>
              <w:rPr>
                <w:b/>
                <w:sz w:val="40"/>
                <w:szCs w:val="40"/>
              </w:rPr>
              <w:t xml:space="preserve"> Test</w:t>
            </w:r>
          </w:p>
          <w:p w:rsidR="00C63475" w:rsidRPr="00FD21AC" w:rsidRDefault="00C63475" w:rsidP="00C63475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</w:p>
        </w:tc>
      </w:tr>
      <w:tr w:rsidR="00C63475" w:rsidTr="00C63475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C63475" w:rsidRPr="00584CAA" w:rsidRDefault="00C63475" w:rsidP="00C6347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C63475" w:rsidRPr="00C63475" w:rsidRDefault="00C63475" w:rsidP="00C63475">
            <w:pPr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sz w:val="52"/>
                <w:szCs w:val="52"/>
              </w:rPr>
              <w:t>ANSWERS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C63475" w:rsidRDefault="00C63475" w:rsidP="00C63475"/>
        </w:tc>
      </w:tr>
    </w:tbl>
    <w:p w:rsidR="00C63475" w:rsidRDefault="00C63475" w:rsidP="00C63475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C63475" w:rsidRPr="003310B8" w:rsidTr="00C63475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C63475" w:rsidRDefault="00C63475" w:rsidP="00C63475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C63475" w:rsidRDefault="00C63475" w:rsidP="00C63475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the answer in the box provided.</w:t>
            </w:r>
          </w:p>
          <w:p w:rsidR="00C63475" w:rsidRDefault="00C63475" w:rsidP="00C63475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C63475" w:rsidRDefault="00C63475" w:rsidP="00C63475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C63475" w:rsidRPr="003310B8" w:rsidRDefault="00C63475" w:rsidP="00C63475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18" type="#_x0000_t75" style="position:absolute;margin-left:220.5pt;margin-top:-.5pt;width:191.9pt;height:120.75pt;z-index:251720704;mso-position-horizontal-relative:text;mso-position-vertical-relative:text">
                  <v:imagedata r:id="rId8" o:title=""/>
                </v:shape>
                <o:OLEObject Type="Embed" ProgID="FXDraw3.Document" ShapeID="_x0000_s1218" DrawAspect="Content" ObjectID="_1392482270" r:id="rId8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pentagonal prism is shown below. </w:t>
            </w:r>
          </w:p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the area of the pentagon.</w:t>
            </w:r>
          </w:p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the length of the prism</w:t>
            </w:r>
          </w:p>
          <w:p w:rsidR="00C63475" w:rsidRDefault="00C63475" w:rsidP="00C63475">
            <w:pPr>
              <w:ind w:right="4286"/>
              <w:rPr>
                <w:rFonts w:ascii="Times New Roman" w:hAnsi="Times New Roman" w:cs="Times New Roman"/>
                <w:sz w:val="24"/>
                <w:szCs w:val="24"/>
              </w:rPr>
            </w:pPr>
            <w:r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the side length of the pentagon. </w:t>
            </w:r>
          </w:p>
          <w:p w:rsidR="00C63475" w:rsidRDefault="00C63475" w:rsidP="00C63475">
            <w:pPr>
              <w:ind w:right="428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ind w:right="42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formula could be used to find its volume (</w:t>
            </w:r>
            <w:r w:rsidRPr="00783E2B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)?</w:t>
            </w:r>
          </w:p>
          <w:p w:rsidR="00C63475" w:rsidRPr="00783E2B" w:rsidRDefault="00C63475" w:rsidP="00C63475">
            <w:pPr>
              <w:spacing w:before="120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group id="_x0000_s1219" style="position:absolute;margin-left:15.9pt;margin-top:10.8pt;width:13.5pt;height:71.7pt;z-index:251721728" coordorigin="3420,8403" coordsize="270,1380">
                  <v:roundrect id="_x0000_s1220" style="position:absolute;left:3420;top:8403;width:270;height:180" arcsize="10923f"/>
                  <v:roundrect id="_x0000_s1221" style="position:absolute;left:3420;top:8778;width:270;height:180" arcsize="10923f"/>
                  <v:roundrect id="_x0000_s1222" style="position:absolute;left:3420;top:9180;width:270;height:180" arcsize="10923f"/>
                  <v:roundrect id="_x0000_s1223" style="position:absolute;left:3420;top:9603;width:270;height:180;mso-position-horizontal:absolute" arcsize="10923f" fillcolor="black [3213]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color w:val="FF0000"/>
                <w:position w:val="-40"/>
                <w:sz w:val="24"/>
                <w:szCs w:val="24"/>
              </w:rPr>
              <w:t xml:space="preserve"> </w:t>
            </w:r>
            <w:r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67" w:dyaOrig="467">
                <v:shape id="_x0000_i1041" type="#_x0000_t75" style="width:35.15pt;height:17.3pt" o:ole="">
                  <v:imagedata r:id="rId10" o:title=""/>
                </v:shape>
                <o:OLEObject Type="Embed" ProgID="FXE300.Equation" ShapeID="_x0000_i1041" DrawAspect="Content" ObjectID="_1392482230" r:id="rId85"/>
              </w:object>
            </w:r>
            <w:r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t xml:space="preserve"> </w:t>
            </w:r>
            <w:r w:rsidRPr="00783E2B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C63475" w:rsidRDefault="00C63475" w:rsidP="00C63475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61" w:dyaOrig="365">
                <v:shape id="_x0000_i1042" type="#_x0000_t75" style="width:35.15pt;height:13.8pt" o:ole="">
                  <v:imagedata r:id="rId12" o:title=""/>
                </v:shape>
                <o:OLEObject Type="Embed" ProgID="FXE300.Equation" ShapeID="_x0000_i1042" DrawAspect="Content" ObjectID="_1392482231" r:id="rId86"/>
              </w:object>
            </w:r>
          </w:p>
          <w:p w:rsidR="00C63475" w:rsidRDefault="00C63475" w:rsidP="00C63475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854" w:dyaOrig="365">
                <v:shape id="_x0000_i1043" type="#_x0000_t75" style="width:31.1pt;height:13.8pt" o:ole="">
                  <v:imagedata r:id="rId14" o:title=""/>
                </v:shape>
                <o:OLEObject Type="Embed" ProgID="FXE300.Equation" ShapeID="_x0000_i1043" DrawAspect="Content" ObjectID="_1392482232" r:id="rId87"/>
              </w:object>
            </w:r>
          </w:p>
          <w:p w:rsidR="00C63475" w:rsidRDefault="00C63475" w:rsidP="00C63475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783E2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26" w:dyaOrig="365">
                <v:shape id="_x0000_i1044" type="#_x0000_t75" style="width:34pt;height:13.8pt" o:ole="">
                  <v:imagedata r:id="rId16" o:title=""/>
                </v:shape>
                <o:OLEObject Type="Embed" ProgID="FXE300.Equation" ShapeID="_x0000_i1044" DrawAspect="Content" ObjectID="_1392482233" r:id="rId8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C63475" w:rsidRPr="00B160DA" w:rsidRDefault="00C63475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24" type="#_x0000_t75" style="position:absolute;margin-left:220.5pt;margin-top:-3.8pt;width:137.7pt;height:89.4pt;z-index:251722752;mso-position-horizontal-relative:text;mso-position-vertical-relative:text">
                  <v:imagedata r:id="rId18" o:title=""/>
                </v:shape>
                <o:OLEObject Type="Embed" ProgID="FXDraw3.Document" ShapeID="_x0000_s1224" DrawAspect="Content" ObjectID="_1392482271" r:id="rId89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 the solid shown, which diagram below correctly shows i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ts front view (elevation) and top view (plan).</w:t>
            </w: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25" type="#_x0000_t75" style="position:absolute;margin-left:15.75pt;margin-top:2.8pt;width:378.2pt;height:153.25pt;z-index:251723776;mso-position-horizontal-relative:text;mso-position-vertical-relative:text">
                  <v:imagedata r:id="rId20" o:title=""/>
                </v:shape>
                <o:OLEObject Type="Embed" ProgID="FXDraw3.Document" ShapeID="_x0000_s1225" DrawAspect="Content" ObjectID="_1392482272" r:id="rId90"/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26" style="position:absolute;margin-left:42.5pt;margin-top:4.25pt;width:321.25pt;height:9pt;z-index:251724800" coordorigin="2430,3420" coordsize="6870,180">
                  <v:roundrect id="_x0000_s1227" style="position:absolute;left:9030;top:3420;width:270;height:180" arcsize="10923f"/>
                  <v:roundrect id="_x0000_s1228" style="position:absolute;left:2430;top:3420;width:270;height:180" arcsize="10923f"/>
                  <v:roundrect id="_x0000_s1229" style="position:absolute;left:4580;top:3420;width:270;height:180" arcsize="10923f" fillcolor="black [3213]"/>
                  <v:roundrect id="_x0000_s1230" style="position:absolute;left:6780;top:3420;width:270;height:180" arcsize="10923f"/>
                </v:group>
              </w:pic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8505" w:type="dxa"/>
          </w:tcPr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Draw a three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dimensional sketch of the prism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whose net is shown below.</w:t>
            </w: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31" type="#_x0000_t75" style="position:absolute;margin-left:35.25pt;margin-top:1.55pt;width:341.15pt;height:133.35pt;z-index:251725824">
                  <v:imagedata r:id="rId91" o:title=""/>
                </v:shape>
                <o:OLEObject Type="Embed" ProgID="FXDraw3.Document" ShapeID="_x0000_s1231" DrawAspect="Content" ObjectID="_1392482273" r:id="rId92"/>
              </w:pict>
            </w: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B160DA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ind w:right="4569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05" w:type="dxa"/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a cube whose sides measure 15 cm.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C63475" w:rsidRPr="001E57F9" w:rsidRDefault="00C63475" w:rsidP="00C634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rect id="_x0000_s1217" style="position:absolute;margin-left:68.25pt;margin-top:15.2pt;width:61.5pt;height:22.5pt;z-index:251719680">
                  <v:textbox>
                    <w:txbxContent>
                      <w:p w:rsidR="00C63475" w:rsidRDefault="00C63475">
                        <w:r>
                          <w:t xml:space="preserve"> </w:t>
                        </w:r>
                        <w:r w:rsidRPr="00C63475">
                          <w:rPr>
                            <w:color w:val="FF0000"/>
                            <w:position w:val="-10"/>
                          </w:rPr>
                          <w:object w:dxaOrig="1007" w:dyaOrig="456">
                            <v:shape id="_x0000_i1085" type="#_x0000_t75" style="width:50.1pt;height:23.05pt" o:ole="">
                              <v:imagedata r:id="rId93" o:title=""/>
                            </v:shape>
                            <o:OLEObject Type="Embed" ProgID="FXE300.Equation" ShapeID="_x0000_i1085" DrawAspect="Content" ObjectID="_1392482274" r:id="rId94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  cm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5278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45" type="#_x0000_t75" style="position:absolute;margin-left:167.25pt;margin-top:22.05pt;width:249.6pt;height:143.35pt;z-index:251731968;mso-position-horizontal-relative:text;mso-position-vertical-relative:text">
                  <v:imagedata r:id="rId24" o:title="" cropright="3994f"/>
                </v:shape>
                <o:OLEObject Type="Embed" ProgID="FXDraw3.Document" ShapeID="_x0000_s1245" DrawAspect="Content" ObjectID="_1392482275" r:id="rId95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Which calculation would give the volume of the prism shown.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C63475" w:rsidRPr="007E087A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46" style="position:absolute;margin-left:-1.5pt;margin-top:2.05pt;width:13.5pt;height:76.8pt;z-index:251732992" coordorigin="3420,8403" coordsize="270,1380">
                  <v:roundrect id="_x0000_s1247" style="position:absolute;left:3420;top:8403;width:270;height:180" arcsize="10923f"/>
                  <v:roundrect id="_x0000_s1248" style="position:absolute;left:3420;top:8778;width:270;height:180" arcsize="10923f" fillcolor="black [3213]"/>
                  <v:roundrect id="_x0000_s1249" style="position:absolute;left:3420;top:9180;width:270;height:180" arcsize="10923f"/>
                  <v:roundrect id="_x0000_s1250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2900" w:dyaOrig="401">
                <v:shape id="_x0000_i1045" type="#_x0000_t75" style="width:114.05pt;height:15.55pt" o:ole="">
                  <v:imagedata r:id="rId26" o:title=""/>
                </v:shape>
                <o:OLEObject Type="Embed" ProgID="FXE300.Equation" ShapeID="_x0000_i1045" DrawAspect="Content" ObjectID="_1392482234" r:id="rId96"/>
              </w:object>
            </w:r>
            <w:r w:rsidRPr="007E087A"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  <w:t xml:space="preserve"> </w: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268" w:dyaOrig="401">
                <v:shape id="_x0000_i1046" type="#_x0000_t75" style="width:49.55pt;height:15.55pt" o:ole="">
                  <v:imagedata r:id="rId28" o:title=""/>
                </v:shape>
                <o:OLEObject Type="Embed" ProgID="FXE300.Equation" ShapeID="_x0000_i1046" DrawAspect="Content" ObjectID="_1392482235" r:id="rId97"/>
              </w:objec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286" w:dyaOrig="365">
                <v:shape id="_x0000_i1047" type="#_x0000_t75" style="width:50.1pt;height:14.4pt" o:ole="">
                  <v:imagedata r:id="rId30" o:title=""/>
                </v:shape>
                <o:OLEObject Type="Embed" ProgID="FXE300.Equation" ShapeID="_x0000_i1047" DrawAspect="Content" ObjectID="_1392482236" r:id="rId98"/>
              </w:objec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3678" w:dyaOrig="421">
                <v:shape id="_x0000_i1048" type="#_x0000_t75" style="width:144.6pt;height:16.15pt" o:ole="">
                  <v:imagedata r:id="rId32" o:title=""/>
                </v:shape>
                <o:OLEObject Type="Embed" ProgID="FXE300.Equation" ShapeID="_x0000_i1048" DrawAspect="Content" ObjectID="_1392482237" r:id="rId99"/>
              </w:obje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32" type="#_x0000_t75" style="position:absolute;margin-left:220.25pt;margin-top:2.8pt;width:176.9pt;height:82.15pt;z-index:251726848;mso-position-horizontal-relative:text;mso-position-vertical-relative:text">
                  <v:imagedata r:id="rId34" o:title=""/>
                </v:shape>
                <o:OLEObject Type="Embed" ProgID="FXDraw3.Document" ShapeID="_x0000_s1232" DrawAspect="Content" ObjectID="_1392482276" r:id="rId100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What is the volume of the prism shown?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33" style="position:absolute;margin-left:68.25pt;margin-top:10.55pt;width:84.6pt;height:26.85pt;z-index:251727872">
                  <v:textbox>
                    <w:txbxContent>
                      <w:p w:rsidR="00C63475" w:rsidRDefault="00C63475">
                        <w:r>
                          <w:t xml:space="preserve"> </w:t>
                        </w:r>
                        <w:r w:rsidRPr="00C63475">
                          <w:rPr>
                            <w:color w:val="FF0000"/>
                            <w:position w:val="-10"/>
                          </w:rPr>
                          <w:object w:dxaOrig="1207" w:dyaOrig="456">
                            <v:shape id="_x0000_i1088" type="#_x0000_t75" style="width:60.5pt;height:23.05pt" o:ole="">
                              <v:imagedata r:id="rId101" o:title=""/>
                            </v:shape>
                            <o:OLEObject Type="Embed" ProgID="FXE300.Equation" ShapeID="_x0000_i1088" DrawAspect="Content" ObjectID="_1392482277" r:id="rId10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m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34" type="#_x0000_t75" style="position:absolute;margin-left:292.25pt;margin-top:-6.65pt;width:96.5pt;height:147.5pt;z-index:251728896;mso-position-horizontal-relative:text;mso-position-vertical-relative:text">
                  <v:imagedata r:id="rId36" o:title=""/>
                </v:shape>
                <o:OLEObject Type="Embed" ProgID="FXDraw3.Document" ShapeID="_x0000_s1234" DrawAspect="Content" ObjectID="_1392482278" r:id="rId103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What is the volume of the prism shown in cm</w:t>
            </w:r>
            <w:r w:rsidRPr="001E57F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35" style="position:absolute;margin-left:36pt;margin-top:7.35pt;width:13.5pt;height:69pt;z-index:251729920" coordorigin="3420,8403" coordsize="270,1380">
                  <v:roundrect id="_x0000_s1236" style="position:absolute;left:3420;top:8403;width:270;height:180" arcsize="10923f"/>
                  <v:roundrect id="_x0000_s1237" style="position:absolute;left:3420;top:8778;width:270;height:180" arcsize="10923f"/>
                  <v:roundrect id="_x0000_s1238" style="position:absolute;left:3420;top:9180;width:270;height:180" arcsize="10923f"/>
                  <v:roundrect id="_x0000_s1239" style="position:absolute;left:3420;top:9603;width:270;height:180" arcsize="10923f" fillcolor="black [3213]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52.2 cm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C63475" w:rsidRDefault="00C63475" w:rsidP="00C63475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522  cm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C63475" w:rsidRDefault="00C63475" w:rsidP="00C63475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5 220 cm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C63475" w:rsidRDefault="00C63475" w:rsidP="00C63475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52 200 cm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prism has a volume of 4 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 What is its volume in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434973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400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40 000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400 000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4 000 000 cm</w:t>
            </w:r>
            <w:r w:rsidRPr="0043497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40" style="position:absolute;margin-left:14.75pt;margin-top:7.65pt;width:343.5pt;height:9pt;z-index:251730944" coordorigin="2430,3420" coordsize="6870,180">
                  <v:roundrect id="_x0000_s1241" style="position:absolute;left:9030;top:3420;width:270;height:180" arcsize="10923f" fillcolor="black [3213]"/>
                  <v:roundrect id="_x0000_s1242" style="position:absolute;left:2430;top:3420;width:270;height:180" arcsize="10923f"/>
                  <v:roundrect id="_x0000_s1243" style="position:absolute;left:4580;top:3420;width:270;height:180" arcsize="10923f"/>
                  <v:roundrect id="_x0000_s1244" style="position:absolute;left:6780;top:3420;width:270;height:180" arcsize="10923f"/>
                </v:group>
              </w:pic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05" w:type="dxa"/>
          </w:tcPr>
          <w:p w:rsidR="00C63475" w:rsidRPr="00EB7018" w:rsidRDefault="00C63475" w:rsidP="00C6347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51" type="#_x0000_t75" style="position:absolute;margin-left:209.7pt;margin-top:-5.4pt;width:200.85pt;height:150.75pt;z-index:251734016;mso-position-horizontal-relative:text;mso-position-vertical-relative:text">
                  <v:imagedata r:id="rId38" o:title=""/>
                </v:shape>
                <o:OLEObject Type="Embed" ProgID="FXDraw3.Document" ShapeID="_x0000_s1251" DrawAspect="Content" ObjectID="_1392482279" r:id="rId10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Jack is building a rectangular prism from 1 cm</w:t>
            </w:r>
            <w:r w:rsidRPr="00EB701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cubes. What is the least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cubes he must add to produce a rectangular prism? 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52" style="position:absolute;margin-left:14.75pt;margin-top:2.2pt;width:13.5pt;height:69pt;z-index:251735040" coordorigin="3420,8403" coordsize="270,1380">
                  <v:roundrect id="_x0000_s1253" style="position:absolute;left:3420;top:8403;width:270;height:180" arcsize="10923f"/>
                  <v:roundrect id="_x0000_s1254" style="position:absolute;left:3420;top:8778;width:270;height:180" arcsize="10923f"/>
                  <v:roundrect id="_x0000_s1255" style="position:absolute;left:3420;top:9180;width:270;height:180" arcsize="10923f"/>
                  <v:roundrect id="_x0000_s1256" style="position:absolute;left:3420;top:9603;width:270;height:180" arcsize="10923f" fillcolor="black [3213]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4</w: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7</w: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14</w: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16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59" type="#_x0000_t75" style="position:absolute;margin-left:158.25pt;margin-top:19.6pt;width:258pt;height:146.65pt;z-index:251738112;mso-position-horizontal-relative:text;mso-position-vertical-relative:text">
                  <v:imagedata r:id="rId40" o:title=""/>
                </v:shape>
                <o:OLEObject Type="Embed" ProgID="FXDraw3.Document" ShapeID="_x0000_s1259" DrawAspect="Content" ObjectID="_1392482280" r:id="rId105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Which calculation could be used to find the volume of the triangular prism shown?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7E087A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60" style="position:absolute;margin-left:1.25pt;margin-top:6.55pt;width:13.5pt;height:102.6pt;z-index:251739136" coordorigin="3420,8403" coordsize="270,1380">
                  <v:roundrect id="_x0000_s1261" style="position:absolute;left:3420;top:8403;width:270;height:180" arcsize="10923f" fillcolor="black [3213]"/>
                  <v:roundrect id="_x0000_s1262" style="position:absolute;left:3420;top:8778;width:270;height:180" arcsize="10923f"/>
                  <v:roundrect id="_x0000_s1263" style="position:absolute;left:3420;top:9180;width:270;height:180" arcsize="10923f"/>
                  <v:roundrect id="_x0000_s1264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939" w:dyaOrig="725">
                <v:shape id="_x0000_i1049" type="#_x0000_t75" style="width:65.1pt;height:23.6pt" o:ole="">
                  <v:imagedata r:id="rId42" o:title=""/>
                </v:shape>
                <o:OLEObject Type="Embed" ProgID="FXE300.Equation" ShapeID="_x0000_i1049" DrawAspect="Content" ObjectID="_1392482238" r:id="rId106"/>
              </w:object>
            </w:r>
            <w:r w:rsidRPr="007E087A"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  <w:lang w:eastAsia="en-AU"/>
              </w:rPr>
              <w:t xml:space="preserve"> </w: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939" w:dyaOrig="725">
                <v:shape id="_x0000_i1050" type="#_x0000_t75" style="width:65.1pt;height:23.6pt" o:ole="">
                  <v:imagedata r:id="rId44" o:title=""/>
                </v:shape>
                <o:OLEObject Type="Embed" ProgID="FXE300.Equation" ShapeID="_x0000_i1050" DrawAspect="Content" ObjectID="_1392482239" r:id="rId107"/>
              </w:objec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2099" w:dyaOrig="725">
                <v:shape id="_x0000_i1051" type="#_x0000_t75" style="width:69.1pt;height:23.6pt" o:ole="">
                  <v:imagedata r:id="rId46" o:title=""/>
                </v:shape>
                <o:OLEObject Type="Embed" ProgID="FXE300.Equation" ShapeID="_x0000_i1051" DrawAspect="Content" ObjectID="_1392482240" r:id="rId108"/>
              </w:objec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2099" w:dyaOrig="725">
                <v:shape id="_x0000_i1052" type="#_x0000_t75" style="width:69.1pt;height:23.6pt" o:ole="">
                  <v:imagedata r:id="rId48" o:title=""/>
                </v:shape>
                <o:OLEObject Type="Embed" ProgID="FXE300.Equation" ShapeID="_x0000_i1052" DrawAspect="Content" ObjectID="_1392482241" r:id="rId109"/>
              </w:objec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triangular prism shown.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57" type="#_x0000_t75" style="position:absolute;margin-left:160.5pt;margin-top:-18.2pt;width:259.3pt;height:148.35pt;z-index:251736064;mso-position-horizontal-relative:text;mso-position-vertical-relative:text">
                  <v:imagedata r:id="rId50" o:title=""/>
                </v:shape>
                <o:OLEObject Type="Embed" ProgID="FXDraw3.Document" ShapeID="_x0000_s1257" DrawAspect="Content" ObjectID="_1392482281" r:id="rId110"/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58" style="position:absolute;margin-left:70.5pt;margin-top:11.15pt;width:61.5pt;height:27.2pt;z-index:251737088">
                  <v:textbox>
                    <w:txbxContent>
                      <w:p w:rsidR="00C63475" w:rsidRDefault="00C63475">
                        <w:r>
                          <w:t xml:space="preserve"> </w:t>
                        </w:r>
                        <w:r w:rsidRPr="00C63475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93" type="#_x0000_t75" style="width:25.35pt;height:23.05pt" o:ole="">
                              <v:imagedata r:id="rId111" o:title=""/>
                            </v:shape>
                            <o:OLEObject Type="Embed" ProgID="FXE300.Equation" ShapeID="_x0000_i1093" DrawAspect="Content" ObjectID="_1392482282" r:id="rId11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prism shown.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65" type="#_x0000_t75" style="position:absolute;margin-left:-.75pt;margin-top:11.7pt;width:263.95pt;height:101.25pt;z-index:251740160;mso-position-horizontal-relative:text;mso-position-vertical-relative:text">
                  <v:imagedata r:id="rId52" o:title=""/>
                </v:shape>
                <o:OLEObject Type="Embed" ProgID="FXDraw3.Document" ShapeID="_x0000_s1265" DrawAspect="Content" ObjectID="_1392482283" r:id="rId113"/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66" style="position:absolute;margin-left:70.5pt;margin-top:6.15pt;width:84.7pt;height:27.5pt;z-index:251741184">
                  <v:textbox>
                    <w:txbxContent>
                      <w:p w:rsidR="00C63475" w:rsidRDefault="00C63475">
                        <w:r>
                          <w:t xml:space="preserve"> </w:t>
                        </w:r>
                        <w:r w:rsidRPr="00C63475">
                          <w:rPr>
                            <w:color w:val="FF0000"/>
                            <w:position w:val="-10"/>
                          </w:rPr>
                          <w:object w:dxaOrig="1207" w:dyaOrig="456">
                            <v:shape id="_x0000_i1095" type="#_x0000_t75" style="width:60.5pt;height:23.05pt" o:ole="">
                              <v:imagedata r:id="rId114" o:title=""/>
                            </v:shape>
                            <o:OLEObject Type="Embed" ProgID="FXE300.Equation" ShapeID="_x0000_i1095" DrawAspect="Content" ObjectID="_1392482284" r:id="rId115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c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8505" w:type="dxa"/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fuel tank in a car has the dimensions shown below. 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Using the relationship: 1 cubic centimetre holds 1 millilitre; find the capacity of the tank in litres.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67" type="#_x0000_t75" style="position:absolute;margin-left:70.5pt;margin-top:11.5pt;width:344.6pt;height:104pt;z-index:251742208;mso-position-horizontal-relative:text;mso-position-vertical-relative:text">
                  <v:imagedata r:id="rId54" o:title=""/>
                </v:shape>
                <o:OLEObject Type="Embed" ProgID="FXDraw3.Document" ShapeID="_x0000_s1267" DrawAspect="Content" ObjectID="_1392482285" r:id="rId116"/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68" style="position:absolute;margin-left:75.75pt;margin-top:11.8pt;width:61.5pt;height:26.65pt;z-index:251743232">
                  <v:textbox>
                    <w:txbxContent>
                      <w:p w:rsidR="00C63475" w:rsidRDefault="00C63475">
                        <w:r>
                          <w:t xml:space="preserve"> </w:t>
                        </w:r>
                        <w:r w:rsidRPr="00C63475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97" type="#_x0000_t75" style="width:25.35pt;height:23.05pt" o:ole="">
                              <v:imagedata r:id="rId117" o:title=""/>
                            </v:shape>
                            <o:OLEObject Type="Embed" ProgID="FXE300.Equation" ShapeID="_x0000_i1097" DrawAspect="Content" ObjectID="_1392482286" r:id="rId11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Capacity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litres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69" type="#_x0000_t75" style="position:absolute;margin-left:260.15pt;margin-top:-5.75pt;width:121.7pt;height:131.85pt;z-index:251744256;mso-position-horizontal-relative:text;mso-position-vertical-relative:text">
                  <v:imagedata r:id="rId56" o:title=""/>
                </v:shape>
                <o:OLEObject Type="Embed" ProgID="FXDraw3.Document" ShapeID="_x0000_s1269" DrawAspect="Content" ObjectID="_1392482287" r:id="rId119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Which calculation could be used to find the volume of this cylinder?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7505E2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70" style="position:absolute;margin-left:1.25pt;margin-top:2.8pt;width:13.5pt;height:71.15pt;z-index:251745280" coordorigin="3420,8403" coordsize="270,1380">
                  <v:roundrect id="_x0000_s1271" style="position:absolute;left:3420;top:8403;width:270;height:180" arcsize="10923f"/>
                  <v:roundrect id="_x0000_s1272" style="position:absolute;left:3420;top:8778;width:270;height:180" arcsize="10923f" fillcolor="black [3213]"/>
                  <v:roundrect id="_x0000_s1273" style="position:absolute;left:3420;top:9180;width:270;height:180" arcsize="10923f"/>
                  <v:roundrect id="_x0000_s1274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</w:t>
            </w:r>
            <w:r w:rsidRPr="007505E2">
              <w:rPr>
                <w:rFonts w:ascii="Times New Roman" w:hAnsi="Times New Roman" w:cs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1443" w:dyaOrig="401">
                <v:shape id="_x0000_i1053" type="#_x0000_t75" style="width:48.95pt;height:13.8pt" o:ole="">
                  <v:imagedata r:id="rId58" o:title=""/>
                </v:shape>
                <o:OLEObject Type="Embed" ProgID="FXE300.Equation" ShapeID="_x0000_i1053" DrawAspect="Content" ObjectID="_1392482242" r:id="rId120"/>
              </w:object>
            </w:r>
            <w:r w:rsidRPr="007505E2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556" w:dyaOrig="467">
                <v:shape id="_x0000_i1054" type="#_x0000_t75" style="width:52.4pt;height:15.55pt" o:ole="">
                  <v:imagedata r:id="rId60" o:title=""/>
                </v:shape>
                <o:OLEObject Type="Embed" ProgID="FXE300.Equation" ShapeID="_x0000_i1054" DrawAspect="Content" ObjectID="_1392482243" r:id="rId121"/>
              </w:objec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443" w:dyaOrig="401">
                <v:shape id="_x0000_i1055" type="#_x0000_t75" style="width:47.25pt;height:12.65pt" o:ole="">
                  <v:imagedata r:id="rId62" o:title=""/>
                </v:shape>
                <o:OLEObject Type="Embed" ProgID="FXE300.Equation" ShapeID="_x0000_i1055" DrawAspect="Content" ObjectID="_1392482244" r:id="rId122"/>
              </w:object>
            </w:r>
          </w:p>
          <w:p w:rsidR="00C63475" w:rsidRDefault="00C63475" w:rsidP="00C63475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t xml:space="preserve">       </w:t>
            </w:r>
            <w:r w:rsidRPr="007E087A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eastAsia="en-AU"/>
              </w:rPr>
              <w:object w:dxaOrig="1556" w:dyaOrig="467">
                <v:shape id="_x0000_i1056" type="#_x0000_t75" style="width:51.25pt;height:15pt" o:ole="">
                  <v:imagedata r:id="rId64" o:title=""/>
                </v:shape>
                <o:OLEObject Type="Embed" ProgID="FXE300.Equation" ShapeID="_x0000_i1056" DrawAspect="Content" ObjectID="_1392482245" r:id="rId123"/>
              </w:objec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76" type="#_x0000_t75" style="position:absolute;margin-left:254.9pt;margin-top:3.95pt;width:125.05pt;height:118.25pt;z-index:251747328;mso-position-horizontal-relative:text;mso-position-vertical-relative:text">
                  <v:imagedata r:id="rId66" o:title=""/>
                </v:shape>
                <o:OLEObject Type="Embed" ProgID="FXDraw3.Document" ShapeID="_x0000_s1276" DrawAspect="Content" ObjectID="_1392482288" r:id="rId12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Find the volume of cylinder to the nearest mm</w:t>
            </w:r>
            <w:r w:rsidRPr="00CA5E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75" style="position:absolute;margin-left:70.5pt;margin-top:6.6pt;width:83.75pt;height:27.05pt;z-index:251746304">
                  <v:textbox>
                    <w:txbxContent>
                      <w:p w:rsidR="00526CB4" w:rsidRDefault="00526CB4">
                        <w:r>
                          <w:t xml:space="preserve"> </w:t>
                        </w:r>
                        <w:r w:rsidRPr="00526CB4">
                          <w:rPr>
                            <w:color w:val="FF0000"/>
                            <w:position w:val="-10"/>
                          </w:rPr>
                          <w:object w:dxaOrig="1207" w:dyaOrig="456">
                            <v:shape id="_x0000_i1100" type="#_x0000_t75" style="width:60.5pt;height:23.05pt" o:ole="">
                              <v:imagedata r:id="rId125" o:title=""/>
                            </v:shape>
                            <o:OLEObject Type="Embed" ProgID="FXE300.Equation" ShapeID="_x0000_i1100" DrawAspect="Content" ObjectID="_1392482289" r:id="rId126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="00526CB4"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78" type="#_x0000_t75" style="position:absolute;margin-left:216.75pt;margin-top:-2.4pt;width:190.35pt;height:169.05pt;z-index:251749376;mso-position-horizontal-relative:text;mso-position-vertical-relative:text">
                  <v:imagedata r:id="rId68" o:title=""/>
                </v:shape>
                <o:OLEObject Type="Embed" ProgID="FXDraw3.Document" ShapeID="_x0000_s1278" DrawAspect="Content" ObjectID="_1392482290" r:id="rId127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paint tin in Jerry’s shed has lost its label. </w:t>
            </w:r>
          </w:p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He opens it and finds it is full of red paint. </w:t>
            </w:r>
          </w:p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Using the measurements that Jerry took; find how much paint the tin holds (to the nearest litre).</w:t>
            </w:r>
          </w:p>
          <w:p w:rsidR="00C63475" w:rsidRDefault="00C63475" w:rsidP="00C634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cm</w:t>
            </w:r>
            <w:r w:rsidRPr="00472CC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holds 1 ml of paint.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77" style="position:absolute;margin-left:73.5pt;margin-top:4.8pt;width:61.5pt;height:28.85pt;z-index:251748352">
                  <v:textbox>
                    <w:txbxContent>
                      <w:p w:rsidR="00526CB4" w:rsidRDefault="00526CB4">
                        <w:r>
                          <w:t xml:space="preserve"> </w:t>
                        </w:r>
                        <w:r w:rsidRPr="00526CB4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102" type="#_x0000_t75" style="width:25.35pt;height:23.05pt" o:ole="">
                              <v:imagedata r:id="rId128" o:title=""/>
                            </v:shape>
                            <o:OLEObject Type="Embed" ProgID="FXE300.Equation" ShapeID="_x0000_i1102" DrawAspect="Content" ObjectID="_1392482291" r:id="rId129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Capacity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litres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storage shed shown which has a semicircular cross section.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79" type="#_x0000_t75" style="position:absolute;margin-left:169.85pt;margin-top:4.95pt;width:225.7pt;height:110.65pt;z-index:251750400;mso-position-horizontal-relative:text;mso-position-vertical-relative:text">
                  <v:imagedata r:id="rId70" o:title=""/>
                </v:shape>
                <o:OLEObject Type="Embed" ProgID="FXDraw3.Document" ShapeID="_x0000_s1279" DrawAspect="Content" ObjectID="_1392482292" r:id="rId130"/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80" style="position:absolute;margin-left:69.75pt;margin-top:7.1pt;width:71.9pt;height:28.85pt;z-index:251751424">
                  <v:textbox>
                    <w:txbxContent>
                      <w:p w:rsidR="00526CB4" w:rsidRDefault="00526CB4">
                        <w:r>
                          <w:t xml:space="preserve"> </w:t>
                        </w:r>
                        <w:r w:rsidRPr="00526CB4">
                          <w:rPr>
                            <w:color w:val="FF0000"/>
                            <w:position w:val="-10"/>
                          </w:rPr>
                          <w:object w:dxaOrig="1007" w:dyaOrig="456">
                            <v:shape id="_x0000_i1104" type="#_x0000_t75" style="width:50.1pt;height:23.05pt" o:ole="">
                              <v:imagedata r:id="rId131" o:title=""/>
                            </v:shape>
                            <o:OLEObject Type="Embed" ProgID="FXE300.Equation" ShapeID="_x0000_i1104" DrawAspect="Content" ObjectID="_1392482293" r:id="rId13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</w:t>
            </w:r>
            <w:r w:rsidR="00526CB4"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81" type="#_x0000_t75" style="position:absolute;margin-left:179.25pt;margin-top:0;width:220.1pt;height:134.7pt;z-index:-251564032;mso-position-horizontal-relative:text;mso-position-vertical-relative:text">
                  <v:imagedata r:id="rId72" o:title=""/>
                </v:shape>
                <o:OLEObject Type="Embed" ProgID="FXDraw3.Document" ShapeID="_x0000_s1281" DrawAspect="Content" ObjectID="_1392482294" r:id="rId133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food package is in the form of a trapezoidal prism.</w:t>
            </w:r>
          </w:p>
          <w:p w:rsidR="00C63475" w:rsidRDefault="00C63475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dimensions are shown. </w:t>
            </w:r>
          </w:p>
          <w:p w:rsidR="00C63475" w:rsidRDefault="00C63475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Find the volume of the package.</w:t>
            </w:r>
          </w:p>
          <w:p w:rsidR="00C63475" w:rsidRDefault="00C63475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82" style="position:absolute;margin-left:67.65pt;margin-top:4.05pt;width:84.65pt;height:28.85pt;z-index:251753472">
                  <v:textbox>
                    <w:txbxContent>
                      <w:p w:rsidR="00526CB4" w:rsidRDefault="00526CB4">
                        <w:r>
                          <w:t xml:space="preserve"> </w:t>
                        </w:r>
                        <w:r w:rsidRPr="00526CB4">
                          <w:rPr>
                            <w:color w:val="FF0000"/>
                            <w:position w:val="-10"/>
                          </w:rPr>
                          <w:object w:dxaOrig="1207" w:dyaOrig="456">
                            <v:shape id="_x0000_i1106" type="#_x0000_t75" style="width:60.5pt;height:23.05pt" o:ole="">
                              <v:imagedata r:id="rId134" o:title=""/>
                            </v:shape>
                            <o:OLEObject Type="Embed" ProgID="FXE300.Equation" ShapeID="_x0000_i1106" DrawAspect="Content" ObjectID="_1392482295" r:id="rId135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</w:t>
            </w:r>
            <w:r w:rsidR="00526CB4"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c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C63475" w:rsidRDefault="00C63475" w:rsidP="00C63475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83" type="#_x0000_t75" style="position:absolute;margin-left:230.25pt;margin-top:-4.7pt;width:182.9pt;height:149.6pt;z-index:251754496;mso-position-horizontal-relative:text;mso-position-vertical-relative:text">
                  <v:imagedata r:id="rId74" o:title=""/>
                </v:shape>
                <o:OLEObject Type="Embed" ProgID="FXDraw3.Document" ShapeID="_x0000_s1283" DrawAspect="Content" ObjectID="_1392482296" r:id="rId136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trough for horses has a cross section that is made up of a rectangle and a semicircle as shown.</w:t>
            </w:r>
          </w:p>
          <w:p w:rsidR="00C63475" w:rsidRDefault="00C63475" w:rsidP="00C63475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trough is 4 metres long.</w:t>
            </w:r>
          </w:p>
          <w:p w:rsidR="00C63475" w:rsidRDefault="00C63475" w:rsidP="00C63475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much water does the trough hold?</w:t>
            </w:r>
          </w:p>
          <w:p w:rsidR="00C63475" w:rsidRDefault="00C63475" w:rsidP="00C63475">
            <w:pPr>
              <w:spacing w:after="120"/>
              <w:ind w:right="41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1 000 cm</w:t>
            </w:r>
            <w:r w:rsidRPr="004604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holds 1 litre.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84" style="position:absolute;margin-left:74.5pt;margin-top:4.05pt;width:61.5pt;height:28.85pt;z-index:251755520">
                  <v:textbox>
                    <w:txbxContent>
                      <w:p w:rsidR="00526CB4" w:rsidRDefault="00526CB4">
                        <w:r>
                          <w:t xml:space="preserve"> </w:t>
                        </w:r>
                        <w:r w:rsidRPr="00526CB4">
                          <w:rPr>
                            <w:color w:val="FF0000"/>
                            <w:position w:val="-10"/>
                          </w:rPr>
                          <w:object w:dxaOrig="707" w:dyaOrig="456">
                            <v:shape id="_x0000_i1108" type="#_x0000_t75" style="width:35.15pt;height:23.05pt" o:ole="">
                              <v:imagedata r:id="rId137" o:title=""/>
                            </v:shape>
                            <o:OLEObject Type="Embed" ProgID="FXE300.Equation" ShapeID="_x0000_i1108" DrawAspect="Content" ObjectID="_1392482297" r:id="rId13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Capacity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litres.</w:t>
            </w:r>
          </w:p>
          <w:p w:rsidR="00C63475" w:rsidRPr="00F97437" w:rsidRDefault="00C63475" w:rsidP="00C63475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97437" w:rsidTr="00C634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63475" w:rsidRPr="00F97437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C63475" w:rsidRDefault="00C63475" w:rsidP="00C6347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85" type="#_x0000_t75" style="position:absolute;margin-left:202.1pt;margin-top:-6.95pt;width:211.05pt;height:123.45pt;z-index:251756544;mso-position-horizontal-relative:text;mso-position-vertical-relative:text">
                  <v:imagedata r:id="rId76" o:title=""/>
                </v:shape>
                <o:OLEObject Type="Embed" ProgID="FXDraw3.Document" ShapeID="_x0000_s1285" DrawAspect="Content" ObjectID="_1392482298" r:id="rId139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 diagram shows a building in a park, commonly used for picnics.</w:t>
            </w:r>
          </w:p>
          <w:p w:rsidR="00C63475" w:rsidRDefault="00C63475" w:rsidP="00C6347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the building?</w:t>
            </w:r>
          </w:p>
          <w:p w:rsidR="00C63475" w:rsidRDefault="00C63475" w:rsidP="00C6347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86" style="position:absolute;margin-left:71.25pt;margin-top:4.05pt;width:61.5pt;height:28.85pt;z-index:251757568">
                  <v:textbox>
                    <w:txbxContent>
                      <w:p w:rsidR="00526CB4" w:rsidRDefault="00526CB4">
                        <w:r>
                          <w:t xml:space="preserve"> </w:t>
                        </w:r>
                        <w:r w:rsidRPr="00526CB4">
                          <w:rPr>
                            <w:color w:val="FF0000"/>
                            <w:position w:val="-10"/>
                          </w:rPr>
                          <w:object w:dxaOrig="707" w:dyaOrig="456">
                            <v:shape id="_x0000_i1110" type="#_x0000_t75" style="width:35.15pt;height:23.05pt" o:ole="">
                              <v:imagedata r:id="rId140" o:title=""/>
                            </v:shape>
                            <o:OLEObject Type="Embed" ProgID="FXE300.Equation" ShapeID="_x0000_i1110" DrawAspect="Content" ObjectID="_1392482299" r:id="rId141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</w:t>
            </w:r>
            <w:r w:rsidRPr="001E57F9"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3</w:t>
            </w:r>
          </w:p>
          <w:p w:rsidR="00C63475" w:rsidRPr="00F97437" w:rsidRDefault="00C63475" w:rsidP="00C6347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63475" w:rsidRDefault="00C63475" w:rsidP="00C63475"/>
    <w:p w:rsidR="00C63475" w:rsidRDefault="00C63475" w:rsidP="00C63475"/>
    <w:p w:rsidR="00C63475" w:rsidRDefault="00C63475" w:rsidP="00C63475"/>
    <w:p w:rsidR="00C63475" w:rsidRDefault="00C63475" w:rsidP="00C63475"/>
    <w:p w:rsidR="00C63475" w:rsidRDefault="00C63475" w:rsidP="00C63475">
      <w:pPr>
        <w:rPr>
          <w:b/>
          <w:sz w:val="32"/>
          <w:szCs w:val="32"/>
        </w:rPr>
        <w:sectPr w:rsidR="00C63475" w:rsidSect="00CC3C84">
          <w:headerReference w:type="default" r:id="rId142"/>
          <w:footerReference w:type="default" r:id="rId143"/>
          <w:headerReference w:type="first" r:id="rId144"/>
          <w:footerReference w:type="first" r:id="rId14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Ind w:w="-1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1111"/>
        <w:gridCol w:w="3803"/>
        <w:gridCol w:w="4078"/>
      </w:tblGrid>
      <w:tr w:rsidR="00C63475" w:rsidRPr="004E1905" w:rsidTr="00C63475">
        <w:trPr>
          <w:cantSplit/>
        </w:trPr>
        <w:tc>
          <w:tcPr>
            <w:tcW w:w="5340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C63475" w:rsidRPr="00670566" w:rsidRDefault="00C63475" w:rsidP="00C6347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Section 2</w:t>
            </w:r>
            <w:r w:rsidRPr="00670566">
              <w:rPr>
                <w:b/>
                <w:sz w:val="32"/>
                <w:szCs w:val="32"/>
              </w:rPr>
              <w:t xml:space="preserve"> </w:t>
            </w:r>
          </w:p>
          <w:p w:rsidR="00C63475" w:rsidRPr="00670566" w:rsidRDefault="00C63475" w:rsidP="00C634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Longer Answer Calculator Section</w:t>
            </w:r>
          </w:p>
          <w:p w:rsidR="00C63475" w:rsidRDefault="00C63475" w:rsidP="00C6347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078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C63475" w:rsidRPr="004E1905" w:rsidRDefault="00C63475" w:rsidP="00C63475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63475" w:rsidRPr="004E1905" w:rsidTr="00C63475">
        <w:trPr>
          <w:cantSplit/>
        </w:trPr>
        <w:tc>
          <w:tcPr>
            <w:tcW w:w="5340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C63475" w:rsidRPr="004E1905" w:rsidRDefault="00C63475" w:rsidP="00C6347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078" w:type="dxa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C63475" w:rsidRPr="004E1905" w:rsidRDefault="00C63475" w:rsidP="00C6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C63475" w:rsidRPr="004E1905" w:rsidTr="00C63475">
        <w:trPr>
          <w:cantSplit/>
        </w:trPr>
        <w:tc>
          <w:tcPr>
            <w:tcW w:w="42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C63475" w:rsidRPr="004E190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8992" w:type="dxa"/>
            <w:gridSpan w:val="3"/>
            <w:tcBorders>
              <w:top w:val="nil"/>
              <w:bottom w:val="nil"/>
            </w:tcBorders>
            <w:tcMar>
              <w:top w:w="113" w:type="dxa"/>
            </w:tcMar>
          </w:tcPr>
          <w:p w:rsidR="00C63475" w:rsidRPr="004E1905" w:rsidRDefault="00C63475" w:rsidP="00C63475">
            <w:pPr>
              <w:tabs>
                <w:tab w:val="left" w:pos="18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C63475" w:rsidRPr="00582441" w:rsidRDefault="00C63475" w:rsidP="00C634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C63475" w:rsidRPr="004E1905" w:rsidRDefault="00C63475" w:rsidP="00C634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C63475" w:rsidRPr="004E190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661A2" w:rsidTr="00C63475">
        <w:trPr>
          <w:cantSplit/>
          <w:trHeight w:val="1041"/>
        </w:trPr>
        <w:tc>
          <w:tcPr>
            <w:tcW w:w="426" w:type="dxa"/>
            <w:vMerge w:val="restart"/>
            <w:tcBorders>
              <w:top w:val="nil"/>
            </w:tcBorders>
            <w:tcMar>
              <w:top w:w="113" w:type="dxa"/>
            </w:tcMar>
          </w:tcPr>
          <w:p w:rsidR="00C63475" w:rsidRPr="004E190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C63475" w:rsidRPr="004E190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nil"/>
            </w:tcBorders>
            <w:tcMar>
              <w:top w:w="113" w:type="dxa"/>
            </w:tcMar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F661A2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marks</w:t>
            </w:r>
          </w:p>
        </w:tc>
        <w:tc>
          <w:tcPr>
            <w:tcW w:w="7881" w:type="dxa"/>
            <w:gridSpan w:val="2"/>
            <w:tcBorders>
              <w:top w:val="nil"/>
            </w:tcBorders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Kyle is loading a delivery of timber. There are posts and rafters in the load; their dimensions are shown in the diagram. 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87" type="#_x0000_t75" style="position:absolute;margin-left:.95pt;margin-top:3.95pt;width:372.2pt;height:147.2pt;z-index:251758592;mso-position-horizontal-relative:text;mso-position-vertical-relative:text">
                  <v:imagedata r:id="rId82" o:title=""/>
                </v:shape>
                <o:OLEObject Type="Embed" ProgID="FXDraw3.Document" ShapeID="_x0000_s1287" DrawAspect="Content" ObjectID="_1392482300" r:id="rId146"/>
              </w:pic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one post (in cubic centimetres)</w:t>
            </w:r>
            <w:r w:rsidRPr="00C377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63475" w:rsidRDefault="00C63475" w:rsidP="00C63475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526CB4" w:rsidRDefault="00526CB4" w:rsidP="00C63475">
            <w:pPr>
              <w:pStyle w:val="ListParagraph"/>
              <w:ind w:left="1080"/>
              <w:rPr>
                <w:rFonts w:ascii="Times New Roman" w:hAnsi="Times New Roman" w:cs="Times New Roman"/>
                <w:position w:val="-6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CB4">
              <w:rPr>
                <w:rFonts w:ascii="Times New Roman" w:hAnsi="Times New Roman" w:cs="Times New Roman"/>
                <w:color w:val="FF0000"/>
                <w:position w:val="-66"/>
                <w:sz w:val="24"/>
                <w:szCs w:val="24"/>
              </w:rPr>
              <w:object w:dxaOrig="3521" w:dyaOrig="1016">
                <v:shape id="_x0000_i1057" type="#_x0000_t75" style="width:135.35pt;height:39.15pt" o:ole="">
                  <v:imagedata r:id="rId147" o:title=""/>
                </v:shape>
                <o:OLEObject Type="Embed" ProgID="FXE300.Equation" ShapeID="_x0000_i1057" DrawAspect="Content" ObjectID="_1392482246" r:id="rId148"/>
              </w:object>
            </w:r>
            <w:r w:rsidRPr="00526CB4">
              <w:rPr>
                <w:rFonts w:ascii="Times New Roman" w:hAnsi="Times New Roman" w:cs="Times New Roman"/>
                <w:position w:val="-66"/>
                <w:sz w:val="24"/>
                <w:szCs w:val="24"/>
              </w:rPr>
              <w:t xml:space="preserve"> </w:t>
            </w:r>
          </w:p>
          <w:p w:rsidR="00C63475" w:rsidRDefault="00C63475" w:rsidP="00C63475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volume of one rafter (in cubic centimetres)</w:t>
            </w:r>
            <w:r w:rsidRPr="00C377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63475" w:rsidRDefault="00C63475" w:rsidP="00C63475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526CB4" w:rsidRDefault="00526CB4" w:rsidP="00C63475">
            <w:pPr>
              <w:pStyle w:val="ListParagraph"/>
              <w:ind w:left="1080"/>
              <w:rPr>
                <w:rFonts w:ascii="Times New Roman" w:hAnsi="Times New Roman" w:cs="Times New Roman"/>
                <w:position w:val="-6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CB4">
              <w:rPr>
                <w:rFonts w:ascii="Times New Roman" w:hAnsi="Times New Roman" w:cs="Times New Roman"/>
                <w:color w:val="FF0000"/>
                <w:position w:val="-66"/>
                <w:sz w:val="24"/>
                <w:szCs w:val="24"/>
              </w:rPr>
              <w:object w:dxaOrig="4024" w:dyaOrig="1062">
                <v:shape id="_x0000_i1058" type="#_x0000_t75" style="width:159pt;height:42.05pt" o:ole="">
                  <v:imagedata r:id="rId149" o:title=""/>
                </v:shape>
                <o:OLEObject Type="Embed" ProgID="FXE300.Equation" ShapeID="_x0000_i1058" DrawAspect="Content" ObjectID="_1392482247" r:id="rId150"/>
              </w:object>
            </w:r>
            <w:r w:rsidRPr="00526CB4">
              <w:rPr>
                <w:rFonts w:ascii="Times New Roman" w:hAnsi="Times New Roman" w:cs="Times New Roman"/>
                <w:position w:val="-66"/>
                <w:sz w:val="24"/>
                <w:szCs w:val="24"/>
              </w:rPr>
              <w:t xml:space="preserve"> </w:t>
            </w:r>
          </w:p>
          <w:p w:rsidR="00C63475" w:rsidRPr="00C37781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661A2" w:rsidTr="00C63475">
        <w:trPr>
          <w:cantSplit/>
          <w:trHeight w:val="1027"/>
        </w:trPr>
        <w:tc>
          <w:tcPr>
            <w:tcW w:w="426" w:type="dxa"/>
            <w:vMerge/>
            <w:tcMar>
              <w:top w:w="113" w:type="dxa"/>
            </w:tcMar>
          </w:tcPr>
          <w:p w:rsidR="00C63475" w:rsidRPr="004E190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nil"/>
            </w:tcBorders>
            <w:tcMar>
              <w:top w:w="113" w:type="dxa"/>
            </w:tcMar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marks</w:t>
            </w:r>
          </w:p>
        </w:tc>
        <w:tc>
          <w:tcPr>
            <w:tcW w:w="7881" w:type="dxa"/>
            <w:gridSpan w:val="2"/>
            <w:tcBorders>
              <w:top w:val="nil"/>
            </w:tcBorders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are 8 posts and 15 rafters in the load.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total volume of timber in the load (in cm</w:t>
            </w:r>
            <w:r w:rsidRPr="00AD025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)?</w:t>
            </w:r>
          </w:p>
          <w:p w:rsidR="00C63475" w:rsidRDefault="00C63475" w:rsidP="00C63475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E13CAB" w:rsidRDefault="00E13CAB" w:rsidP="00C63475">
            <w:pPr>
              <w:pStyle w:val="ListParagraph"/>
              <w:ind w:left="1080"/>
              <w:rPr>
                <w:rFonts w:ascii="Times New Roman" w:hAnsi="Times New Roman" w:cs="Times New Roman"/>
                <w:position w:val="-6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3CAB">
              <w:rPr>
                <w:rFonts w:ascii="Times New Roman" w:hAnsi="Times New Roman" w:cs="Times New Roman"/>
                <w:color w:val="FF0000"/>
                <w:position w:val="-66"/>
                <w:sz w:val="24"/>
                <w:szCs w:val="24"/>
              </w:rPr>
              <w:object w:dxaOrig="7031" w:dyaOrig="1062">
                <v:shape id="_x0000_i1059" type="#_x0000_t75" style="width:270.7pt;height:40.9pt" o:ole="">
                  <v:imagedata r:id="rId151" o:title=""/>
                </v:shape>
                <o:OLEObject Type="Embed" ProgID="FXE300.Equation" ShapeID="_x0000_i1059" DrawAspect="Content" ObjectID="_1392482248" r:id="rId152"/>
              </w:object>
            </w:r>
            <w:r w:rsidRPr="00E13CAB">
              <w:rPr>
                <w:rFonts w:ascii="Times New Roman" w:hAnsi="Times New Roman" w:cs="Times New Roman"/>
                <w:position w:val="-66"/>
                <w:sz w:val="24"/>
                <w:szCs w:val="24"/>
              </w:rPr>
              <w:t xml:space="preserve"> </w:t>
            </w:r>
          </w:p>
          <w:p w:rsidR="00C63475" w:rsidRPr="00F661A2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475" w:rsidRPr="00F661A2" w:rsidTr="00C63475">
        <w:trPr>
          <w:cantSplit/>
          <w:trHeight w:val="1027"/>
        </w:trPr>
        <w:tc>
          <w:tcPr>
            <w:tcW w:w="426" w:type="dxa"/>
            <w:vMerge/>
            <w:tcMar>
              <w:top w:w="113" w:type="dxa"/>
            </w:tcMar>
          </w:tcPr>
          <w:p w:rsidR="00C63475" w:rsidRPr="004E190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nil"/>
            </w:tcBorders>
            <w:tcMar>
              <w:top w:w="113" w:type="dxa"/>
            </w:tcMar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marks</w:t>
            </w:r>
          </w:p>
        </w:tc>
        <w:tc>
          <w:tcPr>
            <w:tcW w:w="7881" w:type="dxa"/>
            <w:gridSpan w:val="2"/>
            <w:tcBorders>
              <w:top w:val="nil"/>
            </w:tcBorders>
          </w:tcPr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1 000 cm</w:t>
            </w:r>
            <w:r w:rsidRPr="00C377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a mass of 0.5 kg.</w:t>
            </w:r>
          </w:p>
          <w:p w:rsidR="00C63475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mass of the load?</w:t>
            </w:r>
          </w:p>
          <w:p w:rsidR="00C63475" w:rsidRDefault="00C63475" w:rsidP="00C63475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75" w:rsidRPr="00E13CAB" w:rsidRDefault="00E13CAB" w:rsidP="00C63475">
            <w:pPr>
              <w:pStyle w:val="ListParagraph"/>
              <w:ind w:left="1080"/>
              <w:rPr>
                <w:rFonts w:ascii="Times New Roman" w:hAnsi="Times New Roman" w:cs="Times New Roman"/>
                <w:position w:val="-5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3CAB">
              <w:rPr>
                <w:rFonts w:ascii="Times New Roman" w:hAnsi="Times New Roman" w:cs="Times New Roman"/>
                <w:color w:val="FF0000"/>
                <w:position w:val="-54"/>
                <w:sz w:val="24"/>
                <w:szCs w:val="24"/>
              </w:rPr>
              <w:object w:dxaOrig="5780" w:dyaOrig="942">
                <v:shape id="_x0000_i1060" type="#_x0000_t75" style="width:218.9pt;height:35.7pt" o:ole="">
                  <v:imagedata r:id="rId153" o:title=""/>
                </v:shape>
                <o:OLEObject Type="Embed" ProgID="FXE300.Equation" ShapeID="_x0000_i1060" DrawAspect="Content" ObjectID="_1392482249" r:id="rId154"/>
              </w:object>
            </w:r>
            <w:r w:rsidRPr="00E13CAB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t xml:space="preserve"> </w:t>
            </w:r>
          </w:p>
          <w:p w:rsidR="00C63475" w:rsidRPr="00F661A2" w:rsidRDefault="00C63475" w:rsidP="00C634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37781" w:rsidRDefault="00C37781" w:rsidP="00E13CAB"/>
    <w:sectPr w:rsidR="00C37781" w:rsidSect="00CC3C84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23B" w:rsidRDefault="0094123B" w:rsidP="00CC3C84">
      <w:pPr>
        <w:spacing w:after="0" w:line="240" w:lineRule="auto"/>
      </w:pPr>
      <w:r>
        <w:separator/>
      </w:r>
    </w:p>
  </w:endnote>
  <w:endnote w:type="continuationSeparator" w:id="0">
    <w:p w:rsidR="0094123B" w:rsidRDefault="0094123B" w:rsidP="00CC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Default="00C63475">
    <w:pPr>
      <w:pStyle w:val="Footer"/>
      <w:jc w:val="center"/>
    </w:pPr>
    <w:r>
      <w:t>-</w:t>
    </w:r>
    <w:sdt>
      <w:sdtPr>
        <w:id w:val="64486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>-</w:t>
        </w:r>
      </w:sdtContent>
    </w:sdt>
  </w:p>
  <w:p w:rsidR="00C63475" w:rsidRDefault="00C6347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Default="00C63475">
    <w:pPr>
      <w:pStyle w:val="Footer"/>
      <w:jc w:val="center"/>
    </w:pPr>
    <w:r>
      <w:t>-</w:t>
    </w:r>
    <w:sdt>
      <w:sdtPr>
        <w:id w:val="644869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  <w:r>
          <w:t>-</w:t>
        </w:r>
      </w:sdtContent>
    </w:sdt>
  </w:p>
  <w:p w:rsidR="00C63475" w:rsidRDefault="00C6347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Default="00C63475">
    <w:pPr>
      <w:pStyle w:val="Footer"/>
      <w:jc w:val="center"/>
    </w:pPr>
    <w:r>
      <w:t>-</w:t>
    </w:r>
    <w:sdt>
      <w:sdtPr>
        <w:id w:val="55374388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3CAB">
          <w:rPr>
            <w:noProof/>
          </w:rPr>
          <w:t>13</w:t>
        </w:r>
        <w:r>
          <w:rPr>
            <w:noProof/>
          </w:rPr>
          <w:fldChar w:fldCharType="end"/>
        </w:r>
        <w:r>
          <w:t>-</w:t>
        </w:r>
      </w:sdtContent>
    </w:sdt>
  </w:p>
  <w:p w:rsidR="00C63475" w:rsidRDefault="00C6347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Default="00C63475">
    <w:pPr>
      <w:pStyle w:val="Footer"/>
      <w:jc w:val="center"/>
    </w:pPr>
    <w:r>
      <w:t>-</w:t>
    </w:r>
    <w:sdt>
      <w:sdtPr>
        <w:id w:val="15387881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3CAB">
          <w:rPr>
            <w:noProof/>
          </w:rPr>
          <w:t>14</w:t>
        </w:r>
        <w:r>
          <w:rPr>
            <w:noProof/>
          </w:rPr>
          <w:fldChar w:fldCharType="end"/>
        </w:r>
        <w:r>
          <w:t>-</w:t>
        </w:r>
      </w:sdtContent>
    </w:sdt>
  </w:p>
  <w:p w:rsidR="00C63475" w:rsidRDefault="00C634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23B" w:rsidRDefault="0094123B" w:rsidP="00CC3C84">
      <w:pPr>
        <w:spacing w:after="0" w:line="240" w:lineRule="auto"/>
      </w:pPr>
      <w:r>
        <w:separator/>
      </w:r>
    </w:p>
  </w:footnote>
  <w:footnote w:type="continuationSeparator" w:id="0">
    <w:p w:rsidR="0094123B" w:rsidRDefault="0094123B" w:rsidP="00CC3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Pr="003310B8" w:rsidRDefault="00C63475" w:rsidP="003310B8">
    <w:pPr>
      <w:pStyle w:val="Header"/>
      <w:rPr>
        <w:u w:val="single"/>
      </w:rPr>
    </w:pPr>
    <w:r>
      <w:rPr>
        <w:u w:val="single"/>
      </w:rPr>
      <w:t>Volume of Prisms and Cylinders</w:t>
    </w:r>
    <w:r w:rsidRPr="003310B8">
      <w:rPr>
        <w:u w:val="single"/>
      </w:rPr>
      <w:tab/>
    </w:r>
    <w:r>
      <w:rPr>
        <w:u w:val="single"/>
      </w:rPr>
      <w:t xml:space="preserve">Topic </w:t>
    </w:r>
    <w:r w:rsidRPr="003310B8">
      <w:rPr>
        <w:u w:val="single"/>
      </w:rPr>
      <w:t>Test</w:t>
    </w:r>
    <w:r>
      <w:rPr>
        <w:u w:val="single"/>
      </w:rPr>
      <w:tab/>
      <w:t>2012</w:t>
    </w:r>
    <w:r w:rsidRPr="003310B8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Pr="00004BA9" w:rsidRDefault="00C63475">
    <w:pPr>
      <w:pStyle w:val="Header"/>
      <w:rPr>
        <w:rFonts w:ascii="Lucida Calligraphy" w:hAnsi="Lucida Calligraphy"/>
        <w:sz w:val="32"/>
      </w:rPr>
    </w:pPr>
    <w:r>
      <w:rPr>
        <w:rFonts w:ascii="Lucida Calligraphy" w:hAnsi="Lucida Calligraphy"/>
        <w:sz w:val="32"/>
      </w:rPr>
      <w:tab/>
    </w:r>
    <w:r w:rsidRPr="00004BA9">
      <w:rPr>
        <w:rFonts w:ascii="Lucida Calligraphy" w:hAnsi="Lucida Calligraphy"/>
        <w:sz w:val="32"/>
      </w:rPr>
      <w:t>High School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Pr="003310B8" w:rsidRDefault="00C63475" w:rsidP="003310B8">
    <w:pPr>
      <w:pStyle w:val="Header"/>
      <w:rPr>
        <w:u w:val="single"/>
      </w:rPr>
    </w:pPr>
    <w:r>
      <w:rPr>
        <w:u w:val="single"/>
      </w:rPr>
      <w:t>Volume of Prisms and Cylinders</w:t>
    </w:r>
    <w:r w:rsidRPr="003310B8">
      <w:rPr>
        <w:u w:val="single"/>
      </w:rPr>
      <w:tab/>
    </w:r>
    <w:r>
      <w:rPr>
        <w:u w:val="single"/>
      </w:rPr>
      <w:t xml:space="preserve">Topic </w:t>
    </w:r>
    <w:r w:rsidRPr="003310B8">
      <w:rPr>
        <w:u w:val="single"/>
      </w:rPr>
      <w:t>Test</w:t>
    </w:r>
    <w:r>
      <w:rPr>
        <w:u w:val="single"/>
      </w:rPr>
      <w:tab/>
      <w:t>2012</w:t>
    </w:r>
    <w:r w:rsidRPr="003310B8">
      <w:rPr>
        <w:u w:val="single"/>
      </w:rP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475" w:rsidRPr="00004BA9" w:rsidRDefault="00C63475">
    <w:pPr>
      <w:pStyle w:val="Header"/>
      <w:rPr>
        <w:rFonts w:ascii="Lucida Calligraphy" w:hAnsi="Lucida Calligraphy"/>
        <w:sz w:val="32"/>
      </w:rPr>
    </w:pPr>
    <w:r>
      <w:rPr>
        <w:rFonts w:ascii="Lucida Calligraphy" w:hAnsi="Lucida Calligraphy"/>
        <w:sz w:val="32"/>
      </w:rPr>
      <w:tab/>
    </w:r>
    <w:r w:rsidRPr="00004BA9">
      <w:rPr>
        <w:rFonts w:ascii="Lucida Calligraphy" w:hAnsi="Lucida Calligraphy"/>
        <w:sz w:val="32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3BEE53CF"/>
    <w:multiLevelType w:val="hybridMultilevel"/>
    <w:tmpl w:val="C74A00CC"/>
    <w:lvl w:ilvl="0" w:tplc="0500550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754098"/>
    <w:multiLevelType w:val="hybridMultilevel"/>
    <w:tmpl w:val="C74A00CC"/>
    <w:lvl w:ilvl="0" w:tplc="0500550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61AF"/>
    <w:rsid w:val="00000E28"/>
    <w:rsid w:val="00004BA9"/>
    <w:rsid w:val="00025A18"/>
    <w:rsid w:val="00034138"/>
    <w:rsid w:val="000765A9"/>
    <w:rsid w:val="000767EC"/>
    <w:rsid w:val="000770C2"/>
    <w:rsid w:val="00084B66"/>
    <w:rsid w:val="000A521B"/>
    <w:rsid w:val="000F41E0"/>
    <w:rsid w:val="001471A6"/>
    <w:rsid w:val="00163FCC"/>
    <w:rsid w:val="00186FA4"/>
    <w:rsid w:val="0019234B"/>
    <w:rsid w:val="001954CE"/>
    <w:rsid w:val="001C22E0"/>
    <w:rsid w:val="001E46C8"/>
    <w:rsid w:val="001E57F9"/>
    <w:rsid w:val="002135A8"/>
    <w:rsid w:val="00222EF1"/>
    <w:rsid w:val="002525AE"/>
    <w:rsid w:val="00265069"/>
    <w:rsid w:val="00277E4E"/>
    <w:rsid w:val="00285EDC"/>
    <w:rsid w:val="002B3C99"/>
    <w:rsid w:val="00304969"/>
    <w:rsid w:val="00321B15"/>
    <w:rsid w:val="003310B8"/>
    <w:rsid w:val="0036467D"/>
    <w:rsid w:val="00375A66"/>
    <w:rsid w:val="00383683"/>
    <w:rsid w:val="003A1AC5"/>
    <w:rsid w:val="003A29ED"/>
    <w:rsid w:val="003C0705"/>
    <w:rsid w:val="003C14BF"/>
    <w:rsid w:val="003E71C8"/>
    <w:rsid w:val="003E7E28"/>
    <w:rsid w:val="00406B75"/>
    <w:rsid w:val="00434973"/>
    <w:rsid w:val="00441DF6"/>
    <w:rsid w:val="00447AD6"/>
    <w:rsid w:val="004604EC"/>
    <w:rsid w:val="00472CC9"/>
    <w:rsid w:val="004F5BFE"/>
    <w:rsid w:val="00526CB4"/>
    <w:rsid w:val="00555691"/>
    <w:rsid w:val="00564D6E"/>
    <w:rsid w:val="005773F1"/>
    <w:rsid w:val="00584CAA"/>
    <w:rsid w:val="005D0D6B"/>
    <w:rsid w:val="005E3D07"/>
    <w:rsid w:val="005E4C6D"/>
    <w:rsid w:val="005F0BDD"/>
    <w:rsid w:val="005F6828"/>
    <w:rsid w:val="00615BD9"/>
    <w:rsid w:val="00620B71"/>
    <w:rsid w:val="006A69A3"/>
    <w:rsid w:val="006D2553"/>
    <w:rsid w:val="007222B1"/>
    <w:rsid w:val="00725344"/>
    <w:rsid w:val="007461AF"/>
    <w:rsid w:val="007505E2"/>
    <w:rsid w:val="007521D5"/>
    <w:rsid w:val="00783E2B"/>
    <w:rsid w:val="007C764D"/>
    <w:rsid w:val="007E087A"/>
    <w:rsid w:val="00826435"/>
    <w:rsid w:val="00877E3B"/>
    <w:rsid w:val="008839FB"/>
    <w:rsid w:val="008941E1"/>
    <w:rsid w:val="008968D5"/>
    <w:rsid w:val="008C793A"/>
    <w:rsid w:val="0094123B"/>
    <w:rsid w:val="009474AB"/>
    <w:rsid w:val="00973D73"/>
    <w:rsid w:val="00980C53"/>
    <w:rsid w:val="00981229"/>
    <w:rsid w:val="0098392F"/>
    <w:rsid w:val="009938A9"/>
    <w:rsid w:val="009E3655"/>
    <w:rsid w:val="009E5C61"/>
    <w:rsid w:val="009F418F"/>
    <w:rsid w:val="00A33B13"/>
    <w:rsid w:val="00A95DA5"/>
    <w:rsid w:val="00AB24D4"/>
    <w:rsid w:val="00AD0258"/>
    <w:rsid w:val="00AD6571"/>
    <w:rsid w:val="00AE3C2D"/>
    <w:rsid w:val="00AE7583"/>
    <w:rsid w:val="00AF1DF3"/>
    <w:rsid w:val="00B2293C"/>
    <w:rsid w:val="00B64769"/>
    <w:rsid w:val="00C05703"/>
    <w:rsid w:val="00C37781"/>
    <w:rsid w:val="00C44C52"/>
    <w:rsid w:val="00C63475"/>
    <w:rsid w:val="00CA1C2A"/>
    <w:rsid w:val="00CA5EAC"/>
    <w:rsid w:val="00CA7AA6"/>
    <w:rsid w:val="00CB0865"/>
    <w:rsid w:val="00CC3C84"/>
    <w:rsid w:val="00D30E92"/>
    <w:rsid w:val="00D70C8F"/>
    <w:rsid w:val="00DD0911"/>
    <w:rsid w:val="00E13CAB"/>
    <w:rsid w:val="00E2725A"/>
    <w:rsid w:val="00E32C2F"/>
    <w:rsid w:val="00E41185"/>
    <w:rsid w:val="00E42050"/>
    <w:rsid w:val="00E4470E"/>
    <w:rsid w:val="00E70801"/>
    <w:rsid w:val="00E82C6B"/>
    <w:rsid w:val="00EB64E0"/>
    <w:rsid w:val="00EB7018"/>
    <w:rsid w:val="00ED4AA2"/>
    <w:rsid w:val="00ED7A6D"/>
    <w:rsid w:val="00F075F4"/>
    <w:rsid w:val="00F17F0E"/>
    <w:rsid w:val="00F45909"/>
    <w:rsid w:val="00F67FBF"/>
    <w:rsid w:val="00F97437"/>
    <w:rsid w:val="00FD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584C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84"/>
  </w:style>
  <w:style w:type="paragraph" w:styleId="Footer">
    <w:name w:val="footer"/>
    <w:basedOn w:val="Normal"/>
    <w:link w:val="Foot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84"/>
  </w:style>
  <w:style w:type="paragraph" w:styleId="ListParagraph">
    <w:name w:val="List Paragraph"/>
    <w:basedOn w:val="Normal"/>
    <w:uiPriority w:val="34"/>
    <w:qFormat/>
    <w:rsid w:val="00C377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styl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image" Target="media/image42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oleObject" Target="embeddings/oleObject37.bin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61.bin"/><Relationship Id="rId133" Type="http://schemas.openxmlformats.org/officeDocument/2006/relationships/oleObject" Target="embeddings/oleObject77.bin"/><Relationship Id="rId138" Type="http://schemas.openxmlformats.org/officeDocument/2006/relationships/oleObject" Target="embeddings/oleObject80.bin"/><Relationship Id="rId154" Type="http://schemas.openxmlformats.org/officeDocument/2006/relationships/oleObject" Target="embeddings/oleObject87.bin"/><Relationship Id="rId16" Type="http://schemas.openxmlformats.org/officeDocument/2006/relationships/image" Target="media/image5.wmf"/><Relationship Id="rId107" Type="http://schemas.openxmlformats.org/officeDocument/2006/relationships/oleObject" Target="embeddings/oleObject57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image" Target="media/image34.png"/><Relationship Id="rId79" Type="http://schemas.openxmlformats.org/officeDocument/2006/relationships/footer" Target="footer1.xml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70.bin"/><Relationship Id="rId128" Type="http://schemas.openxmlformats.org/officeDocument/2006/relationships/image" Target="media/image44.wmf"/><Relationship Id="rId144" Type="http://schemas.openxmlformats.org/officeDocument/2006/relationships/header" Target="header4.xml"/><Relationship Id="rId149" Type="http://schemas.openxmlformats.org/officeDocument/2006/relationships/image" Target="media/image50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3.bin"/><Relationship Id="rId95" Type="http://schemas.openxmlformats.org/officeDocument/2006/relationships/oleObject" Target="embeddings/oleObject46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62.bin"/><Relationship Id="rId118" Type="http://schemas.openxmlformats.org/officeDocument/2006/relationships/oleObject" Target="embeddings/oleObject65.bin"/><Relationship Id="rId134" Type="http://schemas.openxmlformats.org/officeDocument/2006/relationships/image" Target="media/image46.wmf"/><Relationship Id="rId139" Type="http://schemas.openxmlformats.org/officeDocument/2006/relationships/oleObject" Target="embeddings/oleObject81.bin"/><Relationship Id="rId80" Type="http://schemas.openxmlformats.org/officeDocument/2006/relationships/header" Target="header2.xml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85.bin"/><Relationship Id="rId155" Type="http://schemas.openxmlformats.org/officeDocument/2006/relationships/fontTable" Target="fontTable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103" Type="http://schemas.openxmlformats.org/officeDocument/2006/relationships/oleObject" Target="embeddings/oleObject53.bin"/><Relationship Id="rId108" Type="http://schemas.openxmlformats.org/officeDocument/2006/relationships/oleObject" Target="embeddings/oleObject58.bin"/><Relationship Id="rId116" Type="http://schemas.openxmlformats.org/officeDocument/2006/relationships/oleObject" Target="embeddings/oleObject64.bin"/><Relationship Id="rId124" Type="http://schemas.openxmlformats.org/officeDocument/2006/relationships/oleObject" Target="embeddings/oleObject71.bin"/><Relationship Id="rId129" Type="http://schemas.openxmlformats.org/officeDocument/2006/relationships/oleObject" Target="embeddings/oleObject74.bin"/><Relationship Id="rId137" Type="http://schemas.openxmlformats.org/officeDocument/2006/relationships/image" Target="media/image47.wmf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wmf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41.bin"/><Relationship Id="rId91" Type="http://schemas.openxmlformats.org/officeDocument/2006/relationships/image" Target="media/image37.png"/><Relationship Id="rId96" Type="http://schemas.openxmlformats.org/officeDocument/2006/relationships/oleObject" Target="embeddings/oleObject47.bin"/><Relationship Id="rId111" Type="http://schemas.openxmlformats.org/officeDocument/2006/relationships/image" Target="media/image40.wmf"/><Relationship Id="rId132" Type="http://schemas.openxmlformats.org/officeDocument/2006/relationships/oleObject" Target="embeddings/oleObject76.bin"/><Relationship Id="rId140" Type="http://schemas.openxmlformats.org/officeDocument/2006/relationships/image" Target="media/image48.wmf"/><Relationship Id="rId145" Type="http://schemas.openxmlformats.org/officeDocument/2006/relationships/footer" Target="footer4.xml"/><Relationship Id="rId153" Type="http://schemas.openxmlformats.org/officeDocument/2006/relationships/image" Target="media/image52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6.bin"/><Relationship Id="rId114" Type="http://schemas.openxmlformats.org/officeDocument/2006/relationships/image" Target="media/image41.wmf"/><Relationship Id="rId119" Type="http://schemas.openxmlformats.org/officeDocument/2006/relationships/oleObject" Target="embeddings/oleObject66.bin"/><Relationship Id="rId127" Type="http://schemas.openxmlformats.org/officeDocument/2006/relationships/oleObject" Target="embeddings/oleObject73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png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5.bin"/><Relationship Id="rId99" Type="http://schemas.openxmlformats.org/officeDocument/2006/relationships/oleObject" Target="embeddings/oleObject50.bin"/><Relationship Id="rId101" Type="http://schemas.openxmlformats.org/officeDocument/2006/relationships/image" Target="media/image39.wmf"/><Relationship Id="rId122" Type="http://schemas.openxmlformats.org/officeDocument/2006/relationships/oleObject" Target="embeddings/oleObject69.bin"/><Relationship Id="rId130" Type="http://schemas.openxmlformats.org/officeDocument/2006/relationships/oleObject" Target="embeddings/oleObject75.bin"/><Relationship Id="rId135" Type="http://schemas.openxmlformats.org/officeDocument/2006/relationships/oleObject" Target="embeddings/oleObject78.bin"/><Relationship Id="rId143" Type="http://schemas.openxmlformats.org/officeDocument/2006/relationships/footer" Target="footer3.xml"/><Relationship Id="rId148" Type="http://schemas.openxmlformats.org/officeDocument/2006/relationships/oleObject" Target="embeddings/oleObject84.bin"/><Relationship Id="rId151" Type="http://schemas.openxmlformats.org/officeDocument/2006/relationships/image" Target="media/image51.wmf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9.bin"/><Relationship Id="rId34" Type="http://schemas.openxmlformats.org/officeDocument/2006/relationships/image" Target="media/image14.png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8.bin"/><Relationship Id="rId104" Type="http://schemas.openxmlformats.org/officeDocument/2006/relationships/oleObject" Target="embeddings/oleObject54.bin"/><Relationship Id="rId120" Type="http://schemas.openxmlformats.org/officeDocument/2006/relationships/oleObject" Target="embeddings/oleObject67.bin"/><Relationship Id="rId125" Type="http://schemas.openxmlformats.org/officeDocument/2006/relationships/image" Target="media/image43.wmf"/><Relationship Id="rId141" Type="http://schemas.openxmlformats.org/officeDocument/2006/relationships/oleObject" Target="embeddings/oleObject82.bin"/><Relationship Id="rId146" Type="http://schemas.openxmlformats.org/officeDocument/2006/relationships/oleObject" Target="embeddings/oleObject83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60.bin"/><Relationship Id="rId115" Type="http://schemas.openxmlformats.org/officeDocument/2006/relationships/oleObject" Target="embeddings/oleObject63.bin"/><Relationship Id="rId131" Type="http://schemas.openxmlformats.org/officeDocument/2006/relationships/image" Target="media/image45.wmf"/><Relationship Id="rId136" Type="http://schemas.openxmlformats.org/officeDocument/2006/relationships/oleObject" Target="embeddings/oleObject79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6.png"/><Relationship Id="rId152" Type="http://schemas.openxmlformats.org/officeDocument/2006/relationships/oleObject" Target="embeddings/oleObject86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51.bin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72.bin"/><Relationship Id="rId147" Type="http://schemas.openxmlformats.org/officeDocument/2006/relationships/image" Target="media/image49.wmf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image" Target="media/image38.wmf"/><Relationship Id="rId98" Type="http://schemas.openxmlformats.org/officeDocument/2006/relationships/oleObject" Target="embeddings/oleObject49.bin"/><Relationship Id="rId121" Type="http://schemas.openxmlformats.org/officeDocument/2006/relationships/oleObject" Target="embeddings/oleObject68.bin"/><Relationship Id="rId142" Type="http://schemas.openxmlformats.org/officeDocument/2006/relationships/header" Target="header3.xml"/><Relationship Id="rId3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rrys%20data\BACKUP\WME%20Pty%20Ltd\WME%20Mathematics%20Assessment%20Bank%202012\Years%207%20and%208\Algebra%202012\Equations%20and%20Formlae%20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Equations and Formlae  Test 2012</Template>
  <TotalTime>919</TotalTime>
  <Pages>14</Pages>
  <Words>1351</Words>
  <Characters>7704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9037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 Thorn</dc:creator>
  <cp:lastModifiedBy>Garry</cp:lastModifiedBy>
  <cp:revision>17</cp:revision>
  <dcterms:created xsi:type="dcterms:W3CDTF">2011-08-14T12:14:00Z</dcterms:created>
  <dcterms:modified xsi:type="dcterms:W3CDTF">2012-03-05T08:11:00Z</dcterms:modified>
</cp:coreProperties>
</file>