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1101"/>
        <w:gridCol w:w="4677"/>
        <w:gridCol w:w="3828"/>
      </w:tblGrid>
      <w:tr w:rsidR="00584CAA" w:rsidTr="00584CAA"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584CAA" w:rsidRDefault="00584CAA" w:rsidP="009938A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584CAA">
              <w:rPr>
                <w:rFonts w:ascii="Times New Roman" w:hAnsi="Times New Roman" w:cs="Times New Roman"/>
                <w:sz w:val="32"/>
                <w:szCs w:val="32"/>
              </w:rPr>
              <w:t>Year</w:t>
            </w:r>
          </w:p>
          <w:p w:rsidR="00AB24D4" w:rsidRDefault="00F14BB1" w:rsidP="009938A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  <w:p w:rsidR="00FD21AC" w:rsidRPr="00584CAA" w:rsidRDefault="00FD21AC" w:rsidP="009938A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nil"/>
            </w:tcBorders>
          </w:tcPr>
          <w:p w:rsidR="00AB24D4" w:rsidRDefault="00004BA9" w:rsidP="009938A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Mathematics </w:t>
            </w:r>
            <w:r w:rsidR="00584CAA" w:rsidRPr="00584CAA">
              <w:rPr>
                <w:rFonts w:ascii="Times New Roman" w:hAnsi="Times New Roman" w:cs="Times New Roman"/>
                <w:sz w:val="32"/>
                <w:szCs w:val="32"/>
              </w:rPr>
              <w:t>Test</w:t>
            </w:r>
            <w:r w:rsidR="00584CAA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="00584CAA" w:rsidRPr="00584CAA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:rsidR="00F14BB1" w:rsidRDefault="00F14BB1" w:rsidP="009938A9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584CAA" w:rsidRPr="00584CAA" w:rsidRDefault="00F14BB1" w:rsidP="00F14BB1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Linear Relations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:rsidR="00FD21AC" w:rsidRDefault="00FD21AC"/>
          <w:p w:rsidR="00584CAA" w:rsidRPr="00B76CDD" w:rsidRDefault="00C05375" w:rsidP="00FD21AC">
            <w:pPr>
              <w:tabs>
                <w:tab w:val="left" w:pos="1350"/>
              </w:tabs>
              <w:jc w:val="center"/>
              <w:rPr>
                <w:b/>
                <w:sz w:val="32"/>
                <w:szCs w:val="32"/>
              </w:rPr>
            </w:pPr>
            <w:r w:rsidRPr="00B76CDD">
              <w:rPr>
                <w:b/>
                <w:sz w:val="32"/>
                <w:szCs w:val="32"/>
              </w:rPr>
              <w:t>Calculator Allowed</w:t>
            </w:r>
          </w:p>
          <w:p w:rsidR="00B76CDD" w:rsidRPr="00C05375" w:rsidRDefault="00B76CDD" w:rsidP="00FD21AC">
            <w:pPr>
              <w:tabs>
                <w:tab w:val="left" w:pos="1350"/>
              </w:tabs>
              <w:jc w:val="center"/>
              <w:rPr>
                <w:b/>
                <w:sz w:val="32"/>
                <w:szCs w:val="32"/>
              </w:rPr>
            </w:pPr>
            <w:r w:rsidRPr="00B76CDD">
              <w:rPr>
                <w:b/>
                <w:sz w:val="32"/>
                <w:szCs w:val="32"/>
              </w:rPr>
              <w:t>Test</w:t>
            </w:r>
          </w:p>
        </w:tc>
      </w:tr>
      <w:tr w:rsidR="00584CAA" w:rsidTr="00584CAA"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584CAA" w:rsidRPr="00584CAA" w:rsidRDefault="00584CA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000000" w:themeColor="text1"/>
            </w:tcBorders>
            <w:vAlign w:val="center"/>
          </w:tcPr>
          <w:p w:rsidR="00584CAA" w:rsidRPr="00584CAA" w:rsidRDefault="00584CAA" w:rsidP="00584CAA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584CAA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828" w:type="dxa"/>
            <w:tcBorders>
              <w:left w:val="single" w:sz="4" w:space="0" w:color="000000" w:themeColor="text1"/>
            </w:tcBorders>
          </w:tcPr>
          <w:p w:rsidR="00584CAA" w:rsidRDefault="00584CAA"/>
          <w:p w:rsidR="00584CAA" w:rsidRDefault="00584CAA"/>
        </w:tc>
      </w:tr>
    </w:tbl>
    <w:p w:rsidR="00584CAA" w:rsidRDefault="00584CAA"/>
    <w:tbl>
      <w:tblPr>
        <w:tblStyle w:val="TableGrid"/>
        <w:tblW w:w="918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170" w:type="dxa"/>
        </w:tblCellMar>
        <w:tblLook w:val="04A0" w:firstRow="1" w:lastRow="0" w:firstColumn="1" w:lastColumn="0" w:noHBand="0" w:noVBand="1"/>
      </w:tblPr>
      <w:tblGrid>
        <w:gridCol w:w="675"/>
        <w:gridCol w:w="8505"/>
      </w:tblGrid>
      <w:tr w:rsidR="003310B8" w:rsidRPr="003310B8" w:rsidTr="003310B8">
        <w:trPr>
          <w:cantSplit/>
        </w:trPr>
        <w:tc>
          <w:tcPr>
            <w:tcW w:w="9180" w:type="dxa"/>
            <w:gridSpan w:val="2"/>
            <w:tcBorders>
              <w:top w:val="nil"/>
              <w:bottom w:val="nil"/>
            </w:tcBorders>
            <w:vAlign w:val="center"/>
          </w:tcPr>
          <w:p w:rsidR="003310B8" w:rsidRDefault="003310B8" w:rsidP="003310B8">
            <w:pPr>
              <w:ind w:firstLine="567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Answer all questions in the spaces provided on this test paper by </w:t>
            </w:r>
          </w:p>
          <w:p w:rsidR="003310B8" w:rsidRDefault="003310B8" w:rsidP="003310B8">
            <w:pPr>
              <w:ind w:firstLine="993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Writing the answer in the box</w:t>
            </w:r>
            <w:r w:rsidR="00C05375">
              <w:rPr>
                <w:b/>
                <w:sz w:val="24"/>
                <w:szCs w:val="24"/>
              </w:rPr>
              <w:t>es</w:t>
            </w:r>
            <w:r>
              <w:rPr>
                <w:b/>
                <w:sz w:val="24"/>
                <w:szCs w:val="24"/>
              </w:rPr>
              <w:t xml:space="preserve"> </w:t>
            </w:r>
            <w:r w:rsidR="00C05375">
              <w:rPr>
                <w:b/>
                <w:sz w:val="24"/>
                <w:szCs w:val="24"/>
              </w:rPr>
              <w:t xml:space="preserve">or lines </w:t>
            </w:r>
            <w:r>
              <w:rPr>
                <w:b/>
                <w:sz w:val="24"/>
                <w:szCs w:val="24"/>
              </w:rPr>
              <w:t>provided.</w:t>
            </w:r>
          </w:p>
          <w:p w:rsidR="003310B8" w:rsidRDefault="003310B8" w:rsidP="003310B8">
            <w:pPr>
              <w:ind w:firstLine="1418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or</w:t>
            </w:r>
          </w:p>
          <w:p w:rsidR="003310B8" w:rsidRDefault="003310B8" w:rsidP="003310B8">
            <w:pPr>
              <w:ind w:firstLine="993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310B8" w:rsidRPr="003310B8" w:rsidRDefault="003310B8" w:rsidP="003310B8">
            <w:pPr>
              <w:ind w:firstLine="567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Show any working out on the test paper. </w:t>
            </w:r>
          </w:p>
        </w:tc>
      </w:tr>
      <w:tr w:rsidR="00163411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163411" w:rsidRPr="00F97437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5" w:type="dxa"/>
          </w:tcPr>
          <w:p w:rsidR="00163411" w:rsidRPr="00C614FC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Questions 1 – 4 refer to the diagram below, where m</w:t>
            </w:r>
            <w:r w:rsidRPr="00C614FC">
              <w:rPr>
                <w:rFonts w:ascii="Times New Roman" w:hAnsi="Times New Roman" w:cs="Times New Roman"/>
                <w:sz w:val="24"/>
                <w:szCs w:val="24"/>
              </w:rPr>
              <w:t>atchsticks are used to make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the first 3 steps in a pattern</w:t>
            </w:r>
            <w:r w:rsidRPr="00C614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63411" w:rsidRPr="00C614FC" w:rsidRDefault="00D14EC3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45BF1F7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margin-left:28.5pt;margin-top:-.5pt;width:303.75pt;height:69.45pt;z-index:251638272">
                  <v:imagedata r:id="rId8" o:title=""/>
                </v:shape>
                <o:OLEObject Type="Embed" ProgID="FXDraw3.Document" ShapeID="_x0000_s1027" DrawAspect="Content" ObjectID="_1392458955" r:id="rId9"/>
              </w:pict>
            </w:r>
          </w:p>
          <w:p w:rsidR="00163411" w:rsidRPr="00C614FC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63411" w:rsidRPr="00C614FC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14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163411" w:rsidRPr="00C614FC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63411" w:rsidRPr="00C614FC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14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163411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2E1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        Step 1                  Step 2</w:t>
            </w:r>
            <w:r w:rsidRPr="00C614FC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</w:t>
            </w:r>
            <w:r w:rsidRPr="00CF2E1D">
              <w:rPr>
                <w:rFonts w:ascii="Times New Roman" w:hAnsi="Times New Roman" w:cs="Times New Roman"/>
                <w:i/>
                <w:sz w:val="24"/>
                <w:szCs w:val="24"/>
              </w:rPr>
              <w:t>Step  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163411" w:rsidRPr="00C614FC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5 matches            10 matches                     15 matches</w:t>
            </w:r>
          </w:p>
        </w:tc>
      </w:tr>
      <w:tr w:rsidR="00163411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163411" w:rsidRPr="00F97437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8505" w:type="dxa"/>
          </w:tcPr>
          <w:p w:rsidR="00163411" w:rsidRPr="00C614FC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14FC">
              <w:rPr>
                <w:rFonts w:ascii="Times New Roman" w:hAnsi="Times New Roman" w:cs="Times New Roman"/>
                <w:sz w:val="24"/>
                <w:szCs w:val="24"/>
              </w:rPr>
              <w:t xml:space="preserve">How many matches are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needed to produce </w:t>
            </w:r>
            <w:r w:rsidRPr="00CF2E1D">
              <w:rPr>
                <w:rFonts w:ascii="Times New Roman" w:hAnsi="Times New Roman" w:cs="Times New Roman"/>
                <w:i/>
                <w:sz w:val="24"/>
                <w:szCs w:val="24"/>
              </w:rPr>
              <w:t>Step 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the pattern? </w:t>
            </w:r>
          </w:p>
          <w:p w:rsidR="00163411" w:rsidRPr="00C614FC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63411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10</w:t>
            </w:r>
            <w:r w:rsidRPr="00C614FC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15</w:t>
            </w:r>
            <w:r w:rsidRPr="00C614FC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20</w:t>
            </w:r>
            <w:r w:rsidRPr="00C614FC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25</w:t>
            </w:r>
          </w:p>
          <w:p w:rsidR="00163411" w:rsidRPr="00C614FC" w:rsidRDefault="00D14EC3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w:pict w14:anchorId="73773A72">
                <v:group id="_x0000_s1028" style="position:absolute;margin-left:26pt;margin-top:3.8pt;width:343.5pt;height:9pt;z-index:251657728" coordorigin="2430,3420" coordsize="6870,180">
                  <v:roundrect id="_x0000_s1029" style="position:absolute;left:9030;top:3420;width:270;height:180" arcsize="10923f"/>
                  <v:roundrect id="_x0000_s1030" style="position:absolute;left:2430;top:3420;width:270;height:180" arcsize="10923f"/>
                  <v:roundrect id="_x0000_s1031" style="position:absolute;left:4580;top:3420;width:270;height:180" arcsize="10923f"/>
                  <v:roundrect id="_x0000_s1032" style="position:absolute;left:6780;top:3420;width:270;height:180" arcsize="10923f"/>
                </v:group>
              </w:pict>
            </w:r>
          </w:p>
          <w:p w:rsidR="00163411" w:rsidRPr="00C614FC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3411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163411" w:rsidRPr="00F97437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8505" w:type="dxa"/>
          </w:tcPr>
          <w:p w:rsidR="00163411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How many m</w:t>
            </w:r>
            <w:r w:rsidR="00CF2E1D">
              <w:rPr>
                <w:rFonts w:ascii="Times New Roman" w:hAnsi="Times New Roman" w:cs="Times New Roman"/>
                <w:sz w:val="24"/>
                <w:szCs w:val="24"/>
              </w:rPr>
              <w:t xml:space="preserve">atches would be needed to make </w:t>
            </w:r>
            <w:r w:rsidR="00CF2E1D" w:rsidRPr="00CF2E1D">
              <w:rPr>
                <w:rFonts w:ascii="Times New Roman" w:hAnsi="Times New Roman" w:cs="Times New Roman"/>
                <w:i/>
                <w:sz w:val="24"/>
                <w:szCs w:val="24"/>
              </w:rPr>
              <w:t>S</w:t>
            </w:r>
            <w:r w:rsidRPr="00CF2E1D">
              <w:rPr>
                <w:rFonts w:ascii="Times New Roman" w:hAnsi="Times New Roman" w:cs="Times New Roman"/>
                <w:i/>
                <w:sz w:val="24"/>
                <w:szCs w:val="24"/>
              </w:rPr>
              <w:t>tep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the pattern?</w:t>
            </w:r>
          </w:p>
          <w:p w:rsidR="00163411" w:rsidRDefault="00D14EC3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5D865A02">
                <v:rect id="_x0000_s1033" style="position:absolute;margin-left:238.5pt;margin-top:9.65pt;width:54.75pt;height:27pt;z-index:251658752"/>
              </w:pict>
            </w:r>
          </w:p>
          <w:p w:rsidR="00163411" w:rsidRPr="00C614FC" w:rsidRDefault="00163411" w:rsidP="005D0B9C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sz w:val="36"/>
                <w:szCs w:val="36"/>
              </w:rPr>
              <w:t>matches</w:t>
            </w:r>
            <w:proofErr w:type="gramEnd"/>
            <w:r>
              <w:rPr>
                <w:rFonts w:ascii="Times New Roman" w:hAnsi="Times New Roman" w:cs="Times New Roman"/>
                <w:sz w:val="36"/>
                <w:szCs w:val="36"/>
              </w:rPr>
              <w:t>.</w:t>
            </w:r>
          </w:p>
          <w:p w:rsidR="00163411" w:rsidRPr="00F97437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3411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163411" w:rsidRPr="00F97437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8505" w:type="dxa"/>
          </w:tcPr>
          <w:p w:rsidR="00163411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Describe in words the pattern that gives the number of matches.</w:t>
            </w:r>
          </w:p>
          <w:p w:rsidR="00163411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63411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__________________________________________________________________</w:t>
            </w:r>
          </w:p>
          <w:p w:rsidR="00163411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63411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__________________________________________________________________</w:t>
            </w:r>
          </w:p>
          <w:p w:rsidR="00163411" w:rsidRPr="00F97437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3411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163411" w:rsidRPr="00F97437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8505" w:type="dxa"/>
          </w:tcPr>
          <w:p w:rsidR="00163411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step in the pattern would use 60 matches?</w:t>
            </w:r>
          </w:p>
          <w:p w:rsidR="00163411" w:rsidRDefault="00D14EC3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32C99D9C">
                <v:rect id="_x0000_s1034" style="position:absolute;margin-left:250.5pt;margin-top:8.75pt;width:54.75pt;height:27pt;z-index:251659776"/>
              </w:pict>
            </w:r>
          </w:p>
          <w:p w:rsidR="00163411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                             </w:t>
            </w:r>
            <w:r w:rsidRPr="00CF2E1D">
              <w:rPr>
                <w:rFonts w:ascii="Times New Roman" w:hAnsi="Times New Roman" w:cs="Times New Roman"/>
                <w:i/>
                <w:sz w:val="36"/>
                <w:szCs w:val="36"/>
              </w:rPr>
              <w:t xml:space="preserve">Step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          .</w:t>
            </w:r>
          </w:p>
          <w:p w:rsidR="00163411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63411" w:rsidRPr="00F97437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3411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163411" w:rsidRPr="00F97437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5" w:type="dxa"/>
          </w:tcPr>
          <w:p w:rsidR="00163411" w:rsidRPr="00C614FC" w:rsidRDefault="00CF2E1D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Questions  5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– 9</w:t>
            </w:r>
            <w:r w:rsidR="00163411">
              <w:rPr>
                <w:rFonts w:ascii="Times New Roman" w:hAnsi="Times New Roman" w:cs="Times New Roman"/>
                <w:sz w:val="24"/>
                <w:szCs w:val="24"/>
              </w:rPr>
              <w:t xml:space="preserve"> refer to the diagram below, of repeated patterns of octagons</w:t>
            </w:r>
            <w:r w:rsidR="00163411" w:rsidRPr="00C614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63411" w:rsidRDefault="00D14EC3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13E75A99">
                <v:shape id="_x0000_s1035" type="#_x0000_t75" style="position:absolute;margin-left:39.5pt;margin-top:4.5pt;width:327.75pt;height:118.4pt;z-index:251660800">
                  <v:imagedata r:id="rId10" o:title=""/>
                </v:shape>
                <o:OLEObject Type="Embed" ProgID="FXDraw3.Document" ShapeID="_x0000_s1035" DrawAspect="Content" ObjectID="_1392458956" r:id="rId11"/>
              </w:pict>
            </w:r>
          </w:p>
          <w:p w:rsidR="00163411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63411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63411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63411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63411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63411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63411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63411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3411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163411" w:rsidRPr="00F97437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8505" w:type="dxa"/>
          </w:tcPr>
          <w:p w:rsidR="00163411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How many sides would be needed to make the next stage of the pattern with 4 octagons?</w:t>
            </w:r>
          </w:p>
          <w:p w:rsidR="00163411" w:rsidRDefault="00D14EC3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1C00B0D2">
                <v:rect id="_x0000_s1036" style="position:absolute;margin-left:211.5pt;margin-top:6.2pt;width:84pt;height:33pt;z-index:251661824"/>
              </w:pict>
            </w:r>
          </w:p>
          <w:p w:rsidR="00163411" w:rsidRPr="00C614FC" w:rsidRDefault="00163411" w:rsidP="005D0B9C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sz w:val="36"/>
                <w:szCs w:val="36"/>
              </w:rPr>
              <w:t>sides</w:t>
            </w:r>
            <w:proofErr w:type="gramEnd"/>
            <w:r>
              <w:rPr>
                <w:rFonts w:ascii="Times New Roman" w:hAnsi="Times New Roman" w:cs="Times New Roman"/>
                <w:sz w:val="36"/>
                <w:szCs w:val="36"/>
              </w:rPr>
              <w:t>.</w:t>
            </w:r>
          </w:p>
          <w:p w:rsidR="00163411" w:rsidRPr="00F97437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3411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163411" w:rsidRPr="00F97437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8505" w:type="dxa"/>
          </w:tcPr>
          <w:p w:rsidR="00163411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How many sides would be needed to make this pattern with 10 octagons?</w:t>
            </w:r>
          </w:p>
          <w:p w:rsidR="00163411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63411" w:rsidRDefault="00A871D7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70 sides                     7</w:t>
            </w:r>
            <w:r w:rsidR="0016341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sides                        80</w:t>
            </w:r>
            <w:r w:rsidR="00163411"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ides                         81</w:t>
            </w:r>
            <w:r w:rsidR="00163411">
              <w:rPr>
                <w:rFonts w:ascii="Times New Roman" w:hAnsi="Times New Roman" w:cs="Times New Roman"/>
                <w:sz w:val="24"/>
                <w:szCs w:val="24"/>
              </w:rPr>
              <w:t xml:space="preserve"> sides</w:t>
            </w:r>
          </w:p>
          <w:p w:rsidR="00163411" w:rsidRDefault="00D14EC3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3F1995AE">
                <v:group id="_x0000_s1037" style="position:absolute;margin-left:23.75pt;margin-top:7.85pt;width:343.5pt;height:9pt;z-index:251662848" coordorigin="2430,3420" coordsize="6870,180">
                  <v:roundrect id="_x0000_s1038" style="position:absolute;left:9030;top:3420;width:270;height:180" arcsize="10923f"/>
                  <v:roundrect id="_x0000_s1039" style="position:absolute;left:2430;top:3420;width:270;height:180" arcsize="10923f"/>
                  <v:roundrect id="_x0000_s1040" style="position:absolute;left:4580;top:3420;width:270;height:180" arcsize="10923f"/>
                  <v:roundrect id="_x0000_s1041" style="position:absolute;left:6780;top:3420;width:270;height:180" arcsize="10923f"/>
                </v:group>
              </w:pict>
            </w:r>
            <w:r w:rsidR="00163411">
              <w:rPr>
                <w:rFonts w:ascii="Times New Roman" w:hAnsi="Times New Roman" w:cs="Times New Roman"/>
                <w:sz w:val="24"/>
                <w:szCs w:val="24"/>
              </w:rPr>
              <w:t xml:space="preserve">              </w:t>
            </w:r>
          </w:p>
          <w:p w:rsidR="00163411" w:rsidRPr="00F97437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3411" w:rsidRPr="00F97437" w:rsidTr="00CF2E1D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163411" w:rsidRPr="00F97437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8505" w:type="dxa"/>
            <w:tcBorders>
              <w:bottom w:val="single" w:sz="4" w:space="0" w:color="auto"/>
            </w:tcBorders>
          </w:tcPr>
          <w:p w:rsidR="00163411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 the statement below.</w:t>
            </w:r>
          </w:p>
          <w:p w:rsidR="00163411" w:rsidRDefault="00D14EC3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08BD6B79">
                <v:rect id="_x0000_s1042" style="position:absolute;margin-left:147pt;margin-top:2.55pt;width:36.75pt;height:35.25pt;z-index:251663872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65D0A778">
                <v:rect id="_x0000_s1043" style="position:absolute;margin-left:378pt;margin-top:2.55pt;width:36.75pt;height:35.25pt;z-index:251664896"/>
              </w:pict>
            </w:r>
          </w:p>
          <w:p w:rsidR="00163411" w:rsidRPr="00605D1F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The number of sides =            × the number of octagons +  </w:t>
            </w:r>
          </w:p>
          <w:p w:rsidR="00163411" w:rsidRPr="00F97437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163B" w:rsidRPr="00F97437" w:rsidTr="00CF2E1D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64163B" w:rsidRPr="00F97437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8505" w:type="dxa"/>
            <w:tcBorders>
              <w:top w:val="single" w:sz="4" w:space="0" w:color="auto"/>
              <w:bottom w:val="single" w:sz="4" w:space="0" w:color="auto"/>
            </w:tcBorders>
          </w:tcPr>
          <w:p w:rsidR="0064163B" w:rsidRDefault="0064163B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Fill in the two missing values in the table below.</w:t>
            </w:r>
          </w:p>
          <w:p w:rsidR="0064163B" w:rsidRDefault="0064163B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64"/>
              <w:gridCol w:w="907"/>
              <w:gridCol w:w="907"/>
              <w:gridCol w:w="907"/>
              <w:gridCol w:w="907"/>
              <w:gridCol w:w="908"/>
            </w:tblGrid>
            <w:tr w:rsidR="0064163B" w:rsidTr="0064163B">
              <w:tc>
                <w:tcPr>
                  <w:tcW w:w="2864" w:type="dxa"/>
                </w:tcPr>
                <w:p w:rsidR="0064163B" w:rsidRDefault="0064163B" w:rsidP="005D0B9C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Number of Octagons (N)</w:t>
                  </w:r>
                </w:p>
              </w:tc>
              <w:tc>
                <w:tcPr>
                  <w:tcW w:w="907" w:type="dxa"/>
                  <w:vAlign w:val="center"/>
                </w:tcPr>
                <w:p w:rsidR="0064163B" w:rsidRDefault="0064163B" w:rsidP="0064163B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907" w:type="dxa"/>
                  <w:vAlign w:val="center"/>
                </w:tcPr>
                <w:p w:rsidR="0064163B" w:rsidRDefault="0064163B" w:rsidP="0064163B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907" w:type="dxa"/>
                  <w:vAlign w:val="center"/>
                </w:tcPr>
                <w:p w:rsidR="0064163B" w:rsidRDefault="0064163B" w:rsidP="0064163B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907" w:type="dxa"/>
                  <w:vAlign w:val="center"/>
                </w:tcPr>
                <w:p w:rsidR="0064163B" w:rsidRDefault="0064163B" w:rsidP="0064163B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908" w:type="dxa"/>
                  <w:vAlign w:val="center"/>
                </w:tcPr>
                <w:p w:rsidR="0064163B" w:rsidRDefault="0064163B" w:rsidP="0064163B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</w:tr>
            <w:tr w:rsidR="0064163B" w:rsidTr="0064163B">
              <w:tc>
                <w:tcPr>
                  <w:tcW w:w="2864" w:type="dxa"/>
                </w:tcPr>
                <w:p w:rsidR="0064163B" w:rsidRDefault="0064163B" w:rsidP="005D0B9C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Number of Sides (s)</w:t>
                  </w:r>
                </w:p>
              </w:tc>
              <w:tc>
                <w:tcPr>
                  <w:tcW w:w="907" w:type="dxa"/>
                  <w:vAlign w:val="center"/>
                </w:tcPr>
                <w:p w:rsidR="0064163B" w:rsidRDefault="0064163B" w:rsidP="0064163B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907" w:type="dxa"/>
                  <w:vAlign w:val="center"/>
                </w:tcPr>
                <w:p w:rsidR="0064163B" w:rsidRDefault="0064163B" w:rsidP="0064163B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907" w:type="dxa"/>
                  <w:vAlign w:val="center"/>
                </w:tcPr>
                <w:p w:rsidR="0064163B" w:rsidRDefault="0064163B" w:rsidP="0064163B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22</w:t>
                  </w:r>
                </w:p>
              </w:tc>
              <w:tc>
                <w:tcPr>
                  <w:tcW w:w="907" w:type="dxa"/>
                  <w:vAlign w:val="center"/>
                </w:tcPr>
                <w:p w:rsidR="0064163B" w:rsidRDefault="0064163B" w:rsidP="0064163B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908" w:type="dxa"/>
                  <w:vAlign w:val="center"/>
                </w:tcPr>
                <w:p w:rsidR="0064163B" w:rsidRDefault="0064163B" w:rsidP="0064163B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:rsidR="00A871D7" w:rsidRDefault="00A871D7" w:rsidP="00A871D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871D7" w:rsidRDefault="00A871D7" w:rsidP="00A871D7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05D2" w:rsidRPr="00F97437" w:rsidTr="00CF2E1D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8D05D2" w:rsidRPr="00F97437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8505" w:type="dxa"/>
            <w:tcBorders>
              <w:top w:val="single" w:sz="4" w:space="0" w:color="auto"/>
              <w:bottom w:val="nil"/>
            </w:tcBorders>
          </w:tcPr>
          <w:p w:rsidR="008D05D2" w:rsidRDefault="00D14EC3" w:rsidP="00F9106D">
            <w:pPr>
              <w:ind w:right="527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93" type="#_x0000_t75" style="position:absolute;margin-left:162pt;margin-top:-6.9pt;width:252.75pt;height:194.6pt;z-index:251666944;mso-position-horizontal-relative:text;mso-position-vertical-relative:text">
                  <v:imagedata r:id="rId12" o:title=""/>
                </v:shape>
                <o:OLEObject Type="Embed" ProgID="FXDraw3.Document" ShapeID="_x0000_s1093" DrawAspect="Content" ObjectID="_1392458957" r:id="rId13"/>
              </w:pict>
            </w:r>
            <w:r w:rsidR="008D05D2">
              <w:rPr>
                <w:rFonts w:ascii="Times New Roman" w:hAnsi="Times New Roman" w:cs="Times New Roman"/>
                <w:sz w:val="24"/>
                <w:szCs w:val="24"/>
              </w:rPr>
              <w:t>Use the grid to plot the values from the table in question 8.</w:t>
            </w:r>
          </w:p>
          <w:p w:rsidR="00F9106D" w:rsidRDefault="00D14EC3" w:rsidP="00F9106D">
            <w:pPr>
              <w:ind w:right="527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94" type="#_x0000_t202" style="position:absolute;margin-left:135.5pt;margin-top:3.75pt;width:31.2pt;height:105.45pt;z-index:251667968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" stroked="f">
                  <v:textbox style="layout-flow:vertical;mso-layout-flow-alt:bottom-to-top;mso-next-textbox:#Text Box 2">
                    <w:txbxContent>
                      <w:p w:rsidR="00D14EC3" w:rsidRDefault="00D14EC3" w:rsidP="00F9106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Number of sides</w:t>
                        </w:r>
                      </w:p>
                      <w:p w:rsidR="00D14EC3" w:rsidRDefault="00D14EC3"/>
                    </w:txbxContent>
                  </v:textbox>
                </v:shape>
              </w:pict>
            </w: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871D7" w:rsidRDefault="00A871D7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D14EC3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095" type="#_x0000_t202" style="position:absolute;margin-left:220.25pt;margin-top:1.5pt;width:153.25pt;height:21pt;z-index:251668992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" stroked="f">
                  <v:fill opacity="0"/>
                  <v:textbox style="mso-next-textbox:#_x0000_s1095">
                    <w:txbxContent>
                      <w:p w:rsidR="00D14EC3" w:rsidRDefault="00D14EC3" w:rsidP="00F9106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Number of Octagons</w:t>
                        </w:r>
                      </w:p>
                      <w:p w:rsidR="00D14EC3" w:rsidRDefault="00D14EC3" w:rsidP="00F9106D"/>
                    </w:txbxContent>
                  </v:textbox>
                </v:shape>
              </w:pict>
            </w: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63411" w:rsidRPr="00F97437" w:rsidTr="00F9106D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163411" w:rsidRPr="00F97437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5" w:type="dxa"/>
            <w:tcBorders>
              <w:top w:val="nil"/>
            </w:tcBorders>
          </w:tcPr>
          <w:p w:rsidR="00163411" w:rsidRDefault="0064163B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Questions </w:t>
            </w:r>
            <w:r w:rsidR="008D05D2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1</w:t>
            </w:r>
            <w:r w:rsidR="008D05D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163411">
              <w:rPr>
                <w:rFonts w:ascii="Times New Roman" w:hAnsi="Times New Roman" w:cs="Times New Roman"/>
                <w:sz w:val="24"/>
                <w:szCs w:val="24"/>
              </w:rPr>
              <w:t xml:space="preserve"> refer to the pattern of numbers below</w:t>
            </w:r>
            <w:r w:rsidR="00163411" w:rsidRPr="00C614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63411" w:rsidRDefault="00D14EC3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3473FC71">
                <v:shape id="_x0000_s1044" type="#_x0000_t75" style="position:absolute;margin-left:67.5pt;margin-top:1.1pt;width:236.95pt;height:116.95pt;z-index:251665920">
                  <v:imagedata r:id="rId14" o:title=""/>
                </v:shape>
                <o:OLEObject Type="Embed" ProgID="FXDraw3.Document" ShapeID="_x0000_s1044" DrawAspect="Content" ObjectID="_1392458958" r:id="rId15"/>
              </w:pict>
            </w:r>
          </w:p>
          <w:p w:rsidR="00163411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63411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63411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63411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63411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63411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63411" w:rsidRPr="00C614FC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63411" w:rsidRDefault="00163411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05D2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8D05D2" w:rsidRPr="00F97437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8505" w:type="dxa"/>
          </w:tcPr>
          <w:p w:rsidR="008D05D2" w:rsidRDefault="00D14EC3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5D7B7F06">
                <v:rect id="_x0000_s1069" style="position:absolute;margin-left:324pt;margin-top:.1pt;width:36.75pt;height:35.25pt;z-index:251639296;mso-position-horizontal-relative:text;mso-position-vertical-relative:text"/>
              </w:pict>
            </w:r>
            <w:r w:rsidR="008D05D2">
              <w:rPr>
                <w:rFonts w:ascii="Times New Roman" w:hAnsi="Times New Roman" w:cs="Times New Roman"/>
                <w:sz w:val="24"/>
                <w:szCs w:val="24"/>
              </w:rPr>
              <w:t>What number would be at position 4 in the pattern?</w:t>
            </w: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Pr="00F97437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05D2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8D05D2" w:rsidRPr="00F97437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8505" w:type="dxa"/>
          </w:tcPr>
          <w:p w:rsidR="008D05D2" w:rsidRDefault="00D14EC3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04C4FB87">
                <v:rect id="_x0000_s1070" style="position:absolute;margin-left:324pt;margin-top:-.8pt;width:36.75pt;height:35.25pt;z-index:251640320;mso-position-horizontal-relative:text;mso-position-vertical-relative:text"/>
              </w:pict>
            </w:r>
            <w:r w:rsidR="008D05D2">
              <w:rPr>
                <w:rFonts w:ascii="Times New Roman" w:hAnsi="Times New Roman" w:cs="Times New Roman"/>
                <w:sz w:val="24"/>
                <w:szCs w:val="24"/>
              </w:rPr>
              <w:t>What number would be at position 7 in the pattern?</w:t>
            </w: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Pr="00F97437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05D2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8D05D2" w:rsidRPr="00F97437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8505" w:type="dxa"/>
          </w:tcPr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 the statement below.</w:t>
            </w:r>
          </w:p>
          <w:p w:rsidR="008D05D2" w:rsidRDefault="00D14EC3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12D778E0">
                <v:rect id="_x0000_s1071" style="position:absolute;margin-left:133.5pt;margin-top:2.55pt;width:36.75pt;height:35.25pt;z-index:251641344"/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6F44E132">
                <v:rect id="_x0000_s1072" style="position:absolute;margin-left:71.25pt;margin-top:4.05pt;width:36.75pt;height:35.25pt;z-index:251642368"/>
              </w:pict>
            </w:r>
          </w:p>
          <w:p w:rsidR="008D05D2" w:rsidRPr="00605D1F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Number =             ─            × the position in the pattern.  </w:t>
            </w:r>
          </w:p>
          <w:p w:rsidR="008D05D2" w:rsidRPr="00F97437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05D2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8D05D2" w:rsidRPr="00F97437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8505" w:type="dxa"/>
          </w:tcPr>
          <w:p w:rsidR="008D05D2" w:rsidRDefault="00D14EC3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49F79E39">
                <v:shape id="_x0000_s1073" type="#_x0000_t75" style="position:absolute;margin-left:96.75pt;margin-top:-4.75pt;width:209.6pt;height:197.85pt;z-index:251643392;mso-position-horizontal-relative:text;mso-position-vertical-relative:text">
                  <v:imagedata r:id="rId16" o:title="" croptop="1451f" gain="2147483647f"/>
                </v:shape>
                <o:OLEObject Type="Embed" ProgID="FXDraw3.Document" ShapeID="_x0000_s1073" DrawAspect="Content" ObjectID="_1392458959" r:id="rId17"/>
              </w:pict>
            </w: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points </w:t>
            </w:r>
            <w:r w:rsidRPr="00D36F46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D36F46">
              <w:rPr>
                <w:rFonts w:ascii="Times New Roman" w:hAnsi="Times New Roman" w:cs="Times New Roman"/>
                <w:i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are described by the ordered pairs  </w:t>
            </w: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D14EC3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3B7DBD22">
                <v:group id="_x0000_s1074" style="position:absolute;margin-left:44pt;margin-top:3.75pt;width:195pt;height:36pt;z-index:251644416" coordorigin="3530,6840" coordsize="3900,720">
                  <v:roundrect id="_x0000_s1075" style="position:absolute;left:3530;top:6840;width:270;height:180" arcsize="10923f"/>
                  <v:roundrect id="_x0000_s1076" style="position:absolute;left:3530;top:7380;width:270;height:180" arcsize="10923f"/>
                  <v:roundrect id="_x0000_s1077" style="position:absolute;left:7160;top:6840;width:270;height:180" arcsize="10923f"/>
                  <v:roundrect id="_x0000_s1078" style="position:absolute;left:7160;top:7380;width:270;height:180" arcsize="10923f"/>
                </v:group>
              </w:pict>
            </w:r>
            <w:r w:rsidR="008D05D2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</w:t>
            </w:r>
            <w:r w:rsidR="008D05D2" w:rsidRPr="00D36F46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 w:rsidR="008D05D2">
              <w:rPr>
                <w:rFonts w:ascii="Times New Roman" w:hAnsi="Times New Roman" w:cs="Times New Roman"/>
                <w:sz w:val="24"/>
                <w:szCs w:val="24"/>
              </w:rPr>
              <w:t xml:space="preserve"> (-2, -3) and  </w:t>
            </w:r>
            <w:r w:rsidR="008D05D2" w:rsidRPr="00D36F46">
              <w:rPr>
                <w:rFonts w:ascii="Times New Roman" w:hAnsi="Times New Roman" w:cs="Times New Roman"/>
                <w:i/>
                <w:sz w:val="24"/>
                <w:szCs w:val="24"/>
              </w:rPr>
              <w:t>B</w:t>
            </w:r>
            <w:r w:rsidR="008D05D2">
              <w:rPr>
                <w:rFonts w:ascii="Times New Roman" w:hAnsi="Times New Roman" w:cs="Times New Roman"/>
                <w:sz w:val="24"/>
                <w:szCs w:val="24"/>
              </w:rPr>
              <w:t xml:space="preserve"> (2, -3)                          </w:t>
            </w:r>
            <w:r w:rsidR="008D05D2" w:rsidRPr="00D36F46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 w:rsidR="008D05D2">
              <w:rPr>
                <w:rFonts w:ascii="Times New Roman" w:hAnsi="Times New Roman" w:cs="Times New Roman"/>
                <w:sz w:val="24"/>
                <w:szCs w:val="24"/>
              </w:rPr>
              <w:t xml:space="preserve"> (-3, 2) and  </w:t>
            </w:r>
            <w:r w:rsidR="008D05D2" w:rsidRPr="00D36F46">
              <w:rPr>
                <w:rFonts w:ascii="Times New Roman" w:hAnsi="Times New Roman" w:cs="Times New Roman"/>
                <w:i/>
                <w:sz w:val="24"/>
                <w:szCs w:val="24"/>
              </w:rPr>
              <w:t>B</w:t>
            </w:r>
            <w:r w:rsidR="008D05D2">
              <w:rPr>
                <w:rFonts w:ascii="Times New Roman" w:hAnsi="Times New Roman" w:cs="Times New Roman"/>
                <w:sz w:val="24"/>
                <w:szCs w:val="24"/>
              </w:rPr>
              <w:t xml:space="preserve"> (3, 2)</w:t>
            </w: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</w:t>
            </w:r>
            <w:r w:rsidRPr="00D36F46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(-3, -2) and  </w:t>
            </w:r>
            <w:r w:rsidRPr="00D36F46">
              <w:rPr>
                <w:rFonts w:ascii="Times New Roman" w:hAnsi="Times New Roman" w:cs="Times New Roman"/>
                <w:i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(-3, 2)                          </w:t>
            </w:r>
            <w:r w:rsidRPr="00D36F46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(-3, -2) and  </w:t>
            </w:r>
            <w:r w:rsidRPr="00D36F46">
              <w:rPr>
                <w:rFonts w:ascii="Times New Roman" w:hAnsi="Times New Roman" w:cs="Times New Roman"/>
                <w:i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(3, -2)</w:t>
            </w:r>
          </w:p>
          <w:p w:rsidR="008D05D2" w:rsidRPr="00F97437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05D2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8D05D2" w:rsidRPr="00F97437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14.</w:t>
            </w:r>
          </w:p>
        </w:tc>
        <w:tc>
          <w:tcPr>
            <w:tcW w:w="8505" w:type="dxa"/>
          </w:tcPr>
          <w:p w:rsidR="008D05D2" w:rsidRDefault="00D14EC3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36476C09">
                <v:shape id="_x0000_s1079" type="#_x0000_t75" style="position:absolute;margin-left:110.75pt;margin-top:2.75pt;width:209.6pt;height:184.8pt;z-index:251645440;mso-position-horizontal-relative:text;mso-position-vertical-relative:text">
                  <v:imagedata r:id="rId18" o:title=""/>
                </v:shape>
                <o:OLEObject Type="Embed" ProgID="FXDraw3.Document" ShapeID="_x0000_s1079" DrawAspect="Content" ObjectID="_1392458960" r:id="rId19"/>
              </w:pict>
            </w: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Write down the ordered pairs that describe the position of the points </w:t>
            </w:r>
            <w:r w:rsidRPr="00080F46">
              <w:rPr>
                <w:rFonts w:ascii="Times New Roman" w:hAnsi="Times New Roman" w:cs="Times New Roman"/>
                <w:i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D14EC3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6D086F42">
                <v:rect id="_x0000_s1081" style="position:absolute;margin-left:255.65pt;margin-top:7.05pt;width:90pt;height:33pt;z-index:251646464">
                  <v:textbox style="mso-next-textbox:#_x0000_s1081">
                    <w:txbxContent>
                      <w:p w:rsidR="00D14EC3" w:rsidRPr="001E3818" w:rsidRDefault="00D14EC3" w:rsidP="005D0B9C">
                        <w:pPr>
                          <w:rPr>
                            <w:sz w:val="44"/>
                            <w:szCs w:val="44"/>
                          </w:rPr>
                        </w:pPr>
                        <w:r w:rsidRPr="001E3818">
                          <w:rPr>
                            <w:sz w:val="44"/>
                            <w:szCs w:val="44"/>
                          </w:rPr>
                          <w:t>(      ,     )</w:t>
                        </w:r>
                      </w:p>
                    </w:txbxContent>
                  </v:textbox>
                </v:rect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77A11695">
                <v:rect id="_x0000_s1080" style="position:absolute;margin-left:84pt;margin-top:7.6pt;width:90pt;height:33pt;z-index:251647488">
                  <v:textbox style="mso-next-textbox:#_x0000_s1080">
                    <w:txbxContent>
                      <w:p w:rsidR="00D14EC3" w:rsidRPr="001E3818" w:rsidRDefault="00D14EC3">
                        <w:pPr>
                          <w:rPr>
                            <w:sz w:val="44"/>
                            <w:szCs w:val="44"/>
                          </w:rPr>
                        </w:pPr>
                        <w:r w:rsidRPr="001E3818">
                          <w:rPr>
                            <w:sz w:val="44"/>
                            <w:szCs w:val="44"/>
                          </w:rPr>
                          <w:t>(      ,     )</w:t>
                        </w:r>
                      </w:p>
                    </w:txbxContent>
                  </v:textbox>
                </v:rect>
              </w:pict>
            </w:r>
          </w:p>
          <w:p w:rsidR="008D05D2" w:rsidRPr="00080F46" w:rsidRDefault="008D05D2" w:rsidP="005D0B9C">
            <w:pPr>
              <w:rPr>
                <w:rFonts w:ascii="Times New Roman" w:hAnsi="Times New Roman" w:cs="Times New Roman"/>
                <w:i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080F46">
              <w:rPr>
                <w:rFonts w:ascii="Times New Roman" w:hAnsi="Times New Roman" w:cs="Times New Roman"/>
                <w:i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36"/>
                <w:szCs w:val="36"/>
              </w:rPr>
              <w:t xml:space="preserve">          </w:t>
            </w:r>
            <w:r w:rsidRPr="00080F46">
              <w:rPr>
                <w:rFonts w:ascii="Times New Roman" w:hAnsi="Times New Roman" w:cs="Times New Roman"/>
                <w:i/>
                <w:sz w:val="36"/>
                <w:szCs w:val="36"/>
              </w:rPr>
              <w:t xml:space="preserve">C            </w:t>
            </w:r>
            <w:r>
              <w:rPr>
                <w:rFonts w:ascii="Times New Roman" w:hAnsi="Times New Roman" w:cs="Times New Roman"/>
                <w:i/>
                <w:sz w:val="36"/>
                <w:szCs w:val="36"/>
              </w:rPr>
              <w:t xml:space="preserve">       </w:t>
            </w:r>
            <w:r w:rsidRPr="00080F46">
              <w:rPr>
                <w:rFonts w:ascii="Times New Roman" w:hAnsi="Times New Roman" w:cs="Times New Roman"/>
                <w:i/>
                <w:sz w:val="36"/>
                <w:szCs w:val="36"/>
              </w:rPr>
              <w:t xml:space="preserve">                  D</w:t>
            </w:r>
          </w:p>
          <w:p w:rsidR="008D05D2" w:rsidRPr="00F97437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05D2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8D05D2" w:rsidRPr="00F97437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8505" w:type="dxa"/>
          </w:tcPr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Which statement is true of the number plane below?</w:t>
            </w:r>
          </w:p>
          <w:p w:rsidR="008D05D2" w:rsidRDefault="00D14EC3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46BEA1B8">
                <v:shape id="_x0000_s1082" type="#_x0000_t75" style="position:absolute;margin-left:86.25pt;margin-top:2pt;width:203.8pt;height:172.9pt;z-index:251648512;mso-position-horizontal-relative:text;mso-position-vertical-relative:text">
                  <v:imagedata r:id="rId20" o:title=""/>
                </v:shape>
                <o:OLEObject Type="Embed" ProgID="FXDraw3.Document" ShapeID="_x0000_s1082" DrawAspect="Content" ObjectID="_1392458961" r:id="rId21"/>
              </w:pict>
            </w: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D14EC3" w:rsidP="005D0B9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1A4EF8D2">
                <v:group id="_x0000_s1083" style="position:absolute;margin-left:63.75pt;margin-top:1.7pt;width:13.5pt;height:69pt;z-index:251649536" coordorigin="3420,8403" coordsize="270,1380">
                  <v:roundrect id="_x0000_s1084" style="position:absolute;left:3420;top:8403;width:270;height:180" arcsize="10923f"/>
                  <v:roundrect id="_x0000_s1085" style="position:absolute;left:3420;top:8778;width:270;height:180" arcsize="10923f"/>
                  <v:roundrect id="_x0000_s1086" style="position:absolute;left:3420;top:9180;width:270;height:180" arcsize="10923f"/>
                  <v:roundrect id="_x0000_s1087" style="position:absolute;left:3420;top:9603;width:270;height:180" arcsize="10923f"/>
                </v:group>
              </w:pict>
            </w:r>
            <w:r w:rsidR="008D05D2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r w:rsidR="008D05D2" w:rsidRPr="00C01A6F">
              <w:rPr>
                <w:rFonts w:ascii="Times New Roman" w:hAnsi="Times New Roman" w:cs="Times New Roman"/>
                <w:i/>
                <w:sz w:val="24"/>
                <w:szCs w:val="24"/>
              </w:rPr>
              <w:t>E</w:t>
            </w:r>
            <w:r w:rsidR="008D05D2" w:rsidRPr="00F74CB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8D05D2">
              <w:rPr>
                <w:rFonts w:ascii="Times New Roman" w:hAnsi="Times New Roman" w:cs="Times New Roman"/>
                <w:sz w:val="24"/>
                <w:szCs w:val="24"/>
              </w:rPr>
              <w:t>lies in the 2</w:t>
            </w:r>
            <w:r w:rsidR="008D05D2" w:rsidRPr="000F6F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nd</w:t>
            </w:r>
            <w:r w:rsidR="008D05D2">
              <w:rPr>
                <w:rFonts w:ascii="Times New Roman" w:hAnsi="Times New Roman" w:cs="Times New Roman"/>
                <w:sz w:val="24"/>
                <w:szCs w:val="24"/>
              </w:rPr>
              <w:t xml:space="preserve"> quadrant and </w:t>
            </w:r>
            <w:r w:rsidR="008D05D2"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  <w:r w:rsidR="008D05D2" w:rsidRPr="00F74CB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8D05D2">
              <w:rPr>
                <w:rFonts w:ascii="Times New Roman" w:hAnsi="Times New Roman" w:cs="Times New Roman"/>
                <w:sz w:val="24"/>
                <w:szCs w:val="24"/>
              </w:rPr>
              <w:t>lies in the 3</w:t>
            </w:r>
            <w:r w:rsidR="008D05D2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r</w:t>
            </w:r>
            <w:r w:rsidR="008D05D2" w:rsidRPr="000F6F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d</w:t>
            </w:r>
            <w:r w:rsidR="008D05D2">
              <w:rPr>
                <w:rFonts w:ascii="Times New Roman" w:hAnsi="Times New Roman" w:cs="Times New Roman"/>
                <w:sz w:val="24"/>
                <w:szCs w:val="24"/>
              </w:rPr>
              <w:t xml:space="preserve"> quadrant.</w:t>
            </w:r>
          </w:p>
          <w:p w:rsidR="008D05D2" w:rsidRDefault="008D05D2" w:rsidP="005D0B9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r w:rsidRPr="00C01A6F">
              <w:rPr>
                <w:rFonts w:ascii="Times New Roman" w:hAnsi="Times New Roman" w:cs="Times New Roman"/>
                <w:i/>
                <w:sz w:val="24"/>
                <w:szCs w:val="24"/>
              </w:rPr>
              <w:t>E</w:t>
            </w:r>
            <w:r w:rsidRPr="00F74CB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lies in the 1</w:t>
            </w:r>
            <w:r w:rsidRPr="00C01A6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quadrant and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  <w:r w:rsidRPr="00F74CB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lies in the 3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r</w:t>
            </w:r>
            <w:r w:rsidRPr="000F6F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quadrant.</w:t>
            </w:r>
          </w:p>
          <w:p w:rsidR="008D05D2" w:rsidRDefault="008D05D2" w:rsidP="005D0B9C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r w:rsidRPr="00C01A6F">
              <w:rPr>
                <w:rFonts w:ascii="Times New Roman" w:hAnsi="Times New Roman" w:cs="Times New Roman"/>
                <w:i/>
                <w:sz w:val="24"/>
                <w:szCs w:val="24"/>
              </w:rPr>
              <w:t>E</w:t>
            </w:r>
            <w:r w:rsidRPr="00F74CB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lies in the 2</w:t>
            </w:r>
            <w:r w:rsidRPr="000F6F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quadrant and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  <w:r w:rsidRPr="00F74CB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lies in the 4</w:t>
            </w:r>
            <w:r w:rsidRPr="00C01A6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quadrant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proofErr w:type="gramEnd"/>
          </w:p>
          <w:p w:rsidR="008D05D2" w:rsidRPr="00F97437" w:rsidRDefault="008D05D2" w:rsidP="00325011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r w:rsidRPr="00C01A6F">
              <w:rPr>
                <w:rFonts w:ascii="Times New Roman" w:hAnsi="Times New Roman" w:cs="Times New Roman"/>
                <w:i/>
                <w:sz w:val="24"/>
                <w:szCs w:val="24"/>
              </w:rPr>
              <w:t>E</w:t>
            </w:r>
            <w:r w:rsidRPr="00F74CB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lies in the 3</w:t>
            </w:r>
            <w:r w:rsidRPr="0032501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quadrant and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  <w:r w:rsidRPr="00F74CB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lies in the 1</w:t>
            </w:r>
            <w:r w:rsidRPr="0032501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quadrant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proofErr w:type="gramEnd"/>
          </w:p>
        </w:tc>
      </w:tr>
      <w:tr w:rsidR="008D05D2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8D05D2" w:rsidRPr="00F97437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16.</w:t>
            </w:r>
          </w:p>
        </w:tc>
        <w:tc>
          <w:tcPr>
            <w:tcW w:w="8505" w:type="dxa"/>
          </w:tcPr>
          <w:p w:rsidR="008D05D2" w:rsidRDefault="00D14EC3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62AC561F">
                <v:shape id="_x0000_s1088" type="#_x0000_t75" style="position:absolute;margin-left:213.2pt;margin-top:-1.7pt;width:187.65pt;height:174.7pt;z-index:251650560;mso-position-horizontal-relative:text;mso-position-vertical-relative:text">
                  <v:imagedata r:id="rId22" o:title=""/>
                </v:shape>
                <o:OLEObject Type="Embed" ProgID="FXDraw3.Document" ShapeID="_x0000_s1088" DrawAspect="Content" ObjectID="_1392458962" r:id="rId23"/>
              </w:pict>
            </w:r>
            <w:r w:rsidR="008D05D2">
              <w:rPr>
                <w:rFonts w:ascii="Times New Roman" w:hAnsi="Times New Roman" w:cs="Times New Roman"/>
                <w:sz w:val="24"/>
                <w:szCs w:val="24"/>
              </w:rPr>
              <w:t>Mark and label the points M (4, -3) and</w:t>
            </w: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 (-3, -2) on the number plane.</w:t>
            </w: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Pr="00F97437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05D2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8D05D2" w:rsidRPr="00F97437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8505" w:type="dxa"/>
          </w:tcPr>
          <w:p w:rsidR="008D05D2" w:rsidRDefault="00D14EC3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68699BBE">
                <v:shape id="_x0000_s1089" type="#_x0000_t75" style="position:absolute;margin-left:180.75pt;margin-top:1.85pt;width:188.25pt;height:170.9pt;z-index:251651584;mso-position-horizontal-relative:text;mso-position-vertical-relative:text">
                  <v:imagedata r:id="rId24" o:title="" croptop="1643f"/>
                </v:shape>
                <o:OLEObject Type="Embed" ProgID="FXDraw3.Document" ShapeID="_x0000_s1089" DrawAspect="Content" ObjectID="_1392458963" r:id="rId25"/>
              </w:pict>
            </w:r>
            <w:r w:rsidR="008D05D2">
              <w:rPr>
                <w:rFonts w:ascii="Times New Roman" w:hAnsi="Times New Roman" w:cs="Times New Roman"/>
                <w:sz w:val="24"/>
                <w:szCs w:val="24"/>
              </w:rPr>
              <w:t>Mark and label the points S (6, 7) and</w:t>
            </w: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 (-5, 3) on the number plane.</w:t>
            </w: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Pr="00F97437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05D2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8D05D2" w:rsidRPr="00F97437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8505" w:type="dxa"/>
          </w:tcPr>
          <w:p w:rsidR="008D05D2" w:rsidRDefault="00D14EC3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6F37DE81">
                <v:shape id="_x0000_s1090" type="#_x0000_t75" style="position:absolute;margin-left:104.25pt;margin-top:-4pt;width:209.6pt;height:195.75pt;z-index:251652608;mso-position-horizontal-relative:text;mso-position-vertical-relative:text">
                  <v:imagedata r:id="rId26" o:title=""/>
                </v:shape>
                <o:OLEObject Type="Embed" ProgID="FXDraw3.Document" ShapeID="_x0000_s1090" DrawAspect="Content" ObjectID="_1392458964" r:id="rId27"/>
              </w:pict>
            </w: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Write down the ordered pairs that describe the position of the points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K.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8D05D2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D05D2" w:rsidRDefault="00D14EC3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4D5FEAA8">
                <v:rect id="_x0000_s1091" style="position:absolute;margin-left:255.65pt;margin-top:7.05pt;width:90pt;height:33pt;z-index:251653632">
                  <v:textbox style="mso-next-textbox:#_x0000_s1091">
                    <w:txbxContent>
                      <w:p w:rsidR="00D14EC3" w:rsidRPr="001E3818" w:rsidRDefault="00D14EC3" w:rsidP="005D0B9C">
                        <w:pPr>
                          <w:rPr>
                            <w:sz w:val="44"/>
                            <w:szCs w:val="44"/>
                          </w:rPr>
                        </w:pPr>
                        <w:r w:rsidRPr="001E3818">
                          <w:rPr>
                            <w:sz w:val="44"/>
                            <w:szCs w:val="44"/>
                          </w:rPr>
                          <w:t>(      ,     )</w:t>
                        </w:r>
                      </w:p>
                    </w:txbxContent>
                  </v:textbox>
                </v:rect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73BA092B">
                <v:rect id="_x0000_s1092" style="position:absolute;margin-left:84pt;margin-top:7.6pt;width:90pt;height:33pt;z-index:251654656">
                  <v:textbox style="mso-next-textbox:#_x0000_s1092">
                    <w:txbxContent>
                      <w:p w:rsidR="00D14EC3" w:rsidRPr="001E3818" w:rsidRDefault="00D14EC3">
                        <w:pPr>
                          <w:rPr>
                            <w:sz w:val="44"/>
                            <w:szCs w:val="44"/>
                          </w:rPr>
                        </w:pPr>
                        <w:r w:rsidRPr="001E3818">
                          <w:rPr>
                            <w:sz w:val="44"/>
                            <w:szCs w:val="44"/>
                          </w:rPr>
                          <w:t>(      ,     )</w:t>
                        </w:r>
                      </w:p>
                    </w:txbxContent>
                  </v:textbox>
                </v:rect>
              </w:pict>
            </w:r>
          </w:p>
          <w:p w:rsidR="008D05D2" w:rsidRPr="00080F46" w:rsidRDefault="008D05D2" w:rsidP="005D0B9C">
            <w:pPr>
              <w:rPr>
                <w:rFonts w:ascii="Times New Roman" w:hAnsi="Times New Roman" w:cs="Times New Roman"/>
                <w:i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080F46">
              <w:rPr>
                <w:rFonts w:ascii="Times New Roman" w:hAnsi="Times New Roman" w:cs="Times New Roman"/>
                <w:i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36"/>
                <w:szCs w:val="36"/>
              </w:rPr>
              <w:t xml:space="preserve">          J</w:t>
            </w:r>
            <w:r w:rsidRPr="00080F46">
              <w:rPr>
                <w:rFonts w:ascii="Times New Roman" w:hAnsi="Times New Roman" w:cs="Times New Roman"/>
                <w:i/>
                <w:sz w:val="36"/>
                <w:szCs w:val="36"/>
              </w:rPr>
              <w:t xml:space="preserve">            </w:t>
            </w:r>
            <w:r>
              <w:rPr>
                <w:rFonts w:ascii="Times New Roman" w:hAnsi="Times New Roman" w:cs="Times New Roman"/>
                <w:i/>
                <w:sz w:val="36"/>
                <w:szCs w:val="36"/>
              </w:rPr>
              <w:t xml:space="preserve">       </w:t>
            </w:r>
            <w:r w:rsidRPr="00080F46">
              <w:rPr>
                <w:rFonts w:ascii="Times New Roman" w:hAnsi="Times New Roman" w:cs="Times New Roman"/>
                <w:i/>
                <w:sz w:val="36"/>
                <w:szCs w:val="36"/>
              </w:rPr>
              <w:t xml:space="preserve">  </w:t>
            </w:r>
            <w:r>
              <w:rPr>
                <w:rFonts w:ascii="Times New Roman" w:hAnsi="Times New Roman" w:cs="Times New Roman"/>
                <w:i/>
                <w:sz w:val="36"/>
                <w:szCs w:val="36"/>
              </w:rPr>
              <w:t xml:space="preserve">                K</w:t>
            </w:r>
          </w:p>
          <w:p w:rsidR="008D05D2" w:rsidRPr="00F97437" w:rsidRDefault="008D05D2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54F4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3854F4" w:rsidRPr="00F97437" w:rsidRDefault="003854F4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19.</w:t>
            </w:r>
          </w:p>
        </w:tc>
        <w:tc>
          <w:tcPr>
            <w:tcW w:w="8505" w:type="dxa"/>
          </w:tcPr>
          <w:p w:rsidR="003854F4" w:rsidRPr="00F97437" w:rsidRDefault="003854F4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equation </w:t>
            </w:r>
            <w:r w:rsidRPr="0017581C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250" w:dyaOrig="365" w14:anchorId="4161059B">
                <v:shape id="_x0000_i1025" type="#_x0000_t75" style="width:49.6pt;height:14.25pt" o:ole="">
                  <v:imagedata r:id="rId28" o:title=""/>
                </v:shape>
                <o:OLEObject Type="Embed" ProgID="FXE300.Equation" ShapeID="_x0000_i1025" DrawAspect="Content" ObjectID="_1392458912" r:id="rId29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is used to produce the table of ordered pairs below.</w:t>
            </w:r>
          </w:p>
          <w:p w:rsidR="003854F4" w:rsidRDefault="003854F4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Graph the ordered pairs on the number plane.</w:t>
            </w:r>
          </w:p>
          <w:p w:rsidR="003854F4" w:rsidRDefault="00D14EC3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17CD7DD5">
                <v:shape id="_x0000_s1096" type="#_x0000_t75" style="position:absolute;margin-left:185.45pt;margin-top:12.65pt;width:241.5pt;height:193.1pt;z-index:251670016;mso-position-horizontal-relative:text;mso-position-vertical-relative:text">
                  <v:imagedata r:id="rId30" o:title="" croptop="4347f" cropbottom="4968f"/>
                </v:shape>
                <o:OLEObject Type="Embed" ProgID="FXDraw3.Document" ShapeID="_x0000_s1096" DrawAspect="Content" ObjectID="_1392458965" r:id="rId31"/>
              </w:pic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18"/>
              <w:gridCol w:w="737"/>
              <w:gridCol w:w="737"/>
              <w:gridCol w:w="737"/>
            </w:tblGrid>
            <w:tr w:rsidR="003854F4" w:rsidTr="00994767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3854F4" w:rsidRPr="00F63A96" w:rsidRDefault="003854F4" w:rsidP="005D0B9C">
                  <w:pPr>
                    <w:jc w:val="center"/>
                    <w:rPr>
                      <w:rFonts w:ascii="Times New Roman" w:hAnsi="Times New Roman" w:cs="Times New Roman"/>
                      <w:i/>
                    </w:rPr>
                  </w:pPr>
                  <w:r>
                    <w:object w:dxaOrig="170" w:dyaOrig="273" w14:anchorId="4220F21C">
                      <v:shape id="_x0000_i1026" type="#_x0000_t75" style="width:12.25pt;height:19.7pt" o:ole="">
                        <v:imagedata r:id="rId32" o:title=""/>
                      </v:shape>
                      <o:OLEObject Type="Embed" ProgID="FXE300.Equation" ShapeID="_x0000_i1026" DrawAspect="Content" ObjectID="_1392458913" r:id="rId33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3854F4" w:rsidRPr="001855DD" w:rsidRDefault="003854F4" w:rsidP="005D0B9C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-6</w:t>
                  </w:r>
                </w:p>
              </w:tc>
              <w:tc>
                <w:tcPr>
                  <w:tcW w:w="737" w:type="dxa"/>
                  <w:vAlign w:val="center"/>
                </w:tcPr>
                <w:p w:rsidR="003854F4" w:rsidRPr="001855DD" w:rsidRDefault="003854F4" w:rsidP="005D0B9C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-2</w:t>
                  </w:r>
                </w:p>
              </w:tc>
              <w:tc>
                <w:tcPr>
                  <w:tcW w:w="737" w:type="dxa"/>
                  <w:vAlign w:val="center"/>
                </w:tcPr>
                <w:p w:rsidR="003854F4" w:rsidRPr="001855DD" w:rsidRDefault="003854F4" w:rsidP="005D0B9C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</w:t>
                  </w:r>
                </w:p>
              </w:tc>
            </w:tr>
            <w:tr w:rsidR="003854F4" w:rsidTr="00994767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3854F4" w:rsidRPr="00994767" w:rsidRDefault="00994767" w:rsidP="005D0B9C">
                  <w:pPr>
                    <w:jc w:val="center"/>
                    <w:rPr>
                      <w:rFonts w:ascii="Times New Roman" w:hAnsi="Times New Roman" w:cs="Times New Roman"/>
                      <w:i/>
                      <w:sz w:val="32"/>
                      <w:szCs w:val="32"/>
                    </w:rPr>
                  </w:pPr>
                  <w:r w:rsidRPr="00994767">
                    <w:rPr>
                      <w:rFonts w:ascii="Times New Roman" w:hAnsi="Times New Roman" w:cs="Times New Roman"/>
                      <w:i/>
                      <w:sz w:val="32"/>
                      <w:szCs w:val="32"/>
                    </w:rPr>
                    <w:t>y</w:t>
                  </w:r>
                </w:p>
              </w:tc>
              <w:tc>
                <w:tcPr>
                  <w:tcW w:w="737" w:type="dxa"/>
                  <w:vAlign w:val="center"/>
                </w:tcPr>
                <w:p w:rsidR="003854F4" w:rsidRPr="001855DD" w:rsidRDefault="003854F4" w:rsidP="005D0B9C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-3</w:t>
                  </w:r>
                </w:p>
              </w:tc>
              <w:tc>
                <w:tcPr>
                  <w:tcW w:w="737" w:type="dxa"/>
                  <w:vAlign w:val="center"/>
                </w:tcPr>
                <w:p w:rsidR="003854F4" w:rsidRPr="001855DD" w:rsidRDefault="003854F4" w:rsidP="005D0B9C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7" w:type="dxa"/>
                  <w:vAlign w:val="center"/>
                </w:tcPr>
                <w:p w:rsidR="003854F4" w:rsidRPr="001855DD" w:rsidRDefault="003854F4" w:rsidP="005D0B9C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5</w:t>
                  </w:r>
                </w:p>
              </w:tc>
            </w:tr>
          </w:tbl>
          <w:p w:rsidR="003854F4" w:rsidRDefault="003854F4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:rsidR="003854F4" w:rsidRDefault="003854F4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854F4" w:rsidRDefault="003854F4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854F4" w:rsidRDefault="003854F4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854F4" w:rsidRDefault="003854F4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854F4" w:rsidRDefault="003854F4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0B9C" w:rsidRDefault="005D0B9C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0B9C" w:rsidRDefault="005D0B9C" w:rsidP="005D0B9C">
            <w:pPr>
              <w:tabs>
                <w:tab w:val="left" w:pos="12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3854F4" w:rsidRDefault="003854F4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854F4" w:rsidRDefault="003854F4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854F4" w:rsidRDefault="003854F4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854F4" w:rsidRPr="00F97437" w:rsidRDefault="003854F4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54F4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3854F4" w:rsidRPr="00F97437" w:rsidRDefault="003854F4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8505" w:type="dxa"/>
          </w:tcPr>
          <w:p w:rsidR="003854F4" w:rsidRDefault="003854F4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the equation </w:t>
            </w:r>
            <w:r w:rsidR="00994767" w:rsidRPr="0017581C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369" w:dyaOrig="365" w14:anchorId="11816F5E">
                <v:shape id="_x0000_i1027" type="#_x0000_t75" style="width:56.4pt;height:14.95pt" o:ole="">
                  <v:imagedata r:id="rId34" o:title=""/>
                </v:shape>
                <o:OLEObject Type="Embed" ProgID="FXE300.Equation" ShapeID="_x0000_i1027" DrawAspect="Content" ObjectID="_1392458914" r:id="rId35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complete the table of ordered pairs. </w:t>
            </w:r>
          </w:p>
          <w:tbl>
            <w:tblPr>
              <w:tblStyle w:val="TableGrid"/>
              <w:tblpPr w:leftFromText="180" w:rightFromText="180" w:vertAnchor="text" w:horzAnchor="margin" w:tblpXSpec="right" w:tblpY="-192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709"/>
              <w:gridCol w:w="955"/>
              <w:gridCol w:w="956"/>
              <w:gridCol w:w="955"/>
            </w:tblGrid>
            <w:tr w:rsidR="00C75AED" w:rsidTr="00994767">
              <w:trPr>
                <w:trHeight w:hRule="exact" w:val="510"/>
              </w:trPr>
              <w:tc>
                <w:tcPr>
                  <w:tcW w:w="709" w:type="dxa"/>
                  <w:vAlign w:val="center"/>
                </w:tcPr>
                <w:p w:rsidR="00C75AED" w:rsidRPr="00F63A96" w:rsidRDefault="00C75AED" w:rsidP="005D0B9C">
                  <w:pPr>
                    <w:jc w:val="center"/>
                    <w:rPr>
                      <w:rFonts w:ascii="Times New Roman" w:hAnsi="Times New Roman" w:cs="Times New Roman"/>
                      <w:i/>
                    </w:rPr>
                  </w:pPr>
                  <w:r>
                    <w:object w:dxaOrig="170" w:dyaOrig="273" w14:anchorId="2D9A22C5">
                      <v:shape id="_x0000_i1028" type="#_x0000_t75" style="width:12.25pt;height:19.7pt" o:ole="">
                        <v:imagedata r:id="rId32" o:title=""/>
                      </v:shape>
                      <o:OLEObject Type="Embed" ProgID="FXE300.Equation" ShapeID="_x0000_i1028" DrawAspect="Content" ObjectID="_1392458915" r:id="rId36"/>
                    </w:object>
                  </w:r>
                </w:p>
              </w:tc>
              <w:tc>
                <w:tcPr>
                  <w:tcW w:w="955" w:type="dxa"/>
                  <w:vAlign w:val="center"/>
                </w:tcPr>
                <w:p w:rsidR="00C75AED" w:rsidRPr="001855DD" w:rsidRDefault="00C75AED" w:rsidP="005D0B9C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-1</w:t>
                  </w:r>
                </w:p>
              </w:tc>
              <w:tc>
                <w:tcPr>
                  <w:tcW w:w="956" w:type="dxa"/>
                  <w:vAlign w:val="center"/>
                </w:tcPr>
                <w:p w:rsidR="00C75AED" w:rsidRPr="001855DD" w:rsidRDefault="00C75AED" w:rsidP="005D0B9C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955" w:type="dxa"/>
                  <w:vAlign w:val="center"/>
                </w:tcPr>
                <w:p w:rsidR="00C75AED" w:rsidRDefault="00C75AED" w:rsidP="00994767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3</w:t>
                  </w:r>
                </w:p>
              </w:tc>
            </w:tr>
            <w:tr w:rsidR="00C75AED" w:rsidTr="00994767">
              <w:trPr>
                <w:trHeight w:hRule="exact" w:val="510"/>
              </w:trPr>
              <w:tc>
                <w:tcPr>
                  <w:tcW w:w="709" w:type="dxa"/>
                  <w:vAlign w:val="center"/>
                </w:tcPr>
                <w:p w:rsidR="00C75AED" w:rsidRPr="00F63A96" w:rsidRDefault="00C75AED" w:rsidP="005D0B9C">
                  <w:pPr>
                    <w:jc w:val="center"/>
                    <w:rPr>
                      <w:rFonts w:ascii="Times New Roman" w:hAnsi="Times New Roman" w:cs="Times New Roman"/>
                      <w:i/>
                    </w:rPr>
                  </w:pPr>
                  <w:r>
                    <w:object w:dxaOrig="170" w:dyaOrig="273" w14:anchorId="0D34AD32">
                      <v:shape id="_x0000_i1029" type="#_x0000_t75" style="width:11.55pt;height:19pt" o:ole="">
                        <v:imagedata r:id="rId37" o:title=""/>
                      </v:shape>
                      <o:OLEObject Type="Embed" ProgID="FXE300.Equation" ShapeID="_x0000_i1029" DrawAspect="Content" ObjectID="_1392458916" r:id="rId38"/>
                    </w:object>
                  </w:r>
                </w:p>
              </w:tc>
              <w:tc>
                <w:tcPr>
                  <w:tcW w:w="955" w:type="dxa"/>
                  <w:vAlign w:val="center"/>
                </w:tcPr>
                <w:p w:rsidR="00C75AED" w:rsidRPr="001855DD" w:rsidRDefault="00C75AED" w:rsidP="005D0B9C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956" w:type="dxa"/>
                  <w:vAlign w:val="center"/>
                </w:tcPr>
                <w:p w:rsidR="00C75AED" w:rsidRPr="001855DD" w:rsidRDefault="00C75AED" w:rsidP="005D0B9C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955" w:type="dxa"/>
                </w:tcPr>
                <w:p w:rsidR="00C75AED" w:rsidRPr="001855DD" w:rsidRDefault="00C75AED" w:rsidP="005D0B9C">
                  <w:pPr>
                    <w:jc w:val="center"/>
                    <w:rPr>
                      <w:sz w:val="28"/>
                      <w:szCs w:val="28"/>
                    </w:rPr>
                  </w:pPr>
                </w:p>
              </w:tc>
            </w:tr>
          </w:tbl>
          <w:p w:rsidR="003854F4" w:rsidRPr="00F97437" w:rsidRDefault="003854F4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</w:p>
        </w:tc>
      </w:tr>
      <w:tr w:rsidR="003854F4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3854F4" w:rsidRPr="00F97437" w:rsidRDefault="003854F4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21.</w:t>
            </w:r>
          </w:p>
        </w:tc>
        <w:tc>
          <w:tcPr>
            <w:tcW w:w="8505" w:type="dxa"/>
          </w:tcPr>
          <w:p w:rsidR="003854F4" w:rsidRDefault="00D14EC3" w:rsidP="00994767">
            <w:pPr>
              <w:ind w:right="598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17CD7DD5">
                <v:shape id="_x0000_s1097" type="#_x0000_t75" style="position:absolute;margin-left:124.5pt;margin-top:-3.4pt;width:234.1pt;height:193.5pt;z-index:251671040;mso-position-horizontal-relative:text;mso-position-vertical-relative:text">
                  <v:imagedata r:id="rId30" o:title="" croptop="4968f" cropbottom="2484f"/>
                </v:shape>
                <o:OLEObject Type="Embed" ProgID="FXDraw3.Document" ShapeID="_x0000_s1097" DrawAspect="Content" ObjectID="_1392458966" r:id="rId39"/>
              </w:pict>
            </w:r>
            <w:r w:rsidR="00994767">
              <w:rPr>
                <w:rFonts w:ascii="Times New Roman" w:hAnsi="Times New Roman" w:cs="Times New Roman"/>
                <w:sz w:val="24"/>
                <w:szCs w:val="24"/>
              </w:rPr>
              <w:t>Plot the points from Question 20 on the graph.</w:t>
            </w:r>
          </w:p>
          <w:p w:rsidR="00994767" w:rsidRDefault="00994767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94767" w:rsidRDefault="00994767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94767" w:rsidRDefault="00994767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94767" w:rsidRDefault="00994767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94767" w:rsidRDefault="00994767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94767" w:rsidRDefault="00994767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94767" w:rsidRDefault="00994767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94767" w:rsidRDefault="00994767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94767" w:rsidRDefault="00994767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94767" w:rsidRDefault="00994767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94767" w:rsidRPr="00F97437" w:rsidRDefault="00994767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854F4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3854F4" w:rsidRPr="00F97437" w:rsidRDefault="003854F4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22.</w:t>
            </w:r>
          </w:p>
        </w:tc>
        <w:tc>
          <w:tcPr>
            <w:tcW w:w="8505" w:type="dxa"/>
          </w:tcPr>
          <w:p w:rsidR="00994767" w:rsidRDefault="00994767" w:rsidP="009947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Which equation describes the ordered pairs in the table below?</w:t>
            </w:r>
          </w:p>
          <w:p w:rsidR="00994767" w:rsidRDefault="00994767" w:rsidP="009947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</w:p>
          <w:tbl>
            <w:tblPr>
              <w:tblStyle w:val="TableGrid"/>
              <w:tblW w:w="0" w:type="auto"/>
              <w:tblInd w:w="1685" w:type="dxa"/>
              <w:tblLook w:val="04A0" w:firstRow="1" w:lastRow="0" w:firstColumn="1" w:lastColumn="0" w:noHBand="0" w:noVBand="1"/>
            </w:tblPr>
            <w:tblGrid>
              <w:gridCol w:w="1418"/>
              <w:gridCol w:w="1418"/>
              <w:gridCol w:w="1418"/>
              <w:gridCol w:w="1418"/>
            </w:tblGrid>
            <w:tr w:rsidR="00994767" w:rsidTr="005D0B9C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994767" w:rsidRPr="00F63A96" w:rsidRDefault="00994767" w:rsidP="005D0B9C">
                  <w:pPr>
                    <w:jc w:val="center"/>
                    <w:rPr>
                      <w:rFonts w:ascii="Times New Roman" w:hAnsi="Times New Roman" w:cs="Times New Roman"/>
                      <w:i/>
                    </w:rPr>
                  </w:pPr>
                  <w:r>
                    <w:object w:dxaOrig="170" w:dyaOrig="273">
                      <v:shape id="_x0000_i1030" type="#_x0000_t75" style="width:12.25pt;height:19.7pt" o:ole="">
                        <v:imagedata r:id="rId32" o:title=""/>
                      </v:shape>
                      <o:OLEObject Type="Embed" ProgID="FXE300.Equation" ShapeID="_x0000_i1030" DrawAspect="Content" ObjectID="_1392458917" r:id="rId40"/>
                    </w:object>
                  </w:r>
                </w:p>
              </w:tc>
              <w:tc>
                <w:tcPr>
                  <w:tcW w:w="1418" w:type="dxa"/>
                  <w:vAlign w:val="center"/>
                </w:tcPr>
                <w:p w:rsidR="00994767" w:rsidRPr="001855DD" w:rsidRDefault="00994767" w:rsidP="005D0B9C">
                  <w:pPr>
                    <w:jc w:val="center"/>
                    <w:rPr>
                      <w:sz w:val="28"/>
                      <w:szCs w:val="28"/>
                    </w:rPr>
                  </w:pPr>
                  <w:r w:rsidRPr="001855DD">
                    <w:rPr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418" w:type="dxa"/>
                  <w:vAlign w:val="center"/>
                </w:tcPr>
                <w:p w:rsidR="00994767" w:rsidRPr="001855DD" w:rsidRDefault="00994767" w:rsidP="005D0B9C">
                  <w:pPr>
                    <w:jc w:val="center"/>
                    <w:rPr>
                      <w:sz w:val="28"/>
                      <w:szCs w:val="28"/>
                    </w:rPr>
                  </w:pPr>
                  <w:r w:rsidRPr="001855DD">
                    <w:rPr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418" w:type="dxa"/>
                  <w:vAlign w:val="center"/>
                </w:tcPr>
                <w:p w:rsidR="00994767" w:rsidRPr="001855DD" w:rsidRDefault="00994767" w:rsidP="005D0B9C">
                  <w:pPr>
                    <w:jc w:val="center"/>
                    <w:rPr>
                      <w:sz w:val="28"/>
                      <w:szCs w:val="28"/>
                    </w:rPr>
                  </w:pPr>
                  <w:r w:rsidRPr="001855DD">
                    <w:rPr>
                      <w:sz w:val="28"/>
                      <w:szCs w:val="28"/>
                    </w:rPr>
                    <w:t>3</w:t>
                  </w:r>
                </w:p>
              </w:tc>
            </w:tr>
            <w:tr w:rsidR="00994767" w:rsidTr="005D0B9C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994767" w:rsidRPr="00F63A96" w:rsidRDefault="00994767" w:rsidP="005D0B9C">
                  <w:pPr>
                    <w:jc w:val="center"/>
                    <w:rPr>
                      <w:rFonts w:ascii="Times New Roman" w:hAnsi="Times New Roman" w:cs="Times New Roman"/>
                      <w:i/>
                    </w:rPr>
                  </w:pPr>
                  <w:r>
                    <w:object w:dxaOrig="170" w:dyaOrig="273">
                      <v:shape id="_x0000_i1031" type="#_x0000_t75" style="width:11.55pt;height:19pt" o:ole="">
                        <v:imagedata r:id="rId37" o:title=""/>
                      </v:shape>
                      <o:OLEObject Type="Embed" ProgID="FXE300.Equation" ShapeID="_x0000_i1031" DrawAspect="Content" ObjectID="_1392458918" r:id="rId41"/>
                    </w:object>
                  </w:r>
                </w:p>
              </w:tc>
              <w:tc>
                <w:tcPr>
                  <w:tcW w:w="1418" w:type="dxa"/>
                  <w:vAlign w:val="center"/>
                </w:tcPr>
                <w:p w:rsidR="00994767" w:rsidRPr="001855DD" w:rsidRDefault="00994767" w:rsidP="005D0B9C">
                  <w:pPr>
                    <w:jc w:val="center"/>
                    <w:rPr>
                      <w:sz w:val="28"/>
                      <w:szCs w:val="28"/>
                    </w:rPr>
                  </w:pPr>
                  <w:r w:rsidRPr="001855DD">
                    <w:rPr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418" w:type="dxa"/>
                  <w:vAlign w:val="center"/>
                </w:tcPr>
                <w:p w:rsidR="00994767" w:rsidRPr="001855DD" w:rsidRDefault="00C75AED" w:rsidP="005D0B9C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1418" w:type="dxa"/>
                  <w:vAlign w:val="center"/>
                </w:tcPr>
                <w:p w:rsidR="00994767" w:rsidRPr="001855DD" w:rsidRDefault="00C75AED" w:rsidP="005D0B9C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7</w:t>
                  </w:r>
                </w:p>
              </w:tc>
            </w:tr>
          </w:tbl>
          <w:p w:rsidR="00994767" w:rsidRDefault="00994767" w:rsidP="009947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94767" w:rsidRDefault="00994767" w:rsidP="009947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B828FC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028" w:dyaOrig="273">
                <v:shape id="_x0000_i1032" type="#_x0000_t75" style="width:51.6pt;height:13.6pt" o:ole="">
                  <v:imagedata r:id="rId42" o:title=""/>
                </v:shape>
                <o:OLEObject Type="Embed" ProgID="FXE300.Equation" ShapeID="_x0000_i1032" DrawAspect="Content" ObjectID="_1392458919" r:id="rId43"/>
              </w:object>
            </w:r>
            <w:r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B828FC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939" w:dyaOrig="273">
                <v:shape id="_x0000_i1033" type="#_x0000_t75" style="width:47.55pt;height:13.6pt" o:ole="">
                  <v:imagedata r:id="rId44" o:title=""/>
                </v:shape>
                <o:OLEObject Type="Embed" ProgID="FXE300.Equation" ShapeID="_x0000_i1033" DrawAspect="Content" ObjectID="_1392458920" r:id="rId45"/>
              </w:object>
            </w:r>
            <w:r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t xml:space="preserve">    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B828FC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548" w:dyaOrig="273">
                <v:shape id="_x0000_i1034" type="#_x0000_t75" style="width:27.85pt;height:13.6pt" o:ole="">
                  <v:imagedata r:id="rId46" o:title=""/>
                </v:shape>
                <o:OLEObject Type="Embed" ProgID="FXE300.Equation" ShapeID="_x0000_i1034" DrawAspect="Content" ObjectID="_1392458921" r:id="rId47"/>
              </w:object>
            </w:r>
            <w:r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t xml:space="preserve">   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B828FC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028" w:dyaOrig="273">
                <v:shape id="_x0000_i1035" type="#_x0000_t75" style="width:51.6pt;height:13.6pt" o:ole="">
                  <v:imagedata r:id="rId48" o:title=""/>
                </v:shape>
                <o:OLEObject Type="Embed" ProgID="FXE300.Equation" ShapeID="_x0000_i1035" DrawAspect="Content" ObjectID="_1392458922" r:id="rId49"/>
              </w:object>
            </w:r>
          </w:p>
          <w:p w:rsidR="00994767" w:rsidRDefault="00D14EC3" w:rsidP="009947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098" style="position:absolute;left:0;text-align:left;margin-left:27.5pt;margin-top:4.65pt;width:343.5pt;height:9pt;z-index:251672064" coordorigin="2430,3420" coordsize="6870,180">
                  <v:roundrect id="_x0000_s1099" style="position:absolute;left:9030;top:3420;width:270;height:180" arcsize="10923f"/>
                  <v:roundrect id="_x0000_s1100" style="position:absolute;left:2430;top:3420;width:270;height:180" arcsize="10923f"/>
                  <v:roundrect id="_x0000_s1101" style="position:absolute;left:4580;top:3420;width:270;height:180" arcsize="10923f"/>
                  <v:roundrect id="_x0000_s1102" style="position:absolute;left:6780;top:3420;width:270;height:180" arcsize="10923f"/>
                </v:group>
              </w:pict>
            </w:r>
          </w:p>
          <w:p w:rsidR="003854F4" w:rsidRPr="00F97437" w:rsidRDefault="003854F4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0B9C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5D0B9C" w:rsidRPr="00F97437" w:rsidRDefault="005D0B9C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5" w:type="dxa"/>
          </w:tcPr>
          <w:p w:rsidR="005D0B9C" w:rsidRDefault="003B5AC5" w:rsidP="005D0B9C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Question 23 – 26</w:t>
            </w:r>
            <w:r w:rsidR="005D0B9C" w:rsidRPr="00873C33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refer to the information below.</w:t>
            </w:r>
          </w:p>
          <w:p w:rsidR="00C75AED" w:rsidRPr="00C75AED" w:rsidRDefault="00C75AED" w:rsidP="005D0B9C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  <w:p w:rsidR="005D0B9C" w:rsidRDefault="005D0B9C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Ellen makes pottery vases. She removes the same number of vases from her kiln each day and places them on a shelf. The graph below </w:t>
            </w:r>
            <w:r w:rsidR="00C75AED">
              <w:rPr>
                <w:rFonts w:ascii="Times New Roman" w:hAnsi="Times New Roman" w:cs="Times New Roman"/>
                <w:sz w:val="24"/>
                <w:szCs w:val="24"/>
              </w:rPr>
              <w:t>shows the number of vases on the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shelf over a week. </w:t>
            </w:r>
          </w:p>
          <w:p w:rsidR="00C75AED" w:rsidRDefault="00D14EC3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22B4CC8E">
                <v:shape id="_x0000_s1103" type="#_x0000_t75" style="position:absolute;margin-left:40.2pt;margin-top:5pt;width:347.3pt;height:228.8pt;z-index:-251643392">
                  <v:imagedata r:id="rId50" o:title=""/>
                </v:shape>
                <o:OLEObject Type="Embed" ProgID="FXDraw3.Document" ShapeID="_x0000_s1103" DrawAspect="Content" ObjectID="_1392458967" r:id="rId51"/>
              </w:pict>
            </w:r>
          </w:p>
          <w:p w:rsidR="005D0B9C" w:rsidRDefault="005D0B9C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0B9C" w:rsidRDefault="005D0B9C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0B9C" w:rsidRDefault="005D0B9C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0B9C" w:rsidRDefault="005D0B9C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0B9C" w:rsidRDefault="005D0B9C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0B9C" w:rsidRDefault="005D0B9C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0B9C" w:rsidRDefault="005D0B9C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0B9C" w:rsidRDefault="005D0B9C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0B9C" w:rsidRDefault="005D0B9C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0B9C" w:rsidRDefault="005D0B9C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0B9C" w:rsidRDefault="005D0B9C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0B9C" w:rsidRDefault="005D0B9C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0B9C" w:rsidRDefault="005D0B9C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0B9C" w:rsidRDefault="005D0B9C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0B9C" w:rsidRDefault="005D0B9C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0B9C" w:rsidRDefault="005D0B9C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0B9C" w:rsidRPr="00F97437" w:rsidRDefault="005D0B9C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D0B9C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5D0B9C" w:rsidRPr="00F97437" w:rsidRDefault="005D0B9C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23.</w:t>
            </w:r>
          </w:p>
        </w:tc>
        <w:tc>
          <w:tcPr>
            <w:tcW w:w="8505" w:type="dxa"/>
          </w:tcPr>
          <w:p w:rsidR="005D0B9C" w:rsidRDefault="005D0B9C" w:rsidP="005D0B9C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>How m</w:t>
            </w:r>
            <w:r w:rsidR="003B5AC5"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>any vases did Ellen have on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 xml:space="preserve"> </w:t>
            </w:r>
            <w:r w:rsidRPr="00C75AED">
              <w:rPr>
                <w:rFonts w:ascii="Times New Roman" w:hAnsi="Times New Roman" w:cs="Times New Roman"/>
                <w:i/>
                <w:noProof/>
                <w:sz w:val="24"/>
                <w:szCs w:val="24"/>
                <w:lang w:eastAsia="en-AU"/>
              </w:rPr>
              <w:t>Day 3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>?</w:t>
            </w:r>
          </w:p>
          <w:p w:rsidR="005D0B9C" w:rsidRDefault="005D0B9C" w:rsidP="005D0B9C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</w:p>
          <w:p w:rsidR="005D0B9C" w:rsidRDefault="00C75AED" w:rsidP="005D0B9C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 xml:space="preserve">             5</w:t>
            </w:r>
            <w:r w:rsidR="005D0B9C"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 xml:space="preserve">                      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 xml:space="preserve">         10</w:t>
            </w:r>
            <w:r w:rsidR="005D0B9C"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 xml:space="preserve">  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 xml:space="preserve">                             1</w:t>
            </w:r>
            <w:r w:rsidR="003B5AC5"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>5</w:t>
            </w:r>
            <w:r w:rsidR="005D0B9C"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 xml:space="preserve">   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 xml:space="preserve">                             2</w:t>
            </w:r>
            <w:r w:rsidR="005D0B9C"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>0</w:t>
            </w:r>
          </w:p>
          <w:p w:rsidR="005D0B9C" w:rsidRDefault="00D14EC3" w:rsidP="005D0B9C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71115448">
                <v:group id="_x0000_s1104" style="position:absolute;margin-left:35.75pt;margin-top:4.55pt;width:343.5pt;height:9pt;z-index:251674112" coordorigin="2430,3420" coordsize="6870,180">
                  <v:roundrect id="_x0000_s1105" style="position:absolute;left:9030;top:3420;width:270;height:180" arcsize="10923f"/>
                  <v:roundrect id="_x0000_s1106" style="position:absolute;left:2430;top:3420;width:270;height:180" arcsize="10923f"/>
                  <v:roundrect id="_x0000_s1107" style="position:absolute;left:4580;top:3420;width:270;height:180" arcsize="10923f"/>
                  <v:roundrect id="_x0000_s1108" style="position:absolute;left:6780;top:3420;width:270;height:180" arcsize="10923f"/>
                </v:group>
              </w:pict>
            </w:r>
          </w:p>
          <w:p w:rsidR="005D0B9C" w:rsidRDefault="005D0B9C" w:rsidP="005D0B9C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5D0B9C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5D0B9C" w:rsidRPr="00F97437" w:rsidRDefault="005D0B9C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24.</w:t>
            </w:r>
          </w:p>
        </w:tc>
        <w:tc>
          <w:tcPr>
            <w:tcW w:w="8505" w:type="dxa"/>
          </w:tcPr>
          <w:p w:rsidR="005D0B9C" w:rsidRDefault="003B5AC5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How many vases would she have o</w:t>
            </w:r>
            <w:r w:rsidR="005D0B9C">
              <w:rPr>
                <w:rFonts w:ascii="Times New Roman" w:hAnsi="Times New Roman" w:cs="Times New Roman"/>
                <w:sz w:val="24"/>
                <w:szCs w:val="24"/>
              </w:rPr>
              <w:t xml:space="preserve">n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Day</w:t>
            </w:r>
            <w:r w:rsidR="005D0B9C" w:rsidRPr="00F9359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7</w:t>
            </w:r>
            <w:r w:rsidR="005D0B9C">
              <w:rPr>
                <w:rFonts w:ascii="Times New Roman" w:hAnsi="Times New Roman" w:cs="Times New Roman"/>
                <w:sz w:val="24"/>
                <w:szCs w:val="24"/>
              </w:rPr>
              <w:t>, if she main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tains this pattern of production</w:t>
            </w:r>
            <w:r w:rsidR="005D0B9C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5D0B9C" w:rsidRDefault="00D14EC3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55015F68">
                <v:rect id="_x0000_s1109" style="position:absolute;margin-left:129.75pt;margin-top:5.3pt;width:97.5pt;height:28.5pt;z-index:251675136"/>
              </w:pict>
            </w:r>
          </w:p>
          <w:p w:rsidR="005D0B9C" w:rsidRPr="009E7328" w:rsidRDefault="005D0B9C" w:rsidP="005D0B9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                         </w:t>
            </w:r>
            <w:proofErr w:type="gramStart"/>
            <w:r w:rsidR="003B5AC5">
              <w:rPr>
                <w:rFonts w:ascii="Times New Roman" w:hAnsi="Times New Roman" w:cs="Times New Roman"/>
                <w:sz w:val="32"/>
                <w:szCs w:val="32"/>
              </w:rPr>
              <w:t>vase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s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:rsidR="005D0B9C" w:rsidRDefault="005D0B9C" w:rsidP="005D0B9C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5D0B9C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5D0B9C" w:rsidRPr="00F97437" w:rsidRDefault="005D0B9C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25.</w:t>
            </w:r>
          </w:p>
        </w:tc>
        <w:tc>
          <w:tcPr>
            <w:tcW w:w="8505" w:type="dxa"/>
          </w:tcPr>
          <w:p w:rsidR="005D0B9C" w:rsidRDefault="005D0B9C" w:rsidP="005D0B9C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>On the</w:t>
            </w:r>
            <w:r w:rsidR="003B5AC5"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 xml:space="preserve"> graph mark the number of vase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 xml:space="preserve">s </w:t>
            </w:r>
            <w:r w:rsidR="003B5AC5"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>Elle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 xml:space="preserve">n would have </w:t>
            </w:r>
            <w:r w:rsidR="003B5AC5"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>on her shelf o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 xml:space="preserve">n </w:t>
            </w:r>
            <w:r w:rsidR="003B5AC5" w:rsidRPr="00C75AED">
              <w:rPr>
                <w:rFonts w:ascii="Times New Roman" w:hAnsi="Times New Roman" w:cs="Times New Roman"/>
                <w:i/>
                <w:noProof/>
                <w:sz w:val="24"/>
                <w:szCs w:val="24"/>
                <w:lang w:eastAsia="en-AU"/>
              </w:rPr>
              <w:t>Day</w:t>
            </w:r>
            <w:r w:rsidRPr="00C75AED">
              <w:rPr>
                <w:rFonts w:ascii="Times New Roman" w:hAnsi="Times New Roman" w:cs="Times New Roman"/>
                <w:i/>
                <w:noProof/>
                <w:sz w:val="24"/>
                <w:szCs w:val="24"/>
                <w:lang w:eastAsia="en-AU"/>
              </w:rPr>
              <w:t xml:space="preserve"> 5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 xml:space="preserve"> and</w:t>
            </w:r>
            <w:r w:rsidRPr="00873C33">
              <w:rPr>
                <w:rFonts w:ascii="Times New Roman" w:hAnsi="Times New Roman" w:cs="Times New Roman"/>
                <w:i/>
                <w:noProof/>
                <w:sz w:val="24"/>
                <w:szCs w:val="24"/>
                <w:lang w:eastAsia="en-AU"/>
              </w:rPr>
              <w:t xml:space="preserve"> </w:t>
            </w:r>
            <w:r w:rsidR="003B5AC5">
              <w:rPr>
                <w:rFonts w:ascii="Times New Roman" w:hAnsi="Times New Roman" w:cs="Times New Roman"/>
                <w:i/>
                <w:noProof/>
                <w:sz w:val="24"/>
                <w:szCs w:val="24"/>
                <w:lang w:eastAsia="en-AU"/>
              </w:rPr>
              <w:t>Day</w:t>
            </w:r>
            <w:r w:rsidRPr="00873C33">
              <w:rPr>
                <w:rFonts w:ascii="Times New Roman" w:hAnsi="Times New Roman" w:cs="Times New Roman"/>
                <w:i/>
                <w:noProof/>
                <w:sz w:val="24"/>
                <w:szCs w:val="24"/>
                <w:lang w:eastAsia="en-AU"/>
              </w:rPr>
              <w:t xml:space="preserve">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if she maintains this pattern</w:t>
            </w:r>
            <w:r w:rsidR="003B5AC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5D0B9C" w:rsidRDefault="005D0B9C" w:rsidP="005D0B9C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</w:p>
          <w:p w:rsidR="005D0B9C" w:rsidRDefault="005D0B9C" w:rsidP="005D0B9C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5D0B9C" w:rsidRPr="00F97437" w:rsidTr="00C0537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5D0B9C" w:rsidRPr="00F97437" w:rsidRDefault="005D0B9C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26.</w:t>
            </w:r>
          </w:p>
        </w:tc>
        <w:tc>
          <w:tcPr>
            <w:tcW w:w="8505" w:type="dxa"/>
            <w:tcBorders>
              <w:bottom w:val="nil"/>
            </w:tcBorders>
          </w:tcPr>
          <w:p w:rsidR="005D0B9C" w:rsidRDefault="005D0B9C" w:rsidP="005D0B9C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>Describe in words the</w:t>
            </w:r>
            <w:r w:rsidR="00C75AED"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 xml:space="preserve"> relations</w:t>
            </w:r>
            <w:r w:rsidR="003B5AC5"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>hip between the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 xml:space="preserve"> number</w:t>
            </w:r>
            <w:r w:rsidR="003B5AC5"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 xml:space="preserve"> of days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 xml:space="preserve"> and</w:t>
            </w:r>
            <w:r w:rsidR="003B5AC5"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 xml:space="preserve"> the number of vases on the shelf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>.</w:t>
            </w:r>
          </w:p>
          <w:p w:rsidR="005D0B9C" w:rsidRDefault="00D14EC3" w:rsidP="005D0B9C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6A5F3781">
                <v:rect id="_x0000_s1110" style="position:absolute;margin-left:180pt;margin-top:4.65pt;width:65.25pt;height:34.5pt;z-index:251676160"/>
              </w:pict>
            </w:r>
          </w:p>
          <w:p w:rsidR="005D0B9C" w:rsidRPr="00D4497A" w:rsidRDefault="005D0B9C" w:rsidP="005D0B9C">
            <w:pPr>
              <w:rPr>
                <w:rFonts w:ascii="Times New Roman" w:hAnsi="Times New Roman" w:cs="Times New Roman"/>
                <w:noProof/>
                <w:sz w:val="36"/>
                <w:szCs w:val="36"/>
                <w:lang w:eastAsia="en-AU"/>
              </w:rPr>
            </w:pPr>
            <w:r w:rsidRPr="00D4497A">
              <w:rPr>
                <w:rFonts w:ascii="Times New Roman" w:hAnsi="Times New Roman" w:cs="Times New Roman"/>
                <w:noProof/>
                <w:sz w:val="36"/>
                <w:szCs w:val="36"/>
                <w:lang w:eastAsia="en-AU"/>
              </w:rPr>
              <w:t>The</w:t>
            </w:r>
            <w:r w:rsidR="003B5AC5">
              <w:rPr>
                <w:rFonts w:ascii="Times New Roman" w:hAnsi="Times New Roman" w:cs="Times New Roman"/>
                <w:noProof/>
                <w:sz w:val="36"/>
                <w:szCs w:val="36"/>
                <w:lang w:eastAsia="en-AU"/>
              </w:rPr>
              <w:t xml:space="preserve"> number of vases</w:t>
            </w:r>
            <w:r w:rsidRPr="00D4497A">
              <w:rPr>
                <w:rFonts w:ascii="Times New Roman" w:hAnsi="Times New Roman" w:cs="Times New Roman"/>
                <w:noProof/>
                <w:sz w:val="36"/>
                <w:szCs w:val="36"/>
                <w:lang w:eastAsia="en-AU"/>
              </w:rPr>
              <w:t xml:space="preserve"> =                   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  <w:lang w:eastAsia="en-AU"/>
              </w:rPr>
              <w:t>×</w:t>
            </w:r>
            <w:r w:rsidR="003B5AC5">
              <w:rPr>
                <w:rFonts w:ascii="Times New Roman" w:hAnsi="Times New Roman" w:cs="Times New Roman"/>
                <w:noProof/>
                <w:sz w:val="36"/>
                <w:szCs w:val="36"/>
                <w:lang w:eastAsia="en-A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  <w:lang w:eastAsia="en-AU"/>
              </w:rPr>
              <w:t xml:space="preserve"> </w:t>
            </w:r>
            <w:r w:rsidRPr="0096294F">
              <w:rPr>
                <w:rFonts w:ascii="Times New Roman" w:hAnsi="Times New Roman" w:cs="Times New Roman"/>
                <w:i/>
                <w:noProof/>
                <w:sz w:val="36"/>
                <w:szCs w:val="36"/>
                <w:lang w:eastAsia="en-AU"/>
              </w:rPr>
              <w:t>Number</w:t>
            </w:r>
            <w:r w:rsidR="003B5AC5">
              <w:rPr>
                <w:rFonts w:ascii="Times New Roman" w:hAnsi="Times New Roman" w:cs="Times New Roman"/>
                <w:i/>
                <w:noProof/>
                <w:sz w:val="36"/>
                <w:szCs w:val="36"/>
                <w:lang w:eastAsia="en-AU"/>
              </w:rPr>
              <w:t xml:space="preserve"> of Days</w:t>
            </w:r>
          </w:p>
          <w:p w:rsidR="005D0B9C" w:rsidRDefault="005D0B9C" w:rsidP="005D0B9C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</w:p>
          <w:p w:rsidR="005D0B9C" w:rsidRDefault="005D0B9C" w:rsidP="005D0B9C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3B5AC5" w:rsidRPr="00F97437" w:rsidTr="00C0537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3B5AC5" w:rsidRPr="00F97437" w:rsidRDefault="003B5AC5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27.</w:t>
            </w:r>
          </w:p>
        </w:tc>
        <w:tc>
          <w:tcPr>
            <w:tcW w:w="8505" w:type="dxa"/>
            <w:tcBorders>
              <w:top w:val="nil"/>
            </w:tcBorders>
          </w:tcPr>
          <w:tbl>
            <w:tblPr>
              <w:tblStyle w:val="TableGrid"/>
              <w:tblpPr w:leftFromText="180" w:rightFromText="180" w:vertAnchor="text" w:horzAnchor="margin" w:tblpXSpec="right" w:tblpY="63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134"/>
              <w:gridCol w:w="1134"/>
              <w:gridCol w:w="1134"/>
              <w:gridCol w:w="1134"/>
            </w:tblGrid>
            <w:tr w:rsidR="00C05375" w:rsidTr="00C05375">
              <w:trPr>
                <w:trHeight w:hRule="exact" w:val="510"/>
              </w:trPr>
              <w:tc>
                <w:tcPr>
                  <w:tcW w:w="1134" w:type="dxa"/>
                  <w:vAlign w:val="center"/>
                </w:tcPr>
                <w:p w:rsidR="00C05375" w:rsidRDefault="00C05375" w:rsidP="00C05375">
                  <w:pPr>
                    <w:jc w:val="center"/>
                  </w:pPr>
                  <w:r>
                    <w:object w:dxaOrig="170" w:dyaOrig="273">
                      <v:shape id="_x0000_i1036" type="#_x0000_t75" style="width:12.25pt;height:19.7pt" o:ole="">
                        <v:imagedata r:id="rId32" o:title=""/>
                      </v:shape>
                      <o:OLEObject Type="Embed" ProgID="FXE300.Equation" ShapeID="_x0000_i1036" DrawAspect="Content" ObjectID="_1392458923" r:id="rId52"/>
                    </w:object>
                  </w:r>
                  <w:r>
                    <w:t xml:space="preserve"> </w:t>
                  </w:r>
                </w:p>
              </w:tc>
              <w:tc>
                <w:tcPr>
                  <w:tcW w:w="1134" w:type="dxa"/>
                  <w:vAlign w:val="center"/>
                </w:tcPr>
                <w:p w:rsidR="00C05375" w:rsidRPr="00F63A96" w:rsidRDefault="00C05375" w:rsidP="00C05375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134" w:type="dxa"/>
                  <w:vAlign w:val="center"/>
                </w:tcPr>
                <w:p w:rsidR="00C05375" w:rsidRPr="00F63A96" w:rsidRDefault="00C05375" w:rsidP="00C05375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134" w:type="dxa"/>
                  <w:vAlign w:val="center"/>
                </w:tcPr>
                <w:p w:rsidR="00C05375" w:rsidRPr="00F63A96" w:rsidRDefault="00C05375" w:rsidP="00C05375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3</w:t>
                  </w:r>
                </w:p>
              </w:tc>
            </w:tr>
            <w:tr w:rsidR="00C05375" w:rsidTr="00C05375">
              <w:trPr>
                <w:trHeight w:hRule="exact" w:val="510"/>
              </w:trPr>
              <w:tc>
                <w:tcPr>
                  <w:tcW w:w="1134" w:type="dxa"/>
                  <w:vAlign w:val="center"/>
                </w:tcPr>
                <w:p w:rsidR="00C05375" w:rsidRDefault="00C05375" w:rsidP="00C05375">
                  <w:pPr>
                    <w:jc w:val="center"/>
                  </w:pPr>
                  <w:r>
                    <w:t xml:space="preserve"> </w:t>
                  </w:r>
                  <w:r>
                    <w:object w:dxaOrig="170" w:dyaOrig="273">
                      <v:shape id="_x0000_i1037" type="#_x0000_t75" style="width:11.55pt;height:19pt" o:ole="">
                        <v:imagedata r:id="rId37" o:title=""/>
                      </v:shape>
                      <o:OLEObject Type="Embed" ProgID="FXE300.Equation" ShapeID="_x0000_i1037" DrawAspect="Content" ObjectID="_1392458924" r:id="rId53"/>
                    </w:object>
                  </w:r>
                  <w:r>
                    <w:t xml:space="preserve"> </w:t>
                  </w:r>
                </w:p>
              </w:tc>
              <w:tc>
                <w:tcPr>
                  <w:tcW w:w="1134" w:type="dxa"/>
                  <w:vAlign w:val="center"/>
                </w:tcPr>
                <w:p w:rsidR="00C05375" w:rsidRDefault="00C05375" w:rsidP="00C05375">
                  <w:pPr>
                    <w:jc w:val="center"/>
                  </w:pPr>
                </w:p>
              </w:tc>
              <w:tc>
                <w:tcPr>
                  <w:tcW w:w="1134" w:type="dxa"/>
                  <w:vAlign w:val="center"/>
                </w:tcPr>
                <w:p w:rsidR="00C05375" w:rsidRDefault="00C05375" w:rsidP="00C05375">
                  <w:pPr>
                    <w:jc w:val="center"/>
                  </w:pPr>
                </w:p>
              </w:tc>
              <w:tc>
                <w:tcPr>
                  <w:tcW w:w="1134" w:type="dxa"/>
                  <w:vAlign w:val="center"/>
                </w:tcPr>
                <w:p w:rsidR="00C05375" w:rsidRDefault="00C05375" w:rsidP="00C05375">
                  <w:pPr>
                    <w:jc w:val="center"/>
                  </w:pPr>
                </w:p>
              </w:tc>
            </w:tr>
          </w:tbl>
          <w:p w:rsidR="003B5AC5" w:rsidRDefault="00763470" w:rsidP="00C05375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Complete the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table </w:t>
            </w:r>
            <w:r w:rsidR="003B5AC5">
              <w:rPr>
                <w:rFonts w:ascii="Times New Roman" w:hAnsi="Times New Roman" w:cs="Times New Roman"/>
                <w:sz w:val="24"/>
                <w:szCs w:val="24"/>
              </w:rPr>
              <w:t xml:space="preserve"> for</w:t>
            </w:r>
            <w:proofErr w:type="gramEnd"/>
            <w:r w:rsidR="003B5AC5">
              <w:rPr>
                <w:rFonts w:ascii="Times New Roman" w:hAnsi="Times New Roman" w:cs="Times New Roman"/>
                <w:sz w:val="24"/>
                <w:szCs w:val="24"/>
              </w:rPr>
              <w:t xml:space="preserve"> the equation  </w:t>
            </w:r>
            <w:r w:rsidR="003B5AC5" w:rsidRPr="00EE1654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369" w:dyaOrig="365" w14:anchorId="68600624">
                <v:shape id="_x0000_i1038" type="#_x0000_t75" style="width:56.4pt;height:14.95pt" o:ole="">
                  <v:imagedata r:id="rId54" o:title=""/>
                </v:shape>
                <o:OLEObject Type="Embed" ProgID="FXE300.Equation" ShapeID="_x0000_i1038" DrawAspect="Content" ObjectID="_1392458925" r:id="rId55"/>
              </w:object>
            </w:r>
            <w:r w:rsidR="003B5AC5">
              <w:rPr>
                <w:rFonts w:ascii="Times New Roman" w:hAnsi="Times New Roman" w:cs="Times New Roman"/>
                <w:sz w:val="24"/>
                <w:szCs w:val="24"/>
              </w:rPr>
              <w:t xml:space="preserve"> . </w:t>
            </w:r>
          </w:p>
          <w:p w:rsidR="003B5AC5" w:rsidRDefault="003B5AC5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5AC5" w:rsidRDefault="003B5AC5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:rsidR="003B5AC5" w:rsidRPr="00F97437" w:rsidRDefault="003B5AC5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5AC5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3B5AC5" w:rsidRPr="00F97437" w:rsidRDefault="003B5AC5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28.</w:t>
            </w:r>
          </w:p>
        </w:tc>
        <w:tc>
          <w:tcPr>
            <w:tcW w:w="8505" w:type="dxa"/>
          </w:tcPr>
          <w:p w:rsidR="00763470" w:rsidRDefault="00763470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line represented by the equation  </w:t>
            </w:r>
            <w:r w:rsidR="00C05375" w:rsidRPr="00C05375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649" w:dyaOrig="365">
                <v:shape id="_x0000_i1039" type="#_x0000_t75" style="width:59.75pt;height:12.9pt" o:ole="">
                  <v:imagedata r:id="rId56" o:title=""/>
                </v:shape>
                <o:OLEObject Type="Embed" ProgID="FXE300.Equation" ShapeID="_x0000_i1039" DrawAspect="Content" ObjectID="_1392458926" r:id="rId5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drawn on the graph below.</w:t>
            </w:r>
          </w:p>
          <w:p w:rsidR="003B5AC5" w:rsidRDefault="003B5AC5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Draw the line represented by  </w:t>
            </w:r>
            <w:r w:rsidRPr="00EE1654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369" w:dyaOrig="365">
                <v:shape id="_x0000_i1040" type="#_x0000_t75" style="width:48.25pt;height:12.9pt" o:ole="">
                  <v:imagedata r:id="rId54" o:title=""/>
                </v:shape>
                <o:OLEObject Type="Embed" ProgID="FXE300.Equation" ShapeID="_x0000_i1040" DrawAspect="Content" ObjectID="_1392458927" r:id="rId58"/>
              </w:object>
            </w:r>
            <w:r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on the </w:t>
            </w:r>
            <w:r w:rsidR="00763470">
              <w:rPr>
                <w:rFonts w:ascii="Times New Roman" w:hAnsi="Times New Roman" w:cs="Times New Roman"/>
                <w:sz w:val="24"/>
                <w:szCs w:val="24"/>
              </w:rPr>
              <w:t xml:space="preserve">same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graph.</w:t>
            </w:r>
          </w:p>
          <w:p w:rsidR="003B5AC5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33FB6155">
                <v:shape id="_x0000_s1113" type="#_x0000_t75" style="position:absolute;margin-left:124.5pt;margin-top:13.15pt;width:229.5pt;height:261.75pt;z-index:251655680;mso-position-horizontal-relative:text;mso-position-vertical-relative:text">
                  <v:imagedata r:id="rId59" o:title=""/>
                </v:shape>
                <o:OLEObject Type="Embed" ProgID="FXDraw3.Document" ShapeID="_x0000_s1113" DrawAspect="Content" ObjectID="_1392458968" r:id="rId60"/>
              </w:pict>
            </w:r>
          </w:p>
          <w:p w:rsidR="003B5AC5" w:rsidRDefault="003B5AC5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5AC5" w:rsidRDefault="003B5AC5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5AC5" w:rsidRDefault="003B5AC5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5AC5" w:rsidRDefault="003B5AC5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5AC5" w:rsidRDefault="003B5AC5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5AC5" w:rsidRDefault="003B5AC5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5AC5" w:rsidRDefault="003B5AC5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5AC5" w:rsidRDefault="003B5AC5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5AC5" w:rsidRDefault="003B5AC5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5AC5" w:rsidRDefault="003B5AC5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5AC5" w:rsidRDefault="003B5AC5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5AC5" w:rsidRDefault="003B5AC5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5AC5" w:rsidRDefault="003B5AC5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5AC5" w:rsidRDefault="003B5AC5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5AC5" w:rsidRDefault="003B5AC5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5AC5" w:rsidRDefault="003B5AC5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5AC5" w:rsidRDefault="003B5AC5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5AC5" w:rsidRDefault="003B5AC5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5AC5" w:rsidRPr="00F97437" w:rsidRDefault="003B5AC5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5AC5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3B5AC5" w:rsidRPr="00F97437" w:rsidRDefault="003B5AC5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29.</w:t>
            </w:r>
          </w:p>
        </w:tc>
        <w:tc>
          <w:tcPr>
            <w:tcW w:w="8505" w:type="dxa"/>
          </w:tcPr>
          <w:p w:rsidR="003B5AC5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09776145">
                <v:rect id="_x0000_s1114" style="position:absolute;margin-left:147.75pt;margin-top:24.7pt;width:90pt;height:33pt;z-index:251656704;mso-position-horizontal-relative:text;mso-position-vertical-relative:text">
                  <v:textbox style="mso-next-textbox:#_x0000_s1114">
                    <w:txbxContent>
                      <w:p w:rsidR="00D14EC3" w:rsidRPr="001E3818" w:rsidRDefault="00D14EC3" w:rsidP="00D14EC3">
                        <w:pPr>
                          <w:rPr>
                            <w:sz w:val="44"/>
                            <w:szCs w:val="44"/>
                          </w:rPr>
                        </w:pPr>
                        <w:r w:rsidRPr="001E3818">
                          <w:rPr>
                            <w:sz w:val="44"/>
                            <w:szCs w:val="44"/>
                          </w:rPr>
                          <w:t>(      ,     )</w:t>
                        </w:r>
                      </w:p>
                    </w:txbxContent>
                  </v:textbox>
                </v:rect>
              </w:pict>
            </w:r>
            <w:r w:rsidR="00763470">
              <w:rPr>
                <w:rFonts w:ascii="Times New Roman" w:hAnsi="Times New Roman" w:cs="Times New Roman"/>
                <w:sz w:val="24"/>
                <w:szCs w:val="24"/>
              </w:rPr>
              <w:t>What is the point of intersection of</w:t>
            </w:r>
            <w:r w:rsidR="003B5AC5">
              <w:rPr>
                <w:rFonts w:ascii="Times New Roman" w:hAnsi="Times New Roman" w:cs="Times New Roman"/>
                <w:sz w:val="24"/>
                <w:szCs w:val="24"/>
              </w:rPr>
              <w:t xml:space="preserve"> the line</w:t>
            </w:r>
            <w:r w:rsidR="00763470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3B5AC5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763470" w:rsidRPr="00763470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569" w:dyaOrig="365" w14:anchorId="4F9F024B">
                <v:shape id="_x0000_i1041" type="#_x0000_t75" style="width:61.8pt;height:14.25pt" o:ole="">
                  <v:imagedata r:id="rId61" o:title=""/>
                </v:shape>
                <o:OLEObject Type="Embed" ProgID="FXE300.Equation" ShapeID="_x0000_i1041" DrawAspect="Content" ObjectID="_1392458928" r:id="rId62"/>
              </w:object>
            </w:r>
            <w:r w:rsidR="003B5A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63470">
              <w:rPr>
                <w:rFonts w:ascii="Times New Roman" w:hAnsi="Times New Roman" w:cs="Times New Roman"/>
                <w:sz w:val="24"/>
                <w:szCs w:val="24"/>
              </w:rPr>
              <w:t xml:space="preserve">and  </w:t>
            </w:r>
            <w:r w:rsidR="00C05375" w:rsidRPr="00763470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369" w:dyaOrig="365">
                <v:shape id="_x0000_i1042" type="#_x0000_t75" style="width:53.65pt;height:14.25pt" o:ole="">
                  <v:imagedata r:id="rId63" o:title=""/>
                </v:shape>
                <o:OLEObject Type="Embed" ProgID="FXE300.Equation" ShapeID="_x0000_i1042" DrawAspect="Content" ObjectID="_1392458929" r:id="rId64"/>
              </w:object>
            </w:r>
            <w:r w:rsidR="00763470">
              <w:rPr>
                <w:rFonts w:ascii="Times New Roman" w:hAnsi="Times New Roman" w:cs="Times New Roman"/>
                <w:sz w:val="24"/>
                <w:szCs w:val="24"/>
              </w:rPr>
              <w:t xml:space="preserve"> ?</w:t>
            </w:r>
          </w:p>
          <w:p w:rsidR="003B5AC5" w:rsidRDefault="003B5AC5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5AC5" w:rsidRDefault="003B5AC5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70" w:rsidRDefault="00763470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5AC5" w:rsidRPr="00F97437" w:rsidRDefault="003B5AC5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5AC5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3B5AC5" w:rsidRPr="00F97437" w:rsidRDefault="003B5AC5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30.</w:t>
            </w:r>
          </w:p>
        </w:tc>
        <w:tc>
          <w:tcPr>
            <w:tcW w:w="8505" w:type="dxa"/>
          </w:tcPr>
          <w:p w:rsidR="003B5AC5" w:rsidRDefault="007142CE" w:rsidP="009447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Draw the line  </w:t>
            </w:r>
            <w:r w:rsidR="00C05375" w:rsidRPr="00944757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747" w:dyaOrig="365">
                <v:shape id="_x0000_i1043" type="#_x0000_t75" style="width:31.9pt;height:15.6pt" o:ole="">
                  <v:imagedata r:id="rId65" o:title=""/>
                </v:shape>
                <o:OLEObject Type="Embed" ProgID="FXE300.Equation" ShapeID="_x0000_i1043" DrawAspect="Content" ObjectID="_1392458930" r:id="rId66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44757">
              <w:rPr>
                <w:rFonts w:ascii="Times New Roman" w:hAnsi="Times New Roman" w:cs="Times New Roman"/>
                <w:sz w:val="24"/>
                <w:szCs w:val="24"/>
              </w:rPr>
              <w:t>on the graph above.</w:t>
            </w:r>
          </w:p>
          <w:p w:rsidR="00944757" w:rsidRPr="00F97437" w:rsidRDefault="00944757" w:rsidP="0094475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5AC5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3B5AC5" w:rsidRPr="00F97437" w:rsidRDefault="003B5AC5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31.</w:t>
            </w:r>
          </w:p>
        </w:tc>
        <w:tc>
          <w:tcPr>
            <w:tcW w:w="8505" w:type="dxa"/>
          </w:tcPr>
          <w:p w:rsidR="00944757" w:rsidRDefault="00944757" w:rsidP="009447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Draw the line  </w:t>
            </w:r>
            <w:r w:rsidRPr="00944757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747" w:dyaOrig="365">
                <v:shape id="_x0000_i1044" type="#_x0000_t75" style="width:31.9pt;height:15.6pt" o:ole="">
                  <v:imagedata r:id="rId67" o:title=""/>
                </v:shape>
                <o:OLEObject Type="Embed" ProgID="FXE300.Equation" ShapeID="_x0000_i1044" DrawAspect="Content" ObjectID="_1392458931" r:id="rId68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 the graph above.</w:t>
            </w:r>
          </w:p>
          <w:p w:rsidR="003B5AC5" w:rsidRPr="00F97437" w:rsidRDefault="003B5AC5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5AC5" w:rsidRPr="00F97437" w:rsidTr="00E41185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3B5AC5" w:rsidRPr="00F97437" w:rsidRDefault="003B5AC5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32.</w:t>
            </w:r>
          </w:p>
        </w:tc>
        <w:tc>
          <w:tcPr>
            <w:tcW w:w="8505" w:type="dxa"/>
          </w:tcPr>
          <w:p w:rsidR="00944757" w:rsidRDefault="00944757" w:rsidP="009447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the graph to find the solution to the equation  </w:t>
            </w:r>
            <w:r w:rsidRPr="00763470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587" w:dyaOrig="365">
                <v:shape id="_x0000_i1045" type="#_x0000_t75" style="width:62.5pt;height:14.25pt" o:ole="">
                  <v:imagedata r:id="rId69" o:title=""/>
                </v:shape>
                <o:OLEObject Type="Embed" ProgID="FXE300.Equation" ShapeID="_x0000_i1045" DrawAspect="Content" ObjectID="_1392458932" r:id="rId70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. </w:t>
            </w:r>
          </w:p>
          <w:p w:rsidR="00944757" w:rsidRDefault="00D14EC3" w:rsidP="009447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 w14:anchorId="09776145">
                <v:rect id="_x0000_s1115" style="position:absolute;margin-left:124.5pt;margin-top:1.9pt;width:90pt;height:33pt;z-index:251677184;mso-position-horizontal-relative:text;mso-position-vertical-relative:text">
                  <v:textbox style="mso-next-textbox:#_x0000_s1115">
                    <w:txbxContent>
                      <w:p w:rsidR="00D14EC3" w:rsidRPr="00944757" w:rsidRDefault="00D14EC3" w:rsidP="00944757">
                        <w:pPr>
                          <w:rPr>
                            <w:rFonts w:ascii="Times New Roman" w:hAnsi="Times New Roman" w:cs="Times New Roman"/>
                            <w:i/>
                            <w:sz w:val="44"/>
                            <w:szCs w:val="4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 w:val="44"/>
                            <w:szCs w:val="44"/>
                          </w:rPr>
                          <w:t xml:space="preserve">x = </w:t>
                        </w:r>
                      </w:p>
                    </w:txbxContent>
                  </v:textbox>
                </v:rect>
              </w:pict>
            </w:r>
          </w:p>
          <w:p w:rsidR="00944757" w:rsidRDefault="00944757" w:rsidP="0094475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4757" w:rsidRDefault="00944757" w:rsidP="0094475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4757" w:rsidRDefault="00944757" w:rsidP="009447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Explain how you used the graph to do this.</w:t>
            </w:r>
          </w:p>
          <w:p w:rsidR="00944757" w:rsidRDefault="00944757" w:rsidP="0094475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05375" w:rsidRDefault="00C05375" w:rsidP="0094475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_____________________________________________________________________</w:t>
            </w:r>
          </w:p>
          <w:p w:rsidR="00944757" w:rsidRDefault="00944757" w:rsidP="0094475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B5AC5" w:rsidRPr="00F97437" w:rsidRDefault="003B5AC5" w:rsidP="005D0B9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14EC3" w:rsidRDefault="00D14EC3" w:rsidP="00944757"/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1101"/>
        <w:gridCol w:w="4677"/>
        <w:gridCol w:w="3828"/>
      </w:tblGrid>
      <w:tr w:rsidR="00D14EC3" w:rsidTr="00D14EC3"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D14EC3" w:rsidRDefault="00D14EC3" w:rsidP="00D14E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584CAA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Year</w:t>
            </w:r>
          </w:p>
          <w:p w:rsidR="00D14EC3" w:rsidRDefault="00D14EC3" w:rsidP="00D14E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  <w:p w:rsidR="00D14EC3" w:rsidRPr="00584CAA" w:rsidRDefault="00D14EC3" w:rsidP="00D14E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nil"/>
            </w:tcBorders>
          </w:tcPr>
          <w:p w:rsidR="00D14EC3" w:rsidRDefault="00D14EC3" w:rsidP="00D14E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Mathematics </w:t>
            </w:r>
            <w:r w:rsidRPr="00584CAA">
              <w:rPr>
                <w:rFonts w:ascii="Times New Roman" w:hAnsi="Times New Roman" w:cs="Times New Roman"/>
                <w:sz w:val="32"/>
                <w:szCs w:val="32"/>
              </w:rPr>
              <w:t>Test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584CAA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:rsidR="00D14EC3" w:rsidRDefault="00D14EC3" w:rsidP="00D14E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D14EC3" w:rsidRPr="00584CAA" w:rsidRDefault="00D14EC3" w:rsidP="00D14E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Linear Relations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:rsidR="00D14EC3" w:rsidRPr="00C05375" w:rsidRDefault="00D14EC3" w:rsidP="00D14EC3">
            <w:pPr>
              <w:tabs>
                <w:tab w:val="left" w:pos="1350"/>
              </w:tabs>
              <w:jc w:val="center"/>
              <w:rPr>
                <w:b/>
                <w:sz w:val="32"/>
                <w:szCs w:val="32"/>
              </w:rPr>
            </w:pPr>
          </w:p>
        </w:tc>
      </w:tr>
      <w:tr w:rsidR="00D14EC3" w:rsidTr="00D14EC3"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D14EC3" w:rsidRPr="00584CAA" w:rsidRDefault="00D14EC3" w:rsidP="00D14EC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7" w:type="dxa"/>
            <w:tcBorders>
              <w:top w:val="nil"/>
              <w:left w:val="nil"/>
              <w:bottom w:val="nil"/>
              <w:right w:val="single" w:sz="4" w:space="0" w:color="000000" w:themeColor="text1"/>
            </w:tcBorders>
            <w:vAlign w:val="center"/>
          </w:tcPr>
          <w:p w:rsidR="00D14EC3" w:rsidRPr="00D14EC3" w:rsidRDefault="00D14EC3" w:rsidP="00D14EC3">
            <w:pPr>
              <w:jc w:val="center"/>
              <w:rPr>
                <w:rFonts w:ascii="Times New Roman" w:hAnsi="Times New Roman" w:cs="Times New Roman"/>
                <w:sz w:val="48"/>
                <w:szCs w:val="48"/>
              </w:rPr>
            </w:pPr>
            <w:r>
              <w:rPr>
                <w:rFonts w:ascii="Times New Roman" w:hAnsi="Times New Roman" w:cs="Times New Roman"/>
                <w:sz w:val="48"/>
                <w:szCs w:val="48"/>
              </w:rPr>
              <w:t>ANSWERS</w:t>
            </w:r>
          </w:p>
        </w:tc>
        <w:tc>
          <w:tcPr>
            <w:tcW w:w="3828" w:type="dxa"/>
            <w:tcBorders>
              <w:left w:val="single" w:sz="4" w:space="0" w:color="000000" w:themeColor="text1"/>
            </w:tcBorders>
          </w:tcPr>
          <w:p w:rsidR="00D14EC3" w:rsidRDefault="00D14EC3" w:rsidP="00D14EC3"/>
        </w:tc>
      </w:tr>
    </w:tbl>
    <w:p w:rsidR="00D14EC3" w:rsidRDefault="00D14EC3" w:rsidP="00D14EC3"/>
    <w:tbl>
      <w:tblPr>
        <w:tblStyle w:val="TableGrid"/>
        <w:tblW w:w="918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CellMar>
          <w:top w:w="170" w:type="dxa"/>
        </w:tblCellMar>
        <w:tblLook w:val="04A0" w:firstRow="1" w:lastRow="0" w:firstColumn="1" w:lastColumn="0" w:noHBand="0" w:noVBand="1"/>
      </w:tblPr>
      <w:tblGrid>
        <w:gridCol w:w="675"/>
        <w:gridCol w:w="8505"/>
      </w:tblGrid>
      <w:tr w:rsidR="00D14EC3" w:rsidRPr="003310B8" w:rsidTr="00D14EC3">
        <w:trPr>
          <w:cantSplit/>
        </w:trPr>
        <w:tc>
          <w:tcPr>
            <w:tcW w:w="9180" w:type="dxa"/>
            <w:gridSpan w:val="2"/>
            <w:tcBorders>
              <w:top w:val="nil"/>
              <w:bottom w:val="nil"/>
            </w:tcBorders>
            <w:vAlign w:val="center"/>
          </w:tcPr>
          <w:p w:rsidR="00D14EC3" w:rsidRDefault="00D14EC3" w:rsidP="00D14EC3">
            <w:pPr>
              <w:ind w:firstLine="567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Answer all questions in the spaces provided on this test paper by </w:t>
            </w:r>
          </w:p>
          <w:p w:rsidR="00D14EC3" w:rsidRDefault="00D14EC3" w:rsidP="00D14EC3">
            <w:pPr>
              <w:ind w:firstLine="993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Writing the answer in the boxes or lines provided.</w:t>
            </w:r>
          </w:p>
          <w:p w:rsidR="00D14EC3" w:rsidRDefault="00D14EC3" w:rsidP="00D14EC3">
            <w:pPr>
              <w:ind w:firstLine="1418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or</w:t>
            </w:r>
          </w:p>
          <w:p w:rsidR="00D14EC3" w:rsidRDefault="00D14EC3" w:rsidP="00D14EC3">
            <w:pPr>
              <w:ind w:firstLine="993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D14EC3" w:rsidRPr="003310B8" w:rsidRDefault="00D14EC3" w:rsidP="00D14EC3">
            <w:pPr>
              <w:ind w:firstLine="567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Show any working out on the test paper. </w:t>
            </w: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5" w:type="dxa"/>
          </w:tcPr>
          <w:p w:rsidR="00D14EC3" w:rsidRPr="00C614FC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Questions 1 – 4 refer to the diagram below, where m</w:t>
            </w:r>
            <w:r w:rsidRPr="00C614FC">
              <w:rPr>
                <w:rFonts w:ascii="Times New Roman" w:hAnsi="Times New Roman" w:cs="Times New Roman"/>
                <w:sz w:val="24"/>
                <w:szCs w:val="24"/>
              </w:rPr>
              <w:t>atchsticks are used to make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the first 3 steps in a pattern</w:t>
            </w:r>
            <w:r w:rsidRPr="00C614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14EC3" w:rsidRPr="00C614FC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38" type="#_x0000_t75" style="position:absolute;margin-left:28.5pt;margin-top:-.5pt;width:303.75pt;height:69.45pt;z-index:251679232">
                  <v:imagedata r:id="rId8" o:title=""/>
                </v:shape>
                <o:OLEObject Type="Embed" ProgID="FXDraw3.Document" ShapeID="_x0000_s1138" DrawAspect="Content" ObjectID="_1392458969" r:id="rId71"/>
              </w:pict>
            </w:r>
          </w:p>
          <w:p w:rsidR="00D14EC3" w:rsidRPr="00C614FC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Pr="00C614FC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14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D14EC3" w:rsidRPr="00C614FC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Pr="00C614FC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14F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F2E1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             Step 1                  Step 2</w:t>
            </w:r>
            <w:r w:rsidRPr="00C614FC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</w:t>
            </w:r>
            <w:r w:rsidRPr="00CF2E1D">
              <w:rPr>
                <w:rFonts w:ascii="Times New Roman" w:hAnsi="Times New Roman" w:cs="Times New Roman"/>
                <w:i/>
                <w:sz w:val="24"/>
                <w:szCs w:val="24"/>
              </w:rPr>
              <w:t>Step  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D14EC3" w:rsidRPr="00C614FC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5 matches            10 matches                     15 matches</w:t>
            </w: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8505" w:type="dxa"/>
          </w:tcPr>
          <w:p w:rsidR="00D14EC3" w:rsidRPr="00C614FC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14FC">
              <w:rPr>
                <w:rFonts w:ascii="Times New Roman" w:hAnsi="Times New Roman" w:cs="Times New Roman"/>
                <w:sz w:val="24"/>
                <w:szCs w:val="24"/>
              </w:rPr>
              <w:t xml:space="preserve">How many matches are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needed to produce </w:t>
            </w:r>
            <w:r w:rsidRPr="00CF2E1D">
              <w:rPr>
                <w:rFonts w:ascii="Times New Roman" w:hAnsi="Times New Roman" w:cs="Times New Roman"/>
                <w:i/>
                <w:sz w:val="24"/>
                <w:szCs w:val="24"/>
              </w:rPr>
              <w:t>Step 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the pattern? </w:t>
            </w:r>
          </w:p>
          <w:p w:rsidR="00D14EC3" w:rsidRPr="00C614FC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10</w:t>
            </w:r>
            <w:r w:rsidRPr="00C614FC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15</w:t>
            </w:r>
            <w:r w:rsidRPr="00C614FC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20</w:t>
            </w:r>
            <w:r w:rsidRPr="00C614FC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25</w:t>
            </w:r>
          </w:p>
          <w:p w:rsidR="00D14EC3" w:rsidRPr="00C614FC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w:pict>
                <v:group id="_x0000_s1165" style="position:absolute;margin-left:26pt;margin-top:3.8pt;width:343.5pt;height:9pt;z-index:251698688" coordorigin="2430,3420" coordsize="6870,180">
                  <v:roundrect id="_x0000_s1166" style="position:absolute;left:9030;top:3420;width:270;height:180" arcsize="10923f"/>
                  <v:roundrect id="_x0000_s1167" style="position:absolute;left:2430;top:3420;width:270;height:180" arcsize="10923f"/>
                  <v:roundrect id="_x0000_s1168" style="position:absolute;left:4580;top:3420;width:270;height:180" arcsize="10923f"/>
                  <v:roundrect id="_x0000_s1169" style="position:absolute;left:6780;top:3420;width:270;height:180" arcsize="10923f" fillcolor="black [3213]"/>
                </v:group>
              </w:pict>
            </w:r>
          </w:p>
          <w:p w:rsidR="00D14EC3" w:rsidRPr="00C614FC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8505" w:type="dxa"/>
          </w:tcPr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How many matches would be needed to make </w:t>
            </w:r>
            <w:r w:rsidRPr="00CF2E1D">
              <w:rPr>
                <w:rFonts w:ascii="Times New Roman" w:hAnsi="Times New Roman" w:cs="Times New Roman"/>
                <w:i/>
                <w:sz w:val="24"/>
                <w:szCs w:val="24"/>
              </w:rPr>
              <w:t>Step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of the pattern?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170" style="position:absolute;margin-left:238.5pt;margin-top:9.65pt;width:54.75pt;height:27pt;z-index:251699712">
                  <v:textbox>
                    <w:txbxContent>
                      <w:p w:rsidR="00D14EC3" w:rsidRDefault="00D14EC3">
                        <w:r>
                          <w:t xml:space="preserve"> </w:t>
                        </w:r>
                        <w:r w:rsidRPr="00D14EC3">
                          <w:rPr>
                            <w:color w:val="FF0000"/>
                            <w:position w:val="-10"/>
                          </w:rPr>
                          <w:object w:dxaOrig="507" w:dyaOrig="456">
                            <v:shape id="_x0000_i1083" type="#_x0000_t75" style="width:25.15pt;height:23.1pt" o:ole="">
                              <v:imagedata r:id="rId72" o:title=""/>
                            </v:shape>
                            <o:OLEObject Type="Embed" ProgID="FXE300.Equation" ShapeID="_x0000_i1083" DrawAspect="Content" ObjectID="_1392458970" r:id="rId73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</w:p>
          <w:p w:rsidR="00D14EC3" w:rsidRPr="00C614FC" w:rsidRDefault="00D14EC3" w:rsidP="00D14EC3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sz w:val="36"/>
                <w:szCs w:val="36"/>
              </w:rPr>
              <w:t>matches</w:t>
            </w:r>
            <w:proofErr w:type="gramEnd"/>
            <w:r>
              <w:rPr>
                <w:rFonts w:ascii="Times New Roman" w:hAnsi="Times New Roman" w:cs="Times New Roman"/>
                <w:sz w:val="36"/>
                <w:szCs w:val="36"/>
              </w:rPr>
              <w:t>.</w:t>
            </w:r>
          </w:p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8505" w:type="dxa"/>
          </w:tcPr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Describe in words the pattern that gives the number of matches.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number of matches is 3 times the step in the pattern.</w:t>
            </w:r>
          </w:p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8505" w:type="dxa"/>
          </w:tcPr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step in the pattern would use 60 matches?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171" style="position:absolute;margin-left:250.5pt;margin-top:8.75pt;width:54.75pt;height:27pt;z-index:251700736">
                  <v:textbox>
                    <w:txbxContent>
                      <w:p w:rsidR="00D14EC3" w:rsidRDefault="00D14EC3">
                        <w:r>
                          <w:t xml:space="preserve"> </w:t>
                        </w:r>
                        <w:r w:rsidRPr="00D14EC3">
                          <w:rPr>
                            <w:color w:val="FF0000"/>
                            <w:position w:val="-10"/>
                          </w:rPr>
                          <w:object w:dxaOrig="507" w:dyaOrig="456">
                            <v:shape id="_x0000_i1084" type="#_x0000_t75" style="width:25.15pt;height:23.1pt" o:ole="">
                              <v:imagedata r:id="rId74" o:title=""/>
                            </v:shape>
                            <o:OLEObject Type="Embed" ProgID="FXE300.Equation" ShapeID="_x0000_i1084" DrawAspect="Content" ObjectID="_1392458971" r:id="rId75"/>
                          </w:object>
                        </w:r>
                        <w:r>
                          <w:t xml:space="preserve">  </w:t>
                        </w:r>
                      </w:p>
                    </w:txbxContent>
                  </v:textbox>
                </v:rect>
              </w:pic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                             </w:t>
            </w:r>
            <w:r w:rsidRPr="00CF2E1D">
              <w:rPr>
                <w:rFonts w:ascii="Times New Roman" w:hAnsi="Times New Roman" w:cs="Times New Roman"/>
                <w:i/>
                <w:sz w:val="36"/>
                <w:szCs w:val="36"/>
              </w:rPr>
              <w:t xml:space="preserve">Step 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          .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5" w:type="dxa"/>
          </w:tcPr>
          <w:p w:rsidR="00D14EC3" w:rsidRPr="00C614FC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Questions  5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– 9 refer to the diagram below, of repeated patterns of octagons</w:t>
            </w:r>
            <w:r w:rsidRPr="00C614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72" type="#_x0000_t75" style="position:absolute;margin-left:39.5pt;margin-top:4.5pt;width:327.75pt;height:118.4pt;z-index:251701760">
                  <v:imagedata r:id="rId10" o:title=""/>
                </v:shape>
                <o:OLEObject Type="Embed" ProgID="FXDraw3.Document" ShapeID="_x0000_s1172" DrawAspect="Content" ObjectID="_1392458972" r:id="rId76"/>
              </w:pic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8505" w:type="dxa"/>
          </w:tcPr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How many sides would be needed to make the next stage of the pattern with 4 octagons?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173" style="position:absolute;margin-left:211.5pt;margin-top:6.2pt;width:84pt;height:33pt;z-index:251702784">
                  <v:textbox>
                    <w:txbxContent>
                      <w:p w:rsidR="00D14EC3" w:rsidRDefault="00D14EC3">
                        <w:r>
                          <w:t xml:space="preserve"> </w:t>
                        </w:r>
                        <w:r w:rsidRPr="00D14EC3">
                          <w:rPr>
                            <w:color w:val="FF0000"/>
                            <w:position w:val="-10"/>
                          </w:rPr>
                          <w:object w:dxaOrig="507" w:dyaOrig="456">
                            <v:shape id="_x0000_i1086" type="#_x0000_t75" style="width:25.15pt;height:23.1pt" o:ole="">
                              <v:imagedata r:id="rId77" o:title=""/>
                            </v:shape>
                            <o:OLEObject Type="Embed" ProgID="FXE300.Equation" ShapeID="_x0000_i1086" DrawAspect="Content" ObjectID="_1392458973" r:id="rId78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</w:p>
          <w:p w:rsidR="00D14EC3" w:rsidRPr="00C614FC" w:rsidRDefault="00D14EC3" w:rsidP="00D14EC3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           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sz w:val="36"/>
                <w:szCs w:val="36"/>
              </w:rPr>
              <w:t>sides</w:t>
            </w:r>
            <w:proofErr w:type="gramEnd"/>
            <w:r>
              <w:rPr>
                <w:rFonts w:ascii="Times New Roman" w:hAnsi="Times New Roman" w:cs="Times New Roman"/>
                <w:sz w:val="36"/>
                <w:szCs w:val="36"/>
              </w:rPr>
              <w:t>.</w:t>
            </w:r>
          </w:p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8505" w:type="dxa"/>
          </w:tcPr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How many sides would be needed to make this pattern with 10 octagons?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70 sides                     71 sides                        80 sides                         81 sides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174" style="position:absolute;margin-left:23.75pt;margin-top:7.85pt;width:343.5pt;height:9pt;z-index:251703808" coordorigin="2430,3420" coordsize="6870,180">
                  <v:roundrect id="_x0000_s1175" style="position:absolute;left:9030;top:3420;width:270;height:180" arcsize="10923f"/>
                  <v:roundrect id="_x0000_s1176" style="position:absolute;left:2430;top:3420;width:270;height:180" arcsize="10923f"/>
                  <v:roundrect id="_x0000_s1177" style="position:absolute;left:4580;top:3420;width:270;height:180" arcsize="10923f" fillcolor="black [3213]"/>
                  <v:roundrect id="_x0000_s1178" style="position:absolute;left:6780;top:3420;width:270;height:180" arcsize="10923f"/>
                </v:group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</w:t>
            </w:r>
          </w:p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8505" w:type="dxa"/>
            <w:tcBorders>
              <w:bottom w:val="single" w:sz="4" w:space="0" w:color="auto"/>
            </w:tcBorders>
          </w:tcPr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 the statement below.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179" style="position:absolute;margin-left:147pt;margin-top:2.55pt;width:36.75pt;height:35.25pt;z-index:251704832">
                  <v:textbox>
                    <w:txbxContent>
                      <w:p w:rsidR="00D14EC3" w:rsidRDefault="00D14EC3">
                        <w:r>
                          <w:t xml:space="preserve"> </w:t>
                        </w:r>
                        <w:r w:rsidRPr="00D14EC3">
                          <w:rPr>
                            <w:color w:val="FF0000"/>
                            <w:position w:val="-10"/>
                          </w:rPr>
                          <w:object w:dxaOrig="307" w:dyaOrig="456">
                            <v:shape id="_x0000_i1087" type="#_x0000_t75" style="width:15.6pt;height:23.1pt" o:ole="">
                              <v:imagedata r:id="rId79" o:title=""/>
                            </v:shape>
                            <o:OLEObject Type="Embed" ProgID="FXE300.Equation" ShapeID="_x0000_i1087" DrawAspect="Content" ObjectID="_1392458974" r:id="rId80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180" style="position:absolute;margin-left:378pt;margin-top:2.55pt;width:36.75pt;height:35.25pt;z-index:251705856">
                  <v:textbox>
                    <w:txbxContent>
                      <w:p w:rsidR="00D14EC3" w:rsidRDefault="00D14EC3">
                        <w:r>
                          <w:t xml:space="preserve"> </w:t>
                        </w:r>
                        <w:r w:rsidRPr="00D14EC3">
                          <w:rPr>
                            <w:color w:val="FF0000"/>
                            <w:position w:val="-10"/>
                          </w:rPr>
                          <w:object w:dxaOrig="307" w:dyaOrig="456">
                            <v:shape id="_x0000_i1088" type="#_x0000_t75" style="width:15.6pt;height:23.1pt" o:ole="">
                              <v:imagedata r:id="rId81" o:title=""/>
                            </v:shape>
                            <o:OLEObject Type="Embed" ProgID="FXE300.Equation" ShapeID="_x0000_i1088" DrawAspect="Content" ObjectID="_1392458975" r:id="rId82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</w:p>
          <w:p w:rsidR="00D14EC3" w:rsidRPr="00605D1F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The number of sides =            × the number of octagons +  </w:t>
            </w:r>
          </w:p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8505" w:type="dxa"/>
            <w:tcBorders>
              <w:top w:val="single" w:sz="4" w:space="0" w:color="auto"/>
              <w:bottom w:val="single" w:sz="4" w:space="0" w:color="auto"/>
            </w:tcBorders>
          </w:tcPr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Fill in the two missing values in the table below.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64"/>
              <w:gridCol w:w="907"/>
              <w:gridCol w:w="907"/>
              <w:gridCol w:w="907"/>
              <w:gridCol w:w="907"/>
              <w:gridCol w:w="908"/>
            </w:tblGrid>
            <w:tr w:rsidR="00D14EC3" w:rsidTr="00D14EC3">
              <w:tc>
                <w:tcPr>
                  <w:tcW w:w="2864" w:type="dxa"/>
                </w:tcPr>
                <w:p w:rsidR="00D14EC3" w:rsidRDefault="00D14EC3" w:rsidP="00D14EC3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Number of Octagons (N)</w:t>
                  </w:r>
                </w:p>
              </w:tc>
              <w:tc>
                <w:tcPr>
                  <w:tcW w:w="907" w:type="dxa"/>
                  <w:vAlign w:val="center"/>
                </w:tcPr>
                <w:p w:rsidR="00D14EC3" w:rsidRDefault="00D14EC3" w:rsidP="00D14EC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907" w:type="dxa"/>
                  <w:vAlign w:val="center"/>
                </w:tcPr>
                <w:p w:rsidR="00D14EC3" w:rsidRDefault="00D14EC3" w:rsidP="00D14EC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907" w:type="dxa"/>
                  <w:vAlign w:val="center"/>
                </w:tcPr>
                <w:p w:rsidR="00D14EC3" w:rsidRDefault="00D14EC3" w:rsidP="00D14EC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907" w:type="dxa"/>
                  <w:vAlign w:val="center"/>
                </w:tcPr>
                <w:p w:rsidR="00D14EC3" w:rsidRDefault="00D14EC3" w:rsidP="00D14EC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908" w:type="dxa"/>
                  <w:vAlign w:val="center"/>
                </w:tcPr>
                <w:p w:rsidR="00D14EC3" w:rsidRDefault="00D14EC3" w:rsidP="00D14EC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</w:tr>
            <w:tr w:rsidR="00D14EC3" w:rsidTr="00D14EC3">
              <w:tc>
                <w:tcPr>
                  <w:tcW w:w="2864" w:type="dxa"/>
                </w:tcPr>
                <w:p w:rsidR="00D14EC3" w:rsidRDefault="00D14EC3" w:rsidP="00D14EC3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Number of Sides (s)</w:t>
                  </w:r>
                </w:p>
              </w:tc>
              <w:tc>
                <w:tcPr>
                  <w:tcW w:w="907" w:type="dxa"/>
                  <w:vAlign w:val="center"/>
                </w:tcPr>
                <w:p w:rsidR="00D14EC3" w:rsidRDefault="00D14EC3" w:rsidP="00D14EC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907" w:type="dxa"/>
                  <w:vAlign w:val="center"/>
                </w:tcPr>
                <w:p w:rsidR="00D14EC3" w:rsidRDefault="00D14EC3" w:rsidP="00D14EC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907" w:type="dxa"/>
                  <w:vAlign w:val="center"/>
                </w:tcPr>
                <w:p w:rsidR="00D14EC3" w:rsidRDefault="00D14EC3" w:rsidP="00D14EC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22</w:t>
                  </w:r>
                </w:p>
              </w:tc>
              <w:tc>
                <w:tcPr>
                  <w:tcW w:w="907" w:type="dxa"/>
                  <w:vAlign w:val="center"/>
                </w:tcPr>
                <w:p w:rsidR="00D14EC3" w:rsidRDefault="00D14EC3" w:rsidP="00D14EC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29</w:t>
                  </w:r>
                </w:p>
              </w:tc>
              <w:tc>
                <w:tcPr>
                  <w:tcW w:w="908" w:type="dxa"/>
                  <w:vAlign w:val="center"/>
                </w:tcPr>
                <w:p w:rsidR="00D14EC3" w:rsidRDefault="00D14EC3" w:rsidP="00D14EC3">
                  <w:pPr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36</w:t>
                  </w:r>
                </w:p>
              </w:tc>
            </w:tr>
          </w:tbl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8505" w:type="dxa"/>
            <w:tcBorders>
              <w:top w:val="single" w:sz="4" w:space="0" w:color="auto"/>
              <w:bottom w:val="nil"/>
            </w:tcBorders>
          </w:tcPr>
          <w:p w:rsidR="00D14EC3" w:rsidRDefault="00D14EC3" w:rsidP="00D14EC3">
            <w:pPr>
              <w:ind w:right="527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82" type="#_x0000_t75" style="position:absolute;margin-left:162pt;margin-top:-6.9pt;width:241.05pt;height:180.35pt;z-index:251707904;mso-position-horizontal-relative:text;mso-position-vertical-relative:text">
                  <v:imagedata r:id="rId83" o:title=""/>
                </v:shape>
                <o:OLEObject Type="Embed" ProgID="FXDraw3.Document" ShapeID="_x0000_s1182" DrawAspect="Content" ObjectID="_1392458976" r:id="rId84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Use the grid to plot the values from the table in question 8.</w:t>
            </w:r>
          </w:p>
          <w:p w:rsidR="00D14EC3" w:rsidRDefault="00D14EC3" w:rsidP="00D14EC3">
            <w:pPr>
              <w:ind w:right="527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pict>
                <v:shape id="_x0000_s1183" type="#_x0000_t202" style="position:absolute;margin-left:135.5pt;margin-top:3.75pt;width:31.2pt;height:105.45pt;z-index:251708928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" stroked="f">
                  <v:textbox style="layout-flow:vertical;mso-layout-flow-alt:bottom-to-top;mso-next-textbox:#_x0000_s1183">
                    <w:txbxContent>
                      <w:p w:rsidR="00D14EC3" w:rsidRDefault="00D14EC3" w:rsidP="00D14EC3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Number of sides</w:t>
                        </w:r>
                      </w:p>
                      <w:p w:rsidR="00D14EC3" w:rsidRDefault="00D14EC3" w:rsidP="00D14EC3"/>
                    </w:txbxContent>
                  </v:textbox>
                </v:shape>
              </w:pic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84" type="#_x0000_t202" style="position:absolute;margin-left:220.25pt;margin-top:1.5pt;width:153.25pt;height:21pt;z-index:251709952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" stroked="f">
                  <v:fill opacity="0"/>
                  <v:textbox style="mso-next-textbox:#_x0000_s1184">
                    <w:txbxContent>
                      <w:p w:rsidR="00D14EC3" w:rsidRDefault="00D14EC3" w:rsidP="00D14EC3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Number of Octagons</w:t>
                        </w:r>
                      </w:p>
                      <w:p w:rsidR="00D14EC3" w:rsidRDefault="00D14EC3" w:rsidP="00D14EC3"/>
                    </w:txbxContent>
                  </v:textbox>
                </v:shape>
              </w:pic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5" w:type="dxa"/>
            <w:tcBorders>
              <w:top w:val="nil"/>
            </w:tcBorders>
          </w:tcPr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Questions 10 – 12 refer to the pattern of numbers below</w:t>
            </w:r>
            <w:r w:rsidRPr="00C614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81" type="#_x0000_t75" style="position:absolute;margin-left:78pt;margin-top:6.7pt;width:225.3pt;height:104.2pt;z-index:251706880">
                  <v:imagedata r:id="rId85" o:title=""/>
                </v:shape>
                <o:OLEObject Type="Embed" ProgID="FXDraw3.Document" ShapeID="_x0000_s1181" DrawAspect="Content" ObjectID="_1392458977" r:id="rId86"/>
              </w:pic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Pr="00C614FC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8505" w:type="dxa"/>
          </w:tcPr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139" style="position:absolute;margin-left:324pt;margin-top:.1pt;width:36.75pt;height:35.25pt;z-index:251680256;mso-position-horizontal-relative:text;mso-position-vertical-relative:text">
                  <v:textbox>
                    <w:txbxContent>
                      <w:p w:rsidR="00D14EC3" w:rsidRDefault="00D14EC3">
                        <w:r w:rsidRPr="00D14EC3">
                          <w:rPr>
                            <w:color w:val="FF0000"/>
                            <w:position w:val="-10"/>
                          </w:rPr>
                          <w:object w:dxaOrig="507" w:dyaOrig="456">
                            <v:shape id="_x0000_i1091" type="#_x0000_t75" style="width:25.15pt;height:23.1pt" o:ole="">
                              <v:imagedata r:id="rId87" o:title=""/>
                            </v:shape>
                            <o:OLEObject Type="Embed" ProgID="FXE300.Equation" ShapeID="_x0000_i1091" DrawAspect="Content" ObjectID="_1392458978" r:id="rId88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What number would be at position 4 in the pattern?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8505" w:type="dxa"/>
          </w:tcPr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140" style="position:absolute;margin-left:324pt;margin-top:-.8pt;width:36.75pt;height:35.25pt;z-index:251681280;mso-position-horizontal-relative:text;mso-position-vertical-relative:text">
                  <v:textbox>
                    <w:txbxContent>
                      <w:p w:rsidR="00D14EC3" w:rsidRDefault="00D14EC3">
                        <w:r w:rsidRPr="00D14EC3">
                          <w:rPr>
                            <w:color w:val="FF0000"/>
                            <w:position w:val="-10"/>
                          </w:rPr>
                          <w:object w:dxaOrig="507" w:dyaOrig="456">
                            <v:shape id="_x0000_i1092" type="#_x0000_t75" style="width:25.15pt;height:23.1pt" o:ole="">
                              <v:imagedata r:id="rId89" o:title=""/>
                            </v:shape>
                            <o:OLEObject Type="Embed" ProgID="FXE300.Equation" ShapeID="_x0000_i1092" DrawAspect="Content" ObjectID="_1392458979" r:id="rId90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What number would be at position 7 in the pattern?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8505" w:type="dxa"/>
          </w:tcPr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 the statement below.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141" style="position:absolute;margin-left:133.5pt;margin-top:2.55pt;width:36.75pt;height:35.25pt;z-index:251682304">
                  <v:textbox>
                    <w:txbxContent>
                      <w:p w:rsidR="00D14EC3" w:rsidRDefault="00D14EC3">
                        <w:r>
                          <w:t xml:space="preserve"> </w:t>
                        </w:r>
                        <w:r w:rsidRPr="00D14EC3">
                          <w:rPr>
                            <w:color w:val="FF0000"/>
                            <w:position w:val="-10"/>
                          </w:rPr>
                          <w:object w:dxaOrig="307" w:dyaOrig="456">
                            <v:shape id="_x0000_i1093" type="#_x0000_t75" style="width:15.6pt;height:23.1pt" o:ole="">
                              <v:imagedata r:id="rId91" o:title=""/>
                            </v:shape>
                            <o:OLEObject Type="Embed" ProgID="FXE300.Equation" ShapeID="_x0000_i1093" DrawAspect="Content" ObjectID="_1392458980" r:id="rId92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142" style="position:absolute;margin-left:71.25pt;margin-top:4.05pt;width:36.75pt;height:35.25pt;z-index:251683328">
                  <v:textbox>
                    <w:txbxContent>
                      <w:p w:rsidR="00D14EC3" w:rsidRDefault="00D14EC3">
                        <w:r w:rsidRPr="00D14EC3">
                          <w:rPr>
                            <w:color w:val="FF0000"/>
                            <w:position w:val="-10"/>
                          </w:rPr>
                          <w:object w:dxaOrig="507" w:dyaOrig="456">
                            <v:shape id="_x0000_i1094" type="#_x0000_t75" style="width:25.15pt;height:23.1pt" o:ole="">
                              <v:imagedata r:id="rId93" o:title=""/>
                            </v:shape>
                            <o:OLEObject Type="Embed" ProgID="FXE300.Equation" ShapeID="_x0000_i1094" DrawAspect="Content" ObjectID="_1392458981" r:id="rId94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</w:p>
          <w:p w:rsidR="00D14EC3" w:rsidRPr="00605D1F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Number =             ─            × the position in the pattern.  </w:t>
            </w:r>
          </w:p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8505" w:type="dxa"/>
          </w:tcPr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43" type="#_x0000_t75" style="position:absolute;margin-left:96.75pt;margin-top:-4.75pt;width:209.6pt;height:197.85pt;z-index:251684352;mso-position-horizontal-relative:text;mso-position-vertical-relative:text">
                  <v:imagedata r:id="rId16" o:title="" croptop="1451f" gain="2147483647f"/>
                </v:shape>
                <o:OLEObject Type="Embed" ProgID="FXDraw3.Document" ShapeID="_x0000_s1143" DrawAspect="Content" ObjectID="_1392458982" r:id="rId95"/>
              </w:pic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points </w:t>
            </w:r>
            <w:r w:rsidRPr="00D36F46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D36F46">
              <w:rPr>
                <w:rFonts w:ascii="Times New Roman" w:hAnsi="Times New Roman" w:cs="Times New Roman"/>
                <w:i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are described by the ordered pairs  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144" style="position:absolute;margin-left:44pt;margin-top:3.75pt;width:195pt;height:36pt;z-index:251685376" coordorigin="3530,6840" coordsize="3900,720">
                  <v:roundrect id="_x0000_s1145" style="position:absolute;left:3530;top:6840;width:270;height:180" arcsize="10923f"/>
                  <v:roundrect id="_x0000_s1146" style="position:absolute;left:3530;top:7380;width:270;height:180" arcsize="10923f"/>
                  <v:roundrect id="_x0000_s1147" style="position:absolute;left:7160;top:6840;width:270;height:180" arcsize="10923f"/>
                  <v:roundrect id="_x0000_s1148" style="position:absolute;left:7160;top:7380;width:270;height:180" arcsize="10923f" fillcolor="black [3213]"/>
                </v:group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</w:t>
            </w:r>
            <w:r w:rsidRPr="00D36F46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(-2, -3) and  </w:t>
            </w:r>
            <w:r w:rsidRPr="00D36F46">
              <w:rPr>
                <w:rFonts w:ascii="Times New Roman" w:hAnsi="Times New Roman" w:cs="Times New Roman"/>
                <w:i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(2, -3)                          </w:t>
            </w:r>
            <w:r w:rsidRPr="00D36F46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(-3, 2) and  </w:t>
            </w:r>
            <w:r w:rsidRPr="00D36F46">
              <w:rPr>
                <w:rFonts w:ascii="Times New Roman" w:hAnsi="Times New Roman" w:cs="Times New Roman"/>
                <w:i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(3, 2)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</w:t>
            </w:r>
            <w:r w:rsidRPr="00D36F46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(-3, -2) and  </w:t>
            </w:r>
            <w:r w:rsidRPr="00D36F46">
              <w:rPr>
                <w:rFonts w:ascii="Times New Roman" w:hAnsi="Times New Roman" w:cs="Times New Roman"/>
                <w:i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(-3, 2)                          </w:t>
            </w:r>
            <w:r w:rsidRPr="00D36F46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(-3, -2) and  </w:t>
            </w:r>
            <w:r w:rsidRPr="00D36F46">
              <w:rPr>
                <w:rFonts w:ascii="Times New Roman" w:hAnsi="Times New Roman" w:cs="Times New Roman"/>
                <w:i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(3, -2)</w:t>
            </w:r>
          </w:p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14.</w:t>
            </w:r>
          </w:p>
        </w:tc>
        <w:tc>
          <w:tcPr>
            <w:tcW w:w="8505" w:type="dxa"/>
          </w:tcPr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49" type="#_x0000_t75" style="position:absolute;margin-left:110.75pt;margin-top:2.75pt;width:209.6pt;height:184.8pt;z-index:251686400;mso-position-horizontal-relative:text;mso-position-vertical-relative:text">
                  <v:imagedata r:id="rId18" o:title=""/>
                </v:shape>
                <o:OLEObject Type="Embed" ProgID="FXDraw3.Document" ShapeID="_x0000_s1149" DrawAspect="Content" ObjectID="_1392458983" r:id="rId96"/>
              </w:pic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Write down the ordered pairs that describe the position of the points </w:t>
            </w:r>
            <w:r w:rsidRPr="00080F46">
              <w:rPr>
                <w:rFonts w:ascii="Times New Roman" w:hAnsi="Times New Roman" w:cs="Times New Roman"/>
                <w:i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150" style="position:absolute;margin-left:255.65pt;margin-top:7.05pt;width:90pt;height:33pt;z-index:251687424">
                  <v:textbox style="mso-next-textbox:#_x0000_s1150">
                    <w:txbxContent>
                      <w:p w:rsidR="00D14EC3" w:rsidRPr="001E3818" w:rsidRDefault="00D14EC3" w:rsidP="00D14EC3">
                        <w:pPr>
                          <w:rPr>
                            <w:sz w:val="44"/>
                            <w:szCs w:val="44"/>
                          </w:rPr>
                        </w:pPr>
                        <w:proofErr w:type="gramStart"/>
                        <w:r w:rsidRPr="001E3818">
                          <w:rPr>
                            <w:sz w:val="44"/>
                            <w:szCs w:val="44"/>
                          </w:rPr>
                          <w:t xml:space="preserve">( </w:t>
                        </w:r>
                        <w:r>
                          <w:rPr>
                            <w:sz w:val="44"/>
                            <w:szCs w:val="44"/>
                          </w:rPr>
                          <w:t>6</w:t>
                        </w:r>
                        <w:proofErr w:type="gramEnd"/>
                        <w:r w:rsidRPr="001E3818">
                          <w:rPr>
                            <w:sz w:val="44"/>
                            <w:szCs w:val="44"/>
                          </w:rPr>
                          <w:t xml:space="preserve">  , </w:t>
                        </w:r>
                        <w:r>
                          <w:rPr>
                            <w:sz w:val="44"/>
                            <w:szCs w:val="44"/>
                          </w:rPr>
                          <w:t>5</w:t>
                        </w:r>
                        <w:r w:rsidRPr="001E3818">
                          <w:rPr>
                            <w:sz w:val="44"/>
                            <w:szCs w:val="44"/>
                          </w:rPr>
                          <w:t xml:space="preserve"> )</w:t>
                        </w:r>
                      </w:p>
                    </w:txbxContent>
                  </v:textbox>
                </v:rect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151" style="position:absolute;margin-left:84pt;margin-top:7.6pt;width:90pt;height:33pt;z-index:251688448">
                  <v:textbox style="mso-next-textbox:#_x0000_s1151">
                    <w:txbxContent>
                      <w:p w:rsidR="00D14EC3" w:rsidRPr="001E3818" w:rsidRDefault="00D14EC3" w:rsidP="00D14EC3">
                        <w:pPr>
                          <w:rPr>
                            <w:sz w:val="44"/>
                            <w:szCs w:val="44"/>
                          </w:rPr>
                        </w:pPr>
                        <w:proofErr w:type="gramStart"/>
                        <w:r w:rsidRPr="001E3818">
                          <w:rPr>
                            <w:sz w:val="44"/>
                            <w:szCs w:val="44"/>
                          </w:rPr>
                          <w:t xml:space="preserve">(  </w:t>
                        </w:r>
                        <w:r>
                          <w:rPr>
                            <w:sz w:val="44"/>
                            <w:szCs w:val="44"/>
                          </w:rPr>
                          <w:t>-</w:t>
                        </w:r>
                        <w:proofErr w:type="gramEnd"/>
                        <w:r>
                          <w:rPr>
                            <w:sz w:val="44"/>
                            <w:szCs w:val="44"/>
                          </w:rPr>
                          <w:t>3</w:t>
                        </w:r>
                        <w:r w:rsidRPr="001E3818">
                          <w:rPr>
                            <w:sz w:val="44"/>
                            <w:szCs w:val="44"/>
                          </w:rPr>
                          <w:t xml:space="preserve"> , </w:t>
                        </w:r>
                        <w:r>
                          <w:rPr>
                            <w:sz w:val="44"/>
                            <w:szCs w:val="44"/>
                          </w:rPr>
                          <w:t>6</w:t>
                        </w:r>
                        <w:r w:rsidRPr="001E3818">
                          <w:rPr>
                            <w:sz w:val="44"/>
                            <w:szCs w:val="44"/>
                          </w:rPr>
                          <w:t xml:space="preserve"> )</w:t>
                        </w:r>
                      </w:p>
                    </w:txbxContent>
                  </v:textbox>
                </v:rect>
              </w:pict>
            </w:r>
          </w:p>
          <w:p w:rsidR="00D14EC3" w:rsidRPr="00080F46" w:rsidRDefault="00D14EC3" w:rsidP="00D14EC3">
            <w:pPr>
              <w:rPr>
                <w:rFonts w:ascii="Times New Roman" w:hAnsi="Times New Roman" w:cs="Times New Roman"/>
                <w:i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080F46">
              <w:rPr>
                <w:rFonts w:ascii="Times New Roman" w:hAnsi="Times New Roman" w:cs="Times New Roman"/>
                <w:i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36"/>
                <w:szCs w:val="36"/>
              </w:rPr>
              <w:t xml:space="preserve">          </w:t>
            </w:r>
            <w:r w:rsidRPr="00080F46">
              <w:rPr>
                <w:rFonts w:ascii="Times New Roman" w:hAnsi="Times New Roman" w:cs="Times New Roman"/>
                <w:i/>
                <w:sz w:val="36"/>
                <w:szCs w:val="36"/>
              </w:rPr>
              <w:t xml:space="preserve">C            </w:t>
            </w:r>
            <w:r>
              <w:rPr>
                <w:rFonts w:ascii="Times New Roman" w:hAnsi="Times New Roman" w:cs="Times New Roman"/>
                <w:i/>
                <w:sz w:val="36"/>
                <w:szCs w:val="36"/>
              </w:rPr>
              <w:t xml:space="preserve">       </w:t>
            </w:r>
            <w:r w:rsidRPr="00080F46">
              <w:rPr>
                <w:rFonts w:ascii="Times New Roman" w:hAnsi="Times New Roman" w:cs="Times New Roman"/>
                <w:i/>
                <w:sz w:val="36"/>
                <w:szCs w:val="36"/>
              </w:rPr>
              <w:t xml:space="preserve">                  D</w:t>
            </w:r>
          </w:p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8505" w:type="dxa"/>
          </w:tcPr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Which statement is true of the number plane below?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52" type="#_x0000_t75" style="position:absolute;margin-left:86.25pt;margin-top:2pt;width:203.8pt;height:172.9pt;z-index:251689472;mso-position-horizontal-relative:text;mso-position-vertical-relative:text">
                  <v:imagedata r:id="rId20" o:title=""/>
                </v:shape>
                <o:OLEObject Type="Embed" ProgID="FXDraw3.Document" ShapeID="_x0000_s1152" DrawAspect="Content" ObjectID="_1392458984" r:id="rId97"/>
              </w:pic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153" style="position:absolute;margin-left:63.75pt;margin-top:1.7pt;width:13.5pt;height:69pt;z-index:251690496" coordorigin="3420,8403" coordsize="270,1380">
                  <v:roundrect id="_x0000_s1154" style="position:absolute;left:3420;top:8403;width:270;height:180" arcsize="10923f"/>
                  <v:roundrect id="_x0000_s1155" style="position:absolute;left:3420;top:8778;width:270;height:180" arcsize="10923f"/>
                  <v:roundrect id="_x0000_s1156" style="position:absolute;left:3420;top:9180;width:270;height:180" arcsize="10923f" fillcolor="black [3213]"/>
                  <v:roundrect id="_x0000_s1157" style="position:absolute;left:3420;top:9603;width:270;height:180" arcsize="10923f"/>
                </v:group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r w:rsidRPr="00C01A6F">
              <w:rPr>
                <w:rFonts w:ascii="Times New Roman" w:hAnsi="Times New Roman" w:cs="Times New Roman"/>
                <w:i/>
                <w:sz w:val="24"/>
                <w:szCs w:val="24"/>
              </w:rPr>
              <w:t>E</w:t>
            </w:r>
            <w:r w:rsidRPr="00F74CB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lies in the 2</w:t>
            </w:r>
            <w:r w:rsidRPr="000F6F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quadrant and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  <w:r w:rsidRPr="00F74CB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lies in the 3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r</w:t>
            </w:r>
            <w:r w:rsidRPr="000F6F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quadrant.</w:t>
            </w:r>
          </w:p>
          <w:p w:rsidR="00D14EC3" w:rsidRDefault="00D14EC3" w:rsidP="00D14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r w:rsidRPr="00C01A6F">
              <w:rPr>
                <w:rFonts w:ascii="Times New Roman" w:hAnsi="Times New Roman" w:cs="Times New Roman"/>
                <w:i/>
                <w:sz w:val="24"/>
                <w:szCs w:val="24"/>
              </w:rPr>
              <w:t>E</w:t>
            </w:r>
            <w:r w:rsidRPr="00F74CB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lies in the 1</w:t>
            </w:r>
            <w:r w:rsidRPr="00C01A6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quadrant and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  <w:r w:rsidRPr="00F74CB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lies in the 3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r</w:t>
            </w:r>
            <w:r w:rsidRPr="000F6F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quadrant.</w:t>
            </w:r>
          </w:p>
          <w:p w:rsidR="00D14EC3" w:rsidRDefault="00D14EC3" w:rsidP="00D14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r w:rsidRPr="00C01A6F">
              <w:rPr>
                <w:rFonts w:ascii="Times New Roman" w:hAnsi="Times New Roman" w:cs="Times New Roman"/>
                <w:i/>
                <w:sz w:val="24"/>
                <w:szCs w:val="24"/>
              </w:rPr>
              <w:t>E</w:t>
            </w:r>
            <w:r w:rsidRPr="00F74CB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lies in the 2</w:t>
            </w:r>
            <w:r w:rsidRPr="000F6F4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quadrant and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  <w:r w:rsidRPr="00F74CB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lies in the 4</w:t>
            </w:r>
            <w:r w:rsidRPr="00C01A6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quadrant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proofErr w:type="gramEnd"/>
          </w:p>
          <w:p w:rsidR="00D14EC3" w:rsidRPr="00F97437" w:rsidRDefault="00D14EC3" w:rsidP="00D14EC3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r w:rsidRPr="00C01A6F">
              <w:rPr>
                <w:rFonts w:ascii="Times New Roman" w:hAnsi="Times New Roman" w:cs="Times New Roman"/>
                <w:i/>
                <w:sz w:val="24"/>
                <w:szCs w:val="24"/>
              </w:rPr>
              <w:t>E</w:t>
            </w:r>
            <w:r w:rsidRPr="00F74CB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lies in the 3</w:t>
            </w:r>
            <w:r w:rsidRPr="0032501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quadrant and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F</w:t>
            </w:r>
            <w:r w:rsidRPr="00F74CBD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lies in the 1</w:t>
            </w:r>
            <w:r w:rsidRPr="0032501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quadrant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..</w:t>
            </w:r>
            <w:proofErr w:type="gramEnd"/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16.</w:t>
            </w:r>
          </w:p>
        </w:tc>
        <w:tc>
          <w:tcPr>
            <w:tcW w:w="8505" w:type="dxa"/>
          </w:tcPr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58" type="#_x0000_t75" style="position:absolute;margin-left:213.2pt;margin-top:-1.7pt;width:176.65pt;height:167.75pt;z-index:251691520;mso-position-horizontal-relative:text;mso-position-vertical-relative:text">
                  <v:imagedata r:id="rId98" o:title=""/>
                </v:shape>
                <o:OLEObject Type="Embed" ProgID="FXDraw3.Document" ShapeID="_x0000_s1158" DrawAspect="Content" ObjectID="_1392458985" r:id="rId99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Mark and label the points M (4, -3) and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 (-3, -2) on the number plane.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8505" w:type="dxa"/>
          </w:tcPr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59" type="#_x0000_t75" style="position:absolute;margin-left:180.75pt;margin-top:1.85pt;width:177.05pt;height:161.95pt;z-index:251692544;mso-position-horizontal-relative:text;mso-position-vertical-relative:text">
                  <v:imagedata r:id="rId100" o:title="" croptop="1643f"/>
                </v:shape>
                <o:OLEObject Type="Embed" ProgID="FXDraw3.Document" ShapeID="_x0000_s1159" DrawAspect="Content" ObjectID="_1392458986" r:id="rId101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Mark and label the points S (6, 7) and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 (-5, 3) on the number plane.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8505" w:type="dxa"/>
          </w:tcPr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60" type="#_x0000_t75" style="position:absolute;margin-left:120.85pt;margin-top:.1pt;width:209.6pt;height:195.75pt;z-index:251693568;mso-position-horizontal-relative:text;mso-position-vertical-relative:text">
                  <v:imagedata r:id="rId26" o:title=""/>
                </v:shape>
                <o:OLEObject Type="Embed" ProgID="FXDraw3.Document" ShapeID="_x0000_s1160" DrawAspect="Content" ObjectID="_1392458987" r:id="rId102"/>
              </w:pic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Write down the ordered pairs that describe the position of the points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J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K.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161" style="position:absolute;margin-left:255.65pt;margin-top:7.05pt;width:90pt;height:33pt;z-index:251694592">
                  <v:textbox style="mso-next-textbox:#_x0000_s1161">
                    <w:txbxContent>
                      <w:p w:rsidR="00D14EC3" w:rsidRPr="001E3818" w:rsidRDefault="00D14EC3" w:rsidP="00D14EC3">
                        <w:pPr>
                          <w:rPr>
                            <w:sz w:val="44"/>
                            <w:szCs w:val="44"/>
                          </w:rPr>
                        </w:pPr>
                        <w:proofErr w:type="gramStart"/>
                        <w:r w:rsidRPr="001E3818">
                          <w:rPr>
                            <w:sz w:val="44"/>
                            <w:szCs w:val="44"/>
                          </w:rPr>
                          <w:t xml:space="preserve">(  </w:t>
                        </w:r>
                        <w:r w:rsidR="00027F53">
                          <w:rPr>
                            <w:sz w:val="44"/>
                            <w:szCs w:val="44"/>
                          </w:rPr>
                          <w:t>0</w:t>
                        </w:r>
                        <w:proofErr w:type="gramEnd"/>
                        <w:r w:rsidRPr="001E3818">
                          <w:rPr>
                            <w:sz w:val="44"/>
                            <w:szCs w:val="44"/>
                          </w:rPr>
                          <w:t xml:space="preserve"> , </w:t>
                        </w:r>
                        <w:r w:rsidR="00027F53">
                          <w:rPr>
                            <w:sz w:val="44"/>
                            <w:szCs w:val="44"/>
                          </w:rPr>
                          <w:t>-5</w:t>
                        </w:r>
                        <w:r w:rsidRPr="001E3818">
                          <w:rPr>
                            <w:sz w:val="44"/>
                            <w:szCs w:val="44"/>
                          </w:rPr>
                          <w:t xml:space="preserve"> )</w:t>
                        </w:r>
                      </w:p>
                    </w:txbxContent>
                  </v:textbox>
                </v:rect>
              </w:pic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162" style="position:absolute;margin-left:84pt;margin-top:7.6pt;width:90pt;height:33pt;z-index:251695616">
                  <v:textbox style="mso-next-textbox:#_x0000_s1162">
                    <w:txbxContent>
                      <w:p w:rsidR="00D14EC3" w:rsidRPr="001E3818" w:rsidRDefault="00D14EC3" w:rsidP="00D14EC3">
                        <w:pPr>
                          <w:rPr>
                            <w:sz w:val="44"/>
                            <w:szCs w:val="44"/>
                          </w:rPr>
                        </w:pPr>
                        <w:r w:rsidRPr="001E3818">
                          <w:rPr>
                            <w:sz w:val="44"/>
                            <w:szCs w:val="44"/>
                          </w:rPr>
                          <w:t xml:space="preserve">(   </w:t>
                        </w:r>
                        <w:proofErr w:type="gramStart"/>
                        <w:r w:rsidR="00027F53">
                          <w:rPr>
                            <w:sz w:val="44"/>
                            <w:szCs w:val="44"/>
                          </w:rPr>
                          <w:t>3</w:t>
                        </w:r>
                        <w:r w:rsidRPr="001E3818">
                          <w:rPr>
                            <w:sz w:val="44"/>
                            <w:szCs w:val="44"/>
                          </w:rPr>
                          <w:t xml:space="preserve"> ,</w:t>
                        </w:r>
                        <w:proofErr w:type="gramEnd"/>
                        <w:r w:rsidRPr="001E3818">
                          <w:rPr>
                            <w:sz w:val="44"/>
                            <w:szCs w:val="44"/>
                          </w:rPr>
                          <w:t xml:space="preserve"> </w:t>
                        </w:r>
                        <w:r w:rsidR="00027F53">
                          <w:rPr>
                            <w:sz w:val="44"/>
                            <w:szCs w:val="44"/>
                          </w:rPr>
                          <w:t>0</w:t>
                        </w:r>
                        <w:r w:rsidRPr="001E3818">
                          <w:rPr>
                            <w:sz w:val="44"/>
                            <w:szCs w:val="44"/>
                          </w:rPr>
                          <w:t xml:space="preserve"> )</w:t>
                        </w:r>
                      </w:p>
                    </w:txbxContent>
                  </v:textbox>
                </v:rect>
              </w:pict>
            </w:r>
          </w:p>
          <w:p w:rsidR="00D14EC3" w:rsidRPr="00080F46" w:rsidRDefault="00D14EC3" w:rsidP="00D14EC3">
            <w:pPr>
              <w:rPr>
                <w:rFonts w:ascii="Times New Roman" w:hAnsi="Times New Roman" w:cs="Times New Roman"/>
                <w:i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080F46">
              <w:rPr>
                <w:rFonts w:ascii="Times New Roman" w:hAnsi="Times New Roman" w:cs="Times New Roman"/>
                <w:i/>
                <w:sz w:val="36"/>
                <w:szCs w:val="36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36"/>
                <w:szCs w:val="36"/>
              </w:rPr>
              <w:t xml:space="preserve">          J</w:t>
            </w:r>
            <w:r w:rsidRPr="00080F46">
              <w:rPr>
                <w:rFonts w:ascii="Times New Roman" w:hAnsi="Times New Roman" w:cs="Times New Roman"/>
                <w:i/>
                <w:sz w:val="36"/>
                <w:szCs w:val="36"/>
              </w:rPr>
              <w:t xml:space="preserve">            </w:t>
            </w:r>
            <w:r>
              <w:rPr>
                <w:rFonts w:ascii="Times New Roman" w:hAnsi="Times New Roman" w:cs="Times New Roman"/>
                <w:i/>
                <w:sz w:val="36"/>
                <w:szCs w:val="36"/>
              </w:rPr>
              <w:t xml:space="preserve">       </w:t>
            </w:r>
            <w:r w:rsidRPr="00080F46">
              <w:rPr>
                <w:rFonts w:ascii="Times New Roman" w:hAnsi="Times New Roman" w:cs="Times New Roman"/>
                <w:i/>
                <w:sz w:val="36"/>
                <w:szCs w:val="36"/>
              </w:rPr>
              <w:t xml:space="preserve">  </w:t>
            </w:r>
            <w:r>
              <w:rPr>
                <w:rFonts w:ascii="Times New Roman" w:hAnsi="Times New Roman" w:cs="Times New Roman"/>
                <w:i/>
                <w:sz w:val="36"/>
                <w:szCs w:val="36"/>
              </w:rPr>
              <w:t xml:space="preserve">                K</w:t>
            </w:r>
          </w:p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19.</w:t>
            </w:r>
          </w:p>
        </w:tc>
        <w:tc>
          <w:tcPr>
            <w:tcW w:w="8505" w:type="dxa"/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equation </w:t>
            </w:r>
            <w:r w:rsidRPr="0017581C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250" w:dyaOrig="365">
                <v:shape id="_x0000_i1046" type="#_x0000_t75" style="width:49.6pt;height:14.25pt" o:ole="">
                  <v:imagedata r:id="rId28" o:title=""/>
                </v:shape>
                <o:OLEObject Type="Embed" ProgID="FXE300.Equation" ShapeID="_x0000_i1046" DrawAspect="Content" ObjectID="_1392458933" r:id="rId103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is used to produce the table of ordered pairs below.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Graph the ordered pairs on the number plane.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85" type="#_x0000_t75" style="position:absolute;margin-left:185.45pt;margin-top:12.65pt;width:223.8pt;height:176.5pt;z-index:251710976;mso-position-horizontal-relative:text;mso-position-vertical-relative:text">
                  <v:imagedata r:id="rId104" o:title="" croptop="4349f" cropbottom="2139f"/>
                </v:shape>
                <o:OLEObject Type="Embed" ProgID="FXDraw3.Document" ShapeID="_x0000_s1185" DrawAspect="Content" ObjectID="_1392458988" r:id="rId105"/>
              </w:pic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18"/>
              <w:gridCol w:w="737"/>
              <w:gridCol w:w="737"/>
              <w:gridCol w:w="737"/>
            </w:tblGrid>
            <w:tr w:rsidR="00D14EC3" w:rsidTr="00D14EC3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D14EC3" w:rsidRPr="00F63A96" w:rsidRDefault="00D14EC3" w:rsidP="00D14EC3">
                  <w:pPr>
                    <w:jc w:val="center"/>
                    <w:rPr>
                      <w:rFonts w:ascii="Times New Roman" w:hAnsi="Times New Roman" w:cs="Times New Roman"/>
                      <w:i/>
                    </w:rPr>
                  </w:pPr>
                  <w:r>
                    <w:object w:dxaOrig="170" w:dyaOrig="273">
                      <v:shape id="_x0000_i1047" type="#_x0000_t75" style="width:12.25pt;height:19.7pt" o:ole="">
                        <v:imagedata r:id="rId32" o:title=""/>
                      </v:shape>
                      <o:OLEObject Type="Embed" ProgID="FXE300.Equation" ShapeID="_x0000_i1047" DrawAspect="Content" ObjectID="_1392458934" r:id="rId106"/>
                    </w:object>
                  </w:r>
                </w:p>
              </w:tc>
              <w:tc>
                <w:tcPr>
                  <w:tcW w:w="737" w:type="dxa"/>
                  <w:vAlign w:val="center"/>
                </w:tcPr>
                <w:p w:rsidR="00D14EC3" w:rsidRPr="001855DD" w:rsidRDefault="00D14EC3" w:rsidP="00D14EC3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-6</w:t>
                  </w:r>
                </w:p>
              </w:tc>
              <w:tc>
                <w:tcPr>
                  <w:tcW w:w="737" w:type="dxa"/>
                  <w:vAlign w:val="center"/>
                </w:tcPr>
                <w:p w:rsidR="00D14EC3" w:rsidRPr="001855DD" w:rsidRDefault="00D14EC3" w:rsidP="00D14EC3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-2</w:t>
                  </w:r>
                </w:p>
              </w:tc>
              <w:tc>
                <w:tcPr>
                  <w:tcW w:w="737" w:type="dxa"/>
                  <w:vAlign w:val="center"/>
                </w:tcPr>
                <w:p w:rsidR="00D14EC3" w:rsidRPr="001855DD" w:rsidRDefault="00D14EC3" w:rsidP="00D14EC3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</w:t>
                  </w:r>
                </w:p>
              </w:tc>
            </w:tr>
            <w:tr w:rsidR="00D14EC3" w:rsidTr="00D14EC3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D14EC3" w:rsidRPr="00994767" w:rsidRDefault="00D14EC3" w:rsidP="00D14EC3">
                  <w:pPr>
                    <w:jc w:val="center"/>
                    <w:rPr>
                      <w:rFonts w:ascii="Times New Roman" w:hAnsi="Times New Roman" w:cs="Times New Roman"/>
                      <w:i/>
                      <w:sz w:val="32"/>
                      <w:szCs w:val="32"/>
                    </w:rPr>
                  </w:pPr>
                  <w:r w:rsidRPr="00994767">
                    <w:rPr>
                      <w:rFonts w:ascii="Times New Roman" w:hAnsi="Times New Roman" w:cs="Times New Roman"/>
                      <w:i/>
                      <w:sz w:val="32"/>
                      <w:szCs w:val="32"/>
                    </w:rPr>
                    <w:t>y</w:t>
                  </w:r>
                </w:p>
              </w:tc>
              <w:tc>
                <w:tcPr>
                  <w:tcW w:w="737" w:type="dxa"/>
                  <w:vAlign w:val="center"/>
                </w:tcPr>
                <w:p w:rsidR="00D14EC3" w:rsidRPr="001855DD" w:rsidRDefault="00D14EC3" w:rsidP="00D14EC3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-3</w:t>
                  </w:r>
                </w:p>
              </w:tc>
              <w:tc>
                <w:tcPr>
                  <w:tcW w:w="737" w:type="dxa"/>
                  <w:vAlign w:val="center"/>
                </w:tcPr>
                <w:p w:rsidR="00D14EC3" w:rsidRPr="001855DD" w:rsidRDefault="00D14EC3" w:rsidP="00D14EC3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37" w:type="dxa"/>
                  <w:vAlign w:val="center"/>
                </w:tcPr>
                <w:p w:rsidR="00D14EC3" w:rsidRPr="001855DD" w:rsidRDefault="00D14EC3" w:rsidP="00D14EC3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5</w:t>
                  </w:r>
                </w:p>
              </w:tc>
            </w:tr>
          </w:tbl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tabs>
                <w:tab w:val="left" w:pos="126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8505" w:type="dxa"/>
          </w:tcPr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the equation </w:t>
            </w:r>
            <w:r w:rsidRPr="0017581C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369" w:dyaOrig="365">
                <v:shape id="_x0000_i1048" type="#_x0000_t75" style="width:56.4pt;height:14.95pt" o:ole="">
                  <v:imagedata r:id="rId34" o:title=""/>
                </v:shape>
                <o:OLEObject Type="Embed" ProgID="FXE300.Equation" ShapeID="_x0000_i1048" DrawAspect="Content" ObjectID="_1392458935" r:id="rId10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complete the table of ordered pairs. </w:t>
            </w:r>
          </w:p>
          <w:tbl>
            <w:tblPr>
              <w:tblStyle w:val="TableGrid"/>
              <w:tblpPr w:leftFromText="180" w:rightFromText="180" w:vertAnchor="text" w:horzAnchor="margin" w:tblpXSpec="right" w:tblpY="-192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709"/>
              <w:gridCol w:w="955"/>
              <w:gridCol w:w="956"/>
              <w:gridCol w:w="955"/>
            </w:tblGrid>
            <w:tr w:rsidR="00D14EC3" w:rsidTr="00D14EC3">
              <w:trPr>
                <w:trHeight w:hRule="exact" w:val="510"/>
              </w:trPr>
              <w:tc>
                <w:tcPr>
                  <w:tcW w:w="709" w:type="dxa"/>
                  <w:vAlign w:val="center"/>
                </w:tcPr>
                <w:p w:rsidR="00D14EC3" w:rsidRPr="00F63A96" w:rsidRDefault="00D14EC3" w:rsidP="00D14EC3">
                  <w:pPr>
                    <w:jc w:val="center"/>
                    <w:rPr>
                      <w:rFonts w:ascii="Times New Roman" w:hAnsi="Times New Roman" w:cs="Times New Roman"/>
                      <w:i/>
                    </w:rPr>
                  </w:pPr>
                  <w:r>
                    <w:object w:dxaOrig="170" w:dyaOrig="273">
                      <v:shape id="_x0000_i1049" type="#_x0000_t75" style="width:12.25pt;height:19.7pt" o:ole="">
                        <v:imagedata r:id="rId32" o:title=""/>
                      </v:shape>
                      <o:OLEObject Type="Embed" ProgID="FXE300.Equation" ShapeID="_x0000_i1049" DrawAspect="Content" ObjectID="_1392458936" r:id="rId108"/>
                    </w:object>
                  </w:r>
                </w:p>
              </w:tc>
              <w:tc>
                <w:tcPr>
                  <w:tcW w:w="955" w:type="dxa"/>
                  <w:vAlign w:val="center"/>
                </w:tcPr>
                <w:p w:rsidR="00D14EC3" w:rsidRPr="001855DD" w:rsidRDefault="00D14EC3" w:rsidP="00D14EC3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-1</w:t>
                  </w:r>
                </w:p>
              </w:tc>
              <w:tc>
                <w:tcPr>
                  <w:tcW w:w="956" w:type="dxa"/>
                  <w:vAlign w:val="center"/>
                </w:tcPr>
                <w:p w:rsidR="00D14EC3" w:rsidRPr="001855DD" w:rsidRDefault="00D14EC3" w:rsidP="00D14EC3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955" w:type="dxa"/>
                  <w:vAlign w:val="center"/>
                </w:tcPr>
                <w:p w:rsidR="00D14EC3" w:rsidRDefault="00D14EC3" w:rsidP="00D14EC3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3</w:t>
                  </w:r>
                </w:p>
              </w:tc>
            </w:tr>
            <w:tr w:rsidR="00D14EC3" w:rsidTr="00D14EC3">
              <w:trPr>
                <w:trHeight w:hRule="exact" w:val="510"/>
              </w:trPr>
              <w:tc>
                <w:tcPr>
                  <w:tcW w:w="709" w:type="dxa"/>
                  <w:vAlign w:val="center"/>
                </w:tcPr>
                <w:p w:rsidR="00D14EC3" w:rsidRPr="00F63A96" w:rsidRDefault="00D14EC3" w:rsidP="00D14EC3">
                  <w:pPr>
                    <w:jc w:val="center"/>
                    <w:rPr>
                      <w:rFonts w:ascii="Times New Roman" w:hAnsi="Times New Roman" w:cs="Times New Roman"/>
                      <w:i/>
                    </w:rPr>
                  </w:pPr>
                  <w:r>
                    <w:object w:dxaOrig="170" w:dyaOrig="273">
                      <v:shape id="_x0000_i1050" type="#_x0000_t75" style="width:11.55pt;height:19pt" o:ole="">
                        <v:imagedata r:id="rId37" o:title=""/>
                      </v:shape>
                      <o:OLEObject Type="Embed" ProgID="FXE300.Equation" ShapeID="_x0000_i1050" DrawAspect="Content" ObjectID="_1392458937" r:id="rId109"/>
                    </w:object>
                  </w:r>
                </w:p>
              </w:tc>
              <w:tc>
                <w:tcPr>
                  <w:tcW w:w="955" w:type="dxa"/>
                  <w:vAlign w:val="center"/>
                </w:tcPr>
                <w:p w:rsidR="00D14EC3" w:rsidRPr="001855DD" w:rsidRDefault="00027F53" w:rsidP="00D14EC3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-3</w:t>
                  </w:r>
                </w:p>
              </w:tc>
              <w:tc>
                <w:tcPr>
                  <w:tcW w:w="956" w:type="dxa"/>
                  <w:vAlign w:val="center"/>
                </w:tcPr>
                <w:p w:rsidR="00D14EC3" w:rsidRPr="001855DD" w:rsidRDefault="00027F53" w:rsidP="00D14EC3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955" w:type="dxa"/>
                </w:tcPr>
                <w:p w:rsidR="00D14EC3" w:rsidRPr="001855DD" w:rsidRDefault="00027F53" w:rsidP="00D14EC3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5</w:t>
                  </w:r>
                </w:p>
              </w:tc>
            </w:tr>
          </w:tbl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21.</w:t>
            </w:r>
          </w:p>
        </w:tc>
        <w:tc>
          <w:tcPr>
            <w:tcW w:w="8505" w:type="dxa"/>
          </w:tcPr>
          <w:p w:rsidR="00D14EC3" w:rsidRDefault="00D14EC3" w:rsidP="00D14EC3">
            <w:pPr>
              <w:ind w:right="598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86" type="#_x0000_t75" style="position:absolute;margin-left:124.5pt;margin-top:-3.4pt;width:217.1pt;height:168.6pt;z-index:251712000;mso-position-horizontal-relative:text;mso-position-vertical-relative:text">
                  <v:imagedata r:id="rId110" o:title="" croptop="4968f" cropbottom="2484f"/>
                </v:shape>
                <o:OLEObject Type="Embed" ProgID="FXDraw3.Document" ShapeID="_x0000_s1186" DrawAspect="Content" ObjectID="_1392458989" r:id="rId111"/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Plot the points from Question 20 on the graph.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22.</w:t>
            </w:r>
          </w:p>
        </w:tc>
        <w:tc>
          <w:tcPr>
            <w:tcW w:w="8505" w:type="dxa"/>
          </w:tcPr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Which equation describes the ordered pairs in the table below?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</w:p>
          <w:tbl>
            <w:tblPr>
              <w:tblStyle w:val="TableGrid"/>
              <w:tblW w:w="0" w:type="auto"/>
              <w:tblInd w:w="1685" w:type="dxa"/>
              <w:tblLook w:val="04A0" w:firstRow="1" w:lastRow="0" w:firstColumn="1" w:lastColumn="0" w:noHBand="0" w:noVBand="1"/>
            </w:tblPr>
            <w:tblGrid>
              <w:gridCol w:w="1418"/>
              <w:gridCol w:w="1418"/>
              <w:gridCol w:w="1418"/>
              <w:gridCol w:w="1418"/>
            </w:tblGrid>
            <w:tr w:rsidR="00D14EC3" w:rsidTr="00D14EC3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D14EC3" w:rsidRPr="00F63A96" w:rsidRDefault="00D14EC3" w:rsidP="00D14EC3">
                  <w:pPr>
                    <w:jc w:val="center"/>
                    <w:rPr>
                      <w:rFonts w:ascii="Times New Roman" w:hAnsi="Times New Roman" w:cs="Times New Roman"/>
                      <w:i/>
                    </w:rPr>
                  </w:pPr>
                  <w:r>
                    <w:object w:dxaOrig="170" w:dyaOrig="273">
                      <v:shape id="_x0000_i1051" type="#_x0000_t75" style="width:12.25pt;height:19.7pt" o:ole="">
                        <v:imagedata r:id="rId32" o:title=""/>
                      </v:shape>
                      <o:OLEObject Type="Embed" ProgID="FXE300.Equation" ShapeID="_x0000_i1051" DrawAspect="Content" ObjectID="_1392458938" r:id="rId112"/>
                    </w:object>
                  </w:r>
                </w:p>
              </w:tc>
              <w:tc>
                <w:tcPr>
                  <w:tcW w:w="1418" w:type="dxa"/>
                  <w:vAlign w:val="center"/>
                </w:tcPr>
                <w:p w:rsidR="00D14EC3" w:rsidRPr="001855DD" w:rsidRDefault="00D14EC3" w:rsidP="00D14EC3">
                  <w:pPr>
                    <w:jc w:val="center"/>
                    <w:rPr>
                      <w:sz w:val="28"/>
                      <w:szCs w:val="28"/>
                    </w:rPr>
                  </w:pPr>
                  <w:r w:rsidRPr="001855DD">
                    <w:rPr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418" w:type="dxa"/>
                  <w:vAlign w:val="center"/>
                </w:tcPr>
                <w:p w:rsidR="00D14EC3" w:rsidRPr="001855DD" w:rsidRDefault="00D14EC3" w:rsidP="00D14EC3">
                  <w:pPr>
                    <w:jc w:val="center"/>
                    <w:rPr>
                      <w:sz w:val="28"/>
                      <w:szCs w:val="28"/>
                    </w:rPr>
                  </w:pPr>
                  <w:r w:rsidRPr="001855DD">
                    <w:rPr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1418" w:type="dxa"/>
                  <w:vAlign w:val="center"/>
                </w:tcPr>
                <w:p w:rsidR="00D14EC3" w:rsidRPr="001855DD" w:rsidRDefault="00D14EC3" w:rsidP="00D14EC3">
                  <w:pPr>
                    <w:jc w:val="center"/>
                    <w:rPr>
                      <w:sz w:val="28"/>
                      <w:szCs w:val="28"/>
                    </w:rPr>
                  </w:pPr>
                  <w:r w:rsidRPr="001855DD">
                    <w:rPr>
                      <w:sz w:val="28"/>
                      <w:szCs w:val="28"/>
                    </w:rPr>
                    <w:t>3</w:t>
                  </w:r>
                </w:p>
              </w:tc>
            </w:tr>
            <w:tr w:rsidR="00D14EC3" w:rsidTr="00D14EC3">
              <w:trPr>
                <w:trHeight w:hRule="exact" w:val="510"/>
              </w:trPr>
              <w:tc>
                <w:tcPr>
                  <w:tcW w:w="1418" w:type="dxa"/>
                  <w:vAlign w:val="center"/>
                </w:tcPr>
                <w:p w:rsidR="00D14EC3" w:rsidRPr="00F63A96" w:rsidRDefault="00D14EC3" w:rsidP="00D14EC3">
                  <w:pPr>
                    <w:jc w:val="center"/>
                    <w:rPr>
                      <w:rFonts w:ascii="Times New Roman" w:hAnsi="Times New Roman" w:cs="Times New Roman"/>
                      <w:i/>
                    </w:rPr>
                  </w:pPr>
                  <w:r>
                    <w:object w:dxaOrig="170" w:dyaOrig="273">
                      <v:shape id="_x0000_i1052" type="#_x0000_t75" style="width:11.55pt;height:19pt" o:ole="">
                        <v:imagedata r:id="rId37" o:title=""/>
                      </v:shape>
                      <o:OLEObject Type="Embed" ProgID="FXE300.Equation" ShapeID="_x0000_i1052" DrawAspect="Content" ObjectID="_1392458939" r:id="rId113"/>
                    </w:object>
                  </w:r>
                </w:p>
              </w:tc>
              <w:tc>
                <w:tcPr>
                  <w:tcW w:w="1418" w:type="dxa"/>
                  <w:vAlign w:val="center"/>
                </w:tcPr>
                <w:p w:rsidR="00D14EC3" w:rsidRPr="001855DD" w:rsidRDefault="00D14EC3" w:rsidP="00D14EC3">
                  <w:pPr>
                    <w:jc w:val="center"/>
                    <w:rPr>
                      <w:sz w:val="28"/>
                      <w:szCs w:val="28"/>
                    </w:rPr>
                  </w:pPr>
                  <w:r w:rsidRPr="001855DD">
                    <w:rPr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418" w:type="dxa"/>
                  <w:vAlign w:val="center"/>
                </w:tcPr>
                <w:p w:rsidR="00D14EC3" w:rsidRPr="001855DD" w:rsidRDefault="00D14EC3" w:rsidP="00D14EC3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1418" w:type="dxa"/>
                  <w:vAlign w:val="center"/>
                </w:tcPr>
                <w:p w:rsidR="00D14EC3" w:rsidRPr="001855DD" w:rsidRDefault="00D14EC3" w:rsidP="00D14EC3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7</w:t>
                  </w:r>
                </w:p>
              </w:tc>
            </w:tr>
          </w:tbl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B828FC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028" w:dyaOrig="273">
                <v:shape id="_x0000_i1053" type="#_x0000_t75" style="width:51.6pt;height:13.6pt" o:ole="">
                  <v:imagedata r:id="rId42" o:title=""/>
                </v:shape>
                <o:OLEObject Type="Embed" ProgID="FXE300.Equation" ShapeID="_x0000_i1053" DrawAspect="Content" ObjectID="_1392458940" r:id="rId114"/>
              </w:object>
            </w:r>
            <w:r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B828FC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939" w:dyaOrig="273">
                <v:shape id="_x0000_i1054" type="#_x0000_t75" style="width:47.55pt;height:13.6pt" o:ole="">
                  <v:imagedata r:id="rId44" o:title=""/>
                </v:shape>
                <o:OLEObject Type="Embed" ProgID="FXE300.Equation" ShapeID="_x0000_i1054" DrawAspect="Content" ObjectID="_1392458941" r:id="rId115"/>
              </w:object>
            </w:r>
            <w:r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t xml:space="preserve">    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B828FC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548" w:dyaOrig="273">
                <v:shape id="_x0000_i1055" type="#_x0000_t75" style="width:27.85pt;height:13.6pt" o:ole="">
                  <v:imagedata r:id="rId46" o:title=""/>
                </v:shape>
                <o:OLEObject Type="Embed" ProgID="FXE300.Equation" ShapeID="_x0000_i1055" DrawAspect="Content" ObjectID="_1392458942" r:id="rId116"/>
              </w:object>
            </w:r>
            <w:r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t xml:space="preserve">   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B828FC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028" w:dyaOrig="273">
                <v:shape id="_x0000_i1056" type="#_x0000_t75" style="width:51.6pt;height:13.6pt" o:ole="">
                  <v:imagedata r:id="rId48" o:title=""/>
                </v:shape>
                <o:OLEObject Type="Embed" ProgID="FXE300.Equation" ShapeID="_x0000_i1056" DrawAspect="Content" ObjectID="_1392458943" r:id="rId117"/>
              </w:object>
            </w:r>
          </w:p>
          <w:p w:rsidR="00D14EC3" w:rsidRDefault="00D14EC3" w:rsidP="00D14E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187" style="position:absolute;left:0;text-align:left;margin-left:27.5pt;margin-top:4.65pt;width:343.5pt;height:9pt;z-index:251713024" coordorigin="2430,3420" coordsize="6870,180">
                  <v:roundrect id="_x0000_s1188" style="position:absolute;left:9030;top:3420;width:270;height:180" arcsize="10923f"/>
                  <v:roundrect id="_x0000_s1189" style="position:absolute;left:2430;top:3420;width:270;height:180" arcsize="10923f" fillcolor="black [3213]"/>
                  <v:roundrect id="_x0000_s1190" style="position:absolute;left:4580;top:3420;width:270;height:180" arcsize="10923f"/>
                  <v:roundrect id="_x0000_s1191" style="position:absolute;left:6780;top:3420;width:270;height:180" arcsize="10923f"/>
                </v:group>
              </w:pict>
            </w:r>
          </w:p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505" w:type="dxa"/>
          </w:tcPr>
          <w:p w:rsidR="00702B56" w:rsidRPr="00702B56" w:rsidRDefault="00702B56" w:rsidP="00702B56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702B5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Question 23 – 26 refer to the information below.</w:t>
            </w:r>
          </w:p>
          <w:p w:rsidR="00702B56" w:rsidRPr="00702B56" w:rsidRDefault="00702B56" w:rsidP="00702B56">
            <w:pP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</w:p>
          <w:p w:rsidR="00702B56" w:rsidRPr="00702B56" w:rsidRDefault="00702B56" w:rsidP="00702B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56">
              <w:rPr>
                <w:rFonts w:ascii="Times New Roman" w:hAnsi="Times New Roman" w:cs="Times New Roman"/>
                <w:sz w:val="24"/>
                <w:szCs w:val="24"/>
              </w:rPr>
              <w:t xml:space="preserve">Ellen makes pottery vases. She removes the same number of vases from her kiln each day and places them on a shelf. The graph below shows the number of vases on the shelf over a week. </w:t>
            </w:r>
          </w:p>
          <w:p w:rsidR="00702B56" w:rsidRPr="00702B56" w:rsidRDefault="00702B56" w:rsidP="00702B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56">
              <w:rPr>
                <w:rFonts w:ascii="Times New Roman" w:hAnsi="Times New Roman" w:cs="Times New Roman"/>
                <w:sz w:val="24"/>
                <w:szCs w:val="24"/>
              </w:rPr>
              <w:pict>
                <v:shape id="_x0000_s1208" type="#_x0000_t75" style="position:absolute;margin-left:40.2pt;margin-top:5pt;width:332.8pt;height:209.5pt;z-index:-251596288">
                  <v:imagedata r:id="rId118" o:title=""/>
                </v:shape>
                <o:OLEObject Type="Embed" ProgID="FXDraw3.Document" ShapeID="_x0000_s1208" DrawAspect="Content" ObjectID="_1392458990" r:id="rId119"/>
              </w:pict>
            </w:r>
          </w:p>
          <w:p w:rsidR="00702B56" w:rsidRPr="00702B56" w:rsidRDefault="00702B56" w:rsidP="00702B5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02B56" w:rsidRPr="00702B56" w:rsidRDefault="00702B56" w:rsidP="00702B5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02B56" w:rsidRPr="00702B56" w:rsidRDefault="00702B56" w:rsidP="00702B5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02B56" w:rsidRPr="00702B56" w:rsidRDefault="00702B56" w:rsidP="00702B5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02B56" w:rsidRPr="00702B56" w:rsidRDefault="00702B56" w:rsidP="00702B5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02B56" w:rsidRPr="00702B56" w:rsidRDefault="00702B56" w:rsidP="00702B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pict>
                <v:oval id="Oval 1" o:spid="_x0000_s1209" style="position:absolute;margin-left:379.25pt;margin-top:6.1pt;width:6.5pt;height:3.55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"/>
              </w:pict>
            </w:r>
          </w:p>
          <w:p w:rsidR="00702B56" w:rsidRPr="00702B56" w:rsidRDefault="00702B56" w:rsidP="00702B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56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:rsidR="00702B56" w:rsidRPr="00702B56" w:rsidRDefault="00702B56" w:rsidP="00702B5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02B56" w:rsidRPr="00702B56" w:rsidRDefault="00702B56" w:rsidP="00702B5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02B56" w:rsidRPr="00702B56" w:rsidRDefault="00702B56" w:rsidP="00702B5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02B56" w:rsidRPr="00702B56" w:rsidRDefault="00702B56" w:rsidP="00702B5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02B56" w:rsidRPr="00702B56" w:rsidRDefault="00702B56" w:rsidP="00702B5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02B56" w:rsidRPr="00702B56" w:rsidRDefault="00702B56" w:rsidP="00702B5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02B56" w:rsidRPr="00702B56" w:rsidRDefault="00702B56" w:rsidP="00702B5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Pr="00F97437" w:rsidRDefault="00D14EC3" w:rsidP="00702B5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23.</w:t>
            </w:r>
          </w:p>
        </w:tc>
        <w:tc>
          <w:tcPr>
            <w:tcW w:w="8505" w:type="dxa"/>
          </w:tcPr>
          <w:p w:rsidR="00D14EC3" w:rsidRDefault="00D14EC3" w:rsidP="00D14EC3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 xml:space="preserve">How many vases did Ellen have on </w:t>
            </w:r>
            <w:r w:rsidRPr="00C75AED">
              <w:rPr>
                <w:rFonts w:ascii="Times New Roman" w:hAnsi="Times New Roman" w:cs="Times New Roman"/>
                <w:i/>
                <w:noProof/>
                <w:sz w:val="24"/>
                <w:szCs w:val="24"/>
                <w:lang w:eastAsia="en-AU"/>
              </w:rPr>
              <w:t>Day 3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>?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 xml:space="preserve">             5                                 10                                 15                                 20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group id="_x0000_s1193" style="position:absolute;margin-left:35.75pt;margin-top:4.55pt;width:343.5pt;height:9pt;z-index:251715072" coordorigin="2430,3420" coordsize="6870,180">
                  <v:roundrect id="_x0000_s1194" style="position:absolute;left:9030;top:3420;width:270;height:180" arcsize="10923f"/>
                  <v:roundrect id="_x0000_s1195" style="position:absolute;left:2430;top:3420;width:270;height:180" arcsize="10923f"/>
                  <v:roundrect id="_x0000_s1196" style="position:absolute;left:4580;top:3420;width:270;height:180" arcsize="10923f"/>
                  <v:roundrect id="_x0000_s1197" style="position:absolute;left:6780;top:3420;width:270;height:180" arcsize="10923f" fillcolor="black [3213]"/>
                </v:group>
              </w:pic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24.</w:t>
            </w:r>
          </w:p>
        </w:tc>
        <w:tc>
          <w:tcPr>
            <w:tcW w:w="8505" w:type="dxa"/>
          </w:tcPr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How many vases would she have on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Day</w:t>
            </w:r>
            <w:r w:rsidRPr="00F9359F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if she maintains this pattern of production?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198" style="position:absolute;margin-left:129.75pt;margin-top:5.3pt;width:97.5pt;height:28.5pt;z-index:251716096">
                  <v:textbox>
                    <w:txbxContent>
                      <w:p w:rsidR="00027F53" w:rsidRDefault="00027F53">
                        <w:r>
                          <w:t xml:space="preserve"> </w:t>
                        </w:r>
                        <w:r w:rsidRPr="00027F53">
                          <w:rPr>
                            <w:color w:val="FF0000"/>
                            <w:position w:val="-10"/>
                          </w:rPr>
                          <w:object w:dxaOrig="507" w:dyaOrig="456">
                            <v:shape id="_x0000_i1104" type="#_x0000_t75" style="width:25.15pt;height:23.1pt" o:ole="">
                              <v:imagedata r:id="rId120" o:title=""/>
                            </v:shape>
                            <o:OLEObject Type="Embed" ProgID="FXE300.Equation" ShapeID="_x0000_i1104" DrawAspect="Content" ObjectID="_1392458991" r:id="rId121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</w:p>
          <w:p w:rsidR="00D14EC3" w:rsidRPr="009E7328" w:rsidRDefault="00D14EC3" w:rsidP="00027F53">
            <w:pPr>
              <w:tabs>
                <w:tab w:val="right" w:pos="8289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                        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>vases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</w:rPr>
              <w:t>.</w:t>
            </w:r>
            <w:r w:rsidR="00027F53">
              <w:rPr>
                <w:rFonts w:ascii="Times New Roman" w:hAnsi="Times New Roman" w:cs="Times New Roman"/>
                <w:sz w:val="32"/>
                <w:szCs w:val="32"/>
              </w:rPr>
              <w:tab/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25.</w:t>
            </w:r>
          </w:p>
        </w:tc>
        <w:tc>
          <w:tcPr>
            <w:tcW w:w="8505" w:type="dxa"/>
          </w:tcPr>
          <w:p w:rsidR="00D14EC3" w:rsidRDefault="00D14EC3" w:rsidP="00D14EC3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 xml:space="preserve">On the graph mark the number of vases Ellen would have on her shelf on </w:t>
            </w:r>
            <w:r w:rsidRPr="00C75AED">
              <w:rPr>
                <w:rFonts w:ascii="Times New Roman" w:hAnsi="Times New Roman" w:cs="Times New Roman"/>
                <w:i/>
                <w:noProof/>
                <w:sz w:val="24"/>
                <w:szCs w:val="24"/>
                <w:lang w:eastAsia="en-AU"/>
              </w:rPr>
              <w:t>Day 5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 xml:space="preserve"> and</w:t>
            </w:r>
            <w:r w:rsidRPr="00873C33">
              <w:rPr>
                <w:rFonts w:ascii="Times New Roman" w:hAnsi="Times New Roman" w:cs="Times New Roman"/>
                <w:i/>
                <w:noProof/>
                <w:sz w:val="24"/>
                <w:szCs w:val="24"/>
                <w:lang w:eastAsia="en-AU"/>
              </w:rPr>
              <w:t xml:space="preserve"> </w:t>
            </w:r>
            <w:r>
              <w:rPr>
                <w:rFonts w:ascii="Times New Roman" w:hAnsi="Times New Roman" w:cs="Times New Roman"/>
                <w:i/>
                <w:noProof/>
                <w:sz w:val="24"/>
                <w:szCs w:val="24"/>
                <w:lang w:eastAsia="en-AU"/>
              </w:rPr>
              <w:t>Day</w:t>
            </w:r>
            <w:r w:rsidRPr="00873C33">
              <w:rPr>
                <w:rFonts w:ascii="Times New Roman" w:hAnsi="Times New Roman" w:cs="Times New Roman"/>
                <w:i/>
                <w:noProof/>
                <w:sz w:val="24"/>
                <w:szCs w:val="24"/>
                <w:lang w:eastAsia="en-AU"/>
              </w:rPr>
              <w:t xml:space="preserve"> 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if she maintains this pattern.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26.</w:t>
            </w:r>
          </w:p>
        </w:tc>
        <w:tc>
          <w:tcPr>
            <w:tcW w:w="8505" w:type="dxa"/>
            <w:tcBorders>
              <w:bottom w:val="nil"/>
            </w:tcBorders>
          </w:tcPr>
          <w:p w:rsidR="00D14EC3" w:rsidRDefault="00D14EC3" w:rsidP="00D14EC3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t>Describe in words the relationship between the number of days and the number of vases on the shelf.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199" style="position:absolute;margin-left:180pt;margin-top:4.65pt;width:65.25pt;height:34.5pt;z-index:251717120">
                  <v:textbox>
                    <w:txbxContent>
                      <w:p w:rsidR="00702B56" w:rsidRDefault="00702B56">
                        <w:r>
                          <w:t xml:space="preserve"> </w:t>
                        </w:r>
                        <w:r w:rsidRPr="00702B56">
                          <w:rPr>
                            <w:color w:val="FF0000"/>
                            <w:position w:val="-10"/>
                          </w:rPr>
                          <w:object w:dxaOrig="307" w:dyaOrig="456">
                            <v:shape id="_x0000_i1105" type="#_x0000_t75" style="width:15.6pt;height:23.1pt" o:ole="">
                              <v:imagedata r:id="rId122" o:title=""/>
                            </v:shape>
                            <o:OLEObject Type="Embed" ProgID="FXE300.Equation" ShapeID="_x0000_i1105" DrawAspect="Content" ObjectID="_1392458992" r:id="rId123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rect>
              </w:pict>
            </w:r>
          </w:p>
          <w:p w:rsidR="00D14EC3" w:rsidRPr="00D4497A" w:rsidRDefault="00D14EC3" w:rsidP="00D14EC3">
            <w:pPr>
              <w:rPr>
                <w:rFonts w:ascii="Times New Roman" w:hAnsi="Times New Roman" w:cs="Times New Roman"/>
                <w:noProof/>
                <w:sz w:val="36"/>
                <w:szCs w:val="36"/>
                <w:lang w:eastAsia="en-AU"/>
              </w:rPr>
            </w:pPr>
            <w:r w:rsidRPr="00D4497A">
              <w:rPr>
                <w:rFonts w:ascii="Times New Roman" w:hAnsi="Times New Roman" w:cs="Times New Roman"/>
                <w:noProof/>
                <w:sz w:val="36"/>
                <w:szCs w:val="36"/>
                <w:lang w:eastAsia="en-AU"/>
              </w:rPr>
              <w:t>The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  <w:lang w:eastAsia="en-AU"/>
              </w:rPr>
              <w:t xml:space="preserve"> number of vases</w:t>
            </w:r>
            <w:r w:rsidRPr="00D4497A">
              <w:rPr>
                <w:rFonts w:ascii="Times New Roman" w:hAnsi="Times New Roman" w:cs="Times New Roman"/>
                <w:noProof/>
                <w:sz w:val="36"/>
                <w:szCs w:val="36"/>
                <w:lang w:eastAsia="en-AU"/>
              </w:rPr>
              <w:t xml:space="preserve"> =                   </w:t>
            </w:r>
            <w:r>
              <w:rPr>
                <w:rFonts w:ascii="Times New Roman" w:hAnsi="Times New Roman" w:cs="Times New Roman"/>
                <w:noProof/>
                <w:sz w:val="36"/>
                <w:szCs w:val="36"/>
                <w:lang w:eastAsia="en-AU"/>
              </w:rPr>
              <w:t xml:space="preserve">×  </w:t>
            </w:r>
            <w:r w:rsidRPr="0096294F">
              <w:rPr>
                <w:rFonts w:ascii="Times New Roman" w:hAnsi="Times New Roman" w:cs="Times New Roman"/>
                <w:i/>
                <w:noProof/>
                <w:sz w:val="36"/>
                <w:szCs w:val="36"/>
                <w:lang w:eastAsia="en-AU"/>
              </w:rPr>
              <w:t>Number</w:t>
            </w:r>
            <w:r>
              <w:rPr>
                <w:rFonts w:ascii="Times New Roman" w:hAnsi="Times New Roman" w:cs="Times New Roman"/>
                <w:i/>
                <w:noProof/>
                <w:sz w:val="36"/>
                <w:szCs w:val="36"/>
                <w:lang w:eastAsia="en-AU"/>
              </w:rPr>
              <w:t xml:space="preserve"> of Days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27.</w:t>
            </w:r>
          </w:p>
        </w:tc>
        <w:tc>
          <w:tcPr>
            <w:tcW w:w="8505" w:type="dxa"/>
            <w:tcBorders>
              <w:top w:val="nil"/>
            </w:tcBorders>
          </w:tcPr>
          <w:tbl>
            <w:tblPr>
              <w:tblStyle w:val="TableGrid"/>
              <w:tblpPr w:leftFromText="180" w:rightFromText="180" w:vertAnchor="text" w:horzAnchor="margin" w:tblpXSpec="right" w:tblpY="63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134"/>
              <w:gridCol w:w="1134"/>
              <w:gridCol w:w="1134"/>
              <w:gridCol w:w="1134"/>
            </w:tblGrid>
            <w:tr w:rsidR="00D14EC3" w:rsidTr="00D14EC3">
              <w:trPr>
                <w:trHeight w:hRule="exact" w:val="510"/>
              </w:trPr>
              <w:tc>
                <w:tcPr>
                  <w:tcW w:w="1134" w:type="dxa"/>
                  <w:vAlign w:val="center"/>
                </w:tcPr>
                <w:p w:rsidR="00D14EC3" w:rsidRDefault="00D14EC3" w:rsidP="00D14EC3">
                  <w:pPr>
                    <w:jc w:val="center"/>
                  </w:pPr>
                  <w:r>
                    <w:object w:dxaOrig="170" w:dyaOrig="273">
                      <v:shape id="_x0000_i1057" type="#_x0000_t75" style="width:12.25pt;height:19.7pt" o:ole="">
                        <v:imagedata r:id="rId32" o:title=""/>
                      </v:shape>
                      <o:OLEObject Type="Embed" ProgID="FXE300.Equation" ShapeID="_x0000_i1057" DrawAspect="Content" ObjectID="_1392458944" r:id="rId124"/>
                    </w:object>
                  </w:r>
                  <w:r>
                    <w:t xml:space="preserve"> </w:t>
                  </w:r>
                </w:p>
              </w:tc>
              <w:tc>
                <w:tcPr>
                  <w:tcW w:w="1134" w:type="dxa"/>
                  <w:vAlign w:val="center"/>
                </w:tcPr>
                <w:p w:rsidR="00D14EC3" w:rsidRPr="00F63A96" w:rsidRDefault="00D14EC3" w:rsidP="00D14EC3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1134" w:type="dxa"/>
                  <w:vAlign w:val="center"/>
                </w:tcPr>
                <w:p w:rsidR="00D14EC3" w:rsidRPr="00F63A96" w:rsidRDefault="00D14EC3" w:rsidP="00D14EC3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1134" w:type="dxa"/>
                  <w:vAlign w:val="center"/>
                </w:tcPr>
                <w:p w:rsidR="00D14EC3" w:rsidRPr="00F63A96" w:rsidRDefault="00D14EC3" w:rsidP="00D14EC3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3</w:t>
                  </w:r>
                </w:p>
              </w:tc>
            </w:tr>
            <w:tr w:rsidR="00D14EC3" w:rsidTr="00D14EC3">
              <w:trPr>
                <w:trHeight w:hRule="exact" w:val="510"/>
              </w:trPr>
              <w:tc>
                <w:tcPr>
                  <w:tcW w:w="1134" w:type="dxa"/>
                  <w:vAlign w:val="center"/>
                </w:tcPr>
                <w:p w:rsidR="00D14EC3" w:rsidRDefault="00D14EC3" w:rsidP="00D14EC3">
                  <w:pPr>
                    <w:jc w:val="center"/>
                  </w:pPr>
                  <w:r>
                    <w:t xml:space="preserve"> </w:t>
                  </w:r>
                  <w:r>
                    <w:object w:dxaOrig="170" w:dyaOrig="273">
                      <v:shape id="_x0000_i1058" type="#_x0000_t75" style="width:11.55pt;height:19pt" o:ole="">
                        <v:imagedata r:id="rId37" o:title=""/>
                      </v:shape>
                      <o:OLEObject Type="Embed" ProgID="FXE300.Equation" ShapeID="_x0000_i1058" DrawAspect="Content" ObjectID="_1392458945" r:id="rId125"/>
                    </w:object>
                  </w:r>
                  <w:r>
                    <w:t xml:space="preserve"> </w:t>
                  </w:r>
                </w:p>
              </w:tc>
              <w:tc>
                <w:tcPr>
                  <w:tcW w:w="1134" w:type="dxa"/>
                  <w:vAlign w:val="center"/>
                </w:tcPr>
                <w:p w:rsidR="00D14EC3" w:rsidRPr="00702B56" w:rsidRDefault="00702B56" w:rsidP="00D14EC3">
                  <w:pPr>
                    <w:jc w:val="center"/>
                    <w:rPr>
                      <w:sz w:val="28"/>
                      <w:szCs w:val="28"/>
                    </w:rPr>
                  </w:pPr>
                  <w:r w:rsidRPr="00702B56">
                    <w:rPr>
                      <w:sz w:val="28"/>
                      <w:szCs w:val="28"/>
                    </w:rPr>
                    <w:t>-4</w:t>
                  </w:r>
                </w:p>
              </w:tc>
              <w:tc>
                <w:tcPr>
                  <w:tcW w:w="1134" w:type="dxa"/>
                  <w:vAlign w:val="center"/>
                </w:tcPr>
                <w:p w:rsidR="00D14EC3" w:rsidRPr="00702B56" w:rsidRDefault="00702B56" w:rsidP="00D14EC3">
                  <w:pPr>
                    <w:jc w:val="center"/>
                    <w:rPr>
                      <w:sz w:val="28"/>
                      <w:szCs w:val="28"/>
                    </w:rPr>
                  </w:pPr>
                  <w:r w:rsidRPr="00702B56">
                    <w:rPr>
                      <w:sz w:val="28"/>
                      <w:szCs w:val="28"/>
                    </w:rPr>
                    <w:t>-1</w:t>
                  </w:r>
                </w:p>
              </w:tc>
              <w:tc>
                <w:tcPr>
                  <w:tcW w:w="1134" w:type="dxa"/>
                  <w:vAlign w:val="center"/>
                </w:tcPr>
                <w:p w:rsidR="00D14EC3" w:rsidRPr="00702B56" w:rsidRDefault="00702B56" w:rsidP="00D14EC3">
                  <w:pPr>
                    <w:jc w:val="center"/>
                    <w:rPr>
                      <w:sz w:val="28"/>
                      <w:szCs w:val="28"/>
                    </w:rPr>
                  </w:pPr>
                  <w:r w:rsidRPr="00702B56">
                    <w:rPr>
                      <w:sz w:val="28"/>
                      <w:szCs w:val="28"/>
                    </w:rPr>
                    <w:t>5</w:t>
                  </w:r>
                </w:p>
              </w:tc>
            </w:tr>
          </w:tbl>
          <w:p w:rsidR="00D14EC3" w:rsidRDefault="00D14EC3" w:rsidP="00D14EC3">
            <w:pPr>
              <w:ind w:right="485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Complete the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table  for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the equation  </w:t>
            </w:r>
            <w:r w:rsidRPr="00EE1654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369" w:dyaOrig="365">
                <v:shape id="_x0000_i1059" type="#_x0000_t75" style="width:56.4pt;height:14.95pt" o:ole="">
                  <v:imagedata r:id="rId54" o:title=""/>
                </v:shape>
                <o:OLEObject Type="Embed" ProgID="FXE300.Equation" ShapeID="_x0000_i1059" DrawAspect="Content" ObjectID="_1392458946" r:id="rId126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. 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28.</w:t>
            </w:r>
          </w:p>
        </w:tc>
        <w:tc>
          <w:tcPr>
            <w:tcW w:w="8505" w:type="dxa"/>
          </w:tcPr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The line represented by the equation  </w:t>
            </w:r>
            <w:r w:rsidRPr="00C05375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649" w:dyaOrig="365">
                <v:shape id="_x0000_i1060" type="#_x0000_t75" style="width:59.75pt;height:12.9pt" o:ole="">
                  <v:imagedata r:id="rId56" o:title=""/>
                </v:shape>
                <o:OLEObject Type="Embed" ProgID="FXE300.Equation" ShapeID="_x0000_i1060" DrawAspect="Content" ObjectID="_1392458947" r:id="rId12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is drawn on the graph below.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Draw the line represented by  </w:t>
            </w:r>
            <w:r w:rsidRPr="00EE1654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369" w:dyaOrig="365">
                <v:shape id="_x0000_i1061" type="#_x0000_t75" style="width:48.25pt;height:12.9pt" o:ole="">
                  <v:imagedata r:id="rId54" o:title=""/>
                </v:shape>
                <o:OLEObject Type="Embed" ProgID="FXE300.Equation" ShapeID="_x0000_i1061" DrawAspect="Content" ObjectID="_1392458948" r:id="rId128"/>
              </w:object>
            </w:r>
            <w:r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on the same graph.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shape id="_x0000_s1163" type="#_x0000_t75" style="position:absolute;margin-left:124.5pt;margin-top:13.15pt;width:220.15pt;height:244.4pt;z-index:251696640;mso-position-horizontal-relative:text;mso-position-vertical-relative:text">
                  <v:imagedata r:id="rId129" o:title=""/>
                </v:shape>
                <o:OLEObject Type="Embed" ProgID="FXDraw3.Document" ShapeID="_x0000_s1163" DrawAspect="Content" ObjectID="_1392458993" r:id="rId130"/>
              </w:pic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29.</w:t>
            </w:r>
          </w:p>
        </w:tc>
        <w:tc>
          <w:tcPr>
            <w:tcW w:w="8505" w:type="dxa"/>
          </w:tcPr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164" style="position:absolute;margin-left:147.75pt;margin-top:24.7pt;width:90pt;height:33pt;z-index:251697664;mso-position-horizontal-relative:text;mso-position-vertical-relative:text">
                  <v:textbox style="mso-next-textbox:#_x0000_s1164">
                    <w:txbxContent>
                      <w:p w:rsidR="00D14EC3" w:rsidRPr="001E3818" w:rsidRDefault="00D14EC3" w:rsidP="00D14EC3">
                        <w:pPr>
                          <w:rPr>
                            <w:sz w:val="44"/>
                            <w:szCs w:val="44"/>
                          </w:rPr>
                        </w:pPr>
                        <w:proofErr w:type="gramStart"/>
                        <w:r w:rsidRPr="001E3818">
                          <w:rPr>
                            <w:sz w:val="44"/>
                            <w:szCs w:val="44"/>
                          </w:rPr>
                          <w:t xml:space="preserve">(  </w:t>
                        </w:r>
                        <w:r w:rsidR="00702B56">
                          <w:rPr>
                            <w:sz w:val="44"/>
                            <w:szCs w:val="44"/>
                          </w:rPr>
                          <w:t>2</w:t>
                        </w:r>
                        <w:proofErr w:type="gramEnd"/>
                        <w:r w:rsidRPr="001E3818">
                          <w:rPr>
                            <w:sz w:val="44"/>
                            <w:szCs w:val="44"/>
                          </w:rPr>
                          <w:t xml:space="preserve">  ,  </w:t>
                        </w:r>
                        <w:r w:rsidR="00702B56">
                          <w:rPr>
                            <w:sz w:val="44"/>
                            <w:szCs w:val="44"/>
                          </w:rPr>
                          <w:t>2</w:t>
                        </w:r>
                        <w:r w:rsidRPr="001E3818">
                          <w:rPr>
                            <w:sz w:val="44"/>
                            <w:szCs w:val="44"/>
                          </w:rPr>
                          <w:t>)</w:t>
                        </w:r>
                      </w:p>
                    </w:txbxContent>
                  </v:textbox>
                </v:rect>
              </w:pi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What is the point of intersection of the lines  </w:t>
            </w:r>
            <w:r w:rsidRPr="00763470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569" w:dyaOrig="365">
                <v:shape id="_x0000_i1062" type="#_x0000_t75" style="width:61.8pt;height:14.25pt" o:ole="">
                  <v:imagedata r:id="rId61" o:title=""/>
                </v:shape>
                <o:OLEObject Type="Embed" ProgID="FXE300.Equation" ShapeID="_x0000_i1062" DrawAspect="Content" ObjectID="_1392458949" r:id="rId131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 </w:t>
            </w:r>
            <w:r w:rsidRPr="00763470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369" w:dyaOrig="365">
                <v:shape id="_x0000_i1063" type="#_x0000_t75" style="width:53.65pt;height:14.25pt" o:ole="">
                  <v:imagedata r:id="rId63" o:title=""/>
                </v:shape>
                <o:OLEObject Type="Embed" ProgID="FXE300.Equation" ShapeID="_x0000_i1063" DrawAspect="Content" ObjectID="_1392458950" r:id="rId132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?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30.</w:t>
            </w:r>
          </w:p>
        </w:tc>
        <w:tc>
          <w:tcPr>
            <w:tcW w:w="8505" w:type="dxa"/>
          </w:tcPr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Draw the line  </w:t>
            </w:r>
            <w:r w:rsidRPr="00944757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747" w:dyaOrig="365">
                <v:shape id="_x0000_i1064" type="#_x0000_t75" style="width:31.9pt;height:15.6pt" o:ole="">
                  <v:imagedata r:id="rId65" o:title=""/>
                </v:shape>
                <o:OLEObject Type="Embed" ProgID="FXE300.Equation" ShapeID="_x0000_i1064" DrawAspect="Content" ObjectID="_1392458951" r:id="rId133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 the graph above.</w:t>
            </w:r>
          </w:p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31.</w:t>
            </w:r>
          </w:p>
        </w:tc>
        <w:tc>
          <w:tcPr>
            <w:tcW w:w="8505" w:type="dxa"/>
          </w:tcPr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Draw the line  </w:t>
            </w:r>
            <w:r w:rsidRPr="00944757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747" w:dyaOrig="365">
                <v:shape id="_x0000_i1065" type="#_x0000_t75" style="width:31.9pt;height:15.6pt" o:ole="">
                  <v:imagedata r:id="rId67" o:title=""/>
                </v:shape>
                <o:OLEObject Type="Embed" ProgID="FXE300.Equation" ShapeID="_x0000_i1065" DrawAspect="Content" ObjectID="_1392458952" r:id="rId134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on the graph above.</w:t>
            </w:r>
          </w:p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14EC3" w:rsidRPr="00F97437" w:rsidTr="00D14EC3">
        <w:trPr>
          <w:cantSplit/>
        </w:trPr>
        <w:tc>
          <w:tcPr>
            <w:tcW w:w="675" w:type="dxa"/>
            <w:tcBorders>
              <w:top w:val="nil"/>
              <w:bottom w:val="nil"/>
            </w:tcBorders>
          </w:tcPr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97437">
              <w:rPr>
                <w:rFonts w:ascii="Times New Roman" w:hAnsi="Times New Roman" w:cs="Times New Roman"/>
                <w:sz w:val="24"/>
                <w:szCs w:val="24"/>
              </w:rPr>
              <w:t>32.</w:t>
            </w:r>
          </w:p>
        </w:tc>
        <w:tc>
          <w:tcPr>
            <w:tcW w:w="8505" w:type="dxa"/>
          </w:tcPr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the graph to find the solution to the equation  </w:t>
            </w:r>
            <w:r w:rsidRPr="00763470">
              <w:rPr>
                <w:rFonts w:ascii="Times New Roman" w:hAnsi="Times New Roman" w:cs="Times New Roman"/>
                <w:color w:val="FF0000"/>
                <w:position w:val="-6"/>
                <w:sz w:val="24"/>
                <w:szCs w:val="24"/>
              </w:rPr>
              <w:object w:dxaOrig="1587" w:dyaOrig="365">
                <v:shape id="_x0000_i1066" type="#_x0000_t75" style="width:62.5pt;height:14.25pt" o:ole="">
                  <v:imagedata r:id="rId69" o:title=""/>
                </v:shape>
                <o:OLEObject Type="Embed" ProgID="FXE300.Equation" ShapeID="_x0000_i1066" DrawAspect="Content" ObjectID="_1392458953" r:id="rId135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. </w: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AU"/>
              </w:rPr>
              <w:pict>
                <v:rect id="_x0000_s1200" style="position:absolute;margin-left:124.5pt;margin-top:1.9pt;width:90pt;height:33pt;z-index:251718144;mso-position-horizontal-relative:text;mso-position-vertical-relative:text">
                  <v:textbox style="mso-next-textbox:#_x0000_s1200">
                    <w:txbxContent>
                      <w:p w:rsidR="00D14EC3" w:rsidRPr="00702B56" w:rsidRDefault="00D14EC3" w:rsidP="00D14EC3">
                        <w:pPr>
                          <w:rPr>
                            <w:rFonts w:ascii="Times New Roman" w:hAnsi="Times New Roman" w:cs="Times New Roman"/>
                            <w:sz w:val="44"/>
                            <w:szCs w:val="4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 w:val="44"/>
                            <w:szCs w:val="44"/>
                          </w:rPr>
                          <w:t xml:space="preserve">x = </w:t>
                        </w:r>
                        <w:r w:rsidR="00702B56">
                          <w:rPr>
                            <w:rFonts w:ascii="Times New Roman" w:hAnsi="Times New Roman" w:cs="Times New Roman"/>
                            <w:sz w:val="44"/>
                            <w:szCs w:val="44"/>
                          </w:rPr>
                          <w:t>1</w:t>
                        </w:r>
                      </w:p>
                    </w:txbxContent>
                  </v:textbox>
                </v:rect>
              </w:pict>
            </w: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Explain how you used the graph to do this.</w:t>
            </w:r>
          </w:p>
          <w:p w:rsidR="00D14EC3" w:rsidRPr="00702B56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14EC3" w:rsidRPr="00702B56" w:rsidRDefault="00702B56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56">
              <w:rPr>
                <w:rFonts w:ascii="Times New Roman" w:hAnsi="Times New Roman" w:cs="Times New Roman"/>
                <w:sz w:val="24"/>
                <w:szCs w:val="24"/>
              </w:rPr>
              <w:t xml:space="preserve">Find the intersection of   </w:t>
            </w:r>
            <w:r w:rsidRPr="00702B56">
              <w:rPr>
                <w:rFonts w:ascii="Times New Roman" w:hAnsi="Times New Roman" w:cs="Times New Roman"/>
                <w:i/>
                <w:sz w:val="28"/>
                <w:szCs w:val="28"/>
              </w:rPr>
              <w:t>y</w:t>
            </w:r>
            <w:r w:rsidRPr="00702B56">
              <w:rPr>
                <w:rFonts w:ascii="Times New Roman" w:hAnsi="Times New Roman" w:cs="Times New Roman"/>
                <w:sz w:val="28"/>
                <w:szCs w:val="28"/>
              </w:rPr>
              <w:t xml:space="preserve"> = 4</w:t>
            </w:r>
            <w:r w:rsidRPr="00702B56">
              <w:rPr>
                <w:rFonts w:ascii="Times New Roman" w:hAnsi="Times New Roman" w:cs="Times New Roman"/>
                <w:sz w:val="24"/>
                <w:szCs w:val="24"/>
              </w:rPr>
              <w:t xml:space="preserve"> and  </w:t>
            </w:r>
            <w:r w:rsidRPr="00702B56">
              <w:rPr>
                <w:rFonts w:ascii="Times New Roman" w:hAnsi="Times New Roman" w:cs="Times New Roman"/>
                <w:color w:val="FF0000"/>
                <w:position w:val="-8"/>
                <w:sz w:val="24"/>
                <w:szCs w:val="24"/>
              </w:rPr>
              <w:object w:dxaOrig="1898" w:dyaOrig="456">
                <v:shape id="_x0000_i1067" type="#_x0000_t75" style="width:70.65pt;height:17pt" o:ole="">
                  <v:imagedata r:id="rId136" o:title=""/>
                </v:shape>
                <o:OLEObject Type="Embed" ProgID="FXE300.Equation" ShapeID="_x0000_i1067" DrawAspect="Content" ObjectID="_1392458954" r:id="rId137"/>
              </w:object>
            </w:r>
            <w:r w:rsidRPr="00702B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2B56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proofErr w:type="spellEnd"/>
            <w:r w:rsidRPr="00702B56">
              <w:rPr>
                <w:rFonts w:ascii="Times New Roman" w:hAnsi="Times New Roman" w:cs="Times New Roman"/>
                <w:sz w:val="24"/>
                <w:szCs w:val="24"/>
              </w:rPr>
              <w:t xml:space="preserve"> read the </w:t>
            </w:r>
            <w:r w:rsidRPr="00702B56">
              <w:rPr>
                <w:rFonts w:ascii="Times New Roman" w:hAnsi="Times New Roman" w:cs="Times New Roman"/>
                <w:i/>
                <w:sz w:val="24"/>
                <w:szCs w:val="24"/>
              </w:rPr>
              <w:t>x</w:t>
            </w:r>
            <w:r w:rsidRPr="00702B56">
              <w:rPr>
                <w:rFonts w:ascii="Times New Roman" w:hAnsi="Times New Roman" w:cs="Times New Roman"/>
                <w:sz w:val="24"/>
                <w:szCs w:val="24"/>
              </w:rPr>
              <w:t xml:space="preserve"> value.</w:t>
            </w:r>
            <w:bookmarkStart w:id="0" w:name="_GoBack"/>
            <w:bookmarkEnd w:id="0"/>
          </w:p>
          <w:p w:rsidR="00D14EC3" w:rsidRPr="00F97437" w:rsidRDefault="00D14EC3" w:rsidP="00D14E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135A8" w:rsidRDefault="002135A8" w:rsidP="00944757"/>
    <w:sectPr w:rsidR="002135A8" w:rsidSect="00CC3C84">
      <w:headerReference w:type="default" r:id="rId138"/>
      <w:footerReference w:type="default" r:id="rId139"/>
      <w:headerReference w:type="first" r:id="rId140"/>
      <w:footerReference w:type="first" r:id="rId14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7E13" w:rsidRDefault="00407E13" w:rsidP="00CC3C84">
      <w:pPr>
        <w:spacing w:after="0" w:line="240" w:lineRule="auto"/>
      </w:pPr>
      <w:r>
        <w:separator/>
      </w:r>
    </w:p>
  </w:endnote>
  <w:endnote w:type="continuationSeparator" w:id="0">
    <w:p w:rsidR="00407E13" w:rsidRDefault="00407E13" w:rsidP="00CC3C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4EC3" w:rsidRDefault="00D14EC3">
    <w:pPr>
      <w:pStyle w:val="Footer"/>
      <w:jc w:val="center"/>
    </w:pPr>
    <w:r>
      <w:t>-</w:t>
    </w:r>
    <w:sdt>
      <w:sdtPr>
        <w:id w:val="6448696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02B56">
          <w:rPr>
            <w:noProof/>
          </w:rPr>
          <w:t>16</w:t>
        </w:r>
        <w:r>
          <w:rPr>
            <w:noProof/>
          </w:rPr>
          <w:fldChar w:fldCharType="end"/>
        </w:r>
        <w:r>
          <w:t>-</w:t>
        </w:r>
      </w:sdtContent>
    </w:sdt>
  </w:p>
  <w:p w:rsidR="00D14EC3" w:rsidRDefault="00D14EC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4EC3" w:rsidRDefault="00D14EC3">
    <w:pPr>
      <w:pStyle w:val="Footer"/>
      <w:jc w:val="center"/>
    </w:pPr>
    <w:r>
      <w:t>-</w:t>
    </w:r>
    <w:sdt>
      <w:sdtPr>
        <w:id w:val="6448698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02B56">
          <w:rPr>
            <w:noProof/>
          </w:rPr>
          <w:t>1</w:t>
        </w:r>
        <w:r>
          <w:rPr>
            <w:noProof/>
          </w:rPr>
          <w:fldChar w:fldCharType="end"/>
        </w:r>
        <w:r>
          <w:t>-</w:t>
        </w:r>
      </w:sdtContent>
    </w:sdt>
  </w:p>
  <w:p w:rsidR="00D14EC3" w:rsidRDefault="00D14E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7E13" w:rsidRDefault="00407E13" w:rsidP="00CC3C84">
      <w:pPr>
        <w:spacing w:after="0" w:line="240" w:lineRule="auto"/>
      </w:pPr>
      <w:r>
        <w:separator/>
      </w:r>
    </w:p>
  </w:footnote>
  <w:footnote w:type="continuationSeparator" w:id="0">
    <w:p w:rsidR="00407E13" w:rsidRDefault="00407E13" w:rsidP="00CC3C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4EC3" w:rsidRPr="003310B8" w:rsidRDefault="00D14EC3" w:rsidP="003310B8">
    <w:pPr>
      <w:pStyle w:val="Header"/>
      <w:rPr>
        <w:u w:val="single"/>
      </w:rPr>
    </w:pPr>
    <w:r>
      <w:rPr>
        <w:u w:val="single"/>
      </w:rPr>
      <w:t>Linear Relations</w:t>
    </w:r>
    <w:r w:rsidRPr="003310B8">
      <w:rPr>
        <w:u w:val="single"/>
      </w:rPr>
      <w:tab/>
    </w:r>
    <w:r>
      <w:rPr>
        <w:u w:val="single"/>
      </w:rPr>
      <w:t xml:space="preserve">Topic </w:t>
    </w:r>
    <w:r w:rsidRPr="003310B8">
      <w:rPr>
        <w:u w:val="single"/>
      </w:rPr>
      <w:t>Test</w:t>
    </w:r>
    <w:r w:rsidRPr="003310B8">
      <w:rPr>
        <w:u w:val="single"/>
      </w:rPr>
      <w:tab/>
    </w:r>
    <w:r>
      <w:rPr>
        <w:u w:val="single"/>
      </w:rPr>
      <w:t>2012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4EC3" w:rsidRPr="00004BA9" w:rsidRDefault="00D14EC3">
    <w:pPr>
      <w:pStyle w:val="Header"/>
      <w:rPr>
        <w:rFonts w:ascii="Lucida Calligraphy" w:hAnsi="Lucida Calligraphy"/>
        <w:sz w:val="32"/>
      </w:rPr>
    </w:pPr>
    <w:r>
      <w:rPr>
        <w:rFonts w:ascii="Lucida Calligraphy" w:hAnsi="Lucida Calligraphy"/>
        <w:sz w:val="32"/>
      </w:rPr>
      <w:tab/>
    </w:r>
    <w:r w:rsidRPr="00004BA9">
      <w:rPr>
        <w:rFonts w:ascii="Lucida Calligraphy" w:hAnsi="Lucida Calligraphy"/>
        <w:sz w:val="32"/>
      </w:rPr>
      <w:t>High School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E61EAC"/>
    <w:multiLevelType w:val="multilevel"/>
    <w:tmpl w:val="02AE50C0"/>
    <w:styleLink w:val="Examstyle"/>
    <w:lvl w:ilvl="0">
      <w:start w:val="1"/>
      <w:numFmt w:val="lowerLetter"/>
      <w:lvlText w:val="%1)"/>
      <w:lvlJc w:val="left"/>
      <w:pPr>
        <w:ind w:left="680" w:hanging="680"/>
      </w:pPr>
      <w:rPr>
        <w:rFonts w:hint="default"/>
      </w:rPr>
    </w:lvl>
    <w:lvl w:ilvl="1">
      <w:start w:val="1"/>
      <w:numFmt w:val="lowerRoman"/>
      <w:lvlText w:val="(%2)"/>
      <w:lvlJc w:val="left"/>
      <w:pPr>
        <w:ind w:left="1134" w:hanging="774"/>
      </w:pPr>
      <w:rPr>
        <w:rFonts w:hint="default"/>
      </w:rPr>
    </w:lvl>
    <w:lvl w:ilvl="2">
      <w:start w:val="1"/>
      <w:numFmt w:val="upperLetter"/>
      <w:lvlText w:val="%3)"/>
      <w:lvlJc w:val="left"/>
      <w:pPr>
        <w:ind w:left="1758" w:hanging="73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461AF"/>
    <w:rsid w:val="00000E28"/>
    <w:rsid w:val="00004BA9"/>
    <w:rsid w:val="00027F53"/>
    <w:rsid w:val="00034138"/>
    <w:rsid w:val="000765A9"/>
    <w:rsid w:val="000767EC"/>
    <w:rsid w:val="000770C2"/>
    <w:rsid w:val="00084B66"/>
    <w:rsid w:val="000D3242"/>
    <w:rsid w:val="000F41E0"/>
    <w:rsid w:val="00163411"/>
    <w:rsid w:val="00163FCC"/>
    <w:rsid w:val="0018171D"/>
    <w:rsid w:val="0019234B"/>
    <w:rsid w:val="002135A8"/>
    <w:rsid w:val="00277E4E"/>
    <w:rsid w:val="00285EDC"/>
    <w:rsid w:val="002B3C99"/>
    <w:rsid w:val="00304969"/>
    <w:rsid w:val="00321B15"/>
    <w:rsid w:val="00325011"/>
    <w:rsid w:val="003310B8"/>
    <w:rsid w:val="0036467D"/>
    <w:rsid w:val="00383683"/>
    <w:rsid w:val="003854F4"/>
    <w:rsid w:val="003A1AC5"/>
    <w:rsid w:val="003A29ED"/>
    <w:rsid w:val="003B5AC5"/>
    <w:rsid w:val="003C14BF"/>
    <w:rsid w:val="003D0AA3"/>
    <w:rsid w:val="003E7E28"/>
    <w:rsid w:val="00406B75"/>
    <w:rsid w:val="00407E13"/>
    <w:rsid w:val="00441DF6"/>
    <w:rsid w:val="00447AD6"/>
    <w:rsid w:val="00550EFF"/>
    <w:rsid w:val="00555691"/>
    <w:rsid w:val="00584CAA"/>
    <w:rsid w:val="005D0B9C"/>
    <w:rsid w:val="005D0D6B"/>
    <w:rsid w:val="005E3D07"/>
    <w:rsid w:val="00620B71"/>
    <w:rsid w:val="0064163B"/>
    <w:rsid w:val="00653E2B"/>
    <w:rsid w:val="006A69A3"/>
    <w:rsid w:val="00702B56"/>
    <w:rsid w:val="007142CE"/>
    <w:rsid w:val="007222B1"/>
    <w:rsid w:val="00725344"/>
    <w:rsid w:val="007461AF"/>
    <w:rsid w:val="00763470"/>
    <w:rsid w:val="007C764D"/>
    <w:rsid w:val="008839FB"/>
    <w:rsid w:val="008941E1"/>
    <w:rsid w:val="008C793A"/>
    <w:rsid w:val="008D05D2"/>
    <w:rsid w:val="00944757"/>
    <w:rsid w:val="0095175A"/>
    <w:rsid w:val="0095216E"/>
    <w:rsid w:val="00973D73"/>
    <w:rsid w:val="00981229"/>
    <w:rsid w:val="0098392F"/>
    <w:rsid w:val="009938A9"/>
    <w:rsid w:val="00994767"/>
    <w:rsid w:val="009E3655"/>
    <w:rsid w:val="009F418F"/>
    <w:rsid w:val="00A33B13"/>
    <w:rsid w:val="00A871D7"/>
    <w:rsid w:val="00A95DA5"/>
    <w:rsid w:val="00AB24D4"/>
    <w:rsid w:val="00AD6571"/>
    <w:rsid w:val="00AE3C2D"/>
    <w:rsid w:val="00AE7583"/>
    <w:rsid w:val="00B64769"/>
    <w:rsid w:val="00B76CDD"/>
    <w:rsid w:val="00C01A6F"/>
    <w:rsid w:val="00C05375"/>
    <w:rsid w:val="00C75AED"/>
    <w:rsid w:val="00CA7AA6"/>
    <w:rsid w:val="00CB0865"/>
    <w:rsid w:val="00CC3C84"/>
    <w:rsid w:val="00CF2E1D"/>
    <w:rsid w:val="00D14EC3"/>
    <w:rsid w:val="00D30E92"/>
    <w:rsid w:val="00DD0911"/>
    <w:rsid w:val="00E32C2F"/>
    <w:rsid w:val="00E41185"/>
    <w:rsid w:val="00E42050"/>
    <w:rsid w:val="00ED7A6D"/>
    <w:rsid w:val="00F14BB1"/>
    <w:rsid w:val="00F17F0E"/>
    <w:rsid w:val="00F67FBF"/>
    <w:rsid w:val="00F9106D"/>
    <w:rsid w:val="00F91F25"/>
    <w:rsid w:val="00F97437"/>
    <w:rsid w:val="00FD2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0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 style"/>
    <w:uiPriority w:val="99"/>
    <w:rsid w:val="00034138"/>
    <w:pPr>
      <w:numPr>
        <w:numId w:val="1"/>
      </w:numPr>
    </w:pPr>
  </w:style>
  <w:style w:type="table" w:styleId="TableGrid">
    <w:name w:val="Table Grid"/>
    <w:basedOn w:val="TableNormal"/>
    <w:uiPriority w:val="59"/>
    <w:rsid w:val="00584CA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C3C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3C84"/>
  </w:style>
  <w:style w:type="paragraph" w:styleId="Footer">
    <w:name w:val="footer"/>
    <w:basedOn w:val="Normal"/>
    <w:link w:val="FooterChar"/>
    <w:uiPriority w:val="99"/>
    <w:unhideWhenUsed/>
    <w:rsid w:val="00CC3C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3C84"/>
  </w:style>
  <w:style w:type="paragraph" w:styleId="BalloonText">
    <w:name w:val="Balloon Text"/>
    <w:basedOn w:val="Normal"/>
    <w:link w:val="BalloonTextChar"/>
    <w:uiPriority w:val="99"/>
    <w:semiHidden/>
    <w:unhideWhenUsed/>
    <w:rsid w:val="00F910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10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Examstyle">
    <w:name w:val="Examstyle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oleObject" Target="embeddings/oleObject67.bin"/><Relationship Id="rId21" Type="http://schemas.openxmlformats.org/officeDocument/2006/relationships/oleObject" Target="embeddings/oleObject7.bin"/><Relationship Id="rId42" Type="http://schemas.openxmlformats.org/officeDocument/2006/relationships/image" Target="media/image16.wmf"/><Relationship Id="rId47" Type="http://schemas.openxmlformats.org/officeDocument/2006/relationships/oleObject" Target="embeddings/oleObject22.bin"/><Relationship Id="rId63" Type="http://schemas.openxmlformats.org/officeDocument/2006/relationships/image" Target="media/image25.wmf"/><Relationship Id="rId68" Type="http://schemas.openxmlformats.org/officeDocument/2006/relationships/oleObject" Target="embeddings/oleObject34.bin"/><Relationship Id="rId84" Type="http://schemas.openxmlformats.org/officeDocument/2006/relationships/oleObject" Target="embeddings/oleObject43.bin"/><Relationship Id="rId89" Type="http://schemas.openxmlformats.org/officeDocument/2006/relationships/image" Target="media/image37.wmf"/><Relationship Id="rId112" Type="http://schemas.openxmlformats.org/officeDocument/2006/relationships/oleObject" Target="embeddings/oleObject62.bin"/><Relationship Id="rId133" Type="http://schemas.openxmlformats.org/officeDocument/2006/relationships/oleObject" Target="embeddings/oleObject79.bin"/><Relationship Id="rId138" Type="http://schemas.openxmlformats.org/officeDocument/2006/relationships/header" Target="header1.xml"/><Relationship Id="rId16" Type="http://schemas.openxmlformats.org/officeDocument/2006/relationships/image" Target="media/image5.png"/><Relationship Id="rId107" Type="http://schemas.openxmlformats.org/officeDocument/2006/relationships/oleObject" Target="embeddings/oleObject58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37" Type="http://schemas.openxmlformats.org/officeDocument/2006/relationships/image" Target="media/image15.wmf"/><Relationship Id="rId53" Type="http://schemas.openxmlformats.org/officeDocument/2006/relationships/oleObject" Target="embeddings/oleObject26.bin"/><Relationship Id="rId58" Type="http://schemas.openxmlformats.org/officeDocument/2006/relationships/oleObject" Target="embeddings/oleObject29.bin"/><Relationship Id="rId74" Type="http://schemas.openxmlformats.org/officeDocument/2006/relationships/image" Target="media/image30.wmf"/><Relationship Id="rId79" Type="http://schemas.openxmlformats.org/officeDocument/2006/relationships/image" Target="media/image32.wmf"/><Relationship Id="rId102" Type="http://schemas.openxmlformats.org/officeDocument/2006/relationships/oleObject" Target="embeddings/oleObject54.bin"/><Relationship Id="rId123" Type="http://schemas.openxmlformats.org/officeDocument/2006/relationships/oleObject" Target="embeddings/oleObject70.bin"/><Relationship Id="rId128" Type="http://schemas.openxmlformats.org/officeDocument/2006/relationships/oleObject" Target="embeddings/oleObject75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46.bin"/><Relationship Id="rId95" Type="http://schemas.openxmlformats.org/officeDocument/2006/relationships/oleObject" Target="embeddings/oleObject49.bin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20.bin"/><Relationship Id="rId48" Type="http://schemas.openxmlformats.org/officeDocument/2006/relationships/image" Target="media/image19.wmf"/><Relationship Id="rId64" Type="http://schemas.openxmlformats.org/officeDocument/2006/relationships/oleObject" Target="embeddings/oleObject32.bin"/><Relationship Id="rId69" Type="http://schemas.openxmlformats.org/officeDocument/2006/relationships/image" Target="media/image28.wmf"/><Relationship Id="rId113" Type="http://schemas.openxmlformats.org/officeDocument/2006/relationships/oleObject" Target="embeddings/oleObject63.bin"/><Relationship Id="rId118" Type="http://schemas.openxmlformats.org/officeDocument/2006/relationships/image" Target="media/image44.png"/><Relationship Id="rId134" Type="http://schemas.openxmlformats.org/officeDocument/2006/relationships/oleObject" Target="embeddings/oleObject80.bin"/><Relationship Id="rId13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oleObject" Target="embeddings/oleObject24.bin"/><Relationship Id="rId72" Type="http://schemas.openxmlformats.org/officeDocument/2006/relationships/image" Target="media/image29.wmf"/><Relationship Id="rId80" Type="http://schemas.openxmlformats.org/officeDocument/2006/relationships/oleObject" Target="embeddings/oleObject41.bin"/><Relationship Id="rId85" Type="http://schemas.openxmlformats.org/officeDocument/2006/relationships/image" Target="media/image35.png"/><Relationship Id="rId93" Type="http://schemas.openxmlformats.org/officeDocument/2006/relationships/image" Target="media/image39.wmf"/><Relationship Id="rId98" Type="http://schemas.openxmlformats.org/officeDocument/2006/relationships/image" Target="media/image40.png"/><Relationship Id="rId121" Type="http://schemas.openxmlformats.org/officeDocument/2006/relationships/oleObject" Target="embeddings/oleObject69.bin"/><Relationship Id="rId142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oleObject" Target="embeddings/oleObject16.bin"/><Relationship Id="rId46" Type="http://schemas.openxmlformats.org/officeDocument/2006/relationships/image" Target="media/image18.wmf"/><Relationship Id="rId59" Type="http://schemas.openxmlformats.org/officeDocument/2006/relationships/image" Target="media/image23.png"/><Relationship Id="rId67" Type="http://schemas.openxmlformats.org/officeDocument/2006/relationships/image" Target="media/image27.wmf"/><Relationship Id="rId103" Type="http://schemas.openxmlformats.org/officeDocument/2006/relationships/oleObject" Target="embeddings/oleObject55.bin"/><Relationship Id="rId108" Type="http://schemas.openxmlformats.org/officeDocument/2006/relationships/oleObject" Target="embeddings/oleObject59.bin"/><Relationship Id="rId116" Type="http://schemas.openxmlformats.org/officeDocument/2006/relationships/oleObject" Target="embeddings/oleObject66.bin"/><Relationship Id="rId124" Type="http://schemas.openxmlformats.org/officeDocument/2006/relationships/oleObject" Target="embeddings/oleObject71.bin"/><Relationship Id="rId129" Type="http://schemas.openxmlformats.org/officeDocument/2006/relationships/image" Target="media/image47.png"/><Relationship Id="rId137" Type="http://schemas.openxmlformats.org/officeDocument/2006/relationships/oleObject" Target="embeddings/oleObject82.bin"/><Relationship Id="rId20" Type="http://schemas.openxmlformats.org/officeDocument/2006/relationships/image" Target="media/image7.png"/><Relationship Id="rId41" Type="http://schemas.openxmlformats.org/officeDocument/2006/relationships/oleObject" Target="embeddings/oleObject19.bin"/><Relationship Id="rId54" Type="http://schemas.openxmlformats.org/officeDocument/2006/relationships/image" Target="media/image21.wmf"/><Relationship Id="rId62" Type="http://schemas.openxmlformats.org/officeDocument/2006/relationships/oleObject" Target="embeddings/oleObject31.bin"/><Relationship Id="rId70" Type="http://schemas.openxmlformats.org/officeDocument/2006/relationships/oleObject" Target="embeddings/oleObject35.bin"/><Relationship Id="rId75" Type="http://schemas.openxmlformats.org/officeDocument/2006/relationships/oleObject" Target="embeddings/oleObject38.bin"/><Relationship Id="rId83" Type="http://schemas.openxmlformats.org/officeDocument/2006/relationships/image" Target="media/image34.png"/><Relationship Id="rId88" Type="http://schemas.openxmlformats.org/officeDocument/2006/relationships/oleObject" Target="embeddings/oleObject45.bin"/><Relationship Id="rId91" Type="http://schemas.openxmlformats.org/officeDocument/2006/relationships/image" Target="media/image38.wmf"/><Relationship Id="rId96" Type="http://schemas.openxmlformats.org/officeDocument/2006/relationships/oleObject" Target="embeddings/oleObject50.bin"/><Relationship Id="rId111" Type="http://schemas.openxmlformats.org/officeDocument/2006/relationships/oleObject" Target="embeddings/oleObject61.bin"/><Relationship Id="rId132" Type="http://schemas.openxmlformats.org/officeDocument/2006/relationships/oleObject" Target="embeddings/oleObject78.bin"/><Relationship Id="rId14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oleObject" Target="embeddings/oleObject15.bin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8.bin"/><Relationship Id="rId106" Type="http://schemas.openxmlformats.org/officeDocument/2006/relationships/oleObject" Target="embeddings/oleObject57.bin"/><Relationship Id="rId114" Type="http://schemas.openxmlformats.org/officeDocument/2006/relationships/oleObject" Target="embeddings/oleObject64.bin"/><Relationship Id="rId119" Type="http://schemas.openxmlformats.org/officeDocument/2006/relationships/oleObject" Target="embeddings/oleObject68.bin"/><Relationship Id="rId127" Type="http://schemas.openxmlformats.org/officeDocument/2006/relationships/oleObject" Target="embeddings/oleObject74.bin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44" Type="http://schemas.openxmlformats.org/officeDocument/2006/relationships/image" Target="media/image17.wmf"/><Relationship Id="rId52" Type="http://schemas.openxmlformats.org/officeDocument/2006/relationships/oleObject" Target="embeddings/oleObject25.bin"/><Relationship Id="rId60" Type="http://schemas.openxmlformats.org/officeDocument/2006/relationships/oleObject" Target="embeddings/oleObject30.bin"/><Relationship Id="rId65" Type="http://schemas.openxmlformats.org/officeDocument/2006/relationships/image" Target="media/image26.wmf"/><Relationship Id="rId73" Type="http://schemas.openxmlformats.org/officeDocument/2006/relationships/oleObject" Target="embeddings/oleObject37.bin"/><Relationship Id="rId78" Type="http://schemas.openxmlformats.org/officeDocument/2006/relationships/oleObject" Target="embeddings/oleObject40.bin"/><Relationship Id="rId81" Type="http://schemas.openxmlformats.org/officeDocument/2006/relationships/image" Target="media/image33.wmf"/><Relationship Id="rId86" Type="http://schemas.openxmlformats.org/officeDocument/2006/relationships/oleObject" Target="embeddings/oleObject44.bin"/><Relationship Id="rId94" Type="http://schemas.openxmlformats.org/officeDocument/2006/relationships/oleObject" Target="embeddings/oleObject48.bin"/><Relationship Id="rId99" Type="http://schemas.openxmlformats.org/officeDocument/2006/relationships/oleObject" Target="embeddings/oleObject52.bin"/><Relationship Id="rId101" Type="http://schemas.openxmlformats.org/officeDocument/2006/relationships/oleObject" Target="embeddings/oleObject53.bin"/><Relationship Id="rId122" Type="http://schemas.openxmlformats.org/officeDocument/2006/relationships/image" Target="media/image46.wmf"/><Relationship Id="rId130" Type="http://schemas.openxmlformats.org/officeDocument/2006/relationships/oleObject" Target="embeddings/oleObject76.bin"/><Relationship Id="rId135" Type="http://schemas.openxmlformats.org/officeDocument/2006/relationships/oleObject" Target="embeddings/oleObject81.bin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60.bin"/><Relationship Id="rId34" Type="http://schemas.openxmlformats.org/officeDocument/2006/relationships/image" Target="media/image14.wmf"/><Relationship Id="rId50" Type="http://schemas.openxmlformats.org/officeDocument/2006/relationships/image" Target="media/image20.png"/><Relationship Id="rId55" Type="http://schemas.openxmlformats.org/officeDocument/2006/relationships/oleObject" Target="embeddings/oleObject27.bin"/><Relationship Id="rId76" Type="http://schemas.openxmlformats.org/officeDocument/2006/relationships/oleObject" Target="embeddings/oleObject39.bin"/><Relationship Id="rId97" Type="http://schemas.openxmlformats.org/officeDocument/2006/relationships/oleObject" Target="embeddings/oleObject51.bin"/><Relationship Id="rId104" Type="http://schemas.openxmlformats.org/officeDocument/2006/relationships/image" Target="media/image42.png"/><Relationship Id="rId120" Type="http://schemas.openxmlformats.org/officeDocument/2006/relationships/image" Target="media/image45.wmf"/><Relationship Id="rId125" Type="http://schemas.openxmlformats.org/officeDocument/2006/relationships/oleObject" Target="embeddings/oleObject72.bin"/><Relationship Id="rId141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oleObject" Target="embeddings/oleObject36.bin"/><Relationship Id="rId92" Type="http://schemas.openxmlformats.org/officeDocument/2006/relationships/oleObject" Target="embeddings/oleObject47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oleObject" Target="embeddings/oleObject18.bin"/><Relationship Id="rId45" Type="http://schemas.openxmlformats.org/officeDocument/2006/relationships/oleObject" Target="embeddings/oleObject21.bin"/><Relationship Id="rId66" Type="http://schemas.openxmlformats.org/officeDocument/2006/relationships/oleObject" Target="embeddings/oleObject33.bin"/><Relationship Id="rId87" Type="http://schemas.openxmlformats.org/officeDocument/2006/relationships/image" Target="media/image36.wmf"/><Relationship Id="rId110" Type="http://schemas.openxmlformats.org/officeDocument/2006/relationships/image" Target="media/image43.png"/><Relationship Id="rId115" Type="http://schemas.openxmlformats.org/officeDocument/2006/relationships/oleObject" Target="embeddings/oleObject65.bin"/><Relationship Id="rId131" Type="http://schemas.openxmlformats.org/officeDocument/2006/relationships/oleObject" Target="embeddings/oleObject77.bin"/><Relationship Id="rId136" Type="http://schemas.openxmlformats.org/officeDocument/2006/relationships/image" Target="media/image48.wmf"/><Relationship Id="rId61" Type="http://schemas.openxmlformats.org/officeDocument/2006/relationships/image" Target="media/image24.wmf"/><Relationship Id="rId82" Type="http://schemas.openxmlformats.org/officeDocument/2006/relationships/oleObject" Target="embeddings/oleObject42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56" Type="http://schemas.openxmlformats.org/officeDocument/2006/relationships/image" Target="media/image22.wmf"/><Relationship Id="rId77" Type="http://schemas.openxmlformats.org/officeDocument/2006/relationships/image" Target="media/image31.wmf"/><Relationship Id="rId100" Type="http://schemas.openxmlformats.org/officeDocument/2006/relationships/image" Target="media/image41.png"/><Relationship Id="rId105" Type="http://schemas.openxmlformats.org/officeDocument/2006/relationships/oleObject" Target="embeddings/oleObject56.bin"/><Relationship Id="rId126" Type="http://schemas.openxmlformats.org/officeDocument/2006/relationships/oleObject" Target="embeddings/oleObject73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arrys%20data\BACKUP\WME%20Pty%20Ltd\WME%20Mathematics%20Assessment%20Bank%202012\Years%207%20and%208\Algebra%202012\Equations%20and%20Formlae%20%20Test%20201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Equations and Formlae  Test 2012</Template>
  <TotalTime>174</TotalTime>
  <Pages>16</Pages>
  <Words>1783</Words>
  <Characters>10168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Western Trials</Company>
  <LinksUpToDate>false</LinksUpToDate>
  <CharactersWithSpaces>11928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Garry Thorn</dc:creator>
  <cp:lastModifiedBy>Garry</cp:lastModifiedBy>
  <cp:revision>13</cp:revision>
  <dcterms:created xsi:type="dcterms:W3CDTF">2011-08-14T12:05:00Z</dcterms:created>
  <dcterms:modified xsi:type="dcterms:W3CDTF">2012-03-05T02:17:00Z</dcterms:modified>
</cp:coreProperties>
</file>