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66694B">
        <w:tc>
          <w:tcPr>
            <w:tcW w:w="1951" w:type="dxa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EA78AC" w:rsidRDefault="00B868B3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868B3">
              <w:rPr>
                <w:rFonts w:ascii="Times New Roman" w:hAnsi="Times New Roman" w:cs="Times New Roman"/>
                <w:sz w:val="36"/>
                <w:szCs w:val="36"/>
              </w:rPr>
              <w:t>Counting Techniques and Relative Frequencies</w:t>
            </w:r>
          </w:p>
          <w:p w:rsidR="004A7FD9" w:rsidRDefault="004A7FD9" w:rsidP="00EA78A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605F42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4A7FD9" w:rsidRPr="004E1905" w:rsidRDefault="004A7FD9" w:rsidP="00166E6D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66694B">
        <w:tc>
          <w:tcPr>
            <w:tcW w:w="1951" w:type="dxa"/>
            <w:gridSpan w:val="2"/>
            <w:vMerge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166E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66694B">
        <w:trPr>
          <w:cantSplit/>
          <w:trHeight w:val="430"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4A7FD9" w:rsidRPr="004E1905" w:rsidRDefault="004A7FD9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4A7FD9" w:rsidRPr="00F670BA" w:rsidRDefault="0066694B" w:rsidP="0066694B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>rite all working and answers in the spa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ces provided on this test paper.</w:t>
            </w:r>
          </w:p>
        </w:tc>
      </w:tr>
      <w:tr w:rsidR="000841FE" w:rsidRPr="004E1905" w:rsidTr="0051586D">
        <w:trPr>
          <w:cantSplit/>
        </w:trPr>
        <w:tc>
          <w:tcPr>
            <w:tcW w:w="10598" w:type="dxa"/>
            <w:gridSpan w:val="5"/>
            <w:tcBorders>
              <w:top w:val="single" w:sz="4" w:space="0" w:color="000000" w:themeColor="text1"/>
              <w:bottom w:val="nil"/>
            </w:tcBorders>
          </w:tcPr>
          <w:p w:rsidR="0051586D" w:rsidRDefault="000841FE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75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Questions 1 – 3 </w:t>
            </w:r>
            <w:r w:rsidR="0066694B" w:rsidRPr="00ED7531">
              <w:rPr>
                <w:rFonts w:ascii="Times New Roman" w:hAnsi="Times New Roman" w:cs="Times New Roman"/>
                <w:b/>
                <w:sz w:val="24"/>
                <w:szCs w:val="24"/>
              </w:rPr>
              <w:t>refer to</w:t>
            </w:r>
            <w:r w:rsidR="00ED7531" w:rsidRPr="00ED75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the following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>.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bag holds one red, one blue and one yellow ball. </w:t>
            </w:r>
            <w:proofErr w:type="spellStart"/>
            <w:r w:rsidR="0051586D">
              <w:rPr>
                <w:rFonts w:ascii="Times New Roman" w:hAnsi="Times New Roman" w:cs="Times New Roman"/>
                <w:sz w:val="24"/>
                <w:szCs w:val="24"/>
              </w:rPr>
              <w:t>Agne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will choose a ball, replace it and then choose another ball. She draws up the tree diagram below to work out the sample space.</w:t>
            </w:r>
          </w:p>
          <w:p w:rsidR="0066694B" w:rsidRDefault="0066694B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51586D">
        <w:trPr>
          <w:cantSplit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4A7FD9" w:rsidRPr="004E1905" w:rsidRDefault="004A7FD9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8B4595" w:rsidRDefault="00997CD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62.3pt;margin-top:3.5pt;width:228.75pt;height:179.45pt;z-index:-251553792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396854" r:id="rId10"/>
              </w:pict>
            </w:r>
            <w:r w:rsidR="008B4595">
              <w:rPr>
                <w:rFonts w:ascii="Times New Roman" w:hAnsi="Times New Roman" w:cs="Times New Roman"/>
                <w:sz w:val="24"/>
                <w:szCs w:val="24"/>
              </w:rPr>
              <w:t>. Com</w:t>
            </w:r>
            <w:r w:rsidR="0051586D">
              <w:rPr>
                <w:rFonts w:ascii="Times New Roman" w:hAnsi="Times New Roman" w:cs="Times New Roman"/>
                <w:sz w:val="24"/>
                <w:szCs w:val="24"/>
              </w:rPr>
              <w:t>plete the sample space from the tree diagram.</w:t>
            </w:r>
          </w:p>
          <w:p w:rsidR="008B4595" w:rsidRDefault="008B4595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41FE" w:rsidRDefault="00997CD5" w:rsidP="00997CD5">
            <w:pPr>
              <w:tabs>
                <w:tab w:val="left" w:pos="43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0841FE" w:rsidRDefault="000841FE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41FE" w:rsidRDefault="000841FE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41FE" w:rsidRDefault="000841FE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86D" w:rsidRDefault="0051586D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86D" w:rsidRDefault="0051586D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86D" w:rsidRDefault="0051586D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86D" w:rsidRDefault="0051586D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586D" w:rsidRDefault="0051586D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41FE" w:rsidRPr="004E1905" w:rsidRDefault="000841FE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51586D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51586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probability that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Agnetha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chooses the same colour ball both times?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A7FD9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51586D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Default="0051586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neither of the balls chosen is red?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586D" w:rsidRPr="004E1905" w:rsidTr="00166E6D">
        <w:trPr>
          <w:cantSplit/>
        </w:trPr>
        <w:tc>
          <w:tcPr>
            <w:tcW w:w="10598" w:type="dxa"/>
            <w:gridSpan w:val="5"/>
            <w:tcBorders>
              <w:top w:val="single" w:sz="4" w:space="0" w:color="000000" w:themeColor="text1"/>
              <w:bottom w:val="nil"/>
            </w:tcBorders>
          </w:tcPr>
          <w:p w:rsidR="003941E0" w:rsidRDefault="003941E0" w:rsidP="008B459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D75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Questions 4 and 5 refer </w:t>
            </w:r>
            <w:r w:rsidR="00ED7531" w:rsidRPr="00ED7531">
              <w:rPr>
                <w:rFonts w:ascii="Times New Roman" w:hAnsi="Times New Roman" w:cs="Times New Roman"/>
                <w:b/>
                <w:sz w:val="24"/>
                <w:szCs w:val="24"/>
              </w:rPr>
              <w:t>to the following.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Kayla counts the number of people wearing various club colours </w:t>
            </w:r>
            <w:r w:rsidR="0066694B">
              <w:rPr>
                <w:rFonts w:ascii="Times New Roman" w:hAnsi="Times New Roman" w:cs="Times New Roman"/>
                <w:sz w:val="24"/>
                <w:szCs w:val="24"/>
              </w:rPr>
              <w:t xml:space="preserve">in the crowd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 a double header football match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 xml:space="preserve"> and records the results in the table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 </w:t>
            </w:r>
          </w:p>
          <w:tbl>
            <w:tblPr>
              <w:tblStyle w:val="TableGrid"/>
              <w:tblW w:w="0" w:type="auto"/>
              <w:tblCellMar>
                <w:left w:w="85" w:type="dxa"/>
                <w:right w:w="85" w:type="dxa"/>
              </w:tblCellMar>
              <w:tblLook w:val="04A0" w:firstRow="1" w:lastRow="0" w:firstColumn="1" w:lastColumn="0" w:noHBand="0" w:noVBand="1"/>
            </w:tblPr>
            <w:tblGrid>
              <w:gridCol w:w="2122"/>
              <w:gridCol w:w="1649"/>
              <w:gridCol w:w="1649"/>
              <w:gridCol w:w="1649"/>
              <w:gridCol w:w="1649"/>
              <w:gridCol w:w="1649"/>
            </w:tblGrid>
            <w:tr w:rsidR="003941E0" w:rsidTr="0066694B">
              <w:trPr>
                <w:trHeight w:hRule="exact" w:val="397"/>
              </w:trPr>
              <w:tc>
                <w:tcPr>
                  <w:tcW w:w="2122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Club colours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Tigers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Saints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Mariners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Bombers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 Colours</w:t>
                  </w:r>
                </w:p>
              </w:tc>
            </w:tr>
            <w:tr w:rsidR="003941E0" w:rsidTr="0066694B">
              <w:trPr>
                <w:trHeight w:hRule="exact" w:val="397"/>
              </w:trPr>
              <w:tc>
                <w:tcPr>
                  <w:tcW w:w="2122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People.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650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550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500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450</w:t>
                  </w:r>
                </w:p>
              </w:tc>
              <w:tc>
                <w:tcPr>
                  <w:tcW w:w="1649" w:type="dxa"/>
                  <w:vAlign w:val="center"/>
                </w:tcPr>
                <w:p w:rsidR="003941E0" w:rsidRDefault="003941E0" w:rsidP="003941E0">
                  <w:pPr>
                    <w:spacing w:after="24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350</w:t>
                  </w:r>
                </w:p>
              </w:tc>
            </w:tr>
          </w:tbl>
          <w:p w:rsidR="003941E0" w:rsidRDefault="003941E0" w:rsidP="008B459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51586D">
        <w:trPr>
          <w:cantSplit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EA78AC" w:rsidRPr="004E1905" w:rsidRDefault="00EA78AC" w:rsidP="0066694B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3941E0" w:rsidRDefault="0066694B" w:rsidP="0066694B">
            <w:pPr>
              <w:spacing w:before="120"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one person were chosen at random from the crowd, what is the probability that they are wearing Saints colours? </w:t>
            </w:r>
          </w:p>
          <w:p w:rsidR="003941E0" w:rsidRPr="00FF1B42" w:rsidRDefault="003941E0" w:rsidP="0066694B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4E1905" w:rsidRDefault="00EA78AC" w:rsidP="0066694B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51586D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66694B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one person were chosen at random from those wearing club colours, what is the probability that they are wearing Bombers or Mariners colours?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4E1905" w:rsidRDefault="00EA78AC" w:rsidP="006669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941E0" w:rsidRPr="004E1905" w:rsidTr="00166E6D">
        <w:trPr>
          <w:cantSplit/>
        </w:trPr>
        <w:tc>
          <w:tcPr>
            <w:tcW w:w="10598" w:type="dxa"/>
            <w:gridSpan w:val="5"/>
            <w:tcBorders>
              <w:top w:val="single" w:sz="4" w:space="0" w:color="000000" w:themeColor="text1"/>
              <w:bottom w:val="nil"/>
            </w:tcBorders>
          </w:tcPr>
          <w:p w:rsidR="003941E0" w:rsidRDefault="0066694B" w:rsidP="00ED7531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A2CB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Questions 6 – 8 refer to</w:t>
            </w:r>
            <w:r w:rsidR="00ED7531" w:rsidRPr="005A2C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the following.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 xml:space="preserve"> In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board game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>, t</w:t>
            </w:r>
            <w:r w:rsidR="00133B2E">
              <w:rPr>
                <w:rFonts w:ascii="Times New Roman" w:hAnsi="Times New Roman" w:cs="Times New Roman"/>
                <w:sz w:val="24"/>
                <w:szCs w:val="24"/>
              </w:rPr>
              <w:t xml:space="preserve">wo dice are rolled, and the sum of their faces is taken as the players score for the round. Caroline has begun to draw up a table to show the sample space.  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33B2E" w:rsidRDefault="00133B2E" w:rsidP="00133B2E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table for the sample space.    </w:t>
            </w:r>
          </w:p>
          <w:tbl>
            <w:tblPr>
              <w:tblStyle w:val="TableGrid"/>
              <w:tblW w:w="0" w:type="auto"/>
              <w:tblInd w:w="1117" w:type="dxa"/>
              <w:tblLook w:val="04A0" w:firstRow="1" w:lastRow="0" w:firstColumn="1" w:lastColumn="0" w:noHBand="0" w:noVBand="1"/>
            </w:tblPr>
            <w:tblGrid>
              <w:gridCol w:w="1073"/>
              <w:gridCol w:w="851"/>
              <w:gridCol w:w="851"/>
              <w:gridCol w:w="851"/>
              <w:gridCol w:w="851"/>
              <w:gridCol w:w="851"/>
              <w:gridCol w:w="851"/>
            </w:tblGrid>
            <w:tr w:rsidR="00133B2E" w:rsidTr="00166E6D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33B2E" w:rsidTr="00133B2E">
              <w:tc>
                <w:tcPr>
                  <w:tcW w:w="1073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133B2E" w:rsidRDefault="00133B2E" w:rsidP="00166E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133B2E" w:rsidRPr="004E1905" w:rsidRDefault="00133B2E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605F42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 a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 xml:space="preserve"> given round, what</w:t>
            </w:r>
            <w:r w:rsidR="00133B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7531">
              <w:rPr>
                <w:rFonts w:ascii="Times New Roman" w:hAnsi="Times New Roman" w:cs="Times New Roman"/>
                <w:sz w:val="24"/>
                <w:szCs w:val="24"/>
              </w:rPr>
              <w:t>is the probability that Caroline’s s</w:t>
            </w:r>
            <w:r w:rsidR="00133B2E">
              <w:rPr>
                <w:rFonts w:ascii="Times New Roman" w:hAnsi="Times New Roman" w:cs="Times New Roman"/>
                <w:sz w:val="24"/>
                <w:szCs w:val="24"/>
              </w:rPr>
              <w:t>core will be 7?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ED753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 a given round, what is the probability that Caroline’s score will be</w:t>
            </w:r>
            <w:r w:rsidR="00133B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 or less?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A2CB0" w:rsidRPr="004E1905" w:rsidTr="00166E6D">
        <w:trPr>
          <w:cantSplit/>
        </w:trPr>
        <w:tc>
          <w:tcPr>
            <w:tcW w:w="10598" w:type="dxa"/>
            <w:gridSpan w:val="5"/>
            <w:tcBorders>
              <w:top w:val="single" w:sz="4" w:space="0" w:color="000000" w:themeColor="text1"/>
              <w:bottom w:val="nil"/>
            </w:tcBorders>
          </w:tcPr>
          <w:p w:rsidR="005A2CB0" w:rsidRPr="005A2CB0" w:rsidRDefault="005A2CB0" w:rsidP="00ED4DC1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Questions 9</w:t>
            </w:r>
            <w:r w:rsidRPr="005A2C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4DC1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Pr="005A2C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refer to the following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Ross places his name and the names of his </w:t>
            </w:r>
            <w:r w:rsidR="00ED4DC1">
              <w:rPr>
                <w:rFonts w:ascii="Times New Roman" w:hAnsi="Times New Roman" w:cs="Times New Roman"/>
                <w:sz w:val="24"/>
                <w:szCs w:val="24"/>
              </w:rPr>
              <w:t>brother Hector and his two sisters Karen and Zoe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into a hat and draws out two names to see who will use the two tickets his parents won to a concert.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997CD5" w:rsidP="00ED4DC1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206.35pt;margin-top:3.6pt;width:177.45pt;height:198.45pt;z-index:-251552768;mso-position-horizontal-relative:text;mso-position-vertical-relative:text">
                  <v:imagedata r:id="rId11" o:title=""/>
                </v:shape>
                <o:OLEObject Type="Embed" ProgID="FXDraw3.Document" ShapeID="_x0000_s1029" DrawAspect="Content" ObjectID="_1392396855" r:id="rId12"/>
              </w:pict>
            </w:r>
            <w:r w:rsidR="005A2CB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ED4DC1">
              <w:rPr>
                <w:rFonts w:ascii="Times New Roman" w:hAnsi="Times New Roman" w:cs="Times New Roman"/>
                <w:sz w:val="24"/>
                <w:szCs w:val="24"/>
              </w:rPr>
              <w:t>omplete the tree diagram and list</w:t>
            </w:r>
            <w:r w:rsidR="005A2CB0">
              <w:rPr>
                <w:rFonts w:ascii="Times New Roman" w:hAnsi="Times New Roman" w:cs="Times New Roman"/>
                <w:sz w:val="24"/>
                <w:szCs w:val="24"/>
              </w:rPr>
              <w:t xml:space="preserve"> the sample space.</w:t>
            </w: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</w:p>
          <w:p w:rsidR="00ED4DC1" w:rsidRPr="005A2CB0" w:rsidRDefault="00ED4DC1" w:rsidP="00166E6D">
            <w:pPr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2CB0" w:rsidRPr="004E1905" w:rsidRDefault="005A2CB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ED4DC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probability that Ross and Karen will get the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tickets.</w:t>
            </w:r>
            <w:proofErr w:type="gramEnd"/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Default="00ED4DC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two siblings of the same gender will get the tickets?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4A7FD9" w:rsidRDefault="004A7FD9"/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13"/>
          <w:footerReference w:type="default" r:id="rId14"/>
          <w:headerReference w:type="first" r:id="rId15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EA78AC" w:rsidRPr="004E1905" w:rsidTr="001D22B5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EA78AC" w:rsidRDefault="00EA78AC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EA78AC" w:rsidRPr="004E1905" w:rsidRDefault="00EA78AC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EA78AC" w:rsidRDefault="00EA78AC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EA78AC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868B3">
              <w:rPr>
                <w:rFonts w:ascii="Times New Roman" w:hAnsi="Times New Roman" w:cs="Times New Roman"/>
                <w:sz w:val="36"/>
                <w:szCs w:val="36"/>
              </w:rPr>
              <w:t>Counting Techniques and Relative Frequencies</w:t>
            </w:r>
          </w:p>
          <w:p w:rsidR="00EA78AC" w:rsidRDefault="00EA78AC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EA78AC" w:rsidRPr="004E1905" w:rsidRDefault="00EA78AC" w:rsidP="00791141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791141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</w:tc>
      </w:tr>
      <w:tr w:rsidR="004A7FD9" w:rsidRPr="004E1905" w:rsidTr="001D22B5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1D22B5"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7C3" w:rsidRPr="004E1905" w:rsidTr="001D22B5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543683" w:rsidRDefault="00543683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game show has four teams</w:t>
            </w:r>
            <w:r w:rsidR="00D0377A">
              <w:rPr>
                <w:rFonts w:ascii="Times New Roman" w:hAnsi="Times New Roman" w:cs="Times New Roman"/>
                <w:sz w:val="24"/>
                <w:szCs w:val="24"/>
              </w:rPr>
              <w:t xml:space="preserve"> which compete each week, with one team winning the weekly prize.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377A">
              <w:rPr>
                <w:rFonts w:ascii="Times New Roman" w:hAnsi="Times New Roman" w:cs="Times New Roman"/>
                <w:sz w:val="24"/>
                <w:szCs w:val="24"/>
              </w:rPr>
              <w:t>Their results over the last 25 weeks are shown.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8"/>
              <w:gridCol w:w="1850"/>
              <w:gridCol w:w="1850"/>
              <w:gridCol w:w="1850"/>
              <w:gridCol w:w="1850"/>
            </w:tblGrid>
            <w:tr w:rsidR="00543683" w:rsidTr="00D0377A">
              <w:tc>
                <w:tcPr>
                  <w:tcW w:w="2438" w:type="dxa"/>
                  <w:vAlign w:val="center"/>
                </w:tcPr>
                <w:p w:rsidR="00543683" w:rsidRPr="00543683" w:rsidRDefault="00543683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Team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543683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436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Crocs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543683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436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Skinks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543683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436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Goannas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Default="00543683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43683">
                    <w:rPr>
                      <w:rFonts w:ascii="Times New Roman" w:hAnsi="Times New Roman" w:cs="Times New Roman"/>
                      <w:sz w:val="24"/>
                      <w:szCs w:val="24"/>
                    </w:rPr>
                    <w:t>Frillnecks</w:t>
                  </w:r>
                  <w:proofErr w:type="spellEnd"/>
                </w:p>
              </w:tc>
            </w:tr>
            <w:tr w:rsidR="00543683" w:rsidTr="00D0377A">
              <w:tc>
                <w:tcPr>
                  <w:tcW w:w="2438" w:type="dxa"/>
                  <w:vAlign w:val="center"/>
                </w:tcPr>
                <w:p w:rsidR="00543683" w:rsidRPr="00543683" w:rsidRDefault="00D0377A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Wins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D0377A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D0377A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D0377A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850" w:type="dxa"/>
                  <w:vAlign w:val="center"/>
                </w:tcPr>
                <w:p w:rsidR="00543683" w:rsidRPr="00543683" w:rsidRDefault="00D0377A" w:rsidP="00D0377A">
                  <w:pPr>
                    <w:spacing w:after="12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:rsidR="00E417C3" w:rsidRDefault="00543683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D0377A">
              <w:rPr>
                <w:rFonts w:ascii="Times New Roman" w:hAnsi="Times New Roman" w:cs="Times New Roman"/>
                <w:sz w:val="24"/>
                <w:szCs w:val="24"/>
              </w:rPr>
              <w:t>What is the probability that the Crocs will win the 26</w:t>
            </w:r>
            <w:r w:rsidR="00D0377A" w:rsidRPr="00D0377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D0377A">
              <w:rPr>
                <w:rFonts w:ascii="Times New Roman" w:hAnsi="Times New Roman" w:cs="Times New Roman"/>
                <w:sz w:val="24"/>
                <w:szCs w:val="24"/>
              </w:rPr>
              <w:t xml:space="preserve"> game?</w:t>
            </w:r>
          </w:p>
          <w:p w:rsidR="00ED4DC1" w:rsidRDefault="00ED4DC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BD2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218F" w:rsidRPr="00BD218F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405" w:dyaOrig="725">
                <v:shape id="_x0000_i1025" type="#_x0000_t75" style="width:15.75pt;height:28.5pt" o:ole="">
                  <v:imagedata r:id="rId16" o:title=""/>
                </v:shape>
                <o:OLEObject Type="Embed" ProgID="FXE300.Equation" ShapeID="_x0000_i1025" DrawAspect="Content" ObjectID="_1392396800" r:id="rId17"/>
              </w:object>
            </w:r>
            <w:r w:rsidR="00BD2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BD218F" w:rsidRPr="00BD218F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405" w:dyaOrig="725">
                <v:shape id="_x0000_i1026" type="#_x0000_t75" style="width:15.75pt;height:28.5pt" o:ole="">
                  <v:imagedata r:id="rId18" o:title=""/>
                </v:shape>
                <o:OLEObject Type="Embed" ProgID="FXE300.Equation" ShapeID="_x0000_i1026" DrawAspect="Content" ObjectID="_1392396801" r:id="rId19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  </w:t>
            </w:r>
            <w:r w:rsidR="00BD218F" w:rsidRPr="00BD218F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405" w:dyaOrig="725">
                <v:shape id="_x0000_i1027" type="#_x0000_t75" style="width:15.75pt;height:28.5pt" o:ole="">
                  <v:imagedata r:id="rId20" o:title=""/>
                </v:shape>
                <o:OLEObject Type="Embed" ProgID="FXE300.Equation" ShapeID="_x0000_i1027" DrawAspect="Content" ObjectID="_1392396802" r:id="rId21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BD218F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BD218F" w:rsidRPr="00BD218F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405" w:dyaOrig="725">
                <v:shape id="_x0000_i1028" type="#_x0000_t75" style="width:15.75pt;height:28.5pt" o:ole="">
                  <v:imagedata r:id="rId22" o:title=""/>
                </v:shape>
                <o:OLEObject Type="Embed" ProgID="FXE300.Equation" ShapeID="_x0000_i1028" DrawAspect="Content" ObjectID="_1392396803" r:id="rId23"/>
              </w:object>
            </w:r>
          </w:p>
        </w:tc>
      </w:tr>
      <w:tr w:rsidR="00EA78AC" w:rsidRPr="004E1905" w:rsidTr="001D22B5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EA78AC" w:rsidRDefault="001D22B5" w:rsidP="001D22B5">
            <w:pPr>
              <w:spacing w:after="120"/>
              <w:ind w:right="64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2400AF02" wp14:editId="49469A52">
                  <wp:simplePos x="0" y="0"/>
                  <wp:positionH relativeFrom="column">
                    <wp:posOffset>2489835</wp:posOffset>
                  </wp:positionH>
                  <wp:positionV relativeFrom="paragraph">
                    <wp:posOffset>60960</wp:posOffset>
                  </wp:positionV>
                  <wp:extent cx="3181350" cy="2272030"/>
                  <wp:effectExtent l="0" t="0" r="0" b="0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s</w:t>
            </w:r>
            <w:r w:rsidR="002B073F">
              <w:rPr>
                <w:rFonts w:ascii="Times New Roman" w:hAnsi="Times New Roman" w:cs="Times New Roman"/>
                <w:sz w:val="24"/>
                <w:szCs w:val="24"/>
              </w:rPr>
              <w:t>ection A, B, C or D on the Venn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 represents “Red haired cricketers who don’</w:t>
            </w:r>
            <w:r w:rsidR="001860CB">
              <w:rPr>
                <w:rFonts w:ascii="Times New Roman" w:hAnsi="Times New Roman" w:cs="Times New Roman"/>
                <w:sz w:val="24"/>
                <w:szCs w:val="24"/>
              </w:rPr>
              <w:t>t play the guitar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1860CB">
              <w:rPr>
                <w:rFonts w:ascii="Times New Roman" w:hAnsi="Times New Roman" w:cs="Times New Roman"/>
                <w:sz w:val="24"/>
                <w:szCs w:val="24"/>
              </w:rPr>
              <w:t>?</w:t>
            </w:r>
            <w:r>
              <w:rPr>
                <w:noProof/>
              </w:rPr>
              <w:t xml:space="preserve"> </w:t>
            </w:r>
          </w:p>
          <w:p w:rsidR="00EA78AC" w:rsidRDefault="00EA78AC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22B5" w:rsidRPr="00EA78AC" w:rsidRDefault="001D22B5" w:rsidP="001D22B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248BE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BD218F" w:rsidRDefault="00CE2FA9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two-way table compares pet ownership from a sample of 40 people. </w:t>
            </w:r>
            <w:r w:rsidR="00BD218F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tbl>
            <w:tblPr>
              <w:tblStyle w:val="TableGrid"/>
              <w:tblW w:w="0" w:type="auto"/>
              <w:tblInd w:w="795" w:type="dxa"/>
              <w:tblLook w:val="04A0" w:firstRow="1" w:lastRow="0" w:firstColumn="1" w:lastColumn="0" w:noHBand="0" w:noVBand="1"/>
            </w:tblPr>
            <w:tblGrid>
              <w:gridCol w:w="2155"/>
              <w:gridCol w:w="2031"/>
              <w:gridCol w:w="2032"/>
              <w:gridCol w:w="2032"/>
            </w:tblGrid>
            <w:tr w:rsidR="00BD218F" w:rsidTr="00CE2FA9">
              <w:tc>
                <w:tcPr>
                  <w:tcW w:w="2155" w:type="dxa"/>
                </w:tcPr>
                <w:p w:rsidR="00BD218F" w:rsidRDefault="00BD218F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031" w:type="dxa"/>
                </w:tcPr>
                <w:p w:rsidR="00BD218F" w:rsidRDefault="00BD218F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Male</w:t>
                  </w:r>
                </w:p>
              </w:tc>
              <w:tc>
                <w:tcPr>
                  <w:tcW w:w="2032" w:type="dxa"/>
                </w:tcPr>
                <w:p w:rsidR="00BD218F" w:rsidRDefault="00BD218F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Female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</w:tr>
            <w:tr w:rsidR="00BD218F" w:rsidTr="00CE2FA9">
              <w:tc>
                <w:tcPr>
                  <w:tcW w:w="2155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Has a pet</w:t>
                  </w:r>
                </w:p>
              </w:tc>
              <w:tc>
                <w:tcPr>
                  <w:tcW w:w="2031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</w:tr>
            <w:tr w:rsidR="00BD218F" w:rsidTr="00CE2FA9">
              <w:tc>
                <w:tcPr>
                  <w:tcW w:w="2155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Doesn’t have a pet.</w:t>
                  </w:r>
                </w:p>
              </w:tc>
              <w:tc>
                <w:tcPr>
                  <w:tcW w:w="2031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</w:tr>
            <w:tr w:rsidR="00BD218F" w:rsidTr="00CE2FA9">
              <w:tc>
                <w:tcPr>
                  <w:tcW w:w="2155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2031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2032" w:type="dxa"/>
                </w:tcPr>
                <w:p w:rsidR="00BD218F" w:rsidRDefault="00CE2FA9" w:rsidP="00166E6D">
                  <w:pPr>
                    <w:spacing w:after="1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</w:tr>
          </w:tbl>
          <w:p w:rsidR="00BD218F" w:rsidRDefault="00CE2FA9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one person were chosen at random from the sample, what is the probability that they were a female who has a pet?</w:t>
            </w:r>
          </w:p>
          <w:p w:rsidR="00EA78AC" w:rsidRPr="00EA78AC" w:rsidRDefault="00EA78AC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CE2F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54D2B" w:rsidRPr="00CE2FA9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29" type="#_x0000_t75" style="width:15pt;height:27.75pt" o:ole="">
                  <v:imagedata r:id="rId25" o:title=""/>
                </v:shape>
                <o:OLEObject Type="Embed" ProgID="FXE300.Equation" ShapeID="_x0000_i1029" DrawAspect="Content" ObjectID="_1392396804" r:id="rId26"/>
              </w:object>
            </w:r>
            <w:r w:rsidR="00CE2F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 w:rsidR="00CE2FA9" w:rsidRPr="00CE2FA9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30" type="#_x0000_t75" style="width:9pt;height:27.75pt" o:ole="">
                  <v:imagedata r:id="rId27" o:title=""/>
                </v:shape>
                <o:OLEObject Type="Embed" ProgID="FXE300.Equation" ShapeID="_x0000_i1030" DrawAspect="Content" ObjectID="_1392396805" r:id="rId28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   </w:t>
            </w:r>
            <w:r w:rsidR="00B54D2B" w:rsidRPr="00CE2FA9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31" type="#_x0000_t75" style="width:9pt;height:27.75pt" o:ole="">
                  <v:imagedata r:id="rId29" o:title=""/>
                </v:shape>
                <o:OLEObject Type="Embed" ProgID="FXE300.Equation" ShapeID="_x0000_i1031" DrawAspect="Content" ObjectID="_1392396806" r:id="rId30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CE2FA9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B54D2B" w:rsidRPr="00CE2FA9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32" type="#_x0000_t75" style="width:9pt;height:27.75pt" o:ole="">
                  <v:imagedata r:id="rId31" o:title=""/>
                </v:shape>
                <o:OLEObject Type="Embed" ProgID="FXE300.Equation" ShapeID="_x0000_i1032" DrawAspect="Content" ObjectID="_1392396807" r:id="rId32"/>
              </w:object>
            </w:r>
          </w:p>
        </w:tc>
      </w:tr>
      <w:tr w:rsidR="004248BE" w:rsidRPr="004E1905" w:rsidTr="004244A2">
        <w:trPr>
          <w:cantSplit/>
        </w:trPr>
        <w:tc>
          <w:tcPr>
            <w:tcW w:w="10598" w:type="dxa"/>
            <w:gridSpan w:val="5"/>
            <w:tcBorders>
              <w:top w:val="single" w:sz="4" w:space="0" w:color="000000" w:themeColor="text1"/>
              <w:bottom w:val="nil"/>
            </w:tcBorders>
          </w:tcPr>
          <w:p w:rsidR="004248BE" w:rsidRDefault="00997CD5" w:rsidP="00166E6D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lastRenderedPageBreak/>
              <w:pict>
                <v:shape id="_x0000_s1034" type="#_x0000_t75" style="position:absolute;margin-left:197pt;margin-top:2pt;width:253.45pt;height:151.4pt;z-index:251772928;mso-position-horizontal-relative:text;mso-position-vertical-relative:text">
                  <v:imagedata r:id="rId33" o:title=""/>
                </v:shape>
                <o:OLEObject Type="Embed" ProgID="FXDraw3.Document" ShapeID="_x0000_s1034" DrawAspect="Content" ObjectID="_1392396856" r:id="rId34"/>
              </w:pict>
            </w:r>
            <w:r w:rsidR="004248BE" w:rsidRPr="005245A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Questions 4 and 5 refer to the following</w:t>
            </w:r>
            <w:r w:rsidR="004248BE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:rsidR="004248BE" w:rsidRDefault="004248BE" w:rsidP="00166E6D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The Venn diagram at right shows the subject likes of 30 students in the class 9S.</w:t>
            </w:r>
          </w:p>
          <w:p w:rsidR="004248BE" w:rsidRDefault="004248BE" w:rsidP="00166E6D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4248BE" w:rsidRDefault="004248BE" w:rsidP="00166E6D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4248BE" w:rsidRDefault="004248BE" w:rsidP="00166E6D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A student is chosen at random from the 9S students. </w:t>
            </w:r>
          </w:p>
        </w:tc>
      </w:tr>
      <w:tr w:rsidR="002B073F" w:rsidRPr="004E1905" w:rsidTr="004248BE">
        <w:trPr>
          <w:cantSplit/>
        </w:trPr>
        <w:tc>
          <w:tcPr>
            <w:tcW w:w="534" w:type="dxa"/>
            <w:tcBorders>
              <w:top w:val="nil"/>
            </w:tcBorders>
          </w:tcPr>
          <w:p w:rsidR="002B073F" w:rsidRPr="004E1905" w:rsidRDefault="002B07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2B073F" w:rsidRDefault="00107B23" w:rsidP="00107B2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student</w:t>
            </w:r>
            <w:r w:rsidR="005245AE">
              <w:rPr>
                <w:rFonts w:ascii="Times New Roman" w:hAnsi="Times New Roman" w:cs="Times New Roman"/>
                <w:sz w:val="24"/>
                <w:szCs w:val="24"/>
              </w:rPr>
              <w:t xml:space="preserve"> likes Maths?</w:t>
            </w:r>
          </w:p>
          <w:p w:rsidR="002B073F" w:rsidRPr="00EA78AC" w:rsidRDefault="00543683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5245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245AE"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3" type="#_x0000_t75" style="width:15.75pt;height:27.75pt" o:ole="">
                  <v:imagedata r:id="rId35" o:title=""/>
                </v:shape>
                <o:OLEObject Type="Embed" ProgID="FXE300.Equation" ShapeID="_x0000_i1033" DrawAspect="Content" ObjectID="_1392396808" r:id="rId36"/>
              </w:object>
            </w:r>
            <w:r w:rsidR="005245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5245AE"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4" type="#_x0000_t75" style="width:15.75pt;height:27.75pt" o:ole="">
                  <v:imagedata r:id="rId37" o:title=""/>
                </v:shape>
                <o:OLEObject Type="Embed" ProgID="FXE300.Equation" ShapeID="_x0000_i1034" DrawAspect="Content" ObjectID="_1392396809" r:id="rId38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 </w:t>
            </w:r>
            <w:r w:rsidR="005245AE"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5" type="#_x0000_t75" style="width:15.75pt;height:27.75pt" o:ole="">
                  <v:imagedata r:id="rId39" o:title=""/>
                </v:shape>
                <o:OLEObject Type="Embed" ProgID="FXE300.Equation" ShapeID="_x0000_i1035" DrawAspect="Content" ObjectID="_1392396810" r:id="rId40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5245AE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245AE"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6" type="#_x0000_t75" style="width:15.75pt;height:27.75pt" o:ole="">
                  <v:imagedata r:id="rId41" o:title=""/>
                </v:shape>
                <o:OLEObject Type="Embed" ProgID="FXE300.Equation" ShapeID="_x0000_i1036" DrawAspect="Content" ObjectID="_1392396811" r:id="rId42"/>
              </w:object>
            </w: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2B07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</w:tcPr>
          <w:p w:rsidR="005245AE" w:rsidRDefault="005245AE" w:rsidP="005245A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student likes History but not Maths?</w:t>
            </w:r>
          </w:p>
          <w:p w:rsidR="002B073F" w:rsidRPr="00EA78AC" w:rsidRDefault="005245AE" w:rsidP="005245A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7" type="#_x0000_t75" style="width:15.75pt;height:27.75pt" o:ole="">
                  <v:imagedata r:id="rId43" o:title=""/>
                </v:shape>
                <o:OLEObject Type="Embed" ProgID="FXE300.Equation" ShapeID="_x0000_i1037" DrawAspect="Content" ObjectID="_1392396812" r:id="rId4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8" type="#_x0000_t75" style="width:15.75pt;height:27.75pt" o:ole="">
                  <v:imagedata r:id="rId45" o:title=""/>
                </v:shape>
                <o:OLEObject Type="Embed" ProgID="FXE300.Equation" ShapeID="_x0000_i1038" DrawAspect="Content" ObjectID="_1392396813" r:id="rId46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 </w:t>
            </w:r>
            <w:r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39" type="#_x0000_t75" style="width:15.75pt;height:27.75pt" o:ole="">
                  <v:imagedata r:id="rId47" o:title=""/>
                </v:shape>
                <o:OLEObject Type="Embed" ProgID="FXE300.Equation" ShapeID="_x0000_i1039" DrawAspect="Content" ObjectID="_1392396814" r:id="rId48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5245A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40" type="#_x0000_t75" style="width:15.75pt;height:27.75pt" o:ole="">
                  <v:imagedata r:id="rId49" o:title=""/>
                </v:shape>
                <o:OLEObject Type="Embed" ProgID="FXE300.Equation" ShapeID="_x0000_i1040" DrawAspect="Content" ObjectID="_1392396815" r:id="rId50"/>
              </w:object>
            </w:r>
          </w:p>
        </w:tc>
      </w:tr>
      <w:tr w:rsidR="004248BE" w:rsidRPr="004E1905" w:rsidTr="004244A2">
        <w:trPr>
          <w:cantSplit/>
        </w:trPr>
        <w:tc>
          <w:tcPr>
            <w:tcW w:w="10598" w:type="dxa"/>
            <w:gridSpan w:val="5"/>
          </w:tcPr>
          <w:p w:rsidR="004248BE" w:rsidRDefault="00997CD5" w:rsidP="00166E6D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75" style="position:absolute;margin-left:243.45pt;margin-top:2.45pt;width:231.7pt;height:229.25pt;z-index:251773952;mso-position-horizontal-relative:text;mso-position-vertical-relative:text">
                  <v:imagedata r:id="rId51" o:title=""/>
                </v:shape>
                <o:OLEObject Type="Embed" ProgID="FXDraw3.Document" ShapeID="_x0000_s1035" DrawAspect="Content" ObjectID="_1392396857" r:id="rId52"/>
              </w:pict>
            </w:r>
            <w:r w:rsidR="003D54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Questions 6 – 8 </w:t>
            </w:r>
            <w:r w:rsidR="002E7BE9" w:rsidRPr="005245A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refer to the following</w:t>
            </w:r>
            <w:r w:rsidR="002E7BE9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:rsidR="002E7BE9" w:rsidRDefault="002E7BE9" w:rsidP="002E7BE9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When going to wor</w:t>
            </w:r>
            <w:r w:rsidR="00344F54">
              <w:rPr>
                <w:rFonts w:ascii="Times New Roman" w:hAnsi="Times New Roman" w:cs="Times New Roman"/>
                <w:noProof/>
                <w:sz w:val="24"/>
                <w:szCs w:val="24"/>
              </w:rPr>
              <w:t>k, Kayla chooses a top and pant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 from her wardrobe. </w:t>
            </w:r>
          </w:p>
          <w:p w:rsidR="004244A2" w:rsidRDefault="004244A2" w:rsidP="002E7BE9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E7BE9" w:rsidRDefault="002E7BE9" w:rsidP="002E7BE9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On a particular morning it was dark in her bedroom and sh</w:t>
            </w:r>
            <w:r w:rsidR="00344F54">
              <w:rPr>
                <w:rFonts w:ascii="Times New Roman" w:hAnsi="Times New Roman" w:cs="Times New Roman"/>
                <w:noProof/>
                <w:sz w:val="24"/>
                <w:szCs w:val="24"/>
              </w:rPr>
              <w:t>e randomly chose a top and pant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s. </w:t>
            </w:r>
          </w:p>
          <w:p w:rsidR="004244A2" w:rsidRDefault="004244A2" w:rsidP="002E7BE9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E7BE9" w:rsidRDefault="002E7BE9" w:rsidP="002E7BE9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tree diagram shows her </w:t>
            </w:r>
            <w:r w:rsidR="00344F5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possible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choices. </w:t>
            </w:r>
          </w:p>
          <w:p w:rsidR="002E7BE9" w:rsidRDefault="002E7BE9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44A2" w:rsidRDefault="004244A2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44A2" w:rsidRDefault="004244A2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44A2" w:rsidRDefault="004244A2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2B07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2B073F" w:rsidRDefault="004244A2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probability that she chooses a T shirt and Jeans? </w:t>
            </w:r>
          </w:p>
          <w:p w:rsidR="002B073F" w:rsidRPr="00EA78AC" w:rsidRDefault="002B073F" w:rsidP="0089599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4244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44A2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41" type="#_x0000_t75" style="width:14.25pt;height:25.5pt" o:ole="">
                  <v:imagedata r:id="rId53" o:title=""/>
                </v:shape>
                <o:OLEObject Type="Embed" ProgID="FXE300.Equation" ShapeID="_x0000_i1041" DrawAspect="Content" ObjectID="_1392396816" r:id="rId54"/>
              </w:object>
            </w:r>
            <w:r w:rsidR="004244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2" type="#_x0000_t75" style="width:8.25pt;height:25.5pt" o:ole="">
                  <v:imagedata r:id="rId55" o:title=""/>
                </v:shape>
                <o:OLEObject Type="Embed" ProgID="FXE300.Equation" ShapeID="_x0000_i1042" DrawAspect="Content" ObjectID="_1392396817" r:id="rId56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3" type="#_x0000_t75" style="width:8.25pt;height:25.5pt" o:ole="">
                  <v:imagedata r:id="rId57" o:title=""/>
                </v:shape>
                <o:OLEObject Type="Embed" ProgID="FXE300.Equation" ShapeID="_x0000_i1043" DrawAspect="Content" ObjectID="_1392396818" r:id="rId58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4244A2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4" type="#_x0000_t75" style="width:8.25pt;height:25.5pt" o:ole="">
                  <v:imagedata r:id="rId59" o:title=""/>
                </v:shape>
                <o:OLEObject Type="Embed" ProgID="FXE300.Equation" ShapeID="_x0000_i1044" DrawAspect="Content" ObjectID="_1392396819" r:id="rId60"/>
              </w:object>
            </w: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2B07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2B073F" w:rsidRDefault="004244A2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she chooses a top and pants of the same colour?</w:t>
            </w:r>
          </w:p>
          <w:p w:rsidR="002B073F" w:rsidRPr="00EA78AC" w:rsidRDefault="002B073F" w:rsidP="00C46C4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45" type="#_x0000_t75" style="width:14.25pt;height:25.5pt" o:ole="">
                  <v:imagedata r:id="rId53" o:title=""/>
                </v:shape>
                <o:OLEObject Type="Embed" ProgID="FXE300.Equation" ShapeID="_x0000_i1045" DrawAspect="Content" ObjectID="_1392396820" r:id="rId6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46" type="#_x0000_t75" style="width:14.25pt;height:25.5pt" o:ole="">
                  <v:imagedata r:id="rId62" o:title=""/>
                </v:shape>
                <o:OLEObject Type="Embed" ProgID="FXE300.Equation" ShapeID="_x0000_i1046" DrawAspect="Content" ObjectID="_1392396821" r:id="rId63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</w:t>
            </w:r>
            <w:r w:rsidR="00895998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7" type="#_x0000_t75" style="width:8.25pt;height:25.5pt" o:ole="">
                  <v:imagedata r:id="rId64" o:title=""/>
                </v:shape>
                <o:OLEObject Type="Embed" ProgID="FXE300.Equation" ShapeID="_x0000_i1047" DrawAspect="Content" ObjectID="_1392396822" r:id="rId65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895998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C46C4D"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48" type="#_x0000_t75" style="width:8.25pt;height:25.5pt" o:ole="">
                  <v:imagedata r:id="rId66" o:title=""/>
                </v:shape>
                <o:OLEObject Type="Embed" ProgID="FXE300.Equation" ShapeID="_x0000_i1048" DrawAspect="Content" ObjectID="_1392396823" r:id="rId67"/>
              </w:object>
            </w:r>
          </w:p>
        </w:tc>
      </w:tr>
      <w:tr w:rsidR="003D5483" w:rsidRPr="004E1905" w:rsidTr="001D22B5">
        <w:trPr>
          <w:cantSplit/>
        </w:trPr>
        <w:tc>
          <w:tcPr>
            <w:tcW w:w="534" w:type="dxa"/>
          </w:tcPr>
          <w:p w:rsidR="003D5483" w:rsidRPr="004E1905" w:rsidRDefault="003D5483" w:rsidP="00605F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</w:tcPr>
          <w:p w:rsidR="003D5483" w:rsidRDefault="003D5483" w:rsidP="00605F4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she chooses a top and pants that are different colours?</w:t>
            </w:r>
          </w:p>
          <w:p w:rsidR="003D5483" w:rsidRPr="00EA78AC" w:rsidRDefault="003D5483" w:rsidP="00605F4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 w14:anchorId="3A668AA2">
                <v:shape id="_x0000_i1049" type="#_x0000_t75" style="width:8.25pt;height:25.5pt" o:ole="">
                  <v:imagedata r:id="rId68" o:title=""/>
                </v:shape>
                <o:OLEObject Type="Embed" ProgID="FXE300.Equation" ShapeID="_x0000_i1049" DrawAspect="Content" ObjectID="_1392396824" r:id="rId6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 w14:anchorId="0AE13E6C">
                <v:shape id="_x0000_i1050" type="#_x0000_t75" style="width:8.25pt;height:25.5pt" o:ole="">
                  <v:imagedata r:id="rId70" o:title=""/>
                </v:shape>
                <o:OLEObject Type="Embed" ProgID="FXE300.Equation" ShapeID="_x0000_i1050" DrawAspect="Content" ObjectID="_1392396825" r:id="rId71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</w:t>
            </w:r>
            <w:r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 w14:anchorId="7E247957">
                <v:shape id="_x0000_i1051" type="#_x0000_t75" style="width:8.25pt;height:25.5pt" o:ole="">
                  <v:imagedata r:id="rId72" o:title=""/>
                </v:shape>
                <o:OLEObject Type="Embed" ProgID="FXE300.Equation" ShapeID="_x0000_i1051" DrawAspect="Content" ObjectID="_1392396826" r:id="rId73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244A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 w14:anchorId="58500314">
                <v:shape id="_x0000_i1052" type="#_x0000_t75" style="width:8.25pt;height:25.5pt" o:ole="">
                  <v:imagedata r:id="rId74" o:title=""/>
                </v:shape>
                <o:OLEObject Type="Embed" ProgID="FXE300.Equation" ShapeID="_x0000_i1052" DrawAspect="Content" ObjectID="_1392396827" r:id="rId75"/>
              </w:object>
            </w:r>
          </w:p>
        </w:tc>
      </w:tr>
      <w:tr w:rsidR="00BD7CEB" w:rsidRPr="004E1905" w:rsidTr="003F36C4">
        <w:trPr>
          <w:cantSplit/>
        </w:trPr>
        <w:tc>
          <w:tcPr>
            <w:tcW w:w="10598" w:type="dxa"/>
            <w:gridSpan w:val="5"/>
          </w:tcPr>
          <w:p w:rsidR="00BD7CEB" w:rsidRDefault="00997CD5" w:rsidP="003F36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 w14:anchorId="4689569F">
                <v:shape id="_x0000_s1060" type="#_x0000_t75" style="position:absolute;margin-left:239.25pt;margin-top:2.05pt;width:204.05pt;height:226.1pt;z-index:251776000;mso-position-horizontal-relative:text;mso-position-vertical-relative:text">
                  <v:imagedata r:id="rId76" o:title=""/>
                </v:shape>
                <o:OLEObject Type="Embed" ProgID="FXDraw3.Document" ShapeID="_x0000_s1060" DrawAspect="Content" ObjectID="_1392396858" r:id="rId77"/>
              </w:pict>
            </w:r>
            <w:r w:rsidR="003D548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Questions 9 – 11</w:t>
            </w:r>
            <w:r w:rsidR="00BD7CEB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  <w:r w:rsidR="00BD7CEB" w:rsidRPr="005245AE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refer to the following</w:t>
            </w:r>
            <w:r w:rsidR="00BD7CEB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:rsidR="001C0A3D" w:rsidRDefault="001C0A3D" w:rsidP="003F36C4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In a game Mario draws two marbles from a bag containing two red, one white and one blue marble. </w:t>
            </w:r>
          </w:p>
          <w:p w:rsidR="00BD7CEB" w:rsidRDefault="00BD7CEB" w:rsidP="003F36C4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D7CEB" w:rsidRDefault="00BD7CEB" w:rsidP="003F36C4">
            <w:pPr>
              <w:spacing w:after="120"/>
              <w:ind w:right="669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Th</w:t>
            </w:r>
            <w:r w:rsidR="001C0A3D">
              <w:rPr>
                <w:rFonts w:ascii="Times New Roman" w:hAnsi="Times New Roman" w:cs="Times New Roman"/>
                <w:noProof/>
                <w:sz w:val="24"/>
                <w:szCs w:val="24"/>
              </w:rPr>
              <w:t>e tree diagram shows the possible combinations he could draw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</w:p>
          <w:p w:rsidR="00BD7CEB" w:rsidRDefault="00BD7CEB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36C4" w:rsidRDefault="003F36C4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36C4" w:rsidRDefault="003F36C4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7CEB" w:rsidRDefault="00BD7CEB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7CEB" w:rsidRDefault="00BD7CEB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7CEB" w:rsidRDefault="00BD7CEB" w:rsidP="003F36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3D54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2B073F"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</w:tcPr>
          <w:p w:rsidR="002B073F" w:rsidRDefault="00344F54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marbles are both red?</w:t>
            </w:r>
          </w:p>
          <w:p w:rsidR="002B073F" w:rsidRPr="00EA78AC" w:rsidRDefault="002B073F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344F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53" type="#_x0000_t75" style="width:15pt;height:27.75pt" o:ole="">
                  <v:imagedata r:id="rId78" o:title=""/>
                </v:shape>
                <o:OLEObject Type="Embed" ProgID="FXE300.Equation" ShapeID="_x0000_i1053" DrawAspect="Content" ObjectID="_1392396828" r:id="rId79"/>
              </w:object>
            </w:r>
            <w:r w:rsidR="00344F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4" type="#_x0000_t75" style="width:9pt;height:27.75pt" o:ole="">
                  <v:imagedata r:id="rId80" o:title=""/>
                </v:shape>
                <o:OLEObject Type="Embed" ProgID="FXE300.Equation" ShapeID="_x0000_i1054" DrawAspect="Content" ObjectID="_1392396829" r:id="rId81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5" type="#_x0000_t75" style="width:9pt;height:27.75pt" o:ole="">
                  <v:imagedata r:id="rId82" o:title=""/>
                </v:shape>
                <o:OLEObject Type="Embed" ProgID="FXE300.Equation" ShapeID="_x0000_i1055" DrawAspect="Content" ObjectID="_1392396830" r:id="rId83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344F54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6" type="#_x0000_t75" style="width:9pt;height:27.75pt" o:ole="">
                  <v:imagedata r:id="rId84" o:title=""/>
                </v:shape>
                <o:OLEObject Type="Embed" ProgID="FXE300.Equation" ShapeID="_x0000_i1056" DrawAspect="Content" ObjectID="_1392396831" r:id="rId85"/>
              </w:object>
            </w:r>
            <w:r w:rsid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t xml:space="preserve"> </w:t>
            </w: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3D54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2B073F"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</w:tcPr>
          <w:p w:rsidR="002B073F" w:rsidRDefault="00344F54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probability that only one of the marbles is red? </w:t>
            </w:r>
          </w:p>
          <w:p w:rsidR="002B073F" w:rsidRPr="00EA78AC" w:rsidRDefault="002B073F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7" type="#_x0000_t75" style="width:9pt;height:27.75pt" o:ole="">
                  <v:imagedata r:id="rId80" o:title=""/>
                </v:shape>
                <o:OLEObject Type="Embed" ProgID="FXE300.Equation" ShapeID="_x0000_i1057" DrawAspect="Content" ObjectID="_1392396832" r:id="rId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8" type="#_x0000_t75" style="width:9pt;height:27.75pt" o:ole="">
                  <v:imagedata r:id="rId87" o:title=""/>
                </v:shape>
                <o:OLEObject Type="Embed" ProgID="FXE300.Equation" ShapeID="_x0000_i1058" DrawAspect="Content" ObjectID="_1392396833" r:id="rId88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59" type="#_x0000_t75" style="width:9pt;height:27.75pt" o:ole="">
                  <v:imagedata r:id="rId89" o:title=""/>
                </v:shape>
                <o:OLEObject Type="Embed" ProgID="FXE300.Equation" ShapeID="_x0000_i1059" DrawAspect="Content" ObjectID="_1392396834" r:id="rId90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344F54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344F54"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60" type="#_x0000_t75" style="width:9pt;height:27.75pt" o:ole="">
                  <v:imagedata r:id="rId91" o:title=""/>
                </v:shape>
                <o:OLEObject Type="Embed" ProgID="FXE300.Equation" ShapeID="_x0000_i1060" DrawAspect="Content" ObjectID="_1392396835" r:id="rId92"/>
              </w:object>
            </w:r>
            <w:r w:rsidR="00344F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B073F" w:rsidRPr="004E1905" w:rsidTr="001D22B5">
        <w:trPr>
          <w:cantSplit/>
        </w:trPr>
        <w:tc>
          <w:tcPr>
            <w:tcW w:w="534" w:type="dxa"/>
          </w:tcPr>
          <w:p w:rsidR="002B073F" w:rsidRPr="004E1905" w:rsidRDefault="003D54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2B073F"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</w:tcPr>
          <w:p w:rsidR="002B073F" w:rsidRDefault="00344F54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neither marble is red?</w:t>
            </w:r>
          </w:p>
          <w:p w:rsidR="002B073F" w:rsidRPr="00EA78AC" w:rsidRDefault="003D5483" w:rsidP="00166E6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405" w:dyaOrig="725">
                <v:shape id="_x0000_i1061" type="#_x0000_t75" style="width:15pt;height:27.75pt" o:ole="">
                  <v:imagedata r:id="rId78" o:title=""/>
                </v:shape>
                <o:OLEObject Type="Embed" ProgID="FXE300.Equation" ShapeID="_x0000_i1061" DrawAspect="Content" ObjectID="_1392396836" r:id="rId9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62" type="#_x0000_t75" style="width:9pt;height:27.75pt" o:ole="">
                  <v:imagedata r:id="rId80" o:title=""/>
                </v:shape>
                <o:OLEObject Type="Embed" ProgID="FXE300.Equation" ShapeID="_x0000_i1062" DrawAspect="Content" ObjectID="_1392396837" r:id="rId94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  </w:t>
            </w:r>
            <w:r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63" type="#_x0000_t75" style="width:9pt;height:27.75pt" o:ole="">
                  <v:imagedata r:id="rId82" o:title=""/>
                </v:shape>
                <o:OLEObject Type="Embed" ProgID="FXE300.Equation" ShapeID="_x0000_i1063" DrawAspect="Content" ObjectID="_1392396838" r:id="rId95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344F54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64" type="#_x0000_t75" style="width:9pt;height:27.75pt" o:ole="">
                  <v:imagedata r:id="rId96" o:title=""/>
                </v:shape>
                <o:OLEObject Type="Embed" ProgID="FXE300.Equation" ShapeID="_x0000_i1064" DrawAspect="Content" ObjectID="_1392396839" r:id="rId97"/>
              </w:objec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166E6D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03"/>
        <w:gridCol w:w="3827"/>
        <w:gridCol w:w="213"/>
        <w:gridCol w:w="4040"/>
      </w:tblGrid>
      <w:tr w:rsidR="00FF1257" w:rsidRPr="004E1905" w:rsidTr="00166E6D">
        <w:trPr>
          <w:cantSplit/>
        </w:trPr>
        <w:tc>
          <w:tcPr>
            <w:tcW w:w="2187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FF1257" w:rsidRDefault="00FF1257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FF1257" w:rsidRPr="004E1905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2B1CBF" w:rsidRDefault="002B1CBF" w:rsidP="002B1CB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2B1CBF" w:rsidRDefault="002B1CBF" w:rsidP="002B1CB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868B3">
              <w:rPr>
                <w:rFonts w:ascii="Times New Roman" w:hAnsi="Times New Roman" w:cs="Times New Roman"/>
                <w:sz w:val="36"/>
                <w:szCs w:val="36"/>
              </w:rPr>
              <w:t>Counting Techniques and Relative Frequencies</w:t>
            </w:r>
          </w:p>
          <w:p w:rsidR="00FF1257" w:rsidRDefault="00FF1257" w:rsidP="00FF125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4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2B1CBF" w:rsidP="00166E6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Calculator Allowed.</w:t>
            </w:r>
          </w:p>
        </w:tc>
      </w:tr>
      <w:tr w:rsidR="00FF1257" w:rsidRPr="004E1905" w:rsidTr="00166E6D">
        <w:trPr>
          <w:cantSplit/>
        </w:trPr>
        <w:tc>
          <w:tcPr>
            <w:tcW w:w="2187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2B1CB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166E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C6546B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166E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166E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7B23" w:rsidRPr="004E1905" w:rsidTr="004244A2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Pr="004E1905" w:rsidRDefault="00107B23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107B23" w:rsidRPr="004E1905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997CD5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BDB7DF9">
                <v:shape id="_x0000_s1033" type="#_x0000_t75" style="position:absolute;margin-left:191.7pt;margin-top:-1.9pt;width:279.25pt;height:217.9pt;z-index:251770880;mso-position-horizontal-relative:text;mso-position-vertical-relative:text">
                  <v:imagedata r:id="rId98" o:title="" croptop="943f" cropbottom="943f"/>
                </v:shape>
                <o:OLEObject Type="Embed" ProgID="FXDraw3.Document" ShapeID="_x0000_s1033" DrawAspect="Content" ObjectID="_1392396859" r:id="rId99"/>
              </w:pict>
            </w:r>
            <w:r w:rsidR="00107B2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The Venn diagram at right shows three characteristics </w:t>
            </w:r>
            <w:r w:rsidR="00347800">
              <w:rPr>
                <w:rFonts w:ascii="Times New Roman" w:hAnsi="Times New Roman" w:cs="Times New Roman"/>
                <w:noProof/>
                <w:sz w:val="24"/>
                <w:szCs w:val="24"/>
              </w:rPr>
              <w:t>of the 8</w:t>
            </w:r>
            <w:r w:rsidR="00107B23">
              <w:rPr>
                <w:rFonts w:ascii="Times New Roman" w:hAnsi="Times New Roman" w:cs="Times New Roman"/>
                <w:noProof/>
                <w:sz w:val="24"/>
                <w:szCs w:val="24"/>
              </w:rPr>
              <w:t>0 students in year 9 at a school.</w:t>
            </w: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347800" w:rsidRDefault="00347800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791141" w:rsidRDefault="00791141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791141" w:rsidRDefault="00791141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07B23" w:rsidRDefault="00107B23" w:rsidP="004244A2">
            <w:pPr>
              <w:spacing w:after="120"/>
              <w:ind w:right="641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07B23" w:rsidRPr="004E1905" w:rsidTr="00C6546B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Pr="004E1905" w:rsidRDefault="00107B23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F661A2" w:rsidRDefault="002B1CBF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mark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107B23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students read science fiction and play sport, but do not listen to music?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7800" w:rsidRPr="00F661A2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  <w:tr w:rsidR="00107B23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Pr="004E1905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Default="002B1CBF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07B23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107B23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A student is chosen at random from the year 9 students.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student listens to music and plays sport?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7800" w:rsidRPr="00F661A2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  <w:tr w:rsidR="00107B23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07B23" w:rsidRPr="004E1905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Default="002B1CBF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107B23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883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107B23" w:rsidRDefault="00347800" w:rsidP="00166E6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 student is chosen at random from the students who read science fiction. What is the probability that the student also listens to music and plays sport?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347800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7800" w:rsidRDefault="00347800" w:rsidP="00166E6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347800" w:rsidRPr="00F661A2" w:rsidRDefault="00347800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7DB6" w:rsidRDefault="00697DB6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883"/>
      </w:tblGrid>
      <w:tr w:rsidR="00C25648" w:rsidRPr="004E1905" w:rsidTr="00605F42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C25648" w:rsidRDefault="00C25648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9871" w:type="dxa"/>
            <w:gridSpan w:val="2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C25648" w:rsidRDefault="00C25648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Jimmy plays a game where he tosses a pair of four-sided dice, the first numbered 1 – 4 and the second numbered 6 –</w:t>
            </w:r>
            <w:r w:rsidR="00697DB6">
              <w:rPr>
                <w:rFonts w:ascii="Times New Roman" w:hAnsi="Times New Roman" w:cs="Times New Roman"/>
                <w:sz w:val="24"/>
                <w:szCs w:val="24"/>
              </w:rPr>
              <w:t xml:space="preserve"> 9.  The numbers are then written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 by side to make a 2 digit number.</w:t>
            </w:r>
          </w:p>
          <w:p w:rsidR="00697DB6" w:rsidRPr="00063E52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107B23" w:rsidRPr="00063E52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063E52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107B23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107B23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table to show the sample space.</w:t>
            </w:r>
          </w:p>
          <w:p w:rsidR="00697DB6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pPr w:leftFromText="180" w:rightFromText="180" w:vertAnchor="text" w:horzAnchor="page" w:tblpX="1201" w:tblpY="-1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51"/>
              <w:gridCol w:w="851"/>
              <w:gridCol w:w="851"/>
              <w:gridCol w:w="851"/>
              <w:gridCol w:w="851"/>
            </w:tblGrid>
            <w:tr w:rsidR="00697DB6" w:rsidTr="00697DB6"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697DB6" w:rsidTr="00697DB6"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697DB6" w:rsidTr="00697DB6"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697DB6" w:rsidTr="00697DB6"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697DB6" w:rsidTr="00697DB6"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697DB6" w:rsidRDefault="00697DB6" w:rsidP="00605F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697DB6" w:rsidRPr="00063E52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697DB6" w:rsidRPr="00063E52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/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063E52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107B23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two digit number is greater than 25?</w:t>
            </w:r>
          </w:p>
          <w:p w:rsidR="00697DB6" w:rsidRDefault="00697DB6" w:rsidP="00697DB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697DB6" w:rsidRDefault="00697DB6" w:rsidP="00697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697DB6" w:rsidRDefault="00697DB6" w:rsidP="00697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7DB6" w:rsidRPr="00063E52" w:rsidRDefault="00697DB6" w:rsidP="00166E6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/>
            <w:tcBorders>
              <w:bottom w:val="single" w:sz="4" w:space="0" w:color="000000" w:themeColor="text1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Default="00697DB6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8883" w:type="dxa"/>
            <w:tcBorders>
              <w:top w:val="nil"/>
              <w:bottom w:val="single" w:sz="4" w:space="0" w:color="000000" w:themeColor="text1"/>
            </w:tcBorders>
          </w:tcPr>
          <w:p w:rsidR="00107B23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two digit number is divisible by 3?</w:t>
            </w:r>
          </w:p>
          <w:p w:rsidR="00697DB6" w:rsidRDefault="00697DB6" w:rsidP="00697DB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697DB6" w:rsidRDefault="00697DB6" w:rsidP="00697D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697DB6" w:rsidRDefault="00697DB6" w:rsidP="00697D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97DB6" w:rsidRPr="00063E52" w:rsidRDefault="00697DB6" w:rsidP="00166E6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  <w:tr w:rsidR="00697DB6" w:rsidRPr="004E1905" w:rsidTr="00605F42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697DB6" w:rsidRDefault="00697DB6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9871" w:type="dxa"/>
            <w:gridSpan w:val="2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697DB6" w:rsidRDefault="00697DB6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Martina places five cards numbered </w:t>
            </w:r>
            <w:r w:rsidR="0073547D">
              <w:rPr>
                <w:rFonts w:ascii="Times New Roman" w:hAnsi="Times New Roman" w:cs="Times New Roman"/>
                <w:sz w:val="24"/>
                <w:szCs w:val="24"/>
              </w:rPr>
              <w:t>1, 2, 4, 6 and 8 in a bag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3547D">
              <w:rPr>
                <w:rFonts w:ascii="Times New Roman" w:hAnsi="Times New Roman" w:cs="Times New Roman"/>
                <w:sz w:val="24"/>
                <w:szCs w:val="24"/>
              </w:rPr>
              <w:t>She draws two cards out and multiplies the numbers together.</w:t>
            </w:r>
          </w:p>
          <w:p w:rsidR="0073547D" w:rsidRPr="00063E52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F661A2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07B23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107B23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tree diagram to show the sample space.</w:t>
            </w:r>
          </w:p>
          <w:p w:rsidR="0073547D" w:rsidRDefault="00997CD5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85" type="#_x0000_t75" style="position:absolute;margin-left:92.25pt;margin-top:12.6pt;width:71pt;height:152.7pt;z-index:251777024;mso-position-horizontal-relative:text;mso-position-vertical-relative:text">
                  <v:imagedata r:id="rId100" o:title=""/>
                </v:shape>
                <o:OLEObject Type="Embed" ProgID="FXDraw3.Document" ShapeID="_x0000_s1085" DrawAspect="Content" ObjectID="_1392396860" r:id="rId101"/>
              </w:pict>
            </w: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47D" w:rsidRPr="00063E52" w:rsidRDefault="0073547D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/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Default="00791141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probability that the product is greater than 25?</w:t>
            </w:r>
          </w:p>
          <w:p w:rsidR="0073547D" w:rsidRDefault="0073547D" w:rsidP="007354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063E52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  <w:tr w:rsidR="00107B23" w:rsidRPr="004E1905" w:rsidTr="00C6546B">
        <w:trPr>
          <w:cantSplit/>
          <w:trHeight w:val="165"/>
        </w:trPr>
        <w:tc>
          <w:tcPr>
            <w:tcW w:w="396" w:type="dxa"/>
            <w:vMerge/>
            <w:tcMar>
              <w:top w:w="113" w:type="dxa"/>
            </w:tcMar>
          </w:tcPr>
          <w:p w:rsidR="00107B23" w:rsidRDefault="00107B23" w:rsidP="00166E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</w:tcBorders>
            <w:tcMar>
              <w:top w:w="113" w:type="dxa"/>
            </w:tcMar>
          </w:tcPr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107B23" w:rsidRDefault="00107B23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Default="00791141" w:rsidP="007911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8883" w:type="dxa"/>
            <w:tcBorders>
              <w:top w:val="nil"/>
            </w:tcBorders>
          </w:tcPr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proba</w:t>
            </w:r>
            <w:r w:rsidR="00526924">
              <w:rPr>
                <w:rFonts w:ascii="Times New Roman" w:hAnsi="Times New Roman" w:cs="Times New Roman"/>
                <w:sz w:val="24"/>
                <w:szCs w:val="24"/>
              </w:rPr>
              <w:t>bility that the product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 w:rsidR="00526924">
              <w:rPr>
                <w:rFonts w:ascii="Times New Roman" w:hAnsi="Times New Roman" w:cs="Times New Roman"/>
                <w:sz w:val="24"/>
                <w:szCs w:val="24"/>
              </w:rPr>
              <w:t>an even 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3547D" w:rsidRDefault="0073547D" w:rsidP="007354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73547D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7B23" w:rsidRPr="00063E52" w:rsidRDefault="0073547D" w:rsidP="00735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B868B3" w:rsidRPr="004E1905" w:rsidTr="00166E6D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B868B3" w:rsidRPr="004E1905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868B3">
              <w:rPr>
                <w:rFonts w:ascii="Times New Roman" w:hAnsi="Times New Roman" w:cs="Times New Roman"/>
                <w:sz w:val="36"/>
                <w:szCs w:val="36"/>
              </w:rPr>
              <w:t>Counting Techniques and Relative Frequencies</w:t>
            </w:r>
          </w:p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B868B3" w:rsidRPr="004E1905" w:rsidRDefault="00B868B3" w:rsidP="00166E6D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868B3" w:rsidRPr="004E1905" w:rsidTr="00166E6D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B868B3" w:rsidRPr="004E1905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B868B3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B868B3" w:rsidRPr="004E1905" w:rsidRDefault="00B868B3" w:rsidP="00166E6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B868B3" w:rsidRPr="004E1905" w:rsidRDefault="00B868B3" w:rsidP="00166E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C25648" w:rsidRDefault="00C67F16" w:rsidP="00C67F16">
      <w:pPr>
        <w:spacing w:line="240" w:lineRule="auto"/>
        <w:jc w:val="center"/>
        <w:rPr>
          <w:rFonts w:ascii="Times New Roman" w:hAnsi="Times New Roman" w:cs="Times New Roman"/>
        </w:rPr>
      </w:pPr>
      <w:r w:rsidRPr="00C25648">
        <w:rPr>
          <w:rFonts w:ascii="Times New Roman" w:hAnsi="Times New Roman" w:cs="Times New Roman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C25648">
      <w:pPr>
        <w:spacing w:after="120" w:line="240" w:lineRule="auto"/>
      </w:pPr>
      <w:r>
        <w:tab/>
        <w:t xml:space="preserve"> </w:t>
      </w:r>
    </w:p>
    <w:p w:rsidR="00620828" w:rsidRDefault="00620828"/>
    <w:p w:rsidR="00620828" w:rsidRDefault="00620828"/>
    <w:p w:rsidR="00997CD5" w:rsidRDefault="00997CD5">
      <w:pPr>
        <w:sectPr w:rsidR="00997CD5" w:rsidSect="00997CD5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997CD5" w:rsidTr="00997CD5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97CD5" w:rsidRDefault="00997CD5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97CD5" w:rsidRDefault="00997CD5" w:rsidP="00997CD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997CD5" w:rsidRPr="00997CD5" w:rsidRDefault="00997CD5" w:rsidP="00997CD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B868B3">
              <w:rPr>
                <w:rFonts w:ascii="Times New Roman" w:hAnsi="Times New Roman" w:cs="Times New Roman"/>
                <w:sz w:val="36"/>
                <w:szCs w:val="36"/>
              </w:rPr>
              <w:t>Counting Techniques and Relative Frequencies</w:t>
            </w:r>
          </w:p>
        </w:tc>
      </w:tr>
      <w:tr w:rsidR="00997CD5" w:rsidTr="00997CD5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CD5" w:rsidRDefault="00997CD5" w:rsidP="00997CD5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496"/>
        <w:gridCol w:w="4442"/>
      </w:tblGrid>
      <w:tr w:rsidR="00997CD5" w:rsidTr="00997CD5">
        <w:tc>
          <w:tcPr>
            <w:tcW w:w="421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RR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,RB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 RY, BR, BB, BY, YR, YB, YY.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65" type="#_x0000_t75" style="width:10.5pt;height:31.5pt" o:ole="">
                  <v:imagedata r:id="rId102" o:title=""/>
                </v:shape>
                <o:OLEObject Type="Embed" ProgID="FXE300.Equation" ShapeID="_x0000_i1065" DrawAspect="Content" ObjectID="_1392396840" r:id="rId103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66" type="#_x0000_t75" style="width:10.5pt;height:31.5pt" o:ole="">
                  <v:imagedata r:id="rId104" o:title=""/>
                </v:shape>
                <o:OLEObject Type="Embed" ProgID="FXE300.Equation" ShapeID="_x0000_i1066" DrawAspect="Content" ObjectID="_1392396841" r:id="rId105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355" w:dyaOrig="632">
                <v:shape id="_x0000_i1067" type="#_x0000_t75" style="width:18pt;height:31.5pt" o:ole="">
                  <v:imagedata r:id="rId106" o:title=""/>
                </v:shape>
                <o:OLEObject Type="Embed" ProgID="FXE300.Equation" ShapeID="_x0000_i1067" DrawAspect="Content" ObjectID="_1392396842" r:id="rId107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355" w:dyaOrig="632">
                <v:shape id="_x0000_i1068" type="#_x0000_t75" style="width:18pt;height:31.5pt" o:ole="">
                  <v:imagedata r:id="rId108" o:title=""/>
                </v:shape>
                <o:OLEObject Type="Embed" ProgID="FXE300.Equation" ShapeID="_x0000_i1068" DrawAspect="Content" ObjectID="_1392396843" r:id="rId109"/>
              </w:object>
            </w:r>
            <w:r w:rsidRPr="00997CD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eGrid"/>
              <w:tblW w:w="0" w:type="auto"/>
              <w:tblInd w:w="1117" w:type="dxa"/>
              <w:tblLook w:val="04A0" w:firstRow="1" w:lastRow="0" w:firstColumn="1" w:lastColumn="0" w:noHBand="0" w:noVBand="1"/>
            </w:tblPr>
            <w:tblGrid>
              <w:gridCol w:w="723"/>
              <w:gridCol w:w="336"/>
              <w:gridCol w:w="336"/>
              <w:gridCol w:w="336"/>
              <w:gridCol w:w="456"/>
              <w:gridCol w:w="456"/>
              <w:gridCol w:w="456"/>
            </w:tblGrid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</w:tr>
            <w:tr w:rsidR="00997CD5" w:rsidTr="00997CD5">
              <w:tc>
                <w:tcPr>
                  <w:tcW w:w="1073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1" w:type="dxa"/>
                </w:tcPr>
                <w:p w:rsidR="00997CD5" w:rsidRDefault="00997CD5" w:rsidP="00997CD5">
                  <w:pPr>
                    <w:framePr w:hSpace="180" w:wrap="around" w:vAnchor="text" w:hAnchor="page" w:x="1483" w:y="346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</w:tr>
          </w:tbl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 w:rsidP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69" type="#_x0000_t75" style="width:10.5pt;height:31.5pt" o:ole="">
                  <v:imagedata r:id="rId110" o:title=""/>
                </v:shape>
                <o:OLEObject Type="Embed" ProgID="FXE300.Equation" ShapeID="_x0000_i1069" DrawAspect="Content" ObjectID="_1392396844" r:id="rId111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355" w:dyaOrig="632">
                <v:shape id="_x0000_i1070" type="#_x0000_t75" style="width:18pt;height:31.5pt" o:ole="">
                  <v:imagedata r:id="rId112" o:title=""/>
                </v:shape>
                <o:OLEObject Type="Embed" ProgID="FXE300.Equation" ShapeID="_x0000_i1070" DrawAspect="Content" ObjectID="_1392396845" r:id="rId113"/>
              </w:object>
            </w:r>
            <w:r w:rsidRPr="00997CD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RK, RH, RZ, KR, KH, KZ, ZR, ZK, ZH, HR, HK, HZ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71" type="#_x0000_t75" style="width:10.5pt;height:31.5pt" o:ole="">
                  <v:imagedata r:id="rId114" o:title=""/>
                </v:shape>
                <o:OLEObject Type="Embed" ProgID="FXE300.Equation" ShapeID="_x0000_i1071" DrawAspect="Content" ObjectID="_1392396846" r:id="rId115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72" type="#_x0000_t75" style="width:10.5pt;height:31.5pt" o:ole="">
                  <v:imagedata r:id="rId116" o:title=""/>
                </v:shape>
                <o:OLEObject Type="Embed" ProgID="FXE300.Equation" ShapeID="_x0000_i1072" DrawAspect="Content" ObjectID="_1392396847" r:id="rId117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997CD5" w:rsidTr="00997CD5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997CD5" w:rsidTr="00997CD5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</w:tbl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997CD5" w:rsidRDefault="00997CD5" w:rsidP="00997CD5">
      <w:pPr>
        <w:rPr>
          <w:rFonts w:ascii="Times New Roman" w:hAnsi="Times New Roman" w:cs="Times New Roman"/>
          <w:sz w:val="28"/>
          <w:szCs w:val="28"/>
        </w:rPr>
      </w:pPr>
    </w:p>
    <w:p w:rsidR="00620828" w:rsidRDefault="00620828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p w:rsidR="00997CD5" w:rsidRDefault="00997CD5"/>
    <w:tbl>
      <w:tblPr>
        <w:tblStyle w:val="TableGrid"/>
        <w:tblpPr w:leftFromText="180" w:rightFromText="180" w:vertAnchor="text" w:horzAnchor="margin" w:tblpXSpec="center" w:tblpY="351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997CD5" w:rsidTr="00997CD5">
        <w:tc>
          <w:tcPr>
            <w:tcW w:w="968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Longer Answer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Students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 w:rsidP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355" w:dyaOrig="632">
                <v:shape id="_x0000_i1073" type="#_x0000_t75" style="width:18pt;height:31.5pt" o:ole="">
                  <v:imagedata r:id="rId118" o:title=""/>
                </v:shape>
                <o:OLEObject Type="Embed" ProgID="FXE300.Equation" ShapeID="_x0000_i1073" DrawAspect="Content" ObjectID="_1392396848" r:id="rId119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997CD5" w:rsidRDefault="00997CD5" w:rsidP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97CD5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355" w:dyaOrig="632">
                <v:shape id="_x0000_i1074" type="#_x0000_t75" style="width:18pt;height:31.5pt" o:ole="">
                  <v:imagedata r:id="rId120" o:title=""/>
                </v:shape>
                <o:OLEObject Type="Embed" ProgID="FXE300.Equation" ShapeID="_x0000_i1074" DrawAspect="Content" ObjectID="_1392396849" r:id="rId121"/>
              </w:object>
            </w:r>
            <w:r w:rsidRPr="00997CD5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Style w:val="TableGrid"/>
              <w:tblpPr w:leftFromText="180" w:rightFromText="180" w:vertAnchor="text" w:horzAnchor="page" w:tblpX="1201" w:tblpY="-1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51"/>
              <w:gridCol w:w="851"/>
              <w:gridCol w:w="851"/>
              <w:gridCol w:w="851"/>
              <w:gridCol w:w="851"/>
            </w:tblGrid>
            <w:tr w:rsidR="00F2655A" w:rsidTr="001F5147"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F2655A" w:rsidTr="001F5147"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</w:tr>
            <w:tr w:rsidR="00F2655A" w:rsidTr="001F5147"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</w:tr>
            <w:tr w:rsidR="00F2655A" w:rsidTr="001F5147"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</w:tr>
            <w:tr w:rsidR="00F2655A" w:rsidTr="001F5147"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851" w:type="dxa"/>
                </w:tcPr>
                <w:p w:rsidR="00F2655A" w:rsidRDefault="00F2655A" w:rsidP="00F2655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</w:tr>
          </w:tbl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F2655A" w:rsidRDefault="00F2655A" w:rsidP="00997CD5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655A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019" w:dyaOrig="632">
                <v:shape id="_x0000_i1075" type="#_x0000_t75" style="width:101.25pt;height:31.5pt" o:ole="">
                  <v:imagedata r:id="rId122" o:title=""/>
                </v:shape>
                <o:OLEObject Type="Embed" ProgID="FXE300.Equation" ShapeID="_x0000_i1075" DrawAspect="Content" ObjectID="_1392396850" r:id="rId123"/>
              </w:object>
            </w:r>
            <w:r w:rsidRPr="00F2655A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Pr="00F2655A" w:rsidRDefault="00F2655A" w:rsidP="00997CD5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655A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2079" w:dyaOrig="662">
                <v:shape id="_x0000_i1076" type="#_x0000_t75" style="width:104.25pt;height:33pt" o:ole="">
                  <v:imagedata r:id="rId124" o:title=""/>
                </v:shape>
                <o:OLEObject Type="Embed" ProgID="FXE300.Equation" ShapeID="_x0000_i1076" DrawAspect="Content" ObjectID="_1392396851" r:id="rId125"/>
              </w:object>
            </w:r>
            <w:r w:rsidRPr="00F2655A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26" type="#_x0000_t75" style="position:absolute;margin-left:39.45pt;margin-top:10.55pt;width:98.6pt;height:152.1pt;z-index:251778048;mso-position-horizontal-relative:text;mso-position-vertical-relative:text">
                  <v:imagedata r:id="rId126" o:title=""/>
                </v:shape>
                <o:OLEObject Type="Embed" ProgID="FXDraw3.Document" ShapeID="_x0000_s1126" DrawAspect="Content" ObjectID="_1392396861" r:id="rId127"/>
              </w:pict>
            </w: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F2655A">
            <w:pPr>
              <w:ind w:left="3816" w:hanging="38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Sample Space</w:t>
            </w:r>
          </w:p>
          <w:p w:rsidR="00F2655A" w:rsidRDefault="00F2655A" w:rsidP="00F2655A">
            <w:pPr>
              <w:ind w:left="3816" w:hanging="381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2, 4, 6, 8, 2, 8,12, 16, 4, 8, </w:t>
            </w:r>
            <w:r w:rsidR="00B00F9A">
              <w:rPr>
                <w:rFonts w:ascii="Times New Roman" w:hAnsi="Times New Roman" w:cs="Times New Roman"/>
                <w:sz w:val="28"/>
                <w:szCs w:val="28"/>
              </w:rPr>
              <w:t>24, 32, 6, 12, 24, 48, 8, 16, 32, 48</w:t>
            </w: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655A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2655A" w:rsidRDefault="00F2655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2655A" w:rsidRDefault="00B00F9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655A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019" w:dyaOrig="632">
                <v:shape id="_x0000_i1077" type="#_x0000_t75" style="width:101.25pt;height:31.5pt" o:ole="">
                  <v:imagedata r:id="rId128" o:title=""/>
                </v:shape>
                <o:OLEObject Type="Embed" ProgID="FXE300.Equation" ShapeID="_x0000_i1077" DrawAspect="Content" ObjectID="_1392396852" r:id="rId129"/>
              </w:object>
            </w:r>
          </w:p>
        </w:tc>
      </w:tr>
      <w:tr w:rsidR="00997CD5" w:rsidTr="00997CD5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997CD5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97CD5" w:rsidRDefault="00B00F9A" w:rsidP="00997C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655A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2215" w:dyaOrig="662">
                <v:shape id="_x0000_i1078" type="#_x0000_t75" style="width:111pt;height:33pt" o:ole="">
                  <v:imagedata r:id="rId130" o:title=""/>
                </v:shape>
                <o:OLEObject Type="Embed" ProgID="FXE300.Equation" ShapeID="_x0000_i1078" DrawAspect="Content" ObjectID="_1392396853" r:id="rId131"/>
              </w:object>
            </w:r>
            <w:bookmarkStart w:id="0" w:name="_GoBack"/>
            <w:bookmarkEnd w:id="0"/>
          </w:p>
        </w:tc>
      </w:tr>
    </w:tbl>
    <w:p w:rsidR="00997CD5" w:rsidRDefault="00997CD5"/>
    <w:p w:rsidR="00997CD5" w:rsidRDefault="00997CD5"/>
    <w:sectPr w:rsidR="00997CD5" w:rsidSect="00997C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682C" w:rsidRDefault="0006682C" w:rsidP="00E24335">
      <w:pPr>
        <w:spacing w:after="0" w:line="240" w:lineRule="auto"/>
      </w:pPr>
      <w:r>
        <w:separator/>
      </w:r>
    </w:p>
  </w:endnote>
  <w:endnote w:type="continuationSeparator" w:id="0">
    <w:p w:rsidR="0006682C" w:rsidRDefault="0006682C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997CD5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97CD5" w:rsidRDefault="00997C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97CD5" w:rsidRDefault="00997CD5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B00F9A" w:rsidRPr="00B00F9A">
            <w:rPr>
              <w:rFonts w:asciiTheme="majorHAnsi" w:hAnsiTheme="majorHAnsi"/>
              <w:b/>
              <w:noProof/>
            </w:rPr>
            <w:t>10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97CD5" w:rsidRDefault="00997C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97CD5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97CD5" w:rsidRDefault="00997C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97CD5" w:rsidRDefault="00997CD5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97CD5" w:rsidRDefault="00997C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97CD5" w:rsidRDefault="00997C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682C" w:rsidRDefault="0006682C" w:rsidP="00E24335">
      <w:pPr>
        <w:spacing w:after="0" w:line="240" w:lineRule="auto"/>
      </w:pPr>
      <w:r>
        <w:separator/>
      </w:r>
    </w:p>
  </w:footnote>
  <w:footnote w:type="continuationSeparator" w:id="0">
    <w:p w:rsidR="0006682C" w:rsidRDefault="0006682C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CD5" w:rsidRDefault="00997CD5">
    <w:pPr>
      <w:pStyle w:val="Header"/>
    </w:pPr>
    <w:r w:rsidRPr="00B868B3">
      <w:t>Counting Techniques and Relative Frequencies</w:t>
    </w:r>
    <w:r>
      <w:tab/>
      <w:t xml:space="preserve">                        Topic Test</w:t>
    </w:r>
    <w:r>
      <w:tab/>
      <w:t>2012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CD5" w:rsidRPr="00676A45" w:rsidRDefault="00997CD5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8B3"/>
    <w:rsid w:val="00013474"/>
    <w:rsid w:val="00031826"/>
    <w:rsid w:val="00034138"/>
    <w:rsid w:val="00054524"/>
    <w:rsid w:val="0006682C"/>
    <w:rsid w:val="0007004F"/>
    <w:rsid w:val="00072016"/>
    <w:rsid w:val="000770C2"/>
    <w:rsid w:val="000841FE"/>
    <w:rsid w:val="000F41E0"/>
    <w:rsid w:val="00107B23"/>
    <w:rsid w:val="00133B2E"/>
    <w:rsid w:val="00134156"/>
    <w:rsid w:val="00166E6D"/>
    <w:rsid w:val="0018418B"/>
    <w:rsid w:val="001860CB"/>
    <w:rsid w:val="0019427A"/>
    <w:rsid w:val="001C0A3D"/>
    <w:rsid w:val="001D22B5"/>
    <w:rsid w:val="001D75FA"/>
    <w:rsid w:val="001E504A"/>
    <w:rsid w:val="002A3D0B"/>
    <w:rsid w:val="002B073F"/>
    <w:rsid w:val="002B1CBF"/>
    <w:rsid w:val="002E7BE9"/>
    <w:rsid w:val="002F08A0"/>
    <w:rsid w:val="003157FF"/>
    <w:rsid w:val="00325B6E"/>
    <w:rsid w:val="00340A39"/>
    <w:rsid w:val="00344F54"/>
    <w:rsid w:val="00347800"/>
    <w:rsid w:val="003941E0"/>
    <w:rsid w:val="003D5483"/>
    <w:rsid w:val="003F36C4"/>
    <w:rsid w:val="004244A2"/>
    <w:rsid w:val="004248BE"/>
    <w:rsid w:val="004355BF"/>
    <w:rsid w:val="004A7FD9"/>
    <w:rsid w:val="004E1905"/>
    <w:rsid w:val="004E5BED"/>
    <w:rsid w:val="0051586D"/>
    <w:rsid w:val="005245AE"/>
    <w:rsid w:val="00526924"/>
    <w:rsid w:val="00532CE0"/>
    <w:rsid w:val="00543683"/>
    <w:rsid w:val="00597095"/>
    <w:rsid w:val="005A2CB0"/>
    <w:rsid w:val="005D7584"/>
    <w:rsid w:val="005E3D07"/>
    <w:rsid w:val="00605251"/>
    <w:rsid w:val="00605F42"/>
    <w:rsid w:val="00620828"/>
    <w:rsid w:val="0062662F"/>
    <w:rsid w:val="0066694B"/>
    <w:rsid w:val="006708B0"/>
    <w:rsid w:val="00676A45"/>
    <w:rsid w:val="00681B74"/>
    <w:rsid w:val="00697DB6"/>
    <w:rsid w:val="006D5D42"/>
    <w:rsid w:val="0070532A"/>
    <w:rsid w:val="0071284D"/>
    <w:rsid w:val="007222B1"/>
    <w:rsid w:val="0073547D"/>
    <w:rsid w:val="007452A3"/>
    <w:rsid w:val="00791141"/>
    <w:rsid w:val="007913C5"/>
    <w:rsid w:val="007E34C7"/>
    <w:rsid w:val="008068B9"/>
    <w:rsid w:val="008839FB"/>
    <w:rsid w:val="00895998"/>
    <w:rsid w:val="008A5BFB"/>
    <w:rsid w:val="008B4595"/>
    <w:rsid w:val="008D3E75"/>
    <w:rsid w:val="00915C54"/>
    <w:rsid w:val="00925B36"/>
    <w:rsid w:val="00932B35"/>
    <w:rsid w:val="00995DC9"/>
    <w:rsid w:val="00997CD5"/>
    <w:rsid w:val="009A1E43"/>
    <w:rsid w:val="009C3922"/>
    <w:rsid w:val="00A3116E"/>
    <w:rsid w:val="00A66A0F"/>
    <w:rsid w:val="00B00F9A"/>
    <w:rsid w:val="00B23E5A"/>
    <w:rsid w:val="00B3556B"/>
    <w:rsid w:val="00B54D2B"/>
    <w:rsid w:val="00B56A89"/>
    <w:rsid w:val="00B868B3"/>
    <w:rsid w:val="00BD218F"/>
    <w:rsid w:val="00BD6FF3"/>
    <w:rsid w:val="00BD7CEB"/>
    <w:rsid w:val="00BF7A39"/>
    <w:rsid w:val="00C25648"/>
    <w:rsid w:val="00C46C4D"/>
    <w:rsid w:val="00C51347"/>
    <w:rsid w:val="00C6546B"/>
    <w:rsid w:val="00C67F16"/>
    <w:rsid w:val="00CE2FA9"/>
    <w:rsid w:val="00D01508"/>
    <w:rsid w:val="00D0377A"/>
    <w:rsid w:val="00DA59C6"/>
    <w:rsid w:val="00DB5487"/>
    <w:rsid w:val="00DB77AB"/>
    <w:rsid w:val="00DF2F12"/>
    <w:rsid w:val="00E24335"/>
    <w:rsid w:val="00E417C3"/>
    <w:rsid w:val="00E71ED7"/>
    <w:rsid w:val="00EA78AC"/>
    <w:rsid w:val="00EB29D3"/>
    <w:rsid w:val="00ED4DC1"/>
    <w:rsid w:val="00ED7531"/>
    <w:rsid w:val="00F2655A"/>
    <w:rsid w:val="00F27D76"/>
    <w:rsid w:val="00F33528"/>
    <w:rsid w:val="00F35853"/>
    <w:rsid w:val="00F60E80"/>
    <w:rsid w:val="00F670B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2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2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2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5.bin"/><Relationship Id="rId47" Type="http://schemas.openxmlformats.org/officeDocument/2006/relationships/image" Target="media/image19.wmf"/><Relationship Id="rId63" Type="http://schemas.openxmlformats.org/officeDocument/2006/relationships/oleObject" Target="embeddings/oleObject26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image" Target="media/image39.wmf"/><Relationship Id="rId112" Type="http://schemas.openxmlformats.org/officeDocument/2006/relationships/image" Target="media/image49.wmf"/><Relationship Id="rId133" Type="http://schemas.openxmlformats.org/officeDocument/2006/relationships/theme" Target="theme/theme1.xml"/><Relationship Id="rId16" Type="http://schemas.openxmlformats.org/officeDocument/2006/relationships/image" Target="media/image3.wmf"/><Relationship Id="rId107" Type="http://schemas.openxmlformats.org/officeDocument/2006/relationships/oleObject" Target="embeddings/oleObject50.bin"/><Relationship Id="rId11" Type="http://schemas.openxmlformats.org/officeDocument/2006/relationships/image" Target="media/image2.png"/><Relationship Id="rId32" Type="http://schemas.openxmlformats.org/officeDocument/2006/relationships/oleObject" Target="embeddings/oleObject10.bin"/><Relationship Id="rId37" Type="http://schemas.openxmlformats.org/officeDocument/2006/relationships/image" Target="media/image14.wmf"/><Relationship Id="rId53" Type="http://schemas.openxmlformats.org/officeDocument/2006/relationships/image" Target="media/image22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2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4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57.wmf"/><Relationship Id="rId5" Type="http://schemas.openxmlformats.org/officeDocument/2006/relationships/settings" Target="settings.xml"/><Relationship Id="rId90" Type="http://schemas.openxmlformats.org/officeDocument/2006/relationships/oleObject" Target="embeddings/oleObject40.bin"/><Relationship Id="rId95" Type="http://schemas.openxmlformats.org/officeDocument/2006/relationships/oleObject" Target="embeddings/oleObject44.bin"/><Relationship Id="rId14" Type="http://schemas.openxmlformats.org/officeDocument/2006/relationships/footer" Target="footer1.xml"/><Relationship Id="rId22" Type="http://schemas.openxmlformats.org/officeDocument/2006/relationships/image" Target="media/image6.wmf"/><Relationship Id="rId27" Type="http://schemas.openxmlformats.org/officeDocument/2006/relationships/image" Target="media/image9.wmf"/><Relationship Id="rId30" Type="http://schemas.openxmlformats.org/officeDocument/2006/relationships/oleObject" Target="embeddings/oleObject9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image" Target="media/image27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3.png"/><Relationship Id="rId105" Type="http://schemas.openxmlformats.org/officeDocument/2006/relationships/oleObject" Target="embeddings/oleObject49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2.wmf"/><Relationship Id="rId126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31.wmf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2.png"/><Relationship Id="rId121" Type="http://schemas.openxmlformats.org/officeDocument/2006/relationships/oleObject" Target="embeddings/oleObject57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8.wmf"/><Relationship Id="rId33" Type="http://schemas.openxmlformats.org/officeDocument/2006/relationships/image" Target="media/image12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5.wmf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47.wmf"/><Relationship Id="rId116" Type="http://schemas.openxmlformats.org/officeDocument/2006/relationships/image" Target="media/image51.wmf"/><Relationship Id="rId124" Type="http://schemas.openxmlformats.org/officeDocument/2006/relationships/image" Target="media/image55.wmf"/><Relationship Id="rId129" Type="http://schemas.openxmlformats.org/officeDocument/2006/relationships/oleObject" Target="embeddings/oleObject61.bin"/><Relationship Id="rId20" Type="http://schemas.openxmlformats.org/officeDocument/2006/relationships/image" Target="media/image5.wmf"/><Relationship Id="rId41" Type="http://schemas.openxmlformats.org/officeDocument/2006/relationships/image" Target="media/image16.wmf"/><Relationship Id="rId54" Type="http://schemas.openxmlformats.org/officeDocument/2006/relationships/oleObject" Target="embeddings/oleObject21.bin"/><Relationship Id="rId62" Type="http://schemas.openxmlformats.org/officeDocument/2006/relationships/image" Target="media/image26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91" Type="http://schemas.openxmlformats.org/officeDocument/2006/relationships/image" Target="media/image40.wmf"/><Relationship Id="rId96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0.wmf"/><Relationship Id="rId57" Type="http://schemas.openxmlformats.org/officeDocument/2006/relationships/image" Target="media/image24.wmf"/><Relationship Id="rId106" Type="http://schemas.openxmlformats.org/officeDocument/2006/relationships/image" Target="media/image46.wmf"/><Relationship Id="rId114" Type="http://schemas.openxmlformats.org/officeDocument/2006/relationships/image" Target="media/image50.wmf"/><Relationship Id="rId119" Type="http://schemas.openxmlformats.org/officeDocument/2006/relationships/oleObject" Target="embeddings/oleObject56.bin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1.bin"/><Relationship Id="rId31" Type="http://schemas.openxmlformats.org/officeDocument/2006/relationships/image" Target="media/image11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4.wmf"/><Relationship Id="rId130" Type="http://schemas.openxmlformats.org/officeDocument/2006/relationships/image" Target="media/image58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4.wmf"/><Relationship Id="rId39" Type="http://schemas.openxmlformats.org/officeDocument/2006/relationships/image" Target="media/image15.wmf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3.wmf"/><Relationship Id="rId76" Type="http://schemas.openxmlformats.org/officeDocument/2006/relationships/image" Target="media/image33.png"/><Relationship Id="rId97" Type="http://schemas.openxmlformats.org/officeDocument/2006/relationships/oleObject" Target="embeddings/oleObject45.bin"/><Relationship Id="rId104" Type="http://schemas.openxmlformats.org/officeDocument/2006/relationships/image" Target="media/image45.wmf"/><Relationship Id="rId120" Type="http://schemas.openxmlformats.org/officeDocument/2006/relationships/image" Target="media/image53.wmf"/><Relationship Id="rId125" Type="http://schemas.openxmlformats.org/officeDocument/2006/relationships/oleObject" Target="embeddings/oleObject59.bin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image" Target="media/image7.png"/><Relationship Id="rId40" Type="http://schemas.openxmlformats.org/officeDocument/2006/relationships/oleObject" Target="embeddings/oleObject14.bin"/><Relationship Id="rId45" Type="http://schemas.openxmlformats.org/officeDocument/2006/relationships/image" Target="media/image18.wmf"/><Relationship Id="rId66" Type="http://schemas.openxmlformats.org/officeDocument/2006/relationships/image" Target="media/image28.wmf"/><Relationship Id="rId87" Type="http://schemas.openxmlformats.org/officeDocument/2006/relationships/image" Target="media/image38.wmf"/><Relationship Id="rId110" Type="http://schemas.openxmlformats.org/officeDocument/2006/relationships/image" Target="media/image48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6.wmf"/><Relationship Id="rId19" Type="http://schemas.openxmlformats.org/officeDocument/2006/relationships/oleObject" Target="embeddings/oleObject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F21D3-7F69-48AA-8EF7-A8F7DDC57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1566</TotalTime>
  <Pages>10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13825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7</cp:revision>
  <dcterms:created xsi:type="dcterms:W3CDTF">2012-01-10T23:28:00Z</dcterms:created>
  <dcterms:modified xsi:type="dcterms:W3CDTF">2012-03-04T09:04:00Z</dcterms:modified>
</cp:coreProperties>
</file>