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4A7FD9" w:rsidRPr="004E1905" w:rsidTr="0096530F"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EA78AC" w:rsidRPr="004E1905" w:rsidRDefault="00EA78AC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7FD9" w:rsidRDefault="00EA78AC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Mathematics </w:t>
            </w:r>
            <w:r w:rsidR="004A7FD9"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  <w:p w:rsidR="00EA78AC" w:rsidRDefault="004A00D5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Coordinate Geometry</w:t>
            </w:r>
          </w:p>
          <w:p w:rsidR="004A7FD9" w:rsidRDefault="004A7FD9" w:rsidP="00EA78A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4A7FD9" w:rsidRDefault="00664DBE" w:rsidP="00E278F3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</w:t>
            </w:r>
            <w:r w:rsidR="004A7FD9"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 w:rsidR="00E278F3"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4A7FD9" w:rsidRPr="004E1905" w:rsidRDefault="004A7FD9" w:rsidP="00963F3C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96530F"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963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96530F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4A7FD9" w:rsidRDefault="004A7FD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Pr="004E1905" w:rsidRDefault="004A7FD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4A7FD9" w:rsidRDefault="004A7FD9" w:rsidP="00963F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963F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4A7FD9" w:rsidRPr="00F670BA" w:rsidRDefault="004A7FD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4A7FD9" w:rsidRDefault="00537C54" w:rsidP="0096530F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88.3pt;margin-top:3.05pt;width:201.75pt;height:182.9pt;z-index:251762688;mso-position-horizontal-relative:text;mso-position-vertical-relative:text">
                  <v:imagedata r:id="rId9" o:title=""/>
                </v:shape>
                <o:OLEObject Type="Embed" ProgID="FXDraw3.Document" ShapeID="_x0000_s1026" DrawAspect="Content" ObjectID="_1392305018" r:id="rId10"/>
              </w:pict>
            </w:r>
            <w:r w:rsidR="0096530F">
              <w:rPr>
                <w:rFonts w:ascii="Times New Roman" w:hAnsi="Times New Roman" w:cs="Times New Roman"/>
                <w:sz w:val="24"/>
                <w:szCs w:val="24"/>
              </w:rPr>
              <w:t xml:space="preserve">Find then gradient of the interval joining </w:t>
            </w:r>
            <w:proofErr w:type="gramStart"/>
            <w:r w:rsidR="0096530F"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="009653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96530F">
              <w:rPr>
                <w:rFonts w:ascii="Times New Roman" w:hAnsi="Times New Roman" w:cs="Times New Roman"/>
                <w:sz w:val="24"/>
                <w:szCs w:val="24"/>
              </w:rPr>
              <w:t xml:space="preserve">5, 7) and </w:t>
            </w:r>
            <w:r w:rsidR="0096530F"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 w:rsidR="0096530F">
              <w:rPr>
                <w:rFonts w:ascii="Times New Roman" w:hAnsi="Times New Roman" w:cs="Times New Roman"/>
                <w:sz w:val="24"/>
                <w:szCs w:val="24"/>
              </w:rPr>
              <w:t>(2, 1).</w:t>
            </w:r>
          </w:p>
          <w:p w:rsidR="00D7175D" w:rsidRPr="00FF1B42" w:rsidRDefault="00D7175D" w:rsidP="0096530F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D7175D" w:rsidRPr="00FF1B42" w:rsidRDefault="00D7175D" w:rsidP="0096530F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7175D" w:rsidRPr="00FF1B42" w:rsidRDefault="00D7175D" w:rsidP="0096530F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D7175D" w:rsidRPr="00FF1B42" w:rsidRDefault="00D7175D" w:rsidP="0096530F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7175D" w:rsidRDefault="00EA78AC" w:rsidP="0096530F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D7175D" w:rsidRDefault="00D7175D" w:rsidP="0096530F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EA78AC" w:rsidP="0096530F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</w:p>
          <w:p w:rsidR="0096530F" w:rsidRDefault="0096530F" w:rsidP="0096530F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530F" w:rsidRDefault="0096530F" w:rsidP="0096530F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530F" w:rsidRDefault="0096530F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530F" w:rsidRPr="004E1905" w:rsidRDefault="0096530F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530F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96530F" w:rsidRPr="004E1905" w:rsidRDefault="0096530F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96530F" w:rsidRDefault="00537C54" w:rsidP="00963F3C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D1D92A3">
                <v:shape id="_x0000_s1027" type="#_x0000_t75" style="position:absolute;margin-left:288.3pt;margin-top:3.05pt;width:201.6pt;height:182.75pt;z-index:251764736;mso-position-horizontal-relative:text;mso-position-vertical-relative:text">
                  <v:imagedata r:id="rId11" o:title=""/>
                </v:shape>
                <o:OLEObject Type="Embed" ProgID="FXDraw3.Document" ShapeID="_x0000_s1027" DrawAspect="Content" ObjectID="_1392305019" r:id="rId12"/>
              </w:pict>
            </w:r>
            <w:r w:rsidR="0096530F">
              <w:rPr>
                <w:rFonts w:ascii="Times New Roman" w:hAnsi="Times New Roman" w:cs="Times New Roman"/>
                <w:sz w:val="24"/>
                <w:szCs w:val="24"/>
              </w:rPr>
              <w:t xml:space="preserve">Find then distance between the points </w:t>
            </w:r>
            <w:proofErr w:type="gramStart"/>
            <w:r w:rsidR="0096530F"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 w:rsidR="009653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96530F">
              <w:rPr>
                <w:rFonts w:ascii="Times New Roman" w:hAnsi="Times New Roman" w:cs="Times New Roman"/>
                <w:sz w:val="24"/>
                <w:szCs w:val="24"/>
              </w:rPr>
              <w:t xml:space="preserve">2, 2) and </w:t>
            </w:r>
            <w:r w:rsidR="0096530F"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="0096530F">
              <w:rPr>
                <w:rFonts w:ascii="Times New Roman" w:hAnsi="Times New Roman" w:cs="Times New Roman"/>
                <w:sz w:val="24"/>
                <w:szCs w:val="24"/>
              </w:rPr>
              <w:t>(10, 8).</w:t>
            </w:r>
          </w:p>
          <w:p w:rsidR="0096530F" w:rsidRPr="00FF1B42" w:rsidRDefault="0096530F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96530F" w:rsidRPr="00FF1B42" w:rsidRDefault="0096530F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6530F" w:rsidRPr="00FF1B42" w:rsidRDefault="0096530F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96530F" w:rsidRPr="00FF1B42" w:rsidRDefault="0096530F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6530F" w:rsidRDefault="0096530F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96530F" w:rsidRDefault="0096530F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530F" w:rsidRDefault="0096530F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</w:p>
          <w:p w:rsidR="0096530F" w:rsidRDefault="0096530F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530F" w:rsidRDefault="0096530F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530F" w:rsidRDefault="0096530F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530F" w:rsidRPr="004E1905" w:rsidRDefault="0096530F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530F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96530F" w:rsidRPr="004E1905" w:rsidRDefault="0096530F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96530F" w:rsidRDefault="00BB17A6" w:rsidP="00BB17A6">
            <w:pPr>
              <w:tabs>
                <w:tab w:val="left" w:pos="9672"/>
              </w:tabs>
              <w:spacing w:after="240"/>
              <w:ind w:right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the midpoint of the interval joining the points the points </w:t>
            </w:r>
            <w:proofErr w:type="gramStart"/>
            <w:r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2, 2) and </w:t>
            </w:r>
            <w:r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(10, 8).</w:t>
            </w:r>
          </w:p>
          <w:p w:rsidR="0096530F" w:rsidRPr="00FF1B42" w:rsidRDefault="0096530F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96530F" w:rsidRPr="00FF1B42" w:rsidRDefault="0096530F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6530F" w:rsidRPr="004E1905" w:rsidRDefault="0096530F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BB17A6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BB17A6" w:rsidRDefault="00537C54" w:rsidP="00963F3C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3AE180D">
                <v:shape id="_x0000_s1028" type="#_x0000_t75" style="position:absolute;margin-left:288.3pt;margin-top:3.05pt;width:201.6pt;height:182.75pt;z-index:251766784;mso-position-horizontal-relative:text;mso-position-vertical-relative:text">
                  <v:imagedata r:id="rId13" o:title=""/>
                </v:shape>
                <o:OLEObject Type="Embed" ProgID="FXDraw3.Document" ShapeID="_x0000_s1028" DrawAspect="Content" ObjectID="_1392305020" r:id="rId14"/>
              </w:pict>
            </w:r>
            <w:r w:rsidR="00BB17A6">
              <w:rPr>
                <w:rFonts w:ascii="Times New Roman" w:hAnsi="Times New Roman" w:cs="Times New Roman"/>
                <w:sz w:val="24"/>
                <w:szCs w:val="24"/>
              </w:rPr>
              <w:t>Find the gradient of the interval joining</w:t>
            </w:r>
            <w:r w:rsidR="00E278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B17A6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gramStart"/>
            <w:r w:rsidR="00BB17A6"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="00BB17A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B17A6">
              <w:rPr>
                <w:rFonts w:ascii="Times New Roman" w:hAnsi="Times New Roman" w:cs="Times New Roman"/>
                <w:sz w:val="24"/>
                <w:szCs w:val="24"/>
              </w:rPr>
              <w:t xml:space="preserve">6, -5) and </w:t>
            </w:r>
            <w:r w:rsidR="00BB17A6"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="00BB17A6">
              <w:rPr>
                <w:rFonts w:ascii="Times New Roman" w:hAnsi="Times New Roman" w:cs="Times New Roman"/>
                <w:sz w:val="24"/>
                <w:szCs w:val="24"/>
              </w:rPr>
              <w:t>(-4, 5).</w:t>
            </w:r>
          </w:p>
          <w:p w:rsidR="00BB17A6" w:rsidRPr="00FF1B42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BB17A6" w:rsidRPr="00FF1B42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B17A6" w:rsidRPr="00FF1B42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BB17A6" w:rsidRPr="00FF1B42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B17A6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BB17A6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17A6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</w:p>
          <w:p w:rsidR="00BB17A6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17A6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17A6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7A6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BB17A6" w:rsidRDefault="00537C54" w:rsidP="00963F3C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1AB7862">
                <v:shape id="_x0000_s1029" type="#_x0000_t75" style="position:absolute;margin-left:288.3pt;margin-top:3.05pt;width:201.6pt;height:182.75pt;z-index:251767808;mso-position-horizontal-relative:text;mso-position-vertical-relative:text">
                  <v:imagedata r:id="rId15" o:title=""/>
                </v:shape>
                <o:OLEObject Type="Embed" ProgID="FXDraw3.Document" ShapeID="_x0000_s1029" DrawAspect="Content" ObjectID="_1392305021" r:id="rId16"/>
              </w:pict>
            </w:r>
            <w:r w:rsidR="00BB17A6">
              <w:rPr>
                <w:rFonts w:ascii="Times New Roman" w:hAnsi="Times New Roman" w:cs="Times New Roman"/>
                <w:sz w:val="24"/>
                <w:szCs w:val="24"/>
              </w:rPr>
              <w:t>Find then di</w:t>
            </w:r>
            <w:r w:rsidR="000B5BC4">
              <w:rPr>
                <w:rFonts w:ascii="Times New Roman" w:hAnsi="Times New Roman" w:cs="Times New Roman"/>
                <w:sz w:val="24"/>
                <w:szCs w:val="24"/>
              </w:rPr>
              <w:t xml:space="preserve">stance between the points </w:t>
            </w:r>
            <w:proofErr w:type="gramStart"/>
            <w:r w:rsidR="000B5BC4"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="00BB17A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B17A6">
              <w:rPr>
                <w:rFonts w:ascii="Times New Roman" w:hAnsi="Times New Roman" w:cs="Times New Roman"/>
                <w:sz w:val="24"/>
                <w:szCs w:val="24"/>
              </w:rPr>
              <w:t>-4</w:t>
            </w:r>
            <w:r w:rsidR="000B5BC4">
              <w:rPr>
                <w:rFonts w:ascii="Times New Roman" w:hAnsi="Times New Roman" w:cs="Times New Roman"/>
                <w:sz w:val="24"/>
                <w:szCs w:val="24"/>
              </w:rPr>
              <w:t xml:space="preserve">, -6) and </w:t>
            </w:r>
            <w:r w:rsidR="000B5BC4"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Q</w:t>
            </w:r>
            <w:r w:rsidR="000B5BC4">
              <w:rPr>
                <w:rFonts w:ascii="Times New Roman" w:hAnsi="Times New Roman" w:cs="Times New Roman"/>
                <w:sz w:val="24"/>
                <w:szCs w:val="24"/>
              </w:rPr>
              <w:t>(1, 6</w:t>
            </w:r>
            <w:r w:rsidR="00BB17A6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BB17A6" w:rsidRPr="00FF1B42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BB17A6" w:rsidRPr="00FF1B42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B17A6" w:rsidRPr="00FF1B42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BB17A6" w:rsidRPr="00FF1B42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B17A6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BB17A6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17A6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</w:p>
          <w:p w:rsidR="00BB17A6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17A6" w:rsidRDefault="00BB17A6" w:rsidP="00963F3C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17A6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7A6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BB17A6" w:rsidRDefault="000B5BC4" w:rsidP="000B5BC4">
            <w:pPr>
              <w:spacing w:after="240"/>
              <w:ind w:righ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the midpoint of the interval joining the points </w:t>
            </w:r>
            <w:proofErr w:type="gramStart"/>
            <w:r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-4, -6) and </w:t>
            </w:r>
            <w:r w:rsidRPr="000B5BC4">
              <w:rPr>
                <w:rFonts w:ascii="Times New Roman" w:hAnsi="Times New Roman" w:cs="Times New Roman"/>
                <w:i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(1, 6).</w:t>
            </w:r>
          </w:p>
          <w:p w:rsidR="00BB17A6" w:rsidRPr="00FF1B42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BB17A6" w:rsidRPr="00FF1B42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BB17A6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6141A" w:rsidRPr="00A6141A" w:rsidRDefault="00537C54" w:rsidP="00A6141A">
            <w:pPr>
              <w:spacing w:after="240"/>
              <w:ind w:right="5137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0" type="#_x0000_t75" style="position:absolute;margin-left:288.3pt;margin-top:3.05pt;width:201.6pt;height:182.75pt;z-index:251769856;mso-position-horizontal-relative:text;mso-position-vertical-relative:text">
                  <v:imagedata r:id="rId17" o:title=""/>
                </v:shape>
                <o:OLEObject Type="Embed" ProgID="FXDraw3.Document" ShapeID="_x0000_s1030" DrawAspect="Content" ObjectID="_1392305022" r:id="rId18"/>
              </w:pict>
            </w:r>
            <w:r w:rsidR="00A6141A">
              <w:rPr>
                <w:rFonts w:ascii="Times New Roman" w:hAnsi="Times New Roman" w:cs="Times New Roman"/>
                <w:sz w:val="24"/>
                <w:szCs w:val="24"/>
              </w:rPr>
              <w:t xml:space="preserve">The points </w:t>
            </w:r>
            <w:proofErr w:type="gramStart"/>
            <w:r w:rsidR="00A6141A" w:rsidRPr="00A6141A">
              <w:rPr>
                <w:rFonts w:ascii="Times New Roman" w:hAnsi="Times New Roman" w:cs="Times New Roman"/>
                <w:i/>
                <w:sz w:val="24"/>
                <w:szCs w:val="24"/>
              </w:rPr>
              <w:t>G</w:t>
            </w:r>
            <w:r w:rsidR="00A6141A" w:rsidRPr="00A6141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A6141A" w:rsidRPr="00A6141A">
              <w:rPr>
                <w:rFonts w:ascii="Times New Roman" w:hAnsi="Times New Roman" w:cs="Times New Roman"/>
                <w:sz w:val="24"/>
                <w:szCs w:val="24"/>
              </w:rPr>
              <w:t>-3,4)</w:t>
            </w:r>
            <w:r w:rsidR="00A6141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6141A" w:rsidRPr="00A6141A">
              <w:rPr>
                <w:rFonts w:ascii="Times New Roman" w:hAnsi="Times New Roman" w:cs="Times New Roman"/>
                <w:i/>
                <w:sz w:val="24"/>
                <w:szCs w:val="24"/>
              </w:rPr>
              <w:t>H</w:t>
            </w:r>
            <w:r w:rsidR="00A6141A" w:rsidRPr="00A6141A">
              <w:rPr>
                <w:rFonts w:ascii="Times New Roman" w:hAnsi="Times New Roman" w:cs="Times New Roman"/>
                <w:sz w:val="24"/>
                <w:szCs w:val="24"/>
              </w:rPr>
              <w:t>(-3,-2)</w:t>
            </w:r>
            <w:r w:rsidR="00A6141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A6141A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="00A6141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I</w:t>
            </w:r>
            <w:r w:rsidR="00A6141A" w:rsidRPr="00A6141A">
              <w:rPr>
                <w:rFonts w:ascii="Times New Roman" w:hAnsi="Times New Roman" w:cs="Times New Roman"/>
                <w:sz w:val="24"/>
                <w:szCs w:val="24"/>
              </w:rPr>
              <w:t>(5,-5)</w:t>
            </w:r>
            <w:r w:rsidR="00A6141A">
              <w:rPr>
                <w:rFonts w:ascii="Times New Roman" w:hAnsi="Times New Roman" w:cs="Times New Roman"/>
                <w:sz w:val="24"/>
                <w:szCs w:val="24"/>
              </w:rPr>
              <w:t xml:space="preserve"> are three vertices of a parallelogram. What are the coordinates of the fourth vertex </w:t>
            </w:r>
            <w:proofErr w:type="gramStart"/>
            <w:r w:rsidR="00A6141A" w:rsidRPr="00A6141A"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 w:rsidR="00A6141A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  <w:p w:rsidR="000B5BC4" w:rsidRPr="00FF1B42" w:rsidRDefault="000B5BC4" w:rsidP="000B5BC4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0B5BC4" w:rsidRPr="00FF1B42" w:rsidRDefault="000B5BC4" w:rsidP="000B5BC4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B5BC4" w:rsidRPr="00FF1B42" w:rsidRDefault="000B5BC4" w:rsidP="000B5BC4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0B5BC4" w:rsidRPr="00FF1B42" w:rsidRDefault="000B5BC4" w:rsidP="000B5BC4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B5BC4" w:rsidRDefault="000B5BC4" w:rsidP="000B5BC4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0B5BC4" w:rsidRDefault="000B5BC4" w:rsidP="000B5BC4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B5BC4" w:rsidRDefault="000B5BC4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B5BC4" w:rsidRDefault="000B5BC4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B5BC4" w:rsidRDefault="000B5BC4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B5BC4" w:rsidRPr="004E1905" w:rsidRDefault="000B5BC4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7A6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6141A" w:rsidRPr="00582441" w:rsidRDefault="00A6141A" w:rsidP="00A614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Calculate the midpoint of the line segment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KL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where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(3, -8)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(-7, -2).</w:t>
            </w:r>
          </w:p>
          <w:p w:rsidR="00A6141A" w:rsidRPr="00582441" w:rsidRDefault="00A6141A" w:rsidP="00A614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17A6" w:rsidRDefault="00A6141A" w:rsidP="00A6141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BB17A6" w:rsidRPr="00FF1B42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BB17A6" w:rsidRPr="004E1905" w:rsidRDefault="00BB17A6" w:rsidP="00A614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6141A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A6141A" w:rsidRPr="004E1905" w:rsidRDefault="00A6141A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6141A" w:rsidRPr="00582441" w:rsidRDefault="00A6141A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Calculate the gradient of the line segment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where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(5, 9)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(-3, -7).</w:t>
            </w:r>
          </w:p>
          <w:p w:rsidR="00A6141A" w:rsidRPr="00582441" w:rsidRDefault="00A6141A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6141A" w:rsidRDefault="00A6141A" w:rsidP="00963F3C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A6141A" w:rsidRPr="004E1905" w:rsidRDefault="00A6141A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A6141A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A6141A" w:rsidRPr="004E1905" w:rsidRDefault="00A6141A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6141A" w:rsidRPr="00582441" w:rsidRDefault="00A6141A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Calculate the distance between the points </w:t>
            </w:r>
            <w:proofErr w:type="gram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  <w:r w:rsidR="00825BB0">
              <w:rPr>
                <w:rFonts w:ascii="Times New Roman" w:hAnsi="Times New Roman" w:cs="Times New Roman"/>
                <w:sz w:val="24"/>
                <w:szCs w:val="24"/>
              </w:rPr>
              <w:t>,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(-</w:t>
            </w:r>
            <w:r w:rsidR="00825BB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-</w:t>
            </w:r>
            <w:r w:rsidR="00825BB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A6141A" w:rsidRPr="00582441" w:rsidRDefault="00A6141A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6141A" w:rsidRDefault="00A6141A" w:rsidP="00963F3C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A6141A" w:rsidRPr="004E1905" w:rsidRDefault="00A6141A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BB17A6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BB17A6" w:rsidRDefault="00825BB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gradient of the line which has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equation  </w:t>
            </w:r>
            <w:proofErr w:type="gramEnd"/>
            <w:r w:rsidRPr="00825BB0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475" w:dyaOrig="365">
                <v:shape id="_x0000_i1025" type="#_x0000_t75" style="width:60.75pt;height:15pt" o:ole="">
                  <v:imagedata r:id="rId19" o:title=""/>
                </v:shape>
                <o:OLEObject Type="Embed" ProgID="FXE300.Equation" ShapeID="_x0000_i1025" DrawAspect="Content" ObjectID="_1392304984" r:id="rId2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BB17A6" w:rsidRPr="00FF1B42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BB17A6" w:rsidRPr="00FF1B42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BB17A6" w:rsidRPr="004E1905" w:rsidTr="0096530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825BB0" w:rsidRDefault="00537C54" w:rsidP="00825BB0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1" type="#_x0000_t75" style="position:absolute;margin-left:288.3pt;margin-top:3.05pt;width:208.3pt;height:182.75pt;z-index:251771904;mso-position-horizontal-relative:text;mso-position-vertical-relative:text">
                  <v:imagedata r:id="rId21" o:title=""/>
                </v:shape>
                <o:OLEObject Type="Embed" ProgID="FXDraw3.Document" ShapeID="_x0000_s1031" DrawAspect="Content" ObjectID="_1392305023" r:id="rId22"/>
              </w:pict>
            </w:r>
            <w:r w:rsidR="00825BB0">
              <w:rPr>
                <w:rFonts w:ascii="Times New Roman" w:hAnsi="Times New Roman" w:cs="Times New Roman"/>
                <w:sz w:val="24"/>
                <w:szCs w:val="24"/>
              </w:rPr>
              <w:t xml:space="preserve">What is the equation of the line </w:t>
            </w:r>
            <w:r w:rsidR="00825BB0" w:rsidRPr="00825BB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 </w:t>
            </w:r>
            <w:r w:rsidR="00825BB0">
              <w:rPr>
                <w:rFonts w:ascii="Times New Roman" w:hAnsi="Times New Roman" w:cs="Times New Roman"/>
                <w:sz w:val="24"/>
                <w:szCs w:val="24"/>
              </w:rPr>
              <w:t>shown?</w:t>
            </w:r>
          </w:p>
          <w:p w:rsidR="00825BB0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825BB0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5BB0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825BB0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5BB0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825BB0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5BB0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825BB0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5BB0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5BB0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5BB0" w:rsidRPr="00FF1B42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5BB0" w:rsidRPr="00FF1B42" w:rsidRDefault="00825BB0" w:rsidP="00825BB0">
            <w:pPr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B17A6" w:rsidRPr="004E1905" w:rsidRDefault="00BB17A6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A7FD9" w:rsidRDefault="004A7FD9"/>
    <w:p w:rsidR="00E71ED7" w:rsidRDefault="00E71ED7">
      <w:r>
        <w:br w:type="page"/>
      </w:r>
    </w:p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23"/>
          <w:footerReference w:type="default" r:id="rId24"/>
          <w:headerReference w:type="first" r:id="rId25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4A00D5" w:rsidRPr="004E1905" w:rsidTr="00963F3C"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4A00D5" w:rsidRPr="004E190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Coordinate Geometry</w:t>
            </w:r>
          </w:p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4A00D5" w:rsidRPr="004E1905" w:rsidRDefault="00664DBE" w:rsidP="00E278F3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 w:rsidR="00E278F3"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</w:tc>
      </w:tr>
      <w:tr w:rsidR="004A7FD9" w:rsidRPr="004E1905" w:rsidTr="00963F3C"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E278F3">
        <w:tc>
          <w:tcPr>
            <w:tcW w:w="534" w:type="dxa"/>
            <w:tcBorders>
              <w:top w:val="nil"/>
              <w:bottom w:val="single" w:sz="4" w:space="0" w:color="000000" w:themeColor="text1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6070" w:rsidRPr="004E1905" w:rsidTr="00E278F3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D16070" w:rsidRPr="004E1905" w:rsidRDefault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D16070" w:rsidRDefault="00537C54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9" type="#_x0000_t75" style="position:absolute;margin-left:287.55pt;margin-top:2.4pt;width:201.6pt;height:170.15pt;z-index:251780096;mso-position-horizontal-relative:text;mso-position-vertical-relative:text">
                  <v:imagedata r:id="rId26" o:title="" croptop="2252f" cropbottom="2252f"/>
                </v:shape>
                <o:OLEObject Type="Embed" ProgID="FXDraw3.Document" ShapeID="_x0000_s1039" DrawAspect="Content" ObjectID="_1392305024" r:id="rId27"/>
              </w:pict>
            </w:r>
            <w:r w:rsidR="008C01C9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D16070" w:rsidRPr="00914944">
              <w:rPr>
                <w:rFonts w:ascii="Times New Roman" w:hAnsi="Times New Roman" w:cs="Times New Roman"/>
                <w:sz w:val="24"/>
                <w:szCs w:val="24"/>
              </w:rPr>
              <w:t xml:space="preserve">hich </w:t>
            </w:r>
            <w:r w:rsidR="008C01C9">
              <w:rPr>
                <w:rFonts w:ascii="Times New Roman" w:hAnsi="Times New Roman" w:cs="Times New Roman"/>
                <w:sz w:val="24"/>
                <w:szCs w:val="24"/>
              </w:rPr>
              <w:t xml:space="preserve">of the points, A, B, C or D </w:t>
            </w:r>
            <w:r w:rsidR="00D16070" w:rsidRPr="00914944">
              <w:rPr>
                <w:rFonts w:ascii="Times New Roman" w:hAnsi="Times New Roman" w:cs="Times New Roman"/>
                <w:sz w:val="24"/>
                <w:szCs w:val="24"/>
              </w:rPr>
              <w:t xml:space="preserve">has </w:t>
            </w:r>
            <w:proofErr w:type="gramStart"/>
            <w:r w:rsidR="00D16070" w:rsidRPr="00914944">
              <w:rPr>
                <w:rFonts w:ascii="Times New Roman" w:hAnsi="Times New Roman" w:cs="Times New Roman"/>
                <w:sz w:val="24"/>
                <w:szCs w:val="24"/>
              </w:rPr>
              <w:t>coordinates</w:t>
            </w:r>
            <w:r w:rsidR="008C01C9">
              <w:rPr>
                <w:rFonts w:ascii="Times New Roman" w:hAnsi="Times New Roman" w:cs="Times New Roman"/>
                <w:sz w:val="24"/>
                <w:szCs w:val="24"/>
              </w:rPr>
              <w:t xml:space="preserve">  (</w:t>
            </w:r>
            <w:proofErr w:type="gramEnd"/>
            <w:r w:rsidR="008C01C9">
              <w:rPr>
                <w:rFonts w:ascii="Times New Roman" w:hAnsi="Times New Roman" w:cs="Times New Roman"/>
                <w:sz w:val="24"/>
                <w:szCs w:val="24"/>
              </w:rPr>
              <w:t>-3, 4</w:t>
            </w:r>
            <w:r w:rsidR="00D16070">
              <w:rPr>
                <w:rFonts w:ascii="Times New Roman" w:hAnsi="Times New Roman" w:cs="Times New Roman"/>
                <w:sz w:val="24"/>
                <w:szCs w:val="24"/>
              </w:rPr>
              <w:t>)?</w:t>
            </w:r>
          </w:p>
          <w:p w:rsidR="00D16070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070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070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070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070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070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070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070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070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070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070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070" w:rsidRPr="00F661A2" w:rsidRDefault="00D1607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C01C9" w:rsidRPr="004E1905" w:rsidTr="00963F3C">
        <w:trPr>
          <w:cantSplit/>
        </w:trPr>
        <w:tc>
          <w:tcPr>
            <w:tcW w:w="534" w:type="dxa"/>
          </w:tcPr>
          <w:p w:rsidR="008C01C9" w:rsidRPr="004E1905" w:rsidRDefault="008C01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</w:tcPr>
          <w:p w:rsidR="008C01C9" w:rsidRDefault="00537C54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3D4BE9A">
                <v:shape id="_x0000_s1040" type="#_x0000_t75" style="position:absolute;margin-left:260.95pt;margin-top:7.35pt;width:207.2pt;height:188.8pt;z-index:251782144;mso-position-horizontal-relative:text;mso-position-vertical-relative:text">
                  <v:imagedata r:id="rId28" o:title=""/>
                </v:shape>
                <o:OLEObject Type="Embed" ProgID="FXDraw3.Document" ShapeID="_x0000_s1040" DrawAspect="Content" ObjectID="_1392305025" r:id="rId29"/>
              </w:pict>
            </w:r>
            <w:r w:rsidR="008C01C9">
              <w:rPr>
                <w:rFonts w:ascii="Times New Roman" w:hAnsi="Times New Roman" w:cs="Times New Roman"/>
                <w:sz w:val="24"/>
                <w:szCs w:val="24"/>
              </w:rPr>
              <w:t xml:space="preserve">The points </w:t>
            </w:r>
            <w:r w:rsidR="00963F3C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="008C01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3F3C">
              <w:rPr>
                <w:rFonts w:ascii="Times New Roman" w:hAnsi="Times New Roman" w:cs="Times New Roman"/>
                <w:sz w:val="24"/>
                <w:szCs w:val="24"/>
              </w:rPr>
              <w:t>(-3, 3</w:t>
            </w:r>
            <w:r w:rsidR="008C01C9">
              <w:rPr>
                <w:rFonts w:ascii="Times New Roman" w:hAnsi="Times New Roman" w:cs="Times New Roman"/>
                <w:sz w:val="24"/>
                <w:szCs w:val="24"/>
              </w:rPr>
              <w:t xml:space="preserve">) and </w:t>
            </w:r>
            <w:r w:rsidR="00963F3C">
              <w:rPr>
                <w:rFonts w:ascii="Times New Roman" w:hAnsi="Times New Roman" w:cs="Times New Roman"/>
                <w:i/>
                <w:sz w:val="24"/>
                <w:szCs w:val="24"/>
              </w:rPr>
              <w:t>Q</w:t>
            </w:r>
            <w:r w:rsidR="008C01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3F3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8C01C9">
              <w:rPr>
                <w:rFonts w:ascii="Times New Roman" w:hAnsi="Times New Roman" w:cs="Times New Roman"/>
                <w:sz w:val="24"/>
                <w:szCs w:val="24"/>
              </w:rPr>
              <w:t xml:space="preserve">1, -5) lie on a line </w:t>
            </w:r>
            <w:r w:rsidR="008C01C9" w:rsidRPr="000F4BDF">
              <w:rPr>
                <w:rFonts w:ascii="Freestyle Script" w:hAnsi="Freestyle Script" w:cs="Times New Roman"/>
                <w:sz w:val="24"/>
                <w:szCs w:val="24"/>
              </w:rPr>
              <w:t>l.</w:t>
            </w:r>
            <w:r w:rsidR="008C01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equation of the line </w:t>
            </w:r>
            <w:r w:rsidRPr="00F35E8E">
              <w:rPr>
                <w:rFonts w:ascii="Freestyle Script" w:hAnsi="Freestyle Script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is:</w:t>
            </w: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A.        </w:t>
            </w:r>
            <w:r w:rsidR="00963F3C" w:rsidRPr="00F35E8E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 w14:anchorId="73A11726">
                <v:shape id="_x0000_i1026" type="#_x0000_t75" style="width:51pt;height:13.5pt" o:ole="">
                  <v:imagedata r:id="rId30" o:title=""/>
                </v:shape>
                <o:OLEObject Type="Embed" ProgID="FXE300.Equation" ShapeID="_x0000_i1026" DrawAspect="Content" ObjectID="_1392304985" r:id="rId3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 w:rsidR="00963F3C" w:rsidRPr="00F35E8E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528" w:dyaOrig="365">
                <v:shape id="_x0000_i1027" type="#_x0000_t75" style="width:57pt;height:13.5pt" o:ole="">
                  <v:imagedata r:id="rId32" o:title=""/>
                </v:shape>
                <o:OLEObject Type="Embed" ProgID="FXE300.Equation" ShapeID="_x0000_i1027" DrawAspect="Content" ObjectID="_1392304986" r:id="rId33"/>
              </w:object>
            </w: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C.        </w:t>
            </w:r>
            <w:r w:rsidRPr="00F35E8E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028" w:dyaOrig="273" w14:anchorId="14F99716">
                <v:shape id="_x0000_i1028" type="#_x0000_t75" style="width:51.75pt;height:13.5pt" o:ole="">
                  <v:imagedata r:id="rId34" o:title=""/>
                </v:shape>
                <o:OLEObject Type="Embed" ProgID="FXE300.Equation" ShapeID="_x0000_i1028" DrawAspect="Content" ObjectID="_1392304987" r:id="rId35"/>
              </w:object>
            </w: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D.      </w:t>
            </w:r>
            <w:r w:rsidR="00963F3C" w:rsidRPr="00F35E8E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528" w:dyaOrig="365">
                <v:shape id="_x0000_i1029" type="#_x0000_t75" style="width:62.25pt;height:14.25pt" o:ole="">
                  <v:imagedata r:id="rId36" o:title=""/>
                </v:shape>
                <o:OLEObject Type="Embed" ProgID="FXE300.Equation" ShapeID="_x0000_i1029" DrawAspect="Content" ObjectID="_1392304988" r:id="rId37"/>
              </w:object>
            </w: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01C9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01C9" w:rsidRPr="00F661A2" w:rsidRDefault="008C01C9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F3C" w:rsidRPr="004E1905" w:rsidTr="00E278F3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963F3C" w:rsidRPr="004E1905" w:rsidRDefault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963F3C" w:rsidRDefault="00963F3C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point (-4, -6) lies in the:</w:t>
            </w:r>
          </w:p>
          <w:p w:rsidR="00963F3C" w:rsidRDefault="00963F3C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first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second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quadrant.</w:t>
            </w:r>
          </w:p>
          <w:p w:rsidR="00963F3C" w:rsidRDefault="00963F3C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Default="00963F3C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third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fourth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quadrant.</w:t>
            </w:r>
          </w:p>
          <w:p w:rsidR="00963F3C" w:rsidRDefault="00963F3C" w:rsidP="00963F3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963F3C" w:rsidRPr="004E1905" w:rsidTr="00E278F3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963F3C" w:rsidRPr="004E1905" w:rsidRDefault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963F3C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is the graph </w:t>
            </w:r>
            <w:r w:rsidRPr="00063E52">
              <w:rPr>
                <w:rFonts w:ascii="Times New Roman" w:hAnsi="Times New Roman" w:cs="Times New Roman"/>
                <w:sz w:val="24"/>
                <w:szCs w:val="24"/>
              </w:rPr>
              <w:t xml:space="preserve">of the </w:t>
            </w:r>
            <w:proofErr w:type="gramStart"/>
            <w:r w:rsidRPr="00063E52">
              <w:rPr>
                <w:rFonts w:ascii="Times New Roman" w:hAnsi="Times New Roman" w:cs="Times New Roman"/>
                <w:sz w:val="24"/>
                <w:szCs w:val="24"/>
              </w:rPr>
              <w:t xml:space="preserve">line </w:t>
            </w:r>
            <w:proofErr w:type="gramEnd"/>
            <w:r w:rsidRPr="00063E52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1060" w:dyaOrig="320">
                <v:shape id="_x0000_i1030" type="#_x0000_t75" style="width:53.25pt;height:15.75pt" o:ole="">
                  <v:imagedata r:id="rId38" o:title=""/>
                </v:shape>
                <o:OLEObject Type="Embed" ProgID="Equation.3" ShapeID="_x0000_i1030" DrawAspect="Content" ObjectID="_1392304989" r:id="rId39"/>
              </w:object>
            </w:r>
            <w:r w:rsidRPr="00063E5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963F3C" w:rsidRPr="00063E52" w:rsidRDefault="00537C54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1" type="#_x0000_t75" style="position:absolute;margin-left:199.8pt;margin-top:12.1pt;width:138.4pt;height:122.85pt;z-index:251784192">
                  <v:imagedata r:id="rId40" o:title=""/>
                </v:shape>
                <o:OLEObject Type="Embed" ProgID="FXDraw3.Document" ShapeID="_x0000_s1041" DrawAspect="Content" ObjectID="_1392305026" r:id="rId41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3" type="#_x0000_t75" style="position:absolute;margin-left:31.05pt;margin-top:11.35pt;width:138.4pt;height:122.85pt;z-index:251786240">
                  <v:imagedata r:id="rId42" o:title=""/>
                </v:shape>
                <o:OLEObject Type="Embed" ProgID="FXDraw3.Document" ShapeID="_x0000_s1043" DrawAspect="Content" ObjectID="_1392305027" r:id="rId43"/>
              </w:pict>
            </w:r>
          </w:p>
          <w:p w:rsidR="00963F3C" w:rsidRPr="00063E52" w:rsidRDefault="00963F3C" w:rsidP="00D16070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63E52">
              <w:rPr>
                <w:rFonts w:ascii="Times New Roman" w:hAnsi="Times New Roman" w:cs="Times New Roman"/>
                <w:sz w:val="24"/>
                <w:szCs w:val="24"/>
              </w:rPr>
              <w:t>B.</w:t>
            </w: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537C54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4" type="#_x0000_t75" style="position:absolute;margin-left:188.55pt;margin-top:9.1pt;width:138.4pt;height:111.7pt;z-index:251787264">
                  <v:imagedata r:id="rId44" o:title=""/>
                </v:shape>
                <o:OLEObject Type="Embed" ProgID="FXDraw3.Document" ShapeID="_x0000_s1044" DrawAspect="Content" ObjectID="_1392305028" r:id="rId45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2" type="#_x0000_t75" style="position:absolute;margin-left:25.05pt;margin-top:10.6pt;width:138.4pt;height:111.7pt;z-index:251785216">
                  <v:imagedata r:id="rId46" o:title=""/>
                </v:shape>
                <o:OLEObject Type="Embed" ProgID="FXDraw3.Document" ShapeID="_x0000_s1042" DrawAspect="Content" ObjectID="_1392305029" r:id="rId47"/>
              </w:pict>
            </w: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3E52">
              <w:rPr>
                <w:rFonts w:ascii="Times New Roman" w:hAnsi="Times New Roman" w:cs="Times New Roman"/>
                <w:sz w:val="24"/>
                <w:szCs w:val="24"/>
              </w:rPr>
              <w:t>C.                                                     D.</w:t>
            </w: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063E52" w:rsidRDefault="00963F3C" w:rsidP="00D160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EA78AC" w:rsidRDefault="00963F3C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F3C" w:rsidRPr="004E1905" w:rsidTr="00963F3C">
        <w:trPr>
          <w:cantSplit/>
        </w:trPr>
        <w:tc>
          <w:tcPr>
            <w:tcW w:w="534" w:type="dxa"/>
          </w:tcPr>
          <w:p w:rsidR="00963F3C" w:rsidRPr="004E1905" w:rsidRDefault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0064" w:type="dxa"/>
            <w:gridSpan w:val="4"/>
          </w:tcPr>
          <w:p w:rsidR="00963F3C" w:rsidRDefault="00537C54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3AE180D">
                <v:shape id="_x0000_s1045" type="#_x0000_t75" style="position:absolute;margin-left:288.3pt;margin-top:3.65pt;width:201.6pt;height:170.15pt;z-index:251788288;mso-position-horizontal-relative:text;mso-position-vertical-relative:text">
                  <v:imagedata r:id="rId48" o:title="" croptop="2252f" cropbottom="2252f"/>
                </v:shape>
                <o:OLEObject Type="Embed" ProgID="FXDraw3.Document" ShapeID="_x0000_s1045" DrawAspect="Content" ObjectID="_1392305030" r:id="rId49"/>
              </w:pict>
            </w:r>
            <w:r w:rsidR="00732897">
              <w:rPr>
                <w:rFonts w:ascii="Times New Roman" w:hAnsi="Times New Roman" w:cs="Times New Roman"/>
                <w:sz w:val="24"/>
                <w:szCs w:val="24"/>
              </w:rPr>
              <w:t>What is the gradient of the line EF?</w:t>
            </w:r>
          </w:p>
          <w:p w:rsidR="00732897" w:rsidRDefault="00963F3C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73289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2897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7328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2897" w:rsidRPr="00732897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351" w:dyaOrig="365">
                <v:shape id="_x0000_i1031" type="#_x0000_t75" style="width:12.75pt;height:13.5pt" o:ole="">
                  <v:imagedata r:id="rId50" o:title=""/>
                </v:shape>
                <o:OLEObject Type="Embed" ProgID="FXE300.Equation" ShapeID="_x0000_i1031" DrawAspect="Content" ObjectID="_1392304990" r:id="rId51"/>
              </w:object>
            </w:r>
            <w:r w:rsidR="007328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32897" w:rsidRDefault="00732897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963F3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3F3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963F3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963F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B.             </w:t>
            </w:r>
            <w:r w:rsidRPr="00732897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565" w:dyaOrig="725">
                <v:shape id="_x0000_i1032" type="#_x0000_t75" style="width:21pt;height:26.25pt" o:ole="">
                  <v:imagedata r:id="rId52" o:title=""/>
                </v:shape>
                <o:OLEObject Type="Embed" ProgID="FXE300.Equation" ShapeID="_x0000_i1032" DrawAspect="Content" ObjectID="_1392304991" r:id="rId53"/>
              </w:object>
            </w:r>
            <w:r w:rsidR="00963F3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732897" w:rsidRDefault="00732897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C.             </w:t>
            </w:r>
            <w:r w:rsidR="00963F3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732897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33" type="#_x0000_t75" style="width:9pt;height:26.25pt" o:ole="">
                  <v:imagedata r:id="rId54" o:title=""/>
                </v:shape>
                <o:OLEObject Type="Embed" ProgID="FXE300.Equation" ShapeID="_x0000_i1033" DrawAspect="Content" ObjectID="_1392304992" r:id="rId55"/>
              </w:object>
            </w:r>
            <w:r w:rsidR="00963F3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3F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63F3C" w:rsidRDefault="00732897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="00963F3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r w:rsidRPr="00732897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 w:rsidRPr="00732897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45" w:dyaOrig="365">
                <v:shape id="_x0000_i1034" type="#_x0000_t75" style="width:9pt;height:13.5pt" o:ole="">
                  <v:imagedata r:id="rId56" o:title=""/>
                </v:shape>
                <o:OLEObject Type="Embed" ProgID="FXE300.Equation" ShapeID="_x0000_i1034" DrawAspect="Content" ObjectID="_1392304993" r:id="rId57"/>
              </w:object>
            </w:r>
          </w:p>
          <w:p w:rsidR="00732897" w:rsidRDefault="00732897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2897" w:rsidRDefault="00732897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2897" w:rsidRPr="00EA78AC" w:rsidRDefault="00732897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2897" w:rsidRPr="004E1905" w:rsidTr="00963F3C">
        <w:trPr>
          <w:cantSplit/>
        </w:trPr>
        <w:tc>
          <w:tcPr>
            <w:tcW w:w="534" w:type="dxa"/>
          </w:tcPr>
          <w:p w:rsidR="00732897" w:rsidRPr="004E1905" w:rsidRDefault="007328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064" w:type="dxa"/>
            <w:gridSpan w:val="4"/>
          </w:tcPr>
          <w:p w:rsidR="00732897" w:rsidRPr="00063E52" w:rsidRDefault="00732897" w:rsidP="00537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line has a gradient of 4 and a </w:t>
            </w:r>
            <w:r w:rsidRPr="005F1AB8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intercept of -3. What is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it’s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equation</w:t>
            </w:r>
            <w:r w:rsidRPr="00063E5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732897" w:rsidRPr="00063E52" w:rsidRDefault="00732897" w:rsidP="00537C5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63E52">
              <w:rPr>
                <w:rFonts w:ascii="Times New Roman" w:hAnsi="Times New Roman" w:cs="Times New Roman"/>
                <w:sz w:val="24"/>
                <w:szCs w:val="24"/>
              </w:rPr>
              <w:t xml:space="preserve">A.  </w:t>
            </w:r>
            <w:r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t xml:space="preserve"> </w:t>
            </w:r>
            <w:r w:rsidRPr="005F1AB8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 w14:anchorId="1060C587">
                <v:shape id="_x0000_i1035" type="#_x0000_t75" style="width:59.25pt;height:15.75pt" o:ole="">
                  <v:imagedata r:id="rId58" o:title=""/>
                </v:shape>
                <o:OLEObject Type="Embed" ProgID="FXE300.Equation" ShapeID="_x0000_i1035" DrawAspect="Content" ObjectID="_1392304994" r:id="rId59"/>
              </w:object>
            </w:r>
            <w:r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t xml:space="preserve"> </w:t>
            </w:r>
          </w:p>
          <w:p w:rsidR="00732897" w:rsidRPr="00063E52" w:rsidRDefault="00732897" w:rsidP="00537C5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63E52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 w:rsidRPr="005F1AB8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 w14:anchorId="6B867421">
                <v:shape id="_x0000_i1036" type="#_x0000_t75" style="width:59.25pt;height:15.75pt" o:ole="">
                  <v:imagedata r:id="rId60" o:title=""/>
                </v:shape>
                <o:OLEObject Type="Embed" ProgID="FXE300.Equation" ShapeID="_x0000_i1036" DrawAspect="Content" ObjectID="_1392304995" r:id="rId61"/>
              </w:object>
            </w:r>
          </w:p>
          <w:p w:rsidR="00732897" w:rsidRPr="00063E52" w:rsidRDefault="00732897" w:rsidP="00537C5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63E52">
              <w:rPr>
                <w:rFonts w:ascii="Times New Roman" w:hAnsi="Times New Roman" w:cs="Times New Roman"/>
                <w:sz w:val="24"/>
                <w:szCs w:val="24"/>
              </w:rPr>
              <w:t xml:space="preserve">C. </w:t>
            </w:r>
            <w:r w:rsidRPr="005F1AB8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 w14:anchorId="2021F6A6">
                <v:shape id="_x0000_i1037" type="#_x0000_t75" style="width:59.25pt;height:15.75pt" o:ole="">
                  <v:imagedata r:id="rId62" o:title=""/>
                </v:shape>
                <o:OLEObject Type="Embed" ProgID="FXE300.Equation" ShapeID="_x0000_i1037" DrawAspect="Content" ObjectID="_1392304996" r:id="rId63"/>
              </w:object>
            </w:r>
          </w:p>
          <w:p w:rsidR="00732897" w:rsidRDefault="00732897" w:rsidP="00537C54">
            <w:pPr>
              <w:spacing w:before="120" w:after="120"/>
            </w:pPr>
            <w:r w:rsidRPr="00063E52">
              <w:rPr>
                <w:rFonts w:ascii="Times New Roman" w:hAnsi="Times New Roman" w:cs="Times New Roman"/>
                <w:sz w:val="24"/>
                <w:szCs w:val="24"/>
              </w:rPr>
              <w:t xml:space="preserve">D. </w:t>
            </w:r>
            <w:r w:rsidRPr="005F1AB8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 w14:anchorId="51FFFDEB">
                <v:shape id="_x0000_i1038" type="#_x0000_t75" style="width:59.25pt;height:15.75pt" o:ole="">
                  <v:imagedata r:id="rId64" o:title=""/>
                </v:shape>
                <o:OLEObject Type="Embed" ProgID="FXE300.Equation" ShapeID="_x0000_i1038" DrawAspect="Content" ObjectID="_1392304997" r:id="rId65"/>
              </w:object>
            </w:r>
          </w:p>
        </w:tc>
      </w:tr>
      <w:tr w:rsidR="00963F3C" w:rsidRPr="004E1905" w:rsidTr="00963F3C">
        <w:trPr>
          <w:cantSplit/>
        </w:trPr>
        <w:tc>
          <w:tcPr>
            <w:tcW w:w="534" w:type="dxa"/>
          </w:tcPr>
          <w:p w:rsidR="00963F3C" w:rsidRPr="004E1905" w:rsidRDefault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064" w:type="dxa"/>
            <w:gridSpan w:val="4"/>
          </w:tcPr>
          <w:p w:rsidR="00732897" w:rsidRDefault="00732897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point </w:t>
            </w:r>
            <w:r w:rsidRPr="00732897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has coordinates (2, 7) and the point </w:t>
            </w:r>
            <w:r w:rsidRPr="00732897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has coordinates (-4, 6).</w:t>
            </w:r>
          </w:p>
          <w:p w:rsidR="00963F3C" w:rsidRDefault="00732897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coordinates of the midpoint of </w:t>
            </w:r>
            <w:r w:rsidRPr="00732897">
              <w:rPr>
                <w:rFonts w:ascii="Times New Roman" w:hAnsi="Times New Roman" w:cs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are: </w:t>
            </w:r>
          </w:p>
          <w:p w:rsidR="00963F3C" w:rsidRPr="00EA78AC" w:rsidRDefault="00963F3C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732897">
              <w:rPr>
                <w:rFonts w:ascii="Times New Roman" w:hAnsi="Times New Roman" w:cs="Times New Roman"/>
                <w:sz w:val="24"/>
                <w:szCs w:val="24"/>
              </w:rPr>
              <w:t>(-2, 13)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 xml:space="preserve">(-1,  </w:t>
            </w:r>
            <w:r w:rsidR="0005664A" w:rsidRPr="0005664A">
              <w:rPr>
                <w:rFonts w:ascii="Times New Roman" w:hAnsi="Times New Roman" w:cs="Times New Roman"/>
                <w:color w:val="FF0000"/>
                <w:position w:val="-14"/>
                <w:sz w:val="24"/>
                <w:szCs w:val="24"/>
              </w:rPr>
              <w:object w:dxaOrig="357" w:dyaOrig="497">
                <v:shape id="_x0000_i1039" type="#_x0000_t75" style="width:12.75pt;height:18pt" o:ole="">
                  <v:imagedata r:id="rId66" o:title=""/>
                </v:shape>
                <o:OLEObject Type="Embed" ProgID="FXE300.Equation" ShapeID="_x0000_i1039" DrawAspect="Content" ObjectID="_1392304998" r:id="rId67"/>
              </w:objec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289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C.       </w: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>(6, 1)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05664A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 xml:space="preserve">(3,  </w:t>
            </w:r>
            <w:r w:rsidR="0005664A" w:rsidRPr="0005664A">
              <w:rPr>
                <w:rFonts w:ascii="Times New Roman" w:hAnsi="Times New Roman" w:cs="Times New Roman"/>
                <w:color w:val="FF0000"/>
                <w:position w:val="-16"/>
                <w:sz w:val="24"/>
                <w:szCs w:val="24"/>
              </w:rPr>
              <w:object w:dxaOrig="325" w:dyaOrig="725">
                <v:shape id="_x0000_i1040" type="#_x0000_t75" style="width:9pt;height:20.25pt" o:ole="">
                  <v:imagedata r:id="rId68" o:title=""/>
                </v:shape>
                <o:OLEObject Type="Embed" ProgID="FXE300.Equation" ShapeID="_x0000_i1040" DrawAspect="Content" ObjectID="_1392304999" r:id="rId69"/>
              </w:objec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963F3C" w:rsidRPr="004E1905" w:rsidTr="00E278F3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963F3C" w:rsidRPr="004E1905" w:rsidRDefault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05664A" w:rsidRDefault="0005664A" w:rsidP="0005664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point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has coordinates (-2, 8) and the point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has coordinates (-6, -4).</w:t>
            </w:r>
          </w:p>
          <w:p w:rsidR="00963F3C" w:rsidRDefault="0005664A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 line </w:t>
            </w:r>
            <w:r w:rsidRPr="0005664A">
              <w:rPr>
                <w:rFonts w:ascii="Times New Roman" w:hAnsi="Times New Roman" w:cs="Times New Roman"/>
                <w:i/>
                <w:sz w:val="24"/>
                <w:szCs w:val="24"/>
              </w:rPr>
              <w:t>UV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has a gradient of:</w:t>
            </w:r>
          </w:p>
          <w:p w:rsidR="0005664A" w:rsidRDefault="0005664A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3F3C" w:rsidRPr="00EA78AC" w:rsidRDefault="00963F3C" w:rsidP="0005664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5664A" w:rsidRPr="0005664A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41" type="#_x0000_t75" style="width:9pt;height:25.5pt" o:ole="">
                  <v:imagedata r:id="rId70" o:title=""/>
                </v:shape>
                <o:OLEObject Type="Embed" ProgID="FXE300.Equation" ShapeID="_x0000_i1041" DrawAspect="Content" ObjectID="_1392305000" r:id="rId71"/>
              </w:objec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 w:rsidR="0005664A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5664A" w:rsidRPr="0005664A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42" type="#_x0000_t75" style="width:9pt;height:25.5pt" o:ole="">
                  <v:imagedata r:id="rId72" o:title=""/>
                </v:shape>
                <o:OLEObject Type="Embed" ProgID="FXE300.Equation" ShapeID="_x0000_i1042" DrawAspect="Content" ObjectID="_1392305001" r:id="rId73"/>
              </w:objec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5664A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C.         </w:t>
            </w:r>
            <w:r w:rsidR="0005664A" w:rsidRPr="0005664A">
              <w:rPr>
                <w:rFonts w:ascii="Times New Roman" w:hAnsi="Times New Roman" w:cs="Times New Roman"/>
                <w:color w:val="FF0000"/>
                <w:position w:val="-14"/>
                <w:sz w:val="24"/>
                <w:szCs w:val="24"/>
              </w:rPr>
              <w:object w:dxaOrig="357" w:dyaOrig="497">
                <v:shape id="_x0000_i1043" type="#_x0000_t75" style="width:14.25pt;height:19.5pt" o:ole="">
                  <v:imagedata r:id="rId74" o:title=""/>
                </v:shape>
                <o:OLEObject Type="Embed" ProgID="FXE300.Equation" ShapeID="_x0000_i1043" DrawAspect="Content" ObjectID="_1392305002" r:id="rId75"/>
              </w:object>
            </w:r>
            <w:r w:rsidR="0005664A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 xml:space="preserve">      3.</w:t>
            </w:r>
          </w:p>
        </w:tc>
      </w:tr>
      <w:tr w:rsidR="00963F3C" w:rsidRPr="004E1905" w:rsidTr="00E278F3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963F3C" w:rsidRPr="004E1905" w:rsidRDefault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05664A" w:rsidRDefault="00537C54" w:rsidP="00577D35">
            <w:pPr>
              <w:tabs>
                <w:tab w:val="left" w:pos="4002"/>
              </w:tabs>
              <w:spacing w:after="120"/>
              <w:ind w:right="584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D1D92A3">
                <v:shape id="_x0000_s1046" type="#_x0000_t75" style="position:absolute;margin-left:267.9pt;margin-top:3.85pt;width:201.6pt;height:170.15pt;z-index:251789312;mso-position-horizontal-relative:text;mso-position-vertical-relative:text">
                  <v:imagedata r:id="rId76" o:title="" croptop="2252f" cropbottom="2252f"/>
                </v:shape>
                <o:OLEObject Type="Embed" ProgID="FXDraw3.Document" ShapeID="_x0000_s1046" DrawAspect="Content" ObjectID="_1392305031" r:id="rId77"/>
              </w:pict>
            </w:r>
            <w:r w:rsidR="00577D35">
              <w:rPr>
                <w:rFonts w:ascii="Times New Roman" w:hAnsi="Times New Roman" w:cs="Times New Roman"/>
                <w:sz w:val="24"/>
                <w:szCs w:val="24"/>
              </w:rPr>
              <w:t>What is</w: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 xml:space="preserve"> the distance between the points </w:t>
            </w:r>
            <w:proofErr w:type="gramStart"/>
            <w:r w:rsidR="0005664A">
              <w:rPr>
                <w:rFonts w:ascii="Times New Roman" w:hAnsi="Times New Roman" w:cs="Times New Roman"/>
                <w:sz w:val="24"/>
                <w:szCs w:val="24"/>
              </w:rPr>
              <w:t>C(</w:t>
            </w:r>
            <w:proofErr w:type="gramEnd"/>
            <w:r w:rsidR="0005664A">
              <w:rPr>
                <w:rFonts w:ascii="Times New Roman" w:hAnsi="Times New Roman" w:cs="Times New Roman"/>
                <w:sz w:val="24"/>
                <w:szCs w:val="24"/>
              </w:rPr>
              <w:t>-7,</w:t>
            </w:r>
            <w:r w:rsidR="00577D35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05664A">
              <w:rPr>
                <w:rFonts w:ascii="Times New Roman" w:hAnsi="Times New Roman" w:cs="Times New Roman"/>
                <w:sz w:val="24"/>
                <w:szCs w:val="24"/>
              </w:rPr>
              <w:t>5) and D</w:t>
            </w:r>
            <w:r w:rsidR="00577D35">
              <w:rPr>
                <w:rFonts w:ascii="Times New Roman" w:hAnsi="Times New Roman" w:cs="Times New Roman"/>
                <w:sz w:val="24"/>
                <w:szCs w:val="24"/>
              </w:rPr>
              <w:t>(8, -3)?</w:t>
            </w:r>
          </w:p>
          <w:p w:rsidR="00963F3C" w:rsidRDefault="00963F3C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664A" w:rsidRDefault="00963F3C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577D35">
              <w:rPr>
                <w:rFonts w:ascii="Times New Roman" w:hAnsi="Times New Roman" w:cs="Times New Roman"/>
                <w:sz w:val="24"/>
                <w:szCs w:val="24"/>
              </w:rPr>
              <w:t>13 units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05664A" w:rsidRDefault="0005664A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963F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3F3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963F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3F3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</w:t>
            </w:r>
            <w:r w:rsidR="00577D35">
              <w:rPr>
                <w:rFonts w:ascii="Times New Roman" w:hAnsi="Times New Roman" w:cs="Times New Roman"/>
                <w:sz w:val="24"/>
                <w:szCs w:val="24"/>
              </w:rPr>
              <w:t>15 units</w:t>
            </w:r>
            <w:r w:rsidR="00963F3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05664A" w:rsidRDefault="0005664A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577D35">
              <w:rPr>
                <w:rFonts w:ascii="Times New Roman" w:hAnsi="Times New Roman" w:cs="Times New Roman"/>
                <w:sz w:val="24"/>
                <w:szCs w:val="24"/>
              </w:rPr>
              <w:t xml:space="preserve">       C.     17 units</w:t>
            </w:r>
          </w:p>
          <w:p w:rsidR="00963F3C" w:rsidRDefault="0005664A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963F3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963F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3F3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577D35">
              <w:rPr>
                <w:rFonts w:ascii="Times New Roman" w:hAnsi="Times New Roman" w:cs="Times New Roman"/>
                <w:sz w:val="24"/>
                <w:szCs w:val="24"/>
              </w:rPr>
              <w:t xml:space="preserve">     23 units.</w:t>
            </w:r>
          </w:p>
          <w:p w:rsidR="0005664A" w:rsidRDefault="0005664A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664A" w:rsidRDefault="0005664A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D35" w:rsidRPr="00EA78AC" w:rsidRDefault="00577D35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0EF2" w:rsidRPr="004E1905" w:rsidTr="00963F3C">
        <w:trPr>
          <w:cantSplit/>
        </w:trPr>
        <w:tc>
          <w:tcPr>
            <w:tcW w:w="534" w:type="dxa"/>
          </w:tcPr>
          <w:p w:rsidR="00B70EF2" w:rsidRPr="004E1905" w:rsidRDefault="00B70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0064" w:type="dxa"/>
            <w:gridSpan w:val="4"/>
          </w:tcPr>
          <w:p w:rsidR="00B70EF2" w:rsidRPr="00D42C6C" w:rsidRDefault="00B70EF2" w:rsidP="001D6421">
            <w:pPr>
              <w:tabs>
                <w:tab w:val="left" w:pos="6410"/>
              </w:tabs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D42C6C">
              <w:rPr>
                <w:rFonts w:ascii="Times New Roman" w:hAnsi="Times New Roman" w:cs="Times New Roman"/>
                <w:sz w:val="24"/>
                <w:szCs w:val="24"/>
              </w:rPr>
              <w:t xml:space="preserve">Which point does </w:t>
            </w:r>
            <w:r w:rsidRPr="00D42C6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lie on the line  </w:t>
            </w:r>
            <w:r w:rsidR="001D6421" w:rsidRPr="00B70EF2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697" w:dyaOrig="365">
                <v:shape id="_x0000_i1044" type="#_x0000_t75" style="width:1in;height:15pt" o:ole="">
                  <v:imagedata r:id="rId78" o:title=""/>
                </v:shape>
                <o:OLEObject Type="Embed" ProgID="FXE300.Equation" ShapeID="_x0000_i1044" DrawAspect="Content" ObjectID="_1392305003" r:id="rId7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70EF2" w:rsidRDefault="00B70EF2" w:rsidP="00537C54">
            <w:pPr>
              <w:tabs>
                <w:tab w:val="left" w:pos="64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42C6C">
              <w:rPr>
                <w:rFonts w:ascii="Times New Roman" w:hAnsi="Times New Roman" w:cs="Times New Roman"/>
                <w:sz w:val="24"/>
                <w:szCs w:val="24"/>
              </w:rPr>
              <w:t xml:space="preserve">A.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(-2, -1</w:t>
            </w:r>
            <w:r w:rsidRPr="00D42C6C">
              <w:rPr>
                <w:rFonts w:ascii="Times New Roman" w:hAnsi="Times New Roman" w:cs="Times New Roman"/>
                <w:sz w:val="24"/>
                <w:szCs w:val="24"/>
              </w:rPr>
              <w:t xml:space="preserve">)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B.   (0, -5</w:t>
            </w:r>
            <w:r w:rsidRPr="00D42C6C">
              <w:rPr>
                <w:rFonts w:ascii="Times New Roman" w:hAnsi="Times New Roman" w:cs="Times New Roman"/>
                <w:sz w:val="24"/>
                <w:szCs w:val="24"/>
              </w:rPr>
              <w:t xml:space="preserve">)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D42C6C">
              <w:rPr>
                <w:rFonts w:ascii="Times New Roman" w:hAnsi="Times New Roman" w:cs="Times New Roman"/>
                <w:sz w:val="24"/>
                <w:szCs w:val="24"/>
              </w:rPr>
              <w:t xml:space="preserve">C. </w:t>
            </w:r>
            <w:r w:rsidR="00E278F3">
              <w:rPr>
                <w:rFonts w:ascii="Times New Roman" w:hAnsi="Times New Roman" w:cs="Times New Roman"/>
                <w:sz w:val="24"/>
                <w:szCs w:val="24"/>
              </w:rPr>
              <w:t xml:space="preserve">    (2, -11</w:t>
            </w:r>
            <w:r w:rsidRPr="00D42C6C">
              <w:rPr>
                <w:rFonts w:ascii="Times New Roman" w:hAnsi="Times New Roman" w:cs="Times New Roman"/>
                <w:sz w:val="24"/>
                <w:szCs w:val="24"/>
              </w:rPr>
              <w:t xml:space="preserve">)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D.    ( 4, -17</w:t>
            </w:r>
            <w:r w:rsidRPr="00D42C6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70EF2" w:rsidRPr="00D42C6C" w:rsidRDefault="00B70EF2" w:rsidP="00537C54">
            <w:pPr>
              <w:tabs>
                <w:tab w:val="left" w:pos="64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0EF2" w:rsidRPr="004E1905" w:rsidTr="00963F3C">
        <w:trPr>
          <w:cantSplit/>
        </w:trPr>
        <w:tc>
          <w:tcPr>
            <w:tcW w:w="534" w:type="dxa"/>
          </w:tcPr>
          <w:p w:rsidR="00B70EF2" w:rsidRPr="004E1905" w:rsidRDefault="00B70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0064" w:type="dxa"/>
            <w:gridSpan w:val="4"/>
          </w:tcPr>
          <w:p w:rsidR="00B70EF2" w:rsidRDefault="00133006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equation of a line which has a gradient of 4 and passes through the point (3, 9) is</w:t>
            </w:r>
            <w:r w:rsidR="00664DB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664DBE" w:rsidRDefault="00B70EF2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664D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664D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64DBE" w:rsidRPr="00664DBE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475" w:dyaOrig="365">
                <v:shape id="_x0000_i1045" type="#_x0000_t75" style="width:61.5pt;height:15pt" o:ole="">
                  <v:imagedata r:id="rId80" o:title=""/>
                </v:shape>
                <o:OLEObject Type="Embed" ProgID="FXE300.Equation" ShapeID="_x0000_i1045" DrawAspect="Content" ObjectID="_1392305004" r:id="rId81"/>
              </w:object>
            </w:r>
            <w:r w:rsidR="00664D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 w:rsidR="00664DBE" w:rsidRPr="00664DBE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516" w:dyaOrig="365">
                <v:shape id="_x0000_i1046" type="#_x0000_t75" style="width:63pt;height:15pt" o:ole="">
                  <v:imagedata r:id="rId82" o:title=""/>
                </v:shape>
                <o:OLEObject Type="Embed" ProgID="FXE300.Equation" ShapeID="_x0000_i1046" DrawAspect="Content" ObjectID="_1392305005" r:id="rId83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B70EF2" w:rsidRPr="00EA78AC" w:rsidRDefault="00664DBE" w:rsidP="00963F3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B70EF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C.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0EF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664DBE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>
                <v:shape id="_x0000_i1047" type="#_x0000_t75" style="width:57pt;height:15pt" o:ole="">
                  <v:imagedata r:id="rId84" o:title=""/>
                </v:shape>
                <o:OLEObject Type="Embed" ProgID="FXE300.Equation" ShapeID="_x0000_i1047" DrawAspect="Content" ObjectID="_1392305006" r:id="rId85"/>
              </w:object>
            </w:r>
            <w:r w:rsidR="00B70EF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B70EF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0EF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0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0EF2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664DBE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409" w:dyaOrig="365">
                <v:shape id="_x0000_i1048" type="#_x0000_t75" style="width:58.5pt;height:15pt" o:ole="">
                  <v:imagedata r:id="rId86" o:title=""/>
                </v:shape>
                <o:OLEObject Type="Embed" ProgID="FXE300.Equation" ShapeID="_x0000_i1048" DrawAspect="Content" ObjectID="_1392305007" r:id="rId87"/>
              </w:object>
            </w:r>
          </w:p>
        </w:tc>
      </w:tr>
      <w:tr w:rsidR="00B70EF2" w:rsidRPr="004E1905" w:rsidTr="00963F3C">
        <w:trPr>
          <w:cantSplit/>
        </w:trPr>
        <w:tc>
          <w:tcPr>
            <w:tcW w:w="534" w:type="dxa"/>
          </w:tcPr>
          <w:p w:rsidR="00B70EF2" w:rsidRPr="004E1905" w:rsidRDefault="00B70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0064" w:type="dxa"/>
            <w:gridSpan w:val="4"/>
          </w:tcPr>
          <w:p w:rsidR="00B70EF2" w:rsidRDefault="00B70EF2" w:rsidP="001D6421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length of the interval joining </w:t>
            </w:r>
            <w:r w:rsidRPr="001D6421">
              <w:rPr>
                <w:rFonts w:ascii="Times New Roman" w:hAnsi="Times New Roman" w:cs="Times New Roman"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1D6421">
              <w:rPr>
                <w:rFonts w:ascii="Times New Roman" w:hAnsi="Times New Roman" w:cs="Times New Roman"/>
                <w:sz w:val="24"/>
                <w:szCs w:val="24"/>
              </w:rPr>
              <w:t xml:space="preserve">-11, 5) and </w:t>
            </w:r>
            <w:r w:rsidR="001D6421" w:rsidRPr="001D6421">
              <w:rPr>
                <w:rFonts w:ascii="Times New Roman" w:hAnsi="Times New Roman" w:cs="Times New Roman"/>
                <w:i/>
                <w:sz w:val="24"/>
                <w:szCs w:val="24"/>
              </w:rPr>
              <w:t>L</w:t>
            </w:r>
            <w:r w:rsidR="001D6421">
              <w:rPr>
                <w:rFonts w:ascii="Times New Roman" w:hAnsi="Times New Roman" w:cs="Times New Roman"/>
                <w:sz w:val="24"/>
                <w:szCs w:val="24"/>
              </w:rPr>
              <w:t>(13, 2) is:</w:t>
            </w:r>
          </w:p>
          <w:p w:rsidR="00B70EF2" w:rsidRPr="00EA78AC" w:rsidRDefault="00B70EF2" w:rsidP="00A045D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1D64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45D2" w:rsidRPr="001D642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787" w:dyaOrig="442">
                <v:shape id="_x0000_i1049" type="#_x0000_t75" style="width:29.25pt;height:15.75pt" o:ole="">
                  <v:imagedata r:id="rId88" o:title=""/>
                </v:shape>
                <o:OLEObject Type="Embed" ProgID="FXE300.Equation" ShapeID="_x0000_i1049" DrawAspect="Content" ObjectID="_1392305008" r:id="rId89"/>
              </w:object>
            </w:r>
            <w:r w:rsidR="00A045D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D6421">
              <w:rPr>
                <w:rFonts w:ascii="Times New Roman" w:hAnsi="Times New Roman" w:cs="Times New Roman"/>
                <w:sz w:val="24"/>
                <w:szCs w:val="24"/>
              </w:rPr>
              <w:t xml:space="preserve"> units.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 w:rsidR="001D6421" w:rsidRPr="001D642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627" w:dyaOrig="442">
                <v:shape id="_x0000_i1050" type="#_x0000_t75" style="width:23.25pt;height:15.75pt" o:ole="">
                  <v:imagedata r:id="rId90" o:title=""/>
                </v:shape>
                <o:OLEObject Type="Embed" ProgID="FXE300.Equation" ShapeID="_x0000_i1050" DrawAspect="Content" ObjectID="_1392305009" r:id="rId91"/>
              </w:object>
            </w:r>
            <w:r w:rsidR="001D6421">
              <w:rPr>
                <w:rFonts w:ascii="Times New Roman" w:hAnsi="Times New Roman" w:cs="Times New Roman"/>
                <w:sz w:val="24"/>
                <w:szCs w:val="24"/>
              </w:rPr>
              <w:t xml:space="preserve"> units.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</w:t>
            </w:r>
            <w:r w:rsidR="00A045D2" w:rsidRPr="001D642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627" w:dyaOrig="442">
                <v:shape id="_x0000_i1051" type="#_x0000_t75" style="width:23.25pt;height:15.75pt" o:ole="">
                  <v:imagedata r:id="rId92" o:title=""/>
                </v:shape>
                <o:OLEObject Type="Embed" ProgID="FXE300.Equation" ShapeID="_x0000_i1051" DrawAspect="Content" ObjectID="_1392305010" r:id="rId93"/>
              </w:object>
            </w:r>
            <w:r w:rsidR="00A045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D6421">
              <w:rPr>
                <w:rFonts w:ascii="Times New Roman" w:hAnsi="Times New Roman" w:cs="Times New Roman"/>
                <w:sz w:val="24"/>
                <w:szCs w:val="24"/>
              </w:rPr>
              <w:t>units.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1D6421">
              <w:rPr>
                <w:rFonts w:ascii="Times New Roman" w:hAnsi="Times New Roman" w:cs="Times New Roman"/>
                <w:sz w:val="24"/>
                <w:szCs w:val="24"/>
              </w:rPr>
              <w:t xml:space="preserve">    25 units.</w:t>
            </w:r>
          </w:p>
        </w:tc>
      </w:tr>
    </w:tbl>
    <w:p w:rsidR="00C67F16" w:rsidRPr="004E1905" w:rsidRDefault="00C67F16">
      <w:pPr>
        <w:rPr>
          <w:rFonts w:ascii="Times New Roman" w:hAnsi="Times New Roman" w:cs="Times New Roman"/>
          <w:sz w:val="24"/>
          <w:szCs w:val="24"/>
        </w:rPr>
      </w:pPr>
    </w:p>
    <w:p w:rsidR="00FF1257" w:rsidRDefault="00FF1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B269C" w:rsidRDefault="00FB269C" w:rsidP="00963F3C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830"/>
        <w:gridCol w:w="536"/>
        <w:gridCol w:w="3909"/>
        <w:gridCol w:w="283"/>
        <w:gridCol w:w="4728"/>
      </w:tblGrid>
      <w:tr w:rsidR="004A00D5" w:rsidRPr="004E1905" w:rsidTr="00CA2640">
        <w:trPr>
          <w:cantSplit/>
        </w:trPr>
        <w:tc>
          <w:tcPr>
            <w:tcW w:w="1762" w:type="dxa"/>
            <w:gridSpan w:val="3"/>
            <w:vMerge w:val="restart"/>
            <w:tcBorders>
              <w:top w:val="nil"/>
            </w:tcBorders>
            <w:tcMar>
              <w:top w:w="113" w:type="dxa"/>
            </w:tcMar>
            <w:vAlign w:val="center"/>
          </w:tcPr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4A00D5" w:rsidRPr="004E190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192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Coordinate Geometry</w:t>
            </w:r>
          </w:p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728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4A00D5" w:rsidRPr="004E1905" w:rsidRDefault="00CA2640" w:rsidP="00CA2640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Calculator Allowed</w:t>
            </w:r>
          </w:p>
        </w:tc>
      </w:tr>
      <w:tr w:rsidR="00FF1257" w:rsidRPr="004E1905" w:rsidTr="00CA2640">
        <w:trPr>
          <w:cantSplit/>
        </w:trPr>
        <w:tc>
          <w:tcPr>
            <w:tcW w:w="1762" w:type="dxa"/>
            <w:gridSpan w:val="3"/>
            <w:vMerge/>
            <w:tcBorders>
              <w:bottom w:val="nil"/>
            </w:tcBorders>
            <w:tcMar>
              <w:top w:w="113" w:type="dxa"/>
            </w:tcMar>
            <w:vAlign w:val="center"/>
          </w:tcPr>
          <w:p w:rsidR="00FF1257" w:rsidRPr="004E1905" w:rsidRDefault="00FF1257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909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FF1257" w:rsidRDefault="00CA2640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Longer Question</w:t>
            </w:r>
          </w:p>
          <w:p w:rsidR="00FF1257" w:rsidRPr="004E1905" w:rsidRDefault="00FF1257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5011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bottom"/>
          </w:tcPr>
          <w:p w:rsidR="00FF1257" w:rsidRPr="004E1905" w:rsidRDefault="00FF1257" w:rsidP="00963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FF1257" w:rsidRPr="004E1905" w:rsidTr="00CA2640">
        <w:trPr>
          <w:cantSplit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6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1257" w:rsidRPr="00582441" w:rsidRDefault="00FF1257" w:rsidP="00963F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FF1257" w:rsidRPr="004E1905" w:rsidRDefault="00FF1257" w:rsidP="00963F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Calculators are allowed for this section.</w:t>
            </w:r>
          </w:p>
          <w:p w:rsidR="00FF1257" w:rsidRPr="004E1905" w:rsidRDefault="00FF1257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78F3" w:rsidRPr="004E1905" w:rsidTr="00CA2640">
        <w:trPr>
          <w:cantSplit/>
          <w:trHeight w:val="1041"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E278F3" w:rsidRPr="004E1905" w:rsidRDefault="00E278F3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:rsidR="00E278F3" w:rsidRPr="004E1905" w:rsidRDefault="00E278F3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6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E278F3" w:rsidRPr="00F661A2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points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2, 5),  B(4, 9) and C(4, 4) are joined to form a triangle.</w:t>
            </w:r>
          </w:p>
        </w:tc>
      </w:tr>
      <w:tr w:rsidR="00676A45" w:rsidRPr="004E1905" w:rsidTr="00CA2640">
        <w:trPr>
          <w:cantSplit/>
          <w:trHeight w:val="1041"/>
        </w:trPr>
        <w:tc>
          <w:tcPr>
            <w:tcW w:w="396" w:type="dxa"/>
            <w:vMerge w:val="restart"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Pr="004E1905" w:rsidRDefault="00676A45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Default="00676A4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676A45" w:rsidRDefault="00676A4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6A45" w:rsidRPr="00F661A2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</w:t>
            </w:r>
          </w:p>
        </w:tc>
        <w:tc>
          <w:tcPr>
            <w:tcW w:w="9456" w:type="dxa"/>
            <w:gridSpan w:val="4"/>
            <w:tcBorders>
              <w:top w:val="nil"/>
              <w:bottom w:val="nil"/>
            </w:tcBorders>
          </w:tcPr>
          <w:p w:rsidR="00676A4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 the triangle ABC on the number plane.</w:t>
            </w:r>
          </w:p>
          <w:p w:rsidR="00B46005" w:rsidRDefault="00537C54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D1D92A3">
                <v:shape id="_x0000_s1074" type="#_x0000_t75" style="position:absolute;margin-left:163.9pt;margin-top:4.6pt;width:191.05pt;height:157.35pt;z-index:251790336;mso-position-horizontal-relative:text;mso-position-vertical-relative:text">
                  <v:imagedata r:id="rId94" o:title="" croptop="2252f" cropbottom="2252f"/>
                </v:shape>
                <o:OLEObject Type="Embed" ProgID="FXDraw3.Document" ShapeID="_x0000_s1074" DrawAspect="Content" ObjectID="_1392305032" r:id="rId95"/>
              </w:pict>
            </w:r>
          </w:p>
          <w:p w:rsidR="00B4600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4600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4600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4600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4600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4600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4600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4600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4600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4600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46005" w:rsidRPr="00F661A2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6A45" w:rsidRPr="004E1905" w:rsidTr="00CA2640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Pr="004E1905" w:rsidRDefault="00676A4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Default="00676A4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676A45" w:rsidRDefault="00676A4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6A4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mark</w:t>
            </w:r>
          </w:p>
        </w:tc>
        <w:tc>
          <w:tcPr>
            <w:tcW w:w="9456" w:type="dxa"/>
            <w:gridSpan w:val="4"/>
            <w:tcBorders>
              <w:top w:val="nil"/>
              <w:bottom w:val="nil"/>
            </w:tcBorders>
          </w:tcPr>
          <w:p w:rsidR="00676A45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 that the line AB has a gradient of 2.</w:t>
            </w:r>
          </w:p>
          <w:p w:rsidR="00B46005" w:rsidRPr="00582441" w:rsidRDefault="00B46005" w:rsidP="00B460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46005" w:rsidRDefault="00B46005" w:rsidP="00B46005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B46005" w:rsidRPr="00F661A2" w:rsidRDefault="00B46005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</w:tr>
      <w:tr w:rsidR="00CA2640" w:rsidRPr="004E1905" w:rsidTr="00CA2640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nil"/>
            </w:tcBorders>
            <w:tcMar>
              <w:top w:w="113" w:type="dxa"/>
            </w:tcMar>
          </w:tcPr>
          <w:p w:rsidR="00CA2640" w:rsidRPr="004E1905" w:rsidRDefault="00CA264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CA2640" w:rsidRDefault="00CA2640" w:rsidP="00537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CA2640" w:rsidRDefault="00CA2640" w:rsidP="00537C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2640" w:rsidRDefault="00CA2640" w:rsidP="00537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marks</w:t>
            </w:r>
          </w:p>
        </w:tc>
        <w:tc>
          <w:tcPr>
            <w:tcW w:w="9456" w:type="dxa"/>
            <w:gridSpan w:val="4"/>
            <w:tcBorders>
              <w:top w:val="nil"/>
              <w:bottom w:val="nil"/>
            </w:tcBorders>
          </w:tcPr>
          <w:p w:rsidR="00CA2640" w:rsidRDefault="00CA2640" w:rsidP="00CA26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gradient of AC and show that AC is perpendicular to AB.</w:t>
            </w:r>
          </w:p>
          <w:p w:rsidR="00CA2640" w:rsidRPr="00582441" w:rsidRDefault="00CA2640" w:rsidP="00B460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2640" w:rsidRDefault="00CA2640" w:rsidP="00B46005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CA2640" w:rsidRDefault="00CA264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</w:tr>
      <w:tr w:rsidR="00CA2640" w:rsidRPr="004E1905" w:rsidTr="00CA2640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nil"/>
            </w:tcBorders>
            <w:tcMar>
              <w:top w:w="113" w:type="dxa"/>
            </w:tcMar>
          </w:tcPr>
          <w:p w:rsidR="00CA2640" w:rsidRPr="004E1905" w:rsidRDefault="00CA264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CA2640" w:rsidRDefault="00CA2640" w:rsidP="00CA26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(d)</w:t>
            </w:r>
          </w:p>
          <w:p w:rsidR="00CA2640" w:rsidRDefault="00CA2640" w:rsidP="00CA26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2640" w:rsidRDefault="00CA2640" w:rsidP="00CA26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marks</w:t>
            </w:r>
          </w:p>
        </w:tc>
        <w:tc>
          <w:tcPr>
            <w:tcW w:w="9456" w:type="dxa"/>
            <w:gridSpan w:val="4"/>
            <w:tcBorders>
              <w:top w:val="nil"/>
              <w:bottom w:val="nil"/>
            </w:tcBorders>
          </w:tcPr>
          <w:p w:rsidR="00CA2640" w:rsidRDefault="00CA2640" w:rsidP="00CA26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length of the intervals AB and AC.</w:t>
            </w:r>
          </w:p>
          <w:p w:rsidR="00CA2640" w:rsidRPr="00582441" w:rsidRDefault="00CA2640" w:rsidP="00CA26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2640" w:rsidRDefault="00CA2640" w:rsidP="00CA2640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CA2640" w:rsidRDefault="00CA264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</w:tr>
      <w:tr w:rsidR="00CA2640" w:rsidRPr="004E1905" w:rsidTr="00CA2640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nil"/>
            </w:tcBorders>
            <w:tcMar>
              <w:top w:w="113" w:type="dxa"/>
            </w:tcMar>
          </w:tcPr>
          <w:p w:rsidR="00CA2640" w:rsidRPr="004E1905" w:rsidRDefault="00CA264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CA2640" w:rsidRDefault="00CA2640" w:rsidP="00CA26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(e)</w:t>
            </w:r>
          </w:p>
          <w:p w:rsidR="00CA2640" w:rsidRDefault="00CA2640" w:rsidP="00CA26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2640" w:rsidRDefault="00CA2640" w:rsidP="00CA26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</w:p>
          <w:p w:rsidR="00CA2640" w:rsidRDefault="00CA2640" w:rsidP="00CA26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9456" w:type="dxa"/>
            <w:gridSpan w:val="4"/>
            <w:tcBorders>
              <w:top w:val="nil"/>
              <w:bottom w:val="nil"/>
            </w:tcBorders>
          </w:tcPr>
          <w:p w:rsidR="00CA2640" w:rsidRPr="00582441" w:rsidRDefault="00CA2640" w:rsidP="00CA26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area of the triangle ABC.</w:t>
            </w:r>
          </w:p>
          <w:p w:rsidR="00CA2640" w:rsidRDefault="00CA2640" w:rsidP="00CA2640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2640" w:rsidRDefault="00CA2640" w:rsidP="00CA2640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CA2640" w:rsidRDefault="00CA2640" w:rsidP="00963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</w:tbl>
    <w:p w:rsidR="00FB269C" w:rsidRDefault="00FB269C" w:rsidP="00C67F16">
      <w:pPr>
        <w:tabs>
          <w:tab w:val="left" w:pos="2040"/>
        </w:tabs>
        <w:spacing w:line="240" w:lineRule="auto"/>
        <w:ind w:left="720"/>
        <w:jc w:val="center"/>
        <w:rPr>
          <w:sz w:val="28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827"/>
        <w:gridCol w:w="213"/>
        <w:gridCol w:w="4607"/>
      </w:tblGrid>
      <w:tr w:rsidR="004A00D5" w:rsidRPr="004E1905" w:rsidTr="00963F3C"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4A00D5" w:rsidRPr="004E190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Coordinate Geometry</w:t>
            </w:r>
          </w:p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4A00D5" w:rsidRPr="004E1905" w:rsidRDefault="004A00D5" w:rsidP="00963F3C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00D5" w:rsidRPr="004E1905" w:rsidTr="00963F3C"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4A00D5" w:rsidRPr="004E190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00D5" w:rsidRDefault="004A00D5" w:rsidP="00963F3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 xml:space="preserve">Multiple Choice </w:t>
            </w:r>
          </w:p>
          <w:p w:rsidR="004A00D5" w:rsidRPr="004E1905" w:rsidRDefault="004A00D5" w:rsidP="004A00D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Answer Sheet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00D5" w:rsidRPr="004E1905" w:rsidRDefault="004A00D5" w:rsidP="00963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</w:tbl>
    <w:p w:rsidR="00C67F16" w:rsidRDefault="00C67F16" w:rsidP="00C67F16">
      <w:pPr>
        <w:spacing w:line="240" w:lineRule="auto"/>
        <w:jc w:val="center"/>
      </w:pPr>
    </w:p>
    <w:p w:rsidR="00C67F16" w:rsidRDefault="00C67F16" w:rsidP="00C67F16">
      <w:pPr>
        <w:spacing w:line="240" w:lineRule="auto"/>
        <w:jc w:val="center"/>
      </w:pPr>
      <w:r>
        <w:t>Completely fill the response oval representing the most correct answer.</w:t>
      </w:r>
    </w:p>
    <w:p w:rsidR="00620828" w:rsidRDefault="00C67F16" w:rsidP="00620828">
      <w:pPr>
        <w:spacing w:after="120" w:line="240" w:lineRule="auto"/>
        <w:sectPr w:rsidR="00620828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30.85pt;margin-top:1.85pt;width:13.5pt;height: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5715" r="7620" b="13335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2.4pt;margin-top:1.85pt;width:13.5pt;height: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5715" r="13335" b="13335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133.95pt;margin-top:1.85pt;width:13.5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88.35pt;margin-top:1.85pt;width:13.5pt;height: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F/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fMGZFT31&#10;6GEvDJtNoz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Ngxf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30.85pt;margin-top:1.85pt;width:13.5pt;height: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82.4pt;margin-top:1.85pt;width:13.5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UeX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1HUeX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33.95pt;margin-top:1.85pt;width:13.5pt;height: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88.35pt;margin-top:1.85pt;width:13.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E278F3" w:rsidP="00E278F3">
      <w:pPr>
        <w:spacing w:after="120" w:line="240" w:lineRule="auto"/>
      </w:pPr>
      <w:r>
        <w:t xml:space="preserve"> </w:t>
      </w:r>
    </w:p>
    <w:p w:rsidR="00A045D2" w:rsidRDefault="00A045D2">
      <w:pPr>
        <w:sectPr w:rsidR="00A045D2" w:rsidSect="00A045D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20828" w:rsidRDefault="00620828"/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A045D2" w:rsidRPr="005254D3" w:rsidTr="00537C54">
        <w:trPr>
          <w:cantSplit/>
        </w:trPr>
        <w:tc>
          <w:tcPr>
            <w:tcW w:w="2121" w:type="dxa"/>
            <w:vMerge w:val="restart"/>
            <w:tcBorders>
              <w:top w:val="nil"/>
            </w:tcBorders>
            <w:vAlign w:val="center"/>
          </w:tcPr>
          <w:p w:rsidR="00A045D2" w:rsidRPr="005254D3" w:rsidRDefault="00A045D2" w:rsidP="00537C54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GoBack"/>
            <w:bookmarkEnd w:id="0"/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A045D2" w:rsidRDefault="00A045D2" w:rsidP="00A04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A045D2" w:rsidRPr="00A045D2" w:rsidRDefault="00A045D2" w:rsidP="00A04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Coordinate Geometry</w:t>
            </w:r>
          </w:p>
        </w:tc>
      </w:tr>
      <w:tr w:rsidR="00A045D2" w:rsidRPr="005254D3" w:rsidTr="00537C54">
        <w:trPr>
          <w:cantSplit/>
        </w:trPr>
        <w:tc>
          <w:tcPr>
            <w:tcW w:w="2121" w:type="dxa"/>
            <w:vMerge/>
            <w:tcBorders>
              <w:bottom w:val="nil"/>
            </w:tcBorders>
            <w:vAlign w:val="center"/>
          </w:tcPr>
          <w:p w:rsidR="00A045D2" w:rsidRPr="005254D3" w:rsidRDefault="00A045D2" w:rsidP="00537C54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A045D2" w:rsidRPr="005254D3" w:rsidRDefault="00A045D2" w:rsidP="00A045D2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  <w:r w:rsidRPr="005254D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1483" w:tblpY="346"/>
        <w:tblW w:w="4219" w:type="dxa"/>
        <w:tblLook w:val="04A0" w:firstRow="1" w:lastRow="0" w:firstColumn="1" w:lastColumn="0" w:noHBand="0" w:noVBand="1"/>
      </w:tblPr>
      <w:tblGrid>
        <w:gridCol w:w="568"/>
        <w:gridCol w:w="3651"/>
      </w:tblGrid>
      <w:tr w:rsidR="00A045D2" w:rsidRPr="005254D3" w:rsidTr="00537C54">
        <w:tc>
          <w:tcPr>
            <w:tcW w:w="4219" w:type="dxa"/>
            <w:gridSpan w:val="2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Short Answer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51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51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51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(6, 5)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51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-1 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51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51" w:type="dxa"/>
          </w:tcPr>
          <w:p w:rsidR="00A045D2" w:rsidRPr="00A045D2" w:rsidRDefault="00A045D2" w:rsidP="00A045D2">
            <w:pPr>
              <w:rPr>
                <w:rFonts w:ascii="Times New Roman" w:hAnsi="Times New Roman" w:cs="Times New Roman"/>
                <w:position w:val="-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A045D2">
              <w:rPr>
                <w:rFonts w:ascii="Times New Roman" w:hAnsi="Times New Roman" w:cs="Times New Roman"/>
                <w:color w:val="FF0000"/>
                <w:position w:val="-18"/>
                <w:sz w:val="28"/>
                <w:szCs w:val="28"/>
              </w:rPr>
              <w:object w:dxaOrig="825" w:dyaOrig="440">
                <v:shape id="_x0000_i1052" type="#_x0000_t75" style="width:41.25pt;height:21.75pt" o:ole="">
                  <v:imagedata r:id="rId96" o:title=""/>
                </v:shape>
                <o:OLEObject Type="Embed" ProgID="FXE300.Equation" ShapeID="_x0000_i1052" DrawAspect="Content" ObjectID="_1392305011" r:id="rId97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3651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(5, 1)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51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(-2, -5)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651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51" w:type="dxa"/>
          </w:tcPr>
          <w:p w:rsidR="00A045D2" w:rsidRPr="00A045D2" w:rsidRDefault="00A045D2" w:rsidP="00537C54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45D2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556" w:dyaOrig="404">
                <v:shape id="_x0000_i1053" type="#_x0000_t75" style="width:27.75pt;height:20.25pt" o:ole="">
                  <v:imagedata r:id="rId98" o:title=""/>
                </v:shape>
                <o:OLEObject Type="Embed" ProgID="FXE300.Equation" ShapeID="_x0000_i1053" DrawAspect="Content" ObjectID="_1392305012" r:id="rId99"/>
              </w:object>
            </w:r>
            <w:r w:rsidRPr="00A045D2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651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</w:tc>
      </w:tr>
      <w:tr w:rsidR="00A045D2" w:rsidRPr="005254D3" w:rsidTr="00537C54">
        <w:tc>
          <w:tcPr>
            <w:tcW w:w="56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651" w:type="dxa"/>
          </w:tcPr>
          <w:p w:rsidR="00A045D2" w:rsidRPr="00A045D2" w:rsidRDefault="00A045D2" w:rsidP="00537C54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45D2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1234" w:dyaOrig="329">
                <v:shape id="_x0000_i1054" type="#_x0000_t75" style="width:61.5pt;height:16.5pt" o:ole="">
                  <v:imagedata r:id="rId100" o:title=""/>
                </v:shape>
                <o:OLEObject Type="Embed" ProgID="FXE300.Equation" ShapeID="_x0000_i1054" DrawAspect="Content" ObjectID="_1392305013" r:id="rId101"/>
              </w:object>
            </w:r>
            <w:r w:rsidRPr="00A045D2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</w:tbl>
    <w:tbl>
      <w:tblPr>
        <w:tblStyle w:val="TableGrid"/>
        <w:tblpPr w:leftFromText="180" w:rightFromText="180" w:vertAnchor="text" w:horzAnchor="page" w:tblpX="7483" w:tblpY="241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A045D2" w:rsidRPr="005254D3" w:rsidTr="00537C54">
        <w:tc>
          <w:tcPr>
            <w:tcW w:w="2093" w:type="dxa"/>
            <w:gridSpan w:val="2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A045D2" w:rsidRPr="005254D3" w:rsidTr="00537C54">
        <w:tc>
          <w:tcPr>
            <w:tcW w:w="675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8" w:type="dxa"/>
          </w:tcPr>
          <w:p w:rsidR="00A045D2" w:rsidRPr="005254D3" w:rsidRDefault="00A045D2" w:rsidP="00537C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</w:tbl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p w:rsidR="00A045D2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p w:rsidR="00537C54" w:rsidRDefault="00537C54" w:rsidP="00A045D2">
      <w:pPr>
        <w:rPr>
          <w:rFonts w:ascii="Times New Roman" w:hAnsi="Times New Roman" w:cs="Times New Roman"/>
          <w:sz w:val="28"/>
          <w:szCs w:val="28"/>
        </w:rPr>
      </w:pPr>
    </w:p>
    <w:p w:rsidR="00537C54" w:rsidRDefault="00537C54" w:rsidP="00A045D2">
      <w:pPr>
        <w:rPr>
          <w:rFonts w:ascii="Times New Roman" w:hAnsi="Times New Roman" w:cs="Times New Roman"/>
          <w:sz w:val="28"/>
          <w:szCs w:val="28"/>
        </w:rPr>
      </w:pPr>
    </w:p>
    <w:p w:rsidR="00537C54" w:rsidRDefault="00537C54">
      <w:r>
        <w:br w:type="page"/>
      </w:r>
    </w:p>
    <w:tbl>
      <w:tblPr>
        <w:tblStyle w:val="TableGrid"/>
        <w:tblpPr w:leftFromText="180" w:rightFromText="180" w:vertAnchor="text" w:horzAnchor="margin" w:tblpXSpec="center" w:tblpY="405"/>
        <w:tblW w:w="9683" w:type="dxa"/>
        <w:tblLook w:val="04A0" w:firstRow="1" w:lastRow="0" w:firstColumn="1" w:lastColumn="0" w:noHBand="0" w:noVBand="1"/>
      </w:tblPr>
      <w:tblGrid>
        <w:gridCol w:w="573"/>
        <w:gridCol w:w="573"/>
        <w:gridCol w:w="8537"/>
      </w:tblGrid>
      <w:tr w:rsidR="004E1EB3" w:rsidRPr="005254D3" w:rsidTr="004E1EB3">
        <w:tc>
          <w:tcPr>
            <w:tcW w:w="9683" w:type="dxa"/>
            <w:gridSpan w:val="3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Longer Answer</w:t>
            </w:r>
          </w:p>
        </w:tc>
      </w:tr>
      <w:tr w:rsidR="004E1EB3" w:rsidRPr="005254D3" w:rsidTr="004E1EB3">
        <w:tc>
          <w:tcPr>
            <w:tcW w:w="573" w:type="dxa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3" w:type="dxa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8537" w:type="dxa"/>
          </w:tcPr>
          <w:p w:rsidR="004E1EB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>
                <v:shape id="_x0000_s1106" type="#_x0000_t75" style="position:absolute;margin-left:73.2pt;margin-top:4.7pt;width:191.05pt;height:157.35pt;z-index:251792384;mso-position-horizontal-relative:text;mso-position-vertical-relative:text">
                  <v:imagedata r:id="rId102" o:title="" croptop="2252f" cropbottom="2252f"/>
                </v:shape>
                <o:OLEObject Type="Embed" ProgID="FXDraw3.Document" ShapeID="_x0000_s1106" DrawAspect="Content" ObjectID="_1392305033" r:id="rId103"/>
              </w:pict>
            </w:r>
          </w:p>
          <w:p w:rsidR="004E1EB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1EB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1EB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1EB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1EB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1EB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1EB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1EB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1EB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1EB3" w:rsidRPr="005254D3" w:rsidTr="004E1EB3">
        <w:tc>
          <w:tcPr>
            <w:tcW w:w="573" w:type="dxa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8537" w:type="dxa"/>
          </w:tcPr>
          <w:p w:rsidR="004E1EB3" w:rsidRPr="00537C54" w:rsidRDefault="004E1EB3" w:rsidP="004E1EB3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C54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2947" w:dyaOrig="632">
                <v:shape id="_x0000_i1055" type="#_x0000_t75" style="width:147pt;height:31.5pt" o:ole="">
                  <v:imagedata r:id="rId104" o:title=""/>
                </v:shape>
                <o:OLEObject Type="Embed" ProgID="FXE300.Equation" ShapeID="_x0000_i1055" DrawAspect="Content" ObjectID="_1392305014" r:id="rId105"/>
              </w:object>
            </w:r>
            <w:r w:rsidRPr="00537C54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  <w:tr w:rsidR="004E1EB3" w:rsidRPr="005254D3" w:rsidTr="004E1EB3">
        <w:tc>
          <w:tcPr>
            <w:tcW w:w="573" w:type="dxa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8537" w:type="dxa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7C54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4128" w:dyaOrig="1871">
                <v:shape id="_x0000_i1056" type="#_x0000_t75" style="width:206.25pt;height:93.75pt" o:ole="">
                  <v:imagedata r:id="rId106" o:title=""/>
                </v:shape>
                <o:OLEObject Type="Embed" ProgID="FXE300.Equation" ShapeID="_x0000_i1056" DrawAspect="Content" ObjectID="_1392305015" r:id="rId107"/>
              </w:object>
            </w:r>
          </w:p>
        </w:tc>
      </w:tr>
      <w:tr w:rsidR="004E1EB3" w:rsidRPr="005254D3" w:rsidTr="004E1EB3">
        <w:tc>
          <w:tcPr>
            <w:tcW w:w="573" w:type="dxa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8537" w:type="dxa"/>
          </w:tcPr>
          <w:p w:rsidR="004E1EB3" w:rsidRPr="003A0C3D" w:rsidRDefault="004E1EB3" w:rsidP="004E1EB3">
            <w:pPr>
              <w:rPr>
                <w:rFonts w:ascii="Times New Roman" w:hAnsi="Times New Roman" w:cs="Times New Roman"/>
                <w:position w:val="-5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0C3D">
              <w:rPr>
                <w:rFonts w:ascii="Times New Roman" w:hAnsi="Times New Roman" w:cs="Times New Roman"/>
                <w:color w:val="FF0000"/>
                <w:position w:val="-56"/>
                <w:sz w:val="28"/>
                <w:szCs w:val="28"/>
              </w:rPr>
              <w:object w:dxaOrig="2641" w:dyaOrig="997">
                <v:shape id="_x0000_i1057" type="#_x0000_t75" style="width:132pt;height:49.5pt" o:ole="">
                  <v:imagedata r:id="rId108" o:title=""/>
                </v:shape>
                <o:OLEObject Type="Embed" ProgID="FXE300.Equation" ShapeID="_x0000_i1057" DrawAspect="Content" ObjectID="_1392305016" r:id="rId109"/>
              </w:object>
            </w:r>
            <w:r w:rsidRPr="003A0C3D">
              <w:rPr>
                <w:rFonts w:ascii="Times New Roman" w:hAnsi="Times New Roman" w:cs="Times New Roman"/>
                <w:position w:val="-56"/>
                <w:sz w:val="28"/>
                <w:szCs w:val="28"/>
              </w:rPr>
              <w:t xml:space="preserve"> </w:t>
            </w:r>
          </w:p>
        </w:tc>
      </w:tr>
      <w:tr w:rsidR="004E1EB3" w:rsidRPr="005254D3" w:rsidTr="004E1EB3">
        <w:tc>
          <w:tcPr>
            <w:tcW w:w="573" w:type="dxa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:rsidR="004E1EB3" w:rsidRPr="005254D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8537" w:type="dxa"/>
          </w:tcPr>
          <w:p w:rsidR="004E1EB3" w:rsidRDefault="004E1EB3" w:rsidP="004E1E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Since AB is perpendicular to AC</w:t>
            </w:r>
          </w:p>
          <w:p w:rsidR="004E1EB3" w:rsidRPr="003A0C3D" w:rsidRDefault="004E1EB3" w:rsidP="004E1EB3">
            <w:pPr>
              <w:rPr>
                <w:rFonts w:ascii="Times New Roman" w:hAnsi="Times New Roman" w:cs="Times New Roman"/>
                <w:position w:val="-18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0C3D">
              <w:rPr>
                <w:rFonts w:ascii="Times New Roman" w:hAnsi="Times New Roman" w:cs="Times New Roman"/>
                <w:color w:val="FF0000"/>
                <w:position w:val="-180"/>
                <w:sz w:val="28"/>
                <w:szCs w:val="28"/>
              </w:rPr>
              <w:object w:dxaOrig="2732" w:dyaOrig="2171">
                <v:shape id="_x0000_i1058" type="#_x0000_t75" style="width:136.5pt;height:108.75pt" o:ole="">
                  <v:imagedata r:id="rId110" o:title=""/>
                </v:shape>
                <o:OLEObject Type="Embed" ProgID="FXE300.Equation" ShapeID="_x0000_i1058" DrawAspect="Content" ObjectID="_1392305017" r:id="rId111"/>
              </w:object>
            </w:r>
            <w:r w:rsidRPr="003A0C3D">
              <w:rPr>
                <w:rFonts w:ascii="Times New Roman" w:hAnsi="Times New Roman" w:cs="Times New Roman"/>
                <w:position w:val="-180"/>
                <w:sz w:val="28"/>
                <w:szCs w:val="28"/>
              </w:rPr>
              <w:t xml:space="preserve"> </w:t>
            </w:r>
          </w:p>
        </w:tc>
      </w:tr>
    </w:tbl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p w:rsidR="00A045D2" w:rsidRPr="005254D3" w:rsidRDefault="00A045D2" w:rsidP="00A045D2">
      <w:pPr>
        <w:rPr>
          <w:rFonts w:ascii="Times New Roman" w:hAnsi="Times New Roman" w:cs="Times New Roman"/>
          <w:sz w:val="28"/>
          <w:szCs w:val="28"/>
        </w:rPr>
      </w:pPr>
    </w:p>
    <w:p w:rsidR="00A045D2" w:rsidRPr="005254D3" w:rsidRDefault="00A045D2" w:rsidP="00A045D2">
      <w:pPr>
        <w:rPr>
          <w:sz w:val="28"/>
          <w:szCs w:val="28"/>
        </w:rPr>
      </w:pPr>
    </w:p>
    <w:p w:rsidR="00A045D2" w:rsidRPr="005254D3" w:rsidRDefault="00A045D2" w:rsidP="00A045D2">
      <w:pPr>
        <w:rPr>
          <w:sz w:val="28"/>
          <w:szCs w:val="28"/>
        </w:rPr>
      </w:pPr>
    </w:p>
    <w:p w:rsidR="00A045D2" w:rsidRDefault="00A045D2"/>
    <w:sectPr w:rsidR="00A045D2" w:rsidSect="00A045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19EC" w:rsidRDefault="005C19EC" w:rsidP="00E24335">
      <w:pPr>
        <w:spacing w:after="0" w:line="240" w:lineRule="auto"/>
      </w:pPr>
      <w:r>
        <w:separator/>
      </w:r>
    </w:p>
  </w:endnote>
  <w:endnote w:type="continuationSeparator" w:id="0">
    <w:p w:rsidR="005C19EC" w:rsidRDefault="005C19EC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537C5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537C54" w:rsidRDefault="00537C5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537C54" w:rsidRDefault="00537C54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4E1EB3" w:rsidRPr="004E1EB3">
            <w:rPr>
              <w:rFonts w:asciiTheme="majorHAnsi" w:hAnsiTheme="majorHAnsi"/>
              <w:b/>
              <w:noProof/>
            </w:rPr>
            <w:t>9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537C54" w:rsidRDefault="00537C5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537C5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537C54" w:rsidRDefault="00537C5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537C54" w:rsidRDefault="00537C5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537C54" w:rsidRDefault="00537C5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537C54" w:rsidRDefault="00537C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19EC" w:rsidRDefault="005C19EC" w:rsidP="00E24335">
      <w:pPr>
        <w:spacing w:after="0" w:line="240" w:lineRule="auto"/>
      </w:pPr>
      <w:r>
        <w:separator/>
      </w:r>
    </w:p>
  </w:footnote>
  <w:footnote w:type="continuationSeparator" w:id="0">
    <w:p w:rsidR="005C19EC" w:rsidRDefault="005C19EC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7C54" w:rsidRDefault="00537C54">
    <w:pPr>
      <w:pStyle w:val="Header"/>
    </w:pPr>
    <w:r>
      <w:t>Coordinate Geometry</w:t>
    </w:r>
    <w:r>
      <w:tab/>
      <w:t>Topic Test</w:t>
    </w:r>
    <w:r>
      <w:tab/>
      <w:t>2012</w:t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7C54" w:rsidRPr="00676A45" w:rsidRDefault="00537C54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D81782"/>
    <w:multiLevelType w:val="hybridMultilevel"/>
    <w:tmpl w:val="595ECF9E"/>
    <w:lvl w:ilvl="0" w:tplc="704C81EA">
      <w:start w:val="1"/>
      <w:numFmt w:val="upperLetter"/>
      <w:lvlText w:val="%1."/>
      <w:lvlJc w:val="left"/>
      <w:pPr>
        <w:tabs>
          <w:tab w:val="num" w:pos="3405"/>
        </w:tabs>
        <w:ind w:left="3405" w:hanging="304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5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69D"/>
    <w:rsid w:val="00013474"/>
    <w:rsid w:val="00031826"/>
    <w:rsid w:val="00034138"/>
    <w:rsid w:val="00054524"/>
    <w:rsid w:val="0005664A"/>
    <w:rsid w:val="00072016"/>
    <w:rsid w:val="000770C2"/>
    <w:rsid w:val="00095609"/>
    <w:rsid w:val="000B5BC4"/>
    <w:rsid w:val="000F41E0"/>
    <w:rsid w:val="00133006"/>
    <w:rsid w:val="00134156"/>
    <w:rsid w:val="0018418B"/>
    <w:rsid w:val="0019427A"/>
    <w:rsid w:val="001D6421"/>
    <w:rsid w:val="001D75FA"/>
    <w:rsid w:val="001E504A"/>
    <w:rsid w:val="002A3D0B"/>
    <w:rsid w:val="002F08A0"/>
    <w:rsid w:val="003157FF"/>
    <w:rsid w:val="00325B6E"/>
    <w:rsid w:val="003A0C3D"/>
    <w:rsid w:val="004355BF"/>
    <w:rsid w:val="004A00D5"/>
    <w:rsid w:val="004A7FD9"/>
    <w:rsid w:val="004E1905"/>
    <w:rsid w:val="004E1EB3"/>
    <w:rsid w:val="004E5BED"/>
    <w:rsid w:val="00532CE0"/>
    <w:rsid w:val="00537C54"/>
    <w:rsid w:val="00577D35"/>
    <w:rsid w:val="005C19EC"/>
    <w:rsid w:val="005D7584"/>
    <w:rsid w:val="005E3D07"/>
    <w:rsid w:val="00605251"/>
    <w:rsid w:val="00620828"/>
    <w:rsid w:val="00664DBE"/>
    <w:rsid w:val="006708B0"/>
    <w:rsid w:val="00676A45"/>
    <w:rsid w:val="00681B74"/>
    <w:rsid w:val="006D5D42"/>
    <w:rsid w:val="0070532A"/>
    <w:rsid w:val="0071284D"/>
    <w:rsid w:val="007222B1"/>
    <w:rsid w:val="00732897"/>
    <w:rsid w:val="007452A3"/>
    <w:rsid w:val="007913C5"/>
    <w:rsid w:val="007E34C7"/>
    <w:rsid w:val="008068B9"/>
    <w:rsid w:val="00825BB0"/>
    <w:rsid w:val="008839FB"/>
    <w:rsid w:val="008C01C9"/>
    <w:rsid w:val="008D3E75"/>
    <w:rsid w:val="00915C54"/>
    <w:rsid w:val="00925B36"/>
    <w:rsid w:val="00932B35"/>
    <w:rsid w:val="00963F3C"/>
    <w:rsid w:val="0096530F"/>
    <w:rsid w:val="00995DC9"/>
    <w:rsid w:val="009A1E43"/>
    <w:rsid w:val="009C3922"/>
    <w:rsid w:val="009E09CD"/>
    <w:rsid w:val="00A045D2"/>
    <w:rsid w:val="00A3116E"/>
    <w:rsid w:val="00A6141A"/>
    <w:rsid w:val="00A66A0F"/>
    <w:rsid w:val="00B23E5A"/>
    <w:rsid w:val="00B3556B"/>
    <w:rsid w:val="00B46005"/>
    <w:rsid w:val="00B56A89"/>
    <w:rsid w:val="00B70EF2"/>
    <w:rsid w:val="00BB17A6"/>
    <w:rsid w:val="00BD6FF3"/>
    <w:rsid w:val="00BF7A39"/>
    <w:rsid w:val="00C51347"/>
    <w:rsid w:val="00C6546B"/>
    <w:rsid w:val="00C67F16"/>
    <w:rsid w:val="00C9169D"/>
    <w:rsid w:val="00C9506F"/>
    <w:rsid w:val="00CA2640"/>
    <w:rsid w:val="00CF6D3D"/>
    <w:rsid w:val="00D01508"/>
    <w:rsid w:val="00D16070"/>
    <w:rsid w:val="00D7175D"/>
    <w:rsid w:val="00DA59C6"/>
    <w:rsid w:val="00DB33A4"/>
    <w:rsid w:val="00DB5487"/>
    <w:rsid w:val="00DB77AB"/>
    <w:rsid w:val="00DF2F12"/>
    <w:rsid w:val="00E24335"/>
    <w:rsid w:val="00E278F3"/>
    <w:rsid w:val="00E417C3"/>
    <w:rsid w:val="00E71ED7"/>
    <w:rsid w:val="00EA78AC"/>
    <w:rsid w:val="00EB29D3"/>
    <w:rsid w:val="00F27D76"/>
    <w:rsid w:val="00F35853"/>
    <w:rsid w:val="00F670BA"/>
    <w:rsid w:val="00FB269C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7.png"/><Relationship Id="rId42" Type="http://schemas.openxmlformats.org/officeDocument/2006/relationships/image" Target="media/image16.png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image" Target="media/image29.wmf"/><Relationship Id="rId84" Type="http://schemas.openxmlformats.org/officeDocument/2006/relationships/image" Target="media/image37.wmf"/><Relationship Id="rId89" Type="http://schemas.openxmlformats.org/officeDocument/2006/relationships/oleObject" Target="embeddings/oleObject39.bin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07" Type="http://schemas.openxmlformats.org/officeDocument/2006/relationships/oleObject" Target="embeddings/oleObject48.bin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32" Type="http://schemas.openxmlformats.org/officeDocument/2006/relationships/image" Target="media/image11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5.png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4.wmf"/><Relationship Id="rId66" Type="http://schemas.openxmlformats.org/officeDocument/2006/relationships/image" Target="media/image28.wmf"/><Relationship Id="rId74" Type="http://schemas.openxmlformats.org/officeDocument/2006/relationships/image" Target="media/image32.wmf"/><Relationship Id="rId79" Type="http://schemas.openxmlformats.org/officeDocument/2006/relationships/oleObject" Target="embeddings/oleObject34.bin"/><Relationship Id="rId87" Type="http://schemas.openxmlformats.org/officeDocument/2006/relationships/oleObject" Target="embeddings/oleObject38.bin"/><Relationship Id="rId102" Type="http://schemas.openxmlformats.org/officeDocument/2006/relationships/image" Target="media/image46.png"/><Relationship Id="rId110" Type="http://schemas.openxmlformats.org/officeDocument/2006/relationships/image" Target="media/image50.wmf"/><Relationship Id="rId5" Type="http://schemas.openxmlformats.org/officeDocument/2006/relationships/settings" Target="settings.xml"/><Relationship Id="rId61" Type="http://schemas.openxmlformats.org/officeDocument/2006/relationships/oleObject" Target="embeddings/oleObject25.bin"/><Relationship Id="rId82" Type="http://schemas.openxmlformats.org/officeDocument/2006/relationships/image" Target="media/image36.wmf"/><Relationship Id="rId90" Type="http://schemas.openxmlformats.org/officeDocument/2006/relationships/image" Target="media/image40.wmf"/><Relationship Id="rId95" Type="http://schemas.openxmlformats.org/officeDocument/2006/relationships/oleObject" Target="embeddings/oleObject42.bin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8.bin"/><Relationship Id="rId30" Type="http://schemas.openxmlformats.org/officeDocument/2006/relationships/image" Target="media/image10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19.png"/><Relationship Id="rId56" Type="http://schemas.openxmlformats.org/officeDocument/2006/relationships/image" Target="media/image23.wmf"/><Relationship Id="rId64" Type="http://schemas.openxmlformats.org/officeDocument/2006/relationships/image" Target="media/image27.wmf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5.wmf"/><Relationship Id="rId105" Type="http://schemas.openxmlformats.org/officeDocument/2006/relationships/oleObject" Target="embeddings/oleObject47.bin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20.bin"/><Relationship Id="rId72" Type="http://schemas.openxmlformats.org/officeDocument/2006/relationships/image" Target="media/image31.wmf"/><Relationship Id="rId80" Type="http://schemas.openxmlformats.org/officeDocument/2006/relationships/image" Target="media/image35.wmf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4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33" Type="http://schemas.openxmlformats.org/officeDocument/2006/relationships/oleObject" Target="embeddings/oleObject11.bin"/><Relationship Id="rId38" Type="http://schemas.openxmlformats.org/officeDocument/2006/relationships/image" Target="media/image14.wmf"/><Relationship Id="rId46" Type="http://schemas.openxmlformats.org/officeDocument/2006/relationships/image" Target="media/image18.png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9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2.wmf"/><Relationship Id="rId62" Type="http://schemas.openxmlformats.org/officeDocument/2006/relationships/image" Target="media/image26.wmf"/><Relationship Id="rId70" Type="http://schemas.openxmlformats.org/officeDocument/2006/relationships/image" Target="media/image30.w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39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3.wmf"/><Relationship Id="rId111" Type="http://schemas.openxmlformats.org/officeDocument/2006/relationships/oleObject" Target="embeddings/oleObject5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image" Target="media/image9.png"/><Relationship Id="rId36" Type="http://schemas.openxmlformats.org/officeDocument/2006/relationships/image" Target="media/image13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48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0.bin"/><Relationship Id="rId44" Type="http://schemas.openxmlformats.org/officeDocument/2006/relationships/image" Target="media/image17.png"/><Relationship Id="rId52" Type="http://schemas.openxmlformats.org/officeDocument/2006/relationships/image" Target="media/image21.wmf"/><Relationship Id="rId60" Type="http://schemas.openxmlformats.org/officeDocument/2006/relationships/image" Target="media/image25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4.wmf"/><Relationship Id="rId81" Type="http://schemas.openxmlformats.org/officeDocument/2006/relationships/oleObject" Target="embeddings/oleObject35.bin"/><Relationship Id="rId86" Type="http://schemas.openxmlformats.org/officeDocument/2006/relationships/image" Target="media/image38.wmf"/><Relationship Id="rId94" Type="http://schemas.openxmlformats.org/officeDocument/2006/relationships/image" Target="media/image42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2.wmf"/><Relationship Id="rId50" Type="http://schemas.openxmlformats.org/officeDocument/2006/relationships/image" Target="media/image20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3.bin"/><Relationship Id="rId104" Type="http://schemas.openxmlformats.org/officeDocument/2006/relationships/image" Target="media/image47.wmf"/><Relationship Id="rId7" Type="http://schemas.openxmlformats.org/officeDocument/2006/relationships/footnotes" Target="foot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888C5E-B801-48AB-8F05-BCD843B33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2813</TotalTime>
  <Pages>10</Pages>
  <Words>1601</Words>
  <Characters>9127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10707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12</cp:revision>
  <dcterms:created xsi:type="dcterms:W3CDTF">2011-11-17T23:31:00Z</dcterms:created>
  <dcterms:modified xsi:type="dcterms:W3CDTF">2012-03-03T06:40:00Z</dcterms:modified>
</cp:coreProperties>
</file>