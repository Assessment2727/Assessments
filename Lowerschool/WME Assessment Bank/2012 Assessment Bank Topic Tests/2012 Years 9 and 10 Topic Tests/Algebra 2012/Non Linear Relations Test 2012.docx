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34"/>
        <w:gridCol w:w="1417"/>
        <w:gridCol w:w="3827"/>
        <w:gridCol w:w="213"/>
        <w:gridCol w:w="4607"/>
      </w:tblGrid>
      <w:tr w:rsidR="004A7FD9" w:rsidRPr="004E1905" w:rsidTr="001A56EF">
        <w:trPr>
          <w:cantSplit/>
        </w:trPr>
        <w:tc>
          <w:tcPr>
            <w:tcW w:w="1951" w:type="dxa"/>
            <w:gridSpan w:val="2"/>
            <w:vMerge w:val="restart"/>
            <w:tcBorders>
              <w:top w:val="nil"/>
            </w:tcBorders>
            <w:vAlign w:val="center"/>
          </w:tcPr>
          <w:p w:rsidR="004A7FD9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t>Year</w:t>
            </w:r>
          </w:p>
          <w:p w:rsidR="00EA78AC" w:rsidRPr="004E1905" w:rsidRDefault="007D5F68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10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vAlign w:val="center"/>
          </w:tcPr>
          <w:p w:rsidR="004A7FD9" w:rsidRDefault="00EA78AC" w:rsidP="00915C54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Mathematics </w:t>
            </w:r>
            <w:r w:rsidR="004A7FD9">
              <w:rPr>
                <w:rFonts w:ascii="Times New Roman" w:hAnsi="Times New Roman" w:cs="Times New Roman"/>
                <w:sz w:val="36"/>
                <w:szCs w:val="36"/>
              </w:rPr>
              <w:t>Test</w:t>
            </w:r>
          </w:p>
          <w:p w:rsidR="00EA78AC" w:rsidRDefault="007D5F68" w:rsidP="00915C54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Non Linear Relations</w:t>
            </w:r>
          </w:p>
          <w:p w:rsidR="004A7FD9" w:rsidRDefault="004A7FD9" w:rsidP="00EA78A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607" w:type="dxa"/>
            <w:tcBorders>
              <w:top w:val="nil"/>
              <w:bottom w:val="nil"/>
            </w:tcBorders>
            <w:vAlign w:val="center"/>
          </w:tcPr>
          <w:p w:rsidR="004A7FD9" w:rsidRDefault="004A7FD9" w:rsidP="001A56EF">
            <w:pPr>
              <w:jc w:val="right"/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Calculator</w:t>
            </w:r>
            <w:r w:rsidR="001A56EF">
              <w:rPr>
                <w:rFonts w:ascii="Times New Roman" w:hAnsi="Times New Roman" w:cs="Times New Roman"/>
                <w:sz w:val="36"/>
                <w:szCs w:val="36"/>
              </w:rPr>
              <w:t xml:space="preserve"> Allowed</w:t>
            </w:r>
          </w:p>
          <w:p w:rsidR="004A7FD9" w:rsidRPr="004E1905" w:rsidRDefault="004A7FD9" w:rsidP="003F7C4B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4A7FD9" w:rsidRPr="004E1905" w:rsidTr="001A56EF">
        <w:trPr>
          <w:cantSplit/>
        </w:trPr>
        <w:tc>
          <w:tcPr>
            <w:tcW w:w="1951" w:type="dxa"/>
            <w:gridSpan w:val="2"/>
            <w:vMerge/>
            <w:tcBorders>
              <w:bottom w:val="nil"/>
            </w:tcBorders>
            <w:vAlign w:val="center"/>
          </w:tcPr>
          <w:p w:rsidR="004A7FD9" w:rsidRPr="004E1905" w:rsidRDefault="004A7FD9" w:rsidP="00915C54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vAlign w:val="center"/>
          </w:tcPr>
          <w:p w:rsidR="004A7FD9" w:rsidRPr="004E1905" w:rsidRDefault="004A7FD9" w:rsidP="00915C54">
            <w:pPr>
              <w:spacing w:before="120" w:after="12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Short Answer Section</w:t>
            </w:r>
          </w:p>
        </w:tc>
        <w:tc>
          <w:tcPr>
            <w:tcW w:w="4820" w:type="dxa"/>
            <w:gridSpan w:val="2"/>
            <w:tcBorders>
              <w:top w:val="nil"/>
              <w:bottom w:val="nil"/>
            </w:tcBorders>
            <w:vAlign w:val="bottom"/>
          </w:tcPr>
          <w:p w:rsidR="004A7FD9" w:rsidRPr="004E1905" w:rsidRDefault="004A7FD9" w:rsidP="003F7C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4A7FD9" w:rsidRPr="00F670BA" w:rsidTr="001A56EF">
        <w:trPr>
          <w:cantSplit/>
        </w:trPr>
        <w:tc>
          <w:tcPr>
            <w:tcW w:w="534" w:type="dxa"/>
            <w:tcBorders>
              <w:bottom w:val="single" w:sz="4" w:space="0" w:color="000000" w:themeColor="text1"/>
            </w:tcBorders>
          </w:tcPr>
          <w:p w:rsidR="004A7FD9" w:rsidRDefault="004A7FD9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Default="004A7FD9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Pr="004E1905" w:rsidRDefault="004A7FD9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64" w:type="dxa"/>
            <w:gridSpan w:val="4"/>
            <w:tcBorders>
              <w:bottom w:val="single" w:sz="4" w:space="0" w:color="000000" w:themeColor="text1"/>
            </w:tcBorders>
          </w:tcPr>
          <w:p w:rsidR="004A7FD9" w:rsidRDefault="004A7FD9" w:rsidP="003F7C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Default="004A7FD9" w:rsidP="003F7C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all working and answers in the spaces provided on this test paper.</w:t>
            </w:r>
          </w:p>
          <w:p w:rsidR="004A7FD9" w:rsidRPr="00F670BA" w:rsidRDefault="004A7FD9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7FD9" w:rsidRPr="004E1905" w:rsidTr="001A56E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4A7FD9" w:rsidRPr="004E1905" w:rsidRDefault="004A7FD9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4A7FD9" w:rsidRDefault="00ED7F73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277.8pt;margin-top:11.25pt;width:177.65pt;height:190.75pt;z-index:251762688;mso-position-horizontal-relative:text;mso-position-vertical-relative:text">
                  <v:imagedata r:id="rId9" o:title=""/>
                </v:shape>
                <o:OLEObject Type="Embed" ProgID="FXDraw3.Document" ShapeID="_x0000_s1026" DrawAspect="Content" ObjectID="_1392325692" r:id="rId10"/>
              </w:pict>
            </w:r>
            <w:r w:rsidR="00E76092">
              <w:rPr>
                <w:rFonts w:ascii="Times New Roman" w:hAnsi="Times New Roman" w:cs="Times New Roman"/>
                <w:sz w:val="24"/>
                <w:szCs w:val="24"/>
              </w:rPr>
              <w:t xml:space="preserve">The graph of  </w:t>
            </w:r>
            <w:r w:rsidR="00E76092" w:rsidRPr="00E76092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1522" w:dyaOrig="467">
                <v:shape id="_x0000_i1025" type="#_x0000_t75" style="width:60pt;height:18.75pt" o:ole="">
                  <v:imagedata r:id="rId11" o:title=""/>
                </v:shape>
                <o:OLEObject Type="Embed" ProgID="FXE300.Equation" ShapeID="_x0000_i1025" DrawAspect="Content" ObjectID="_1392325651" r:id="rId12"/>
              </w:object>
            </w:r>
            <w:r w:rsidR="00E76092">
              <w:rPr>
                <w:rFonts w:ascii="Times New Roman" w:hAnsi="Times New Roman" w:cs="Times New Roman"/>
                <w:sz w:val="24"/>
                <w:szCs w:val="24"/>
              </w:rPr>
              <w:t xml:space="preserve"> is shown.</w:t>
            </w:r>
          </w:p>
          <w:p w:rsidR="00E76092" w:rsidRDefault="00E76092" w:rsidP="00A23391">
            <w:pPr>
              <w:spacing w:after="240"/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What are the coordinates of the </w:t>
            </w:r>
            <w:r w:rsidR="00A23391">
              <w:rPr>
                <w:rFonts w:ascii="Times New Roman" w:hAnsi="Times New Roman" w:cs="Times New Roman"/>
                <w:sz w:val="24"/>
                <w:szCs w:val="24"/>
              </w:rPr>
              <w:t>points P and Q on the graph?</w:t>
            </w:r>
          </w:p>
          <w:p w:rsidR="00A23391" w:rsidRDefault="00A23391" w:rsidP="00A23391">
            <w:pPr>
              <w:spacing w:after="240"/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23391" w:rsidRDefault="00EA78AC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</w:t>
            </w:r>
          </w:p>
          <w:p w:rsidR="00A23391" w:rsidRDefault="00A23391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23391" w:rsidRDefault="00EA78AC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</w:t>
            </w:r>
          </w:p>
          <w:p w:rsidR="00A23391" w:rsidRDefault="00A23391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23391" w:rsidRDefault="00EA78AC" w:rsidP="00A233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</w:t>
            </w:r>
          </w:p>
          <w:p w:rsidR="00A23391" w:rsidRDefault="00A23391" w:rsidP="00A2339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23391" w:rsidRDefault="00EA78AC" w:rsidP="00A233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</w:t>
            </w:r>
          </w:p>
          <w:p w:rsidR="00A23391" w:rsidRDefault="00A23391" w:rsidP="00A2339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4E1905" w:rsidRDefault="00EA78AC" w:rsidP="00A2339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7FD9" w:rsidRPr="004E1905" w:rsidTr="001A56E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4A7FD9" w:rsidRPr="004E1905" w:rsidRDefault="004A7FD9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8E21ED" w:rsidRDefault="008E21ED" w:rsidP="008E21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Complete the table of values</w:t>
            </w:r>
            <w:r w:rsidRPr="00464473">
              <w:rPr>
                <w:rFonts w:ascii="Times New Roman" w:hAnsi="Times New Roman" w:cs="Times New Roman"/>
              </w:rPr>
              <w:t xml:space="preserve"> for the equation </w:t>
            </w:r>
          </w:p>
          <w:p w:rsidR="008E21ED" w:rsidRPr="00A23391" w:rsidRDefault="008E21ED" w:rsidP="008E21ED">
            <w:pPr>
              <w:rPr>
                <w:rFonts w:ascii="Times New Roman" w:hAnsi="Times New Roman" w:cs="Times New Roman"/>
                <w:position w:val="-8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A23391">
              <w:rPr>
                <w:rFonts w:ascii="Times New Roman" w:hAnsi="Times New Roman" w:cs="Times New Roman"/>
                <w:color w:val="FF0000"/>
                <w:position w:val="-8"/>
              </w:rPr>
              <w:object w:dxaOrig="1255" w:dyaOrig="434">
                <v:shape id="_x0000_i1026" type="#_x0000_t75" style="width:63pt;height:21.75pt" o:ole="">
                  <v:imagedata r:id="rId13" o:title=""/>
                </v:shape>
                <o:OLEObject Type="Embed" ProgID="FXE300.Equation" ShapeID="_x0000_i1026" DrawAspect="Content" ObjectID="_1392325652" r:id="rId14"/>
              </w:object>
            </w:r>
            <w:r w:rsidRPr="00A23391">
              <w:rPr>
                <w:rFonts w:ascii="Times New Roman" w:hAnsi="Times New Roman" w:cs="Times New Roman"/>
                <w:position w:val="-8"/>
              </w:rPr>
              <w:t xml:space="preserve"> </w:t>
            </w:r>
          </w:p>
          <w:p w:rsidR="008E21ED" w:rsidRPr="00464473" w:rsidRDefault="008E21ED" w:rsidP="008E21ED">
            <w:pPr>
              <w:rPr>
                <w:rFonts w:ascii="Times New Roman" w:hAnsi="Times New Roman" w:cs="Times New Roman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1141"/>
              <w:gridCol w:w="1142"/>
              <w:gridCol w:w="1142"/>
              <w:gridCol w:w="1142"/>
              <w:gridCol w:w="1142"/>
            </w:tblGrid>
            <w:tr w:rsidR="008E21ED" w:rsidRPr="00464473" w:rsidTr="003F7C4B">
              <w:tc>
                <w:tcPr>
                  <w:tcW w:w="1141" w:type="dxa"/>
                </w:tcPr>
                <w:p w:rsidR="008E21ED" w:rsidRPr="006041C6" w:rsidRDefault="008E21ED" w:rsidP="003F7C4B">
                  <w:pPr>
                    <w:jc w:val="center"/>
                    <w:rPr>
                      <w:rFonts w:ascii="Times New Roman" w:hAnsi="Times New Roman" w:cs="Times New Roman"/>
                      <w:i/>
                    </w:rPr>
                  </w:pPr>
                  <w:r w:rsidRPr="006041C6">
                    <w:rPr>
                      <w:rFonts w:ascii="Times New Roman" w:hAnsi="Times New Roman" w:cs="Times New Roman"/>
                      <w:i/>
                    </w:rPr>
                    <w:t>x</w:t>
                  </w:r>
                </w:p>
              </w:tc>
              <w:tc>
                <w:tcPr>
                  <w:tcW w:w="1142" w:type="dxa"/>
                </w:tcPr>
                <w:p w:rsidR="008E21ED" w:rsidRPr="00464473" w:rsidRDefault="008E21ED" w:rsidP="003F7C4B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464473">
                    <w:rPr>
                      <w:rFonts w:ascii="Times New Roman" w:hAnsi="Times New Roman" w:cs="Times New Roman"/>
                    </w:rPr>
                    <w:t>-1</w:t>
                  </w:r>
                </w:p>
              </w:tc>
              <w:tc>
                <w:tcPr>
                  <w:tcW w:w="1142" w:type="dxa"/>
                </w:tcPr>
                <w:p w:rsidR="008E21ED" w:rsidRPr="00464473" w:rsidRDefault="008E21ED" w:rsidP="003F7C4B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464473"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1142" w:type="dxa"/>
                </w:tcPr>
                <w:p w:rsidR="008E21ED" w:rsidRPr="00464473" w:rsidRDefault="008E21ED" w:rsidP="003F7C4B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464473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1142" w:type="dxa"/>
                </w:tcPr>
                <w:p w:rsidR="008E21ED" w:rsidRPr="00464473" w:rsidRDefault="008E21ED" w:rsidP="003F7C4B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</w:tr>
            <w:tr w:rsidR="008E21ED" w:rsidRPr="00464473" w:rsidTr="003F7C4B">
              <w:tc>
                <w:tcPr>
                  <w:tcW w:w="1141" w:type="dxa"/>
                </w:tcPr>
                <w:p w:rsidR="008E21ED" w:rsidRPr="006041C6" w:rsidRDefault="008E21ED" w:rsidP="003F7C4B">
                  <w:pPr>
                    <w:jc w:val="center"/>
                    <w:rPr>
                      <w:rFonts w:ascii="Times New Roman" w:hAnsi="Times New Roman" w:cs="Times New Roman"/>
                      <w:i/>
                    </w:rPr>
                  </w:pPr>
                  <w:r w:rsidRPr="006041C6">
                    <w:rPr>
                      <w:rFonts w:ascii="Times New Roman" w:hAnsi="Times New Roman" w:cs="Times New Roman"/>
                      <w:i/>
                    </w:rPr>
                    <w:t>y</w:t>
                  </w:r>
                </w:p>
              </w:tc>
              <w:tc>
                <w:tcPr>
                  <w:tcW w:w="1142" w:type="dxa"/>
                </w:tcPr>
                <w:p w:rsidR="008E21ED" w:rsidRPr="00464473" w:rsidRDefault="008E21ED" w:rsidP="003F7C4B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142" w:type="dxa"/>
                </w:tcPr>
                <w:p w:rsidR="008E21ED" w:rsidRPr="00464473" w:rsidRDefault="008E21ED" w:rsidP="003F7C4B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142" w:type="dxa"/>
                </w:tcPr>
                <w:p w:rsidR="008E21ED" w:rsidRPr="00464473" w:rsidRDefault="008E21ED" w:rsidP="003F7C4B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142" w:type="dxa"/>
                </w:tcPr>
                <w:p w:rsidR="008E21ED" w:rsidRPr="00464473" w:rsidRDefault="008E21ED" w:rsidP="003F7C4B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:rsidR="008E21ED" w:rsidRPr="00464473" w:rsidRDefault="008E21ED" w:rsidP="008E21ED">
            <w:pPr>
              <w:rPr>
                <w:rFonts w:ascii="Times New Roman" w:hAnsi="Times New Roman" w:cs="Times New Roman"/>
              </w:rPr>
            </w:pPr>
          </w:p>
          <w:p w:rsidR="004A7FD9" w:rsidRPr="004E1905" w:rsidRDefault="004A7FD9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32BF9" w:rsidRPr="004E1905" w:rsidTr="001A56E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32BF9" w:rsidRDefault="00E32BF9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32BF9" w:rsidRDefault="00ED7F73" w:rsidP="00E32BF9">
            <w:pPr>
              <w:ind w:right="5704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28" type="#_x0000_t75" style="position:absolute;margin-left:231pt;margin-top:6.8pt;width:243.3pt;height:200.15pt;z-index:251764736;mso-position-horizontal-relative:text;mso-position-vertical-relative:text">
                  <v:imagedata r:id="rId15" o:title="" croptop="2719f" cropbottom="2175f"/>
                </v:shape>
                <o:OLEObject Type="Embed" ProgID="FXDraw3.Document" ShapeID="_x0000_s1028" DrawAspect="Content" ObjectID="_1392325693" r:id="rId16"/>
              </w:pict>
            </w:r>
            <w:r w:rsidR="00E32BF9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A sketch of the  curve </w:t>
            </w:r>
            <w:r w:rsidR="00E32BF9" w:rsidRPr="00E32BF9"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val="en-US"/>
              </w:rPr>
              <w:object w:dxaOrig="1321" w:dyaOrig="467">
                <v:shape id="_x0000_i1027" type="#_x0000_t75" style="width:47.25pt;height:16.5pt" o:ole="">
                  <v:imagedata r:id="rId17" o:title=""/>
                </v:shape>
                <o:OLEObject Type="Embed" ProgID="FXE300.Equation" ShapeID="_x0000_i1027" DrawAspect="Content" ObjectID="_1392325653" r:id="rId18"/>
              </w:object>
            </w:r>
            <w:r w:rsidR="00E32BF9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has been started, for </w:t>
            </w:r>
            <w:r w:rsidR="00E32BF9" w:rsidRPr="00E32BF9">
              <w:rPr>
                <w:rFonts w:ascii="Times New Roman" w:hAnsi="Times New Roman" w:cs="Times New Roman"/>
                <w:i/>
                <w:noProof/>
                <w:sz w:val="24"/>
                <w:szCs w:val="24"/>
                <w:lang w:val="en-US"/>
              </w:rPr>
              <w:t>x</w:t>
            </w:r>
            <w:r w:rsidR="00E32BF9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values less than 0.</w:t>
            </w:r>
          </w:p>
          <w:p w:rsidR="00E32BF9" w:rsidRDefault="00E32BF9" w:rsidP="00E32BF9">
            <w:pPr>
              <w:ind w:right="5704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</w:p>
          <w:p w:rsidR="00E32BF9" w:rsidRDefault="00E32BF9" w:rsidP="00E32BF9">
            <w:pPr>
              <w:ind w:right="5704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 w:rsidRPr="00E32BF9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Complete the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sketch of the graph  </w:t>
            </w:r>
            <w:r w:rsidRPr="00E32BF9"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  <w:lang w:val="en-US"/>
              </w:rPr>
              <w:object w:dxaOrig="1321" w:dyaOrig="467">
                <v:shape id="_x0000_i1028" type="#_x0000_t75" style="width:47.25pt;height:16.5pt" o:ole="">
                  <v:imagedata r:id="rId17" o:title=""/>
                </v:shape>
                <o:OLEObject Type="Embed" ProgID="FXE300.Equation" ShapeID="_x0000_i1028" DrawAspect="Content" ObjectID="_1392325654" r:id="rId19"/>
              </w:obje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for </w:t>
            </w:r>
            <w:r w:rsidRPr="008E21ED">
              <w:rPr>
                <w:rFonts w:ascii="Times New Roman" w:hAnsi="Times New Roman" w:cs="Times New Roman"/>
                <w:i/>
                <w:noProof/>
                <w:sz w:val="24"/>
                <w:szCs w:val="24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values </w:t>
            </w:r>
            <w:r w:rsidR="008E21E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g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reater than 0.</w:t>
            </w:r>
          </w:p>
          <w:p w:rsidR="00E32BF9" w:rsidRDefault="00E32BF9" w:rsidP="002B0410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</w:p>
          <w:p w:rsidR="00E32BF9" w:rsidRDefault="00E32BF9" w:rsidP="002B0410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</w:p>
          <w:p w:rsidR="00E32BF9" w:rsidRDefault="00E32BF9" w:rsidP="002B0410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</w:p>
          <w:p w:rsidR="00E32BF9" w:rsidRDefault="00E32BF9" w:rsidP="002B0410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</w:p>
          <w:p w:rsidR="00E32BF9" w:rsidRDefault="00E32BF9" w:rsidP="002B0410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</w:p>
          <w:p w:rsidR="00E32BF9" w:rsidRDefault="00E32BF9" w:rsidP="002B0410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</w:p>
          <w:p w:rsidR="00E32BF9" w:rsidRDefault="00E32BF9" w:rsidP="002B0410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</w:p>
          <w:p w:rsidR="00E32BF9" w:rsidRDefault="00E32BF9" w:rsidP="002B0410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</w:p>
          <w:p w:rsidR="00E32BF9" w:rsidRDefault="00E32BF9" w:rsidP="002B0410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</w:p>
          <w:p w:rsidR="00E32BF9" w:rsidRPr="00E32BF9" w:rsidRDefault="00E32BF9" w:rsidP="002B0410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EA78AC" w:rsidRPr="004E1905" w:rsidTr="001A56E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2B0410" w:rsidRDefault="00080901" w:rsidP="002B0410">
            <w:pPr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lang w:val="en-US"/>
              </w:rPr>
              <w:t>Questions 4-7</w:t>
            </w:r>
            <w:r w:rsidR="002B0410" w:rsidRPr="00BA5EFC">
              <w:rPr>
                <w:rFonts w:ascii="Times New Roman" w:hAnsi="Times New Roman" w:cs="Times New Roman"/>
                <w:b/>
                <w:noProof/>
                <w:lang w:val="en-US"/>
              </w:rPr>
              <w:t xml:space="preserve"> refer to the graph below</w:t>
            </w:r>
            <w:r w:rsidR="002B0410">
              <w:rPr>
                <w:rFonts w:ascii="Times New Roman" w:hAnsi="Times New Roman" w:cs="Times New Roman"/>
                <w:noProof/>
                <w:lang w:val="en-US"/>
              </w:rPr>
              <w:t xml:space="preserve"> </w:t>
            </w:r>
          </w:p>
          <w:p w:rsidR="002B0410" w:rsidRPr="00464473" w:rsidRDefault="002B0410" w:rsidP="002B0410">
            <w:pPr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The graph</w:t>
            </w:r>
            <w:r w:rsidRPr="00464473">
              <w:rPr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 xml:space="preserve">shows the water level in a storage dam </w:t>
            </w:r>
            <w:r w:rsidR="008E21ED">
              <w:rPr>
                <w:rFonts w:ascii="Times New Roman" w:hAnsi="Times New Roman" w:cs="Times New Roman"/>
                <w:noProof/>
                <w:lang w:val="en-US"/>
              </w:rPr>
              <w:t>over 16 hours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.</w:t>
            </w:r>
            <w:r w:rsidRPr="00464473">
              <w:rPr>
                <w:rFonts w:ascii="Times New Roman" w:hAnsi="Times New Roman" w:cs="Times New Roman"/>
                <w:noProof/>
                <w:lang w:val="en-US"/>
              </w:rPr>
              <w:t xml:space="preserve"> </w:t>
            </w:r>
          </w:p>
          <w:p w:rsidR="00EA78AC" w:rsidRDefault="00ED7F73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27" type="#_x0000_t75" style="position:absolute;margin-left:82.4pt;margin-top:2.05pt;width:389.75pt;height:239.85pt;z-index:251763712;mso-position-horizontal-relative:text;mso-position-vertical-relative:text">
                  <v:imagedata r:id="rId20" o:title=""/>
                </v:shape>
                <o:OLEObject Type="Embed" ProgID="FXDraw3.Document" ShapeID="_x0000_s1027" DrawAspect="Content" ObjectID="_1392325694" r:id="rId21"/>
              </w:pict>
            </w:r>
          </w:p>
          <w:p w:rsidR="00C947A0" w:rsidRDefault="00C947A0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B0410" w:rsidRDefault="002B0410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B0410" w:rsidRDefault="002B0410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B0410" w:rsidRDefault="002B0410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E21ED" w:rsidRDefault="008E21ED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E21ED" w:rsidRDefault="008E21ED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E21ED" w:rsidRDefault="008E21ED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E21ED" w:rsidRDefault="008E21ED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4E1905" w:rsidRDefault="00EA78AC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1A56E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A78AC" w:rsidRDefault="00BD02F1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During the day, heavy rain caused the water level to rise</w:t>
            </w:r>
            <w:r w:rsidR="0008090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Between what times did this happen?</w:t>
            </w:r>
          </w:p>
          <w:p w:rsidR="00EA78AC" w:rsidRPr="00FF1B42" w:rsidRDefault="00EA78AC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EA78AC" w:rsidRPr="00FF1B42" w:rsidRDefault="00EA78AC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A78AC" w:rsidRPr="004E1905" w:rsidRDefault="00EA78AC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EA78AC" w:rsidRPr="004E1905" w:rsidTr="001A56E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A78AC" w:rsidRDefault="00080901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further rain was expected, water was released from the dam, starting at 2pm.</w:t>
            </w:r>
          </w:p>
          <w:p w:rsidR="00080901" w:rsidRDefault="00080901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 how long was water released and when did it stop being released?</w:t>
            </w:r>
          </w:p>
          <w:p w:rsidR="00EA78AC" w:rsidRPr="00FF1B42" w:rsidRDefault="00EA78AC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EA78AC" w:rsidRPr="00FF1B42" w:rsidRDefault="00EA78AC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A78AC" w:rsidRPr="004E1905" w:rsidRDefault="00EA78AC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EA78AC" w:rsidRPr="004E1905" w:rsidTr="001A56E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A78AC" w:rsidRDefault="00080901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Describe the rate at which the water was released.</w:t>
            </w:r>
          </w:p>
          <w:p w:rsidR="00EA78AC" w:rsidRPr="00FF1B42" w:rsidRDefault="00EA78AC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EA78AC" w:rsidRPr="00FF1B42" w:rsidRDefault="00EA78AC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A78AC" w:rsidRPr="004E1905" w:rsidRDefault="00EA78AC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EA78AC" w:rsidRPr="004E1905" w:rsidTr="001A56E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080901" w:rsidP="00BD02F1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 10 pm further rain caused the level to rise at 2 metres per hour. Complete the graph up to 12 midnight.</w:t>
            </w:r>
          </w:p>
        </w:tc>
      </w:tr>
      <w:tr w:rsidR="00EA78AC" w:rsidRPr="004E1905" w:rsidTr="001A56E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A78AC" w:rsidRDefault="00ED7F73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3" type="#_x0000_t75" style="position:absolute;margin-left:312.75pt;margin-top:7.65pt;width:122.2pt;height:132pt;z-index:251765760;mso-position-horizontal-relative:text;mso-position-vertical-relative:text">
                  <v:imagedata r:id="rId22" o:title=""/>
                </v:shape>
                <o:OLEObject Type="Embed" ProgID="FXDraw3.Document" ShapeID="_x0000_s1033" DrawAspect="Content" ObjectID="_1392325695" r:id="rId23"/>
              </w:pict>
            </w:r>
            <w:r w:rsidR="00EE59CB">
              <w:rPr>
                <w:rFonts w:ascii="Times New Roman" w:hAnsi="Times New Roman" w:cs="Times New Roman"/>
                <w:sz w:val="24"/>
                <w:szCs w:val="24"/>
              </w:rPr>
              <w:t xml:space="preserve">What is the equation of the circle </w:t>
            </w:r>
            <w:proofErr w:type="gramStart"/>
            <w:r w:rsidR="00EE59CB">
              <w:rPr>
                <w:rFonts w:ascii="Times New Roman" w:hAnsi="Times New Roman" w:cs="Times New Roman"/>
                <w:sz w:val="24"/>
                <w:szCs w:val="24"/>
              </w:rPr>
              <w:t>shown.</w:t>
            </w:r>
            <w:proofErr w:type="gramEnd"/>
          </w:p>
          <w:p w:rsidR="00EE59CB" w:rsidRDefault="00EA78AC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</w:t>
            </w:r>
          </w:p>
          <w:p w:rsidR="00EE59CB" w:rsidRDefault="00EE59CB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E59CB" w:rsidRDefault="00EA78AC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</w:t>
            </w:r>
          </w:p>
          <w:p w:rsidR="00EE59CB" w:rsidRDefault="00EE59CB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E59CB" w:rsidRDefault="00EA78AC" w:rsidP="00EE59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</w:t>
            </w:r>
          </w:p>
          <w:p w:rsidR="00EE59CB" w:rsidRDefault="00EE59CB" w:rsidP="00EE59C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E59CB" w:rsidRDefault="00EA78AC" w:rsidP="00EE59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</w:t>
            </w:r>
          </w:p>
          <w:p w:rsidR="00EE59CB" w:rsidRDefault="00EE59CB" w:rsidP="00EE59C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4E1905" w:rsidRDefault="00EA78AC" w:rsidP="00EE59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</w:t>
            </w:r>
            <w:r w:rsidR="00EE59CB">
              <w:rPr>
                <w:rFonts w:ascii="Times New Roman" w:hAnsi="Times New Roman" w:cs="Times New Roman"/>
                <w:sz w:val="24"/>
                <w:szCs w:val="24"/>
              </w:rPr>
              <w:t>......................</w:t>
            </w: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</w:t>
            </w:r>
          </w:p>
        </w:tc>
      </w:tr>
      <w:tr w:rsidR="00EA78AC" w:rsidRPr="004E1905" w:rsidTr="001A56E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A78AC" w:rsidRDefault="00ED7F73" w:rsidP="000A1BA6">
            <w:pPr>
              <w:spacing w:after="240"/>
              <w:ind w:right="570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4" type="#_x0000_t75" style="position:absolute;margin-left:277.05pt;margin-top:6.15pt;width:183.1pt;height:177.2pt;z-index:251766784;mso-position-horizontal-relative:text;mso-position-vertical-relative:text">
                  <v:imagedata r:id="rId24" o:title=""/>
                </v:shape>
                <o:OLEObject Type="Embed" ProgID="FXDraw3.Document" ShapeID="_x0000_s1034" DrawAspect="Content" ObjectID="_1392325696" r:id="rId25"/>
              </w:pict>
            </w:r>
            <w:r w:rsidR="000A1BA6">
              <w:rPr>
                <w:rFonts w:ascii="Times New Roman" w:hAnsi="Times New Roman" w:cs="Times New Roman"/>
                <w:sz w:val="24"/>
                <w:szCs w:val="24"/>
              </w:rPr>
              <w:t xml:space="preserve">Draw a quick sketch of the exponential graph  </w:t>
            </w:r>
            <w:r w:rsidR="000A1BA6" w:rsidRPr="000A1BA6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846" w:dyaOrig="467">
                <v:shape id="_x0000_i1029" type="#_x0000_t75" style="width:36.75pt;height:20.25pt" o:ole="">
                  <v:imagedata r:id="rId26" o:title=""/>
                </v:shape>
                <o:OLEObject Type="Embed" ProgID="FXE300.Equation" ShapeID="_x0000_i1029" DrawAspect="Content" ObjectID="_1392325655" r:id="rId27"/>
              </w:object>
            </w:r>
            <w:r w:rsidR="000A1BA6">
              <w:rPr>
                <w:rFonts w:ascii="Times New Roman" w:hAnsi="Times New Roman" w:cs="Times New Roman"/>
                <w:sz w:val="24"/>
                <w:szCs w:val="24"/>
              </w:rPr>
              <w:t xml:space="preserve"> showing any intercepts on the </w:t>
            </w:r>
            <w:r w:rsidR="000A1BA6" w:rsidRPr="000A1BA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x </w:t>
            </w:r>
            <w:r w:rsidR="000A1BA6">
              <w:rPr>
                <w:rFonts w:ascii="Times New Roman" w:hAnsi="Times New Roman" w:cs="Times New Roman"/>
                <w:sz w:val="24"/>
                <w:szCs w:val="24"/>
              </w:rPr>
              <w:t xml:space="preserve">and </w:t>
            </w:r>
            <w:r w:rsidR="000A1BA6" w:rsidRPr="000A1BA6">
              <w:rPr>
                <w:rFonts w:ascii="Times New Roman" w:hAnsi="Times New Roman" w:cs="Times New Roman"/>
                <w:i/>
                <w:sz w:val="24"/>
                <w:szCs w:val="24"/>
              </w:rPr>
              <w:t>y</w:t>
            </w:r>
            <w:r w:rsidR="000A1BA6">
              <w:rPr>
                <w:rFonts w:ascii="Times New Roman" w:hAnsi="Times New Roman" w:cs="Times New Roman"/>
                <w:sz w:val="24"/>
                <w:szCs w:val="24"/>
              </w:rPr>
              <w:t xml:space="preserve"> axes.</w:t>
            </w:r>
          </w:p>
          <w:p w:rsidR="000A1BA6" w:rsidRDefault="00EA78AC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0A1BA6" w:rsidRDefault="000A1BA6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FF1B42" w:rsidRDefault="00EA78AC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EA78AC" w:rsidRPr="00FF1B42" w:rsidRDefault="00EA78AC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A1BA6" w:rsidRDefault="00EA78AC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0A1BA6" w:rsidRDefault="000A1BA6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Default="00EA78AC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0A1BA6" w:rsidRDefault="000A1BA6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A1BA6" w:rsidRDefault="000A1BA6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A1BA6" w:rsidRPr="004E1905" w:rsidRDefault="000A1BA6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1A56EF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A78AC" w:rsidRDefault="00ED7F73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5" type="#_x0000_t75" style="position:absolute;margin-left:272.55pt;margin-top:5pt;width:182.95pt;height:177.1pt;z-index:251767808;mso-position-horizontal-relative:text;mso-position-vertical-relative:text">
                  <v:imagedata r:id="rId28" o:title=""/>
                </v:shape>
                <o:OLEObject Type="Embed" ProgID="FXDraw3.Document" ShapeID="_x0000_s1035" DrawAspect="Content" ObjectID="_1392325697" r:id="rId29"/>
              </w:pict>
            </w:r>
            <w:r w:rsidR="000A1BA6">
              <w:rPr>
                <w:rFonts w:ascii="Times New Roman" w:hAnsi="Times New Roman" w:cs="Times New Roman"/>
                <w:sz w:val="24"/>
                <w:szCs w:val="24"/>
              </w:rPr>
              <w:t xml:space="preserve">The graph of  </w:t>
            </w:r>
            <w:r w:rsidR="000A1BA6" w:rsidRPr="000A1BA6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1001" w:dyaOrig="467">
                <v:shape id="_x0000_i1030" type="#_x0000_t75" style="width:39pt;height:18pt" o:ole="">
                  <v:imagedata r:id="rId30" o:title=""/>
                </v:shape>
                <o:OLEObject Type="Embed" ProgID="FXE300.Equation" ShapeID="_x0000_i1030" DrawAspect="Content" ObjectID="_1392325656" r:id="rId31"/>
              </w:object>
            </w:r>
            <w:r w:rsidR="000A1BA6">
              <w:rPr>
                <w:rFonts w:ascii="Times New Roman" w:hAnsi="Times New Roman" w:cs="Times New Roman"/>
                <w:sz w:val="24"/>
                <w:szCs w:val="24"/>
              </w:rPr>
              <w:t xml:space="preserve"> is shown on the diagram.</w:t>
            </w:r>
          </w:p>
          <w:p w:rsidR="000A1BA6" w:rsidRDefault="000A1BA6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On the same axes draw a sketch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of </w:t>
            </w:r>
            <w:proofErr w:type="gramEnd"/>
            <w:r w:rsidRPr="000A1BA6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1481" w:dyaOrig="467">
                <v:shape id="_x0000_i1031" type="#_x0000_t75" style="width:58.5pt;height:18pt" o:ole="">
                  <v:imagedata r:id="rId32" o:title=""/>
                </v:shape>
                <o:OLEObject Type="Embed" ProgID="FXE300.Equation" ShapeID="_x0000_i1031" DrawAspect="Content" ObjectID="_1392325657" r:id="rId33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A1BA6" w:rsidRDefault="00EA78AC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</w:t>
            </w:r>
          </w:p>
          <w:p w:rsidR="000A1BA6" w:rsidRDefault="000A1BA6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FF1B42" w:rsidRDefault="00EA78AC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</w:t>
            </w:r>
          </w:p>
          <w:p w:rsidR="00EA78AC" w:rsidRPr="00FF1B42" w:rsidRDefault="00EA78AC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A1BA6" w:rsidRDefault="00EA78AC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</w:t>
            </w:r>
          </w:p>
          <w:p w:rsidR="000A1BA6" w:rsidRDefault="000A1BA6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Default="00EA78AC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</w:t>
            </w:r>
          </w:p>
          <w:p w:rsidR="000A1BA6" w:rsidRDefault="000A1BA6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A1BA6" w:rsidRPr="004E1905" w:rsidRDefault="000A1BA6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A7FD9" w:rsidRDefault="004A7FD9"/>
    <w:p w:rsidR="00E71ED7" w:rsidRDefault="00E71ED7">
      <w:r>
        <w:br w:type="page"/>
      </w:r>
    </w:p>
    <w:p w:rsidR="00FB269C" w:rsidRDefault="00FB269C" w:rsidP="003157FF">
      <w:pPr>
        <w:jc w:val="center"/>
        <w:rPr>
          <w:rFonts w:ascii="Times New Roman" w:hAnsi="Times New Roman" w:cs="Times New Roman"/>
          <w:sz w:val="36"/>
          <w:szCs w:val="36"/>
        </w:rPr>
        <w:sectPr w:rsidR="00FB269C" w:rsidSect="00E24335">
          <w:headerReference w:type="default" r:id="rId34"/>
          <w:footerReference w:type="default" r:id="rId35"/>
          <w:headerReference w:type="first" r:id="rId36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57" w:type="dxa"/>
        </w:tblCellMar>
        <w:tblLook w:val="04A0" w:firstRow="1" w:lastRow="0" w:firstColumn="1" w:lastColumn="0" w:noHBand="0" w:noVBand="1"/>
      </w:tblPr>
      <w:tblGrid>
        <w:gridCol w:w="534"/>
        <w:gridCol w:w="1417"/>
        <w:gridCol w:w="3827"/>
        <w:gridCol w:w="213"/>
        <w:gridCol w:w="4607"/>
      </w:tblGrid>
      <w:tr w:rsidR="002D0C60" w:rsidRPr="004E1905" w:rsidTr="001A56EF">
        <w:trPr>
          <w:cantSplit/>
        </w:trPr>
        <w:tc>
          <w:tcPr>
            <w:tcW w:w="1951" w:type="dxa"/>
            <w:gridSpan w:val="2"/>
            <w:vMerge w:val="restart"/>
            <w:tcBorders>
              <w:top w:val="nil"/>
            </w:tcBorders>
            <w:vAlign w:val="center"/>
          </w:tcPr>
          <w:p w:rsidR="002D0C60" w:rsidRDefault="002D0C60" w:rsidP="003F7C4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Year</w:t>
            </w:r>
          </w:p>
          <w:p w:rsidR="002D0C60" w:rsidRPr="004E1905" w:rsidRDefault="002D0C60" w:rsidP="003F7C4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10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vAlign w:val="center"/>
          </w:tcPr>
          <w:p w:rsidR="002D0C60" w:rsidRDefault="002D0C60" w:rsidP="003F7C4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2D0C60" w:rsidRDefault="002D0C60" w:rsidP="003F7C4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Non Linear Relations</w:t>
            </w:r>
          </w:p>
          <w:p w:rsidR="002D0C60" w:rsidRDefault="002D0C60" w:rsidP="003F7C4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607" w:type="dxa"/>
            <w:tcBorders>
              <w:top w:val="nil"/>
              <w:bottom w:val="nil"/>
            </w:tcBorders>
            <w:vAlign w:val="center"/>
          </w:tcPr>
          <w:p w:rsidR="002D0C60" w:rsidRDefault="002D0C60" w:rsidP="001A56EF">
            <w:pPr>
              <w:jc w:val="right"/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Calculator</w:t>
            </w:r>
            <w:r w:rsidR="001A56EF">
              <w:rPr>
                <w:rFonts w:ascii="Times New Roman" w:hAnsi="Times New Roman" w:cs="Times New Roman"/>
                <w:sz w:val="36"/>
                <w:szCs w:val="36"/>
              </w:rPr>
              <w:t xml:space="preserve"> Allowed</w:t>
            </w:r>
          </w:p>
          <w:p w:rsidR="002D0C60" w:rsidRPr="004E1905" w:rsidRDefault="002D0C60" w:rsidP="003F7C4B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4A7FD9" w:rsidRPr="004E1905" w:rsidTr="001A56EF">
        <w:trPr>
          <w:cantSplit/>
        </w:trPr>
        <w:tc>
          <w:tcPr>
            <w:tcW w:w="1951" w:type="dxa"/>
            <w:gridSpan w:val="2"/>
            <w:vMerge/>
            <w:tcBorders>
              <w:bottom w:val="nil"/>
            </w:tcBorders>
            <w:vAlign w:val="center"/>
          </w:tcPr>
          <w:p w:rsidR="004A7FD9" w:rsidRPr="004E1905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vAlign w:val="center"/>
          </w:tcPr>
          <w:p w:rsidR="004A7FD9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t>Multiple Choice Section</w:t>
            </w:r>
          </w:p>
          <w:p w:rsidR="004A7FD9" w:rsidRPr="004E1905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820" w:type="dxa"/>
            <w:gridSpan w:val="2"/>
            <w:tcBorders>
              <w:top w:val="nil"/>
              <w:bottom w:val="nil"/>
            </w:tcBorders>
            <w:vAlign w:val="bottom"/>
          </w:tcPr>
          <w:p w:rsidR="004A7FD9" w:rsidRPr="004E1905" w:rsidRDefault="004A7FD9" w:rsidP="004E19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2A3D0B" w:rsidRPr="004E1905" w:rsidTr="001A56EF">
        <w:trPr>
          <w:cantSplit/>
        </w:trPr>
        <w:tc>
          <w:tcPr>
            <w:tcW w:w="534" w:type="dxa"/>
            <w:tcBorders>
              <w:top w:val="nil"/>
              <w:bottom w:val="nil"/>
            </w:tcBorders>
          </w:tcPr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64" w:type="dxa"/>
            <w:gridSpan w:val="4"/>
            <w:tcBorders>
              <w:top w:val="nil"/>
              <w:bottom w:val="nil"/>
            </w:tcBorders>
          </w:tcPr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Mark all your answers on the accompanying multiple choice answer sheet, not on this test paper. You may do any working out on this test paper.</w:t>
            </w:r>
            <w:r w:rsidR="004A7FD9">
              <w:rPr>
                <w:rFonts w:ascii="Times New Roman" w:hAnsi="Times New Roman" w:cs="Times New Roman"/>
                <w:sz w:val="24"/>
                <w:szCs w:val="24"/>
              </w:rPr>
              <w:t xml:space="preserve"> Calculators are allowed for this section.</w:t>
            </w:r>
          </w:p>
          <w:p w:rsidR="00C67F16" w:rsidRPr="004E1905" w:rsidRDefault="00C67F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1BA6" w:rsidRPr="004E1905" w:rsidTr="001A56EF">
        <w:trPr>
          <w:cantSplit/>
        </w:trPr>
        <w:tc>
          <w:tcPr>
            <w:tcW w:w="534" w:type="dxa"/>
            <w:tcBorders>
              <w:top w:val="nil"/>
            </w:tcBorders>
          </w:tcPr>
          <w:p w:rsidR="000A1BA6" w:rsidRPr="004E1905" w:rsidRDefault="000A1B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0064" w:type="dxa"/>
            <w:gridSpan w:val="4"/>
            <w:tcBorders>
              <w:top w:val="nil"/>
            </w:tcBorders>
          </w:tcPr>
          <w:p w:rsidR="000A1BA6" w:rsidRPr="00F809BB" w:rsidRDefault="00ED7F73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4" type="#_x0000_t75" style="position:absolute;margin-left:227.55pt;margin-top:15.75pt;width:178.65pt;height:172.05pt;z-index:251772928;mso-position-horizontal-relative:text;mso-position-vertical-relative:text">
                  <v:imagedata r:id="rId37" o:title=""/>
                </v:shape>
                <o:OLEObject Type="Embed" ProgID="FXDraw3.Document" ShapeID="_x0000_s1044" DrawAspect="Content" ObjectID="_1392325698" r:id="rId38"/>
              </w:pict>
            </w:r>
            <w:r w:rsidR="000A1BA6" w:rsidRPr="00F809BB">
              <w:rPr>
                <w:rFonts w:ascii="Times New Roman" w:hAnsi="Times New Roman" w:cs="Times New Roman"/>
                <w:sz w:val="24"/>
                <w:szCs w:val="24"/>
              </w:rPr>
              <w:t>Which graph b</w:t>
            </w:r>
            <w:r w:rsidR="000A1BA6">
              <w:rPr>
                <w:rFonts w:ascii="Times New Roman" w:hAnsi="Times New Roman" w:cs="Times New Roman"/>
                <w:sz w:val="24"/>
                <w:szCs w:val="24"/>
              </w:rPr>
              <w:t xml:space="preserve">elow could have an equation of  </w:t>
            </w:r>
            <w:r w:rsidR="003F7C4B" w:rsidRPr="000A1BA6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1481" w:dyaOrig="467">
                <v:shape id="_x0000_i1032" type="#_x0000_t75" style="width:54.75pt;height:17.25pt" o:ole="">
                  <v:imagedata r:id="rId39" o:title=""/>
                </v:shape>
                <o:OLEObject Type="Embed" ProgID="FXE300.Equation" ShapeID="_x0000_i1032" DrawAspect="Content" ObjectID="_1392325658" r:id="rId40"/>
              </w:object>
            </w:r>
            <w:r w:rsidR="000A1BA6">
              <w:rPr>
                <w:rFonts w:ascii="Times New Roman" w:hAnsi="Times New Roman" w:cs="Times New Roman"/>
                <w:sz w:val="24"/>
                <w:szCs w:val="24"/>
              </w:rPr>
              <w:t xml:space="preserve"> ?</w:t>
            </w:r>
          </w:p>
          <w:p w:rsidR="000A1BA6" w:rsidRPr="00F809BB" w:rsidRDefault="00ED7F73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2" type="#_x0000_t75" style="position:absolute;margin-left:13.05pt;margin-top:.85pt;width:178.65pt;height:172.05pt;z-index:251770880;mso-position-horizontal-relative:text;mso-position-vertical-relative:text">
                  <v:imagedata r:id="rId41" o:title=""/>
                </v:shape>
                <o:OLEObject Type="Embed" ProgID="FXDraw3.Document" ShapeID="_x0000_s1042" DrawAspect="Content" ObjectID="_1392325699" r:id="rId42"/>
              </w:pict>
            </w:r>
            <w:r w:rsidR="000A1BA6" w:rsidRPr="00F809BB">
              <w:rPr>
                <w:rFonts w:ascii="Times New Roman" w:hAnsi="Times New Roman" w:cs="Times New Roman"/>
                <w:sz w:val="24"/>
                <w:szCs w:val="24"/>
              </w:rPr>
              <w:t xml:space="preserve">A.                                           </w:t>
            </w:r>
            <w:r w:rsidR="000A1BA6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0A1BA6" w:rsidRPr="00F809BB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="000A1BA6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0A1BA6" w:rsidRPr="00F809BB">
              <w:rPr>
                <w:rFonts w:ascii="Times New Roman" w:hAnsi="Times New Roman" w:cs="Times New Roman"/>
                <w:sz w:val="24"/>
                <w:szCs w:val="24"/>
              </w:rPr>
              <w:t xml:space="preserve"> B. </w:t>
            </w:r>
          </w:p>
          <w:p w:rsidR="000A1BA6" w:rsidRPr="00F809BB" w:rsidRDefault="000A1BA6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A1BA6" w:rsidRPr="00F809BB" w:rsidRDefault="000A1BA6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A1BA6" w:rsidRPr="00F809BB" w:rsidRDefault="000A1BA6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A1BA6" w:rsidRDefault="000A1BA6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A1BA6" w:rsidRPr="00F809BB" w:rsidRDefault="000A1BA6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A1BA6" w:rsidRDefault="000A1BA6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A1BA6" w:rsidRDefault="000A1BA6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A1BA6" w:rsidRDefault="000A1BA6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A1BA6" w:rsidRPr="00F809BB" w:rsidRDefault="000A1BA6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A1BA6" w:rsidRPr="00F809BB" w:rsidRDefault="000A1BA6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A1BA6" w:rsidRPr="00F809BB" w:rsidRDefault="00ED7F73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1" type="#_x0000_t75" style="position:absolute;margin-left:7.05pt;margin-top:6.25pt;width:178.65pt;height:172.05pt;z-index:251769856;mso-position-horizontal-relative:text;mso-position-vertical-relative:text">
                  <v:imagedata r:id="rId43" o:title=""/>
                </v:shape>
                <o:OLEObject Type="Embed" ProgID="FXDraw3.Document" ShapeID="_x0000_s1041" DrawAspect="Content" ObjectID="_1392325700" r:id="rId44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0" type="#_x0000_t75" style="position:absolute;margin-left:230.55pt;margin-top:4pt;width:178.5pt;height:171.9pt;z-index:251768832;mso-position-horizontal-relative:text;mso-position-vertical-relative:text">
                  <v:imagedata r:id="rId45" o:title=""/>
                </v:shape>
                <o:OLEObject Type="Embed" ProgID="FXDraw3.Document" ShapeID="_x0000_s1040" DrawAspect="Content" ObjectID="_1392325701" r:id="rId46"/>
              </w:pict>
            </w:r>
          </w:p>
          <w:p w:rsidR="000A1BA6" w:rsidRPr="00F809BB" w:rsidRDefault="000A1BA6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A1BA6" w:rsidRPr="00F809BB" w:rsidRDefault="000A1BA6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A1BA6" w:rsidRPr="000A1BA6" w:rsidRDefault="000A1BA6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09BB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Pr="00F809BB">
              <w:rPr>
                <w:rFonts w:ascii="Times New Roman" w:hAnsi="Times New Roman" w:cs="Times New Roman"/>
                <w:sz w:val="24"/>
                <w:szCs w:val="24"/>
              </w:rPr>
              <w:t>.                                                     D.</w:t>
            </w:r>
          </w:p>
          <w:p w:rsidR="000A1BA6" w:rsidRPr="00F809BB" w:rsidRDefault="000A1BA6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A1BA6" w:rsidRPr="00F809BB" w:rsidRDefault="000A1BA6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A1BA6" w:rsidRPr="00F809BB" w:rsidRDefault="000A1BA6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A1BA6" w:rsidRPr="00F809BB" w:rsidRDefault="000A1BA6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A1BA6" w:rsidRPr="00F809BB" w:rsidRDefault="000A1BA6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A1BA6" w:rsidRPr="00F809BB" w:rsidRDefault="000A1BA6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A1BA6" w:rsidRPr="00F809BB" w:rsidRDefault="000A1BA6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A1BA6" w:rsidRPr="00F809BB" w:rsidRDefault="000A1BA6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A1BA6" w:rsidRPr="00F809BB" w:rsidRDefault="000A1BA6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A1BA6" w:rsidRDefault="000A1BA6" w:rsidP="003F7C4B"/>
        </w:tc>
      </w:tr>
      <w:tr w:rsidR="000A1BA6" w:rsidRPr="004E1905" w:rsidTr="001A56EF">
        <w:trPr>
          <w:cantSplit/>
        </w:trPr>
        <w:tc>
          <w:tcPr>
            <w:tcW w:w="534" w:type="dxa"/>
          </w:tcPr>
          <w:p w:rsidR="000A1BA6" w:rsidRPr="004E1905" w:rsidRDefault="000A1B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0064" w:type="dxa"/>
            <w:gridSpan w:val="4"/>
          </w:tcPr>
          <w:p w:rsidR="000A1BA6" w:rsidRDefault="00ED7F73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5" type="#_x0000_t75" style="position:absolute;margin-left:274.8pt;margin-top:3.45pt;width:178.65pt;height:172.05pt;z-index:251773952;mso-position-horizontal-relative:text;mso-position-vertical-relative:text">
                  <v:imagedata r:id="rId47" o:title=""/>
                </v:shape>
                <o:OLEObject Type="Embed" ProgID="FXDraw3.Document" ShapeID="_x0000_s1045" DrawAspect="Content" ObjectID="_1392325702" r:id="rId48"/>
              </w:pict>
            </w:r>
            <w:r w:rsidR="003F7C4B">
              <w:rPr>
                <w:rFonts w:ascii="Times New Roman" w:hAnsi="Times New Roman" w:cs="Times New Roman"/>
                <w:sz w:val="24"/>
                <w:szCs w:val="24"/>
              </w:rPr>
              <w:t>Which equation could describe the graph shown?</w:t>
            </w:r>
          </w:p>
          <w:p w:rsidR="003F7C4B" w:rsidRDefault="003F7C4B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7C4B" w:rsidRDefault="000A1BA6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3F7C4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F7C4B" w:rsidRPr="003F7C4B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1362" w:dyaOrig="467">
                <v:shape id="_x0000_i1033" type="#_x0000_t75" style="width:55.5pt;height:18.75pt" o:ole="">
                  <v:imagedata r:id="rId49" o:title=""/>
                </v:shape>
                <o:OLEObject Type="Embed" ProgID="FXE300.Equation" ShapeID="_x0000_i1033" DrawAspect="Content" ObjectID="_1392325659" r:id="rId50"/>
              </w:object>
            </w:r>
            <w:r w:rsidR="003F7C4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:rsidR="003F7C4B" w:rsidRDefault="003F7C4B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="000A1BA6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A1B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A1BA6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</w:t>
            </w:r>
            <w:r w:rsidRPr="003F7C4B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1321" w:dyaOrig="467">
                <v:shape id="_x0000_i1034" type="#_x0000_t75" style="width:54pt;height:18.75pt" o:ole="">
                  <v:imagedata r:id="rId51" o:title=""/>
                </v:shape>
                <o:OLEObject Type="Embed" ProgID="FXE300.Equation" ShapeID="_x0000_i1034" DrawAspect="Content" ObjectID="_1392325660" r:id="rId52"/>
              </w:object>
            </w:r>
            <w:r w:rsidR="000A1BA6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</w:p>
          <w:p w:rsidR="003F7C4B" w:rsidRDefault="003F7C4B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0A1BA6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C.    </w:t>
            </w:r>
            <w:r w:rsidRPr="003F7C4B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1321" w:dyaOrig="467">
                <v:shape id="_x0000_i1035" type="#_x0000_t75" style="width:54pt;height:18.75pt" o:ole="">
                  <v:imagedata r:id="rId53" o:title=""/>
                </v:shape>
                <o:OLEObject Type="Embed" ProgID="FXE300.Equation" ShapeID="_x0000_i1035" DrawAspect="Content" ObjectID="_1392325661" r:id="rId54"/>
              </w:object>
            </w:r>
            <w:r w:rsidR="000A1BA6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</w:p>
          <w:p w:rsidR="000A1BA6" w:rsidRDefault="003F7C4B" w:rsidP="003F7C4B">
            <w:pPr>
              <w:spacing w:after="120"/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="000A1BA6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0A1B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A1BA6"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3F7C4B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1428" w:dyaOrig="467">
                <v:shape id="_x0000_i1036" type="#_x0000_t75" style="width:58.5pt;height:18.75pt" o:ole="">
                  <v:imagedata r:id="rId55" o:title=""/>
                </v:shape>
                <o:OLEObject Type="Embed" ProgID="FXE300.Equation" ShapeID="_x0000_i1036" DrawAspect="Content" ObjectID="_1392325662" r:id="rId56"/>
              </w:object>
            </w:r>
          </w:p>
          <w:p w:rsidR="003F7C4B" w:rsidRDefault="003F7C4B" w:rsidP="003F7C4B">
            <w:pPr>
              <w:spacing w:after="120"/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</w:pPr>
          </w:p>
          <w:p w:rsidR="003F7C4B" w:rsidRPr="00EA78AC" w:rsidRDefault="003F7C4B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1BA6" w:rsidRPr="004E1905" w:rsidTr="001A56EF">
        <w:trPr>
          <w:cantSplit/>
        </w:trPr>
        <w:tc>
          <w:tcPr>
            <w:tcW w:w="534" w:type="dxa"/>
          </w:tcPr>
          <w:p w:rsidR="000A1BA6" w:rsidRPr="004E1905" w:rsidRDefault="000A1B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</w:t>
            </w:r>
          </w:p>
        </w:tc>
        <w:tc>
          <w:tcPr>
            <w:tcW w:w="10064" w:type="dxa"/>
            <w:gridSpan w:val="4"/>
          </w:tcPr>
          <w:p w:rsidR="000A1BA6" w:rsidRDefault="00FB66D2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circle on the number plane with centre at the origin and a radius of 4 units would have as its equation: </w:t>
            </w:r>
          </w:p>
          <w:p w:rsidR="00FB66D2" w:rsidRDefault="000A1BA6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B66D2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FB66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B66D2" w:rsidRPr="00FB66D2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1634" w:dyaOrig="467">
                <v:shape id="_x0000_i1037" type="#_x0000_t75" style="width:69.75pt;height:20.25pt" o:ole="">
                  <v:imagedata r:id="rId57" o:title=""/>
                </v:shape>
                <o:OLEObject Type="Embed" ProgID="FXE300.Equation" ShapeID="_x0000_i1037" DrawAspect="Content" ObjectID="_1392325663" r:id="rId58"/>
              </w:object>
            </w:r>
            <w:r w:rsidR="00FB66D2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FB66D2" w:rsidRDefault="000A1BA6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</w:t>
            </w:r>
            <w:r w:rsidR="00FB66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B66D2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FB66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B66D2" w:rsidRPr="00FB66D2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1474" w:dyaOrig="467">
                <v:shape id="_x0000_i1038" type="#_x0000_t75" style="width:63pt;height:20.25pt" o:ole="">
                  <v:imagedata r:id="rId59" o:title=""/>
                </v:shape>
                <o:OLEObject Type="Embed" ProgID="FXE300.Equation" ShapeID="_x0000_i1038" DrawAspect="Content" ObjectID="_1392325664" r:id="rId60"/>
              </w:object>
            </w:r>
            <w:r w:rsidR="00FB66D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FB66D2" w:rsidRDefault="000A1BA6" w:rsidP="00FB66D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C.    </w:t>
            </w:r>
            <w:r w:rsidR="00FB66D2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FB66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B66D2" w:rsidRPr="00FB66D2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1474" w:dyaOrig="467">
                <v:shape id="_x0000_i1039" type="#_x0000_t75" style="width:63pt;height:20.25pt" o:ole="">
                  <v:imagedata r:id="rId61" o:title=""/>
                </v:shape>
                <o:OLEObject Type="Embed" ProgID="FXE300.Equation" ShapeID="_x0000_i1039" DrawAspect="Content" ObjectID="_1392325665" r:id="rId62"/>
              </w:object>
            </w:r>
            <w:r w:rsidR="00FB66D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A1BA6" w:rsidRPr="00EA78AC" w:rsidRDefault="000A1BA6" w:rsidP="00FB66D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FB66D2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FB66D2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B66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B66D2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B66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B66D2" w:rsidRPr="00FB66D2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1696" w:dyaOrig="467">
                <v:shape id="_x0000_i1040" type="#_x0000_t75" style="width:72.75pt;height:20.25pt" o:ole="">
                  <v:imagedata r:id="rId63" o:title=""/>
                </v:shape>
                <o:OLEObject Type="Embed" ProgID="FXE300.Equation" ShapeID="_x0000_i1040" DrawAspect="Content" ObjectID="_1392325666" r:id="rId64"/>
              </w:object>
            </w:r>
            <w:r w:rsidR="00FB66D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F7C4B" w:rsidRPr="004E1905" w:rsidTr="001A56EF">
        <w:trPr>
          <w:cantSplit/>
        </w:trPr>
        <w:tc>
          <w:tcPr>
            <w:tcW w:w="534" w:type="dxa"/>
          </w:tcPr>
          <w:p w:rsidR="003F7C4B" w:rsidRPr="004E1905" w:rsidRDefault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0064" w:type="dxa"/>
            <w:gridSpan w:val="4"/>
          </w:tcPr>
          <w:p w:rsidR="003F7C4B" w:rsidRDefault="00ED7F73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2E1C4F7E">
                <v:shape id="_x0000_s1046" type="#_x0000_t75" style="position:absolute;margin-left:253.05pt;margin-top:12.45pt;width:187.5pt;height:180.55pt;z-index:251776000;mso-position-horizontal-relative:text;mso-position-vertical-relative:text">
                  <v:imagedata r:id="rId65" o:title=""/>
                </v:shape>
                <o:OLEObject Type="Embed" ProgID="FXDraw3.Document" ShapeID="_x0000_s1046" DrawAspect="Content" ObjectID="_1392325703" r:id="rId66"/>
              </w:pict>
            </w:r>
            <w:r w:rsidR="003F7C4B">
              <w:rPr>
                <w:rFonts w:ascii="Times New Roman" w:hAnsi="Times New Roman" w:cs="Times New Roman"/>
                <w:sz w:val="24"/>
                <w:szCs w:val="24"/>
              </w:rPr>
              <w:t>Which equation could describe the graph shown?</w:t>
            </w:r>
          </w:p>
          <w:p w:rsidR="003F7C4B" w:rsidRDefault="003F7C4B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7C4B" w:rsidRDefault="003F7C4B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F7C4B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1367" w:dyaOrig="467" w14:anchorId="0F22531E">
                <v:shape id="_x0000_i1041" type="#_x0000_t75" style="width:55.5pt;height:18.75pt" o:ole="">
                  <v:imagedata r:id="rId67" o:title=""/>
                </v:shape>
                <o:OLEObject Type="Embed" ProgID="FXE300.Equation" ShapeID="_x0000_i1041" DrawAspect="Content" ObjectID="_1392325667" r:id="rId68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:rsidR="003F7C4B" w:rsidRDefault="003F7C4B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</w:t>
            </w:r>
            <w:r w:rsidRPr="003F7C4B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1326" w:dyaOrig="467" w14:anchorId="32DB5E2C">
                <v:shape id="_x0000_i1042" type="#_x0000_t75" style="width:54pt;height:18.75pt" o:ole="">
                  <v:imagedata r:id="rId69" o:title=""/>
                </v:shape>
                <o:OLEObject Type="Embed" ProgID="FXE300.Equation" ShapeID="_x0000_i1042" DrawAspect="Content" ObjectID="_1392325668" r:id="rId70"/>
              </w:objec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</w:p>
          <w:p w:rsidR="003F7C4B" w:rsidRDefault="003F7C4B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C.    </w:t>
            </w:r>
            <w:r w:rsidRPr="003F7C4B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1326" w:dyaOrig="467" w14:anchorId="24B88146">
                <v:shape id="_x0000_i1043" type="#_x0000_t75" style="width:54pt;height:18.75pt" o:ole="">
                  <v:imagedata r:id="rId71" o:title=""/>
                </v:shape>
                <o:OLEObject Type="Embed" ProgID="FXE300.Equation" ShapeID="_x0000_i1043" DrawAspect="Content" ObjectID="_1392325669" r:id="rId72"/>
              </w:objec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</w:p>
          <w:p w:rsidR="003F7C4B" w:rsidRDefault="003F7C4B" w:rsidP="003F7C4B">
            <w:pPr>
              <w:spacing w:after="120"/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3F7C4B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1433" w:dyaOrig="467" w14:anchorId="55441240">
                <v:shape id="_x0000_i1044" type="#_x0000_t75" style="width:58.5pt;height:18.75pt" o:ole="">
                  <v:imagedata r:id="rId73" o:title=""/>
                </v:shape>
                <o:OLEObject Type="Embed" ProgID="FXE300.Equation" ShapeID="_x0000_i1044" DrawAspect="Content" ObjectID="_1392325670" r:id="rId74"/>
              </w:object>
            </w:r>
          </w:p>
          <w:p w:rsidR="003F7C4B" w:rsidRDefault="003F7C4B" w:rsidP="003F7C4B">
            <w:pPr>
              <w:spacing w:after="120"/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</w:pPr>
          </w:p>
          <w:p w:rsidR="003F7C4B" w:rsidRDefault="003F7C4B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7C4B" w:rsidRPr="00EA78AC" w:rsidRDefault="003F7C4B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1BA6" w:rsidRPr="004E1905" w:rsidTr="001A56EF">
        <w:trPr>
          <w:cantSplit/>
        </w:trPr>
        <w:tc>
          <w:tcPr>
            <w:tcW w:w="534" w:type="dxa"/>
          </w:tcPr>
          <w:p w:rsidR="000A1BA6" w:rsidRPr="004E1905" w:rsidRDefault="000A1B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0064" w:type="dxa"/>
            <w:gridSpan w:val="4"/>
          </w:tcPr>
          <w:p w:rsidR="000A1BA6" w:rsidRDefault="00FB66D2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graph of  </w:t>
            </w:r>
            <w:r w:rsidRPr="00FB66D2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1321" w:dyaOrig="467">
                <v:shape id="_x0000_i1045" type="#_x0000_t75" style="width:51.75pt;height:18pt" o:ole="">
                  <v:imagedata r:id="rId75" o:title=""/>
                </v:shape>
                <o:OLEObject Type="Embed" ProgID="FXE300.Equation" ShapeID="_x0000_i1045" DrawAspect="Content" ObjectID="_1392325671" r:id="rId76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would have :</w:t>
            </w:r>
          </w:p>
          <w:p w:rsidR="00FB66D2" w:rsidRDefault="000A1BA6" w:rsidP="00FB66D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FB66D2" w:rsidRPr="00FB66D2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 w:rsidR="00FB66D2">
              <w:rPr>
                <w:rFonts w:ascii="Times New Roman" w:hAnsi="Times New Roman" w:cs="Times New Roman"/>
                <w:sz w:val="24"/>
                <w:szCs w:val="24"/>
              </w:rPr>
              <w:t xml:space="preserve"> intercepts at ±3 and a </w:t>
            </w:r>
            <w:r w:rsidR="00FB66D2" w:rsidRPr="00FB66D2">
              <w:rPr>
                <w:rFonts w:ascii="Times New Roman" w:hAnsi="Times New Roman" w:cs="Times New Roman"/>
                <w:i/>
                <w:sz w:val="24"/>
                <w:szCs w:val="24"/>
              </w:rPr>
              <w:t>y</w:t>
            </w:r>
            <w:r w:rsidR="00FB66D2">
              <w:rPr>
                <w:rFonts w:ascii="Times New Roman" w:hAnsi="Times New Roman" w:cs="Times New Roman"/>
                <w:sz w:val="24"/>
                <w:szCs w:val="24"/>
              </w:rPr>
              <w:t xml:space="preserve"> intercept at -9.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FB66D2" w:rsidRDefault="000A1BA6" w:rsidP="00FB66D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B.</w:t>
            </w:r>
            <w:r w:rsidR="00FB66D2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FB66D2" w:rsidRPr="00FB66D2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 w:rsidR="00FB66D2">
              <w:rPr>
                <w:rFonts w:ascii="Times New Roman" w:hAnsi="Times New Roman" w:cs="Times New Roman"/>
                <w:sz w:val="24"/>
                <w:szCs w:val="24"/>
              </w:rPr>
              <w:t xml:space="preserve"> intercepts at ±9 and a </w:t>
            </w:r>
            <w:r w:rsidR="00FB66D2" w:rsidRPr="00FB66D2">
              <w:rPr>
                <w:rFonts w:ascii="Times New Roman" w:hAnsi="Times New Roman" w:cs="Times New Roman"/>
                <w:i/>
                <w:sz w:val="24"/>
                <w:szCs w:val="24"/>
              </w:rPr>
              <w:t>y</w:t>
            </w:r>
            <w:r w:rsidR="00FB66D2">
              <w:rPr>
                <w:rFonts w:ascii="Times New Roman" w:hAnsi="Times New Roman" w:cs="Times New Roman"/>
                <w:sz w:val="24"/>
                <w:szCs w:val="24"/>
              </w:rPr>
              <w:t xml:space="preserve"> intercept at -3. </w:t>
            </w:r>
            <w:r w:rsidR="00FB66D2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FB66D2" w:rsidRDefault="00FB66D2" w:rsidP="00FB66D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C.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intercepts at ±3 and an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intercept at -9.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A1BA6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A1BA6" w:rsidRPr="00EA78AC" w:rsidRDefault="000A1BA6" w:rsidP="00FB66D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FB66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FB66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B66D2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B66D2">
              <w:rPr>
                <w:rFonts w:ascii="Times New Roman" w:hAnsi="Times New Roman" w:cs="Times New Roman"/>
                <w:i/>
                <w:sz w:val="24"/>
                <w:szCs w:val="24"/>
              </w:rPr>
              <w:t>y</w:t>
            </w:r>
            <w:r w:rsidR="00FB66D2">
              <w:rPr>
                <w:rFonts w:ascii="Times New Roman" w:hAnsi="Times New Roman" w:cs="Times New Roman"/>
                <w:sz w:val="24"/>
                <w:szCs w:val="24"/>
              </w:rPr>
              <w:t xml:space="preserve"> intercepts at ±9 and an </w:t>
            </w:r>
            <w:r w:rsidR="00FB66D2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 w:rsidR="00FB66D2">
              <w:rPr>
                <w:rFonts w:ascii="Times New Roman" w:hAnsi="Times New Roman" w:cs="Times New Roman"/>
                <w:sz w:val="24"/>
                <w:szCs w:val="24"/>
              </w:rPr>
              <w:t xml:space="preserve"> intercept at -3. </w:t>
            </w:r>
            <w:r w:rsidR="00FB66D2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A1BA6" w:rsidRPr="004E1905" w:rsidTr="001A56EF">
        <w:trPr>
          <w:cantSplit/>
        </w:trPr>
        <w:tc>
          <w:tcPr>
            <w:tcW w:w="534" w:type="dxa"/>
          </w:tcPr>
          <w:p w:rsidR="000A1BA6" w:rsidRPr="004E1905" w:rsidRDefault="000A1B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10064" w:type="dxa"/>
            <w:gridSpan w:val="4"/>
          </w:tcPr>
          <w:p w:rsidR="00094B37" w:rsidRDefault="00ED7F73" w:rsidP="00094B37">
            <w:pPr>
              <w:spacing w:after="120"/>
              <w:ind w:right="612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7" type="#_x0000_t75" style="position:absolute;margin-left:255.35pt;margin-top:4.3pt;width:217.5pt;height:234.8pt;z-index:251777024;mso-position-horizontal-relative:text;mso-position-vertical-relative:text">
                  <v:imagedata r:id="rId77" o:title=""/>
                </v:shape>
                <o:OLEObject Type="Embed" ProgID="FXDraw3.Document" ShapeID="_x0000_s1047" DrawAspect="Content" ObjectID="_1392325704" r:id="rId78"/>
              </w:pict>
            </w:r>
            <w:r w:rsidR="00230A45">
              <w:rPr>
                <w:rFonts w:ascii="Times New Roman" w:hAnsi="Times New Roman" w:cs="Times New Roman"/>
                <w:sz w:val="24"/>
                <w:szCs w:val="24"/>
              </w:rPr>
              <w:t xml:space="preserve">As liquid is poured into a container at a constant rate, the level </w:t>
            </w:r>
            <w:r w:rsidR="00094B37">
              <w:rPr>
                <w:rFonts w:ascii="Times New Roman" w:hAnsi="Times New Roman" w:cs="Times New Roman"/>
                <w:sz w:val="24"/>
                <w:szCs w:val="24"/>
              </w:rPr>
              <w:t xml:space="preserve">of liquid </w:t>
            </w:r>
            <w:r w:rsidR="00230A45">
              <w:rPr>
                <w:rFonts w:ascii="Times New Roman" w:hAnsi="Times New Roman" w:cs="Times New Roman"/>
                <w:sz w:val="24"/>
                <w:szCs w:val="24"/>
              </w:rPr>
              <w:t>in the container rises. Th</w:t>
            </w:r>
            <w:r w:rsidR="00094B37">
              <w:rPr>
                <w:rFonts w:ascii="Times New Roman" w:hAnsi="Times New Roman" w:cs="Times New Roman"/>
                <w:sz w:val="24"/>
                <w:szCs w:val="24"/>
              </w:rPr>
              <w:t>e graph at right</w:t>
            </w:r>
            <w:r w:rsidR="00230A45">
              <w:rPr>
                <w:rFonts w:ascii="Times New Roman" w:hAnsi="Times New Roman" w:cs="Times New Roman"/>
                <w:sz w:val="24"/>
                <w:szCs w:val="24"/>
              </w:rPr>
              <w:t xml:space="preserve"> shows the rise in the level over time.</w:t>
            </w:r>
          </w:p>
          <w:p w:rsidR="00230A45" w:rsidRDefault="00230A45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Which container was being filled?</w:t>
            </w:r>
          </w:p>
          <w:p w:rsidR="00094B37" w:rsidRPr="00983FBF" w:rsidRDefault="00ED7F73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9" type="#_x0000_t75" style="position:absolute;margin-left:1.45pt;margin-top:.55pt;width:198.65pt;height:178.5pt;z-index:-251538432;mso-position-horizontal-relative:text;mso-position-vertical-relative:text">
                  <v:imagedata r:id="rId79" o:title=""/>
                </v:shape>
                <o:OLEObject Type="Embed" ProgID="FXDraw3.Document" ShapeID="_x0000_s1049" DrawAspect="Content" ObjectID="_1392325705" r:id="rId80"/>
              </w:pict>
            </w:r>
            <w:r w:rsidR="000A1BA6">
              <w:rPr>
                <w:rFonts w:ascii="Times New Roman" w:hAnsi="Times New Roman" w:cs="Times New Roman"/>
                <w:sz w:val="24"/>
                <w:szCs w:val="24"/>
              </w:rPr>
              <w:t xml:space="preserve"> A.</w:t>
            </w:r>
            <w:r w:rsidR="000A1BA6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094B3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r w:rsidR="000A1BA6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94B37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</w:t>
            </w:r>
          </w:p>
          <w:p w:rsidR="00094B37" w:rsidRDefault="00094B37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83FBF" w:rsidRDefault="00983FBF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4B37" w:rsidRDefault="000A1BA6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94B37" w:rsidRDefault="00094B37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4B37" w:rsidRDefault="00094B37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A1BA6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C.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</w:p>
          <w:p w:rsidR="00094B37" w:rsidRDefault="00094B37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4B37" w:rsidRDefault="00094B37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A1BA6" w:rsidRDefault="000A1BA6" w:rsidP="00094B37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94B37" w:rsidRPr="00EA78AC" w:rsidRDefault="00094B37" w:rsidP="00094B37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1BA6" w:rsidRPr="004E1905" w:rsidTr="001A56EF">
        <w:trPr>
          <w:cantSplit/>
        </w:trPr>
        <w:tc>
          <w:tcPr>
            <w:tcW w:w="534" w:type="dxa"/>
          </w:tcPr>
          <w:p w:rsidR="000A1BA6" w:rsidRPr="004E1905" w:rsidRDefault="000A1B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7.</w:t>
            </w:r>
          </w:p>
        </w:tc>
        <w:tc>
          <w:tcPr>
            <w:tcW w:w="10064" w:type="dxa"/>
            <w:gridSpan w:val="4"/>
          </w:tcPr>
          <w:p w:rsidR="000A1BA6" w:rsidRDefault="00ED7F73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50" type="#_x0000_t75" style="position:absolute;margin-left:69.9pt;margin-top:28.4pt;width:306.95pt;height:216.9pt;z-index:-251537408;mso-position-horizontal-relative:text;mso-position-vertical-relative:text">
                  <v:imagedata r:id="rId81" o:title=""/>
                </v:shape>
                <o:OLEObject Type="Embed" ProgID="FXDraw3.Document" ShapeID="_x0000_s1050" DrawAspect="Content" ObjectID="_1392325706" r:id="rId82"/>
              </w:pict>
            </w:r>
            <w:r w:rsidR="00277985">
              <w:rPr>
                <w:rFonts w:ascii="Times New Roman" w:hAnsi="Times New Roman" w:cs="Times New Roman"/>
                <w:sz w:val="24"/>
                <w:szCs w:val="24"/>
              </w:rPr>
              <w:t xml:space="preserve">Which graph would match the equation  </w:t>
            </w:r>
            <w:r w:rsidR="00277985" w:rsidRPr="00277985">
              <w:rPr>
                <w:rFonts w:ascii="Times New Roman" w:hAnsi="Times New Roman" w:cs="Times New Roman"/>
                <w:color w:val="FF0000"/>
                <w:position w:val="-24"/>
                <w:sz w:val="24"/>
                <w:szCs w:val="24"/>
              </w:rPr>
              <w:object w:dxaOrig="747" w:dyaOrig="725">
                <v:shape id="_x0000_i1046" type="#_x0000_t75" style="width:30pt;height:29.25pt" o:ole="">
                  <v:imagedata r:id="rId83" o:title=""/>
                </v:shape>
                <o:OLEObject Type="Embed" ProgID="FXE300.Equation" ShapeID="_x0000_i1046" DrawAspect="Content" ObjectID="_1392325672" r:id="rId84"/>
              </w:object>
            </w:r>
            <w:r w:rsidR="00277985">
              <w:rPr>
                <w:rFonts w:ascii="Times New Roman" w:hAnsi="Times New Roman" w:cs="Times New Roman"/>
                <w:sz w:val="24"/>
                <w:szCs w:val="24"/>
              </w:rPr>
              <w:t xml:space="preserve"> ?</w:t>
            </w:r>
          </w:p>
          <w:p w:rsidR="00277985" w:rsidRPr="00277985" w:rsidRDefault="00B11BF1" w:rsidP="00277985">
            <w:pPr>
              <w:pStyle w:val="ListParagraph"/>
              <w:numPr>
                <w:ilvl w:val="0"/>
                <w:numId w:val="6"/>
              </w:num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="000A1BA6" w:rsidRPr="00277985">
              <w:rPr>
                <w:rFonts w:ascii="Times New Roman" w:hAnsi="Times New Roman" w:cs="Times New Roman"/>
                <w:sz w:val="24"/>
                <w:szCs w:val="24"/>
              </w:rPr>
              <w:t xml:space="preserve">B.      </w:t>
            </w:r>
          </w:p>
          <w:p w:rsidR="00277985" w:rsidRDefault="00277985" w:rsidP="0027798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77985" w:rsidRDefault="00277985" w:rsidP="0027798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77985" w:rsidRDefault="00277985" w:rsidP="0027798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77985" w:rsidRPr="00277985" w:rsidRDefault="00277985" w:rsidP="00277985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A1BA6" w:rsidRDefault="00277985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0A1BA6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C.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</w:t>
            </w:r>
            <w:r w:rsidR="000A1BA6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="00B11BF1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="000A1B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A1BA6"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:rsidR="00277985" w:rsidRDefault="00277985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77985" w:rsidRDefault="00277985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77985" w:rsidRDefault="00277985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77985" w:rsidRDefault="00277985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77985" w:rsidRPr="00EA78AC" w:rsidRDefault="00277985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1BA6" w:rsidRPr="004E1905" w:rsidTr="001A56EF">
        <w:trPr>
          <w:cantSplit/>
        </w:trPr>
        <w:tc>
          <w:tcPr>
            <w:tcW w:w="534" w:type="dxa"/>
          </w:tcPr>
          <w:p w:rsidR="000A1BA6" w:rsidRPr="004E1905" w:rsidRDefault="000A1B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0064" w:type="dxa"/>
            <w:gridSpan w:val="4"/>
          </w:tcPr>
          <w:p w:rsidR="000A1BA6" w:rsidRDefault="000163CE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ball falls so that its height </w:t>
            </w:r>
            <w:r w:rsidRPr="000163CE">
              <w:rPr>
                <w:rFonts w:ascii="Times New Roman" w:hAnsi="Times New Roman" w:cs="Times New Roman"/>
                <w:i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at a time </w:t>
            </w:r>
            <w:r w:rsidRPr="000163CE">
              <w:rPr>
                <w:rFonts w:ascii="Times New Roman" w:hAnsi="Times New Roman" w:cs="Times New Roman"/>
                <w:i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given by the equation   </w:t>
            </w:r>
            <w:r w:rsidR="001A56EF" w:rsidRPr="001A56EF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546" w:dyaOrig="418">
                <v:shape id="_x0000_i1047" type="#_x0000_t75" style="width:65.25pt;height:17.25pt" o:ole="">
                  <v:imagedata r:id="rId85" o:title=""/>
                </v:shape>
                <o:OLEObject Type="Embed" ProgID="FXE300.Equation" ShapeID="_x0000_i1047" DrawAspect="Content" ObjectID="_1392325673" r:id="rId86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</w:p>
          <w:p w:rsidR="000163CE" w:rsidRDefault="000163CE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Which graph could represent this relation?</w:t>
            </w:r>
          </w:p>
          <w:p w:rsidR="000163CE" w:rsidRPr="00277985" w:rsidRDefault="00E269AF" w:rsidP="000163CE">
            <w:pPr>
              <w:pStyle w:val="ListParagraph"/>
              <w:numPr>
                <w:ilvl w:val="0"/>
                <w:numId w:val="7"/>
              </w:num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51" type="#_x0000_t75" style="position:absolute;left:0;text-align:left;margin-left:52.8pt;margin-top:-1pt;width:306pt;height:216.15pt;z-index:-251536384;mso-position-horizontal-relative:text;mso-position-vertical-relative:text">
                  <v:imagedata r:id="rId87" o:title="" croptop="1676f" cropbottom="1005f"/>
                </v:shape>
                <o:OLEObject Type="Embed" ProgID="FXDraw3.Document" ShapeID="_x0000_s1051" DrawAspect="Content" ObjectID="_1392325707" r:id="rId88"/>
              </w:pict>
            </w:r>
            <w:r w:rsidR="000163CE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="000163CE" w:rsidRPr="00277985">
              <w:rPr>
                <w:rFonts w:ascii="Times New Roman" w:hAnsi="Times New Roman" w:cs="Times New Roman"/>
                <w:sz w:val="24"/>
                <w:szCs w:val="24"/>
              </w:rPr>
              <w:t xml:space="preserve">B.      </w:t>
            </w:r>
          </w:p>
          <w:p w:rsidR="000163CE" w:rsidRDefault="000163CE" w:rsidP="000163C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63CE" w:rsidRDefault="000163CE" w:rsidP="000163C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63CE" w:rsidRDefault="000163CE" w:rsidP="000163C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63CE" w:rsidRPr="00277985" w:rsidRDefault="000163CE" w:rsidP="000163C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63CE" w:rsidRDefault="000163CE" w:rsidP="000163C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C.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:rsidR="000163CE" w:rsidRDefault="000163CE" w:rsidP="000163C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63CE" w:rsidRDefault="000163CE" w:rsidP="000163C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63CE" w:rsidRDefault="000163CE" w:rsidP="000163C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63CE" w:rsidRDefault="000163CE" w:rsidP="000163C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A1BA6" w:rsidRPr="00EA78AC" w:rsidRDefault="000A1BA6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1BA6" w:rsidRPr="004E1905" w:rsidTr="001A56EF">
        <w:trPr>
          <w:cantSplit/>
        </w:trPr>
        <w:tc>
          <w:tcPr>
            <w:tcW w:w="534" w:type="dxa"/>
          </w:tcPr>
          <w:p w:rsidR="000A1BA6" w:rsidRPr="004E1905" w:rsidRDefault="000A1B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10064" w:type="dxa"/>
            <w:gridSpan w:val="4"/>
          </w:tcPr>
          <w:p w:rsidR="000A1BA6" w:rsidRDefault="00ED7F73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52" type="#_x0000_t75" style="position:absolute;margin-left:316.8pt;margin-top:8.6pt;width:165.85pt;height:165.85pt;z-index:251781120;mso-position-horizontal-relative:text;mso-position-vertical-relative:text">
                  <v:imagedata r:id="rId89" o:title=""/>
                </v:shape>
                <o:OLEObject Type="Embed" ProgID="FXDraw3.Document" ShapeID="_x0000_s1052" DrawAspect="Content" ObjectID="_1392325708" r:id="rId90"/>
              </w:pict>
            </w:r>
            <w:r w:rsidR="003C098E">
              <w:rPr>
                <w:rFonts w:ascii="Times New Roman" w:hAnsi="Times New Roman" w:cs="Times New Roman"/>
                <w:sz w:val="24"/>
                <w:szCs w:val="24"/>
              </w:rPr>
              <w:t>Which equation could describe the graph shown?</w:t>
            </w:r>
          </w:p>
          <w:p w:rsidR="003C098E" w:rsidRDefault="003C098E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098E" w:rsidRDefault="000A1BA6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="006667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3333A" w:rsidRPr="0066671E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2458" w:dyaOrig="365">
                <v:shape id="_x0000_i1048" type="#_x0000_t75" style="width:111.75pt;height:16.5pt" o:ole="">
                  <v:imagedata r:id="rId91" o:title=""/>
                </v:shape>
                <o:OLEObject Type="Embed" ProgID="FXE300.Equation" ShapeID="_x0000_i1048" DrawAspect="Content" ObjectID="_1392325674" r:id="rId92"/>
              </w:object>
            </w:r>
            <w:r w:rsidR="006667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3C098E" w:rsidRDefault="003C098E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098E" w:rsidRDefault="003C098E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0A1BA6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0A1BA6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0A1B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A1BA6" w:rsidRPr="00EA78AC">
              <w:rPr>
                <w:rFonts w:ascii="Times New Roman" w:hAnsi="Times New Roman" w:cs="Times New Roman"/>
                <w:sz w:val="24"/>
                <w:szCs w:val="24"/>
              </w:rPr>
              <w:t>B.</w:t>
            </w:r>
            <w:r w:rsidR="0066671E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6667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3333A" w:rsidRPr="0066671E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2086" w:dyaOrig="329">
                <v:shape id="_x0000_i1064" type="#_x0000_t75" style="width:111.75pt;height:17.25pt" o:ole="">
                  <v:imagedata r:id="rId93" o:title=""/>
                </v:shape>
                <o:OLEObject Type="Embed" ProgID="FXE300.Equation" ShapeID="_x0000_i1064" DrawAspect="Content" ObjectID="_1392325675" r:id="rId94"/>
              </w:object>
            </w:r>
            <w:r w:rsidR="000A1BA6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</w:p>
          <w:p w:rsidR="003C098E" w:rsidRDefault="003C098E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098E" w:rsidRDefault="003C098E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="000A1BA6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66671E">
              <w:rPr>
                <w:rFonts w:ascii="Times New Roman" w:hAnsi="Times New Roman" w:cs="Times New Roman"/>
                <w:sz w:val="24"/>
                <w:szCs w:val="24"/>
              </w:rPr>
              <w:t>C.</w:t>
            </w:r>
            <w:r w:rsidR="0066671E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="006667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3333A" w:rsidRPr="0066671E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2499" w:dyaOrig="365">
                <v:shape id="_x0000_i1049" type="#_x0000_t75" style="width:111.75pt;height:15.75pt" o:ole="">
                  <v:imagedata r:id="rId95" o:title=""/>
                </v:shape>
                <o:OLEObject Type="Embed" ProgID="FXE300.Equation" ShapeID="_x0000_i1049" DrawAspect="Content" ObjectID="_1392325676" r:id="rId96"/>
              </w:object>
            </w:r>
            <w:r w:rsidR="000A1BA6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</w:p>
          <w:p w:rsidR="003C098E" w:rsidRDefault="003C098E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A1BA6" w:rsidRPr="00EA78AC" w:rsidRDefault="003C098E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A1BA6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="000A1B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6671E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66671E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="006667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3333A" w:rsidRPr="0066671E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2051" w:dyaOrig="329">
                <v:shape id="_x0000_i1065" type="#_x0000_t75" style="width:114.75pt;height:18pt" o:ole="">
                  <v:imagedata r:id="rId97" o:title=""/>
                </v:shape>
                <o:OLEObject Type="Embed" ProgID="FXE300.Equation" ShapeID="_x0000_i1065" DrawAspect="Content" ObjectID="_1392325677" r:id="rId98"/>
              </w:object>
            </w:r>
          </w:p>
        </w:tc>
      </w:tr>
      <w:tr w:rsidR="000A1BA6" w:rsidRPr="004E1905" w:rsidTr="001A56EF">
        <w:trPr>
          <w:cantSplit/>
        </w:trPr>
        <w:tc>
          <w:tcPr>
            <w:tcW w:w="534" w:type="dxa"/>
          </w:tcPr>
          <w:p w:rsidR="000A1BA6" w:rsidRPr="004E1905" w:rsidRDefault="000A1B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10.</w:t>
            </w:r>
          </w:p>
        </w:tc>
        <w:tc>
          <w:tcPr>
            <w:tcW w:w="10064" w:type="dxa"/>
            <w:gridSpan w:val="4"/>
          </w:tcPr>
          <w:p w:rsidR="000A1BA6" w:rsidRDefault="00ED7F73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108" type="#_x0000_t75" style="position:absolute;margin-left:250.5pt;margin-top:22.45pt;width:141.6pt;height:131.9pt;z-index:251799552;mso-position-horizontal-relative:text;mso-position-vertical-relative:text">
                  <v:imagedata r:id="rId99" o:title=""/>
                </v:shape>
                <o:OLEObject Type="Embed" ProgID="FXDraw3.Document" ShapeID="_x0000_s1108" DrawAspect="Content" ObjectID="_1392325709" r:id="rId100"/>
              </w:pict>
            </w:r>
            <w:r w:rsidR="0066671E">
              <w:rPr>
                <w:rFonts w:ascii="Times New Roman" w:hAnsi="Times New Roman" w:cs="Times New Roman"/>
                <w:sz w:val="24"/>
                <w:szCs w:val="24"/>
              </w:rPr>
              <w:t xml:space="preserve">Which graph represents the equation  </w:t>
            </w:r>
            <w:r w:rsidR="001A56EF" w:rsidRPr="00AC7C74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841" w:dyaOrig="418">
                <v:shape id="_x0000_i1050" type="#_x0000_t75" style="width:1in;height:16.5pt" o:ole="">
                  <v:imagedata r:id="rId101" o:title=""/>
                </v:shape>
                <o:OLEObject Type="Embed" ProgID="FXE300.Equation" ShapeID="_x0000_i1050" DrawAspect="Content" ObjectID="_1392325678" r:id="rId102"/>
              </w:object>
            </w:r>
            <w:r w:rsidR="0066671E">
              <w:rPr>
                <w:rFonts w:ascii="Times New Roman" w:hAnsi="Times New Roman" w:cs="Times New Roman"/>
                <w:sz w:val="24"/>
                <w:szCs w:val="24"/>
              </w:rPr>
              <w:t xml:space="preserve"> ?</w:t>
            </w:r>
          </w:p>
          <w:p w:rsidR="0066671E" w:rsidRDefault="00ED7F73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53" type="#_x0000_t75" style="position:absolute;margin-left:55.5pt;margin-top:2.6pt;width:141.7pt;height:131.9pt;z-index:251782144;mso-position-horizontal-relative:text;mso-position-vertical-relative:text">
                  <v:imagedata r:id="rId103" o:title=""/>
                </v:shape>
                <o:OLEObject Type="Embed" ProgID="FXDraw3.Document" ShapeID="_x0000_s1053" DrawAspect="Content" ObjectID="_1392325710" r:id="rId104"/>
              </w:pict>
            </w:r>
            <w:r w:rsidR="000A1BA6"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="000A1BA6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="000A1BA6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66671E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</w:t>
            </w:r>
            <w:r w:rsidR="000A1B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A1BA6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66671E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0A1B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A1BA6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</w:t>
            </w:r>
          </w:p>
          <w:p w:rsidR="0066671E" w:rsidRDefault="0066671E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6671E" w:rsidRDefault="0066671E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6671E" w:rsidRDefault="0066671E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6671E" w:rsidRDefault="0066671E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6671E" w:rsidRDefault="0066671E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245A" w:rsidRDefault="0088245A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6671E" w:rsidRDefault="00ED7F73" w:rsidP="003F7C4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57" type="#_x0000_t75" style="position:absolute;margin-left:250.5pt;margin-top:5.5pt;width:158.45pt;height:147.8pt;z-index:251785216;mso-position-horizontal-relative:text;mso-position-vertical-relative:text">
                  <v:imagedata r:id="rId105" o:title=""/>
                </v:shape>
                <o:OLEObject Type="Embed" ProgID="FXDraw3.Document" ShapeID="_x0000_s1057" DrawAspect="Content" ObjectID="_1392325711" r:id="rId106"/>
              </w:pict>
            </w:r>
          </w:p>
          <w:p w:rsidR="000A1BA6" w:rsidRPr="0066671E" w:rsidRDefault="00ED7F73" w:rsidP="0066671E">
            <w:pPr>
              <w:pStyle w:val="ListParagraph"/>
              <w:numPr>
                <w:ilvl w:val="0"/>
                <w:numId w:val="7"/>
              </w:num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109" type="#_x0000_t75" style="position:absolute;left:0;text-align:left;margin-left:46.4pt;margin-top:12.85pt;width:141.7pt;height:131.9pt;z-index:251800576;mso-position-horizontal-relative:text;mso-position-vertical-relative:text">
                  <v:imagedata r:id="rId107" o:title=""/>
                </v:shape>
                <o:OLEObject Type="Embed" ProgID="FXDraw3.Document" ShapeID="_x0000_s1109" DrawAspect="Content" ObjectID="_1392325712" r:id="rId108"/>
              </w:pict>
            </w:r>
            <w:r w:rsidR="000A1BA6" w:rsidRPr="0066671E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</w:p>
          <w:p w:rsidR="0066671E" w:rsidRDefault="0066671E" w:rsidP="0066671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6671E" w:rsidRDefault="0066671E" w:rsidP="0066671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6671E" w:rsidRDefault="0066671E" w:rsidP="0066671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6671E" w:rsidRDefault="0066671E" w:rsidP="0066671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245A" w:rsidRDefault="0088245A" w:rsidP="0066671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245A" w:rsidRDefault="0088245A" w:rsidP="0066671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6671E" w:rsidRPr="0066671E" w:rsidRDefault="0066671E" w:rsidP="0066671E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265E" w:rsidRPr="004E1905" w:rsidTr="001A56EF">
        <w:trPr>
          <w:cantSplit/>
        </w:trPr>
        <w:tc>
          <w:tcPr>
            <w:tcW w:w="534" w:type="dxa"/>
          </w:tcPr>
          <w:p w:rsidR="00CB265E" w:rsidRPr="004E1905" w:rsidRDefault="00CB26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10064" w:type="dxa"/>
            <w:gridSpan w:val="4"/>
          </w:tcPr>
          <w:p w:rsidR="00CB265E" w:rsidRPr="004E1905" w:rsidRDefault="00CB265E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Which graph would represent the circle with equation</w:t>
            </w:r>
            <w:r w:rsidR="00066213" w:rsidRPr="001B28EA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3262" w:dyaOrig="490" w14:anchorId="6856548B">
                <v:shape id="_x0000_i1051" type="#_x0000_t75" style="width:117.75pt;height:17.25pt" o:ole="">
                  <v:imagedata r:id="rId109" o:title=""/>
                </v:shape>
                <o:OLEObject Type="Embed" ProgID="FXE300.Equation" ShapeID="_x0000_i1051" DrawAspect="Content" ObjectID="_1392325679" r:id="rId110"/>
              </w:object>
            </w:r>
            <w:r w:rsidR="00066213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CB265E" w:rsidRPr="004E1905" w:rsidRDefault="00ED7F73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533FFA0">
                <v:shape id="_x0000_s1059" type="#_x0000_t75" style="position:absolute;margin-left:36.75pt;margin-top:5.15pt;width:139.05pt;height:134.15pt;z-index:251788288">
                  <v:imagedata r:id="rId111" o:title=""/>
                </v:shape>
                <o:OLEObject Type="Embed" ProgID="FXDraw3.Document" ShapeID="_x0000_s1059" DrawAspect="Content" ObjectID="_1392325713" r:id="rId112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533FFA0">
                <v:shape id="_x0000_s1064" type="#_x0000_t75" style="position:absolute;margin-left:272.25pt;margin-top:11.9pt;width:151.35pt;height:149.85pt;z-index:251791360">
                  <v:imagedata r:id="rId113" o:title=""/>
                </v:shape>
                <o:OLEObject Type="Embed" ProgID="FXDraw3.Document" ShapeID="_x0000_s1064" DrawAspect="Content" ObjectID="_1392325714" r:id="rId114"/>
              </w:pict>
            </w:r>
          </w:p>
          <w:p w:rsidR="00CB265E" w:rsidRDefault="00CB265E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A.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B.        </w:t>
            </w:r>
          </w:p>
          <w:p w:rsidR="00CB265E" w:rsidRDefault="00CB265E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265E" w:rsidRDefault="00CB265E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265E" w:rsidRDefault="00CB265E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265E" w:rsidRDefault="00CB265E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265E" w:rsidRDefault="00CB265E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265E" w:rsidRDefault="00CB265E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265E" w:rsidRDefault="00CB265E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265E" w:rsidRDefault="00CB265E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265E" w:rsidRDefault="00CB265E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265E" w:rsidRPr="004E1905" w:rsidRDefault="00ED7F73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533FFA0">
                <v:shape id="_x0000_s1063" type="#_x0000_t75" style="position:absolute;margin-left:278.25pt;margin-top:11.45pt;width:145.35pt;height:141.65pt;z-index:251790336">
                  <v:imagedata r:id="rId115" o:title=""/>
                </v:shape>
                <o:OLEObject Type="Embed" ProgID="FXDraw3.Document" ShapeID="_x0000_s1063" DrawAspect="Content" ObjectID="_1392325715" r:id="rId116"/>
              </w:pict>
            </w:r>
            <w:r w:rsidR="00CB265E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CB265E"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C.        </w:t>
            </w:r>
            <w:r w:rsidR="00CB265E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</w:t>
            </w:r>
            <w:r w:rsidR="00CB265E" w:rsidRPr="004E1905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</w:p>
          <w:p w:rsidR="00CB265E" w:rsidRDefault="00ED7F73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533FFA0">
                <v:shape id="_x0000_s1110" type="#_x0000_t75" style="position:absolute;margin-left:50.9pt;margin-top:-9.85pt;width:145.4pt;height:141.65pt;z-index:251801600">
                  <v:imagedata r:id="rId117" o:title=""/>
                </v:shape>
                <o:OLEObject Type="Embed" ProgID="FXDraw3.Document" ShapeID="_x0000_s1110" DrawAspect="Content" ObjectID="_1392325716" r:id="rId118"/>
              </w:pict>
            </w:r>
          </w:p>
          <w:p w:rsidR="00CB265E" w:rsidRDefault="00CB265E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265E" w:rsidRDefault="00CB265E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265E" w:rsidRDefault="00CB265E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265E" w:rsidRDefault="00CB265E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265E" w:rsidRDefault="00CB265E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265E" w:rsidRDefault="00CB265E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265E" w:rsidRDefault="00CB265E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6213" w:rsidRDefault="00066213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265E" w:rsidRDefault="00CB265E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265E" w:rsidRPr="004E1905" w:rsidRDefault="00CB265E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66213" w:rsidRPr="004E1905" w:rsidTr="001A56EF">
        <w:trPr>
          <w:cantSplit/>
        </w:trPr>
        <w:tc>
          <w:tcPr>
            <w:tcW w:w="534" w:type="dxa"/>
          </w:tcPr>
          <w:p w:rsidR="00066213" w:rsidRPr="004E1905" w:rsidRDefault="000662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12.</w:t>
            </w:r>
          </w:p>
        </w:tc>
        <w:tc>
          <w:tcPr>
            <w:tcW w:w="10064" w:type="dxa"/>
            <w:gridSpan w:val="4"/>
          </w:tcPr>
          <w:p w:rsidR="00066213" w:rsidRDefault="00ED7F73" w:rsidP="00AC7C7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2FB427C9">
                <v:shape id="_x0000_s1065" type="#_x0000_t75" style="position:absolute;margin-left:316.8pt;margin-top:8.6pt;width:165.85pt;height:165.85pt;z-index:251793408;mso-position-horizontal-relative:text;mso-position-vertical-relative:text">
                  <v:imagedata r:id="rId119" o:title=""/>
                </v:shape>
                <o:OLEObject Type="Embed" ProgID="FXDraw3.Document" ShapeID="_x0000_s1065" DrawAspect="Content" ObjectID="_1392325717" r:id="rId120"/>
              </w:pict>
            </w:r>
            <w:r w:rsidR="00066213">
              <w:rPr>
                <w:rFonts w:ascii="Times New Roman" w:hAnsi="Times New Roman" w:cs="Times New Roman"/>
                <w:sz w:val="24"/>
                <w:szCs w:val="24"/>
              </w:rPr>
              <w:t>Which equation could describe the graph shown?</w:t>
            </w:r>
          </w:p>
          <w:p w:rsidR="00066213" w:rsidRDefault="00066213" w:rsidP="00AC7C7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6213" w:rsidRDefault="00066213" w:rsidP="00AC7C7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66213">
              <w:rPr>
                <w:rFonts w:ascii="Times New Roman" w:hAnsi="Times New Roman" w:cs="Times New Roman"/>
                <w:color w:val="FF0000"/>
                <w:position w:val="-24"/>
                <w:sz w:val="24"/>
                <w:szCs w:val="24"/>
              </w:rPr>
              <w:object w:dxaOrig="1209" w:dyaOrig="725" w14:anchorId="2D672103">
                <v:shape id="_x0000_i1052" type="#_x0000_t75" style="width:50.25pt;height:30pt" o:ole="">
                  <v:imagedata r:id="rId121" o:title=""/>
                </v:shape>
                <o:OLEObject Type="Embed" ProgID="FXE300.Equation" ShapeID="_x0000_i1052" DrawAspect="Content" ObjectID="_1392325680" r:id="rId122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66213" w:rsidRDefault="00066213" w:rsidP="00AC7C7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6213" w:rsidRDefault="00066213" w:rsidP="00AC7C7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3333A" w:rsidRPr="0066671E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1071" w:dyaOrig="467">
                <v:shape id="_x0000_i1063" type="#_x0000_t75" style="width:45pt;height:19.5pt" o:ole="">
                  <v:imagedata r:id="rId123" o:title=""/>
                </v:shape>
                <o:OLEObject Type="Embed" ProgID="FXE300.Equation" ShapeID="_x0000_i1063" DrawAspect="Content" ObjectID="_1392325681" r:id="rId124"/>
              </w:objec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</w:p>
          <w:p w:rsidR="00066213" w:rsidRDefault="00066213" w:rsidP="00AC7C7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6213" w:rsidRDefault="00066213" w:rsidP="00AC7C7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6671E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846" w:dyaOrig="467" w14:anchorId="4FF968C3">
                <v:shape id="_x0000_i1053" type="#_x0000_t75" style="width:35.25pt;height:19.5pt" o:ole="">
                  <v:imagedata r:id="rId125" o:title=""/>
                </v:shape>
                <o:OLEObject Type="Embed" ProgID="FXE300.Equation" ShapeID="_x0000_i1053" DrawAspect="Content" ObjectID="_1392325682" r:id="rId126"/>
              </w:objec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</w:p>
          <w:p w:rsidR="00066213" w:rsidRDefault="00066213" w:rsidP="00AC7C7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6213" w:rsidRPr="00EA78AC" w:rsidRDefault="00066213" w:rsidP="003333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3333A" w:rsidRPr="00066213">
              <w:rPr>
                <w:rFonts w:ascii="Times New Roman" w:hAnsi="Times New Roman" w:cs="Times New Roman"/>
                <w:color w:val="FF0000"/>
                <w:position w:val="-24"/>
                <w:sz w:val="24"/>
                <w:szCs w:val="24"/>
              </w:rPr>
              <w:object w:dxaOrig="1250" w:dyaOrig="725">
                <v:shape id="_x0000_i1062" type="#_x0000_t75" style="width:52.5pt;height:30pt" o:ole="">
                  <v:imagedata r:id="rId127" o:title=""/>
                </v:shape>
                <o:OLEObject Type="Embed" ProgID="FXE300.Equation" ShapeID="_x0000_i1062" DrawAspect="Content" ObjectID="_1392325683" r:id="rId128"/>
              </w:object>
            </w:r>
          </w:p>
        </w:tc>
      </w:tr>
    </w:tbl>
    <w:p w:rsidR="00C67F16" w:rsidRPr="004E1905" w:rsidRDefault="00C67F16">
      <w:pPr>
        <w:rPr>
          <w:rFonts w:ascii="Times New Roman" w:hAnsi="Times New Roman" w:cs="Times New Roman"/>
          <w:sz w:val="24"/>
          <w:szCs w:val="24"/>
        </w:rPr>
      </w:pPr>
    </w:p>
    <w:p w:rsidR="00FF1257" w:rsidRDefault="00FF12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B269C" w:rsidRDefault="00FB269C" w:rsidP="003F7C4B">
      <w:pPr>
        <w:jc w:val="center"/>
        <w:rPr>
          <w:rFonts w:ascii="Times New Roman" w:hAnsi="Times New Roman" w:cs="Times New Roman"/>
          <w:sz w:val="36"/>
          <w:szCs w:val="36"/>
        </w:rPr>
        <w:sectPr w:rsidR="00FB269C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57" w:type="dxa"/>
        </w:tblCellMar>
        <w:tblLook w:val="04A0" w:firstRow="1" w:lastRow="0" w:firstColumn="1" w:lastColumn="0" w:noHBand="0" w:noVBand="1"/>
      </w:tblPr>
      <w:tblGrid>
        <w:gridCol w:w="396"/>
        <w:gridCol w:w="1791"/>
        <w:gridCol w:w="3827"/>
        <w:gridCol w:w="213"/>
        <w:gridCol w:w="4040"/>
      </w:tblGrid>
      <w:tr w:rsidR="002D0C60" w:rsidRPr="004E1905" w:rsidTr="00F8667A">
        <w:trPr>
          <w:cantSplit/>
        </w:trPr>
        <w:tc>
          <w:tcPr>
            <w:tcW w:w="2187" w:type="dxa"/>
            <w:gridSpan w:val="2"/>
            <w:vMerge w:val="restart"/>
            <w:tcBorders>
              <w:top w:val="nil"/>
            </w:tcBorders>
            <w:tcMar>
              <w:top w:w="113" w:type="dxa"/>
            </w:tcMar>
            <w:vAlign w:val="center"/>
          </w:tcPr>
          <w:p w:rsidR="002D0C60" w:rsidRDefault="002D0C60" w:rsidP="003F7C4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Year</w:t>
            </w:r>
          </w:p>
          <w:p w:rsidR="002D0C60" w:rsidRPr="004E1905" w:rsidRDefault="002D0C60" w:rsidP="003F7C4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10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tcMar>
              <w:top w:w="113" w:type="dxa"/>
            </w:tcMar>
            <w:vAlign w:val="center"/>
          </w:tcPr>
          <w:p w:rsidR="002D0C60" w:rsidRDefault="002D0C60" w:rsidP="003F7C4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2D0C60" w:rsidRDefault="002D0C60" w:rsidP="003F7C4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Non Linear Relations</w:t>
            </w:r>
          </w:p>
          <w:p w:rsidR="002D0C60" w:rsidRDefault="002D0C60" w:rsidP="003F7C4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040" w:type="dxa"/>
            <w:tcBorders>
              <w:top w:val="nil"/>
              <w:bottom w:val="nil"/>
            </w:tcBorders>
            <w:tcMar>
              <w:top w:w="113" w:type="dxa"/>
            </w:tcMar>
            <w:vAlign w:val="center"/>
          </w:tcPr>
          <w:p w:rsidR="002D0C60" w:rsidRDefault="002D0C60" w:rsidP="00F8667A">
            <w:pPr>
              <w:jc w:val="right"/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Calculator</w:t>
            </w:r>
            <w:r w:rsidR="00F8667A">
              <w:rPr>
                <w:rFonts w:ascii="Times New Roman" w:hAnsi="Times New Roman" w:cs="Times New Roman"/>
                <w:sz w:val="36"/>
                <w:szCs w:val="36"/>
              </w:rPr>
              <w:t xml:space="preserve"> Allowed</w:t>
            </w:r>
          </w:p>
          <w:p w:rsidR="002D0C60" w:rsidRPr="004E1905" w:rsidRDefault="002D0C60" w:rsidP="00F8667A">
            <w:pPr>
              <w:jc w:val="right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FF1257" w:rsidRPr="004E1905" w:rsidTr="00F8667A">
        <w:trPr>
          <w:cantSplit/>
        </w:trPr>
        <w:tc>
          <w:tcPr>
            <w:tcW w:w="2187" w:type="dxa"/>
            <w:gridSpan w:val="2"/>
            <w:vMerge/>
            <w:tcBorders>
              <w:bottom w:val="nil"/>
            </w:tcBorders>
            <w:tcMar>
              <w:top w:w="113" w:type="dxa"/>
            </w:tcMar>
            <w:vAlign w:val="center"/>
          </w:tcPr>
          <w:p w:rsidR="00FF1257" w:rsidRPr="004E1905" w:rsidRDefault="00FF1257" w:rsidP="003F7C4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tcMar>
              <w:top w:w="113" w:type="dxa"/>
            </w:tcMar>
            <w:vAlign w:val="center"/>
          </w:tcPr>
          <w:p w:rsidR="00FF1257" w:rsidRDefault="00FF1257" w:rsidP="003F7C4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Longer Questions</w:t>
            </w:r>
          </w:p>
          <w:p w:rsidR="00FF1257" w:rsidRPr="004E1905" w:rsidRDefault="00FF1257" w:rsidP="003F7C4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253" w:type="dxa"/>
            <w:gridSpan w:val="2"/>
            <w:tcBorders>
              <w:top w:val="nil"/>
              <w:bottom w:val="nil"/>
            </w:tcBorders>
            <w:tcMar>
              <w:top w:w="113" w:type="dxa"/>
            </w:tcMar>
            <w:vAlign w:val="bottom"/>
          </w:tcPr>
          <w:p w:rsidR="00FF1257" w:rsidRPr="004E1905" w:rsidRDefault="00FF1257" w:rsidP="003F7C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FF1257" w:rsidRPr="004E1905" w:rsidTr="00F8667A">
        <w:trPr>
          <w:cantSplit/>
        </w:trPr>
        <w:tc>
          <w:tcPr>
            <w:tcW w:w="396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FF1257" w:rsidRPr="004E1905" w:rsidRDefault="00FF1257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71" w:type="dxa"/>
            <w:gridSpan w:val="4"/>
            <w:tcBorders>
              <w:top w:val="nil"/>
              <w:bottom w:val="nil"/>
            </w:tcBorders>
            <w:tcMar>
              <w:top w:w="113" w:type="dxa"/>
            </w:tcMar>
          </w:tcPr>
          <w:p w:rsidR="00FF1257" w:rsidRPr="004E1905" w:rsidRDefault="00FF1257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F1257" w:rsidRPr="00582441" w:rsidRDefault="00FF1257" w:rsidP="003F7C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2441">
              <w:rPr>
                <w:rFonts w:ascii="Times New Roman" w:hAnsi="Times New Roman" w:cs="Times New Roman"/>
                <w:sz w:val="24"/>
                <w:szCs w:val="24"/>
              </w:rPr>
              <w:t>Write all working and answers in the spaces provided on this test paper.</w:t>
            </w:r>
          </w:p>
          <w:p w:rsidR="00FF1257" w:rsidRPr="004E1905" w:rsidRDefault="00FF1257" w:rsidP="003F7C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Calculators are allowed for this section.</w:t>
            </w:r>
          </w:p>
          <w:p w:rsidR="00FF1257" w:rsidRPr="004E1905" w:rsidRDefault="00FF1257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F0CAA" w:rsidRPr="004E1905" w:rsidTr="00F8667A">
        <w:trPr>
          <w:cantSplit/>
          <w:trHeight w:val="1041"/>
        </w:trPr>
        <w:tc>
          <w:tcPr>
            <w:tcW w:w="396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DF0CAA" w:rsidRPr="004E1905" w:rsidRDefault="00DF0CAA" w:rsidP="00C654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  <w:p w:rsidR="00DF0CAA" w:rsidRPr="004E1905" w:rsidRDefault="00DF0CAA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71" w:type="dxa"/>
            <w:gridSpan w:val="4"/>
            <w:tcBorders>
              <w:top w:val="nil"/>
              <w:bottom w:val="nil"/>
            </w:tcBorders>
            <w:tcMar>
              <w:top w:w="113" w:type="dxa"/>
            </w:tcMar>
          </w:tcPr>
          <w:p w:rsidR="00DF0CAA" w:rsidRDefault="00DF0CAA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On the axes provided draw neat sketches of  </w:t>
            </w:r>
            <w:r w:rsidR="00B26C82" w:rsidRPr="00B26C82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297" w:dyaOrig="418">
                <v:shape id="_x0000_i1054" type="#_x0000_t75" style="width:51.75pt;height:16.5pt" o:ole="">
                  <v:imagedata r:id="rId129" o:title=""/>
                </v:shape>
                <o:OLEObject Type="Embed" ProgID="FXE300.Equation" ShapeID="_x0000_i1054" DrawAspect="Content" ObjectID="_1392325684" r:id="rId130"/>
              </w:object>
            </w:r>
            <w:r w:rsidR="00B26C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End"/>
            <w:r w:rsidR="00B728DC" w:rsidRPr="00B26C82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561" w:dyaOrig="418">
                <v:shape id="_x0000_i1055" type="#_x0000_t75" style="width:62.25pt;height:16.5pt" o:ole="">
                  <v:imagedata r:id="rId131" o:title=""/>
                </v:shape>
                <o:OLEObject Type="Embed" ProgID="FXE300.Equation" ShapeID="_x0000_i1055" DrawAspect="Content" ObjectID="_1392325685" r:id="rId132"/>
              </w:object>
            </w:r>
            <w:r w:rsidR="006D09A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Clearly mark the </w:t>
            </w:r>
            <w:r w:rsidRPr="006D09A2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6D09A2">
              <w:rPr>
                <w:rFonts w:ascii="Times New Roman" w:hAnsi="Times New Roman" w:cs="Times New Roman"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intercepts and the vertex of each graph.</w:t>
            </w: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E45CDC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66" type="#_x0000_t75" style="position:absolute;margin-left:5.25pt;margin-top:3.55pt;width:431.3pt;height:452.65pt;z-index:251794432;mso-position-horizontal-relative:text;mso-position-vertical-relative:text">
                  <v:imagedata r:id="rId133" o:title=""/>
                </v:shape>
                <o:OLEObject Type="Embed" ProgID="FXDraw3.Document" ShapeID="_x0000_s1066" DrawAspect="Content" ObjectID="_1392325718" r:id="rId134"/>
              </w:pict>
            </w: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3452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Pr="00F661A2" w:rsidRDefault="006D09A2" w:rsidP="006D09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09A2" w:rsidRPr="004E1905" w:rsidTr="00F8667A">
        <w:trPr>
          <w:cantSplit/>
          <w:trHeight w:val="165"/>
        </w:trPr>
        <w:tc>
          <w:tcPr>
            <w:tcW w:w="396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tcMar>
              <w:top w:w="113" w:type="dxa"/>
            </w:tcMar>
          </w:tcPr>
          <w:p w:rsidR="006D09A2" w:rsidRDefault="006D09A2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</w:t>
            </w:r>
          </w:p>
        </w:tc>
        <w:tc>
          <w:tcPr>
            <w:tcW w:w="9871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  <w:tcMar>
              <w:top w:w="113" w:type="dxa"/>
            </w:tcMar>
          </w:tcPr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On the axes provided draw neat sketches of  </w:t>
            </w:r>
            <w:r w:rsidR="00B26C82" w:rsidRPr="00DF0CAA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196" w:dyaOrig="418" w14:anchorId="23C8EC3C">
                <v:shape id="_x0000_i1056" type="#_x0000_t75" style="width:48pt;height:16.5pt" o:ole="">
                  <v:imagedata r:id="rId135" o:title=""/>
                </v:shape>
                <o:OLEObject Type="Embed" ProgID="FXE300.Equation" ShapeID="_x0000_i1056" DrawAspect="Content" ObjectID="_1392325686" r:id="rId136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proofErr w:type="spellEnd"/>
            <w:r w:rsidR="00B26C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End"/>
            <w:r w:rsidR="00B26C82" w:rsidRPr="00B26C82">
              <w:rPr>
                <w:rFonts w:ascii="Times New Roman" w:hAnsi="Times New Roman" w:cs="Times New Roman"/>
                <w:color w:val="FF0000"/>
                <w:position w:val="-20"/>
                <w:sz w:val="24"/>
                <w:szCs w:val="24"/>
              </w:rPr>
              <w:object w:dxaOrig="1094" w:dyaOrig="632" w14:anchorId="6E1B8A58">
                <v:shape id="_x0000_i1057" type="#_x0000_t75" style="width:44.25pt;height:24.75pt" o:ole="">
                  <v:imagedata r:id="rId137" o:title=""/>
                </v:shape>
                <o:OLEObject Type="Embed" ProgID="FXE300.Equation" ShapeID="_x0000_i1057" DrawAspect="Content" ObjectID="_1392325687" r:id="rId138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Clearly mark the </w:t>
            </w:r>
            <w:r w:rsidRPr="006D09A2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6D09A2">
              <w:rPr>
                <w:rFonts w:ascii="Times New Roman" w:hAnsi="Times New Roman" w:cs="Times New Roman"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intercepts and the asymptotes of each graph.</w:t>
            </w: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E45CDC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122EADA9">
                <v:shape id="_x0000_s1067" type="#_x0000_t75" style="position:absolute;margin-left:0;margin-top:10.4pt;width:455.05pt;height:458.7pt;z-index:-251520000;mso-position-horizontal-relative:text;mso-position-vertical-relative:text">
                  <v:imagedata r:id="rId139" o:title=""/>
                </v:shape>
                <o:OLEObject Type="Embed" ProgID="FXDraw3.Document" ShapeID="_x0000_s1067" DrawAspect="Content" ObjectID="_1392325719" r:id="rId140"/>
              </w:pict>
            </w: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6B21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B2190" w:rsidRDefault="006B2190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B2190" w:rsidRDefault="006B2190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B2190" w:rsidRDefault="006B2190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B2190" w:rsidRDefault="006B2190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B2190" w:rsidRDefault="006B2190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B2190" w:rsidRDefault="006B2190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B2190" w:rsidRDefault="006B2190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B2190" w:rsidRPr="00F661A2" w:rsidRDefault="006B2190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09A2" w:rsidRPr="004E1905" w:rsidTr="00F8667A">
        <w:trPr>
          <w:cantSplit/>
          <w:trHeight w:val="165"/>
        </w:trPr>
        <w:tc>
          <w:tcPr>
            <w:tcW w:w="396" w:type="dxa"/>
            <w:tcBorders>
              <w:top w:val="single" w:sz="4" w:space="0" w:color="000000" w:themeColor="text1"/>
              <w:bottom w:val="nil"/>
            </w:tcBorders>
            <w:tcMar>
              <w:top w:w="113" w:type="dxa"/>
            </w:tcMar>
          </w:tcPr>
          <w:p w:rsidR="006D09A2" w:rsidRDefault="00E45CDC" w:rsidP="003F7C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</w:t>
            </w:r>
          </w:p>
        </w:tc>
        <w:tc>
          <w:tcPr>
            <w:tcW w:w="9871" w:type="dxa"/>
            <w:gridSpan w:val="4"/>
            <w:tcBorders>
              <w:top w:val="single" w:sz="4" w:space="0" w:color="000000" w:themeColor="text1"/>
              <w:bottom w:val="nil"/>
            </w:tcBorders>
            <w:tcMar>
              <w:top w:w="113" w:type="dxa"/>
            </w:tcMar>
          </w:tcPr>
          <w:p w:rsidR="006D09A2" w:rsidRDefault="00E45CDC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75A91CF0">
                <v:shape id="_x0000_s1158" type="#_x0000_t75" style="position:absolute;margin-left:0;margin-top:32.85pt;width:431.3pt;height:452.65pt;z-index:251807744;mso-position-horizontal-relative:text;mso-position-vertical-relative:text">
                  <v:imagedata r:id="rId141" o:title=""/>
                </v:shape>
                <o:OLEObject Type="Embed" ProgID="FXDraw3.Document" ShapeID="_x0000_s1158" DrawAspect="Content" ObjectID="_1392325720" r:id="rId142"/>
              </w:pict>
            </w:r>
            <w:r w:rsidR="006D09A2">
              <w:rPr>
                <w:rFonts w:ascii="Times New Roman" w:hAnsi="Times New Roman" w:cs="Times New Roman"/>
                <w:sz w:val="24"/>
                <w:szCs w:val="24"/>
              </w:rPr>
              <w:t xml:space="preserve">On the axes provided draw neat sketches of  </w:t>
            </w:r>
            <w:r w:rsidR="006D09A2" w:rsidRPr="006D09A2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474" w:dyaOrig="467" w14:anchorId="73C819A5">
                <v:shape id="_x0000_i1058" type="#_x0000_t75" style="width:59.25pt;height:18.75pt" o:ole="">
                  <v:imagedata r:id="rId143" o:title=""/>
                </v:shape>
                <o:OLEObject Type="Embed" ProgID="FXE300.Equation" ShapeID="_x0000_i1058" DrawAspect="Content" ObjectID="_1392325688" r:id="rId144"/>
              </w:object>
            </w:r>
            <w:r w:rsidR="006D09A2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="006D09A2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proofErr w:type="spellEnd"/>
            <w:r w:rsidR="006D09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End"/>
            <w:r w:rsidR="006D09A2" w:rsidRPr="00DF0CAA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3262" w:dyaOrig="490" w14:anchorId="5E8CD5E3">
                <v:shape id="_x0000_i1059" type="#_x0000_t75" style="width:130.5pt;height:19.5pt" o:ole="">
                  <v:imagedata r:id="rId145" o:title=""/>
                </v:shape>
                <o:OLEObject Type="Embed" ProgID="FXE300.Equation" ShapeID="_x0000_i1059" DrawAspect="Content" ObjectID="_1392325689" r:id="rId146"/>
              </w:object>
            </w:r>
            <w:r w:rsidR="006D09A2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Clearly mark the </w:t>
            </w:r>
            <w:r w:rsidR="000C51D8" w:rsidRPr="000C51D8">
              <w:rPr>
                <w:rFonts w:ascii="Times New Roman" w:hAnsi="Times New Roman" w:cs="Times New Roman"/>
                <w:sz w:val="24"/>
                <w:szCs w:val="24"/>
              </w:rPr>
              <w:t>centre and radius of each circle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B26C82" w:rsidP="00B26C82">
            <w:pPr>
              <w:tabs>
                <w:tab w:val="left" w:pos="41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D09A2" w:rsidRPr="00F661A2" w:rsidRDefault="006D09A2" w:rsidP="00AC7C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B269C" w:rsidRDefault="00FB269C" w:rsidP="00C67F16">
      <w:pPr>
        <w:tabs>
          <w:tab w:val="left" w:pos="2040"/>
        </w:tabs>
        <w:spacing w:line="240" w:lineRule="auto"/>
        <w:ind w:left="720"/>
        <w:jc w:val="center"/>
        <w:rPr>
          <w:sz w:val="28"/>
        </w:rPr>
        <w:sectPr w:rsidR="00FB269C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3827"/>
        <w:gridCol w:w="213"/>
        <w:gridCol w:w="4607"/>
      </w:tblGrid>
      <w:tr w:rsidR="002D0C60" w:rsidRPr="004E1905" w:rsidTr="003F7C4B">
        <w:tc>
          <w:tcPr>
            <w:tcW w:w="1951" w:type="dxa"/>
            <w:vMerge w:val="restart"/>
            <w:tcBorders>
              <w:top w:val="nil"/>
            </w:tcBorders>
            <w:vAlign w:val="center"/>
          </w:tcPr>
          <w:p w:rsidR="002D0C60" w:rsidRDefault="002D0C60" w:rsidP="003F7C4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Year</w:t>
            </w:r>
          </w:p>
          <w:p w:rsidR="002D0C60" w:rsidRPr="004E1905" w:rsidRDefault="002D0C60" w:rsidP="003F7C4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10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vAlign w:val="center"/>
          </w:tcPr>
          <w:p w:rsidR="002D0C60" w:rsidRDefault="002D0C60" w:rsidP="003F7C4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2D0C60" w:rsidRDefault="002D0C60" w:rsidP="003F7C4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Non Linear Relations</w:t>
            </w:r>
          </w:p>
          <w:p w:rsidR="002D0C60" w:rsidRDefault="002D0C60" w:rsidP="003F7C4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607" w:type="dxa"/>
            <w:tcBorders>
              <w:top w:val="nil"/>
              <w:bottom w:val="nil"/>
            </w:tcBorders>
            <w:vAlign w:val="center"/>
          </w:tcPr>
          <w:p w:rsidR="002D0C60" w:rsidRDefault="002D0C60" w:rsidP="003F7C4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Calculator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Test</w:t>
            </w:r>
          </w:p>
          <w:p w:rsidR="002D0C60" w:rsidRPr="004E1905" w:rsidRDefault="002D0C60" w:rsidP="003F7C4B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2D0C60" w:rsidRPr="004E1905" w:rsidTr="003F7C4B">
        <w:tc>
          <w:tcPr>
            <w:tcW w:w="1951" w:type="dxa"/>
            <w:vMerge/>
            <w:tcBorders>
              <w:bottom w:val="nil"/>
            </w:tcBorders>
            <w:vAlign w:val="center"/>
          </w:tcPr>
          <w:p w:rsidR="002D0C60" w:rsidRPr="004E1905" w:rsidRDefault="002D0C60" w:rsidP="003F7C4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vAlign w:val="center"/>
          </w:tcPr>
          <w:p w:rsidR="002D0C60" w:rsidRDefault="002D0C60" w:rsidP="003F7C4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Multiple Choice Answer Sheet</w:t>
            </w:r>
          </w:p>
          <w:p w:rsidR="002D0C60" w:rsidRPr="004E1905" w:rsidRDefault="002D0C60" w:rsidP="003F7C4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820" w:type="dxa"/>
            <w:gridSpan w:val="2"/>
            <w:tcBorders>
              <w:top w:val="nil"/>
              <w:bottom w:val="nil"/>
            </w:tcBorders>
            <w:vAlign w:val="bottom"/>
          </w:tcPr>
          <w:p w:rsidR="002D0C60" w:rsidRPr="004E1905" w:rsidRDefault="002D0C60" w:rsidP="003F7C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</w:tbl>
    <w:p w:rsidR="00C67F16" w:rsidRDefault="00C67F16" w:rsidP="00C67F16">
      <w:pPr>
        <w:spacing w:line="240" w:lineRule="auto"/>
        <w:jc w:val="center"/>
      </w:pPr>
    </w:p>
    <w:p w:rsidR="00C67F16" w:rsidRPr="002D0C60" w:rsidRDefault="00C67F16" w:rsidP="00C67F16">
      <w:pPr>
        <w:spacing w:line="240" w:lineRule="auto"/>
        <w:jc w:val="center"/>
        <w:rPr>
          <w:rFonts w:ascii="Times New Roman" w:hAnsi="Times New Roman" w:cs="Times New Roman"/>
        </w:rPr>
      </w:pPr>
      <w:r w:rsidRPr="002D0C60">
        <w:rPr>
          <w:rFonts w:ascii="Times New Roman" w:hAnsi="Times New Roman" w:cs="Times New Roman"/>
        </w:rPr>
        <w:t>Completely fill the response oval representing the most correct answer.</w:t>
      </w:r>
    </w:p>
    <w:p w:rsidR="00620828" w:rsidRDefault="00C67F16" w:rsidP="00620828">
      <w:pPr>
        <w:spacing w:after="120" w:line="240" w:lineRule="auto"/>
        <w:sectPr w:rsidR="00620828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  <w:r>
        <w:tab/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1710690</wp:posOffset>
                </wp:positionH>
                <wp:positionV relativeFrom="paragraph">
                  <wp:posOffset>43180</wp:posOffset>
                </wp:positionV>
                <wp:extent cx="171450" cy="114300"/>
                <wp:effectExtent l="5715" t="5715" r="13335" b="13335"/>
                <wp:wrapNone/>
                <wp:docPr id="100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134.7pt;margin-top:3.4pt;width:13.5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2922270</wp:posOffset>
                </wp:positionH>
                <wp:positionV relativeFrom="paragraph">
                  <wp:posOffset>24130</wp:posOffset>
                </wp:positionV>
                <wp:extent cx="171450" cy="114300"/>
                <wp:effectExtent l="7620" t="5715" r="11430" b="13335"/>
                <wp:wrapNone/>
                <wp:docPr id="99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230.1pt;margin-top:1.9pt;width:13.5pt;height: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Wa9GAIAAC0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2335530</wp:posOffset>
                </wp:positionH>
                <wp:positionV relativeFrom="paragraph">
                  <wp:posOffset>33655</wp:posOffset>
                </wp:positionV>
                <wp:extent cx="171450" cy="114300"/>
                <wp:effectExtent l="11430" t="5715" r="7620" b="13335"/>
                <wp:wrapNone/>
                <wp:docPr id="9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183.9pt;margin-top:2.65pt;width:13.5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1131570</wp:posOffset>
                </wp:positionH>
                <wp:positionV relativeFrom="paragraph">
                  <wp:posOffset>62230</wp:posOffset>
                </wp:positionV>
                <wp:extent cx="171450" cy="114300"/>
                <wp:effectExtent l="7620" t="5715" r="11430" b="13335"/>
                <wp:wrapNone/>
                <wp:docPr id="9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89.1pt;margin-top:4.9pt;width:13.5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9vc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GZFT31&#10;6GEvDJtG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"/>
            </w:pict>
          </mc:Fallback>
        </mc:AlternateContent>
      </w:r>
      <w:r w:rsidR="00620828">
        <w:t xml:space="preserve">   </w:t>
      </w:r>
      <w:r w:rsidR="00620828">
        <w:tab/>
      </w:r>
      <w:r w:rsidR="00C67F16">
        <w:t xml:space="preserve"> 1.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6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230.85pt;margin-top:1.85pt;width:13.5pt;height: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GiXGQIAAC0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LqoaJcZAgAALQ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95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182.4pt;margin-top:1.85pt;width:13.5pt;height: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94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133.95pt;margin-top:1.85pt;width:13.5pt;height: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ix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aZFT31&#10;6GEvDFtE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Pm9KLEYAgAALQQAAA4AAAAAAAAAAAAAAAAALgIAAGRycy9lMm9Eb2MueG1sUEsBAi0AFAAG&#10;AAgAAAAhAAEpbhbeAAAACAEAAA8AAAAAAAAAAAAAAAAAcg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3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88.35pt;margin-top:1.85pt;width:13.5pt;height: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2Pn0hGQIAAC0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2.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700" r="11430" b="6350"/>
                <wp:wrapNone/>
                <wp:docPr id="92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" o:spid="_x0000_s1026" style="position:absolute;margin-left:230.85pt;margin-top:1.85pt;width:13.5pt;height: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Ejw8y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2700" r="7620" b="6350"/>
                <wp:wrapNone/>
                <wp:docPr id="91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182.4pt;margin-top:1.85pt;width:13.5pt;height: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OBoXtQ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2700" r="13335" b="6350"/>
                <wp:wrapNone/>
                <wp:docPr id="90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" o:spid="_x0000_s1026" style="position:absolute;margin-left:133.95pt;margin-top:1.85pt;width:13.5pt;height: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kgXGA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Dl+SBc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700" r="11430" b="6350"/>
                <wp:wrapNone/>
                <wp:docPr id="89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88.35pt;margin-top:1.85pt;width:13.5pt;height: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Jdb2Y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3.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065" r="11430" b="6985"/>
                <wp:wrapNone/>
                <wp:docPr id="88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230.85pt;margin-top:1.85pt;width:13.5pt;height: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k03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Sxk03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2065" r="7620" b="6985"/>
                <wp:wrapNone/>
                <wp:docPr id="87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182.4pt;margin-top:1.85pt;width:13.5pt;height: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LV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GpVS1R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2065" r="13335" b="6985"/>
                <wp:wrapNone/>
                <wp:docPr id="86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5" o:spid="_x0000_s1026" style="position:absolute;margin-left:133.95pt;margin-top:1.85pt;width:13.5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0QW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ODRBY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065" r="11430" b="6985"/>
                <wp:wrapNone/>
                <wp:docPr id="85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88.35pt;margin-top:1.85pt;width:13.5pt;height: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+nkGgIAAC4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axvp5B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4.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795" r="11430" b="8255"/>
                <wp:wrapNone/>
                <wp:docPr id="84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230.85pt;margin-top:1.85pt;width:13.5pt;height: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D+7Fec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0795" r="7620" b="8255"/>
                <wp:wrapNone/>
                <wp:docPr id="83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82.4pt;margin-top:1.85pt;width:13.5pt;height: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3mika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0795" r="13335" b="8255"/>
                <wp:wrapNone/>
                <wp:docPr id="82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133.95pt;margin-top:1.85pt;width:13.5pt;height: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P6s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JdT+rB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795" r="11430" b="8255"/>
                <wp:wrapNone/>
                <wp:docPr id="81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88.35pt;margin-top:1.85pt;width:13.5pt;height: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FNeGgIAAC4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UxTXh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5.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160" r="11430" b="8890"/>
                <wp:wrapNone/>
                <wp:docPr id="80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5" o:spid="_x0000_s1026" style="position:absolute;margin-left:230.85pt;margin-top:1.85pt;width:13.5pt;height: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0160" r="7620" b="8890"/>
                <wp:wrapNone/>
                <wp:docPr id="79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4" o:spid="_x0000_s1026" style="position:absolute;margin-left:182.4pt;margin-top:1.85pt;width:13.5pt;height: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jcWGg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exjcW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0160" r="13335" b="8890"/>
                <wp:wrapNone/>
                <wp:docPr id="78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" o:spid="_x0000_s1026" style="position:absolute;margin-left:133.95pt;margin-top:1.85pt;width:13.5pt;height: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ce5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hXXHu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160" r="11430" b="8890"/>
                <wp:wrapNone/>
                <wp:docPr id="77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" o:spid="_x0000_s1026" style="position:absolute;margin-left:88.35pt;margin-top:1.85pt;width:13.5pt;height: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thbGgIAAC4EAAAOAAAAZHJzL2Uyb0RvYy54bWysU9tuEzEQfUfiHyy/k72QELr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SbYW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6.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9525" r="11430" b="9525"/>
                <wp:wrapNone/>
                <wp:docPr id="76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9" o:spid="_x0000_s1026" style="position:absolute;margin-left:230.85pt;margin-top:1.85pt;width:13.5pt;height: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wNB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QewNB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9525" r="7620" b="9525"/>
                <wp:wrapNone/>
                <wp:docPr id="75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8" o:spid="_x0000_s1026" style="position:absolute;margin-left:182.4pt;margin-top:1.85pt;width:13.5pt;height: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66z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Ys6ZFT31&#10;6GEvDJteRW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4466z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9525" r="13335" b="9525"/>
                <wp:wrapNone/>
                <wp:docPr id="74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133.95pt;margin-top:1.85pt;width:13.5pt;height: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5PF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pxuTx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9525" r="11430" b="9525"/>
                <wp:wrapNone/>
                <wp:docPr id="73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" o:spid="_x0000_s1026" style="position:absolute;margin-left:88.35pt;margin-top:1.85pt;width:13.5pt;height: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q84Gw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G86rzg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C67F16">
        <w:tab/>
        <w:t xml:space="preserve"> 7.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8255" r="11430" b="10795"/>
                <wp:wrapNone/>
                <wp:docPr id="72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230.85pt;margin-top:1.85pt;width:13.5pt;height: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wbXGwIAAC4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TxsG1xsCAAAu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8255" r="7620" b="10795"/>
                <wp:wrapNone/>
                <wp:docPr id="71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2" o:spid="_x0000_s1026" style="position:absolute;margin-left:182.4pt;margin-top:1.85pt;width:13.5pt;height: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6sl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ng6sl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8255" r="13335" b="10795"/>
                <wp:wrapNone/>
                <wp:docPr id="70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1" o:spid="_x0000_s1026" style="position:absolute;margin-left:133.95pt;margin-top:1.85pt;width:13.5pt;height: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b3mGQIAAC4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8255" r="11430" b="10795"/>
                <wp:wrapNone/>
                <wp:docPr id="69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margin-left:88.35pt;margin-top:1.85pt;width:13.5pt;height: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Onkhp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8.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7620" r="11430" b="11430"/>
                <wp:wrapNone/>
                <wp:docPr id="68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7" o:spid="_x0000_s1026" style="position:absolute;margin-left:230.85pt;margin-top:1.85pt;width:13.5pt;height: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bjG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VLbjG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7620" r="7620" b="11430"/>
                <wp:wrapNone/>
                <wp:docPr id="67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6" o:spid="_x0000_s1026" style="position:absolute;margin-left:182.4pt;margin-top:1.85pt;width:13.5pt;height: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HX6nJB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7620" r="13335" b="11430"/>
                <wp:wrapNone/>
                <wp:docPr id="66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5" o:spid="_x0000_s1026" style="position:absolute;margin-left:133.95pt;margin-top:1.85pt;width:13.5pt;height: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Rosec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7620" r="11430" b="11430"/>
                <wp:wrapNone/>
                <wp:docPr id="65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4" o:spid="_x0000_s1026" style="position:absolute;margin-left:88.35pt;margin-top:1.85pt;width:13.5pt;height: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BwV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yzlnVvTU&#10;o8edMOxiFr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bPAcF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9.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6350" r="11430" b="12700"/>
                <wp:wrapNone/>
                <wp:docPr id="64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1" o:spid="_x0000_s1026" style="position:absolute;margin-left:230.85pt;margin-top:1.85pt;width:13.5pt;height: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JFUOhU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6350" r="7620" b="12700"/>
                <wp:wrapNone/>
                <wp:docPr id="63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0" o:spid="_x0000_s1026" style="position:absolute;margin-left:182.4pt;margin-top:1.85pt;width:13.5pt;height: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Fl1Bug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6350" r="13335" b="12700"/>
                <wp:wrapNone/>
                <wp:docPr id="62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9" o:spid="_x0000_s1026" style="position:absolute;margin-left:133.95pt;margin-top:1.85pt;width:13.5pt;height: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CI/C10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6350" r="11430" b="12700"/>
                <wp:wrapNone/>
                <wp:docPr id="61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88.35pt;margin-top:1.85pt;width:13.5pt;height: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6avGw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Iqnpq8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C67F16">
        <w:tab/>
        <w:t xml:space="preserve"> 10.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5715" r="11430" b="13335"/>
                <wp:wrapNone/>
                <wp:docPr id="60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5" o:spid="_x0000_s1026" style="position:absolute;margin-left:230.85pt;margin-top:1.85pt;width:13.5pt;height: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E12GQIAAC4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HNITX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5715" r="7620" b="13335"/>
                <wp:wrapNone/>
                <wp:docPr id="59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4" o:spid="_x0000_s1026" style="position:absolute;margin-left:182.4pt;margin-top:1.85pt;width:13.5pt;height: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N4yGgIAAC4EAAAOAAAAZHJzL2Uyb0RvYy54bWysU1Fv0zAQfkfiP1h+p0lKymj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TON4y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5715" r="13335" b="13335"/>
                <wp:wrapNone/>
                <wp:docPr id="58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3" o:spid="_x0000_s1026" style="position:absolute;margin-left:133.95pt;margin-top:1.85pt;width:13.5pt;height: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y6dGgIAAC4EAAAOAAAAZHJzL2Uyb0RvYy54bWysU1Fv0zAQfkfiP1h+p0m6lL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CIsun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5715" r="11430" b="13335"/>
                <wp:wrapNone/>
                <wp:docPr id="57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2" o:spid="_x0000_s1026" style="position:absolute;margin-left:88.35pt;margin-top:1.85pt;width:13.5pt;height: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DF/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ANgxf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11.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620828" w:rsidRDefault="00BF7A39" w:rsidP="000C51D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6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9" o:spid="_x0000_s1026" style="position:absolute;margin-left:230.85pt;margin-top:1.85pt;width:13.5pt;height: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epl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dhepl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55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8" o:spid="_x0000_s1026" style="position:absolute;margin-left:182.4pt;margin-top:1.85pt;width:13.5pt;height: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UeXGgIAAC4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1HUeX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54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7" o:spid="_x0000_s1026" style="position:absolute;margin-left:133.95pt;margin-top:1.85pt;width:13.5pt;height: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XrhGgIAAC4EAAAOAAAAZHJzL2Uyb0RvYy54bWysU1Fv0zAQfkfiP1h+p0lKSln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KuV64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3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6" o:spid="_x0000_s1026" style="position:absolute;margin-left:88.35pt;margin-top:1.85pt;width:13.5pt;height: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Yc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+QVnVvTU&#10;o8edMGx2Gb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4sRGHB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12.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</w:t>
      </w:r>
      <w:r w:rsidR="000C51D8">
        <w:t>C</w:t>
      </w:r>
      <w:r w:rsidR="000C51D8">
        <w:tab/>
      </w:r>
      <w:r w:rsidR="000C51D8">
        <w:tab/>
        <w:t xml:space="preserve"> D</w: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9C8A2EB" wp14:editId="111EDD6D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335" r="11430" b="5715"/>
                <wp:wrapNone/>
                <wp:docPr id="52" name="Oval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3" o:spid="_x0000_s1026" style="position:absolute;margin-left:230.85pt;margin-top:1.85pt;width:13.5pt;height: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e/zGgIAAC4EAAAOAAAAZHJzL2Uyb0RvYy54bWysU1Fv0zAQfkfiP1h+p0m6hr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C5e/z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8216015" wp14:editId="636FFC63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335" r="7620" b="5715"/>
                <wp:wrapNone/>
                <wp:docPr id="51" name="Oval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2" o:spid="_x0000_s1026" style="position:absolute;margin-left:182.4pt;margin-top:1.85pt;width:13.5pt;height: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UIBGgIAAC4EAAAOAAAAZHJzL2Uyb0RvYy54bWysU1Fv0zAQfkfiP1h+p0lKw1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qfUIB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A325E58" wp14:editId="595A43E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335" r="13335" b="5715"/>
                <wp:wrapNone/>
                <wp:docPr id="50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1" o:spid="_x0000_s1026" style="position:absolute;margin-left:133.95pt;margin-top:1.85pt;width:13.5pt;height: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1TCGA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LNrVMI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6EB4735" wp14:editId="3B17C41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335" r="11430" b="5715"/>
                <wp:wrapNone/>
                <wp:docPr id="49" name="Ova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0" o:spid="_x0000_s1026" style="position:absolute;margin-left:88.35pt;margin-top:1.85pt;width:13.5pt;height:9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"/>
            </w:pict>
          </mc:Fallback>
        </mc:AlternateContent>
      </w:r>
    </w:p>
    <w:p w:rsidR="00B26C82" w:rsidRDefault="00B26C82" w:rsidP="000C51D8">
      <w:pPr>
        <w:spacing w:after="120" w:line="240" w:lineRule="auto"/>
      </w:pPr>
    </w:p>
    <w:p w:rsidR="00B26C82" w:rsidRDefault="00B26C82" w:rsidP="000C51D8">
      <w:pPr>
        <w:spacing w:after="120" w:line="240" w:lineRule="auto"/>
      </w:pPr>
    </w:p>
    <w:p w:rsidR="00B26C82" w:rsidRDefault="00B26C82" w:rsidP="000C51D8">
      <w:pPr>
        <w:spacing w:after="120" w:line="240" w:lineRule="auto"/>
      </w:pPr>
    </w:p>
    <w:p w:rsidR="00B26C82" w:rsidRDefault="00B26C82" w:rsidP="000C51D8">
      <w:pPr>
        <w:spacing w:after="120" w:line="240" w:lineRule="auto"/>
      </w:pPr>
    </w:p>
    <w:p w:rsidR="00ED7F73" w:rsidRDefault="00ED7F73" w:rsidP="000C51D8">
      <w:pPr>
        <w:spacing w:after="120" w:line="240" w:lineRule="auto"/>
        <w:sectPr w:rsidR="00ED7F73" w:rsidSect="00ED7F73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B26C82" w:rsidRDefault="00B26C82" w:rsidP="000C51D8">
      <w:pPr>
        <w:spacing w:after="120" w:line="240" w:lineRule="auto"/>
      </w:pPr>
    </w:p>
    <w:p w:rsidR="00ED7F73" w:rsidRPr="005254D3" w:rsidRDefault="00ED7F73" w:rsidP="00ED7F7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300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85" w:type="dxa"/>
        </w:tblCellMar>
        <w:tblLook w:val="04A0" w:firstRow="1" w:lastRow="0" w:firstColumn="1" w:lastColumn="0" w:noHBand="0" w:noVBand="1"/>
      </w:tblPr>
      <w:tblGrid>
        <w:gridCol w:w="2121"/>
        <w:gridCol w:w="7179"/>
      </w:tblGrid>
      <w:tr w:rsidR="00ED7F73" w:rsidRPr="005254D3" w:rsidTr="00ED7F73">
        <w:trPr>
          <w:cantSplit/>
        </w:trPr>
        <w:tc>
          <w:tcPr>
            <w:tcW w:w="2121" w:type="dxa"/>
            <w:vMerge w:val="restart"/>
            <w:tcBorders>
              <w:top w:val="nil"/>
            </w:tcBorders>
            <w:vAlign w:val="center"/>
          </w:tcPr>
          <w:p w:rsidR="00ED7F73" w:rsidRPr="005254D3" w:rsidRDefault="00ED7F73" w:rsidP="00ED7F73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79" w:type="dxa"/>
            <w:tcBorders>
              <w:top w:val="nil"/>
              <w:bottom w:val="nil"/>
            </w:tcBorders>
            <w:vAlign w:val="center"/>
          </w:tcPr>
          <w:p w:rsidR="00ED7F73" w:rsidRDefault="00ED7F73" w:rsidP="00ED7F7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ED7F73" w:rsidRPr="00ED7F73" w:rsidRDefault="00ED7F73" w:rsidP="00ED7F7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Non Linear Relations</w:t>
            </w:r>
          </w:p>
        </w:tc>
      </w:tr>
      <w:tr w:rsidR="00ED7F73" w:rsidRPr="005254D3" w:rsidTr="00ED7F73">
        <w:trPr>
          <w:cantSplit/>
        </w:trPr>
        <w:tc>
          <w:tcPr>
            <w:tcW w:w="2121" w:type="dxa"/>
            <w:vMerge/>
            <w:tcBorders>
              <w:bottom w:val="nil"/>
            </w:tcBorders>
            <w:vAlign w:val="center"/>
          </w:tcPr>
          <w:p w:rsidR="00ED7F73" w:rsidRPr="005254D3" w:rsidRDefault="00ED7F73" w:rsidP="00ED7F73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79" w:type="dxa"/>
            <w:tcBorders>
              <w:top w:val="nil"/>
              <w:bottom w:val="nil"/>
            </w:tcBorders>
            <w:vAlign w:val="center"/>
          </w:tcPr>
          <w:p w:rsidR="00ED7F73" w:rsidRPr="005254D3" w:rsidRDefault="00ED7F73" w:rsidP="00ED7F73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Answer Sheet</w:t>
            </w:r>
          </w:p>
        </w:tc>
      </w:tr>
    </w:tbl>
    <w:p w:rsidR="00ED7F73" w:rsidRPr="005254D3" w:rsidRDefault="00ED7F73" w:rsidP="00ED7F73">
      <w:pPr>
        <w:rPr>
          <w:rFonts w:ascii="Times New Roman" w:hAnsi="Times New Roman" w:cs="Times New Roman"/>
          <w:sz w:val="28"/>
          <w:szCs w:val="28"/>
        </w:rPr>
      </w:pPr>
      <w:r w:rsidRPr="005254D3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</w:t>
      </w:r>
      <w:bookmarkStart w:id="0" w:name="_GoBack"/>
      <w:bookmarkEnd w:id="0"/>
    </w:p>
    <w:tbl>
      <w:tblPr>
        <w:tblStyle w:val="TableGrid"/>
        <w:tblpPr w:leftFromText="180" w:rightFromText="180" w:vertAnchor="text" w:horzAnchor="page" w:tblpX="1483" w:tblpY="346"/>
        <w:tblW w:w="6629" w:type="dxa"/>
        <w:tblLook w:val="04A0" w:firstRow="1" w:lastRow="0" w:firstColumn="1" w:lastColumn="0" w:noHBand="0" w:noVBand="1"/>
      </w:tblPr>
      <w:tblGrid>
        <w:gridCol w:w="568"/>
        <w:gridCol w:w="6061"/>
      </w:tblGrid>
      <w:tr w:rsidR="00ED7F73" w:rsidRPr="005254D3" w:rsidTr="00E269AF">
        <w:tc>
          <w:tcPr>
            <w:tcW w:w="6629" w:type="dxa"/>
            <w:gridSpan w:val="2"/>
          </w:tcPr>
          <w:p w:rsidR="00ED7F73" w:rsidRPr="005254D3" w:rsidRDefault="00ED7F73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Short Answer</w:t>
            </w:r>
          </w:p>
        </w:tc>
      </w:tr>
      <w:tr w:rsidR="00ED7F73" w:rsidRPr="005254D3" w:rsidTr="00E269AF">
        <w:tc>
          <w:tcPr>
            <w:tcW w:w="568" w:type="dxa"/>
          </w:tcPr>
          <w:p w:rsidR="00ED7F73" w:rsidRPr="005254D3" w:rsidRDefault="00ED7F73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061" w:type="dxa"/>
          </w:tcPr>
          <w:p w:rsidR="00ED7F73" w:rsidRPr="005254D3" w:rsidRDefault="00ED7F73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P(2, 14) and Q (-3, 24)</w:t>
            </w:r>
          </w:p>
        </w:tc>
      </w:tr>
      <w:tr w:rsidR="00ED7F73" w:rsidRPr="005254D3" w:rsidTr="00E269AF">
        <w:tc>
          <w:tcPr>
            <w:tcW w:w="568" w:type="dxa"/>
          </w:tcPr>
          <w:p w:rsidR="00ED7F73" w:rsidRPr="005254D3" w:rsidRDefault="00ED7F73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061" w:type="dxa"/>
          </w:tcPr>
          <w:p w:rsidR="00ED7F73" w:rsidRPr="00ED7F73" w:rsidRDefault="00ED7F73" w:rsidP="00ED7F73">
            <w:pPr>
              <w:rPr>
                <w:rFonts w:ascii="Times New Roman" w:hAnsi="Times New Roman" w:cs="Times New Roman"/>
                <w:position w:val="-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D7F73">
              <w:rPr>
                <w:rFonts w:ascii="Times New Roman" w:hAnsi="Times New Roman" w:cs="Times New Roman"/>
                <w:color w:val="FF0000"/>
                <w:position w:val="-18"/>
                <w:sz w:val="28"/>
                <w:szCs w:val="28"/>
              </w:rPr>
              <w:object w:dxaOrig="2128" w:dyaOrig="440">
                <v:shape id="_x0000_i1060" type="#_x0000_t75" style="width:106.5pt;height:21.75pt" o:ole="">
                  <v:imagedata r:id="rId147" o:title=""/>
                </v:shape>
                <o:OLEObject Type="Embed" ProgID="FXE300.Equation" ShapeID="_x0000_i1060" DrawAspect="Content" ObjectID="_1392325690" r:id="rId148"/>
              </w:object>
            </w:r>
            <w:r w:rsidRPr="00ED7F73">
              <w:rPr>
                <w:rFonts w:ascii="Times New Roman" w:hAnsi="Times New Roman" w:cs="Times New Roman"/>
                <w:position w:val="-18"/>
                <w:sz w:val="28"/>
                <w:szCs w:val="28"/>
              </w:rPr>
              <w:t xml:space="preserve"> </w:t>
            </w:r>
          </w:p>
        </w:tc>
      </w:tr>
      <w:tr w:rsidR="00ED7F73" w:rsidRPr="005254D3" w:rsidTr="00E269AF">
        <w:tc>
          <w:tcPr>
            <w:tcW w:w="568" w:type="dxa"/>
          </w:tcPr>
          <w:p w:rsidR="00ED7F73" w:rsidRPr="005254D3" w:rsidRDefault="00ED7F73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061" w:type="dxa"/>
          </w:tcPr>
          <w:p w:rsidR="00ED7F73" w:rsidRDefault="00ED7F73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pict>
                <v:shape id="_x0000_s1150" type="#_x0000_t75" style="position:absolute;margin-left:-3.8pt;margin-top:3.15pt;width:160.9pt;height:128.1pt;z-index:251802624;mso-position-horizontal-relative:text;mso-position-vertical-relative:text">
                  <v:imagedata r:id="rId149" o:title="" croptop="2719f" cropbottom="2175f"/>
                </v:shape>
                <o:OLEObject Type="Embed" ProgID="FXDraw3.Document" ShapeID="_x0000_s1150" DrawAspect="Content" ObjectID="_1392325721" r:id="rId150"/>
              </w:pict>
            </w:r>
          </w:p>
          <w:p w:rsidR="00ED7F73" w:rsidRDefault="00ED7F73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D7F73" w:rsidRDefault="00ED7F73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D7F73" w:rsidRDefault="00ED7F73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D7F73" w:rsidRDefault="00ED7F73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D7F73" w:rsidRDefault="00ED7F73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D7F73" w:rsidRDefault="00ED7F73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D7F73" w:rsidRDefault="00ED7F73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D7F73" w:rsidRPr="005254D3" w:rsidRDefault="00ED7F73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D7F73" w:rsidRPr="005254D3" w:rsidTr="00E269AF">
        <w:tc>
          <w:tcPr>
            <w:tcW w:w="568" w:type="dxa"/>
          </w:tcPr>
          <w:p w:rsidR="00ED7F73" w:rsidRPr="005254D3" w:rsidRDefault="00ED7F73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6061" w:type="dxa"/>
          </w:tcPr>
          <w:p w:rsidR="00ED7F73" w:rsidRPr="005254D3" w:rsidRDefault="00ED7F73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Between 6 am and 11 am</w:t>
            </w:r>
          </w:p>
        </w:tc>
      </w:tr>
      <w:tr w:rsidR="00ED7F73" w:rsidRPr="005254D3" w:rsidTr="00E269AF">
        <w:tc>
          <w:tcPr>
            <w:tcW w:w="568" w:type="dxa"/>
          </w:tcPr>
          <w:p w:rsidR="00ED7F73" w:rsidRPr="005254D3" w:rsidRDefault="00ED7F73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6061" w:type="dxa"/>
          </w:tcPr>
          <w:p w:rsidR="00ED7F73" w:rsidRPr="005254D3" w:rsidRDefault="00ED7F73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 5 hours ending at 7 pm</w:t>
            </w:r>
          </w:p>
        </w:tc>
      </w:tr>
      <w:tr w:rsidR="00ED7F73" w:rsidRPr="005254D3" w:rsidTr="00E269AF">
        <w:tc>
          <w:tcPr>
            <w:tcW w:w="568" w:type="dxa"/>
          </w:tcPr>
          <w:p w:rsidR="00ED7F73" w:rsidRPr="005254D3" w:rsidRDefault="00ED7F73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6061" w:type="dxa"/>
          </w:tcPr>
          <w:p w:rsidR="00ED7F73" w:rsidRPr="005254D3" w:rsidRDefault="00ED7F73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Released at a steady rate for 2 hours and then at a faster rate for the next 3 hours</w:t>
            </w:r>
          </w:p>
        </w:tc>
      </w:tr>
      <w:tr w:rsidR="00ED7F73" w:rsidRPr="005254D3" w:rsidTr="00E269AF">
        <w:tc>
          <w:tcPr>
            <w:tcW w:w="568" w:type="dxa"/>
          </w:tcPr>
          <w:p w:rsidR="00ED7F73" w:rsidRPr="005254D3" w:rsidRDefault="00ED7F73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 xml:space="preserve">7    </w:t>
            </w:r>
          </w:p>
        </w:tc>
        <w:tc>
          <w:tcPr>
            <w:tcW w:w="6061" w:type="dxa"/>
          </w:tcPr>
          <w:p w:rsidR="00ED7F73" w:rsidRDefault="00ED7F73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pict>
                <v:shape id="_x0000_s1151" type="#_x0000_t75" style="position:absolute;margin-left:-3.8pt;margin-top:8.35pt;width:177.2pt;height:94pt;z-index:251803648;mso-position-horizontal-relative:text;mso-position-vertical-relative:text">
                  <v:imagedata r:id="rId151" o:title=""/>
                </v:shape>
                <o:OLEObject Type="Embed" ProgID="FXDraw3.Document" ShapeID="_x0000_s1151" DrawAspect="Content" ObjectID="_1392325722" r:id="rId152"/>
              </w:pict>
            </w:r>
          </w:p>
          <w:p w:rsidR="00ED7F73" w:rsidRDefault="00ED7F73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D7F73" w:rsidRDefault="00ED7F73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D7F73" w:rsidRDefault="00ED7F73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D7F73" w:rsidRDefault="00ED7F73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D7F73" w:rsidRDefault="00ED7F73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D7F73" w:rsidRPr="005254D3" w:rsidRDefault="00ED7F73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D7F73" w:rsidRPr="005254D3" w:rsidTr="00E269AF">
        <w:tc>
          <w:tcPr>
            <w:tcW w:w="568" w:type="dxa"/>
          </w:tcPr>
          <w:p w:rsidR="00ED7F73" w:rsidRPr="005254D3" w:rsidRDefault="00ED7F73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6061" w:type="dxa"/>
          </w:tcPr>
          <w:p w:rsidR="00ED7F73" w:rsidRPr="00ED7F73" w:rsidRDefault="00ED7F73" w:rsidP="00ED7F73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ED7F73">
              <w:rPr>
                <w:rFonts w:ascii="Times New Roman" w:hAnsi="Times New Roman" w:cs="Times New Roman"/>
                <w:color w:val="FF0000"/>
                <w:position w:val="-8"/>
                <w:sz w:val="28"/>
                <w:szCs w:val="28"/>
              </w:rPr>
              <w:object w:dxaOrig="1570" w:dyaOrig="418">
                <v:shape id="_x0000_i1061" type="#_x0000_t75" style="width:78.75pt;height:21pt" o:ole="">
                  <v:imagedata r:id="rId153" o:title=""/>
                </v:shape>
                <o:OLEObject Type="Embed" ProgID="FXE300.Equation" ShapeID="_x0000_i1061" DrawAspect="Content" ObjectID="_1392325691" r:id="rId154"/>
              </w:object>
            </w:r>
            <w:r w:rsidRPr="00ED7F73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 </w:t>
            </w:r>
          </w:p>
        </w:tc>
      </w:tr>
      <w:tr w:rsidR="00ED7F73" w:rsidRPr="005254D3" w:rsidTr="00E269AF">
        <w:tc>
          <w:tcPr>
            <w:tcW w:w="568" w:type="dxa"/>
          </w:tcPr>
          <w:p w:rsidR="00ED7F73" w:rsidRPr="005254D3" w:rsidRDefault="00ED7F73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6061" w:type="dxa"/>
          </w:tcPr>
          <w:p w:rsidR="00E269AF" w:rsidRDefault="00E269AF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pict>
                <v:shape id="_x0000_s1152" type="#_x0000_t75" style="position:absolute;margin-left:31.45pt;margin-top:4.45pt;width:149.4pt;height:141.75pt;z-index:251804672;mso-position-horizontal-relative:text;mso-position-vertical-relative:text">
                  <v:imagedata r:id="rId155" o:title=""/>
                </v:shape>
                <o:OLEObject Type="Embed" ProgID="FXDraw3.Document" ShapeID="_x0000_s1152" DrawAspect="Content" ObjectID="_1392325723" r:id="rId156"/>
              </w:pict>
            </w:r>
          </w:p>
          <w:p w:rsidR="00E269AF" w:rsidRDefault="00E269AF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269AF" w:rsidRDefault="00E269AF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269AF" w:rsidRDefault="00E269AF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269AF" w:rsidRDefault="00E269AF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269AF" w:rsidRDefault="00E269AF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269AF" w:rsidRDefault="00E269AF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269AF" w:rsidRDefault="00E269AF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269AF" w:rsidRDefault="00E269AF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D7F73" w:rsidRPr="005254D3" w:rsidRDefault="00ED7F73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D7F73" w:rsidRPr="005254D3" w:rsidTr="00E269AF">
        <w:tc>
          <w:tcPr>
            <w:tcW w:w="568" w:type="dxa"/>
          </w:tcPr>
          <w:p w:rsidR="00ED7F73" w:rsidRPr="005254D3" w:rsidRDefault="00ED7F73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10</w:t>
            </w:r>
          </w:p>
        </w:tc>
        <w:tc>
          <w:tcPr>
            <w:tcW w:w="6061" w:type="dxa"/>
          </w:tcPr>
          <w:p w:rsidR="00ED7F73" w:rsidRDefault="00E269AF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pict>
                <v:shape id="_x0000_s1153" type="#_x0000_t75" style="position:absolute;margin-left:13.75pt;margin-top:5.6pt;width:173.25pt;height:164.3pt;z-index:251805696;mso-position-horizontal-relative:text;mso-position-vertical-relative:text">
                  <v:imagedata r:id="rId157" o:title=""/>
                </v:shape>
                <o:OLEObject Type="Embed" ProgID="FXDraw3.Document" ShapeID="_x0000_s1153" DrawAspect="Content" ObjectID="_1392325724" r:id="rId158"/>
              </w:pict>
            </w:r>
          </w:p>
          <w:p w:rsidR="00E269AF" w:rsidRDefault="00E269AF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269AF" w:rsidRDefault="00E269AF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269AF" w:rsidRDefault="00E269AF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269AF" w:rsidRDefault="00E269AF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269AF" w:rsidRDefault="00E269AF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269AF" w:rsidRDefault="00E269AF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269AF" w:rsidRDefault="00E269AF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269AF" w:rsidRDefault="00E269AF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269AF" w:rsidRDefault="00E269AF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269AF" w:rsidRDefault="00E269AF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269AF" w:rsidRPr="005254D3" w:rsidRDefault="00E269AF" w:rsidP="00ED7F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8548" w:tblpY="571"/>
        <w:tblW w:w="2093" w:type="dxa"/>
        <w:tblLook w:val="04A0" w:firstRow="1" w:lastRow="0" w:firstColumn="1" w:lastColumn="0" w:noHBand="0" w:noVBand="1"/>
      </w:tblPr>
      <w:tblGrid>
        <w:gridCol w:w="675"/>
        <w:gridCol w:w="1418"/>
      </w:tblGrid>
      <w:tr w:rsidR="00ED7F73" w:rsidRPr="005254D3" w:rsidTr="00E269AF">
        <w:tc>
          <w:tcPr>
            <w:tcW w:w="2093" w:type="dxa"/>
            <w:gridSpan w:val="2"/>
          </w:tcPr>
          <w:p w:rsidR="00ED7F73" w:rsidRPr="005254D3" w:rsidRDefault="00ED7F73" w:rsidP="00E269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Multiple Choice</w:t>
            </w:r>
          </w:p>
        </w:tc>
      </w:tr>
      <w:tr w:rsidR="00ED7F73" w:rsidRPr="005254D3" w:rsidTr="00E269AF">
        <w:tc>
          <w:tcPr>
            <w:tcW w:w="675" w:type="dxa"/>
          </w:tcPr>
          <w:p w:rsidR="00ED7F73" w:rsidRPr="005254D3" w:rsidRDefault="00ED7F73" w:rsidP="00E269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8" w:type="dxa"/>
          </w:tcPr>
          <w:p w:rsidR="00ED7F73" w:rsidRPr="005254D3" w:rsidRDefault="00E269AF" w:rsidP="00E269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ED7F73" w:rsidRPr="005254D3" w:rsidTr="00E269AF">
        <w:tc>
          <w:tcPr>
            <w:tcW w:w="675" w:type="dxa"/>
          </w:tcPr>
          <w:p w:rsidR="00ED7F73" w:rsidRPr="005254D3" w:rsidRDefault="00ED7F73" w:rsidP="00E269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8" w:type="dxa"/>
          </w:tcPr>
          <w:p w:rsidR="00ED7F73" w:rsidRPr="005254D3" w:rsidRDefault="00E269AF" w:rsidP="00E269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ED7F73" w:rsidRPr="005254D3" w:rsidTr="00E269AF">
        <w:tc>
          <w:tcPr>
            <w:tcW w:w="675" w:type="dxa"/>
          </w:tcPr>
          <w:p w:rsidR="00ED7F73" w:rsidRPr="005254D3" w:rsidRDefault="00ED7F73" w:rsidP="00E269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8" w:type="dxa"/>
          </w:tcPr>
          <w:p w:rsidR="00ED7F73" w:rsidRPr="005254D3" w:rsidRDefault="00E269AF" w:rsidP="00E269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ED7F73" w:rsidRPr="005254D3" w:rsidTr="00E269AF">
        <w:tc>
          <w:tcPr>
            <w:tcW w:w="675" w:type="dxa"/>
          </w:tcPr>
          <w:p w:rsidR="00ED7F73" w:rsidRPr="005254D3" w:rsidRDefault="00ED7F73" w:rsidP="00E269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18" w:type="dxa"/>
          </w:tcPr>
          <w:p w:rsidR="00ED7F73" w:rsidRPr="005254D3" w:rsidRDefault="00E269AF" w:rsidP="00E269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ED7F73" w:rsidRPr="005254D3" w:rsidTr="00E269AF">
        <w:tc>
          <w:tcPr>
            <w:tcW w:w="675" w:type="dxa"/>
          </w:tcPr>
          <w:p w:rsidR="00ED7F73" w:rsidRPr="005254D3" w:rsidRDefault="00ED7F73" w:rsidP="00E269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418" w:type="dxa"/>
          </w:tcPr>
          <w:p w:rsidR="00ED7F73" w:rsidRPr="005254D3" w:rsidRDefault="00E269AF" w:rsidP="00E269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ED7F73" w:rsidRPr="005254D3" w:rsidTr="00E269AF">
        <w:tc>
          <w:tcPr>
            <w:tcW w:w="675" w:type="dxa"/>
          </w:tcPr>
          <w:p w:rsidR="00ED7F73" w:rsidRPr="005254D3" w:rsidRDefault="00ED7F73" w:rsidP="00E269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18" w:type="dxa"/>
          </w:tcPr>
          <w:p w:rsidR="00ED7F73" w:rsidRPr="005254D3" w:rsidRDefault="00E269AF" w:rsidP="00E269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ED7F73" w:rsidRPr="005254D3" w:rsidTr="00E269AF">
        <w:tc>
          <w:tcPr>
            <w:tcW w:w="675" w:type="dxa"/>
          </w:tcPr>
          <w:p w:rsidR="00ED7F73" w:rsidRPr="005254D3" w:rsidRDefault="00ED7F73" w:rsidP="00E269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 xml:space="preserve">7    </w:t>
            </w:r>
          </w:p>
        </w:tc>
        <w:tc>
          <w:tcPr>
            <w:tcW w:w="1418" w:type="dxa"/>
          </w:tcPr>
          <w:p w:rsidR="00ED7F73" w:rsidRPr="005254D3" w:rsidRDefault="00E269AF" w:rsidP="00E269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ED7F73" w:rsidRPr="005254D3" w:rsidTr="00E269AF">
        <w:tc>
          <w:tcPr>
            <w:tcW w:w="675" w:type="dxa"/>
          </w:tcPr>
          <w:p w:rsidR="00ED7F73" w:rsidRPr="005254D3" w:rsidRDefault="00ED7F73" w:rsidP="00E269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418" w:type="dxa"/>
          </w:tcPr>
          <w:p w:rsidR="00ED7F73" w:rsidRPr="005254D3" w:rsidRDefault="0033333A" w:rsidP="00E269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ED7F73" w:rsidRPr="005254D3" w:rsidTr="00E269AF">
        <w:tc>
          <w:tcPr>
            <w:tcW w:w="675" w:type="dxa"/>
          </w:tcPr>
          <w:p w:rsidR="00ED7F73" w:rsidRPr="005254D3" w:rsidRDefault="00ED7F73" w:rsidP="00E269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418" w:type="dxa"/>
          </w:tcPr>
          <w:p w:rsidR="00ED7F73" w:rsidRPr="005254D3" w:rsidRDefault="007E57B9" w:rsidP="00E269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ED7F73" w:rsidRPr="005254D3" w:rsidTr="00E269AF">
        <w:tc>
          <w:tcPr>
            <w:tcW w:w="675" w:type="dxa"/>
          </w:tcPr>
          <w:p w:rsidR="00ED7F73" w:rsidRPr="005254D3" w:rsidRDefault="00ED7F73" w:rsidP="00E269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18" w:type="dxa"/>
          </w:tcPr>
          <w:p w:rsidR="00ED7F73" w:rsidRPr="005254D3" w:rsidRDefault="00E269AF" w:rsidP="00E269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ED7F73" w:rsidRPr="005254D3" w:rsidTr="00E269AF">
        <w:tc>
          <w:tcPr>
            <w:tcW w:w="675" w:type="dxa"/>
          </w:tcPr>
          <w:p w:rsidR="00ED7F73" w:rsidRPr="005254D3" w:rsidRDefault="00ED7F73" w:rsidP="00E269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418" w:type="dxa"/>
          </w:tcPr>
          <w:p w:rsidR="00ED7F73" w:rsidRPr="005254D3" w:rsidRDefault="00E269AF" w:rsidP="00E269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ED7F73" w:rsidRPr="005254D3" w:rsidTr="00E269AF">
        <w:tc>
          <w:tcPr>
            <w:tcW w:w="675" w:type="dxa"/>
          </w:tcPr>
          <w:p w:rsidR="00ED7F73" w:rsidRPr="005254D3" w:rsidRDefault="00ED7F73" w:rsidP="00E269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418" w:type="dxa"/>
          </w:tcPr>
          <w:p w:rsidR="00ED7F73" w:rsidRPr="005254D3" w:rsidRDefault="0033333A" w:rsidP="00E269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</w:tbl>
    <w:p w:rsidR="00ED7F73" w:rsidRPr="005254D3" w:rsidRDefault="00ED7F73" w:rsidP="00ED7F73">
      <w:pPr>
        <w:rPr>
          <w:rFonts w:ascii="Times New Roman" w:hAnsi="Times New Roman" w:cs="Times New Roman"/>
          <w:sz w:val="28"/>
          <w:szCs w:val="28"/>
        </w:rPr>
      </w:pPr>
    </w:p>
    <w:p w:rsidR="00ED7F73" w:rsidRPr="005254D3" w:rsidRDefault="00ED7F73" w:rsidP="00ED7F73">
      <w:pPr>
        <w:rPr>
          <w:rFonts w:ascii="Times New Roman" w:hAnsi="Times New Roman" w:cs="Times New Roman"/>
          <w:sz w:val="28"/>
          <w:szCs w:val="28"/>
        </w:rPr>
      </w:pPr>
    </w:p>
    <w:p w:rsidR="00ED7F73" w:rsidRPr="005254D3" w:rsidRDefault="00ED7F73" w:rsidP="00ED7F73">
      <w:pPr>
        <w:rPr>
          <w:rFonts w:ascii="Times New Roman" w:hAnsi="Times New Roman" w:cs="Times New Roman"/>
          <w:sz w:val="28"/>
          <w:szCs w:val="28"/>
        </w:rPr>
      </w:pPr>
    </w:p>
    <w:p w:rsidR="00ED7F73" w:rsidRPr="005254D3" w:rsidRDefault="00ED7F73" w:rsidP="00ED7F73">
      <w:pPr>
        <w:rPr>
          <w:rFonts w:ascii="Times New Roman" w:hAnsi="Times New Roman" w:cs="Times New Roman"/>
          <w:sz w:val="28"/>
          <w:szCs w:val="28"/>
        </w:rPr>
      </w:pPr>
    </w:p>
    <w:p w:rsidR="00ED7F73" w:rsidRPr="005254D3" w:rsidRDefault="00ED7F73" w:rsidP="00ED7F73">
      <w:pPr>
        <w:rPr>
          <w:rFonts w:ascii="Times New Roman" w:hAnsi="Times New Roman" w:cs="Times New Roman"/>
          <w:sz w:val="28"/>
          <w:szCs w:val="28"/>
        </w:rPr>
      </w:pPr>
    </w:p>
    <w:p w:rsidR="00ED7F73" w:rsidRPr="005254D3" w:rsidRDefault="00ED7F73" w:rsidP="00ED7F73">
      <w:pPr>
        <w:rPr>
          <w:rFonts w:ascii="Times New Roman" w:hAnsi="Times New Roman" w:cs="Times New Roman"/>
          <w:sz w:val="28"/>
          <w:szCs w:val="28"/>
        </w:rPr>
      </w:pPr>
    </w:p>
    <w:p w:rsidR="00ED7F73" w:rsidRPr="005254D3" w:rsidRDefault="00ED7F73" w:rsidP="00ED7F73">
      <w:pPr>
        <w:rPr>
          <w:rFonts w:ascii="Times New Roman" w:hAnsi="Times New Roman" w:cs="Times New Roman"/>
          <w:sz w:val="28"/>
          <w:szCs w:val="28"/>
        </w:rPr>
      </w:pPr>
    </w:p>
    <w:p w:rsidR="00ED7F73" w:rsidRPr="005254D3" w:rsidRDefault="00ED7F73" w:rsidP="00ED7F73">
      <w:pPr>
        <w:rPr>
          <w:rFonts w:ascii="Times New Roman" w:hAnsi="Times New Roman" w:cs="Times New Roman"/>
          <w:sz w:val="28"/>
          <w:szCs w:val="28"/>
        </w:rPr>
      </w:pPr>
    </w:p>
    <w:p w:rsidR="00E45CDC" w:rsidRDefault="00E45C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D7F73" w:rsidRPr="005254D3" w:rsidRDefault="00ED7F73" w:rsidP="00ED7F7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XSpec="center" w:tblpY="238"/>
        <w:tblW w:w="9683" w:type="dxa"/>
        <w:tblLook w:val="04A0" w:firstRow="1" w:lastRow="0" w:firstColumn="1" w:lastColumn="0" w:noHBand="0" w:noVBand="1"/>
      </w:tblPr>
      <w:tblGrid>
        <w:gridCol w:w="573"/>
        <w:gridCol w:w="573"/>
        <w:gridCol w:w="8537"/>
      </w:tblGrid>
      <w:tr w:rsidR="007E57B9" w:rsidRPr="005254D3" w:rsidTr="007E57B9">
        <w:tc>
          <w:tcPr>
            <w:tcW w:w="9683" w:type="dxa"/>
            <w:gridSpan w:val="3"/>
          </w:tcPr>
          <w:p w:rsidR="007E57B9" w:rsidRPr="005254D3" w:rsidRDefault="007E57B9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Longer Answer</w:t>
            </w:r>
          </w:p>
        </w:tc>
      </w:tr>
      <w:tr w:rsidR="007E57B9" w:rsidRPr="005254D3" w:rsidTr="007E57B9">
        <w:tc>
          <w:tcPr>
            <w:tcW w:w="573" w:type="dxa"/>
          </w:tcPr>
          <w:p w:rsidR="007E57B9" w:rsidRPr="005254D3" w:rsidRDefault="00882D86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73" w:type="dxa"/>
          </w:tcPr>
          <w:p w:rsidR="007E57B9" w:rsidRPr="005254D3" w:rsidRDefault="007E57B9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37" w:type="dxa"/>
          </w:tcPr>
          <w:p w:rsidR="007E57B9" w:rsidRDefault="00E45CDC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pict>
                <v:shape id="_x0000_s1155" type="#_x0000_t75" style="position:absolute;margin-left:48.1pt;margin-top:8.4pt;width:196.55pt;height:206.25pt;z-index:251806720;mso-position-horizontal-relative:text;mso-position-vertical-relative:text">
                  <v:imagedata r:id="rId159" o:title=""/>
                </v:shape>
                <o:OLEObject Type="Embed" ProgID="FXDraw3.Document" ShapeID="_x0000_s1155" DrawAspect="Content" ObjectID="_1392325725" r:id="rId160"/>
              </w:pict>
            </w:r>
          </w:p>
          <w:p w:rsidR="00E45CDC" w:rsidRDefault="00E45CDC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45CDC" w:rsidRDefault="00E45CDC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45CDC" w:rsidRDefault="00E45CDC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45CDC" w:rsidRDefault="00E45CDC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45CDC" w:rsidRDefault="00E45CDC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45CDC" w:rsidRDefault="00E45CDC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45CDC" w:rsidRDefault="00E45CDC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45CDC" w:rsidRDefault="00E45CDC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45CDC" w:rsidRDefault="00E45CDC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45CDC" w:rsidRDefault="00E45CDC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45CDC" w:rsidRDefault="00E45CDC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45CDC" w:rsidRDefault="00E45CDC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45CDC" w:rsidRPr="005254D3" w:rsidRDefault="00E45CDC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82D86" w:rsidRPr="005254D3" w:rsidTr="007E57B9">
        <w:tc>
          <w:tcPr>
            <w:tcW w:w="573" w:type="dxa"/>
          </w:tcPr>
          <w:p w:rsidR="00882D86" w:rsidRPr="005254D3" w:rsidRDefault="00882D86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73" w:type="dxa"/>
          </w:tcPr>
          <w:p w:rsidR="00882D86" w:rsidRPr="005254D3" w:rsidRDefault="00882D86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37" w:type="dxa"/>
          </w:tcPr>
          <w:p w:rsidR="00882D86" w:rsidRDefault="00882D86" w:rsidP="00173F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127D2930">
                <v:shape id="_x0000_s1161" type="#_x0000_t75" style="position:absolute;margin-left:49.1pt;margin-top:9.5pt;width:187.15pt;height:186.4pt;z-index:251811840;mso-position-horizontal-relative:text;mso-position-vertical-relative:text">
                  <v:imagedata r:id="rId161" o:title=""/>
                </v:shape>
                <o:OLEObject Type="Embed" ProgID="FXDraw3.Document" ShapeID="_x0000_s1161" DrawAspect="Content" ObjectID="_1392325726" r:id="rId162"/>
              </w:pict>
            </w:r>
          </w:p>
          <w:p w:rsidR="00882D86" w:rsidRDefault="00882D86" w:rsidP="00173F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2D86" w:rsidRDefault="00882D86" w:rsidP="00173F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2D86" w:rsidRDefault="00882D86" w:rsidP="00173F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2D86" w:rsidRDefault="00882D86" w:rsidP="00173F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2D86" w:rsidRDefault="00882D86" w:rsidP="00173F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2D86" w:rsidRDefault="00882D86" w:rsidP="00173F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2D86" w:rsidRDefault="00882D86" w:rsidP="00173F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2D86" w:rsidRDefault="00882D86" w:rsidP="00173F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2D86" w:rsidRDefault="00882D86" w:rsidP="00173F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2D86" w:rsidRDefault="00882D86" w:rsidP="00173F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2D86" w:rsidRDefault="00882D86" w:rsidP="00173F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2D86" w:rsidRDefault="00882D86" w:rsidP="00173F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2D86" w:rsidRDefault="00882D86" w:rsidP="00173F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2D86" w:rsidRDefault="00882D86" w:rsidP="00173F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2D86" w:rsidRPr="00F661A2" w:rsidRDefault="00882D86" w:rsidP="00173F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82D86" w:rsidRPr="005254D3" w:rsidTr="007E57B9">
        <w:tc>
          <w:tcPr>
            <w:tcW w:w="573" w:type="dxa"/>
          </w:tcPr>
          <w:p w:rsidR="00882D86" w:rsidRPr="005254D3" w:rsidRDefault="00882D86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73" w:type="dxa"/>
          </w:tcPr>
          <w:p w:rsidR="00882D86" w:rsidRPr="005254D3" w:rsidRDefault="00882D86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37" w:type="dxa"/>
          </w:tcPr>
          <w:p w:rsidR="00882D86" w:rsidRDefault="00882D86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pict w14:anchorId="75A91CF0">
                <v:shape id="_x0000_s1160" type="#_x0000_t75" style="position:absolute;margin-left:69.4pt;margin-top:2.7pt;width:182.85pt;height:191.95pt;z-index:251810816;mso-position-horizontal-relative:text;mso-position-vertical-relative:text">
                  <v:imagedata r:id="rId163" o:title=""/>
                </v:shape>
                <o:OLEObject Type="Embed" ProgID="FXDraw3.Document" ShapeID="_x0000_s1160" DrawAspect="Content" ObjectID="_1392325727" r:id="rId164"/>
              </w:pict>
            </w:r>
          </w:p>
          <w:p w:rsidR="00882D86" w:rsidRDefault="00882D86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82D86" w:rsidRDefault="00882D86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82D86" w:rsidRDefault="00882D86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82D86" w:rsidRDefault="00882D86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82D86" w:rsidRDefault="00882D86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82D86" w:rsidRDefault="00882D86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82D86" w:rsidRDefault="00882D86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82D86" w:rsidRDefault="00882D86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82D86" w:rsidRDefault="00882D86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82D86" w:rsidRDefault="00882D86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82D86" w:rsidRPr="005254D3" w:rsidRDefault="00882D86" w:rsidP="007E57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B26C82" w:rsidRDefault="00B26C82" w:rsidP="00882D86">
      <w:pPr>
        <w:spacing w:after="120" w:line="240" w:lineRule="auto"/>
      </w:pPr>
    </w:p>
    <w:sectPr w:rsidR="00B26C82" w:rsidSect="00ED7F7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3B76" w:rsidRDefault="00AA3B76" w:rsidP="00E24335">
      <w:pPr>
        <w:spacing w:after="0" w:line="240" w:lineRule="auto"/>
      </w:pPr>
      <w:r>
        <w:separator/>
      </w:r>
    </w:p>
  </w:endnote>
  <w:endnote w:type="continuationSeparator" w:id="0">
    <w:p w:rsidR="00AA3B76" w:rsidRDefault="00AA3B76" w:rsidP="00E24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807"/>
      <w:gridCol w:w="1068"/>
      <w:gridCol w:w="4807"/>
    </w:tblGrid>
    <w:tr w:rsidR="00ED7F73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ED7F73" w:rsidRDefault="00ED7F73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ED7F73" w:rsidRDefault="00ED7F73">
          <w:pPr>
            <w:pStyle w:val="NoSpacing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6B2190" w:rsidRPr="006B2190">
            <w:rPr>
              <w:rFonts w:asciiTheme="majorHAnsi" w:hAnsiTheme="majorHAnsi"/>
              <w:b/>
              <w:noProof/>
            </w:rPr>
            <w:t>13</w:t>
          </w:r>
          <w:r>
            <w:rPr>
              <w:rFonts w:asciiTheme="majorHAnsi" w:hAnsiTheme="majorHAnsi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ED7F73" w:rsidRDefault="00ED7F73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ED7F73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ED7F73" w:rsidRDefault="00ED7F73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ED7F73" w:rsidRDefault="00ED7F73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ED7F73" w:rsidRDefault="00ED7F73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ED7F73" w:rsidRDefault="00ED7F7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3B76" w:rsidRDefault="00AA3B76" w:rsidP="00E24335">
      <w:pPr>
        <w:spacing w:after="0" w:line="240" w:lineRule="auto"/>
      </w:pPr>
      <w:r>
        <w:separator/>
      </w:r>
    </w:p>
  </w:footnote>
  <w:footnote w:type="continuationSeparator" w:id="0">
    <w:p w:rsidR="00AA3B76" w:rsidRDefault="00AA3B76" w:rsidP="00E24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7F73" w:rsidRPr="00B309D6" w:rsidRDefault="00ED7F73">
    <w:pPr>
      <w:pStyle w:val="Header"/>
      <w:rPr>
        <w:u w:val="single"/>
      </w:rPr>
    </w:pPr>
    <w:r w:rsidRPr="00B309D6">
      <w:rPr>
        <w:u w:val="single"/>
      </w:rPr>
      <w:t>Non Linear Relations</w:t>
    </w:r>
    <w:r w:rsidRPr="00B309D6">
      <w:rPr>
        <w:u w:val="single"/>
      </w:rPr>
      <w:tab/>
      <w:t xml:space="preserve">Topic Test </w:t>
    </w:r>
    <w:r w:rsidRPr="00B309D6">
      <w:rPr>
        <w:u w:val="single"/>
      </w:rPr>
      <w:tab/>
      <w:t>2012</w:t>
    </w:r>
    <w:r w:rsidRPr="00B309D6">
      <w:rPr>
        <w:u w:val="single"/>
      </w:rPr>
      <w:tab/>
    </w:r>
    <w:r w:rsidRPr="00B309D6">
      <w:rPr>
        <w:u w:val="single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7F73" w:rsidRPr="00676A45" w:rsidRDefault="00ED7F73" w:rsidP="00FB269C">
    <w:pPr>
      <w:pStyle w:val="Header"/>
      <w:rPr>
        <w:rFonts w:ascii="Monotype Corsiva" w:hAnsi="Monotype Corsiva"/>
        <w:sz w:val="48"/>
        <w:szCs w:val="48"/>
      </w:rPr>
    </w:pPr>
    <w:r>
      <w:rPr>
        <w:rFonts w:ascii="Monotype Corsiva" w:hAnsi="Monotype Corsiva"/>
        <w:sz w:val="48"/>
        <w:szCs w:val="48"/>
      </w:rPr>
      <w:tab/>
    </w:r>
    <w:r w:rsidRPr="00676A45">
      <w:rPr>
        <w:rFonts w:ascii="Monotype Corsiva" w:hAnsi="Monotype Corsiva"/>
        <w:sz w:val="48"/>
        <w:szCs w:val="48"/>
      </w:rPr>
      <w:t>High School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B6688"/>
    <w:multiLevelType w:val="hybridMultilevel"/>
    <w:tmpl w:val="DA023172"/>
    <w:lvl w:ilvl="0" w:tplc="0C090015">
      <w:start w:val="1"/>
      <w:numFmt w:val="upperLetter"/>
      <w:lvlText w:val="%1."/>
      <w:lvlJc w:val="left"/>
      <w:pPr>
        <w:ind w:left="709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29" w:hanging="360"/>
      </w:pPr>
    </w:lvl>
    <w:lvl w:ilvl="2" w:tplc="0C09001B" w:tentative="1">
      <w:start w:val="1"/>
      <w:numFmt w:val="lowerRoman"/>
      <w:lvlText w:val="%3."/>
      <w:lvlJc w:val="right"/>
      <w:pPr>
        <w:ind w:left="2149" w:hanging="180"/>
      </w:pPr>
    </w:lvl>
    <w:lvl w:ilvl="3" w:tplc="0C09000F" w:tentative="1">
      <w:start w:val="1"/>
      <w:numFmt w:val="decimal"/>
      <w:lvlText w:val="%4."/>
      <w:lvlJc w:val="left"/>
      <w:pPr>
        <w:ind w:left="2869" w:hanging="360"/>
      </w:pPr>
    </w:lvl>
    <w:lvl w:ilvl="4" w:tplc="0C090019" w:tentative="1">
      <w:start w:val="1"/>
      <w:numFmt w:val="lowerLetter"/>
      <w:lvlText w:val="%5."/>
      <w:lvlJc w:val="left"/>
      <w:pPr>
        <w:ind w:left="3589" w:hanging="360"/>
      </w:pPr>
    </w:lvl>
    <w:lvl w:ilvl="5" w:tplc="0C09001B" w:tentative="1">
      <w:start w:val="1"/>
      <w:numFmt w:val="lowerRoman"/>
      <w:lvlText w:val="%6."/>
      <w:lvlJc w:val="right"/>
      <w:pPr>
        <w:ind w:left="4309" w:hanging="180"/>
      </w:pPr>
    </w:lvl>
    <w:lvl w:ilvl="6" w:tplc="0C09000F" w:tentative="1">
      <w:start w:val="1"/>
      <w:numFmt w:val="decimal"/>
      <w:lvlText w:val="%7."/>
      <w:lvlJc w:val="left"/>
      <w:pPr>
        <w:ind w:left="5029" w:hanging="360"/>
      </w:pPr>
    </w:lvl>
    <w:lvl w:ilvl="7" w:tplc="0C090019" w:tentative="1">
      <w:start w:val="1"/>
      <w:numFmt w:val="lowerLetter"/>
      <w:lvlText w:val="%8."/>
      <w:lvlJc w:val="left"/>
      <w:pPr>
        <w:ind w:left="5749" w:hanging="360"/>
      </w:pPr>
    </w:lvl>
    <w:lvl w:ilvl="8" w:tplc="0C09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1">
    <w:nsid w:val="10891601"/>
    <w:multiLevelType w:val="hybridMultilevel"/>
    <w:tmpl w:val="7458C06C"/>
    <w:lvl w:ilvl="0" w:tplc="0C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E61EAC"/>
    <w:multiLevelType w:val="multilevel"/>
    <w:tmpl w:val="02AE50C0"/>
    <w:styleLink w:val="Examstyle"/>
    <w:lvl w:ilvl="0">
      <w:start w:val="1"/>
      <w:numFmt w:val="lowerLetter"/>
      <w:lvlText w:val="%1)"/>
      <w:lvlJc w:val="left"/>
      <w:pPr>
        <w:ind w:left="680" w:hanging="680"/>
      </w:pPr>
      <w:rPr>
        <w:rFonts w:hint="default"/>
      </w:rPr>
    </w:lvl>
    <w:lvl w:ilvl="1">
      <w:start w:val="1"/>
      <w:numFmt w:val="lowerRoman"/>
      <w:lvlText w:val="(%2)"/>
      <w:lvlJc w:val="left"/>
      <w:pPr>
        <w:ind w:left="1134" w:hanging="774"/>
      </w:pPr>
      <w:rPr>
        <w:rFonts w:hint="default"/>
      </w:rPr>
    </w:lvl>
    <w:lvl w:ilvl="2">
      <w:start w:val="1"/>
      <w:numFmt w:val="upperLetter"/>
      <w:lvlText w:val="%3)"/>
      <w:lvlJc w:val="left"/>
      <w:pPr>
        <w:ind w:left="1758" w:hanging="73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2EA1125D"/>
    <w:multiLevelType w:val="hybridMultilevel"/>
    <w:tmpl w:val="23140CFA"/>
    <w:lvl w:ilvl="0" w:tplc="AA18FCF6">
      <w:start w:val="1"/>
      <w:numFmt w:val="upperLetter"/>
      <w:lvlText w:val="%1."/>
      <w:lvlJc w:val="left"/>
      <w:pPr>
        <w:ind w:left="4140" w:hanging="34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1534380"/>
    <w:multiLevelType w:val="hybridMultilevel"/>
    <w:tmpl w:val="23140CFA"/>
    <w:lvl w:ilvl="0" w:tplc="AA18FCF6">
      <w:start w:val="1"/>
      <w:numFmt w:val="upperLetter"/>
      <w:lvlText w:val="%1."/>
      <w:lvlJc w:val="left"/>
      <w:pPr>
        <w:ind w:left="4140" w:hanging="34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28C2744"/>
    <w:multiLevelType w:val="hybridMultilevel"/>
    <w:tmpl w:val="BB428864"/>
    <w:lvl w:ilvl="0" w:tplc="441EA1FC">
      <w:start w:val="1"/>
      <w:numFmt w:val="upperLetter"/>
      <w:lvlText w:val="%1."/>
      <w:lvlJc w:val="left"/>
      <w:pPr>
        <w:ind w:left="10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40" w:hanging="360"/>
      </w:pPr>
    </w:lvl>
    <w:lvl w:ilvl="2" w:tplc="0C09001B" w:tentative="1">
      <w:start w:val="1"/>
      <w:numFmt w:val="lowerRoman"/>
      <w:lvlText w:val="%3."/>
      <w:lvlJc w:val="right"/>
      <w:pPr>
        <w:ind w:left="2460" w:hanging="180"/>
      </w:pPr>
    </w:lvl>
    <w:lvl w:ilvl="3" w:tplc="0C09000F" w:tentative="1">
      <w:start w:val="1"/>
      <w:numFmt w:val="decimal"/>
      <w:lvlText w:val="%4."/>
      <w:lvlJc w:val="left"/>
      <w:pPr>
        <w:ind w:left="3180" w:hanging="360"/>
      </w:pPr>
    </w:lvl>
    <w:lvl w:ilvl="4" w:tplc="0C090019" w:tentative="1">
      <w:start w:val="1"/>
      <w:numFmt w:val="lowerLetter"/>
      <w:lvlText w:val="%5."/>
      <w:lvlJc w:val="left"/>
      <w:pPr>
        <w:ind w:left="3900" w:hanging="360"/>
      </w:pPr>
    </w:lvl>
    <w:lvl w:ilvl="5" w:tplc="0C09001B" w:tentative="1">
      <w:start w:val="1"/>
      <w:numFmt w:val="lowerRoman"/>
      <w:lvlText w:val="%6."/>
      <w:lvlJc w:val="right"/>
      <w:pPr>
        <w:ind w:left="4620" w:hanging="180"/>
      </w:pPr>
    </w:lvl>
    <w:lvl w:ilvl="6" w:tplc="0C09000F" w:tentative="1">
      <w:start w:val="1"/>
      <w:numFmt w:val="decimal"/>
      <w:lvlText w:val="%7."/>
      <w:lvlJc w:val="left"/>
      <w:pPr>
        <w:ind w:left="5340" w:hanging="360"/>
      </w:pPr>
    </w:lvl>
    <w:lvl w:ilvl="7" w:tplc="0C090019" w:tentative="1">
      <w:start w:val="1"/>
      <w:numFmt w:val="lowerLetter"/>
      <w:lvlText w:val="%8."/>
      <w:lvlJc w:val="left"/>
      <w:pPr>
        <w:ind w:left="6060" w:hanging="360"/>
      </w:pPr>
    </w:lvl>
    <w:lvl w:ilvl="8" w:tplc="0C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6">
    <w:nsid w:val="5F7E3122"/>
    <w:multiLevelType w:val="hybridMultilevel"/>
    <w:tmpl w:val="6032F018"/>
    <w:lvl w:ilvl="0" w:tplc="C846BE76">
      <w:start w:val="1"/>
      <w:numFmt w:val="upperLetter"/>
      <w:lvlText w:val="%1."/>
      <w:lvlJc w:val="left"/>
      <w:pPr>
        <w:ind w:left="6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80" w:hanging="360"/>
      </w:pPr>
    </w:lvl>
    <w:lvl w:ilvl="2" w:tplc="0C09001B" w:tentative="1">
      <w:start w:val="1"/>
      <w:numFmt w:val="lowerRoman"/>
      <w:lvlText w:val="%3."/>
      <w:lvlJc w:val="right"/>
      <w:pPr>
        <w:ind w:left="2100" w:hanging="180"/>
      </w:pPr>
    </w:lvl>
    <w:lvl w:ilvl="3" w:tplc="0C09000F" w:tentative="1">
      <w:start w:val="1"/>
      <w:numFmt w:val="decimal"/>
      <w:lvlText w:val="%4."/>
      <w:lvlJc w:val="left"/>
      <w:pPr>
        <w:ind w:left="2820" w:hanging="360"/>
      </w:pPr>
    </w:lvl>
    <w:lvl w:ilvl="4" w:tplc="0C090019" w:tentative="1">
      <w:start w:val="1"/>
      <w:numFmt w:val="lowerLetter"/>
      <w:lvlText w:val="%5."/>
      <w:lvlJc w:val="left"/>
      <w:pPr>
        <w:ind w:left="3540" w:hanging="360"/>
      </w:pPr>
    </w:lvl>
    <w:lvl w:ilvl="5" w:tplc="0C09001B" w:tentative="1">
      <w:start w:val="1"/>
      <w:numFmt w:val="lowerRoman"/>
      <w:lvlText w:val="%6."/>
      <w:lvlJc w:val="right"/>
      <w:pPr>
        <w:ind w:left="4260" w:hanging="180"/>
      </w:pPr>
    </w:lvl>
    <w:lvl w:ilvl="6" w:tplc="0C09000F" w:tentative="1">
      <w:start w:val="1"/>
      <w:numFmt w:val="decimal"/>
      <w:lvlText w:val="%7."/>
      <w:lvlJc w:val="left"/>
      <w:pPr>
        <w:ind w:left="4980" w:hanging="360"/>
      </w:pPr>
    </w:lvl>
    <w:lvl w:ilvl="7" w:tplc="0C090019" w:tentative="1">
      <w:start w:val="1"/>
      <w:numFmt w:val="lowerLetter"/>
      <w:lvlText w:val="%8."/>
      <w:lvlJc w:val="left"/>
      <w:pPr>
        <w:ind w:left="5700" w:hanging="360"/>
      </w:pPr>
    </w:lvl>
    <w:lvl w:ilvl="8" w:tplc="0C09001B" w:tentative="1">
      <w:start w:val="1"/>
      <w:numFmt w:val="lowerRoman"/>
      <w:lvlText w:val="%9."/>
      <w:lvlJc w:val="right"/>
      <w:pPr>
        <w:ind w:left="642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6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392A"/>
    <w:rsid w:val="00013474"/>
    <w:rsid w:val="000163CE"/>
    <w:rsid w:val="00031826"/>
    <w:rsid w:val="00034138"/>
    <w:rsid w:val="00054524"/>
    <w:rsid w:val="00066213"/>
    <w:rsid w:val="00072016"/>
    <w:rsid w:val="000770C2"/>
    <w:rsid w:val="00080901"/>
    <w:rsid w:val="00094B37"/>
    <w:rsid w:val="000A1BA6"/>
    <w:rsid w:val="000C51D8"/>
    <w:rsid w:val="000F41E0"/>
    <w:rsid w:val="00134156"/>
    <w:rsid w:val="0018418B"/>
    <w:rsid w:val="0019427A"/>
    <w:rsid w:val="001A56EF"/>
    <w:rsid w:val="001D75FA"/>
    <w:rsid w:val="001E504A"/>
    <w:rsid w:val="00230A45"/>
    <w:rsid w:val="00240458"/>
    <w:rsid w:val="00277985"/>
    <w:rsid w:val="002A3D0B"/>
    <w:rsid w:val="002B0410"/>
    <w:rsid w:val="002D0C60"/>
    <w:rsid w:val="002F08A0"/>
    <w:rsid w:val="003157FF"/>
    <w:rsid w:val="00325B6E"/>
    <w:rsid w:val="0033333A"/>
    <w:rsid w:val="00345208"/>
    <w:rsid w:val="003C098E"/>
    <w:rsid w:val="003F7C4B"/>
    <w:rsid w:val="004355BF"/>
    <w:rsid w:val="004A7FD9"/>
    <w:rsid w:val="004E1905"/>
    <w:rsid w:val="004E5BED"/>
    <w:rsid w:val="00532CE0"/>
    <w:rsid w:val="005C392A"/>
    <w:rsid w:val="005D7584"/>
    <w:rsid w:val="005E3D07"/>
    <w:rsid w:val="00605251"/>
    <w:rsid w:val="00620828"/>
    <w:rsid w:val="0066671E"/>
    <w:rsid w:val="006708B0"/>
    <w:rsid w:val="00676A45"/>
    <w:rsid w:val="00681B74"/>
    <w:rsid w:val="006B2190"/>
    <w:rsid w:val="006D09A2"/>
    <w:rsid w:val="006D5D42"/>
    <w:rsid w:val="0070532A"/>
    <w:rsid w:val="0071284D"/>
    <w:rsid w:val="007222B1"/>
    <w:rsid w:val="007452A3"/>
    <w:rsid w:val="00754475"/>
    <w:rsid w:val="007913C5"/>
    <w:rsid w:val="007D5F68"/>
    <w:rsid w:val="007E34C7"/>
    <w:rsid w:val="007E57B9"/>
    <w:rsid w:val="008068B9"/>
    <w:rsid w:val="0088245A"/>
    <w:rsid w:val="00882D86"/>
    <w:rsid w:val="008839FB"/>
    <w:rsid w:val="008D3E75"/>
    <w:rsid w:val="008E21ED"/>
    <w:rsid w:val="00915C54"/>
    <w:rsid w:val="00925B36"/>
    <w:rsid w:val="00932B35"/>
    <w:rsid w:val="00983FBF"/>
    <w:rsid w:val="00995DC9"/>
    <w:rsid w:val="009A1E43"/>
    <w:rsid w:val="009C3922"/>
    <w:rsid w:val="00A23391"/>
    <w:rsid w:val="00A3116E"/>
    <w:rsid w:val="00A66A0F"/>
    <w:rsid w:val="00AA3B76"/>
    <w:rsid w:val="00AC7C74"/>
    <w:rsid w:val="00B11BF1"/>
    <w:rsid w:val="00B23E5A"/>
    <w:rsid w:val="00B26C82"/>
    <w:rsid w:val="00B309D6"/>
    <w:rsid w:val="00B3556B"/>
    <w:rsid w:val="00B56A89"/>
    <w:rsid w:val="00B728DC"/>
    <w:rsid w:val="00BD02F1"/>
    <w:rsid w:val="00BD6FF3"/>
    <w:rsid w:val="00BF7A39"/>
    <w:rsid w:val="00C51347"/>
    <w:rsid w:val="00C6546B"/>
    <w:rsid w:val="00C67F16"/>
    <w:rsid w:val="00C71CCB"/>
    <w:rsid w:val="00C947A0"/>
    <w:rsid w:val="00CB13D8"/>
    <w:rsid w:val="00CB265E"/>
    <w:rsid w:val="00CD5790"/>
    <w:rsid w:val="00D01508"/>
    <w:rsid w:val="00DA59C6"/>
    <w:rsid w:val="00DB5487"/>
    <w:rsid w:val="00DB77AB"/>
    <w:rsid w:val="00DF0CAA"/>
    <w:rsid w:val="00DF2F12"/>
    <w:rsid w:val="00E054F2"/>
    <w:rsid w:val="00E24335"/>
    <w:rsid w:val="00E269AF"/>
    <w:rsid w:val="00E32BF9"/>
    <w:rsid w:val="00E417C3"/>
    <w:rsid w:val="00E45CDC"/>
    <w:rsid w:val="00E71ED7"/>
    <w:rsid w:val="00E76092"/>
    <w:rsid w:val="00EA78AC"/>
    <w:rsid w:val="00EB29D3"/>
    <w:rsid w:val="00ED7F73"/>
    <w:rsid w:val="00EE59CB"/>
    <w:rsid w:val="00EF11C7"/>
    <w:rsid w:val="00F27D76"/>
    <w:rsid w:val="00F35853"/>
    <w:rsid w:val="00F670BA"/>
    <w:rsid w:val="00F8667A"/>
    <w:rsid w:val="00FB269C"/>
    <w:rsid w:val="00FB66D2"/>
    <w:rsid w:val="00FC5409"/>
    <w:rsid w:val="00FF1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67F1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C67F16"/>
    <w:rPr>
      <w:rFonts w:ascii="Times New Roman" w:eastAsia="Times New Roman" w:hAnsi="Times New Roman" w:cs="Times New Roman"/>
      <w:sz w:val="28"/>
      <w:szCs w:val="24"/>
    </w:rPr>
  </w:style>
  <w:style w:type="paragraph" w:styleId="ListParagraph">
    <w:name w:val="List Paragraph"/>
    <w:basedOn w:val="Normal"/>
    <w:uiPriority w:val="34"/>
    <w:qFormat/>
    <w:rsid w:val="007452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link w:val="NoSpacingChar"/>
    <w:uiPriority w:val="1"/>
    <w:qFormat/>
    <w:rsid w:val="00E24335"/>
    <w:pPr>
      <w:spacing w:after="0" w:line="240" w:lineRule="auto"/>
    </w:pPr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24335"/>
    <w:rPr>
      <w:rFonts w:eastAsiaTheme="minorEastAsia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67F1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C67F16"/>
    <w:rPr>
      <w:rFonts w:ascii="Times New Roman" w:eastAsia="Times New Roman" w:hAnsi="Times New Roman" w:cs="Times New Roman"/>
      <w:sz w:val="28"/>
      <w:szCs w:val="24"/>
    </w:rPr>
  </w:style>
  <w:style w:type="paragraph" w:styleId="ListParagraph">
    <w:name w:val="List Paragraph"/>
    <w:basedOn w:val="Normal"/>
    <w:uiPriority w:val="34"/>
    <w:qFormat/>
    <w:rsid w:val="007452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link w:val="NoSpacingChar"/>
    <w:uiPriority w:val="1"/>
    <w:qFormat/>
    <w:rsid w:val="00E24335"/>
    <w:pPr>
      <w:spacing w:after="0" w:line="240" w:lineRule="auto"/>
    </w:pPr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24335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wmf"/><Relationship Id="rId117" Type="http://schemas.openxmlformats.org/officeDocument/2006/relationships/image" Target="media/image53.png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6.bin"/><Relationship Id="rId47" Type="http://schemas.openxmlformats.org/officeDocument/2006/relationships/image" Target="media/image18.png"/><Relationship Id="rId63" Type="http://schemas.openxmlformats.org/officeDocument/2006/relationships/image" Target="media/image26.wmf"/><Relationship Id="rId68" Type="http://schemas.openxmlformats.org/officeDocument/2006/relationships/oleObject" Target="embeddings/oleObject29.bin"/><Relationship Id="rId84" Type="http://schemas.openxmlformats.org/officeDocument/2006/relationships/oleObject" Target="embeddings/oleObject37.bin"/><Relationship Id="rId89" Type="http://schemas.openxmlformats.org/officeDocument/2006/relationships/image" Target="media/image39.png"/><Relationship Id="rId112" Type="http://schemas.openxmlformats.org/officeDocument/2006/relationships/oleObject" Target="embeddings/oleObject51.bin"/><Relationship Id="rId133" Type="http://schemas.openxmlformats.org/officeDocument/2006/relationships/image" Target="media/image61.png"/><Relationship Id="rId138" Type="http://schemas.openxmlformats.org/officeDocument/2006/relationships/oleObject" Target="embeddings/oleObject64.bin"/><Relationship Id="rId154" Type="http://schemas.openxmlformats.org/officeDocument/2006/relationships/oleObject" Target="embeddings/oleObject72.bin"/><Relationship Id="rId159" Type="http://schemas.openxmlformats.org/officeDocument/2006/relationships/image" Target="media/image74.png"/><Relationship Id="rId16" Type="http://schemas.openxmlformats.org/officeDocument/2006/relationships/oleObject" Target="embeddings/oleObject4.bin"/><Relationship Id="rId107" Type="http://schemas.openxmlformats.org/officeDocument/2006/relationships/image" Target="media/image48.png"/><Relationship Id="rId11" Type="http://schemas.openxmlformats.org/officeDocument/2006/relationships/image" Target="media/image2.wmf"/><Relationship Id="rId32" Type="http://schemas.openxmlformats.org/officeDocument/2006/relationships/image" Target="media/image12.wmf"/><Relationship Id="rId37" Type="http://schemas.openxmlformats.org/officeDocument/2006/relationships/image" Target="media/image13.png"/><Relationship Id="rId53" Type="http://schemas.openxmlformats.org/officeDocument/2006/relationships/image" Target="media/image21.wmf"/><Relationship Id="rId58" Type="http://schemas.openxmlformats.org/officeDocument/2006/relationships/oleObject" Target="embeddings/oleObject24.bin"/><Relationship Id="rId74" Type="http://schemas.openxmlformats.org/officeDocument/2006/relationships/oleObject" Target="embeddings/oleObject32.bin"/><Relationship Id="rId79" Type="http://schemas.openxmlformats.org/officeDocument/2006/relationships/image" Target="media/image34.png"/><Relationship Id="rId102" Type="http://schemas.openxmlformats.org/officeDocument/2006/relationships/oleObject" Target="embeddings/oleObject46.bin"/><Relationship Id="rId123" Type="http://schemas.openxmlformats.org/officeDocument/2006/relationships/image" Target="media/image56.wmf"/><Relationship Id="rId128" Type="http://schemas.openxmlformats.org/officeDocument/2006/relationships/oleObject" Target="embeddings/oleObject59.bin"/><Relationship Id="rId144" Type="http://schemas.openxmlformats.org/officeDocument/2006/relationships/oleObject" Target="embeddings/oleObject67.bin"/><Relationship Id="rId149" Type="http://schemas.openxmlformats.org/officeDocument/2006/relationships/image" Target="media/image69.png"/><Relationship Id="rId5" Type="http://schemas.openxmlformats.org/officeDocument/2006/relationships/settings" Target="settings.xml"/><Relationship Id="rId90" Type="http://schemas.openxmlformats.org/officeDocument/2006/relationships/oleObject" Target="embeddings/oleObject40.bin"/><Relationship Id="rId95" Type="http://schemas.openxmlformats.org/officeDocument/2006/relationships/image" Target="media/image42.wmf"/><Relationship Id="rId160" Type="http://schemas.openxmlformats.org/officeDocument/2006/relationships/oleObject" Target="embeddings/oleObject75.bin"/><Relationship Id="rId165" Type="http://schemas.openxmlformats.org/officeDocument/2006/relationships/fontTable" Target="fontTable.xml"/><Relationship Id="rId22" Type="http://schemas.openxmlformats.org/officeDocument/2006/relationships/image" Target="media/image7.png"/><Relationship Id="rId27" Type="http://schemas.openxmlformats.org/officeDocument/2006/relationships/oleObject" Target="embeddings/oleObject10.bin"/><Relationship Id="rId43" Type="http://schemas.openxmlformats.org/officeDocument/2006/relationships/image" Target="media/image16.png"/><Relationship Id="rId48" Type="http://schemas.openxmlformats.org/officeDocument/2006/relationships/oleObject" Target="embeddings/oleObject19.bin"/><Relationship Id="rId64" Type="http://schemas.openxmlformats.org/officeDocument/2006/relationships/oleObject" Target="embeddings/oleObject27.bin"/><Relationship Id="rId69" Type="http://schemas.openxmlformats.org/officeDocument/2006/relationships/image" Target="media/image29.wmf"/><Relationship Id="rId113" Type="http://schemas.openxmlformats.org/officeDocument/2006/relationships/image" Target="media/image51.png"/><Relationship Id="rId118" Type="http://schemas.openxmlformats.org/officeDocument/2006/relationships/oleObject" Target="embeddings/oleObject54.bin"/><Relationship Id="rId134" Type="http://schemas.openxmlformats.org/officeDocument/2006/relationships/oleObject" Target="embeddings/oleObject62.bin"/><Relationship Id="rId139" Type="http://schemas.openxmlformats.org/officeDocument/2006/relationships/image" Target="media/image64.png"/><Relationship Id="rId80" Type="http://schemas.openxmlformats.org/officeDocument/2006/relationships/oleObject" Target="embeddings/oleObject35.bin"/><Relationship Id="rId85" Type="http://schemas.openxmlformats.org/officeDocument/2006/relationships/image" Target="media/image37.wmf"/><Relationship Id="rId150" Type="http://schemas.openxmlformats.org/officeDocument/2006/relationships/oleObject" Target="embeddings/oleObject70.bin"/><Relationship Id="rId155" Type="http://schemas.openxmlformats.org/officeDocument/2006/relationships/image" Target="media/image72.png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33" Type="http://schemas.openxmlformats.org/officeDocument/2006/relationships/oleObject" Target="embeddings/oleObject13.bin"/><Relationship Id="rId38" Type="http://schemas.openxmlformats.org/officeDocument/2006/relationships/oleObject" Target="embeddings/oleObject14.bin"/><Relationship Id="rId59" Type="http://schemas.openxmlformats.org/officeDocument/2006/relationships/image" Target="media/image24.wmf"/><Relationship Id="rId103" Type="http://schemas.openxmlformats.org/officeDocument/2006/relationships/image" Target="media/image46.png"/><Relationship Id="rId108" Type="http://schemas.openxmlformats.org/officeDocument/2006/relationships/oleObject" Target="embeddings/oleObject49.bin"/><Relationship Id="rId124" Type="http://schemas.openxmlformats.org/officeDocument/2006/relationships/oleObject" Target="embeddings/oleObject57.bin"/><Relationship Id="rId129" Type="http://schemas.openxmlformats.org/officeDocument/2006/relationships/image" Target="media/image59.wmf"/><Relationship Id="rId54" Type="http://schemas.openxmlformats.org/officeDocument/2006/relationships/oleObject" Target="embeddings/oleObject22.bin"/><Relationship Id="rId70" Type="http://schemas.openxmlformats.org/officeDocument/2006/relationships/oleObject" Target="embeddings/oleObject30.bin"/><Relationship Id="rId75" Type="http://schemas.openxmlformats.org/officeDocument/2006/relationships/image" Target="media/image32.wmf"/><Relationship Id="rId91" Type="http://schemas.openxmlformats.org/officeDocument/2006/relationships/image" Target="media/image40.wmf"/><Relationship Id="rId96" Type="http://schemas.openxmlformats.org/officeDocument/2006/relationships/oleObject" Target="embeddings/oleObject43.bin"/><Relationship Id="rId140" Type="http://schemas.openxmlformats.org/officeDocument/2006/relationships/oleObject" Target="embeddings/oleObject65.bin"/><Relationship Id="rId145" Type="http://schemas.openxmlformats.org/officeDocument/2006/relationships/image" Target="media/image67.wmf"/><Relationship Id="rId161" Type="http://schemas.openxmlformats.org/officeDocument/2006/relationships/image" Target="media/image75.png"/><Relationship Id="rId16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oleObject" Target="embeddings/oleObject8.bin"/><Relationship Id="rId28" Type="http://schemas.openxmlformats.org/officeDocument/2006/relationships/image" Target="media/image10.png"/><Relationship Id="rId36" Type="http://schemas.openxmlformats.org/officeDocument/2006/relationships/header" Target="header2.xml"/><Relationship Id="rId49" Type="http://schemas.openxmlformats.org/officeDocument/2006/relationships/image" Target="media/image19.wmf"/><Relationship Id="rId57" Type="http://schemas.openxmlformats.org/officeDocument/2006/relationships/image" Target="media/image23.wmf"/><Relationship Id="rId106" Type="http://schemas.openxmlformats.org/officeDocument/2006/relationships/oleObject" Target="embeddings/oleObject48.bin"/><Relationship Id="rId114" Type="http://schemas.openxmlformats.org/officeDocument/2006/relationships/oleObject" Target="embeddings/oleObject52.bin"/><Relationship Id="rId119" Type="http://schemas.openxmlformats.org/officeDocument/2006/relationships/image" Target="media/image54.png"/><Relationship Id="rId127" Type="http://schemas.openxmlformats.org/officeDocument/2006/relationships/image" Target="media/image58.wmf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2.bin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5.bin"/><Relationship Id="rId65" Type="http://schemas.openxmlformats.org/officeDocument/2006/relationships/image" Target="media/image27.png"/><Relationship Id="rId73" Type="http://schemas.openxmlformats.org/officeDocument/2006/relationships/image" Target="media/image31.wmf"/><Relationship Id="rId78" Type="http://schemas.openxmlformats.org/officeDocument/2006/relationships/oleObject" Target="embeddings/oleObject34.bin"/><Relationship Id="rId81" Type="http://schemas.openxmlformats.org/officeDocument/2006/relationships/image" Target="media/image35.png"/><Relationship Id="rId86" Type="http://schemas.openxmlformats.org/officeDocument/2006/relationships/oleObject" Target="embeddings/oleObject38.bin"/><Relationship Id="rId94" Type="http://schemas.openxmlformats.org/officeDocument/2006/relationships/oleObject" Target="embeddings/oleObject42.bin"/><Relationship Id="rId99" Type="http://schemas.openxmlformats.org/officeDocument/2006/relationships/image" Target="media/image44.png"/><Relationship Id="rId101" Type="http://schemas.openxmlformats.org/officeDocument/2006/relationships/image" Target="media/image45.wmf"/><Relationship Id="rId122" Type="http://schemas.openxmlformats.org/officeDocument/2006/relationships/oleObject" Target="embeddings/oleObject56.bin"/><Relationship Id="rId130" Type="http://schemas.openxmlformats.org/officeDocument/2006/relationships/oleObject" Target="embeddings/oleObject60.bin"/><Relationship Id="rId135" Type="http://schemas.openxmlformats.org/officeDocument/2006/relationships/image" Target="media/image62.wmf"/><Relationship Id="rId143" Type="http://schemas.openxmlformats.org/officeDocument/2006/relationships/image" Target="media/image66.wmf"/><Relationship Id="rId148" Type="http://schemas.openxmlformats.org/officeDocument/2006/relationships/oleObject" Target="embeddings/oleObject69.bin"/><Relationship Id="rId151" Type="http://schemas.openxmlformats.org/officeDocument/2006/relationships/image" Target="media/image70.png"/><Relationship Id="rId156" Type="http://schemas.openxmlformats.org/officeDocument/2006/relationships/oleObject" Target="embeddings/oleObject73.bin"/><Relationship Id="rId164" Type="http://schemas.openxmlformats.org/officeDocument/2006/relationships/oleObject" Target="embeddings/oleObject77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image" Target="media/image14.wmf"/><Relationship Id="rId109" Type="http://schemas.openxmlformats.org/officeDocument/2006/relationships/image" Target="media/image49.wmf"/><Relationship Id="rId34" Type="http://schemas.openxmlformats.org/officeDocument/2006/relationships/header" Target="header1.xml"/><Relationship Id="rId50" Type="http://schemas.openxmlformats.org/officeDocument/2006/relationships/oleObject" Target="embeddings/oleObject20.bin"/><Relationship Id="rId55" Type="http://schemas.openxmlformats.org/officeDocument/2006/relationships/image" Target="media/image22.wmf"/><Relationship Id="rId76" Type="http://schemas.openxmlformats.org/officeDocument/2006/relationships/oleObject" Target="embeddings/oleObject33.bin"/><Relationship Id="rId97" Type="http://schemas.openxmlformats.org/officeDocument/2006/relationships/image" Target="media/image43.wmf"/><Relationship Id="rId104" Type="http://schemas.openxmlformats.org/officeDocument/2006/relationships/oleObject" Target="embeddings/oleObject47.bin"/><Relationship Id="rId120" Type="http://schemas.openxmlformats.org/officeDocument/2006/relationships/oleObject" Target="embeddings/oleObject55.bin"/><Relationship Id="rId125" Type="http://schemas.openxmlformats.org/officeDocument/2006/relationships/image" Target="media/image57.wmf"/><Relationship Id="rId141" Type="http://schemas.openxmlformats.org/officeDocument/2006/relationships/image" Target="media/image65.png"/><Relationship Id="rId146" Type="http://schemas.openxmlformats.org/officeDocument/2006/relationships/oleObject" Target="embeddings/oleObject68.bin"/><Relationship Id="rId7" Type="http://schemas.openxmlformats.org/officeDocument/2006/relationships/footnotes" Target="footnotes.xml"/><Relationship Id="rId71" Type="http://schemas.openxmlformats.org/officeDocument/2006/relationships/image" Target="media/image30.wmf"/><Relationship Id="rId92" Type="http://schemas.openxmlformats.org/officeDocument/2006/relationships/oleObject" Target="embeddings/oleObject41.bin"/><Relationship Id="rId162" Type="http://schemas.openxmlformats.org/officeDocument/2006/relationships/oleObject" Target="embeddings/oleObject76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8.png"/><Relationship Id="rId40" Type="http://schemas.openxmlformats.org/officeDocument/2006/relationships/oleObject" Target="embeddings/oleObject15.bin"/><Relationship Id="rId45" Type="http://schemas.openxmlformats.org/officeDocument/2006/relationships/image" Target="media/image17.png"/><Relationship Id="rId66" Type="http://schemas.openxmlformats.org/officeDocument/2006/relationships/oleObject" Target="embeddings/oleObject28.bin"/><Relationship Id="rId87" Type="http://schemas.openxmlformats.org/officeDocument/2006/relationships/image" Target="media/image38.png"/><Relationship Id="rId110" Type="http://schemas.openxmlformats.org/officeDocument/2006/relationships/oleObject" Target="embeddings/oleObject50.bin"/><Relationship Id="rId115" Type="http://schemas.openxmlformats.org/officeDocument/2006/relationships/image" Target="media/image52.png"/><Relationship Id="rId131" Type="http://schemas.openxmlformats.org/officeDocument/2006/relationships/image" Target="media/image60.wmf"/><Relationship Id="rId136" Type="http://schemas.openxmlformats.org/officeDocument/2006/relationships/oleObject" Target="embeddings/oleObject63.bin"/><Relationship Id="rId157" Type="http://schemas.openxmlformats.org/officeDocument/2006/relationships/image" Target="media/image73.png"/><Relationship Id="rId61" Type="http://schemas.openxmlformats.org/officeDocument/2006/relationships/image" Target="media/image25.wmf"/><Relationship Id="rId82" Type="http://schemas.openxmlformats.org/officeDocument/2006/relationships/oleObject" Target="embeddings/oleObject36.bin"/><Relationship Id="rId152" Type="http://schemas.openxmlformats.org/officeDocument/2006/relationships/oleObject" Target="embeddings/oleObject71.bin"/><Relationship Id="rId19" Type="http://schemas.openxmlformats.org/officeDocument/2006/relationships/oleObject" Target="embeddings/oleObject6.bin"/><Relationship Id="rId14" Type="http://schemas.openxmlformats.org/officeDocument/2006/relationships/oleObject" Target="embeddings/oleObject3.bin"/><Relationship Id="rId30" Type="http://schemas.openxmlformats.org/officeDocument/2006/relationships/image" Target="media/image11.wmf"/><Relationship Id="rId35" Type="http://schemas.openxmlformats.org/officeDocument/2006/relationships/footer" Target="footer1.xml"/><Relationship Id="rId56" Type="http://schemas.openxmlformats.org/officeDocument/2006/relationships/oleObject" Target="embeddings/oleObject23.bin"/><Relationship Id="rId77" Type="http://schemas.openxmlformats.org/officeDocument/2006/relationships/image" Target="media/image33.png"/><Relationship Id="rId100" Type="http://schemas.openxmlformats.org/officeDocument/2006/relationships/oleObject" Target="embeddings/oleObject45.bin"/><Relationship Id="rId105" Type="http://schemas.openxmlformats.org/officeDocument/2006/relationships/image" Target="media/image47.png"/><Relationship Id="rId126" Type="http://schemas.openxmlformats.org/officeDocument/2006/relationships/oleObject" Target="embeddings/oleObject58.bin"/><Relationship Id="rId147" Type="http://schemas.openxmlformats.org/officeDocument/2006/relationships/image" Target="media/image68.wmf"/><Relationship Id="rId8" Type="http://schemas.openxmlformats.org/officeDocument/2006/relationships/endnotes" Target="endnotes.xml"/><Relationship Id="rId51" Type="http://schemas.openxmlformats.org/officeDocument/2006/relationships/image" Target="media/image20.wmf"/><Relationship Id="rId72" Type="http://schemas.openxmlformats.org/officeDocument/2006/relationships/oleObject" Target="embeddings/oleObject31.bin"/><Relationship Id="rId93" Type="http://schemas.openxmlformats.org/officeDocument/2006/relationships/image" Target="media/image41.wmf"/><Relationship Id="rId98" Type="http://schemas.openxmlformats.org/officeDocument/2006/relationships/oleObject" Target="embeddings/oleObject44.bin"/><Relationship Id="rId121" Type="http://schemas.openxmlformats.org/officeDocument/2006/relationships/image" Target="media/image55.wmf"/><Relationship Id="rId142" Type="http://schemas.openxmlformats.org/officeDocument/2006/relationships/oleObject" Target="embeddings/oleObject66.bin"/><Relationship Id="rId163" Type="http://schemas.openxmlformats.org/officeDocument/2006/relationships/image" Target="media/image76.png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oleObject" Target="embeddings/oleObject18.bin"/><Relationship Id="rId67" Type="http://schemas.openxmlformats.org/officeDocument/2006/relationships/image" Target="media/image28.wmf"/><Relationship Id="rId116" Type="http://schemas.openxmlformats.org/officeDocument/2006/relationships/oleObject" Target="embeddings/oleObject53.bin"/><Relationship Id="rId137" Type="http://schemas.openxmlformats.org/officeDocument/2006/relationships/image" Target="media/image63.wmf"/><Relationship Id="rId158" Type="http://schemas.openxmlformats.org/officeDocument/2006/relationships/oleObject" Target="embeddings/oleObject74.bin"/><Relationship Id="rId20" Type="http://schemas.openxmlformats.org/officeDocument/2006/relationships/image" Target="media/image6.png"/><Relationship Id="rId41" Type="http://schemas.openxmlformats.org/officeDocument/2006/relationships/image" Target="media/image15.png"/><Relationship Id="rId62" Type="http://schemas.openxmlformats.org/officeDocument/2006/relationships/oleObject" Target="embeddings/oleObject26.bin"/><Relationship Id="rId83" Type="http://schemas.openxmlformats.org/officeDocument/2006/relationships/image" Target="media/image36.wmf"/><Relationship Id="rId88" Type="http://schemas.openxmlformats.org/officeDocument/2006/relationships/oleObject" Target="embeddings/oleObject39.bin"/><Relationship Id="rId111" Type="http://schemas.openxmlformats.org/officeDocument/2006/relationships/image" Target="media/image50.png"/><Relationship Id="rId132" Type="http://schemas.openxmlformats.org/officeDocument/2006/relationships/oleObject" Target="embeddings/oleObject61.bin"/><Relationship Id="rId153" Type="http://schemas.openxmlformats.org/officeDocument/2006/relationships/image" Target="media/image7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Garrys%20data\BACKUP\WME%20Pty%20Ltd\WME%20Mathematics%20Assessment%20Bank%202012\Basic%20Test%20201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C05160-093D-46F2-B536-8DCA2FBFF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 Test 2012</Template>
  <TotalTime>606</TotalTime>
  <Pages>15</Pages>
  <Words>1379</Words>
  <Characters>7862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Western Trials</Company>
  <LinksUpToDate>false</LinksUpToDate>
  <CharactersWithSpaces>9223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Garry</dc:creator>
  <cp:lastModifiedBy>Garry</cp:lastModifiedBy>
  <cp:revision>20</cp:revision>
  <dcterms:created xsi:type="dcterms:W3CDTF">2011-11-25T22:54:00Z</dcterms:created>
  <dcterms:modified xsi:type="dcterms:W3CDTF">2012-03-03T11:48:00Z</dcterms:modified>
</cp:coreProperties>
</file>