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85" w:type="dxa"/>
        </w:tblCellMar>
        <w:tblLook w:val="04A0" w:firstRow="1" w:lastRow="0" w:firstColumn="1" w:lastColumn="0" w:noHBand="0" w:noVBand="1"/>
      </w:tblPr>
      <w:tblGrid>
        <w:gridCol w:w="534"/>
        <w:gridCol w:w="1417"/>
        <w:gridCol w:w="3827"/>
        <w:gridCol w:w="213"/>
        <w:gridCol w:w="4607"/>
      </w:tblGrid>
      <w:tr w:rsidR="004A7FD9" w:rsidRPr="004E1905" w:rsidTr="00C402D0">
        <w:trPr>
          <w:cantSplit/>
        </w:trPr>
        <w:tc>
          <w:tcPr>
            <w:tcW w:w="1951" w:type="dxa"/>
            <w:gridSpan w:val="2"/>
            <w:vMerge w:val="restart"/>
            <w:tcBorders>
              <w:top w:val="nil"/>
            </w:tcBorders>
            <w:vAlign w:val="center"/>
          </w:tcPr>
          <w:p w:rsidR="004A7FD9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t>Year</w:t>
            </w:r>
          </w:p>
          <w:p w:rsidR="00EA78AC" w:rsidRPr="004E1905" w:rsidRDefault="00EA78AC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vAlign w:val="center"/>
          </w:tcPr>
          <w:p w:rsidR="004A7FD9" w:rsidRDefault="00EA78AC" w:rsidP="00915C5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Mathematics </w:t>
            </w:r>
            <w:r w:rsidR="004A7FD9">
              <w:rPr>
                <w:rFonts w:ascii="Times New Roman" w:hAnsi="Times New Roman" w:cs="Times New Roman"/>
                <w:sz w:val="36"/>
                <w:szCs w:val="36"/>
              </w:rPr>
              <w:t>Test</w:t>
            </w:r>
          </w:p>
          <w:p w:rsidR="004A7FD9" w:rsidRDefault="00253203" w:rsidP="0025320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Basic Geometry</w:t>
            </w:r>
          </w:p>
        </w:tc>
        <w:tc>
          <w:tcPr>
            <w:tcW w:w="4607" w:type="dxa"/>
            <w:tcBorders>
              <w:top w:val="nil"/>
              <w:bottom w:val="nil"/>
            </w:tcBorders>
            <w:vAlign w:val="center"/>
          </w:tcPr>
          <w:p w:rsidR="004A7FD9" w:rsidRDefault="004A7FD9" w:rsidP="00EE0E1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Non Calculator</w:t>
            </w:r>
          </w:p>
          <w:p w:rsidR="004A7FD9" w:rsidRPr="004E1905" w:rsidRDefault="004A7FD9" w:rsidP="00EE0E1A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4A7FD9" w:rsidRPr="004E1905" w:rsidTr="00C402D0">
        <w:trPr>
          <w:cantSplit/>
        </w:trPr>
        <w:tc>
          <w:tcPr>
            <w:tcW w:w="1951" w:type="dxa"/>
            <w:gridSpan w:val="2"/>
            <w:vMerge/>
            <w:tcBorders>
              <w:bottom w:val="nil"/>
            </w:tcBorders>
            <w:vAlign w:val="center"/>
          </w:tcPr>
          <w:p w:rsidR="004A7FD9" w:rsidRPr="004E1905" w:rsidRDefault="004A7FD9" w:rsidP="00915C5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4A7FD9" w:rsidRPr="004E1905" w:rsidRDefault="004A7FD9" w:rsidP="00915C54">
            <w:pPr>
              <w:spacing w:before="120" w:after="12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Short Answer Section</w:t>
            </w:r>
          </w:p>
        </w:tc>
        <w:tc>
          <w:tcPr>
            <w:tcW w:w="4820" w:type="dxa"/>
            <w:gridSpan w:val="2"/>
            <w:tcBorders>
              <w:top w:val="nil"/>
              <w:bottom w:val="nil"/>
            </w:tcBorders>
            <w:vAlign w:val="bottom"/>
          </w:tcPr>
          <w:p w:rsidR="004A7FD9" w:rsidRPr="004E1905" w:rsidRDefault="004A7FD9" w:rsidP="00EE0E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4A7FD9" w:rsidRPr="00F670BA" w:rsidTr="00C402D0">
        <w:trPr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4A7FD9" w:rsidRDefault="004A7FD9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Default="004A7FD9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Pr="004E1905" w:rsidRDefault="004A7FD9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64" w:type="dxa"/>
            <w:gridSpan w:val="4"/>
            <w:tcBorders>
              <w:bottom w:val="single" w:sz="4" w:space="0" w:color="000000" w:themeColor="text1"/>
            </w:tcBorders>
          </w:tcPr>
          <w:p w:rsidR="004A7FD9" w:rsidRDefault="004A7FD9" w:rsidP="00EE0E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Default="004A7FD9" w:rsidP="00EE0E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all working and answers in the spaces provided on this test paper.</w:t>
            </w:r>
          </w:p>
          <w:p w:rsidR="004A7FD9" w:rsidRPr="00F670BA" w:rsidRDefault="004A7FD9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7FD9" w:rsidRPr="004E1905" w:rsidTr="00C402D0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4A7FD9" w:rsidRPr="004E1905" w:rsidRDefault="004A7FD9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4A7FD9" w:rsidRDefault="00F63933" w:rsidP="00F63933">
            <w:pPr>
              <w:spacing w:after="240"/>
              <w:ind w:right="612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order of rotati</w:t>
            </w:r>
            <w:r w:rsidR="00253203">
              <w:rPr>
                <w:rFonts w:ascii="Times New Roman" w:hAnsi="Times New Roman" w:cs="Times New Roman"/>
                <w:sz w:val="24"/>
                <w:szCs w:val="24"/>
              </w:rPr>
              <w:t>onal symmetry does the design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shown have?</w:t>
            </w:r>
          </w:p>
          <w:p w:rsidR="00F63933" w:rsidRDefault="00C402D0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</w:p>
          <w:p w:rsidR="00F63933" w:rsidRDefault="00F63933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FF1B42" w:rsidRDefault="00EA78AC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</w:t>
            </w:r>
          </w:p>
          <w:p w:rsidR="00EA78AC" w:rsidRPr="00FF1B42" w:rsidRDefault="00EA78AC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C402D0" w:rsidRPr="004E1905" w:rsidRDefault="00A650F9" w:rsidP="00C402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65" type="#_x0000_t75" style="position:absolute;margin-left:317.95pt;margin-top:-94.8pt;width:106.1pt;height:105.95pt;z-index:251792384;mso-position-horizontal-relative:text;mso-position-vertical-relative:text">
                  <v:imagedata r:id="rId9" o:title=""/>
                  <w10:wrap type="square"/>
                </v:shape>
                <o:OLEObject Type="Embed" ProgID="FXDraw3.Document" ShapeID="_x0000_s1065" DrawAspect="Content" ObjectID="_1392406990" r:id="rId10"/>
              </w:pict>
            </w:r>
            <w:r w:rsidR="00C402D0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</w:p>
        </w:tc>
      </w:tr>
      <w:tr w:rsidR="004A7FD9" w:rsidRPr="004E1905" w:rsidTr="00C402D0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4A7FD9" w:rsidRPr="004E1905" w:rsidRDefault="004A7FD9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A78AC" w:rsidRDefault="00A650F9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29" type="#_x0000_t75" style="position:absolute;margin-left:225pt;margin-top:2.15pt;width:270.3pt;height:161.4pt;z-index:251764736;mso-position-horizontal-relative:text;mso-position-vertical-relative:text">
                  <v:imagedata r:id="rId11" o:title=""/>
                </v:shape>
                <o:OLEObject Type="Embed" ProgID="FXDraw3.Document" ShapeID="_x0000_s1029" DrawAspect="Content" ObjectID="_1392406991" r:id="rId12"/>
              </w:pict>
            </w:r>
            <w:r w:rsidR="008024D3">
              <w:rPr>
                <w:rFonts w:ascii="Times New Roman" w:hAnsi="Times New Roman" w:cs="Times New Roman"/>
                <w:sz w:val="24"/>
                <w:szCs w:val="24"/>
              </w:rPr>
              <w:t>Measure the angle PQR to the nearest degree.</w:t>
            </w:r>
          </w:p>
          <w:p w:rsidR="008024D3" w:rsidRDefault="008024D3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024D3" w:rsidRDefault="008024D3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024D3" w:rsidRDefault="008024D3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024D3" w:rsidRDefault="008024D3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024D3" w:rsidRDefault="008024D3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024D3" w:rsidRDefault="008024D3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024D3" w:rsidRDefault="008024D3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FF1B42" w:rsidRDefault="00EA78AC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</w:t>
            </w:r>
          </w:p>
          <w:p w:rsidR="00EA78AC" w:rsidRPr="00FF1B42" w:rsidRDefault="00EA78AC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4A7FD9" w:rsidRPr="004E1905" w:rsidRDefault="00EA78AC" w:rsidP="008024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</w:t>
            </w:r>
          </w:p>
        </w:tc>
      </w:tr>
      <w:tr w:rsidR="00EA78AC" w:rsidRPr="004E1905" w:rsidTr="00C402D0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A78AC" w:rsidRDefault="00A650F9" w:rsidP="00A40DC7">
            <w:pPr>
              <w:spacing w:after="240"/>
              <w:ind w:right="527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1" type="#_x0000_t75" style="position:absolute;margin-left:285.5pt;margin-top:3.9pt;width:147.3pt;height:118.05pt;z-index:251766784;mso-position-horizontal-relative:text;mso-position-vertical-relative:text">
                  <v:imagedata r:id="rId13" o:title=""/>
                </v:shape>
                <o:OLEObject Type="Embed" ProgID="FXDraw3.Document" ShapeID="_x0000_s1031" DrawAspect="Content" ObjectID="_1392406992" r:id="rId14"/>
              </w:pict>
            </w:r>
            <w:r w:rsidR="00A40DC7">
              <w:rPr>
                <w:rFonts w:ascii="Times New Roman" w:hAnsi="Times New Roman" w:cs="Times New Roman"/>
                <w:sz w:val="24"/>
                <w:szCs w:val="24"/>
              </w:rPr>
              <w:t>Name the solid that could be formed from</w:t>
            </w:r>
            <w:r w:rsidR="008005F8">
              <w:rPr>
                <w:rFonts w:ascii="Times New Roman" w:hAnsi="Times New Roman" w:cs="Times New Roman"/>
                <w:sz w:val="24"/>
                <w:szCs w:val="24"/>
              </w:rPr>
              <w:t xml:space="preserve"> the net shown.</w:t>
            </w:r>
          </w:p>
          <w:p w:rsidR="008005F8" w:rsidRDefault="008005F8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005F8" w:rsidRDefault="008005F8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FF1B42" w:rsidRDefault="00EA78AC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005F8" w:rsidRDefault="00EA78AC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8005F8" w:rsidRDefault="008005F8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4E1905" w:rsidRDefault="00EA78AC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</w:tc>
      </w:tr>
      <w:tr w:rsidR="00EA78AC" w:rsidRPr="004E1905" w:rsidTr="00C402D0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A78AC" w:rsidRDefault="00A650F9" w:rsidP="00D06849">
            <w:pPr>
              <w:spacing w:after="240"/>
              <w:ind w:right="570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3" type="#_x0000_t75" style="position:absolute;margin-left:75.3pt;margin-top:27.55pt;width:162pt;height:137.6pt;z-index:251768832;mso-position-horizontal-relative:text;mso-position-vertical-relative:text">
                  <v:imagedata r:id="rId15" o:title=""/>
                </v:shape>
                <o:OLEObject Type="Embed" ProgID="FXDraw3.Document" ShapeID="_x0000_s1033" DrawAspect="Content" ObjectID="_1392406993" r:id="rId16"/>
              </w:pict>
            </w:r>
            <w:r w:rsidR="00D06849">
              <w:rPr>
                <w:rFonts w:ascii="Times New Roman" w:hAnsi="Times New Roman" w:cs="Times New Roman"/>
                <w:sz w:val="24"/>
                <w:szCs w:val="24"/>
              </w:rPr>
              <w:t xml:space="preserve">Sketch the image of the polygon </w:t>
            </w:r>
            <w:r w:rsidR="00D06849" w:rsidRPr="00D06849">
              <w:rPr>
                <w:rFonts w:ascii="Times New Roman" w:hAnsi="Times New Roman" w:cs="Times New Roman"/>
                <w:i/>
                <w:sz w:val="24"/>
                <w:szCs w:val="24"/>
              </w:rPr>
              <w:t>EFGH</w:t>
            </w:r>
            <w:r w:rsidR="00D06849">
              <w:rPr>
                <w:rFonts w:ascii="Times New Roman" w:hAnsi="Times New Roman" w:cs="Times New Roman"/>
                <w:sz w:val="24"/>
                <w:szCs w:val="24"/>
              </w:rPr>
              <w:t xml:space="preserve"> after a reflection in the line </w:t>
            </w:r>
            <w:r w:rsidR="00D06849" w:rsidRPr="00D06849">
              <w:rPr>
                <w:rFonts w:ascii="Times New Roman" w:hAnsi="Times New Roman" w:cs="Times New Roman"/>
                <w:i/>
                <w:sz w:val="24"/>
                <w:szCs w:val="24"/>
              </w:rPr>
              <w:t>KL</w:t>
            </w:r>
            <w:r w:rsidR="00D0684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EA78AC" w:rsidRDefault="00EA78AC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06849" w:rsidRDefault="00D06849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06849" w:rsidRDefault="00D06849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06849" w:rsidRDefault="00D06849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06849" w:rsidRDefault="00D06849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95AAF" w:rsidRDefault="00495AAF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95AAF" w:rsidRDefault="00495AAF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06849" w:rsidRDefault="00D06849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06849" w:rsidRDefault="00D06849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06849" w:rsidRPr="004E1905" w:rsidRDefault="00D06849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C402D0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A78AC" w:rsidRDefault="00A650F9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5" type="#_x0000_t75" style="position:absolute;margin-left:205.65pt;margin-top:9.4pt;width:285.9pt;height:122.75pt;z-index:251770880;mso-position-horizontal-relative:text;mso-position-vertical-relative:text">
                  <v:imagedata r:id="rId17" o:title=""/>
                </v:shape>
                <o:OLEObject Type="Embed" ProgID="FXDraw3.Document" ShapeID="_x0000_s1035" DrawAspect="Content" ObjectID="_1392406994" r:id="rId18"/>
              </w:pict>
            </w:r>
            <w:r w:rsidR="00315A66">
              <w:rPr>
                <w:rFonts w:ascii="Times New Roman" w:hAnsi="Times New Roman" w:cs="Times New Roman"/>
                <w:sz w:val="24"/>
                <w:szCs w:val="24"/>
              </w:rPr>
              <w:t xml:space="preserve">What is the value of </w:t>
            </w:r>
            <w:r w:rsidR="00315A66" w:rsidRPr="00315A66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 w:rsidR="00315A66">
              <w:rPr>
                <w:rFonts w:ascii="Times New Roman" w:hAnsi="Times New Roman" w:cs="Times New Roman"/>
                <w:sz w:val="24"/>
                <w:szCs w:val="24"/>
              </w:rPr>
              <w:t xml:space="preserve"> in the diagram?</w:t>
            </w:r>
          </w:p>
          <w:p w:rsidR="00315A66" w:rsidRDefault="00315A66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5A66" w:rsidRDefault="00EA78AC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</w:t>
            </w:r>
          </w:p>
          <w:p w:rsidR="00315A66" w:rsidRDefault="00315A66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FF1B42" w:rsidRDefault="00EA78AC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</w:t>
            </w:r>
          </w:p>
          <w:p w:rsidR="00EA78AC" w:rsidRPr="00FF1B42" w:rsidRDefault="00EA78AC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315A66" w:rsidRDefault="00EA78AC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</w:t>
            </w:r>
          </w:p>
          <w:p w:rsidR="00315A66" w:rsidRDefault="00315A66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4E1905" w:rsidRDefault="00EA78AC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</w:t>
            </w:r>
          </w:p>
        </w:tc>
      </w:tr>
      <w:tr w:rsidR="00EA78AC" w:rsidRPr="004E1905" w:rsidTr="00C402D0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A78AC" w:rsidRDefault="00A650F9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7" type="#_x0000_t75" style="position:absolute;margin-left:257.55pt;margin-top:4.5pt;width:176.4pt;height:167.95pt;z-index:251772928;mso-position-horizontal-relative:text;mso-position-vertical-relative:text">
                  <v:imagedata r:id="rId19" o:title=""/>
                </v:shape>
                <o:OLEObject Type="Embed" ProgID="FXDraw3.Document" ShapeID="_x0000_s1037" DrawAspect="Content" ObjectID="_1392406995" r:id="rId20"/>
              </w:pict>
            </w:r>
            <w:r w:rsidR="00AB7D51">
              <w:rPr>
                <w:rFonts w:ascii="Times New Roman" w:hAnsi="Times New Roman" w:cs="Times New Roman"/>
                <w:sz w:val="24"/>
                <w:szCs w:val="24"/>
              </w:rPr>
              <w:t xml:space="preserve">What is the </w:t>
            </w:r>
            <w:r w:rsidR="001E3387">
              <w:rPr>
                <w:rFonts w:ascii="Times New Roman" w:hAnsi="Times New Roman" w:cs="Times New Roman"/>
                <w:sz w:val="24"/>
                <w:szCs w:val="24"/>
              </w:rPr>
              <w:t xml:space="preserve">size of </w:t>
            </w:r>
            <w:r w:rsidR="001E3387" w:rsidRPr="001E3387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1175" w:dyaOrig="401">
                <v:shape id="_x0000_i1025" type="#_x0000_t75" style="width:42.7pt;height:15.05pt" o:ole="">
                  <v:imagedata r:id="rId21" o:title=""/>
                </v:shape>
                <o:OLEObject Type="Embed" ProgID="FXE300.Equation" ShapeID="_x0000_i1025" DrawAspect="Content" ObjectID="_1392406968" r:id="rId22"/>
              </w:object>
            </w:r>
            <w:r w:rsidR="001E33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1E3387" w:rsidRDefault="001E3387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E3387" w:rsidRDefault="001E3387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E3387" w:rsidRDefault="00EA78AC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</w:t>
            </w:r>
          </w:p>
          <w:p w:rsidR="001E3387" w:rsidRDefault="001E3387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FF1B42" w:rsidRDefault="00EA78AC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</w:t>
            </w:r>
          </w:p>
          <w:p w:rsidR="00EA78AC" w:rsidRPr="00FF1B42" w:rsidRDefault="00EA78AC" w:rsidP="001E3387">
            <w:pPr>
              <w:tabs>
                <w:tab w:val="left" w:pos="550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E3387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1E3387" w:rsidRDefault="00EA78AC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</w:t>
            </w:r>
          </w:p>
          <w:p w:rsidR="001E3387" w:rsidRDefault="001E3387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4E1905" w:rsidRDefault="00EA78AC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</w:t>
            </w:r>
          </w:p>
        </w:tc>
      </w:tr>
      <w:tr w:rsidR="00EA78AC" w:rsidRPr="004E1905" w:rsidTr="00C402D0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A78AC" w:rsidRDefault="00A650F9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1" type="#_x0000_t75" style="position:absolute;margin-left:31.5pt;margin-top:17.9pt;width:168.65pt;height:149.4pt;z-index:251777024;mso-position-horizontal-relative:text;mso-position-vertical-relative:text">
                  <v:imagedata r:id="rId23" o:title=""/>
                </v:shape>
                <o:OLEObject Type="Embed" ProgID="FXDraw3.Document" ShapeID="_x0000_s1041" DrawAspect="Content" ObjectID="_1392406996" r:id="rId24"/>
              </w:pict>
            </w:r>
            <w:r w:rsidR="005179D5">
              <w:rPr>
                <w:rFonts w:ascii="Times New Roman" w:hAnsi="Times New Roman" w:cs="Times New Roman"/>
                <w:sz w:val="24"/>
                <w:szCs w:val="24"/>
              </w:rPr>
              <w:t xml:space="preserve">Find the value of </w:t>
            </w:r>
            <w:r w:rsidR="005179D5" w:rsidRPr="005179D5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="005179D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5179D5" w:rsidRDefault="00EA78AC" w:rsidP="005179D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5179D5" w:rsidRDefault="005179D5" w:rsidP="005179D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FF1B42" w:rsidRDefault="00EA78AC" w:rsidP="005179D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</w:t>
            </w:r>
          </w:p>
          <w:p w:rsidR="00EA78AC" w:rsidRPr="00FF1B42" w:rsidRDefault="00EA78AC" w:rsidP="005179D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5179D5" w:rsidRDefault="00EA78AC" w:rsidP="005179D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</w:t>
            </w:r>
          </w:p>
          <w:p w:rsidR="005179D5" w:rsidRDefault="005179D5" w:rsidP="005179D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Default="00EA78AC" w:rsidP="005179D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</w:t>
            </w:r>
          </w:p>
          <w:p w:rsidR="005179D5" w:rsidRDefault="005179D5" w:rsidP="005179D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179D5" w:rsidRDefault="005179D5" w:rsidP="005179D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179D5" w:rsidRDefault="005179D5" w:rsidP="005179D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179D5" w:rsidRPr="004E1905" w:rsidRDefault="005179D5" w:rsidP="005179D5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C402D0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A78AC" w:rsidRDefault="00A650F9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2" type="#_x0000_t75" style="position:absolute;margin-left:311.55pt;margin-top:5.9pt;width:173.25pt;height:155.4pt;z-index:251778048;mso-position-horizontal-relative:text;mso-position-vertical-relative:text">
                  <v:imagedata r:id="rId25" o:title=""/>
                </v:shape>
                <o:OLEObject Type="Embed" ProgID="FXDraw3.Document" ShapeID="_x0000_s1042" DrawAspect="Content" ObjectID="_1392406997" r:id="rId26"/>
              </w:pict>
            </w:r>
            <w:r w:rsidR="00A570FF">
              <w:rPr>
                <w:rFonts w:ascii="Times New Roman" w:hAnsi="Times New Roman" w:cs="Times New Roman"/>
                <w:sz w:val="24"/>
                <w:szCs w:val="24"/>
              </w:rPr>
              <w:t xml:space="preserve">What is the size of  </w:t>
            </w:r>
            <w:r w:rsidR="00A570FF" w:rsidRPr="00A570FF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1246" w:dyaOrig="401">
                <v:shape id="_x0000_i1026" type="#_x0000_t75" style="width:47.7pt;height:15.9pt" o:ole="">
                  <v:imagedata r:id="rId27" o:title=""/>
                </v:shape>
                <o:OLEObject Type="Embed" ProgID="FXE300.Equation" ShapeID="_x0000_i1026" DrawAspect="Content" ObjectID="_1392406969" r:id="rId28"/>
              </w:object>
            </w:r>
            <w:r w:rsidR="00A570F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492FF7" w:rsidRDefault="00492FF7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570FF" w:rsidRDefault="00EA78AC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</w:t>
            </w:r>
          </w:p>
          <w:p w:rsidR="00A570FF" w:rsidRDefault="00A570FF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FF1B42" w:rsidRDefault="00EA78AC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</w:t>
            </w:r>
          </w:p>
          <w:p w:rsidR="00EA78AC" w:rsidRPr="00FF1B42" w:rsidRDefault="00EA78AC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570FF" w:rsidRDefault="00EA78AC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</w:t>
            </w:r>
          </w:p>
          <w:p w:rsidR="00A570FF" w:rsidRDefault="00A570FF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Default="00EA78AC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</w:t>
            </w:r>
          </w:p>
          <w:p w:rsidR="00A570FF" w:rsidRDefault="00A570FF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2309D" w:rsidRPr="004E1905" w:rsidRDefault="0052309D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C402D0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EA78AC" w:rsidRDefault="00A650F9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7" type="#_x0000_t75" style="position:absolute;margin-left:100.5pt;margin-top:28.6pt;width:302.55pt;height:193.6pt;z-index:251785216;mso-position-horizontal-relative:text;mso-position-vertical-relative:text">
                  <v:imagedata r:id="rId29" o:title=""/>
                </v:shape>
                <o:OLEObject Type="Embed" ProgID="FXDraw3.Document" ShapeID="_x0000_s1047" DrawAspect="Content" ObjectID="_1392406998" r:id="rId30"/>
              </w:pict>
            </w:r>
            <w:r w:rsidR="00185E68">
              <w:rPr>
                <w:rFonts w:ascii="Times New Roman" w:hAnsi="Times New Roman" w:cs="Times New Roman"/>
                <w:sz w:val="24"/>
                <w:szCs w:val="24"/>
              </w:rPr>
              <w:t xml:space="preserve">Use a compass and rule to draw the perpendicular bisectors of </w:t>
            </w:r>
            <w:r w:rsidR="00185E68" w:rsidRPr="00185E68">
              <w:rPr>
                <w:rFonts w:ascii="Times New Roman" w:hAnsi="Times New Roman" w:cs="Times New Roman"/>
                <w:i/>
                <w:sz w:val="24"/>
                <w:szCs w:val="24"/>
              </w:rPr>
              <w:t>AB</w:t>
            </w:r>
            <w:r w:rsidR="00185E68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="00185E68" w:rsidRPr="00185E68">
              <w:rPr>
                <w:rFonts w:ascii="Times New Roman" w:hAnsi="Times New Roman" w:cs="Times New Roman"/>
                <w:i/>
                <w:sz w:val="24"/>
                <w:szCs w:val="24"/>
              </w:rPr>
              <w:t>BC</w:t>
            </w:r>
            <w:r w:rsidR="00185E68">
              <w:rPr>
                <w:rFonts w:ascii="Times New Roman" w:hAnsi="Times New Roman" w:cs="Times New Roman"/>
                <w:sz w:val="24"/>
                <w:szCs w:val="24"/>
              </w:rPr>
              <w:t xml:space="preserve">. Label the point where they intersect as </w:t>
            </w:r>
            <w:r w:rsidR="00185E68" w:rsidRPr="00185E68">
              <w:rPr>
                <w:rFonts w:ascii="Times New Roman" w:hAnsi="Times New Roman" w:cs="Times New Roman"/>
                <w:i/>
                <w:sz w:val="24"/>
                <w:szCs w:val="24"/>
              </w:rPr>
              <w:t>D</w:t>
            </w:r>
            <w:r w:rsidR="00185E6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EA78AC" w:rsidRDefault="00EA78AC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5E68" w:rsidRDefault="00185E68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5E68" w:rsidRDefault="00185E68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5E68" w:rsidRDefault="00185E68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5E68" w:rsidRDefault="00185E68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5E68" w:rsidRDefault="00185E68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5E68" w:rsidRDefault="00185E68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5E68" w:rsidRDefault="00185E68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5E68" w:rsidRDefault="00185E68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5E68" w:rsidRDefault="00185E68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5E68" w:rsidRDefault="00185E68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5E68" w:rsidRDefault="00185E68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5E68" w:rsidRDefault="00185E68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5E68" w:rsidRPr="004E1905" w:rsidRDefault="00185E68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C402D0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EA78AC" w:rsidRPr="004E1905" w:rsidRDefault="00EA78AC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185E68" w:rsidRDefault="00A650F9" w:rsidP="00185E68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8" type="#_x0000_t75" style="position:absolute;margin-left:230.4pt;margin-top:15.95pt;width:214.1pt;height:136.15pt;z-index:251787264;mso-position-horizontal-relative:text;mso-position-vertical-relative:text">
                  <v:imagedata r:id="rId31" o:title=""/>
                </v:shape>
                <o:OLEObject Type="Embed" ProgID="FXDraw3.Document" ShapeID="_x0000_s1048" DrawAspect="Content" ObjectID="_1392406999" r:id="rId32"/>
              </w:pict>
            </w:r>
            <w:r w:rsidR="00185E68">
              <w:rPr>
                <w:rFonts w:ascii="Times New Roman" w:hAnsi="Times New Roman" w:cs="Times New Roman"/>
                <w:sz w:val="24"/>
                <w:szCs w:val="24"/>
              </w:rPr>
              <w:t>The quadrilateral shown is a rectangle.</w:t>
            </w:r>
          </w:p>
          <w:p w:rsidR="00185E68" w:rsidRDefault="00185E68" w:rsidP="00185E68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What is the value of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185E68" w:rsidRDefault="00185E68" w:rsidP="00185E68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5E68" w:rsidRDefault="00185E68" w:rsidP="00185E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</w:t>
            </w:r>
          </w:p>
          <w:p w:rsidR="00185E68" w:rsidRDefault="00185E68" w:rsidP="00185E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85E68" w:rsidRPr="00FF1B42" w:rsidRDefault="00185E68" w:rsidP="00185E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</w:t>
            </w:r>
          </w:p>
          <w:p w:rsidR="00185E68" w:rsidRPr="00FF1B42" w:rsidRDefault="00185E68" w:rsidP="00185E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185E68" w:rsidRDefault="00185E68" w:rsidP="00185E6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</w:t>
            </w:r>
          </w:p>
          <w:p w:rsidR="00185E68" w:rsidRDefault="00185E68" w:rsidP="00185E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4E1905" w:rsidRDefault="00EA78AC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C402D0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EA78AC" w:rsidRPr="004E1905" w:rsidRDefault="00EA78AC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492FF7" w:rsidRDefault="00A650F9" w:rsidP="00492F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9" type="#_x0000_t75" style="position:absolute;margin-left:220.5pt;margin-top:5.1pt;width:224pt;height:158.05pt;z-index:251789312;mso-position-horizontal-relative:text;mso-position-vertical-relative:text">
                  <v:imagedata r:id="rId33" o:title=""/>
                </v:shape>
                <o:OLEObject Type="Embed" ProgID="FXDraw3.Document" ShapeID="_x0000_s1049" DrawAspect="Content" ObjectID="_1392407000" r:id="rId34"/>
              </w:pict>
            </w:r>
            <w:r w:rsidR="00492FF7">
              <w:rPr>
                <w:rFonts w:ascii="Times New Roman" w:hAnsi="Times New Roman" w:cs="Times New Roman"/>
                <w:sz w:val="24"/>
                <w:szCs w:val="24"/>
              </w:rPr>
              <w:t xml:space="preserve">The intervals </w:t>
            </w:r>
            <w:r w:rsidR="00492FF7" w:rsidRPr="00985F2D">
              <w:rPr>
                <w:rFonts w:ascii="Times New Roman" w:hAnsi="Times New Roman" w:cs="Times New Roman"/>
                <w:i/>
                <w:sz w:val="24"/>
                <w:szCs w:val="24"/>
              </w:rPr>
              <w:t>AB</w:t>
            </w:r>
            <w:r w:rsidR="00492FF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492FF7" w:rsidRPr="00985F2D">
              <w:rPr>
                <w:rFonts w:ascii="Times New Roman" w:hAnsi="Times New Roman" w:cs="Times New Roman"/>
                <w:i/>
                <w:sz w:val="24"/>
                <w:szCs w:val="24"/>
              </w:rPr>
              <w:t>CD</w:t>
            </w:r>
            <w:r w:rsidR="00492FF7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="00492FF7" w:rsidRPr="00985F2D">
              <w:rPr>
                <w:rFonts w:ascii="Times New Roman" w:hAnsi="Times New Roman" w:cs="Times New Roman"/>
                <w:i/>
                <w:sz w:val="24"/>
                <w:szCs w:val="24"/>
              </w:rPr>
              <w:t>EF</w:t>
            </w:r>
            <w:r w:rsidR="00492FF7">
              <w:rPr>
                <w:rFonts w:ascii="Times New Roman" w:hAnsi="Times New Roman" w:cs="Times New Roman"/>
                <w:sz w:val="24"/>
                <w:szCs w:val="24"/>
              </w:rPr>
              <w:t xml:space="preserve"> are parallel.</w:t>
            </w:r>
          </w:p>
          <w:p w:rsidR="00492FF7" w:rsidRDefault="00492FF7" w:rsidP="00492F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85F2D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4312" w:dyaOrig="434">
                <v:shape id="_x0000_i1027" type="#_x0000_t75" style="width:164.1pt;height:16.75pt" o:ole="">
                  <v:imagedata r:id="rId35" o:title=""/>
                </v:shape>
                <o:OLEObject Type="Embed" ProgID="FXE300.Equation" ShapeID="_x0000_i1027" DrawAspect="Content" ObjectID="_1392406970" r:id="rId36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492FF7" w:rsidRPr="00F661A2" w:rsidRDefault="00492FF7" w:rsidP="00492F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What is the size of  </w:t>
            </w:r>
            <w:r w:rsidRPr="00985F2D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701" w:dyaOrig="300">
                <v:shape id="_x0000_i1028" type="#_x0000_t75" style="width:35.15pt;height:15.05pt" o:ole="">
                  <v:imagedata r:id="rId37" o:title=""/>
                </v:shape>
                <o:OLEObject Type="Embed" ProgID="FXE300.Equation" ShapeID="_x0000_i1028" DrawAspect="Content" ObjectID="_1392406971" r:id="rId38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?</w:t>
            </w:r>
          </w:p>
          <w:p w:rsidR="00EA78AC" w:rsidRDefault="00EA78AC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92FF7" w:rsidRDefault="00492FF7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92FF7" w:rsidRDefault="00492FF7" w:rsidP="00492F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</w:t>
            </w:r>
          </w:p>
          <w:p w:rsidR="00492FF7" w:rsidRDefault="00492FF7" w:rsidP="00492F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92FF7" w:rsidRPr="00FF1B42" w:rsidRDefault="00492FF7" w:rsidP="00492F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</w:t>
            </w:r>
          </w:p>
          <w:p w:rsidR="00492FF7" w:rsidRPr="00FF1B42" w:rsidRDefault="00492FF7" w:rsidP="00492F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492FF7" w:rsidRDefault="00492FF7" w:rsidP="00492F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</w:t>
            </w:r>
          </w:p>
          <w:p w:rsidR="00492FF7" w:rsidRDefault="00492FF7" w:rsidP="00492FF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92FF7" w:rsidRPr="004E1905" w:rsidRDefault="00492FF7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2FF7" w:rsidRPr="004E1905" w:rsidTr="00C402D0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492FF7" w:rsidRPr="004E1905" w:rsidRDefault="00492FF7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492FF7" w:rsidRDefault="00A650F9" w:rsidP="00A650F9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4774912E">
                <v:shape id="_x0000_s1050" type="#_x0000_t75" style="position:absolute;margin-left:202.8pt;margin-top:13.9pt;width:289.5pt;height:105.8pt;z-index:251791360;mso-position-horizontal-relative:text;mso-position-vertical-relative:text">
                  <v:imagedata r:id="rId39" o:title=""/>
                </v:shape>
                <o:OLEObject Type="Embed" ProgID="FXDraw3.Document" ShapeID="_x0000_s1050" DrawAspect="Content" ObjectID="_1392407001" r:id="rId40"/>
              </w:pict>
            </w:r>
            <w:r w:rsidR="00492FF7">
              <w:rPr>
                <w:rFonts w:ascii="Times New Roman" w:hAnsi="Times New Roman" w:cs="Times New Roman"/>
                <w:sz w:val="24"/>
                <w:szCs w:val="24"/>
              </w:rPr>
              <w:t xml:space="preserve">What is the size of  </w:t>
            </w:r>
            <w:r w:rsidR="00492FF7" w:rsidRPr="00A570FF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1228" w:dyaOrig="401" w14:anchorId="5DF27ECE">
                <v:shape id="_x0000_i1029" type="#_x0000_t75" style="width:46.9pt;height:15.9pt" o:ole="">
                  <v:imagedata r:id="rId41" o:title=""/>
                </v:shape>
                <o:OLEObject Type="Embed" ProgID="FXE300.Equation" ShapeID="_x0000_i1029" DrawAspect="Content" ObjectID="_1392406972" r:id="rId42"/>
              </w:object>
            </w:r>
            <w:r w:rsidR="00492F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492FF7" w:rsidRDefault="00492FF7" w:rsidP="00A650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</w:t>
            </w:r>
          </w:p>
          <w:p w:rsidR="00492FF7" w:rsidRDefault="00492FF7" w:rsidP="00A650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92FF7" w:rsidRPr="00FF1B42" w:rsidRDefault="00492FF7" w:rsidP="00A650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</w:t>
            </w:r>
          </w:p>
          <w:p w:rsidR="00492FF7" w:rsidRPr="00FF1B42" w:rsidRDefault="00492FF7" w:rsidP="00A650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492FF7" w:rsidRDefault="00492FF7" w:rsidP="00A650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</w:t>
            </w:r>
          </w:p>
          <w:p w:rsidR="00492FF7" w:rsidRDefault="00492FF7" w:rsidP="00A650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92FF7" w:rsidRPr="004E1905" w:rsidRDefault="00492FF7" w:rsidP="00A650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</w:t>
            </w:r>
          </w:p>
        </w:tc>
      </w:tr>
    </w:tbl>
    <w:p w:rsidR="004A7FD9" w:rsidRDefault="004A7FD9"/>
    <w:p w:rsidR="00FB269C" w:rsidRDefault="00FB269C" w:rsidP="003157FF">
      <w:pPr>
        <w:jc w:val="center"/>
        <w:rPr>
          <w:rFonts w:ascii="Times New Roman" w:hAnsi="Times New Roman" w:cs="Times New Roman"/>
          <w:sz w:val="36"/>
          <w:szCs w:val="36"/>
        </w:rPr>
        <w:sectPr w:rsidR="00FB269C" w:rsidSect="00E24335">
          <w:headerReference w:type="default" r:id="rId43"/>
          <w:footerReference w:type="default" r:id="rId44"/>
          <w:headerReference w:type="first" r:id="rId45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1417"/>
        <w:gridCol w:w="3827"/>
        <w:gridCol w:w="213"/>
        <w:gridCol w:w="4607"/>
      </w:tblGrid>
      <w:tr w:rsidR="00253203" w:rsidRPr="004E1905" w:rsidTr="004355BF">
        <w:tc>
          <w:tcPr>
            <w:tcW w:w="1951" w:type="dxa"/>
            <w:gridSpan w:val="2"/>
            <w:vMerge w:val="restart"/>
            <w:tcBorders>
              <w:top w:val="nil"/>
            </w:tcBorders>
            <w:vAlign w:val="center"/>
          </w:tcPr>
          <w:p w:rsidR="00253203" w:rsidRDefault="00253203" w:rsidP="00EE0E1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253203" w:rsidRPr="004E1905" w:rsidRDefault="00253203" w:rsidP="00EE0E1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vAlign w:val="center"/>
          </w:tcPr>
          <w:p w:rsidR="00253203" w:rsidRDefault="00253203" w:rsidP="00EE0E1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253203" w:rsidRDefault="00253203" w:rsidP="00EE0E1A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Basic Geometry</w:t>
            </w:r>
          </w:p>
        </w:tc>
        <w:tc>
          <w:tcPr>
            <w:tcW w:w="4607" w:type="dxa"/>
            <w:tcBorders>
              <w:top w:val="nil"/>
              <w:bottom w:val="nil"/>
            </w:tcBorders>
            <w:vAlign w:val="center"/>
          </w:tcPr>
          <w:p w:rsidR="00253203" w:rsidRDefault="00253203" w:rsidP="00EE0E1A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Non Calculator</w:t>
            </w:r>
          </w:p>
          <w:p w:rsidR="00253203" w:rsidRPr="004E1905" w:rsidRDefault="00253203" w:rsidP="00EE0E1A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4A7FD9" w:rsidRPr="004E1905" w:rsidTr="004355BF">
        <w:tc>
          <w:tcPr>
            <w:tcW w:w="1951" w:type="dxa"/>
            <w:gridSpan w:val="2"/>
            <w:vMerge/>
            <w:tcBorders>
              <w:bottom w:val="nil"/>
            </w:tcBorders>
            <w:vAlign w:val="center"/>
          </w:tcPr>
          <w:p w:rsidR="004A7FD9" w:rsidRPr="004E1905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4A7FD9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t>Multiple Choice Section</w:t>
            </w:r>
          </w:p>
          <w:p w:rsidR="004A7FD9" w:rsidRPr="004E1905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820" w:type="dxa"/>
            <w:gridSpan w:val="2"/>
            <w:tcBorders>
              <w:top w:val="nil"/>
              <w:bottom w:val="nil"/>
            </w:tcBorders>
            <w:vAlign w:val="bottom"/>
          </w:tcPr>
          <w:p w:rsidR="004A7FD9" w:rsidRPr="004E1905" w:rsidRDefault="004A7FD9" w:rsidP="004E19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2A3D0B" w:rsidRPr="004E1905" w:rsidTr="004355BF">
        <w:tc>
          <w:tcPr>
            <w:tcW w:w="534" w:type="dxa"/>
            <w:tcBorders>
              <w:top w:val="nil"/>
              <w:bottom w:val="nil"/>
            </w:tcBorders>
          </w:tcPr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64" w:type="dxa"/>
            <w:gridSpan w:val="4"/>
            <w:tcBorders>
              <w:top w:val="nil"/>
              <w:bottom w:val="nil"/>
            </w:tcBorders>
          </w:tcPr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Mark all your answers on the accompanying multiple choice answer sheet, not on this test paper. You may do any working out on this test paper.</w:t>
            </w:r>
            <w:r w:rsidR="004A7FD9">
              <w:rPr>
                <w:rFonts w:ascii="Times New Roman" w:hAnsi="Times New Roman" w:cs="Times New Roman"/>
                <w:sz w:val="24"/>
                <w:szCs w:val="24"/>
              </w:rPr>
              <w:t xml:space="preserve"> Calculators are allowed for this section.</w:t>
            </w:r>
          </w:p>
          <w:p w:rsidR="00C67F16" w:rsidRPr="004E1905" w:rsidRDefault="00C67F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417C3" w:rsidRPr="004E1905" w:rsidTr="004355BF">
        <w:trPr>
          <w:cantSplit/>
        </w:trPr>
        <w:tc>
          <w:tcPr>
            <w:tcW w:w="534" w:type="dxa"/>
            <w:tcBorders>
              <w:top w:val="nil"/>
            </w:tcBorders>
          </w:tcPr>
          <w:p w:rsidR="00E417C3" w:rsidRPr="004E1905" w:rsidRDefault="00E417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0064" w:type="dxa"/>
            <w:gridSpan w:val="4"/>
            <w:tcBorders>
              <w:top w:val="nil"/>
            </w:tcBorders>
          </w:tcPr>
          <w:p w:rsidR="00C402D0" w:rsidRDefault="00C402D0" w:rsidP="00C402D0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Pentominos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are shapes made from 5 squares. Which of the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pentominos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shown has both point symmetry and line symmetry?</w:t>
            </w:r>
          </w:p>
          <w:p w:rsidR="00C402D0" w:rsidRDefault="00A650F9" w:rsidP="00C402D0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66" type="#_x0000_t75" style="position:absolute;margin-left:22.3pt;margin-top:19pt;width:420.5pt;height:91.45pt;z-index:251793408;mso-position-horizontal-relative:text;mso-position-vertical-relative:text">
                  <v:imagedata r:id="rId46" o:title=""/>
                </v:shape>
                <o:OLEObject Type="Embed" ProgID="FXDraw3.Document" ShapeID="_x0000_s1066" DrawAspect="Content" ObjectID="_1392407002" r:id="rId47"/>
              </w:pict>
            </w:r>
            <w:r w:rsidR="00C402D0">
              <w:rPr>
                <w:rFonts w:ascii="Times New Roman" w:hAnsi="Times New Roman" w:cs="Times New Roman"/>
                <w:sz w:val="24"/>
                <w:szCs w:val="24"/>
              </w:rPr>
              <w:t xml:space="preserve"> A</w:t>
            </w:r>
            <w:r w:rsidR="001B7946">
              <w:rPr>
                <w:rFonts w:ascii="Times New Roman" w:hAnsi="Times New Roman" w:cs="Times New Roman"/>
                <w:sz w:val="24"/>
                <w:szCs w:val="24"/>
              </w:rPr>
              <w:t xml:space="preserve">              </w:t>
            </w:r>
            <w:r w:rsidR="00C402D0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5E2C89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C402D0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C402D0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1B79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402D0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C402D0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</w:t>
            </w:r>
            <w:r w:rsidR="00C402D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</w:t>
            </w:r>
            <w:r w:rsidR="001B79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402D0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C402D0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5E2C8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402D0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C.   </w:t>
            </w:r>
            <w:r w:rsidR="00C402D0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="005E2C89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C402D0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C402D0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B7946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C402D0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C402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402D0"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</w:p>
          <w:p w:rsidR="00253203" w:rsidRDefault="00253203" w:rsidP="00C402D0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B7946" w:rsidRDefault="001B7946" w:rsidP="00C402D0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B7946" w:rsidRDefault="001B7946" w:rsidP="00C402D0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B7946" w:rsidRDefault="001B7946" w:rsidP="00C402D0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B7946" w:rsidRPr="00EA78AC" w:rsidRDefault="001B7946" w:rsidP="00C402D0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4355BF">
        <w:trPr>
          <w:cantSplit/>
        </w:trPr>
        <w:tc>
          <w:tcPr>
            <w:tcW w:w="534" w:type="dxa"/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0064" w:type="dxa"/>
            <w:gridSpan w:val="4"/>
          </w:tcPr>
          <w:p w:rsidR="00EA78AC" w:rsidRDefault="00A650F9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0" type="#_x0000_t75" style="position:absolute;margin-left:46.15pt;margin-top:15.8pt;width:438.65pt;height:103.4pt;z-index:-251550720;mso-position-horizontal-relative:text;mso-position-vertical-relative:text">
                  <v:imagedata r:id="rId48" o:title=""/>
                </v:shape>
                <o:OLEObject Type="Embed" ProgID="FXDraw3.Document" ShapeID="_x0000_s1030" DrawAspect="Content" ObjectID="_1392407003" r:id="rId49"/>
              </w:pict>
            </w:r>
            <w:r w:rsidR="008005F8">
              <w:rPr>
                <w:rFonts w:ascii="Times New Roman" w:hAnsi="Times New Roman" w:cs="Times New Roman"/>
                <w:sz w:val="24"/>
                <w:szCs w:val="24"/>
              </w:rPr>
              <w:t>Which polygon has</w:t>
            </w:r>
            <w:r w:rsidR="008024D3">
              <w:rPr>
                <w:rFonts w:ascii="Times New Roman" w:hAnsi="Times New Roman" w:cs="Times New Roman"/>
                <w:sz w:val="24"/>
                <w:szCs w:val="24"/>
              </w:rPr>
              <w:t xml:space="preserve"> both parallel</w:t>
            </w:r>
            <w:r w:rsidR="008005F8">
              <w:rPr>
                <w:rFonts w:ascii="Times New Roman" w:hAnsi="Times New Roman" w:cs="Times New Roman"/>
                <w:sz w:val="24"/>
                <w:szCs w:val="24"/>
              </w:rPr>
              <w:t xml:space="preserve"> sides</w:t>
            </w:r>
            <w:r w:rsidR="008024D3">
              <w:rPr>
                <w:rFonts w:ascii="Times New Roman" w:hAnsi="Times New Roman" w:cs="Times New Roman"/>
                <w:sz w:val="24"/>
                <w:szCs w:val="24"/>
              </w:rPr>
              <w:t xml:space="preserve"> and pe</w:t>
            </w:r>
            <w:r w:rsidR="008005F8">
              <w:rPr>
                <w:rFonts w:ascii="Times New Roman" w:hAnsi="Times New Roman" w:cs="Times New Roman"/>
                <w:sz w:val="24"/>
                <w:szCs w:val="24"/>
              </w:rPr>
              <w:t>rpendicular sides</w:t>
            </w:r>
            <w:r w:rsidR="008024D3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EA78AC" w:rsidRDefault="00EA78AC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8005F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</w:t>
            </w:r>
            <w:r w:rsidR="008005F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 C.      </w:t>
            </w:r>
            <w:r w:rsidR="008005F8">
              <w:rPr>
                <w:rFonts w:ascii="Times New Roman" w:hAnsi="Times New Roman" w:cs="Times New Roman"/>
                <w:sz w:val="24"/>
                <w:szCs w:val="24"/>
              </w:rPr>
              <w:t xml:space="preserve">         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</w:p>
          <w:p w:rsidR="008005F8" w:rsidRDefault="008005F8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005F8" w:rsidRDefault="008005F8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005F8" w:rsidRDefault="008005F8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005F8" w:rsidRPr="00EA78AC" w:rsidRDefault="008005F8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4355BF">
        <w:trPr>
          <w:cantSplit/>
        </w:trPr>
        <w:tc>
          <w:tcPr>
            <w:tcW w:w="534" w:type="dxa"/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0064" w:type="dxa"/>
            <w:gridSpan w:val="4"/>
          </w:tcPr>
          <w:p w:rsidR="00EA78AC" w:rsidRDefault="00A650F9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2" type="#_x0000_t75" style="position:absolute;margin-left:255.6pt;margin-top:4.45pt;width:192.45pt;height:103.8pt;z-index:251767808;mso-position-horizontal-relative:text;mso-position-vertical-relative:text">
                  <v:imagedata r:id="rId50" o:title=""/>
                </v:shape>
                <o:OLEObject Type="Embed" ProgID="FXDraw3.Document" ShapeID="_x0000_s1032" DrawAspect="Content" ObjectID="_1392407004" r:id="rId51"/>
              </w:pict>
            </w:r>
            <w:r w:rsidR="00A40DC7">
              <w:rPr>
                <w:rFonts w:ascii="Times New Roman" w:hAnsi="Times New Roman" w:cs="Times New Roman"/>
                <w:sz w:val="24"/>
                <w:szCs w:val="24"/>
              </w:rPr>
              <w:t>Which is not true about the solid shown?</w:t>
            </w:r>
          </w:p>
          <w:p w:rsidR="00A40DC7" w:rsidRDefault="00EA78AC" w:rsidP="00A40DC7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="00A40DC7">
              <w:rPr>
                <w:rFonts w:ascii="Times New Roman" w:hAnsi="Times New Roman" w:cs="Times New Roman"/>
                <w:sz w:val="24"/>
                <w:szCs w:val="24"/>
              </w:rPr>
              <w:t xml:space="preserve">    It has 4 faces.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:rsidR="00A40DC7" w:rsidRDefault="00EA78AC" w:rsidP="00A40DC7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</w:t>
            </w:r>
            <w:r w:rsidR="00A40DC7">
              <w:rPr>
                <w:rFonts w:ascii="Times New Roman" w:hAnsi="Times New Roman" w:cs="Times New Roman"/>
                <w:sz w:val="24"/>
                <w:szCs w:val="24"/>
              </w:rPr>
              <w:t>It has 9 edges.</w:t>
            </w:r>
          </w:p>
          <w:p w:rsidR="00A40DC7" w:rsidRDefault="00EA78AC" w:rsidP="00A40DC7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C. </w:t>
            </w:r>
            <w:r w:rsidR="00A40DC7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40DC7">
              <w:rPr>
                <w:rFonts w:ascii="Times New Roman" w:hAnsi="Times New Roman" w:cs="Times New Roman"/>
                <w:sz w:val="24"/>
                <w:szCs w:val="24"/>
              </w:rPr>
              <w:t>It has 6 vertices</w:t>
            </w:r>
          </w:p>
          <w:p w:rsidR="00EA78AC" w:rsidRPr="00EA78AC" w:rsidRDefault="00EA78AC" w:rsidP="00A40DC7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A40DC7">
              <w:rPr>
                <w:rFonts w:ascii="Times New Roman" w:hAnsi="Times New Roman" w:cs="Times New Roman"/>
                <w:sz w:val="24"/>
                <w:szCs w:val="24"/>
              </w:rPr>
              <w:t xml:space="preserve">    It is a triangular prism.</w:t>
            </w:r>
          </w:p>
        </w:tc>
      </w:tr>
      <w:tr w:rsidR="00EA78AC" w:rsidRPr="004E1905" w:rsidTr="004355BF">
        <w:trPr>
          <w:cantSplit/>
        </w:trPr>
        <w:tc>
          <w:tcPr>
            <w:tcW w:w="534" w:type="dxa"/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0064" w:type="dxa"/>
            <w:gridSpan w:val="4"/>
          </w:tcPr>
          <w:p w:rsidR="00EA78AC" w:rsidRDefault="00495AAF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Which transformation was applied to </w:t>
            </w:r>
            <w:r w:rsidRPr="00495AAF">
              <w:rPr>
                <w:rFonts w:ascii="Times New Roman" w:hAnsi="Times New Roman" w:cs="Times New Roman"/>
                <w:i/>
                <w:sz w:val="24"/>
                <w:szCs w:val="24"/>
              </w:rPr>
              <w:t>PQRST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produce the image </w:t>
            </w:r>
            <w:r w:rsidRPr="00495AAF"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’</w:t>
            </w:r>
            <w:r w:rsidRPr="00495AAF">
              <w:rPr>
                <w:rFonts w:ascii="Times New Roman" w:hAnsi="Times New Roman" w:cs="Times New Roman"/>
                <w:i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’</w:t>
            </w:r>
            <w:r w:rsidRPr="00495AAF">
              <w:rPr>
                <w:rFonts w:ascii="Times New Roman" w:hAnsi="Times New Roman" w:cs="Times New Roman"/>
                <w:i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’</w:t>
            </w:r>
            <w:r w:rsidRPr="00495AAF">
              <w:rPr>
                <w:rFonts w:ascii="Times New Roman" w:hAnsi="Times New Roman" w:cs="Times New Roman"/>
                <w:i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’</w:t>
            </w:r>
            <w:r w:rsidRPr="00495AAF">
              <w:rPr>
                <w:rFonts w:ascii="Times New Roman" w:hAnsi="Times New Roman" w:cs="Times New Roman"/>
                <w:i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? </w:t>
            </w:r>
          </w:p>
          <w:p w:rsidR="00495AAF" w:rsidRDefault="00A650F9" w:rsidP="00495AAF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4" type="#_x0000_t75" style="position:absolute;margin-left:223.8pt;margin-top:-.55pt;width:256.5pt;height:117.35pt;z-index:251769856;mso-position-horizontal-relative:text;mso-position-vertical-relative:text">
                  <v:imagedata r:id="rId52" o:title=""/>
                </v:shape>
                <o:OLEObject Type="Embed" ProgID="FXDraw3.Document" ShapeID="_x0000_s1034" DrawAspect="Content" ObjectID="_1392407005" r:id="rId53"/>
              </w:pic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495AAF">
              <w:rPr>
                <w:rFonts w:ascii="Times New Roman" w:hAnsi="Times New Roman" w:cs="Times New Roman"/>
                <w:sz w:val="24"/>
                <w:szCs w:val="24"/>
              </w:rPr>
              <w:t>An enlargement.</w:t>
            </w:r>
          </w:p>
          <w:p w:rsidR="00495AAF" w:rsidRDefault="00EA78AC" w:rsidP="00495AAF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</w:t>
            </w:r>
            <w:r w:rsidR="005629E9">
              <w:rPr>
                <w:rFonts w:ascii="Times New Roman" w:hAnsi="Times New Roman" w:cs="Times New Roman"/>
                <w:sz w:val="24"/>
                <w:szCs w:val="24"/>
              </w:rPr>
              <w:t>A reflection.</w:t>
            </w:r>
          </w:p>
          <w:p w:rsidR="00495AAF" w:rsidRDefault="00EA78AC" w:rsidP="00495AAF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C.  </w:t>
            </w:r>
            <w:r w:rsidR="005629E9">
              <w:rPr>
                <w:rFonts w:ascii="Times New Roman" w:hAnsi="Times New Roman" w:cs="Times New Roman"/>
                <w:sz w:val="24"/>
                <w:szCs w:val="24"/>
              </w:rPr>
              <w:t>A rotation.</w:t>
            </w:r>
          </w:p>
          <w:p w:rsidR="00EA78AC" w:rsidRDefault="00EA78AC" w:rsidP="00495AAF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5629E9">
              <w:rPr>
                <w:rFonts w:ascii="Times New Roman" w:hAnsi="Times New Roman" w:cs="Times New Roman"/>
                <w:sz w:val="24"/>
                <w:szCs w:val="24"/>
              </w:rPr>
              <w:t xml:space="preserve">  A translation.</w:t>
            </w:r>
          </w:p>
          <w:p w:rsidR="00495AAF" w:rsidRDefault="00495AAF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95AAF" w:rsidRPr="00EA78AC" w:rsidRDefault="00495AAF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5E2C89">
        <w:trPr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0064" w:type="dxa"/>
            <w:gridSpan w:val="4"/>
            <w:tcBorders>
              <w:bottom w:val="single" w:sz="4" w:space="0" w:color="000000" w:themeColor="text1"/>
            </w:tcBorders>
          </w:tcPr>
          <w:p w:rsidR="00EA78AC" w:rsidRDefault="00AB7D51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angle sum of a quadrilateral is :</w:t>
            </w:r>
          </w:p>
          <w:p w:rsidR="00EA78AC" w:rsidRPr="00EA78AC" w:rsidRDefault="00EA78AC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AB7D51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  <w:r w:rsidR="00AB7D51" w:rsidRPr="00AB7D5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</w:t>
            </w:r>
            <w:r w:rsidR="00AB7D51">
              <w:rPr>
                <w:rFonts w:ascii="Times New Roman" w:hAnsi="Times New Roman" w:cs="Times New Roman"/>
                <w:sz w:val="24"/>
                <w:szCs w:val="24"/>
              </w:rPr>
              <w:t>180</w:t>
            </w:r>
            <w:r w:rsidR="00AB7D51" w:rsidRPr="00AB7D5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C.      </w:t>
            </w:r>
            <w:r w:rsidR="00AB7D51">
              <w:rPr>
                <w:rFonts w:ascii="Times New Roman" w:hAnsi="Times New Roman" w:cs="Times New Roman"/>
                <w:sz w:val="24"/>
                <w:szCs w:val="24"/>
              </w:rPr>
              <w:t>270</w:t>
            </w:r>
            <w:r w:rsidR="00AB7D51" w:rsidRPr="00AB7D5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AB7D51">
              <w:rPr>
                <w:rFonts w:ascii="Times New Roman" w:hAnsi="Times New Roman" w:cs="Times New Roman"/>
                <w:sz w:val="24"/>
                <w:szCs w:val="24"/>
              </w:rPr>
              <w:t xml:space="preserve">      360</w:t>
            </w:r>
            <w:r w:rsidR="00AB7D51" w:rsidRPr="00AB7D5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</w:tc>
      </w:tr>
      <w:tr w:rsidR="00EA78AC" w:rsidRPr="004E1905" w:rsidTr="005E2C89">
        <w:trPr>
          <w:cantSplit/>
        </w:trPr>
        <w:tc>
          <w:tcPr>
            <w:tcW w:w="534" w:type="dxa"/>
            <w:tcBorders>
              <w:top w:val="single" w:sz="4" w:space="0" w:color="000000" w:themeColor="text1"/>
            </w:tcBorders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</w:tcBorders>
          </w:tcPr>
          <w:p w:rsidR="00EA78AC" w:rsidRDefault="00A650F9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6" type="#_x0000_t75" style="position:absolute;margin-left:4.8pt;margin-top:17.9pt;width:429.75pt;height:188.3pt;z-index:-251544576;mso-position-horizontal-relative:text;mso-position-vertical-relative:text">
                  <v:imagedata r:id="rId54" o:title=""/>
                </v:shape>
                <o:OLEObject Type="Embed" ProgID="FXDraw3.Document" ShapeID="_x0000_s1036" DrawAspect="Content" ObjectID="_1392407006" r:id="rId55"/>
              </w:pict>
            </w:r>
            <w:r w:rsidR="00883C1B">
              <w:rPr>
                <w:rFonts w:ascii="Times New Roman" w:hAnsi="Times New Roman" w:cs="Times New Roman"/>
                <w:sz w:val="24"/>
                <w:szCs w:val="24"/>
              </w:rPr>
              <w:t>Which diagram includes a pair of vertically opposite angles</w:t>
            </w:r>
            <w:r w:rsidR="00AB7D51" w:rsidRPr="00AB7D51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471" w:dyaOrig="401">
                <v:shape id="_x0000_i1030" type="#_x0000_t75" style="width:46.9pt;height:13.4pt" o:ole="">
                  <v:imagedata r:id="rId56" o:title=""/>
                </v:shape>
                <o:OLEObject Type="Embed" ProgID="FXE300.Equation" ShapeID="_x0000_i1030" DrawAspect="Content" ObjectID="_1392406973" r:id="rId57"/>
              </w:object>
            </w:r>
            <w:r w:rsidR="00883C1B">
              <w:rPr>
                <w:rFonts w:ascii="Times New Roman" w:hAnsi="Times New Roman" w:cs="Times New Roman"/>
                <w:sz w:val="24"/>
                <w:szCs w:val="24"/>
              </w:rPr>
              <w:t xml:space="preserve">? </w:t>
            </w:r>
          </w:p>
          <w:p w:rsidR="00AB7D51" w:rsidRDefault="00EA78AC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AB7D51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</w:t>
            </w:r>
            <w:r w:rsidR="00AB7D51">
              <w:rPr>
                <w:rFonts w:ascii="Times New Roman" w:hAnsi="Times New Roman" w:cs="Times New Roman"/>
                <w:sz w:val="24"/>
                <w:szCs w:val="24"/>
              </w:rPr>
              <w:t xml:space="preserve">          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</w:p>
          <w:p w:rsidR="00AB7D51" w:rsidRDefault="00AB7D51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7D51" w:rsidRDefault="00AB7D51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7D51" w:rsidRDefault="00AB7D51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Default="00AB7D51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C.                </w: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</w:p>
          <w:p w:rsidR="00AB7D51" w:rsidRDefault="00AB7D51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7D51" w:rsidRDefault="00AB7D51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7D51" w:rsidRDefault="00AB7D51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7D51" w:rsidRDefault="00AB7D51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B7D51" w:rsidRPr="00EA78AC" w:rsidRDefault="00AB7D51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0E1A" w:rsidRPr="004E1905" w:rsidTr="004355BF">
        <w:trPr>
          <w:cantSplit/>
        </w:trPr>
        <w:tc>
          <w:tcPr>
            <w:tcW w:w="534" w:type="dxa"/>
          </w:tcPr>
          <w:p w:rsidR="00EE0E1A" w:rsidRPr="004E1905" w:rsidRDefault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10064" w:type="dxa"/>
            <w:gridSpan w:val="4"/>
          </w:tcPr>
          <w:p w:rsidR="00EE0E1A" w:rsidRDefault="00A650F9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9" type="#_x0000_t75" style="position:absolute;margin-left:256.5pt;margin-top:8.85pt;width:217.4pt;height:133.85pt;z-index:251774976;mso-position-horizontal-relative:text;mso-position-vertical-relative:text">
                  <v:imagedata r:id="rId58" o:title=""/>
                </v:shape>
                <o:OLEObject Type="Embed" ProgID="FXDraw3.Document" ShapeID="_x0000_s1039" DrawAspect="Content" ObjectID="_1392407007" r:id="rId59"/>
              </w:pict>
            </w:r>
            <w:r w:rsidR="00EE0E1A">
              <w:rPr>
                <w:rFonts w:ascii="Times New Roman" w:hAnsi="Times New Roman" w:cs="Times New Roman"/>
                <w:sz w:val="24"/>
                <w:szCs w:val="24"/>
              </w:rPr>
              <w:t xml:space="preserve">The intervals </w:t>
            </w:r>
            <w:r w:rsidR="00EE0E1A" w:rsidRPr="00985F2D">
              <w:rPr>
                <w:rFonts w:ascii="Times New Roman" w:hAnsi="Times New Roman" w:cs="Times New Roman"/>
                <w:i/>
                <w:sz w:val="24"/>
                <w:szCs w:val="24"/>
              </w:rPr>
              <w:t>AB</w:t>
            </w:r>
            <w:r w:rsidR="00EE0E1A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="00EE0E1A">
              <w:rPr>
                <w:rFonts w:ascii="Times New Roman" w:hAnsi="Times New Roman" w:cs="Times New Roman"/>
                <w:i/>
                <w:sz w:val="24"/>
                <w:szCs w:val="24"/>
              </w:rPr>
              <w:t>CD</w:t>
            </w:r>
            <w:r w:rsidR="00EE0E1A">
              <w:rPr>
                <w:rFonts w:ascii="Times New Roman" w:hAnsi="Times New Roman" w:cs="Times New Roman"/>
                <w:sz w:val="24"/>
                <w:szCs w:val="24"/>
              </w:rPr>
              <w:t xml:space="preserve"> are parallel.</w:t>
            </w:r>
          </w:p>
          <w:p w:rsidR="00EE0E1A" w:rsidRDefault="00EE0E1A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85F2D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4507" w:dyaOrig="434">
                <v:shape id="_x0000_i1031" type="#_x0000_t75" style="width:180.85pt;height:17.6pt" o:ole="">
                  <v:imagedata r:id="rId60" o:title=""/>
                </v:shape>
                <o:OLEObject Type="Embed" ProgID="FXE300.Equation" ShapeID="_x0000_i1031" DrawAspect="Content" ObjectID="_1392406974" r:id="rId61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E0E1A" w:rsidRPr="00F661A2" w:rsidRDefault="00EE0E1A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E0E1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Which is true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EE0E1A" w:rsidRPr="00F661A2" w:rsidRDefault="00EE0E1A" w:rsidP="00EE0E1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E0E1A" w:rsidRDefault="00EE0E1A" w:rsidP="00EE0E1A">
            <w:pPr>
              <w:spacing w:after="120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F661A2">
              <w:rPr>
                <w:rFonts w:ascii="Times New Roman" w:hAnsi="Times New Roman" w:cs="Times New Roman"/>
                <w:sz w:val="24"/>
                <w:szCs w:val="24"/>
              </w:rPr>
              <w:t>A.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7B7FC6" w:rsidRPr="00985F2D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4525" w:dyaOrig="434">
                <v:shape id="_x0000_i1032" type="#_x0000_t75" style="width:181.65pt;height:17.6pt" o:ole="">
                  <v:imagedata r:id="rId62" o:title=""/>
                </v:shape>
                <o:OLEObject Type="Embed" ProgID="FXE300.Equation" ShapeID="_x0000_i1032" DrawAspect="Content" ObjectID="_1392406975" r:id="rId63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:rsidR="00EE0E1A" w:rsidRPr="00F661A2" w:rsidRDefault="00EE0E1A" w:rsidP="00EE0E1A">
            <w:pPr>
              <w:spacing w:after="120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F661A2">
              <w:rPr>
                <w:rFonts w:ascii="Times New Roman" w:hAnsi="Times New Roman" w:cs="Times New Roman"/>
                <w:sz w:val="24"/>
                <w:szCs w:val="24"/>
              </w:rPr>
              <w:t>B.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7B7FC6" w:rsidRPr="00985F2D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4365" w:dyaOrig="434">
                <v:shape id="_x0000_i1033" type="#_x0000_t75" style="width:175pt;height:17.6pt" o:ole="">
                  <v:imagedata r:id="rId64" o:title=""/>
                </v:shape>
                <o:OLEObject Type="Embed" ProgID="FXE300.Equation" ShapeID="_x0000_i1033" DrawAspect="Content" ObjectID="_1392406976" r:id="rId65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E0E1A" w:rsidRDefault="00EE0E1A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F661A2">
              <w:rPr>
                <w:rFonts w:ascii="Times New Roman" w:hAnsi="Times New Roman" w:cs="Times New Roman"/>
                <w:sz w:val="24"/>
                <w:szCs w:val="24"/>
              </w:rPr>
              <w:t xml:space="preserve">      C.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B7FC6" w:rsidRPr="00985F2D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4685" w:dyaOrig="434">
                <v:shape id="_x0000_i1034" type="#_x0000_t75" style="width:187.55pt;height:17.6pt" o:ole="">
                  <v:imagedata r:id="rId66" o:title=""/>
                </v:shape>
                <o:OLEObject Type="Embed" ProgID="FXE300.Equation" ShapeID="_x0000_i1034" DrawAspect="Content" ObjectID="_1392406977" r:id="rId6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61A2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</w:t>
            </w:r>
          </w:p>
          <w:p w:rsidR="00EE0E1A" w:rsidRPr="00EA78AC" w:rsidRDefault="00EE0E1A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F661A2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7B7FC6" w:rsidRPr="00985F2D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4525" w:dyaOrig="434">
                <v:shape id="_x0000_i1035" type="#_x0000_t75" style="width:181.65pt;height:17.6pt" o:ole="">
                  <v:imagedata r:id="rId68" o:title=""/>
                </v:shape>
                <o:OLEObject Type="Embed" ProgID="FXE300.Equation" ShapeID="_x0000_i1035" DrawAspect="Content" ObjectID="_1392406978" r:id="rId69"/>
              </w:object>
            </w:r>
          </w:p>
        </w:tc>
      </w:tr>
      <w:tr w:rsidR="00EA78AC" w:rsidRPr="004E1905" w:rsidTr="004355BF">
        <w:trPr>
          <w:cantSplit/>
        </w:trPr>
        <w:tc>
          <w:tcPr>
            <w:tcW w:w="534" w:type="dxa"/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0064" w:type="dxa"/>
            <w:gridSpan w:val="4"/>
          </w:tcPr>
          <w:p w:rsidR="00EA78AC" w:rsidRDefault="00A650F9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0" type="#_x0000_t75" style="position:absolute;margin-left:235.8pt;margin-top:4.35pt;width:182.35pt;height:151.95pt;z-index:251776000;mso-position-horizontal-relative:text;mso-position-vertical-relative:text">
                  <v:imagedata r:id="rId70" o:title=""/>
                </v:shape>
                <o:OLEObject Type="Embed" ProgID="FXDraw3.Document" ShapeID="_x0000_s1040" DrawAspect="Content" ObjectID="_1392407008" r:id="rId71"/>
              </w:pict>
            </w:r>
            <w:r w:rsidR="00607357">
              <w:rPr>
                <w:rFonts w:ascii="Times New Roman" w:hAnsi="Times New Roman" w:cs="Times New Roman"/>
                <w:sz w:val="24"/>
                <w:szCs w:val="24"/>
              </w:rPr>
              <w:t xml:space="preserve">What is the value of </w:t>
            </w:r>
            <w:r w:rsidR="00607357" w:rsidRPr="00607357">
              <w:rPr>
                <w:rFonts w:ascii="Times New Roman" w:hAnsi="Times New Roman" w:cs="Times New Roman"/>
                <w:i/>
                <w:sz w:val="24"/>
                <w:szCs w:val="24"/>
              </w:rPr>
              <w:t>y</w:t>
            </w:r>
            <w:r w:rsidR="00607357">
              <w:rPr>
                <w:rFonts w:ascii="Times New Roman" w:hAnsi="Times New Roman" w:cs="Times New Roman"/>
                <w:sz w:val="24"/>
                <w:szCs w:val="24"/>
              </w:rPr>
              <w:t xml:space="preserve"> in the diagram?</w:t>
            </w:r>
          </w:p>
          <w:p w:rsidR="00607357" w:rsidRDefault="00607357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07357" w:rsidRDefault="00EA78AC" w:rsidP="00C0754A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C0754A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="00C0754A" w:rsidRPr="00C075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  <w:p w:rsidR="00607357" w:rsidRDefault="00EA78AC" w:rsidP="00C0754A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</w:t>
            </w:r>
            <w:r w:rsidR="00C0754A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  <w:r w:rsidR="00C0754A" w:rsidRPr="00C075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  <w:p w:rsidR="00607357" w:rsidRDefault="00EA78AC" w:rsidP="00C0754A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C.   </w:t>
            </w:r>
            <w:r w:rsidR="00C0754A">
              <w:rPr>
                <w:rFonts w:ascii="Times New Roman" w:hAnsi="Times New Roman" w:cs="Times New Roman"/>
                <w:sz w:val="24"/>
                <w:szCs w:val="24"/>
              </w:rPr>
              <w:t>54</w:t>
            </w:r>
            <w:r w:rsidR="00C0754A" w:rsidRPr="00C075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  <w:p w:rsidR="00EA78AC" w:rsidRDefault="00EA78AC" w:rsidP="00C0754A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C0754A">
              <w:rPr>
                <w:rFonts w:ascii="Times New Roman" w:hAnsi="Times New Roman" w:cs="Times New Roman"/>
                <w:sz w:val="24"/>
                <w:szCs w:val="24"/>
              </w:rPr>
              <w:t xml:space="preserve">   126</w:t>
            </w:r>
            <w:r w:rsidR="00C0754A" w:rsidRPr="00C075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  <w:p w:rsidR="00C0754A" w:rsidRPr="00EA78AC" w:rsidRDefault="00C0754A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2ABC" w:rsidRPr="004E1905" w:rsidTr="005E2C89">
        <w:trPr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2A2ABC" w:rsidRPr="004E1905" w:rsidRDefault="002A2A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10064" w:type="dxa"/>
            <w:gridSpan w:val="4"/>
            <w:tcBorders>
              <w:bottom w:val="single" w:sz="4" w:space="0" w:color="000000" w:themeColor="text1"/>
            </w:tcBorders>
          </w:tcPr>
          <w:p w:rsidR="002A2ABC" w:rsidRDefault="00A650F9" w:rsidP="00A650F9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noProof/>
                <w:sz w:val="24"/>
                <w:szCs w:val="24"/>
              </w:rPr>
              <w:pict w14:anchorId="7FD8A1F5">
                <v:shape id="_x0000_s1043" type="#_x0000_t75" style="position:absolute;margin-left:235.8pt;margin-top:15.95pt;width:212.95pt;height:137.6pt;z-index:251780096;mso-position-horizontal-relative:text;mso-position-vertical-relative:text">
                  <v:imagedata r:id="rId72" o:title=""/>
                </v:shape>
                <o:OLEObject Type="Embed" ProgID="FXDraw3.Document" ShapeID="_x0000_s1043" DrawAspect="Content" ObjectID="_1392407009" r:id="rId73"/>
              </w:pict>
            </w:r>
            <w:r w:rsidR="002A2ABC" w:rsidRPr="002A2AB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f </w:t>
            </w:r>
            <w:proofErr w:type="gramStart"/>
            <w:r w:rsidR="002A2ABC" w:rsidRPr="002A2ABC">
              <w:rPr>
                <w:rFonts w:ascii="Times New Roman" w:hAnsi="Times New Roman" w:cs="Times New Roman"/>
                <w:i/>
                <w:sz w:val="24"/>
                <w:szCs w:val="24"/>
              </w:rPr>
              <w:t>=</w:t>
            </w:r>
            <w:r w:rsidR="002A2ABC">
              <w:rPr>
                <w:rFonts w:ascii="Times New Roman" w:hAnsi="Times New Roman" w:cs="Times New Roman"/>
                <w:sz w:val="24"/>
                <w:szCs w:val="24"/>
              </w:rPr>
              <w:t xml:space="preserve"> ?</w:t>
            </w:r>
            <w:proofErr w:type="gramEnd"/>
          </w:p>
          <w:p w:rsidR="002A2ABC" w:rsidRDefault="002A2ABC" w:rsidP="00A650F9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A2ABC" w:rsidRDefault="002A2ABC" w:rsidP="00A650F9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Pr="00C075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  <w:p w:rsidR="002A2ABC" w:rsidRDefault="002A2ABC" w:rsidP="00A650F9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42</w:t>
            </w:r>
            <w:r w:rsidRPr="00C075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  <w:p w:rsidR="002A2ABC" w:rsidRDefault="002A2ABC" w:rsidP="00A650F9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C.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54</w:t>
            </w:r>
            <w:r w:rsidRPr="00C075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  <w:p w:rsidR="002A2ABC" w:rsidRDefault="002A2ABC" w:rsidP="00A650F9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126</w:t>
            </w:r>
            <w:r w:rsidRPr="00C075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  <w:p w:rsidR="002A2ABC" w:rsidRDefault="002A2ABC" w:rsidP="00A650F9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A2ABC" w:rsidRPr="00EA78AC" w:rsidRDefault="002A2ABC" w:rsidP="00A650F9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5E2C89">
        <w:trPr>
          <w:cantSplit/>
        </w:trPr>
        <w:tc>
          <w:tcPr>
            <w:tcW w:w="534" w:type="dxa"/>
            <w:tcBorders>
              <w:top w:val="single" w:sz="4" w:space="0" w:color="000000" w:themeColor="text1"/>
            </w:tcBorders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</w:tcBorders>
          </w:tcPr>
          <w:p w:rsidR="00EA78AC" w:rsidRDefault="00A650F9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noProof/>
                <w:sz w:val="24"/>
                <w:szCs w:val="24"/>
              </w:rPr>
              <w:pict>
                <v:shape id="_x0000_s1044" type="#_x0000_t75" style="position:absolute;margin-left:207.3pt;margin-top:5.85pt;width:218.45pt;height:150.65pt;z-index:251781120;mso-position-horizontal-relative:text;mso-position-vertical-relative:text">
                  <v:imagedata r:id="rId74" o:title=""/>
                </v:shape>
                <o:OLEObject Type="Embed" ProgID="FXDraw3.Document" ShapeID="_x0000_s1044" DrawAspect="Content" ObjectID="_1392407010" r:id="rId75"/>
              </w:pict>
            </w:r>
            <w:r w:rsidR="003979AC" w:rsidRPr="003979AC">
              <w:rPr>
                <w:rFonts w:ascii="Times New Roman" w:hAnsi="Times New Roman" w:cs="Times New Roman"/>
                <w:i/>
                <w:sz w:val="24"/>
                <w:szCs w:val="24"/>
              </w:rPr>
              <w:t>c</w:t>
            </w:r>
            <w:r w:rsidR="003979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="003979AC">
              <w:rPr>
                <w:rFonts w:ascii="Times New Roman" w:hAnsi="Times New Roman" w:cs="Times New Roman"/>
                <w:sz w:val="24"/>
                <w:szCs w:val="24"/>
              </w:rPr>
              <w:t>= ?</w:t>
            </w:r>
            <w:proofErr w:type="gramEnd"/>
          </w:p>
          <w:p w:rsidR="003979AC" w:rsidRDefault="003979AC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979AC" w:rsidRDefault="003979AC" w:rsidP="009820AA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r w:rsidRPr="003979A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  <w:p w:rsidR="003979AC" w:rsidRDefault="003979AC" w:rsidP="009820AA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56</w:t>
            </w:r>
            <w:r w:rsidRPr="003979A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</w:p>
          <w:p w:rsidR="003979AC" w:rsidRDefault="003979AC" w:rsidP="009820AA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C.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62</w:t>
            </w:r>
            <w:r w:rsidRPr="003979A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3979AC" w:rsidRDefault="003979AC" w:rsidP="009820AA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124</w:t>
            </w:r>
            <w:r w:rsidRPr="003979A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  <w:p w:rsidR="00EA78AC" w:rsidRPr="00EA78AC" w:rsidRDefault="00EA78AC" w:rsidP="003979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</w:p>
        </w:tc>
      </w:tr>
      <w:tr w:rsidR="00EA78AC" w:rsidRPr="004E1905" w:rsidTr="004355BF">
        <w:trPr>
          <w:cantSplit/>
        </w:trPr>
        <w:tc>
          <w:tcPr>
            <w:tcW w:w="534" w:type="dxa"/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10064" w:type="dxa"/>
            <w:gridSpan w:val="4"/>
          </w:tcPr>
          <w:p w:rsidR="00EA78AC" w:rsidRDefault="00A650F9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5" type="#_x0000_t75" style="position:absolute;margin-left:177.75pt;margin-top:16.65pt;width:194.55pt;height:166.95pt;z-index:251782144;mso-position-horizontal-relative:text;mso-position-vertical-relative:text">
                  <v:imagedata r:id="rId76" o:title=""/>
                </v:shape>
                <o:OLEObject Type="Embed" ProgID="FXDraw3.Document" ShapeID="_x0000_s1045" DrawAspect="Content" ObjectID="_1392407011" r:id="rId77"/>
              </w:pict>
            </w:r>
            <w:r w:rsidR="009820AA">
              <w:rPr>
                <w:rFonts w:ascii="Times New Roman" w:hAnsi="Times New Roman" w:cs="Times New Roman"/>
                <w:sz w:val="24"/>
                <w:szCs w:val="24"/>
              </w:rPr>
              <w:t>In the quadrilateral ABCD</w:t>
            </w:r>
            <w:proofErr w:type="gramStart"/>
            <w:r w:rsidR="009820AA">
              <w:rPr>
                <w:rFonts w:ascii="Times New Roman" w:hAnsi="Times New Roman" w:cs="Times New Roman"/>
                <w:sz w:val="24"/>
                <w:szCs w:val="24"/>
              </w:rPr>
              <w:t xml:space="preserve">,  </w:t>
            </w:r>
            <w:proofErr w:type="gramEnd"/>
            <w:r w:rsidR="009820AA" w:rsidRPr="009820AA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2217" w:dyaOrig="401">
                <v:shape id="_x0000_i1036" type="#_x0000_t75" style="width:86.25pt;height:15.9pt" o:ole="">
                  <v:imagedata r:id="rId78" o:title=""/>
                </v:shape>
                <o:OLEObject Type="Embed" ProgID="FXE300.Equation" ShapeID="_x0000_i1036" DrawAspect="Content" ObjectID="_1392406979" r:id="rId79"/>
              </w:object>
            </w:r>
            <w:r w:rsidR="009820A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820AA" w:rsidRDefault="009820AA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What is the size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of </w:t>
            </w:r>
            <w:proofErr w:type="gramEnd"/>
            <w:r w:rsidRPr="009820AA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1192" w:dyaOrig="401">
                <v:shape id="_x0000_i1037" type="#_x0000_t75" style="width:46.9pt;height:15.9pt" o:ole="">
                  <v:imagedata r:id="rId80" o:title=""/>
                </v:shape>
                <o:OLEObject Type="Embed" ProgID="FXE300.Equation" ShapeID="_x0000_i1037" DrawAspect="Content" ObjectID="_1392406980" r:id="rId81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820AA" w:rsidRDefault="009820AA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820AA" w:rsidRDefault="009820AA" w:rsidP="009820AA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A76E62">
              <w:rPr>
                <w:rFonts w:ascii="Times New Roman" w:hAnsi="Times New Roman" w:cs="Times New Roman"/>
                <w:sz w:val="24"/>
                <w:szCs w:val="24"/>
              </w:rPr>
              <w:t>83</w:t>
            </w:r>
            <w:r w:rsidRPr="003979A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  <w:p w:rsidR="009820AA" w:rsidRDefault="009820AA" w:rsidP="009820AA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</w:t>
            </w:r>
            <w:r w:rsidR="00A76E62">
              <w:rPr>
                <w:rFonts w:ascii="Times New Roman" w:hAnsi="Times New Roman" w:cs="Times New Roman"/>
                <w:sz w:val="24"/>
                <w:szCs w:val="24"/>
              </w:rPr>
              <w:t>97</w:t>
            </w:r>
            <w:r w:rsidRPr="003979A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</w:p>
          <w:p w:rsidR="009820AA" w:rsidRDefault="009820AA" w:rsidP="009820AA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A76E62">
              <w:rPr>
                <w:rFonts w:ascii="Times New Roman" w:hAnsi="Times New Roman" w:cs="Times New Roman"/>
                <w:sz w:val="24"/>
                <w:szCs w:val="24"/>
              </w:rPr>
              <w:t xml:space="preserve">       C.  166</w:t>
            </w:r>
            <w:r w:rsidRPr="003979A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820AA" w:rsidRDefault="009820AA" w:rsidP="009820AA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A76E62">
              <w:rPr>
                <w:rFonts w:ascii="Times New Roman" w:hAnsi="Times New Roman" w:cs="Times New Roman"/>
                <w:sz w:val="24"/>
                <w:szCs w:val="24"/>
              </w:rPr>
              <w:t>194</w:t>
            </w:r>
            <w:r w:rsidRPr="003979A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  <w:p w:rsidR="00EA78AC" w:rsidRPr="00EA78AC" w:rsidRDefault="00EA78AC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4355BF">
        <w:trPr>
          <w:cantSplit/>
        </w:trPr>
        <w:tc>
          <w:tcPr>
            <w:tcW w:w="534" w:type="dxa"/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10064" w:type="dxa"/>
            <w:gridSpan w:val="4"/>
          </w:tcPr>
          <w:p w:rsidR="00EA78AC" w:rsidRDefault="00871656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="003979AC">
              <w:rPr>
                <w:rFonts w:ascii="Times New Roman" w:hAnsi="Times New Roman" w:cs="Times New Roman"/>
                <w:sz w:val="24"/>
                <w:szCs w:val="24"/>
              </w:rPr>
              <w:t xml:space="preserve">size of the interior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angle in a regular a pentagon is:</w:t>
            </w:r>
          </w:p>
          <w:p w:rsidR="00EA78AC" w:rsidRPr="00EA78AC" w:rsidRDefault="00EA78AC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871656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  <w:r w:rsidR="00871656" w:rsidRPr="0087165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 </w:t>
            </w:r>
            <w:r w:rsidR="00871656">
              <w:rPr>
                <w:rFonts w:ascii="Times New Roman" w:hAnsi="Times New Roman" w:cs="Times New Roman"/>
                <w:sz w:val="24"/>
                <w:szCs w:val="24"/>
              </w:rPr>
              <w:t>72</w:t>
            </w:r>
            <w:r w:rsidR="00871656" w:rsidRPr="0087165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C.       </w:t>
            </w:r>
            <w:r w:rsidR="00871656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  <w:r w:rsidR="00871656" w:rsidRPr="003C6AA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871656">
              <w:rPr>
                <w:rFonts w:ascii="Times New Roman" w:hAnsi="Times New Roman" w:cs="Times New Roman"/>
                <w:sz w:val="24"/>
                <w:szCs w:val="24"/>
              </w:rPr>
              <w:t xml:space="preserve">     108</w:t>
            </w:r>
            <w:r w:rsidR="00871656" w:rsidRPr="0087165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</w:tc>
      </w:tr>
      <w:tr w:rsidR="00EA78AC" w:rsidRPr="004E1905" w:rsidTr="004355BF">
        <w:trPr>
          <w:cantSplit/>
        </w:trPr>
        <w:tc>
          <w:tcPr>
            <w:tcW w:w="534" w:type="dxa"/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10064" w:type="dxa"/>
            <w:gridSpan w:val="4"/>
          </w:tcPr>
          <w:p w:rsidR="00EA78AC" w:rsidRDefault="00A76E62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quadrilateral has two pairs of opposite sides equal, and diagonals which are unequal. The quadrilateral must be:</w:t>
            </w:r>
          </w:p>
          <w:p w:rsidR="00A76E62" w:rsidRDefault="00EA78AC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A76E62">
              <w:rPr>
                <w:rFonts w:ascii="Times New Roman" w:hAnsi="Times New Roman" w:cs="Times New Roman"/>
                <w:sz w:val="24"/>
                <w:szCs w:val="24"/>
              </w:rPr>
              <w:t>a parallelogram.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76E62" w:rsidRDefault="00EA78AC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</w:t>
            </w:r>
            <w:r w:rsidR="00A76E62">
              <w:rPr>
                <w:rFonts w:ascii="Times New Roman" w:hAnsi="Times New Roman" w:cs="Times New Roman"/>
                <w:sz w:val="24"/>
                <w:szCs w:val="24"/>
              </w:rPr>
              <w:t>a rectangle.</w:t>
            </w:r>
          </w:p>
          <w:p w:rsidR="00A76E62" w:rsidRDefault="00A76E62" w:rsidP="00EE0E1A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C.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 rhombus.</w:t>
            </w:r>
          </w:p>
          <w:p w:rsidR="00EA78AC" w:rsidRPr="00EA78AC" w:rsidRDefault="00EA78AC" w:rsidP="00A76E6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A76E62">
              <w:rPr>
                <w:rFonts w:ascii="Times New Roman" w:hAnsi="Times New Roman" w:cs="Times New Roman"/>
                <w:sz w:val="24"/>
                <w:szCs w:val="24"/>
              </w:rPr>
              <w:t xml:space="preserve">     a square.</w:t>
            </w:r>
          </w:p>
        </w:tc>
      </w:tr>
      <w:tr w:rsidR="00603DDD" w:rsidRPr="004E1905" w:rsidTr="004355BF">
        <w:trPr>
          <w:cantSplit/>
        </w:trPr>
        <w:tc>
          <w:tcPr>
            <w:tcW w:w="534" w:type="dxa"/>
          </w:tcPr>
          <w:p w:rsidR="00603DDD" w:rsidRPr="004E1905" w:rsidRDefault="00603D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10064" w:type="dxa"/>
            <w:gridSpan w:val="4"/>
          </w:tcPr>
          <w:p w:rsidR="00603DDD" w:rsidRDefault="00A650F9" w:rsidP="00603DD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533EF4B9">
                <v:shape id="_x0000_s1046" type="#_x0000_t75" style="position:absolute;margin-left:273pt;margin-top:16.65pt;width:120.45pt;height:161.8pt;z-index:251784192;mso-position-horizontal-relative:text;mso-position-vertical-relative:text">
                  <v:imagedata r:id="rId82" o:title=""/>
                </v:shape>
                <o:OLEObject Type="Embed" ProgID="FXDraw3.Document" ShapeID="_x0000_s1046" DrawAspect="Content" ObjectID="_1392407012" r:id="rId83"/>
              </w:pict>
            </w:r>
            <w:r w:rsidR="00603DDD">
              <w:rPr>
                <w:rFonts w:ascii="Times New Roman" w:hAnsi="Times New Roman" w:cs="Times New Roman"/>
                <w:sz w:val="24"/>
                <w:szCs w:val="24"/>
              </w:rPr>
              <w:t xml:space="preserve">The figure shows a regular octagon with an exterior angle </w:t>
            </w:r>
            <w:r w:rsidR="00603DDD" w:rsidRPr="00603DDD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94" w:dyaOrig="401">
                <v:shape id="_x0000_i1038" type="#_x0000_t75" style="width:10.9pt;height:14.25pt" o:ole="">
                  <v:imagedata r:id="rId84" o:title=""/>
                </v:shape>
                <o:OLEObject Type="Embed" ProgID="FXE300.Equation" ShapeID="_x0000_i1038" DrawAspect="Content" ObjectID="_1392406981" r:id="rId85"/>
              </w:object>
            </w:r>
            <w:r w:rsidR="00603DDD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t xml:space="preserve"> </w:t>
            </w:r>
            <w:r w:rsidR="00603DDD">
              <w:rPr>
                <w:rFonts w:ascii="Times New Roman" w:hAnsi="Times New Roman" w:cs="Times New Roman"/>
                <w:sz w:val="24"/>
                <w:szCs w:val="24"/>
              </w:rPr>
              <w:t>drawn.</w:t>
            </w:r>
          </w:p>
          <w:p w:rsidR="00603DDD" w:rsidRDefault="00603DDD" w:rsidP="00603DDD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What is the size of the exterior angle?  </w:t>
            </w:r>
          </w:p>
          <w:p w:rsidR="00603DDD" w:rsidRDefault="00603DDD" w:rsidP="00A650F9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03DDD" w:rsidRDefault="00603DDD" w:rsidP="00A650F9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 w:rsidRPr="003979A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  <w:p w:rsidR="00603DDD" w:rsidRDefault="00603DDD" w:rsidP="00A650F9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</w:t>
            </w:r>
            <w:r w:rsidR="00F474B7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  <w:r w:rsidRPr="003979A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</w:p>
          <w:p w:rsidR="00603DDD" w:rsidRDefault="00F474B7" w:rsidP="00A650F9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C.    5</w:t>
            </w:r>
            <w:r w:rsidR="00603DD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603DDD" w:rsidRPr="003979A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 w:rsidR="00603DDD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603DDD" w:rsidRDefault="00603DDD" w:rsidP="00A650F9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60</w:t>
            </w:r>
            <w:r w:rsidRPr="003979A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  <w:p w:rsidR="00603DDD" w:rsidRDefault="00603DDD" w:rsidP="00A650F9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03DDD" w:rsidRPr="00EA78AC" w:rsidRDefault="00603DDD" w:rsidP="00A650F9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67F16" w:rsidRPr="004E1905" w:rsidRDefault="00C67F16">
      <w:pPr>
        <w:rPr>
          <w:rFonts w:ascii="Times New Roman" w:hAnsi="Times New Roman" w:cs="Times New Roman"/>
          <w:sz w:val="24"/>
          <w:szCs w:val="24"/>
        </w:rPr>
      </w:pPr>
    </w:p>
    <w:p w:rsidR="00FB269C" w:rsidRDefault="00FB269C" w:rsidP="00EE0E1A">
      <w:pPr>
        <w:jc w:val="center"/>
        <w:rPr>
          <w:rFonts w:ascii="Times New Roman" w:hAnsi="Times New Roman" w:cs="Times New Roman"/>
          <w:sz w:val="36"/>
          <w:szCs w:val="36"/>
        </w:rPr>
        <w:sectPr w:rsidR="00FB269C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85" w:type="dxa"/>
        </w:tblCellMar>
        <w:tblLook w:val="04A0" w:firstRow="1" w:lastRow="0" w:firstColumn="1" w:lastColumn="0" w:noHBand="0" w:noVBand="1"/>
      </w:tblPr>
      <w:tblGrid>
        <w:gridCol w:w="1951"/>
        <w:gridCol w:w="4040"/>
        <w:gridCol w:w="4607"/>
      </w:tblGrid>
      <w:tr w:rsidR="005E2C89" w:rsidRPr="004E1905" w:rsidTr="00A650F9">
        <w:trPr>
          <w:cantSplit/>
        </w:trPr>
        <w:tc>
          <w:tcPr>
            <w:tcW w:w="1951" w:type="dxa"/>
            <w:vMerge w:val="restart"/>
            <w:tcBorders>
              <w:top w:val="nil"/>
            </w:tcBorders>
            <w:vAlign w:val="center"/>
          </w:tcPr>
          <w:p w:rsidR="005E2C89" w:rsidRDefault="005E2C89" w:rsidP="00A650F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5E2C89" w:rsidRPr="004E1905" w:rsidRDefault="005E2C89" w:rsidP="00A650F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4040" w:type="dxa"/>
            <w:tcBorders>
              <w:top w:val="nil"/>
              <w:bottom w:val="nil"/>
            </w:tcBorders>
            <w:vAlign w:val="center"/>
          </w:tcPr>
          <w:p w:rsidR="005E2C89" w:rsidRDefault="005E2C89" w:rsidP="00A650F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5E2C89" w:rsidRDefault="005E2C89" w:rsidP="00A650F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Basic Geometry</w:t>
            </w:r>
          </w:p>
        </w:tc>
        <w:tc>
          <w:tcPr>
            <w:tcW w:w="4607" w:type="dxa"/>
            <w:tcBorders>
              <w:top w:val="nil"/>
              <w:bottom w:val="nil"/>
            </w:tcBorders>
            <w:vAlign w:val="center"/>
          </w:tcPr>
          <w:p w:rsidR="005E2C89" w:rsidRPr="004E1905" w:rsidRDefault="005E2C89" w:rsidP="00A650F9">
            <w:pPr>
              <w:spacing w:before="120" w:after="120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5E2C89" w:rsidRPr="004E1905" w:rsidTr="00A650F9">
        <w:trPr>
          <w:cantSplit/>
        </w:trPr>
        <w:tc>
          <w:tcPr>
            <w:tcW w:w="1951" w:type="dxa"/>
            <w:vMerge/>
            <w:tcBorders>
              <w:bottom w:val="nil"/>
            </w:tcBorders>
            <w:vAlign w:val="center"/>
          </w:tcPr>
          <w:p w:rsidR="005E2C89" w:rsidRPr="004E1905" w:rsidRDefault="005E2C89" w:rsidP="00A650F9">
            <w:pPr>
              <w:spacing w:before="120" w:after="12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8647" w:type="dxa"/>
            <w:gridSpan w:val="2"/>
            <w:tcBorders>
              <w:top w:val="nil"/>
              <w:bottom w:val="nil"/>
            </w:tcBorders>
            <w:vAlign w:val="center"/>
          </w:tcPr>
          <w:p w:rsidR="005E2C89" w:rsidRPr="004E1905" w:rsidRDefault="005E2C89" w:rsidP="00A650F9">
            <w:pPr>
              <w:spacing w:before="120" w:after="1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Multiple Choice Answer Sheet</w:t>
            </w:r>
          </w:p>
        </w:tc>
      </w:tr>
    </w:tbl>
    <w:p w:rsidR="005E2C89" w:rsidRDefault="005E2C89" w:rsidP="005E2C89">
      <w:pPr>
        <w:spacing w:before="120" w:after="120" w:line="240" w:lineRule="auto"/>
        <w:jc w:val="center"/>
      </w:pPr>
    </w:p>
    <w:p w:rsidR="005E2C89" w:rsidRPr="00EB7C1D" w:rsidRDefault="005E2C89" w:rsidP="005E2C89">
      <w:pPr>
        <w:spacing w:before="120" w:after="120" w:line="240" w:lineRule="auto"/>
        <w:jc w:val="center"/>
        <w:rPr>
          <w:rFonts w:ascii="Times New Roman" w:hAnsi="Times New Roman" w:cs="Times New Roman"/>
        </w:rPr>
      </w:pPr>
      <w:r w:rsidRPr="00EB7C1D">
        <w:rPr>
          <w:rFonts w:ascii="Times New Roman" w:hAnsi="Times New Roman" w:cs="Times New Roman"/>
        </w:rPr>
        <w:t>Completely fill the response oval representing the most correct answer.</w:t>
      </w:r>
    </w:p>
    <w:p w:rsidR="00620828" w:rsidRDefault="00C67F16" w:rsidP="00620828">
      <w:pPr>
        <w:spacing w:after="120" w:line="240" w:lineRule="auto"/>
        <w:sectPr w:rsidR="00620828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  <w:r>
        <w:tab/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1710690</wp:posOffset>
                </wp:positionH>
                <wp:positionV relativeFrom="paragraph">
                  <wp:posOffset>43180</wp:posOffset>
                </wp:positionV>
                <wp:extent cx="171450" cy="114300"/>
                <wp:effectExtent l="5715" t="5715" r="13335" b="13335"/>
                <wp:wrapNone/>
                <wp:docPr id="100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134.7pt;margin-top:3.4pt;width:13.5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2922270</wp:posOffset>
                </wp:positionH>
                <wp:positionV relativeFrom="paragraph">
                  <wp:posOffset>24130</wp:posOffset>
                </wp:positionV>
                <wp:extent cx="171450" cy="114300"/>
                <wp:effectExtent l="7620" t="5715" r="11430" b="13335"/>
                <wp:wrapNone/>
                <wp:docPr id="99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230.1pt;margin-top:1.9pt;width:13.5pt;height: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Wa9GAIAAC0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2335530</wp:posOffset>
                </wp:positionH>
                <wp:positionV relativeFrom="paragraph">
                  <wp:posOffset>33655</wp:posOffset>
                </wp:positionV>
                <wp:extent cx="171450" cy="114300"/>
                <wp:effectExtent l="11430" t="5715" r="7620" b="13335"/>
                <wp:wrapNone/>
                <wp:docPr id="9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183.9pt;margin-top:2.65pt;width:13.5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1131570</wp:posOffset>
                </wp:positionH>
                <wp:positionV relativeFrom="paragraph">
                  <wp:posOffset>62230</wp:posOffset>
                </wp:positionV>
                <wp:extent cx="171450" cy="114300"/>
                <wp:effectExtent l="7620" t="5715" r="11430" b="13335"/>
                <wp:wrapNone/>
                <wp:docPr id="9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89.1pt;margin-top:4.9pt;width:13.5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9vc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GZFT31&#10;6GEvDJtG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"/>
            </w:pict>
          </mc:Fallback>
        </mc:AlternateContent>
      </w:r>
      <w:r w:rsidR="00620828">
        <w:t xml:space="preserve">   </w:t>
      </w:r>
      <w:r w:rsidR="00620828">
        <w:tab/>
      </w:r>
      <w:r w:rsidR="00C67F16">
        <w:t xml:space="preserve"> 1.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6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230.85pt;margin-top:1.85pt;width:13.5pt;height: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GiXGQIAAC0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LqoaJcZAgAALQ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95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182.4pt;margin-top:1.85pt;width:13.5pt;height: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4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133.95pt;margin-top:1.85pt;width:13.5pt;height: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ix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aZFT31&#10;6GEvDFtE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Pm9KLEYAgAALQQAAA4AAAAAAAAAAAAAAAAALgIAAGRycy9lMm9Eb2MueG1sUEsBAi0AFAAG&#10;AAgAAAAhAAEpbhbeAAAACAEAAA8AAAAAAAAAAAAAAAAAcg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3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88.35pt;margin-top:1.85pt;width:13.5pt;height: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2Pn0hGQIAAC0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2.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700" r="11430" b="6350"/>
                <wp:wrapNone/>
                <wp:docPr id="92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" o:spid="_x0000_s1026" style="position:absolute;margin-left:230.85pt;margin-top:1.85pt;width:13.5pt;height: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Ejw8y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2700" r="7620" b="6350"/>
                <wp:wrapNone/>
                <wp:docPr id="91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182.4pt;margin-top:1.85pt;width:13.5pt;height: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OBoXtQ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2700" r="13335" b="6350"/>
                <wp:wrapNone/>
                <wp:docPr id="90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" o:spid="_x0000_s1026" style="position:absolute;margin-left:133.95pt;margin-top:1.85pt;width:13.5pt;height: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kgXGA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Dl+SBc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700" r="11430" b="6350"/>
                <wp:wrapNone/>
                <wp:docPr id="89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88.35pt;margin-top:1.85pt;width:13.5pt;height: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Jdb2Y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3.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065" r="11430" b="6985"/>
                <wp:wrapNone/>
                <wp:docPr id="88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230.85pt;margin-top:1.85pt;width:13.5pt;height: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k03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Sxk03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2065" r="7620" b="6985"/>
                <wp:wrapNone/>
                <wp:docPr id="87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182.4pt;margin-top:1.85pt;width:13.5pt;height: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LV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GpVS1R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2065" r="13335" b="6985"/>
                <wp:wrapNone/>
                <wp:docPr id="86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5" o:spid="_x0000_s1026" style="position:absolute;margin-left:133.95pt;margin-top:1.85pt;width:13.5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0QW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ODRBY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065" r="11430" b="6985"/>
                <wp:wrapNone/>
                <wp:docPr id="85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88.35pt;margin-top:1.85pt;width:13.5pt;height: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+nkGgIAAC4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axvp5B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4.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795" r="11430" b="8255"/>
                <wp:wrapNone/>
                <wp:docPr id="84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230.85pt;margin-top:1.85pt;width:13.5pt;height: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D+7Fec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0795" r="7620" b="8255"/>
                <wp:wrapNone/>
                <wp:docPr id="8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82.4pt;margin-top:1.85pt;width:13.5pt;height: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3mika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0795" r="13335" b="8255"/>
                <wp:wrapNone/>
                <wp:docPr id="82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133.95pt;margin-top:1.85pt;width:13.5pt;height: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P6s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JdT+rB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795" r="11430" b="8255"/>
                <wp:wrapNone/>
                <wp:docPr id="81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88.35pt;margin-top:1.85pt;width:13.5pt;height: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FNeGgIAAC4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UxTXh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5.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160" r="11430" b="8890"/>
                <wp:wrapNone/>
                <wp:docPr id="80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5" o:spid="_x0000_s1026" style="position:absolute;margin-left:230.85pt;margin-top:1.85pt;width:13.5pt;height: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0160" r="7620" b="8890"/>
                <wp:wrapNone/>
                <wp:docPr id="79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4" o:spid="_x0000_s1026" style="position:absolute;margin-left:182.4pt;margin-top:1.85pt;width:13.5pt;height: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jcWGg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exjcW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0160" r="13335" b="8890"/>
                <wp:wrapNone/>
                <wp:docPr id="78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" o:spid="_x0000_s1026" style="position:absolute;margin-left:133.95pt;margin-top:1.85pt;width:13.5pt;height: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ce5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hXXHu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160" r="11430" b="8890"/>
                <wp:wrapNone/>
                <wp:docPr id="77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" o:spid="_x0000_s1026" style="position:absolute;margin-left:88.35pt;margin-top:1.85pt;width:13.5pt;height: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thbGgIAAC4EAAAOAAAAZHJzL2Uyb0RvYy54bWysU9tuEzEQfUfiHyy/k72QELr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SbYW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6.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9525" r="11430" b="9525"/>
                <wp:wrapNone/>
                <wp:docPr id="76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9" o:spid="_x0000_s1026" style="position:absolute;margin-left:230.85pt;margin-top:1.85pt;width:13.5pt;height: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wNB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QewNB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9525" r="7620" b="9525"/>
                <wp:wrapNone/>
                <wp:docPr id="75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8" o:spid="_x0000_s1026" style="position:absolute;margin-left:182.4pt;margin-top:1.85pt;width:13.5pt;height: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66z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Ys6ZFT31&#10;6GEvDJte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4466z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9525" r="13335" b="9525"/>
                <wp:wrapNone/>
                <wp:docPr id="74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133.95pt;margin-top:1.85pt;width:13.5pt;height: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5PF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pxuTx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9525" r="11430" b="9525"/>
                <wp:wrapNone/>
                <wp:docPr id="73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" o:spid="_x0000_s1026" style="position:absolute;margin-left:88.35pt;margin-top:1.85pt;width:13.5pt;height: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q84Gw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G86rzg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C67F16">
        <w:tab/>
        <w:t xml:space="preserve"> 7.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8255" r="11430" b="10795"/>
                <wp:wrapNone/>
                <wp:docPr id="72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230.85pt;margin-top:1.85pt;width:13.5pt;height: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wbXGwIAAC4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TxsG1xsCAAAu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8255" r="7620" b="10795"/>
                <wp:wrapNone/>
                <wp:docPr id="71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2" o:spid="_x0000_s1026" style="position:absolute;margin-left:182.4pt;margin-top:1.85pt;width:13.5pt;height: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6sl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ng6sl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8255" r="13335" b="10795"/>
                <wp:wrapNone/>
                <wp:docPr id="70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1" o:spid="_x0000_s1026" style="position:absolute;margin-left:133.95pt;margin-top:1.85pt;width:13.5pt;height: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b3mGQIAAC4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8255" r="11430" b="10795"/>
                <wp:wrapNone/>
                <wp:docPr id="69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margin-left:88.35pt;margin-top:1.85pt;width:13.5pt;height: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Onkhp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8.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7620" r="11430" b="11430"/>
                <wp:wrapNone/>
                <wp:docPr id="68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7" o:spid="_x0000_s1026" style="position:absolute;margin-left:230.85pt;margin-top:1.85pt;width:13.5pt;height: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bjG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VLbjG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7620" r="7620" b="11430"/>
                <wp:wrapNone/>
                <wp:docPr id="67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6" o:spid="_x0000_s1026" style="position:absolute;margin-left:182.4pt;margin-top:1.85pt;width:13.5pt;height: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HX6nJB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7620" r="13335" b="11430"/>
                <wp:wrapNone/>
                <wp:docPr id="66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5" o:spid="_x0000_s1026" style="position:absolute;margin-left:133.95pt;margin-top:1.85pt;width:13.5pt;height: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Rosec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7620" r="11430" b="11430"/>
                <wp:wrapNone/>
                <wp:docPr id="65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4" o:spid="_x0000_s1026" style="position:absolute;margin-left:88.35pt;margin-top:1.85pt;width:13.5pt;height: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BwV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yzlnVvTU&#10;o8edMOxiFr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bPAcF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9.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6350" r="11430" b="12700"/>
                <wp:wrapNone/>
                <wp:docPr id="64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1" o:spid="_x0000_s1026" style="position:absolute;margin-left:230.85pt;margin-top:1.85pt;width:13.5pt;height: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JFUOhU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6350" r="7620" b="12700"/>
                <wp:wrapNone/>
                <wp:docPr id="63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0" o:spid="_x0000_s1026" style="position:absolute;margin-left:182.4pt;margin-top:1.85pt;width:13.5pt;height: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Fl1Bug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6350" r="13335" b="12700"/>
                <wp:wrapNone/>
                <wp:docPr id="62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9" o:spid="_x0000_s1026" style="position:absolute;margin-left:133.95pt;margin-top:1.85pt;width:13.5pt;height: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CI/C10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6350" r="11430" b="12700"/>
                <wp:wrapNone/>
                <wp:docPr id="61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88.35pt;margin-top:1.85pt;width:13.5pt;height: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6avGw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Iqnpq8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C67F16">
        <w:tab/>
        <w:t xml:space="preserve"> 10.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5715" r="11430" b="13335"/>
                <wp:wrapNone/>
                <wp:docPr id="60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5" o:spid="_x0000_s1026" style="position:absolute;margin-left:230.85pt;margin-top:1.85pt;width:13.5pt;height: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E12GQIAAC4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HNITX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5715" r="7620" b="13335"/>
                <wp:wrapNone/>
                <wp:docPr id="59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4" o:spid="_x0000_s1026" style="position:absolute;margin-left:182.4pt;margin-top:1.85pt;width:13.5pt;height: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N4yGgIAAC4EAAAOAAAAZHJzL2Uyb0RvYy54bWysU1Fv0zAQfkfiP1h+p0lKymj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TON4y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5715" r="13335" b="13335"/>
                <wp:wrapNone/>
                <wp:docPr id="58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3" o:spid="_x0000_s1026" style="position:absolute;margin-left:133.95pt;margin-top:1.85pt;width:13.5pt;height: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y6dGgIAAC4EAAAOAAAAZHJzL2Uyb0RvYy54bWysU1Fv0zAQfkfiP1h+p0m6lL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CIsun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5715" r="11430" b="13335"/>
                <wp:wrapNone/>
                <wp:docPr id="57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2" o:spid="_x0000_s1026" style="position:absolute;margin-left:88.35pt;margin-top:1.85pt;width:13.5pt;height: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DF/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ANgxf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11.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6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9" o:spid="_x0000_s1026" style="position:absolute;margin-left:230.85pt;margin-top:1.85pt;width:13.5pt;height: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epl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dhepl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55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8" o:spid="_x0000_s1026" style="position:absolute;margin-left:182.4pt;margin-top:1.85pt;width:13.5pt;height: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UeXGgIAAC4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1HUeX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54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7" o:spid="_x0000_s1026" style="position:absolute;margin-left:133.95pt;margin-top:1.85pt;width:13.5pt;height: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XrhGgIAAC4EAAAOAAAAZHJzL2Uyb0RvYy54bWysU1Fv0zAQfkfiP1h+p0lKSln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KuV64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3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6" o:spid="_x0000_s1026" style="position:absolute;margin-left:88.35pt;margin-top:1.85pt;width:13.5pt;height: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Yc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+QVnVvTU&#10;o8edMGx2Gb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4sRGHB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12.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335" r="11430" b="5715"/>
                <wp:wrapNone/>
                <wp:docPr id="52" name="Oval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3" o:spid="_x0000_s1026" style="position:absolute;margin-left:230.85pt;margin-top:1.85pt;width:13.5pt;height: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e/zGgIAAC4EAAAOAAAAZHJzL2Uyb0RvYy54bWysU1Fv0zAQfkfiP1h+p0m6hr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C5e/z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335" r="7620" b="5715"/>
                <wp:wrapNone/>
                <wp:docPr id="51" name="Oval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2" o:spid="_x0000_s1026" style="position:absolute;margin-left:182.4pt;margin-top:1.85pt;width:13.5pt;height: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UIBGgIAAC4EAAAOAAAAZHJzL2Uyb0RvYy54bWysU1Fv0zAQfkfiP1h+p0lKw1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qfUIB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335" r="13335" b="5715"/>
                <wp:wrapNone/>
                <wp:docPr id="50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1" o:spid="_x0000_s1026" style="position:absolute;margin-left:133.95pt;margin-top:1.85pt;width:13.5pt;height: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1TCGA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LNrVMI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335" r="11430" b="5715"/>
                <wp:wrapNone/>
                <wp:docPr id="49" name="Ov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0" o:spid="_x0000_s1026" style="position:absolute;margin-left:88.35pt;margin-top:1.85pt;width:13.5pt;height:9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"/>
            </w:pict>
          </mc:Fallback>
        </mc:AlternateContent>
      </w:r>
      <w:r w:rsidR="00C67F16">
        <w:tab/>
        <w:t xml:space="preserve"> 13.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065" r="11430" b="6985"/>
                <wp:wrapNone/>
                <wp:docPr id="48" name="Oval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7" o:spid="_x0000_s1026" style="position:absolute;margin-left:230.85pt;margin-top:1.85pt;width:13.5pt;height: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1Hi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CY01Hi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2065" r="7620" b="6985"/>
                <wp:wrapNone/>
                <wp:docPr id="47" name="Oval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6" o:spid="_x0000_s1026" style="position:absolute;margin-left:182.4pt;margin-top:1.85pt;width:13.5pt;height: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E4AGgIAAC4EAAAOAAAAZHJzL2Uyb0RvYy54bWysU1Fv0zAQfkfiP1h+p0lKu7K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bMGZFT31&#10;6GEvDJtf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CQgE4A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2065" r="13335" b="6985"/>
                <wp:wrapNone/>
                <wp:docPr id="46" name="Oval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5" o:spid="_x0000_s1026" style="position:absolute;margin-left:133.95pt;margin-top:1.85pt;width:13.5pt;height: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ljDGgIAAC4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SZZYwx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065" r="11430" b="6985"/>
                <wp:wrapNone/>
                <wp:docPr id="45" name="Oval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4" o:spid="_x0000_s1026" style="position:absolute;margin-left:88.35pt;margin-top:1.85pt;width:13.5pt;height: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vUxGgIAAC4EAAAOAAAAZHJzL2Uyb0RvYy54bWysU1Fv0zAQfkfiP1h+p0lKyl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4Q71M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14.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620828" w:rsidRDefault="00C67F16" w:rsidP="005E2C89">
      <w:pPr>
        <w:spacing w:after="120" w:line="240" w:lineRule="auto"/>
      </w:pPr>
      <w:r>
        <w:tab/>
      </w:r>
    </w:p>
    <w:p w:rsidR="00A650F9" w:rsidRDefault="00A650F9">
      <w:pPr>
        <w:sectPr w:rsidR="00A650F9" w:rsidSect="00A650F9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A650F9" w:rsidRDefault="00A650F9" w:rsidP="00A650F9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300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85" w:type="dxa"/>
        </w:tblCellMar>
        <w:tblLook w:val="04A0" w:firstRow="1" w:lastRow="0" w:firstColumn="1" w:lastColumn="0" w:noHBand="0" w:noVBand="1"/>
      </w:tblPr>
      <w:tblGrid>
        <w:gridCol w:w="2121"/>
        <w:gridCol w:w="7179"/>
      </w:tblGrid>
      <w:tr w:rsidR="00A650F9" w:rsidTr="00A650F9">
        <w:trPr>
          <w:cantSplit/>
        </w:trPr>
        <w:tc>
          <w:tcPr>
            <w:tcW w:w="2121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650F9" w:rsidRDefault="00A650F9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650F9" w:rsidRDefault="00A650F9" w:rsidP="00A650F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A650F9" w:rsidRDefault="00A650F9" w:rsidP="00A650F9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Basic Geometry</w:t>
            </w:r>
          </w:p>
        </w:tc>
      </w:tr>
      <w:tr w:rsidR="00A650F9" w:rsidTr="00A650F9">
        <w:trPr>
          <w:cantSplit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A650F9" w:rsidRDefault="00A650F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79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A650F9" w:rsidRDefault="00A650F9" w:rsidP="00A650F9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Answer Sheet</w:t>
            </w:r>
          </w:p>
        </w:tc>
      </w:tr>
    </w:tbl>
    <w:p w:rsidR="00A650F9" w:rsidRDefault="00A650F9" w:rsidP="00A650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</w:t>
      </w:r>
    </w:p>
    <w:tbl>
      <w:tblPr>
        <w:tblStyle w:val="TableGrid"/>
        <w:tblpPr w:leftFromText="180" w:rightFromText="180" w:vertAnchor="text" w:horzAnchor="page" w:tblpX="1483" w:tblpY="346"/>
        <w:tblW w:w="4219" w:type="dxa"/>
        <w:tblLook w:val="04A0" w:firstRow="1" w:lastRow="0" w:firstColumn="1" w:lastColumn="0" w:noHBand="0" w:noVBand="1"/>
      </w:tblPr>
      <w:tblGrid>
        <w:gridCol w:w="568"/>
        <w:gridCol w:w="3651"/>
      </w:tblGrid>
      <w:tr w:rsidR="00A650F9" w:rsidTr="00A650F9">
        <w:tc>
          <w:tcPr>
            <w:tcW w:w="4219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>Short Answer</w:t>
            </w:r>
          </w:p>
        </w:tc>
      </w:tr>
      <w:tr w:rsidR="00A650F9" w:rsidTr="00A650F9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>1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>Order 6</w:t>
            </w:r>
          </w:p>
        </w:tc>
      </w:tr>
      <w:tr w:rsidR="00A650F9" w:rsidTr="00A650F9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>2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object w:dxaOrig="607" w:dyaOrig="389">
                <v:shape id="_x0000_i1039" type="#_x0000_t75" style="width:30.15pt;height:19.25pt" o:ole="">
                  <v:imagedata r:id="rId86" o:title=""/>
                </v:shape>
                <o:OLEObject Type="Embed" ProgID="FXE300.Equation" ShapeID="_x0000_i1039" DrawAspect="Content" ObjectID="_1392406982" r:id="rId87"/>
              </w:object>
            </w: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</w:p>
        </w:tc>
      </w:tr>
      <w:tr w:rsidR="00A650F9" w:rsidTr="00A650F9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>3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>Triangular Pyramid</w:t>
            </w:r>
          </w:p>
        </w:tc>
      </w:tr>
      <w:tr w:rsidR="00A650F9" w:rsidTr="00A650F9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>4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 w:rsidRPr="00CB3355">
              <w:rPr>
                <w:rFonts w:ascii="Times New Roman" w:hAnsi="Times New Roman" w:cs="Times New Roman"/>
                <w:noProof/>
                <w:position w:val="-8"/>
                <w:sz w:val="28"/>
                <w:szCs w:val="28"/>
              </w:rPr>
              <w:pict>
                <v:shape id="_x0000_s1081" type="#_x0000_t75" style="position:absolute;margin-left:-1.05pt;margin-top:3.4pt;width:228.9pt;height:126.55pt;z-index:251794432;mso-position-horizontal-relative:text;mso-position-vertical-relative:text">
                  <v:imagedata r:id="rId88" o:title=""/>
                </v:shape>
                <o:OLEObject Type="Embed" ProgID="FXDraw3.Document" ShapeID="_x0000_s1081" DrawAspect="Content" ObjectID="_1392407013" r:id="rId89"/>
              </w:pict>
            </w:r>
          </w:p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</w:p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</w:p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</w:p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</w:p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</w:p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</w:p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</w:p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</w:p>
        </w:tc>
      </w:tr>
      <w:tr w:rsidR="00A650F9" w:rsidTr="00A650F9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>5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object w:dxaOrig="906" w:dyaOrig="389">
                <v:shape id="_x0000_i1040" type="#_x0000_t75" style="width:45.2pt;height:19.25pt" o:ole="">
                  <v:imagedata r:id="rId90" o:title=""/>
                </v:shape>
                <o:OLEObject Type="Embed" ProgID="FXE300.Equation" ShapeID="_x0000_i1040" DrawAspect="Content" ObjectID="_1392406983" r:id="rId91"/>
              </w:object>
            </w: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</w:p>
        </w:tc>
      </w:tr>
      <w:tr w:rsidR="00A650F9" w:rsidTr="00A650F9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>6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object w:dxaOrig="1031" w:dyaOrig="389">
                <v:shape id="_x0000_i1041" type="#_x0000_t75" style="width:51.9pt;height:19.25pt" o:ole="">
                  <v:imagedata r:id="rId92" o:title=""/>
                </v:shape>
                <o:OLEObject Type="Embed" ProgID="FXE300.Equation" ShapeID="_x0000_i1041" DrawAspect="Content" ObjectID="_1392406984" r:id="rId93"/>
              </w:object>
            </w: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</w:p>
        </w:tc>
      </w:tr>
      <w:tr w:rsidR="00A650F9" w:rsidTr="00A650F9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7    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object w:dxaOrig="984" w:dyaOrig="389">
                <v:shape id="_x0000_i1042" type="#_x0000_t75" style="width:49.4pt;height:19.25pt" o:ole="">
                  <v:imagedata r:id="rId94" o:title=""/>
                </v:shape>
                <o:OLEObject Type="Embed" ProgID="FXE300.Equation" ShapeID="_x0000_i1042" DrawAspect="Content" ObjectID="_1392406985" r:id="rId95"/>
              </w:object>
            </w: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</w:p>
        </w:tc>
      </w:tr>
      <w:tr w:rsidR="00A650F9" w:rsidTr="00A650F9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>8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object w:dxaOrig="1603" w:dyaOrig="389">
                <v:shape id="_x0000_i1043" type="#_x0000_t75" style="width:80.35pt;height:19.25pt" o:ole="">
                  <v:imagedata r:id="rId96" o:title=""/>
                </v:shape>
                <o:OLEObject Type="Embed" ProgID="FXE300.Equation" ShapeID="_x0000_i1043" DrawAspect="Content" ObjectID="_1392406986" r:id="rId97"/>
              </w:object>
            </w: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</w:p>
        </w:tc>
      </w:tr>
      <w:tr w:rsidR="00A650F9" w:rsidTr="00A650F9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>9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 w:rsidRPr="00CB3355">
              <w:rPr>
                <w:rFonts w:ascii="Times New Roman" w:hAnsi="Times New Roman" w:cs="Times New Roman"/>
                <w:noProof/>
                <w:position w:val="-8"/>
                <w:sz w:val="28"/>
                <w:szCs w:val="28"/>
              </w:rPr>
              <w:pict>
                <v:shape id="_x0000_s1082" type="#_x0000_t75" style="position:absolute;margin-left:-1.05pt;margin-top:7.1pt;width:204.15pt;height:151.35pt;z-index:251795456;mso-position-horizontal-relative:text;mso-position-vertical-relative:text">
                  <v:imagedata r:id="rId98" o:title=""/>
                </v:shape>
                <o:OLEObject Type="Embed" ProgID="FXDraw3.Document" ShapeID="_x0000_s1082" DrawAspect="Content" ObjectID="_1392407014" r:id="rId99"/>
              </w:pict>
            </w:r>
          </w:p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</w:p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</w:p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</w:p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</w:p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</w:p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</w:p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</w:p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</w:p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</w:p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</w:p>
        </w:tc>
      </w:tr>
      <w:tr w:rsidR="00A650F9" w:rsidTr="00A650F9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>10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650F9" w:rsidRPr="00CB3355" w:rsidRDefault="00F474B7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object w:dxaOrig="1108" w:dyaOrig="389">
                <v:shape id="_x0000_i1044" type="#_x0000_t75" style="width:55.25pt;height:19.25pt" o:ole="">
                  <v:imagedata r:id="rId100" o:title=""/>
                </v:shape>
                <o:OLEObject Type="Embed" ProgID="FXE300.Equation" ShapeID="_x0000_i1044" DrawAspect="Content" ObjectID="_1392406987" r:id="rId101"/>
              </w:object>
            </w: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</w:p>
        </w:tc>
      </w:tr>
      <w:tr w:rsidR="00A650F9" w:rsidTr="00A650F9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>11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650F9" w:rsidRPr="00CB3355" w:rsidRDefault="00F474B7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object w:dxaOrig="1525" w:dyaOrig="389">
                <v:shape id="_x0000_i1045" type="#_x0000_t75" style="width:76.2pt;height:19.25pt" o:ole="">
                  <v:imagedata r:id="rId102" o:title=""/>
                </v:shape>
                <o:OLEObject Type="Embed" ProgID="FXE300.Equation" ShapeID="_x0000_i1045" DrawAspect="Content" ObjectID="_1392406988" r:id="rId103"/>
              </w:object>
            </w: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</w:p>
        </w:tc>
      </w:tr>
      <w:tr w:rsidR="00A650F9" w:rsidTr="00A650F9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650F9" w:rsidRPr="00CB3355" w:rsidRDefault="00A650F9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>12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650F9" w:rsidRPr="00CB3355" w:rsidRDefault="00F474B7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object w:dxaOrig="1587" w:dyaOrig="389">
                <v:shape id="_x0000_i1046" type="#_x0000_t75" style="width:79.55pt;height:19.25pt" o:ole="">
                  <v:imagedata r:id="rId104" o:title=""/>
                </v:shape>
                <o:OLEObject Type="Embed" ProgID="FXE300.Equation" ShapeID="_x0000_i1046" DrawAspect="Content" ObjectID="_1392406989" r:id="rId105"/>
              </w:object>
            </w:r>
            <w:r w:rsidRPr="00CB3355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</w:p>
        </w:tc>
      </w:tr>
    </w:tbl>
    <w:tbl>
      <w:tblPr>
        <w:tblStyle w:val="TableGrid"/>
        <w:tblpPr w:leftFromText="180" w:rightFromText="180" w:vertAnchor="text" w:horzAnchor="page" w:tblpX="7483" w:tblpY="241"/>
        <w:tblW w:w="2093" w:type="dxa"/>
        <w:tblLook w:val="04A0" w:firstRow="1" w:lastRow="0" w:firstColumn="1" w:lastColumn="0" w:noHBand="0" w:noVBand="1"/>
      </w:tblPr>
      <w:tblGrid>
        <w:gridCol w:w="675"/>
        <w:gridCol w:w="1418"/>
      </w:tblGrid>
      <w:tr w:rsidR="00A650F9" w:rsidTr="00A650F9">
        <w:tc>
          <w:tcPr>
            <w:tcW w:w="209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650F9" w:rsidRDefault="00A65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Multiple Choice</w:t>
            </w:r>
          </w:p>
        </w:tc>
      </w:tr>
      <w:tr w:rsidR="00A650F9" w:rsidTr="00A650F9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650F9" w:rsidRDefault="00A65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650F9" w:rsidRDefault="00F474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A650F9" w:rsidTr="00A650F9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650F9" w:rsidRDefault="00A65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650F9" w:rsidRDefault="00F474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A650F9" w:rsidTr="00A650F9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650F9" w:rsidRDefault="00A65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650F9" w:rsidRDefault="00F474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A650F9" w:rsidTr="00A650F9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650F9" w:rsidRDefault="00A65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650F9" w:rsidRDefault="00F474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A650F9" w:rsidTr="00A650F9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650F9" w:rsidRDefault="00A65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650F9" w:rsidRDefault="00F474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A650F9" w:rsidTr="00A650F9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650F9" w:rsidRDefault="00A65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650F9" w:rsidRDefault="00F474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A650F9" w:rsidTr="00A650F9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650F9" w:rsidRDefault="00A65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    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650F9" w:rsidRDefault="00F474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A650F9" w:rsidTr="00A650F9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650F9" w:rsidRDefault="00A65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650F9" w:rsidRDefault="00F474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A650F9" w:rsidTr="00A650F9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650F9" w:rsidRDefault="00A65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650F9" w:rsidRDefault="00F474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A650F9" w:rsidTr="00A650F9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650F9" w:rsidRDefault="00A65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650F9" w:rsidRDefault="00F474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A650F9" w:rsidTr="00A650F9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650F9" w:rsidRDefault="00A65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650F9" w:rsidRDefault="00F474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A650F9" w:rsidTr="00A650F9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650F9" w:rsidRDefault="00A65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650F9" w:rsidRDefault="00F474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A650F9" w:rsidTr="00A650F9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650F9" w:rsidRDefault="00A65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650F9" w:rsidRDefault="00F474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A650F9" w:rsidTr="00A650F9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A650F9" w:rsidRDefault="00A65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A650F9" w:rsidRDefault="00F474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</w:tbl>
    <w:p w:rsidR="00A650F9" w:rsidRDefault="00A650F9" w:rsidP="00A650F9">
      <w:pPr>
        <w:rPr>
          <w:rFonts w:ascii="Times New Roman" w:hAnsi="Times New Roman" w:cs="Times New Roman"/>
          <w:sz w:val="28"/>
          <w:szCs w:val="28"/>
        </w:rPr>
      </w:pPr>
    </w:p>
    <w:p w:rsidR="00A650F9" w:rsidRDefault="00A650F9" w:rsidP="00A650F9">
      <w:pPr>
        <w:rPr>
          <w:rFonts w:ascii="Times New Roman" w:hAnsi="Times New Roman" w:cs="Times New Roman"/>
          <w:sz w:val="28"/>
          <w:szCs w:val="28"/>
        </w:rPr>
      </w:pPr>
    </w:p>
    <w:p w:rsidR="00A650F9" w:rsidRDefault="00A650F9" w:rsidP="00A650F9">
      <w:pPr>
        <w:rPr>
          <w:rFonts w:ascii="Times New Roman" w:hAnsi="Times New Roman" w:cs="Times New Roman"/>
          <w:sz w:val="28"/>
          <w:szCs w:val="28"/>
        </w:rPr>
      </w:pPr>
    </w:p>
    <w:p w:rsidR="00A650F9" w:rsidRDefault="00A650F9" w:rsidP="00A650F9">
      <w:pPr>
        <w:rPr>
          <w:rFonts w:ascii="Times New Roman" w:hAnsi="Times New Roman" w:cs="Times New Roman"/>
          <w:sz w:val="28"/>
          <w:szCs w:val="28"/>
        </w:rPr>
      </w:pPr>
    </w:p>
    <w:p w:rsidR="00A650F9" w:rsidRDefault="00A650F9" w:rsidP="00A650F9">
      <w:pPr>
        <w:rPr>
          <w:rFonts w:ascii="Times New Roman" w:hAnsi="Times New Roman" w:cs="Times New Roman"/>
          <w:sz w:val="28"/>
          <w:szCs w:val="28"/>
        </w:rPr>
      </w:pPr>
    </w:p>
    <w:p w:rsidR="00A650F9" w:rsidRDefault="00A650F9" w:rsidP="00A650F9">
      <w:pPr>
        <w:rPr>
          <w:rFonts w:ascii="Times New Roman" w:hAnsi="Times New Roman" w:cs="Times New Roman"/>
          <w:sz w:val="28"/>
          <w:szCs w:val="28"/>
        </w:rPr>
      </w:pPr>
    </w:p>
    <w:p w:rsidR="00A650F9" w:rsidRDefault="00A650F9" w:rsidP="00A650F9">
      <w:pPr>
        <w:rPr>
          <w:rFonts w:ascii="Times New Roman" w:hAnsi="Times New Roman" w:cs="Times New Roman"/>
          <w:sz w:val="28"/>
          <w:szCs w:val="28"/>
        </w:rPr>
      </w:pPr>
    </w:p>
    <w:p w:rsidR="00A650F9" w:rsidRDefault="00A650F9" w:rsidP="00A650F9">
      <w:pPr>
        <w:rPr>
          <w:rFonts w:ascii="Times New Roman" w:hAnsi="Times New Roman" w:cs="Times New Roman"/>
          <w:sz w:val="28"/>
          <w:szCs w:val="28"/>
        </w:rPr>
      </w:pPr>
    </w:p>
    <w:p w:rsidR="00A650F9" w:rsidRDefault="00A650F9" w:rsidP="00A650F9">
      <w:pPr>
        <w:rPr>
          <w:rFonts w:ascii="Times New Roman" w:hAnsi="Times New Roman" w:cs="Times New Roman"/>
          <w:sz w:val="28"/>
          <w:szCs w:val="28"/>
        </w:rPr>
      </w:pPr>
    </w:p>
    <w:p w:rsidR="00A650F9" w:rsidRDefault="00A650F9" w:rsidP="00A650F9">
      <w:pPr>
        <w:rPr>
          <w:rFonts w:ascii="Times New Roman" w:hAnsi="Times New Roman" w:cs="Times New Roman"/>
          <w:sz w:val="28"/>
          <w:szCs w:val="28"/>
        </w:rPr>
      </w:pPr>
    </w:p>
    <w:p w:rsidR="00A650F9" w:rsidRDefault="00A650F9" w:rsidP="00A650F9">
      <w:pPr>
        <w:rPr>
          <w:rFonts w:ascii="Times New Roman" w:hAnsi="Times New Roman" w:cs="Times New Roman"/>
          <w:sz w:val="28"/>
          <w:szCs w:val="28"/>
        </w:rPr>
      </w:pPr>
    </w:p>
    <w:p w:rsidR="00620828" w:rsidRDefault="00620828">
      <w:bookmarkStart w:id="0" w:name="_GoBack"/>
      <w:bookmarkEnd w:id="0"/>
    </w:p>
    <w:sectPr w:rsidR="00620828" w:rsidSect="00A650F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1EA8" w:rsidRDefault="00691EA8" w:rsidP="00E24335">
      <w:pPr>
        <w:spacing w:after="0" w:line="240" w:lineRule="auto"/>
      </w:pPr>
      <w:r>
        <w:separator/>
      </w:r>
    </w:p>
  </w:endnote>
  <w:endnote w:type="continuationSeparator" w:id="0">
    <w:p w:rsidR="00691EA8" w:rsidRDefault="00691EA8" w:rsidP="00E24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807"/>
      <w:gridCol w:w="1068"/>
      <w:gridCol w:w="4807"/>
    </w:tblGrid>
    <w:tr w:rsidR="00A650F9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A650F9" w:rsidRDefault="00A650F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A650F9" w:rsidRDefault="00A650F9">
          <w:pPr>
            <w:pStyle w:val="NoSpacing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CB3355" w:rsidRPr="00CB3355">
            <w:rPr>
              <w:rFonts w:asciiTheme="majorHAnsi" w:hAnsiTheme="majorHAnsi"/>
              <w:b/>
              <w:noProof/>
            </w:rPr>
            <w:t>9</w:t>
          </w:r>
          <w:r>
            <w:rPr>
              <w:rFonts w:asciiTheme="majorHAnsi" w:hAnsiTheme="majorHAnsi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A650F9" w:rsidRDefault="00A650F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A650F9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A650F9" w:rsidRDefault="00A650F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A650F9" w:rsidRDefault="00A650F9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A650F9" w:rsidRDefault="00A650F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A650F9" w:rsidRDefault="00A650F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1EA8" w:rsidRDefault="00691EA8" w:rsidP="00E24335">
      <w:pPr>
        <w:spacing w:after="0" w:line="240" w:lineRule="auto"/>
      </w:pPr>
      <w:r>
        <w:separator/>
      </w:r>
    </w:p>
  </w:footnote>
  <w:footnote w:type="continuationSeparator" w:id="0">
    <w:p w:rsidR="00691EA8" w:rsidRDefault="00691EA8" w:rsidP="00E24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50F9" w:rsidRDefault="00A650F9">
    <w:pPr>
      <w:pStyle w:val="Header"/>
    </w:pPr>
    <w:r>
      <w:t>Basic Geometry</w:t>
    </w:r>
    <w:r>
      <w:tab/>
      <w:t>Topic Test</w:t>
    </w:r>
    <w:r>
      <w:tab/>
      <w:t>2012</w:t>
    </w:r>
    <w:r>
      <w:tab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50F9" w:rsidRPr="00676A45" w:rsidRDefault="00A650F9" w:rsidP="00FB269C">
    <w:pPr>
      <w:pStyle w:val="Header"/>
      <w:rPr>
        <w:rFonts w:ascii="Monotype Corsiva" w:hAnsi="Monotype Corsiva"/>
        <w:sz w:val="48"/>
        <w:szCs w:val="48"/>
      </w:rPr>
    </w:pPr>
    <w:r>
      <w:rPr>
        <w:rFonts w:ascii="Monotype Corsiva" w:hAnsi="Monotype Corsiva"/>
        <w:sz w:val="48"/>
        <w:szCs w:val="48"/>
      </w:rPr>
      <w:tab/>
    </w:r>
    <w:r w:rsidRPr="00676A45">
      <w:rPr>
        <w:rFonts w:ascii="Monotype Corsiva" w:hAnsi="Monotype Corsiva"/>
        <w:sz w:val="48"/>
        <w:szCs w:val="48"/>
      </w:rPr>
      <w:t>High School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B6688"/>
    <w:multiLevelType w:val="hybridMultilevel"/>
    <w:tmpl w:val="DA02317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891601"/>
    <w:multiLevelType w:val="hybridMultilevel"/>
    <w:tmpl w:val="7458C06C"/>
    <w:lvl w:ilvl="0" w:tplc="0C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E61EAC"/>
    <w:multiLevelType w:val="multilevel"/>
    <w:tmpl w:val="02AE50C0"/>
    <w:styleLink w:val="Examstyle"/>
    <w:lvl w:ilvl="0">
      <w:start w:val="1"/>
      <w:numFmt w:val="lowerLetter"/>
      <w:lvlText w:val="%1)"/>
      <w:lvlJc w:val="left"/>
      <w:pPr>
        <w:ind w:left="680" w:hanging="680"/>
      </w:pPr>
      <w:rPr>
        <w:rFonts w:hint="default"/>
      </w:rPr>
    </w:lvl>
    <w:lvl w:ilvl="1">
      <w:start w:val="1"/>
      <w:numFmt w:val="lowerRoman"/>
      <w:lvlText w:val="(%2)"/>
      <w:lvlJc w:val="left"/>
      <w:pPr>
        <w:ind w:left="1134" w:hanging="774"/>
      </w:pPr>
      <w:rPr>
        <w:rFonts w:hint="default"/>
      </w:rPr>
    </w:lvl>
    <w:lvl w:ilvl="2">
      <w:start w:val="1"/>
      <w:numFmt w:val="upperLetter"/>
      <w:lvlText w:val="%3)"/>
      <w:lvlJc w:val="left"/>
      <w:pPr>
        <w:ind w:left="1758" w:hanging="73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428C2744"/>
    <w:multiLevelType w:val="hybridMultilevel"/>
    <w:tmpl w:val="BB428864"/>
    <w:lvl w:ilvl="0" w:tplc="441EA1FC">
      <w:start w:val="1"/>
      <w:numFmt w:val="upperLetter"/>
      <w:lvlText w:val="%1."/>
      <w:lvlJc w:val="left"/>
      <w:pPr>
        <w:ind w:left="10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40" w:hanging="360"/>
      </w:pPr>
    </w:lvl>
    <w:lvl w:ilvl="2" w:tplc="0C09001B" w:tentative="1">
      <w:start w:val="1"/>
      <w:numFmt w:val="lowerRoman"/>
      <w:lvlText w:val="%3."/>
      <w:lvlJc w:val="right"/>
      <w:pPr>
        <w:ind w:left="2460" w:hanging="180"/>
      </w:pPr>
    </w:lvl>
    <w:lvl w:ilvl="3" w:tplc="0C09000F" w:tentative="1">
      <w:start w:val="1"/>
      <w:numFmt w:val="decimal"/>
      <w:lvlText w:val="%4."/>
      <w:lvlJc w:val="left"/>
      <w:pPr>
        <w:ind w:left="3180" w:hanging="360"/>
      </w:pPr>
    </w:lvl>
    <w:lvl w:ilvl="4" w:tplc="0C090019" w:tentative="1">
      <w:start w:val="1"/>
      <w:numFmt w:val="lowerLetter"/>
      <w:lvlText w:val="%5."/>
      <w:lvlJc w:val="left"/>
      <w:pPr>
        <w:ind w:left="3900" w:hanging="360"/>
      </w:pPr>
    </w:lvl>
    <w:lvl w:ilvl="5" w:tplc="0C09001B" w:tentative="1">
      <w:start w:val="1"/>
      <w:numFmt w:val="lowerRoman"/>
      <w:lvlText w:val="%6."/>
      <w:lvlJc w:val="right"/>
      <w:pPr>
        <w:ind w:left="4620" w:hanging="180"/>
      </w:pPr>
    </w:lvl>
    <w:lvl w:ilvl="6" w:tplc="0C09000F" w:tentative="1">
      <w:start w:val="1"/>
      <w:numFmt w:val="decimal"/>
      <w:lvlText w:val="%7."/>
      <w:lvlJc w:val="left"/>
      <w:pPr>
        <w:ind w:left="5340" w:hanging="360"/>
      </w:pPr>
    </w:lvl>
    <w:lvl w:ilvl="7" w:tplc="0C090019" w:tentative="1">
      <w:start w:val="1"/>
      <w:numFmt w:val="lowerLetter"/>
      <w:lvlText w:val="%8."/>
      <w:lvlJc w:val="left"/>
      <w:pPr>
        <w:ind w:left="6060" w:hanging="360"/>
      </w:pPr>
    </w:lvl>
    <w:lvl w:ilvl="8" w:tplc="0C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4">
    <w:nsid w:val="5F7E3122"/>
    <w:multiLevelType w:val="hybridMultilevel"/>
    <w:tmpl w:val="6032F018"/>
    <w:lvl w:ilvl="0" w:tplc="C846BE76">
      <w:start w:val="1"/>
      <w:numFmt w:val="upperLetter"/>
      <w:lvlText w:val="%1."/>
      <w:lvlJc w:val="left"/>
      <w:pPr>
        <w:ind w:left="6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80" w:hanging="360"/>
      </w:pPr>
    </w:lvl>
    <w:lvl w:ilvl="2" w:tplc="0C09001B" w:tentative="1">
      <w:start w:val="1"/>
      <w:numFmt w:val="lowerRoman"/>
      <w:lvlText w:val="%3."/>
      <w:lvlJc w:val="right"/>
      <w:pPr>
        <w:ind w:left="2100" w:hanging="180"/>
      </w:pPr>
    </w:lvl>
    <w:lvl w:ilvl="3" w:tplc="0C09000F" w:tentative="1">
      <w:start w:val="1"/>
      <w:numFmt w:val="decimal"/>
      <w:lvlText w:val="%4."/>
      <w:lvlJc w:val="left"/>
      <w:pPr>
        <w:ind w:left="2820" w:hanging="360"/>
      </w:pPr>
    </w:lvl>
    <w:lvl w:ilvl="4" w:tplc="0C090019" w:tentative="1">
      <w:start w:val="1"/>
      <w:numFmt w:val="lowerLetter"/>
      <w:lvlText w:val="%5."/>
      <w:lvlJc w:val="left"/>
      <w:pPr>
        <w:ind w:left="3540" w:hanging="360"/>
      </w:pPr>
    </w:lvl>
    <w:lvl w:ilvl="5" w:tplc="0C09001B" w:tentative="1">
      <w:start w:val="1"/>
      <w:numFmt w:val="lowerRoman"/>
      <w:lvlText w:val="%6."/>
      <w:lvlJc w:val="right"/>
      <w:pPr>
        <w:ind w:left="4260" w:hanging="180"/>
      </w:pPr>
    </w:lvl>
    <w:lvl w:ilvl="6" w:tplc="0C09000F" w:tentative="1">
      <w:start w:val="1"/>
      <w:numFmt w:val="decimal"/>
      <w:lvlText w:val="%7."/>
      <w:lvlJc w:val="left"/>
      <w:pPr>
        <w:ind w:left="4980" w:hanging="360"/>
      </w:pPr>
    </w:lvl>
    <w:lvl w:ilvl="7" w:tplc="0C090019" w:tentative="1">
      <w:start w:val="1"/>
      <w:numFmt w:val="lowerLetter"/>
      <w:lvlText w:val="%8."/>
      <w:lvlJc w:val="left"/>
      <w:pPr>
        <w:ind w:left="5700" w:hanging="360"/>
      </w:pPr>
    </w:lvl>
    <w:lvl w:ilvl="8" w:tplc="0C09001B" w:tentative="1">
      <w:start w:val="1"/>
      <w:numFmt w:val="lowerRoman"/>
      <w:lvlText w:val="%9."/>
      <w:lvlJc w:val="right"/>
      <w:pPr>
        <w:ind w:left="642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61DE"/>
    <w:rsid w:val="00013474"/>
    <w:rsid w:val="00031826"/>
    <w:rsid w:val="00033492"/>
    <w:rsid w:val="00034138"/>
    <w:rsid w:val="00054524"/>
    <w:rsid w:val="00072016"/>
    <w:rsid w:val="000770C2"/>
    <w:rsid w:val="000F41E0"/>
    <w:rsid w:val="00134156"/>
    <w:rsid w:val="0018418B"/>
    <w:rsid w:val="00185E68"/>
    <w:rsid w:val="0019427A"/>
    <w:rsid w:val="001B7946"/>
    <w:rsid w:val="001D75FA"/>
    <w:rsid w:val="001E3387"/>
    <w:rsid w:val="001E504A"/>
    <w:rsid w:val="00253203"/>
    <w:rsid w:val="002A2ABC"/>
    <w:rsid w:val="002A3D0B"/>
    <w:rsid w:val="002D61DE"/>
    <w:rsid w:val="002F08A0"/>
    <w:rsid w:val="003157FF"/>
    <w:rsid w:val="00315A66"/>
    <w:rsid w:val="00325B6E"/>
    <w:rsid w:val="003979AC"/>
    <w:rsid w:val="003C6AA0"/>
    <w:rsid w:val="003D6C87"/>
    <w:rsid w:val="004355BF"/>
    <w:rsid w:val="00492FF7"/>
    <w:rsid w:val="00495AAF"/>
    <w:rsid w:val="004A7FD9"/>
    <w:rsid w:val="004E1905"/>
    <w:rsid w:val="004E5BED"/>
    <w:rsid w:val="005179D5"/>
    <w:rsid w:val="0052309D"/>
    <w:rsid w:val="00532CE0"/>
    <w:rsid w:val="005629E9"/>
    <w:rsid w:val="005D7584"/>
    <w:rsid w:val="005E2C89"/>
    <w:rsid w:val="005E3D07"/>
    <w:rsid w:val="00603DDD"/>
    <w:rsid w:val="00605251"/>
    <w:rsid w:val="00607357"/>
    <w:rsid w:val="00620828"/>
    <w:rsid w:val="006708B0"/>
    <w:rsid w:val="00676A45"/>
    <w:rsid w:val="00681B74"/>
    <w:rsid w:val="00691EA8"/>
    <w:rsid w:val="006D5D42"/>
    <w:rsid w:val="0070532A"/>
    <w:rsid w:val="0071284D"/>
    <w:rsid w:val="007222B1"/>
    <w:rsid w:val="007452A3"/>
    <w:rsid w:val="007913C5"/>
    <w:rsid w:val="007B7FC6"/>
    <w:rsid w:val="007E34C7"/>
    <w:rsid w:val="008005F8"/>
    <w:rsid w:val="008024D3"/>
    <w:rsid w:val="00805E63"/>
    <w:rsid w:val="008068B9"/>
    <w:rsid w:val="00871656"/>
    <w:rsid w:val="008839FB"/>
    <w:rsid w:val="00883C1B"/>
    <w:rsid w:val="008D3E75"/>
    <w:rsid w:val="00915C54"/>
    <w:rsid w:val="00925B36"/>
    <w:rsid w:val="00932B35"/>
    <w:rsid w:val="009820AA"/>
    <w:rsid w:val="00995DC9"/>
    <w:rsid w:val="009A1E43"/>
    <w:rsid w:val="009C3922"/>
    <w:rsid w:val="00A3116E"/>
    <w:rsid w:val="00A31FE4"/>
    <w:rsid w:val="00A40DC7"/>
    <w:rsid w:val="00A570FF"/>
    <w:rsid w:val="00A650F9"/>
    <w:rsid w:val="00A66A0F"/>
    <w:rsid w:val="00A76E62"/>
    <w:rsid w:val="00AB7D51"/>
    <w:rsid w:val="00B22FAD"/>
    <w:rsid w:val="00B23E5A"/>
    <w:rsid w:val="00B3556B"/>
    <w:rsid w:val="00B56A89"/>
    <w:rsid w:val="00BD6FF3"/>
    <w:rsid w:val="00BF7A39"/>
    <w:rsid w:val="00C0754A"/>
    <w:rsid w:val="00C402D0"/>
    <w:rsid w:val="00C51347"/>
    <w:rsid w:val="00C6546B"/>
    <w:rsid w:val="00C67F16"/>
    <w:rsid w:val="00CB3355"/>
    <w:rsid w:val="00D01508"/>
    <w:rsid w:val="00D06849"/>
    <w:rsid w:val="00DA59C6"/>
    <w:rsid w:val="00DB5487"/>
    <w:rsid w:val="00DB77AB"/>
    <w:rsid w:val="00DF2F12"/>
    <w:rsid w:val="00E24335"/>
    <w:rsid w:val="00E417C3"/>
    <w:rsid w:val="00E71ED7"/>
    <w:rsid w:val="00EA78AC"/>
    <w:rsid w:val="00EB29D3"/>
    <w:rsid w:val="00EE0E1A"/>
    <w:rsid w:val="00F27D76"/>
    <w:rsid w:val="00F35853"/>
    <w:rsid w:val="00F474B7"/>
    <w:rsid w:val="00F63933"/>
    <w:rsid w:val="00F670BA"/>
    <w:rsid w:val="00FB269C"/>
    <w:rsid w:val="00FF1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67F1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C67F16"/>
    <w:rPr>
      <w:rFonts w:ascii="Times New Roman" w:eastAsia="Times New Roman" w:hAnsi="Times New Roman" w:cs="Times New Roman"/>
      <w:sz w:val="28"/>
      <w:szCs w:val="24"/>
    </w:rPr>
  </w:style>
  <w:style w:type="paragraph" w:styleId="ListParagraph">
    <w:name w:val="List Paragraph"/>
    <w:basedOn w:val="Normal"/>
    <w:uiPriority w:val="34"/>
    <w:qFormat/>
    <w:rsid w:val="007452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link w:val="NoSpacingChar"/>
    <w:uiPriority w:val="1"/>
    <w:qFormat/>
    <w:rsid w:val="00E24335"/>
    <w:pPr>
      <w:spacing w:after="0" w:line="240" w:lineRule="auto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24335"/>
    <w:rPr>
      <w:rFonts w:eastAsiaTheme="minorEastAsia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67F1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C67F16"/>
    <w:rPr>
      <w:rFonts w:ascii="Times New Roman" w:eastAsia="Times New Roman" w:hAnsi="Times New Roman" w:cs="Times New Roman"/>
      <w:sz w:val="28"/>
      <w:szCs w:val="24"/>
    </w:rPr>
  </w:style>
  <w:style w:type="paragraph" w:styleId="ListParagraph">
    <w:name w:val="List Paragraph"/>
    <w:basedOn w:val="Normal"/>
    <w:uiPriority w:val="34"/>
    <w:qFormat/>
    <w:rsid w:val="007452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link w:val="NoSpacingChar"/>
    <w:uiPriority w:val="1"/>
    <w:qFormat/>
    <w:rsid w:val="00E24335"/>
    <w:pPr>
      <w:spacing w:after="0" w:line="240" w:lineRule="auto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24335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28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7.wmf"/><Relationship Id="rId42" Type="http://schemas.openxmlformats.org/officeDocument/2006/relationships/oleObject" Target="embeddings/oleObject17.bin"/><Relationship Id="rId47" Type="http://schemas.openxmlformats.org/officeDocument/2006/relationships/oleObject" Target="embeddings/oleObject18.bin"/><Relationship Id="rId63" Type="http://schemas.openxmlformats.org/officeDocument/2006/relationships/oleObject" Target="embeddings/oleObject26.bin"/><Relationship Id="rId68" Type="http://schemas.openxmlformats.org/officeDocument/2006/relationships/image" Target="media/image29.wmf"/><Relationship Id="rId84" Type="http://schemas.openxmlformats.org/officeDocument/2006/relationships/image" Target="media/image37.wmf"/><Relationship Id="rId89" Type="http://schemas.openxmlformats.org/officeDocument/2006/relationships/oleObject" Target="embeddings/oleObject39.bin"/><Relationship Id="rId7" Type="http://schemas.openxmlformats.org/officeDocument/2006/relationships/footnotes" Target="footnotes.xml"/><Relationship Id="rId71" Type="http://schemas.openxmlformats.org/officeDocument/2006/relationships/oleObject" Target="embeddings/oleObject30.bin"/><Relationship Id="rId92" Type="http://schemas.openxmlformats.org/officeDocument/2006/relationships/image" Target="media/image41.wmf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png"/><Relationship Id="rId107" Type="http://schemas.openxmlformats.org/officeDocument/2006/relationships/theme" Target="theme/theme1.xml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wmf"/><Relationship Id="rId40" Type="http://schemas.openxmlformats.org/officeDocument/2006/relationships/oleObject" Target="embeddings/oleObject16.bin"/><Relationship Id="rId45" Type="http://schemas.openxmlformats.org/officeDocument/2006/relationships/header" Target="header2.xml"/><Relationship Id="rId53" Type="http://schemas.openxmlformats.org/officeDocument/2006/relationships/oleObject" Target="embeddings/oleObject21.bin"/><Relationship Id="rId58" Type="http://schemas.openxmlformats.org/officeDocument/2006/relationships/image" Target="media/image24.png"/><Relationship Id="rId66" Type="http://schemas.openxmlformats.org/officeDocument/2006/relationships/image" Target="media/image28.wmf"/><Relationship Id="rId74" Type="http://schemas.openxmlformats.org/officeDocument/2006/relationships/image" Target="media/image32.png"/><Relationship Id="rId79" Type="http://schemas.openxmlformats.org/officeDocument/2006/relationships/oleObject" Target="embeddings/oleObject34.bin"/><Relationship Id="rId87" Type="http://schemas.openxmlformats.org/officeDocument/2006/relationships/oleObject" Target="embeddings/oleObject38.bin"/><Relationship Id="rId102" Type="http://schemas.openxmlformats.org/officeDocument/2006/relationships/image" Target="media/image46.wmf"/><Relationship Id="rId5" Type="http://schemas.openxmlformats.org/officeDocument/2006/relationships/settings" Target="settings.xml"/><Relationship Id="rId61" Type="http://schemas.openxmlformats.org/officeDocument/2006/relationships/oleObject" Target="embeddings/oleObject25.bin"/><Relationship Id="rId82" Type="http://schemas.openxmlformats.org/officeDocument/2006/relationships/image" Target="media/image36.png"/><Relationship Id="rId90" Type="http://schemas.openxmlformats.org/officeDocument/2006/relationships/image" Target="media/image40.wmf"/><Relationship Id="rId95" Type="http://schemas.openxmlformats.org/officeDocument/2006/relationships/oleObject" Target="embeddings/oleObject42.bin"/><Relationship Id="rId19" Type="http://schemas.openxmlformats.org/officeDocument/2006/relationships/image" Target="media/image6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4.wmf"/><Relationship Id="rId43" Type="http://schemas.openxmlformats.org/officeDocument/2006/relationships/header" Target="header1.xml"/><Relationship Id="rId48" Type="http://schemas.openxmlformats.org/officeDocument/2006/relationships/image" Target="media/image19.png"/><Relationship Id="rId56" Type="http://schemas.openxmlformats.org/officeDocument/2006/relationships/image" Target="media/image23.wmf"/><Relationship Id="rId64" Type="http://schemas.openxmlformats.org/officeDocument/2006/relationships/image" Target="media/image27.wmf"/><Relationship Id="rId69" Type="http://schemas.openxmlformats.org/officeDocument/2006/relationships/oleObject" Target="embeddings/oleObject29.bin"/><Relationship Id="rId77" Type="http://schemas.openxmlformats.org/officeDocument/2006/relationships/oleObject" Target="embeddings/oleObject33.bin"/><Relationship Id="rId100" Type="http://schemas.openxmlformats.org/officeDocument/2006/relationships/image" Target="media/image45.wmf"/><Relationship Id="rId105" Type="http://schemas.openxmlformats.org/officeDocument/2006/relationships/oleObject" Target="embeddings/oleObject47.bin"/><Relationship Id="rId8" Type="http://schemas.openxmlformats.org/officeDocument/2006/relationships/endnotes" Target="endnotes.xml"/><Relationship Id="rId51" Type="http://schemas.openxmlformats.org/officeDocument/2006/relationships/oleObject" Target="embeddings/oleObject20.bin"/><Relationship Id="rId72" Type="http://schemas.openxmlformats.org/officeDocument/2006/relationships/image" Target="media/image31.png"/><Relationship Id="rId80" Type="http://schemas.openxmlformats.org/officeDocument/2006/relationships/image" Target="media/image35.wmf"/><Relationship Id="rId85" Type="http://schemas.openxmlformats.org/officeDocument/2006/relationships/oleObject" Target="embeddings/oleObject37.bin"/><Relationship Id="rId93" Type="http://schemas.openxmlformats.org/officeDocument/2006/relationships/oleObject" Target="embeddings/oleObject41.bin"/><Relationship Id="rId98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oleObject" Target="embeddings/oleObject15.bin"/><Relationship Id="rId46" Type="http://schemas.openxmlformats.org/officeDocument/2006/relationships/image" Target="media/image18.png"/><Relationship Id="rId59" Type="http://schemas.openxmlformats.org/officeDocument/2006/relationships/oleObject" Target="embeddings/oleObject24.bin"/><Relationship Id="rId67" Type="http://schemas.openxmlformats.org/officeDocument/2006/relationships/oleObject" Target="embeddings/oleObject28.bin"/><Relationship Id="rId103" Type="http://schemas.openxmlformats.org/officeDocument/2006/relationships/oleObject" Target="embeddings/oleObject46.bin"/><Relationship Id="rId20" Type="http://schemas.openxmlformats.org/officeDocument/2006/relationships/oleObject" Target="embeddings/oleObject6.bin"/><Relationship Id="rId41" Type="http://schemas.openxmlformats.org/officeDocument/2006/relationships/image" Target="media/image17.wmf"/><Relationship Id="rId54" Type="http://schemas.openxmlformats.org/officeDocument/2006/relationships/image" Target="media/image22.png"/><Relationship Id="rId62" Type="http://schemas.openxmlformats.org/officeDocument/2006/relationships/image" Target="media/image26.wmf"/><Relationship Id="rId70" Type="http://schemas.openxmlformats.org/officeDocument/2006/relationships/image" Target="media/image30.png"/><Relationship Id="rId75" Type="http://schemas.openxmlformats.org/officeDocument/2006/relationships/oleObject" Target="embeddings/oleObject32.bin"/><Relationship Id="rId83" Type="http://schemas.openxmlformats.org/officeDocument/2006/relationships/oleObject" Target="embeddings/oleObject36.bin"/><Relationship Id="rId88" Type="http://schemas.openxmlformats.org/officeDocument/2006/relationships/image" Target="media/image39.png"/><Relationship Id="rId91" Type="http://schemas.openxmlformats.org/officeDocument/2006/relationships/oleObject" Target="embeddings/oleObject40.bin"/><Relationship Id="rId96" Type="http://schemas.openxmlformats.org/officeDocument/2006/relationships/image" Target="media/image43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3.bin"/><Relationship Id="rId106" Type="http://schemas.openxmlformats.org/officeDocument/2006/relationships/fontTable" Target="fontTable.xml"/><Relationship Id="rId10" Type="http://schemas.openxmlformats.org/officeDocument/2006/relationships/oleObject" Target="embeddings/oleObject1.bin"/><Relationship Id="rId31" Type="http://schemas.openxmlformats.org/officeDocument/2006/relationships/image" Target="media/image12.png"/><Relationship Id="rId44" Type="http://schemas.openxmlformats.org/officeDocument/2006/relationships/footer" Target="footer1.xml"/><Relationship Id="rId52" Type="http://schemas.openxmlformats.org/officeDocument/2006/relationships/image" Target="media/image21.png"/><Relationship Id="rId60" Type="http://schemas.openxmlformats.org/officeDocument/2006/relationships/image" Target="media/image25.wmf"/><Relationship Id="rId65" Type="http://schemas.openxmlformats.org/officeDocument/2006/relationships/oleObject" Target="embeddings/oleObject27.bin"/><Relationship Id="rId73" Type="http://schemas.openxmlformats.org/officeDocument/2006/relationships/oleObject" Target="embeddings/oleObject31.bin"/><Relationship Id="rId78" Type="http://schemas.openxmlformats.org/officeDocument/2006/relationships/image" Target="media/image34.wmf"/><Relationship Id="rId81" Type="http://schemas.openxmlformats.org/officeDocument/2006/relationships/oleObject" Target="embeddings/oleObject35.bin"/><Relationship Id="rId86" Type="http://schemas.openxmlformats.org/officeDocument/2006/relationships/image" Target="media/image38.wmf"/><Relationship Id="rId94" Type="http://schemas.openxmlformats.org/officeDocument/2006/relationships/image" Target="media/image42.wmf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39" Type="http://schemas.openxmlformats.org/officeDocument/2006/relationships/image" Target="media/image16.png"/><Relationship Id="rId34" Type="http://schemas.openxmlformats.org/officeDocument/2006/relationships/oleObject" Target="embeddings/oleObject13.bin"/><Relationship Id="rId50" Type="http://schemas.openxmlformats.org/officeDocument/2006/relationships/image" Target="media/image20.png"/><Relationship Id="rId55" Type="http://schemas.openxmlformats.org/officeDocument/2006/relationships/oleObject" Target="embeddings/oleObject22.bin"/><Relationship Id="rId76" Type="http://schemas.openxmlformats.org/officeDocument/2006/relationships/image" Target="media/image33.png"/><Relationship Id="rId97" Type="http://schemas.openxmlformats.org/officeDocument/2006/relationships/oleObject" Target="embeddings/oleObject43.bin"/><Relationship Id="rId104" Type="http://schemas.openxmlformats.org/officeDocument/2006/relationships/image" Target="media/image47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Garrys%20data\BACKUP\WME%20Pty%20Ltd\WME%20Mathematics%20Assessment%20Bank%202012\Basic%20Test%20201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89577B-8FAB-4928-88B7-CB535108A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 Test 2012</Template>
  <TotalTime>773</TotalTime>
  <Pages>9</Pages>
  <Words>1130</Words>
  <Characters>6442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Western Trials</Company>
  <LinksUpToDate>false</LinksUpToDate>
  <CharactersWithSpaces>7557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Garry</dc:creator>
  <cp:lastModifiedBy>Garry</cp:lastModifiedBy>
  <cp:revision>18</cp:revision>
  <dcterms:created xsi:type="dcterms:W3CDTF">2011-11-28T09:59:00Z</dcterms:created>
  <dcterms:modified xsi:type="dcterms:W3CDTF">2012-03-04T11:53:00Z</dcterms:modified>
</cp:coreProperties>
</file>