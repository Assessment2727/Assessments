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389"/>
        <w:gridCol w:w="3968"/>
        <w:gridCol w:w="221"/>
        <w:gridCol w:w="4570"/>
      </w:tblGrid>
      <w:tr w:rsidR="004A7FD9" w:rsidRPr="004E1905" w:rsidTr="009C36B1">
        <w:tc>
          <w:tcPr>
            <w:tcW w:w="1923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EA78AC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189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4A7FD9" w:rsidRDefault="007B472E" w:rsidP="007B472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Enlargement and Similarity</w:t>
            </w:r>
          </w:p>
        </w:tc>
        <w:tc>
          <w:tcPr>
            <w:tcW w:w="4570" w:type="dxa"/>
            <w:tcBorders>
              <w:top w:val="nil"/>
              <w:bottom w:val="nil"/>
            </w:tcBorders>
            <w:vAlign w:val="center"/>
          </w:tcPr>
          <w:p w:rsidR="004A7FD9" w:rsidRDefault="004A7FD9" w:rsidP="000C3B5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Non Calculator</w:t>
            </w:r>
          </w:p>
          <w:p w:rsidR="004A7FD9" w:rsidRPr="004E1905" w:rsidRDefault="004A7FD9" w:rsidP="000C3B5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9C36B1">
        <w:tc>
          <w:tcPr>
            <w:tcW w:w="1923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968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791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0C3B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9C36B1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48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0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0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9A6246" w:rsidRPr="0041646A" w:rsidRDefault="00B03616" w:rsidP="009A6246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97.05pt;margin-top:17.65pt;width:210.4pt;height:159.1pt;z-index:251763712;mso-position-horizontal-relative:text;mso-position-vertical-relative:text">
                  <v:imagedata r:id="rId9" o:title=""/>
                </v:shape>
                <o:OLEObject Type="Embed" ProgID="FXDraw3.Document" ShapeID="_x0000_s1026" DrawAspect="Content" ObjectID="_1392409237" r:id="rId10"/>
              </w:pict>
            </w:r>
            <w:r w:rsidR="009A6246">
              <w:rPr>
                <w:rFonts w:ascii="Times New Roman" w:hAnsi="Times New Roman" w:cs="Times New Roman"/>
                <w:sz w:val="24"/>
                <w:szCs w:val="24"/>
              </w:rPr>
              <w:t xml:space="preserve">What is the scale factor when  </w:t>
            </w:r>
            <w:r w:rsidR="00C41DA1" w:rsidRPr="0041646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983" w:dyaOrig="401">
                <v:shape id="_x0000_i1025" type="#_x0000_t75" style="width:39.75pt;height:16.5pt" o:ole="">
                  <v:imagedata r:id="rId11" o:title=""/>
                </v:shape>
                <o:OLEObject Type="Embed" ProgID="FXE300.Equation" ShapeID="_x0000_i1025" DrawAspect="Content" ObjectID="_1392409212" r:id="rId12"/>
              </w:object>
            </w:r>
            <w:r w:rsidR="009A6246">
              <w:rPr>
                <w:rFonts w:ascii="Times New Roman" w:hAnsi="Times New Roman" w:cs="Times New Roman"/>
                <w:sz w:val="24"/>
                <w:szCs w:val="24"/>
              </w:rPr>
              <w:t xml:space="preserve"> is enlarged </w:t>
            </w:r>
            <w:proofErr w:type="gramStart"/>
            <w:r w:rsidR="009A6246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proofErr w:type="gramEnd"/>
            <w:r w:rsidR="00C41DA1" w:rsidRPr="0041646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261" w:dyaOrig="401">
                <v:shape id="_x0000_i1026" type="#_x0000_t75" style="width:48.75pt;height:15.65pt" o:ole="">
                  <v:imagedata r:id="rId13" o:title=""/>
                </v:shape>
                <o:OLEObject Type="Embed" ProgID="FXE300.Equation" ShapeID="_x0000_i1026" DrawAspect="Content" ObjectID="_1392409213" r:id="rId14"/>
              </w:object>
            </w:r>
            <w:r w:rsidR="009A624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:rsidR="009A6246" w:rsidRDefault="009A6246" w:rsidP="009A6246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A6246" w:rsidRDefault="009A6246" w:rsidP="009A6246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A6246" w:rsidRDefault="009A6246" w:rsidP="009A6246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A6246" w:rsidRDefault="009A6246" w:rsidP="009A6246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A6246" w:rsidRDefault="009A6246" w:rsidP="009A6246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A6246" w:rsidRDefault="009A6246" w:rsidP="009A6246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A6246" w:rsidRDefault="009A6246" w:rsidP="009A6246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4A7FD9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C41DA1" w:rsidRPr="0041646A" w:rsidRDefault="00B03616" w:rsidP="00C41DA1">
            <w:pPr>
              <w:tabs>
                <w:tab w:val="left" w:pos="851"/>
                <w:tab w:val="left" w:pos="2268"/>
                <w:tab w:val="left" w:pos="4820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7" type="#_x0000_t75" style="position:absolute;margin-left:10.7pt;margin-top:14.6pt;width:357.75pt;height:178.1pt;z-index:251764736;mso-position-horizontal-relative:text;mso-position-vertical-relative:text">
                  <v:imagedata r:id="rId15" o:title=""/>
                </v:shape>
                <o:OLEObject Type="Embed" ProgID="FXDraw3.Document" ShapeID="_x0000_s1027" DrawAspect="Content" ObjectID="_1392409238" r:id="rId16"/>
              </w:pict>
            </w:r>
            <w:r w:rsidR="00C41DA1">
              <w:rPr>
                <w:rFonts w:ascii="Times New Roman" w:hAnsi="Times New Roman" w:cs="Times New Roman"/>
                <w:sz w:val="24"/>
                <w:szCs w:val="24"/>
              </w:rPr>
              <w:t xml:space="preserve">What is the scale factor when  </w:t>
            </w:r>
            <w:r w:rsidR="00C41DA1" w:rsidRPr="0041646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938" w:dyaOrig="365">
                <v:shape id="_x0000_i1027" type="#_x0000_t75" style="width:38.25pt;height:14.8pt" o:ole="">
                  <v:imagedata r:id="rId17" o:title=""/>
                </v:shape>
                <o:OLEObject Type="Embed" ProgID="FXE300.Equation" ShapeID="_x0000_i1027" DrawAspect="Content" ObjectID="_1392409214" r:id="rId18"/>
              </w:object>
            </w:r>
            <w:r w:rsidR="00C41DA1">
              <w:rPr>
                <w:rFonts w:ascii="Times New Roman" w:hAnsi="Times New Roman" w:cs="Times New Roman"/>
                <w:sz w:val="24"/>
                <w:szCs w:val="24"/>
              </w:rPr>
              <w:t xml:space="preserve"> is reduced </w:t>
            </w:r>
            <w:proofErr w:type="gramStart"/>
            <w:r w:rsidR="00C41DA1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proofErr w:type="gramEnd"/>
            <w:r w:rsidR="00C41DA1" w:rsidRPr="0041646A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295" w:dyaOrig="401">
                <v:shape id="_x0000_i1028" type="#_x0000_t75" style="width:50.25pt;height:15.2pt" o:ole="">
                  <v:imagedata r:id="rId19" o:title=""/>
                </v:shape>
                <o:OLEObject Type="Embed" ProgID="FXE300.Equation" ShapeID="_x0000_i1028" DrawAspect="Content" ObjectID="_1392409215" r:id="rId20"/>
              </w:object>
            </w:r>
            <w:r w:rsidR="00C41DA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?</w:t>
            </w:r>
          </w:p>
          <w:p w:rsidR="00EA78AC" w:rsidRDefault="00EA78AC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D1B61" w:rsidRDefault="004D1B6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D1B61" w:rsidRDefault="004D1B6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D1B61" w:rsidRDefault="004D1B6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D1B61" w:rsidRDefault="004D1B6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D1B61" w:rsidRDefault="004D1B6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D1B61" w:rsidRDefault="004D1B61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A7FD9" w:rsidRPr="004E1905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A78AC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81345" w:rsidRDefault="00E81345" w:rsidP="00E81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statement :</w:t>
            </w:r>
          </w:p>
          <w:p w:rsidR="00E81345" w:rsidRDefault="00E81345" w:rsidP="00E813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1345" w:rsidRDefault="00E81345" w:rsidP="00E81345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E33DD">
              <w:rPr>
                <w:rFonts w:ascii="Times New Roman" w:hAnsi="Times New Roman" w:cs="Times New Roman"/>
                <w:i/>
                <w:sz w:val="24"/>
                <w:szCs w:val="24"/>
              </w:rPr>
              <w:t>When two figures are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similar the corresponding angles</w:t>
            </w:r>
            <w:r w:rsidRPr="000E33D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of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the two</w:t>
            </w:r>
            <w:r w:rsidRPr="000E33D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figure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 are........</w:t>
            </w:r>
            <w:r w:rsidRPr="000E33D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  <w:p w:rsidR="00EA78AC" w:rsidRDefault="00EA78AC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A78AC" w:rsidRPr="00FF1B42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EA78AC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B03616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8" type="#_x0000_t75" style="position:absolute;margin-left:62.55pt;margin-top:23.75pt;width:327.2pt;height:164.8pt;z-index:251765760;mso-position-horizontal-relative:text;mso-position-vertical-relative:text">
                  <v:imagedata r:id="rId21" o:title="" cropbottom="12421f" cropright="20987f"/>
                </v:shape>
                <o:OLEObject Type="Embed" ProgID="FXDraw3.Document" ShapeID="_x0000_s1028" DrawAspect="Content" ObjectID="_1392409239" r:id="rId22"/>
              </w:pict>
            </w:r>
            <w:r w:rsidR="00E81345">
              <w:rPr>
                <w:rFonts w:ascii="Times New Roman" w:hAnsi="Times New Roman" w:cs="Times New Roman"/>
                <w:sz w:val="24"/>
                <w:szCs w:val="24"/>
              </w:rPr>
              <w:t xml:space="preserve">Complete the enlargement of  </w:t>
            </w:r>
            <w:r w:rsidR="00E81345" w:rsidRPr="00E81345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930" w:dyaOrig="401">
                <v:shape id="_x0000_i1029" type="#_x0000_t75" style="width:33.75pt;height:14.7pt" o:ole="">
                  <v:imagedata r:id="rId23" o:title=""/>
                </v:shape>
                <o:OLEObject Type="Embed" ProgID="FXE300.Equation" ShapeID="_x0000_i1029" DrawAspect="Content" ObjectID="_1392409216" r:id="rId24"/>
              </w:object>
            </w:r>
            <w:r w:rsidR="00E81345">
              <w:rPr>
                <w:rFonts w:ascii="Times New Roman" w:hAnsi="Times New Roman" w:cs="Times New Roman"/>
                <w:sz w:val="24"/>
                <w:szCs w:val="24"/>
              </w:rPr>
              <w:t xml:space="preserve"> from centre </w:t>
            </w:r>
            <w:r w:rsidR="00E81345" w:rsidRPr="00E81345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 w:rsidR="00E81345">
              <w:rPr>
                <w:rFonts w:ascii="Times New Roman" w:hAnsi="Times New Roman" w:cs="Times New Roman"/>
                <w:sz w:val="24"/>
                <w:szCs w:val="24"/>
              </w:rPr>
              <w:t xml:space="preserve"> with scale factor </w:t>
            </w:r>
            <w:r w:rsidR="00E81345" w:rsidRPr="00E81345">
              <w:rPr>
                <w:rFonts w:ascii="Times New Roman" w:hAnsi="Times New Roman" w:cs="Times New Roman"/>
                <w:i/>
                <w:sz w:val="24"/>
                <w:szCs w:val="24"/>
              </w:rPr>
              <w:t>k</w:t>
            </w:r>
            <w:r w:rsidR="00E81345">
              <w:rPr>
                <w:rFonts w:ascii="Times New Roman" w:hAnsi="Times New Roman" w:cs="Times New Roman"/>
                <w:sz w:val="24"/>
                <w:szCs w:val="24"/>
              </w:rPr>
              <w:t xml:space="preserve"> = 3.</w:t>
            </w:r>
          </w:p>
          <w:p w:rsidR="00E81345" w:rsidRDefault="00E81345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1345" w:rsidRDefault="00E81345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1345" w:rsidRDefault="00E81345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1345" w:rsidRDefault="00E81345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1345" w:rsidRDefault="00E81345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81345" w:rsidRDefault="00E81345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C02347" w:rsidRDefault="00B03616" w:rsidP="00C0234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9" type="#_x0000_t75" style="position:absolute;margin-left:62.55pt;margin-top:23.75pt;width:403.5pt;height:176.2pt;z-index:251767808;mso-position-horizontal-relative:text;mso-position-vertical-relative:text">
                  <v:imagedata r:id="rId25" o:title="" cropbottom="2813f" cropright="4706f"/>
                </v:shape>
                <o:OLEObject Type="Embed" ProgID="FXDraw3.Document" ShapeID="_x0000_s1029" DrawAspect="Content" ObjectID="_1392409240" r:id="rId26"/>
              </w:pict>
            </w:r>
            <w:r w:rsidR="00C02347">
              <w:rPr>
                <w:rFonts w:ascii="Times New Roman" w:hAnsi="Times New Roman" w:cs="Times New Roman"/>
                <w:sz w:val="24"/>
                <w:szCs w:val="24"/>
              </w:rPr>
              <w:t xml:space="preserve">Complete the enlargement of  </w:t>
            </w:r>
            <w:r w:rsidR="00C02347" w:rsidRPr="00E81345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179" w:dyaOrig="401">
                <v:shape id="_x0000_i1030" type="#_x0000_t75" style="width:42.8pt;height:14.7pt" o:ole="">
                  <v:imagedata r:id="rId27" o:title=""/>
                </v:shape>
                <o:OLEObject Type="Embed" ProgID="FXE300.Equation" ShapeID="_x0000_i1030" DrawAspect="Content" ObjectID="_1392409217" r:id="rId28"/>
              </w:object>
            </w:r>
            <w:r w:rsidR="00C02347">
              <w:rPr>
                <w:rFonts w:ascii="Times New Roman" w:hAnsi="Times New Roman" w:cs="Times New Roman"/>
                <w:sz w:val="24"/>
                <w:szCs w:val="24"/>
              </w:rPr>
              <w:t xml:space="preserve"> from centre </w:t>
            </w:r>
            <w:r w:rsidR="00C02347">
              <w:rPr>
                <w:rFonts w:ascii="Times New Roman" w:hAnsi="Times New Roman" w:cs="Times New Roman"/>
                <w:i/>
                <w:sz w:val="24"/>
                <w:szCs w:val="24"/>
              </w:rPr>
              <w:t>O</w:t>
            </w:r>
            <w:r w:rsidR="00C02347">
              <w:rPr>
                <w:rFonts w:ascii="Times New Roman" w:hAnsi="Times New Roman" w:cs="Times New Roman"/>
                <w:sz w:val="24"/>
                <w:szCs w:val="24"/>
              </w:rPr>
              <w:t xml:space="preserve"> with scale factor </w:t>
            </w:r>
            <w:r w:rsidR="00C02347" w:rsidRPr="00E81345">
              <w:rPr>
                <w:rFonts w:ascii="Times New Roman" w:hAnsi="Times New Roman" w:cs="Times New Roman"/>
                <w:i/>
                <w:sz w:val="24"/>
                <w:szCs w:val="24"/>
              </w:rPr>
              <w:t>k</w:t>
            </w:r>
            <w:r w:rsidR="00C02347">
              <w:rPr>
                <w:rFonts w:ascii="Times New Roman" w:hAnsi="Times New Roman" w:cs="Times New Roman"/>
                <w:sz w:val="24"/>
                <w:szCs w:val="24"/>
              </w:rPr>
              <w:t xml:space="preserve"> =  </w:t>
            </w:r>
            <w:r w:rsidR="00C02347" w:rsidRPr="00C02347">
              <w:rPr>
                <w:rFonts w:ascii="Times New Roman" w:hAnsi="Times New Roman" w:cs="Times New Roman"/>
                <w:color w:val="FF0000"/>
                <w:position w:val="-18"/>
                <w:sz w:val="24"/>
                <w:szCs w:val="24"/>
              </w:rPr>
              <w:object w:dxaOrig="245" w:dyaOrig="725">
                <v:shape id="_x0000_i1031" type="#_x0000_t75" style="width:7pt;height:21pt" o:ole="">
                  <v:imagedata r:id="rId29" o:title=""/>
                </v:shape>
                <o:OLEObject Type="Embed" ProgID="FXE300.Equation" ShapeID="_x0000_i1031" DrawAspect="Content" ObjectID="_1392409218" r:id="rId30"/>
              </w:object>
            </w:r>
            <w:r w:rsidR="00C02347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  <w:p w:rsidR="00C02347" w:rsidRDefault="00C02347" w:rsidP="00C0234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2347" w:rsidRDefault="00C02347" w:rsidP="00C0234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2347" w:rsidRDefault="00C02347" w:rsidP="00C0234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2347" w:rsidRDefault="00C02347" w:rsidP="00C0234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2347" w:rsidRDefault="00C02347" w:rsidP="00C0234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2347" w:rsidRDefault="00C02347" w:rsidP="00C0234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62D7B" w:rsidRDefault="00B03616" w:rsidP="00A62D7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0" type="#_x0000_t75" style="position:absolute;margin-left:268.8pt;margin-top:4.55pt;width:218.45pt;height:158.15pt;z-index:251768832;mso-position-horizontal-relative:text;mso-position-vertical-relative:text">
                  <v:imagedata r:id="rId31" o:title=""/>
                </v:shape>
                <o:OLEObject Type="Embed" ProgID="FXDraw3.Document" ShapeID="_x0000_s1030" DrawAspect="Content" ObjectID="_1392409241" r:id="rId32"/>
              </w:pict>
            </w:r>
            <w:r w:rsidR="008B5228" w:rsidRPr="00A62D7B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5843" w:dyaOrig="401">
                <v:shape id="_x0000_i1032" type="#_x0000_t75" style="width:230.2pt;height:15.8pt" o:ole="">
                  <v:imagedata r:id="rId33" o:title=""/>
                </v:shape>
                <o:OLEObject Type="Embed" ProgID="FXE300.Equation" ShapeID="_x0000_i1032" DrawAspect="Content" ObjectID="_1392409219" r:id="rId34"/>
              </w:object>
            </w:r>
          </w:p>
          <w:p w:rsidR="00A62D7B" w:rsidRDefault="008B5228" w:rsidP="00A62D7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scale factor</w:t>
            </w:r>
            <w:r w:rsidR="001444D8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1444D8" w:rsidRDefault="001444D8" w:rsidP="00A62D7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44D8" w:rsidRDefault="00EA78AC" w:rsidP="00A62D7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</w:t>
            </w:r>
          </w:p>
          <w:p w:rsidR="00EA78AC" w:rsidRPr="00FF1B42" w:rsidRDefault="00EA78AC" w:rsidP="001444D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................................................................ </w:t>
            </w:r>
          </w:p>
          <w:p w:rsidR="001444D8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</w:t>
            </w:r>
          </w:p>
          <w:p w:rsidR="001444D8" w:rsidRDefault="001444D8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</w:t>
            </w:r>
            <w:r w:rsidR="001444D8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EA78AC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5501E" w:rsidRDefault="008B5228" w:rsidP="008B5228">
            <w:pPr>
              <w:spacing w:after="240"/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A5501E" w:rsidRPr="00A5501E">
              <w:rPr>
                <w:rFonts w:ascii="Times New Roman" w:hAnsi="Times New Roman" w:cs="Times New Roman"/>
                <w:color w:val="FF0000"/>
                <w:position w:val="-12"/>
                <w:sz w:val="24"/>
                <w:szCs w:val="24"/>
              </w:rPr>
              <w:object w:dxaOrig="965" w:dyaOrig="401">
                <v:shape id="_x0000_i1033" type="#_x0000_t75" style="width:39.8pt;height:16.7pt" o:ole="">
                  <v:imagedata r:id="rId35" o:title=""/>
                </v:shape>
                <o:OLEObject Type="Embed" ProgID="FXE300.Equation" ShapeID="_x0000_i1033" DrawAspect="Content" ObjectID="_1392409220" r:id="rId36"/>
              </w:object>
            </w:r>
            <w:r w:rsidR="00A5501E">
              <w:rPr>
                <w:rFonts w:ascii="Times New Roman" w:hAnsi="Times New Roman" w:cs="Times New Roman"/>
                <w:sz w:val="24"/>
                <w:szCs w:val="24"/>
              </w:rPr>
              <w:t xml:space="preserve"> ||| </w:t>
            </w:r>
            <w:r w:rsidR="00A5501E" w:rsidRPr="00A5501E">
              <w:rPr>
                <w:rFonts w:ascii="Times New Roman" w:hAnsi="Times New Roman" w:cs="Times New Roman"/>
                <w:color w:val="FF0000"/>
                <w:position w:val="-12"/>
                <w:sz w:val="24"/>
                <w:szCs w:val="24"/>
              </w:rPr>
              <w:object w:dxaOrig="1271" w:dyaOrig="401">
                <v:shape id="_x0000_i1034" type="#_x0000_t75" style="width:52.45pt;height:16.7pt" o:ole="">
                  <v:imagedata r:id="rId37" o:title=""/>
                </v:shape>
                <o:OLEObject Type="Embed" ProgID="FXE300.Equation" ShapeID="_x0000_i1034" DrawAspect="Content" ObjectID="_1392409221" r:id="rId38"/>
              </w:object>
            </w:r>
          </w:p>
          <w:p w:rsidR="008B5228" w:rsidRDefault="00B03616" w:rsidP="008B522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2" type="#_x0000_t75" style="position:absolute;margin-left:191.55pt;margin-top:0;width:280.15pt;height:143.8pt;z-index:251770880;mso-position-horizontal-relative:text;mso-position-vertical-relative:text">
                  <v:imagedata r:id="rId39" o:title=""/>
                </v:shape>
                <o:OLEObject Type="Embed" ProgID="FXDraw3.Document" ShapeID="_x0000_s1032" DrawAspect="Content" ObjectID="_1392409242" r:id="rId40"/>
              </w:pict>
            </w:r>
            <w:r w:rsidR="008B5228">
              <w:rPr>
                <w:rFonts w:ascii="Times New Roman" w:hAnsi="Times New Roman" w:cs="Times New Roman"/>
                <w:sz w:val="24"/>
                <w:szCs w:val="24"/>
              </w:rPr>
              <w:t xml:space="preserve">What is the length of </w:t>
            </w:r>
            <w:r w:rsidR="008B5228" w:rsidRPr="001444D8">
              <w:rPr>
                <w:rFonts w:ascii="Times New Roman" w:hAnsi="Times New Roman" w:cs="Times New Roman"/>
                <w:i/>
                <w:sz w:val="24"/>
                <w:szCs w:val="24"/>
              </w:rPr>
              <w:t>EF</w:t>
            </w:r>
            <w:r w:rsidR="008B5228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8B5228" w:rsidRDefault="008B5228" w:rsidP="008B522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B5228" w:rsidRDefault="008B5228" w:rsidP="008B522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</w:t>
            </w:r>
          </w:p>
          <w:p w:rsidR="008B5228" w:rsidRPr="00FF1B42" w:rsidRDefault="008B5228" w:rsidP="008B522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........................................................................................... </w:t>
            </w:r>
          </w:p>
          <w:p w:rsidR="008B5228" w:rsidRDefault="008B5228" w:rsidP="008B52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</w:t>
            </w:r>
          </w:p>
          <w:p w:rsidR="008B5228" w:rsidRDefault="008B5228" w:rsidP="008B522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8B5228" w:rsidP="008B52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365733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365733" w:rsidRPr="004E1905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365733" w:rsidRDefault="00B03616" w:rsidP="00365733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1BBA4D2">
                <v:shape id="_x0000_s1033" type="#_x0000_t75" style="position:absolute;margin-left:253.05pt;margin-top:4.55pt;width:218.8pt;height:173pt;z-index:251772928;mso-position-horizontal-relative:text;mso-position-vertical-relative:text">
                  <v:imagedata r:id="rId41" o:title=""/>
                </v:shape>
                <o:OLEObject Type="Embed" ProgID="FXDraw3.Document" ShapeID="_x0000_s1033" DrawAspect="Content" ObjectID="_1392409243" r:id="rId42"/>
              </w:pict>
            </w:r>
            <w:r w:rsidR="00365733" w:rsidRPr="00A62D7B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6047" w:dyaOrig="401" w14:anchorId="56AEE4DA">
                <v:shape id="_x0000_i1035" type="#_x0000_t75" style="width:238.25pt;height:15.8pt" o:ole="">
                  <v:imagedata r:id="rId43" o:title=""/>
                </v:shape>
                <o:OLEObject Type="Embed" ProgID="FXE300.Equation" ShapeID="_x0000_i1035" DrawAspect="Content" ObjectID="_1392409222" r:id="rId44"/>
              </w:object>
            </w:r>
            <w:proofErr w:type="gramStart"/>
            <w:r w:rsidR="00365733">
              <w:rPr>
                <w:rFonts w:ascii="Times New Roman" w:hAnsi="Times New Roman" w:cs="Times New Roman"/>
                <w:sz w:val="24"/>
                <w:szCs w:val="24"/>
              </w:rPr>
              <w:t>with</w:t>
            </w:r>
            <w:proofErr w:type="gramEnd"/>
            <w:r w:rsidR="00365733">
              <w:rPr>
                <w:rFonts w:ascii="Times New Roman" w:hAnsi="Times New Roman" w:cs="Times New Roman"/>
                <w:sz w:val="24"/>
                <w:szCs w:val="24"/>
              </w:rPr>
              <w:t xml:space="preserve"> a scale factor of k = 2.5.</w:t>
            </w:r>
          </w:p>
          <w:p w:rsidR="00365733" w:rsidRDefault="00365733" w:rsidP="00365733">
            <w:pPr>
              <w:spacing w:after="240"/>
              <w:ind w:right="513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length of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365733">
              <w:rPr>
                <w:rFonts w:ascii="Times New Roman" w:hAnsi="Times New Roman" w:cs="Times New Roman"/>
                <w:i/>
                <w:sz w:val="24"/>
                <w:szCs w:val="24"/>
              </w:rPr>
              <w:t>’G’</w:t>
            </w:r>
          </w:p>
          <w:p w:rsidR="00365733" w:rsidRDefault="00365733" w:rsidP="000C3B5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5733" w:rsidRDefault="00365733" w:rsidP="000C3B5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</w:t>
            </w:r>
          </w:p>
          <w:p w:rsidR="00365733" w:rsidRPr="00FF1B42" w:rsidRDefault="00365733" w:rsidP="000C3B5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................................................................ </w:t>
            </w:r>
          </w:p>
          <w:p w:rsidR="00365733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</w:t>
            </w:r>
          </w:p>
          <w:p w:rsidR="00365733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65733" w:rsidRPr="004E1905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</w:p>
        </w:tc>
      </w:tr>
      <w:tr w:rsidR="00365733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365733" w:rsidRPr="004E1905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365733" w:rsidRDefault="00B03616" w:rsidP="00882EFE">
            <w:pPr>
              <w:spacing w:after="240"/>
              <w:ind w:right="73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4" type="#_x0000_t75" style="position:absolute;margin-left:210.3pt;margin-top:7.65pt;width:193pt;height:109.5pt;z-index:-251542528;mso-position-horizontal-relative:text;mso-position-vertical-relative:text">
                  <v:imagedata r:id="rId45" o:title=""/>
                </v:shape>
                <o:OLEObject Type="Embed" ProgID="FXDraw3.Document" ShapeID="_x0000_s1034" DrawAspect="Content" ObjectID="_1392409244" r:id="rId46"/>
              </w:pict>
            </w:r>
            <w:r w:rsidR="00882EFE">
              <w:rPr>
                <w:rFonts w:ascii="Times New Roman" w:hAnsi="Times New Roman" w:cs="Times New Roman"/>
                <w:sz w:val="24"/>
                <w:szCs w:val="24"/>
              </w:rPr>
              <w:t>Explain in words why the triangles ABC and PQR are similar.</w:t>
            </w:r>
          </w:p>
          <w:p w:rsidR="00882EFE" w:rsidRDefault="00882EFE" w:rsidP="00882EFE">
            <w:pPr>
              <w:spacing w:after="240"/>
              <w:ind w:right="734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EFE" w:rsidRDefault="00882EFE" w:rsidP="00882EFE">
            <w:pPr>
              <w:spacing w:after="240"/>
              <w:ind w:right="7347"/>
              <w:rPr>
                <w:rFonts w:ascii="Times New Roman" w:hAnsi="Times New Roman" w:cs="Times New Roman"/>
                <w:position w:val="-44"/>
                <w:sz w:val="24"/>
                <w:szCs w:val="24"/>
              </w:rPr>
            </w:pPr>
          </w:p>
          <w:p w:rsidR="00365733" w:rsidRPr="00FF1B42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365733" w:rsidRPr="00FF1B42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65733" w:rsidRPr="004E1905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365733" w:rsidRPr="004E1905" w:rsidTr="009C36B1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365733" w:rsidRPr="004E1905" w:rsidRDefault="00365733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148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882EFE" w:rsidRDefault="00B03616" w:rsidP="00882EFE">
            <w:pPr>
              <w:spacing w:after="240"/>
              <w:ind w:right="73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5" type="#_x0000_t75" style="position:absolute;margin-left:210.3pt;margin-top:2.6pt;width:206.4pt;height:103.85pt;z-index:251776000;mso-position-horizontal-relative:text;mso-position-vertical-relative:text">
                  <v:imagedata r:id="rId47" o:title="" croptop="3498f" cropbottom="3498f"/>
                </v:shape>
                <o:OLEObject Type="Embed" ProgID="FXDraw3.Document" ShapeID="_x0000_s1035" DrawAspect="Content" ObjectID="_1392409245" r:id="rId48"/>
              </w:pict>
            </w:r>
            <w:r w:rsidR="00882EFE">
              <w:rPr>
                <w:rFonts w:ascii="Times New Roman" w:hAnsi="Times New Roman" w:cs="Times New Roman"/>
                <w:sz w:val="24"/>
                <w:szCs w:val="24"/>
              </w:rPr>
              <w:t>Explain in words why the triangles EFG and XYZ are similar.</w:t>
            </w:r>
          </w:p>
          <w:p w:rsidR="00882EFE" w:rsidRDefault="00882EFE" w:rsidP="00882EFE">
            <w:pPr>
              <w:spacing w:after="240"/>
              <w:ind w:right="7347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2EFE" w:rsidRDefault="00882EFE" w:rsidP="00882EFE">
            <w:pPr>
              <w:spacing w:after="240"/>
              <w:ind w:right="7347"/>
              <w:rPr>
                <w:rFonts w:ascii="Times New Roman" w:hAnsi="Times New Roman" w:cs="Times New Roman"/>
                <w:position w:val="-44"/>
                <w:sz w:val="24"/>
                <w:szCs w:val="24"/>
              </w:rPr>
            </w:pPr>
          </w:p>
          <w:p w:rsidR="00882EFE" w:rsidRPr="00FF1B42" w:rsidRDefault="00882EFE" w:rsidP="00882E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882EFE" w:rsidRPr="00FF1B42" w:rsidRDefault="00882EFE" w:rsidP="00882E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65733" w:rsidRPr="004E1905" w:rsidRDefault="00882EFE" w:rsidP="00882E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49"/>
          <w:footerReference w:type="default" r:id="rId50"/>
          <w:headerReference w:type="first" r:id="rId51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7B472E" w:rsidRPr="004E1905" w:rsidTr="00E27D9C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7B472E" w:rsidRDefault="007B472E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7B472E" w:rsidRPr="004E1905" w:rsidRDefault="007B472E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7B472E" w:rsidRDefault="007B472E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7B472E" w:rsidRDefault="007B472E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Enlargement and Similarity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7B472E" w:rsidRDefault="007B472E" w:rsidP="000C3B5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</w:p>
          <w:p w:rsidR="007B472E" w:rsidRPr="004E1905" w:rsidRDefault="007B472E" w:rsidP="000C3B5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E27D9C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E27D9C"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7C3" w:rsidRPr="004E1905" w:rsidTr="00E27D9C">
        <w:trPr>
          <w:cantSplit/>
        </w:trPr>
        <w:tc>
          <w:tcPr>
            <w:tcW w:w="534" w:type="dxa"/>
            <w:tcBorders>
              <w:top w:val="nil"/>
            </w:tcBorders>
          </w:tcPr>
          <w:p w:rsidR="00E417C3" w:rsidRPr="004E1905" w:rsidRDefault="00E417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9C36B1" w:rsidRDefault="00B03616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6" type="#_x0000_t75" style="position:absolute;margin-left:13.8pt;margin-top:15.3pt;width:465.1pt;height:141.2pt;z-index:251777024;mso-position-horizontal-relative:text;mso-position-vertical-relative:text">
                  <v:imagedata r:id="rId52" o:title=""/>
                </v:shape>
                <o:OLEObject Type="Embed" ProgID="FXDraw3.Document" ShapeID="_x0000_s1036" DrawAspect="Content" ObjectID="_1392409246" r:id="rId53"/>
              </w:pict>
            </w:r>
            <w:r w:rsidR="009C36B1">
              <w:rPr>
                <w:rFonts w:ascii="Times New Roman" w:hAnsi="Times New Roman" w:cs="Times New Roman"/>
                <w:sz w:val="24"/>
                <w:szCs w:val="24"/>
              </w:rPr>
              <w:t xml:space="preserve">Four rectangles are shown below. </w:t>
            </w:r>
          </w:p>
          <w:p w:rsidR="009C36B1" w:rsidRDefault="009C36B1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C36B1" w:rsidRDefault="009C36B1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C36B1" w:rsidRDefault="009C36B1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C36B1" w:rsidRDefault="009C36B1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C36B1" w:rsidRDefault="009C36B1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C36B1" w:rsidRDefault="009C36B1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0DC8" w:rsidRDefault="00C70DC8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417C3" w:rsidRDefault="009C36B1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two are similar?</w:t>
            </w:r>
          </w:p>
          <w:p w:rsidR="00EA78AC" w:rsidRPr="00EA78AC" w:rsidRDefault="00EA78AC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70DC8" w:rsidRP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 xml:space="preserve">  and  </w:t>
            </w:r>
            <w:r w:rsidR="00C70DC8" w:rsidRPr="00C70DC8">
              <w:rPr>
                <w:rFonts w:ascii="Times New Roman" w:hAnsi="Times New Roman" w:cs="Times New Roman"/>
                <w:i/>
                <w:sz w:val="24"/>
                <w:szCs w:val="24"/>
              </w:rPr>
              <w:t>II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</w:t>
            </w:r>
            <w:r w:rsidR="00C70DC8" w:rsidRP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 xml:space="preserve">  and  </w:t>
            </w:r>
            <w:r w:rsidR="00C70DC8" w:rsidRP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C70DC8" w:rsidRP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       </w:t>
            </w:r>
            <w:r w:rsidR="00C70DC8" w:rsidRP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 xml:space="preserve">  and  </w:t>
            </w:r>
            <w:r w:rsidR="00C70DC8">
              <w:rPr>
                <w:rFonts w:ascii="Times New Roman" w:hAnsi="Times New Roman" w:cs="Times New Roman"/>
                <w:i/>
                <w:sz w:val="24"/>
                <w:szCs w:val="24"/>
              </w:rPr>
              <w:t>IV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C70DC8" w:rsidRP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C70DC8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 xml:space="preserve">  and  </w:t>
            </w:r>
            <w:r w:rsidR="00C70DC8">
              <w:rPr>
                <w:rFonts w:ascii="Times New Roman" w:hAnsi="Times New Roman" w:cs="Times New Roman"/>
                <w:i/>
                <w:sz w:val="24"/>
                <w:szCs w:val="24"/>
              </w:rPr>
              <w:t>IV</w:t>
            </w:r>
          </w:p>
        </w:tc>
      </w:tr>
      <w:tr w:rsidR="00EA78AC" w:rsidRPr="004E1905" w:rsidTr="00E27D9C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EA78AC" w:rsidRDefault="00C70DC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is always true?</w:t>
            </w:r>
          </w:p>
          <w:p w:rsidR="00C70DC8" w:rsidRDefault="00EA78AC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>All isosceles triangles are similar.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70DC8" w:rsidRDefault="00C70DC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 scalene triangles are similar.</w:t>
            </w:r>
          </w:p>
          <w:p w:rsidR="00C70DC8" w:rsidRDefault="00C70DC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All rectangles are similar.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A78AC" w:rsidRPr="00EA78AC" w:rsidRDefault="00EA78AC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 xml:space="preserve">     All squares are similar.</w:t>
            </w:r>
          </w:p>
        </w:tc>
      </w:tr>
      <w:tr w:rsidR="00EA78AC" w:rsidRPr="004E1905" w:rsidTr="00E27D9C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</w:tcPr>
          <w:p w:rsidR="00EA78AC" w:rsidRDefault="00B03616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7" type="#_x0000_t75" style="position:absolute;margin-left:25.05pt;margin-top:15.85pt;width:406.1pt;height:128.85pt;z-index:251778048;mso-position-horizontal-relative:text;mso-position-vertical-relative:text">
                  <v:imagedata r:id="rId54" o:title=""/>
                </v:shape>
                <o:OLEObject Type="Embed" ProgID="FXDraw3.Document" ShapeID="_x0000_s1037" DrawAspect="Content" ObjectID="_1392409247" r:id="rId55"/>
              </w:pict>
            </w:r>
            <w:r w:rsidR="00C70DC8">
              <w:rPr>
                <w:rFonts w:ascii="Times New Roman" w:hAnsi="Times New Roman" w:cs="Times New Roman"/>
                <w:sz w:val="24"/>
                <w:szCs w:val="24"/>
              </w:rPr>
              <w:t>What is the enlargement factor from Triangle 1 to Triangle 2?</w:t>
            </w:r>
          </w:p>
          <w:p w:rsidR="00C70DC8" w:rsidRDefault="00C70DC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0DC8" w:rsidRDefault="00C70DC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0DC8" w:rsidRDefault="00C70DC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F2429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AA4C15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786DC525" wp14:editId="2631196C">
                      <wp:simplePos x="0" y="0"/>
                      <wp:positionH relativeFrom="column">
                        <wp:posOffset>2107565</wp:posOffset>
                      </wp:positionH>
                      <wp:positionV relativeFrom="paragraph">
                        <wp:posOffset>113030</wp:posOffset>
                      </wp:positionV>
                      <wp:extent cx="1019175" cy="1403985"/>
                      <wp:effectExtent l="0" t="0" r="9525" b="635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1917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03616" w:rsidRPr="00AA4C15" w:rsidRDefault="00B03616" w:rsidP="00AA4C15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AA4C1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NOT TO </w:t>
                                  </w:r>
                                </w:p>
                                <w:p w:rsidR="00B03616" w:rsidRPr="00AA4C15" w:rsidRDefault="00B03616" w:rsidP="00AA4C15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 w:rsidRPr="00AA4C15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SCALE.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65.95pt;margin-top:8.9pt;width:80.25pt;height:110.55pt;z-index:2517800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" stroked="f">
                      <v:textbox style="mso-fit-shape-to-text:t">
                        <w:txbxContent>
                          <w:p w:rsidR="00B03616" w:rsidRPr="00AA4C15" w:rsidRDefault="00B03616" w:rsidP="00AA4C1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A4C1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NOT TO </w:t>
                            </w:r>
                          </w:p>
                          <w:p w:rsidR="00B03616" w:rsidRPr="00AA4C15" w:rsidRDefault="00B03616" w:rsidP="00AA4C15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AA4C1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SCALE.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F2429" w:rsidRDefault="007F2429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0DC8" w:rsidRDefault="00C70DC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0DC8" w:rsidRDefault="00C70DC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EA78AC" w:rsidRDefault="00EA78AC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7F24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2429" w:rsidRPr="007F2429">
              <w:rPr>
                <w:rFonts w:ascii="Times New Roman" w:hAnsi="Times New Roman" w:cs="Times New Roman"/>
                <w:color w:val="FF0000"/>
                <w:position w:val="-22"/>
                <w:sz w:val="24"/>
                <w:szCs w:val="24"/>
              </w:rPr>
              <w:object w:dxaOrig="245" w:dyaOrig="725">
                <v:shape id="_x0000_i1036" type="#_x0000_t75" style="width:9pt;height:27pt" o:ole="">
                  <v:imagedata r:id="rId56" o:title=""/>
                </v:shape>
                <o:OLEObject Type="Embed" ProgID="FXE300.Equation" ShapeID="_x0000_i1036" DrawAspect="Content" ObjectID="_1392409223" r:id="rId57"/>
              </w:object>
            </w:r>
            <w:r w:rsidR="007F24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7F24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2429" w:rsidRPr="007F2429">
              <w:rPr>
                <w:rFonts w:ascii="Times New Roman" w:hAnsi="Times New Roman" w:cs="Times New Roman"/>
                <w:color w:val="FF0000"/>
                <w:position w:val="-20"/>
                <w:sz w:val="24"/>
                <w:szCs w:val="24"/>
              </w:rPr>
              <w:object w:dxaOrig="357" w:dyaOrig="497">
                <v:shape id="_x0000_i1037" type="#_x0000_t75" style="width:17.85pt;height:24.85pt" o:ole="">
                  <v:imagedata r:id="rId58" o:title=""/>
                </v:shape>
                <o:OLEObject Type="Embed" ProgID="FXE300.Equation" ShapeID="_x0000_i1037" DrawAspect="Content" ObjectID="_1392409224" r:id="rId59"/>
              </w:object>
            </w:r>
            <w:r w:rsidR="007F24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   </w:t>
            </w:r>
            <w:r w:rsidR="007F24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F2429" w:rsidRPr="007F2429">
              <w:rPr>
                <w:rFonts w:ascii="Times New Roman" w:hAnsi="Times New Roman" w:cs="Times New Roman"/>
                <w:color w:val="FF0000"/>
                <w:position w:val="-20"/>
                <w:sz w:val="24"/>
                <w:szCs w:val="24"/>
              </w:rPr>
              <w:object w:dxaOrig="357" w:dyaOrig="497">
                <v:shape id="_x0000_i1038" type="#_x0000_t75" style="width:17.85pt;height:24.85pt" o:ole="">
                  <v:imagedata r:id="rId60" o:title=""/>
                </v:shape>
                <o:OLEObject Type="Embed" ProgID="FXE300.Equation" ShapeID="_x0000_i1038" DrawAspect="Content" ObjectID="_1392409225" r:id="rId61"/>
              </w:object>
            </w:r>
            <w:r w:rsidR="007F24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7F2429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7F2429" w:rsidRPr="007F2429">
              <w:rPr>
                <w:rFonts w:ascii="Times New Roman" w:hAnsi="Times New Roman" w:cs="Times New Roman"/>
                <w:color w:val="FF0000"/>
                <w:position w:val="-20"/>
                <w:sz w:val="24"/>
                <w:szCs w:val="24"/>
              </w:rPr>
              <w:object w:dxaOrig="357" w:dyaOrig="497">
                <v:shape id="_x0000_i1039" type="#_x0000_t75" style="width:17.85pt;height:24.85pt" o:ole="">
                  <v:imagedata r:id="rId62" o:title=""/>
                </v:shape>
                <o:OLEObject Type="Embed" ProgID="FXE300.Equation" ShapeID="_x0000_i1039" DrawAspect="Content" ObjectID="_1392409226" r:id="rId63"/>
              </w:object>
            </w:r>
            <w:r w:rsidR="007F24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A78AC" w:rsidRPr="004E1905" w:rsidTr="00C543D9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EA78AC" w:rsidRDefault="00F206AB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Ursula prints a photograph to a size of 12 cm by 16 cm. She decides to print a larger version to frame. The larger print is to measure 40 cm on the longer side. What is its width?</w:t>
            </w:r>
          </w:p>
          <w:p w:rsidR="00F206AB" w:rsidRDefault="00F206AB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EA78AC" w:rsidRDefault="00EA78AC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F206AB">
              <w:rPr>
                <w:rFonts w:ascii="Times New Roman" w:hAnsi="Times New Roman" w:cs="Times New Roman"/>
                <w:sz w:val="24"/>
                <w:szCs w:val="24"/>
              </w:rPr>
              <w:t>18 cm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</w:t>
            </w:r>
            <w:r w:rsidR="00F206AB">
              <w:rPr>
                <w:rFonts w:ascii="Times New Roman" w:hAnsi="Times New Roman" w:cs="Times New Roman"/>
                <w:sz w:val="24"/>
                <w:szCs w:val="24"/>
              </w:rPr>
              <w:t>24 cm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C.       </w:t>
            </w:r>
            <w:r w:rsidR="00F206AB">
              <w:rPr>
                <w:rFonts w:ascii="Times New Roman" w:hAnsi="Times New Roman" w:cs="Times New Roman"/>
                <w:sz w:val="24"/>
                <w:szCs w:val="24"/>
              </w:rPr>
              <w:t>27 cm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F206AB">
              <w:rPr>
                <w:rFonts w:ascii="Times New Roman" w:hAnsi="Times New Roman" w:cs="Times New Roman"/>
                <w:sz w:val="24"/>
                <w:szCs w:val="24"/>
              </w:rPr>
              <w:t xml:space="preserve">       30 cm.</w:t>
            </w:r>
          </w:p>
        </w:tc>
      </w:tr>
      <w:tr w:rsidR="00EA78AC" w:rsidRPr="004E1905" w:rsidTr="00C543D9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0C3B52" w:rsidRDefault="00B03616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8" type="#_x0000_t75" style="position:absolute;margin-left:82.8pt;margin-top:0;width:223.7pt;height:89.2pt;z-index:-251535360;mso-position-horizontal-relative:text;mso-position-vertical-relative:text">
                  <v:imagedata r:id="rId64" o:title=""/>
                </v:shape>
                <o:OLEObject Type="Embed" ProgID="FXDraw3.Document" ShapeID="_x0000_s1038" DrawAspect="Content" ObjectID="_1392409248" r:id="rId65"/>
              </w:pict>
            </w: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parallelogram </w:t>
            </w:r>
            <w:r w:rsidR="00AA4C15">
              <w:rPr>
                <w:rFonts w:ascii="Times New Roman" w:hAnsi="Times New Roman" w:cs="Times New Roman"/>
                <w:sz w:val="24"/>
                <w:szCs w:val="24"/>
              </w:rPr>
              <w:t>is similar to the one shown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above?</w:t>
            </w:r>
          </w:p>
          <w:p w:rsidR="000C3B52" w:rsidRPr="000C3B52" w:rsidRDefault="00B03616" w:rsidP="000C3B52">
            <w:pPr>
              <w:pStyle w:val="ListParagraph"/>
              <w:numPr>
                <w:ilvl w:val="0"/>
                <w:numId w:val="6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0" type="#_x0000_t75" style="position:absolute;left:0;text-align:left;margin-left:249.75pt;margin-top:1.05pt;width:206.8pt;height:81.2pt;z-index:-251533312;mso-position-horizontal-relative:text;mso-position-vertical-relative:text">
                  <v:imagedata r:id="rId66" o:title=""/>
                </v:shape>
                <o:OLEObject Type="Embed" ProgID="FXDraw3.Document" ShapeID="_x0000_s1040" DrawAspect="Content" ObjectID="_1392409249" r:id="rId67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9" type="#_x0000_t75" style="position:absolute;left:0;text-align:left;margin-left:23.25pt;margin-top:.75pt;width:206.8pt;height:82.55pt;z-index:-251534336;mso-position-horizontal-relative:text;mso-position-vertical-relative:text">
                  <v:imagedata r:id="rId68" o:title=""/>
                </v:shape>
                <o:OLEObject Type="Embed" ProgID="FXDraw3.Document" ShapeID="_x0000_s1039" DrawAspect="Content" ObjectID="_1392409250" r:id="rId69"/>
              </w:pict>
            </w:r>
            <w:r w:rsidR="00A03828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="00EA78AC" w:rsidRPr="000C3B52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Pr="000C3B52" w:rsidRDefault="00B03616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2" type="#_x0000_t75" style="position:absolute;margin-left:252pt;margin-top:9.6pt;width:207.35pt;height:85.1pt;z-index:-251531264;mso-position-horizontal-relative:text;mso-position-vertical-relative:text">
                  <v:imagedata r:id="rId70" o:title=""/>
                </v:shape>
                <o:OLEObject Type="Embed" ProgID="FXDraw3.Document" ShapeID="_x0000_s1042" DrawAspect="Content" ObjectID="_1392409251" r:id="rId71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1" type="#_x0000_t75" style="position:absolute;margin-left:23.25pt;margin-top:11.75pt;width:207.35pt;height:85.1pt;z-index:-251532288;mso-position-horizontal-relative:text;mso-position-vertical-relative:text">
                  <v:imagedata r:id="rId72" o:title=""/>
                </v:shape>
                <o:OLEObject Type="Embed" ProgID="FXDraw3.Document" ShapeID="_x0000_s1041" DrawAspect="Content" ObjectID="_1392409252" r:id="rId73"/>
              </w:pict>
            </w:r>
            <w:r w:rsidR="00EA78AC" w:rsidRPr="000C3B52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p w:rsidR="00EA78AC" w:rsidRPr="00A03828" w:rsidRDefault="00A03828" w:rsidP="00A0382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C.</w:t>
            </w:r>
            <w:r w:rsidRPr="00A03828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</w:t>
            </w:r>
            <w:r w:rsidR="00EA78AC" w:rsidRPr="00A03828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C3B52" w:rsidRPr="000C3B52" w:rsidRDefault="000C3B5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E27D9C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EA78AC" w:rsidRDefault="00B03616" w:rsidP="0062716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3" type="#_x0000_t75" style="position:absolute;margin-left:209.55pt;margin-top:5.85pt;width:257.45pt;height:119.75pt;z-index:251786240;mso-position-horizontal-relative:text;mso-position-vertical-relative:text">
                  <v:imagedata r:id="rId74" o:title=""/>
                </v:shape>
                <o:OLEObject Type="Embed" ProgID="FXDraw3.Document" ShapeID="_x0000_s1043" DrawAspect="Content" ObjectID="_1392409253" r:id="rId75"/>
              </w:pict>
            </w:r>
            <w:r w:rsidR="00627168">
              <w:rPr>
                <w:rFonts w:ascii="Times New Roman" w:hAnsi="Times New Roman" w:cs="Times New Roman"/>
                <w:sz w:val="24"/>
                <w:szCs w:val="24"/>
              </w:rPr>
              <w:t xml:space="preserve">A design is made up of rhombuses of three different sizes; labelled </w:t>
            </w:r>
            <w:r w:rsidR="00627168"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62716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27168"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="00627168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627168"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z</w:t>
            </w:r>
            <w:r w:rsidR="0062716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27168" w:rsidRDefault="0062716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rhombuses are similar?</w:t>
            </w:r>
          </w:p>
          <w:p w:rsidR="00276822" w:rsidRDefault="0027682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6822" w:rsidRDefault="0027682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6822" w:rsidRDefault="00276822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EA78AC" w:rsidRDefault="00627168" w:rsidP="0062716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A.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z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  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z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only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  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627168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only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.</w:t>
            </w:r>
          </w:p>
        </w:tc>
      </w:tr>
      <w:tr w:rsidR="00E27D9C" w:rsidRPr="004E1905" w:rsidTr="00C543D9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E27D9C" w:rsidRPr="004E1905" w:rsidRDefault="00E27D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E27D9C" w:rsidRPr="00C86809" w:rsidRDefault="00B03616" w:rsidP="00627168">
            <w:pPr>
              <w:spacing w:after="120"/>
              <w:ind w:right="6271"/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</w:rPr>
              <w:pict>
                <v:shape id="_x0000_s1047" type="#_x0000_t75" style="position:absolute;margin-left:289.45pt;margin-top:20.25pt;width:157.05pt;height:174pt;z-index:251787264;mso-position-horizontal-relative:text;mso-position-vertical-relative:text">
                  <v:imagedata r:id="rId76" o:title=""/>
                </v:shape>
                <o:OLEObject Type="Embed" ProgID="FXDraw3.Document" ShapeID="_x0000_s1047" DrawAspect="Content" ObjectID="_1392409254" r:id="rId77"/>
              </w:pict>
            </w:r>
            <w:r w:rsidR="00C8680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835F4F" w:rsidRPr="00C86809">
              <w:rPr>
                <w:rFonts w:ascii="Times New Roman" w:hAnsi="Times New Roman" w:cs="Times New Roman"/>
                <w:noProof/>
                <w:color w:val="FF0000"/>
                <w:position w:val="-8"/>
                <w:sz w:val="24"/>
                <w:szCs w:val="24"/>
              </w:rPr>
              <w:object w:dxaOrig="2383" w:dyaOrig="401">
                <v:shape id="_x0000_i1040" type="#_x0000_t75" style="width:91.75pt;height:15.7pt" o:ole="">
                  <v:imagedata r:id="rId78" o:title=""/>
                </v:shape>
                <o:OLEObject Type="Embed" ProgID="FXE300.Equation" ShapeID="_x0000_i1040" DrawAspect="Content" ObjectID="_1392409227" r:id="rId79"/>
              </w:object>
            </w:r>
            <w:r w:rsidR="00C86809" w:rsidRPr="00C86809">
              <w:rPr>
                <w:rFonts w:ascii="Times New Roman" w:hAnsi="Times New Roman" w:cs="Times New Roman"/>
                <w:noProof/>
                <w:position w:val="-8"/>
                <w:sz w:val="24"/>
                <w:szCs w:val="24"/>
              </w:rPr>
              <w:t xml:space="preserve"> </w:t>
            </w:r>
          </w:p>
          <w:p w:rsidR="00E27D9C" w:rsidRDefault="00C86809" w:rsidP="00627168">
            <w:pPr>
              <w:spacing w:after="120"/>
              <w:ind w:right="6271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AC = 16 cm, CE = 2 cm and CB = 8 cm.</w:t>
            </w:r>
          </w:p>
          <w:p w:rsidR="00E27D9C" w:rsidRDefault="00C86809" w:rsidP="00627168">
            <w:pPr>
              <w:spacing w:after="120"/>
              <w:ind w:right="6271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What is the length of ED?</w:t>
            </w:r>
          </w:p>
          <w:p w:rsidR="00C86809" w:rsidRDefault="00C86809" w:rsidP="00627168">
            <w:pPr>
              <w:spacing w:after="120"/>
              <w:ind w:right="6271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C86809" w:rsidRDefault="00C86809" w:rsidP="0062716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 cm.</w:t>
            </w:r>
          </w:p>
          <w:p w:rsidR="00C86809" w:rsidRDefault="00C86809" w:rsidP="0062716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 cm.</w:t>
            </w:r>
          </w:p>
          <w:p w:rsidR="00C86809" w:rsidRDefault="00C86809" w:rsidP="00627168">
            <w:pPr>
              <w:spacing w:after="120"/>
              <w:ind w:right="62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 10 cm.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86809" w:rsidRDefault="00C86809" w:rsidP="00627168">
            <w:pPr>
              <w:spacing w:after="120"/>
              <w:ind w:right="6271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12 cm.</w:t>
            </w:r>
          </w:p>
          <w:p w:rsidR="00E27D9C" w:rsidRDefault="00E27D9C" w:rsidP="00627168">
            <w:pPr>
              <w:spacing w:after="120"/>
              <w:ind w:right="6271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E27D9C" w:rsidRDefault="00E27D9C" w:rsidP="00627168">
            <w:pPr>
              <w:spacing w:after="120"/>
              <w:ind w:right="6271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E27D9C" w:rsidRPr="004E1905" w:rsidTr="00C543D9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E27D9C" w:rsidRPr="004E1905" w:rsidRDefault="00E27D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reason could be used to prove that  </w:t>
            </w:r>
            <w:r w:rsidRPr="00D511C7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372" w:dyaOrig="401" w14:anchorId="3B27A4AF">
                <v:shape id="_x0000_i1041" type="#_x0000_t75" style="width:84.45pt;height:14.3pt" o:ole="">
                  <v:imagedata r:id="rId80" o:title=""/>
                </v:shape>
                <o:OLEObject Type="Embed" ProgID="FXE300.Equation" ShapeID="_x0000_i1041" DrawAspect="Content" ObjectID="_1392409228" r:id="rId8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E27D9C" w:rsidRDefault="00B03616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6" type="#_x0000_t75" style="position:absolute;margin-left:24.85pt;margin-top:4.3pt;width:318.2pt;height:177.35pt;z-index:-251658240;mso-position-horizontal-relative:text;mso-position-vertical-relative:text">
                  <v:imagedata r:id="rId82" o:title=""/>
                </v:shape>
                <o:OLEObject Type="Embed" ProgID="FXDraw3.Document" ShapeID="_x0000_s1046" DrawAspect="Content" ObjectID="_1392409255" r:id="rId83"/>
              </w:pict>
            </w: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A.    </w:t>
            </w:r>
            <w:r w:rsidR="00180972" w:rsidRPr="00D7068F">
              <w:rPr>
                <w:i/>
              </w:rPr>
              <w:t xml:space="preserve">The three corresponding angles of the triangles are </w:t>
            </w:r>
            <w:proofErr w:type="gramStart"/>
            <w:r w:rsidR="00180972" w:rsidRPr="00D7068F">
              <w:rPr>
                <w:i/>
              </w:rPr>
              <w:t>equal</w:t>
            </w:r>
            <w:r w:rsidR="00180972" w:rsidRPr="00D7068F">
              <w:rPr>
                <w:i/>
              </w:rPr>
              <w:t xml:space="preserve"> </w:t>
            </w:r>
            <w:r w:rsidR="00180972">
              <w:rPr>
                <w:i/>
              </w:rPr>
              <w:t>.</w:t>
            </w:r>
            <w:proofErr w:type="gramEnd"/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Pr="00D7068F">
              <w:rPr>
                <w:i/>
              </w:rPr>
              <w:t>The three corresponding angles of the triangles are proportional.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C.    </w:t>
            </w:r>
            <w:r w:rsidR="00180972" w:rsidRPr="00D7068F">
              <w:rPr>
                <w:i/>
              </w:rPr>
              <w:t>The three corresponding sides of the triangles are proportional</w:t>
            </w:r>
            <w:r w:rsidR="00180972">
              <w:rPr>
                <w:i/>
                <w:sz w:val="20"/>
              </w:rPr>
              <w:t>.</w:t>
            </w:r>
            <w:r w:rsidR="00180972"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D7068F">
              <w:rPr>
                <w:i/>
              </w:rPr>
              <w:t>.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:rsidR="00E27D9C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7D9C" w:rsidRPr="004E1905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D7068F">
              <w:rPr>
                <w:i/>
              </w:rPr>
              <w:t xml:space="preserve">Two corresponding sides of the triangles are proportional </w:t>
            </w:r>
            <w:r>
              <w:rPr>
                <w:i/>
              </w:rPr>
              <w:t>and the included angle is equal</w:t>
            </w:r>
            <w:r>
              <w:rPr>
                <w:i/>
                <w:sz w:val="20"/>
              </w:rPr>
              <w:t>.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E27D9C" w:rsidRPr="004E1905" w:rsidRDefault="00E27D9C" w:rsidP="00B036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7D9C" w:rsidRPr="004E1905" w:rsidTr="00E27D9C">
        <w:trPr>
          <w:cantSplit/>
        </w:trPr>
        <w:tc>
          <w:tcPr>
            <w:tcW w:w="534" w:type="dxa"/>
          </w:tcPr>
          <w:p w:rsidR="00E27D9C" w:rsidRPr="004E1905" w:rsidRDefault="00E27D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0064" w:type="dxa"/>
            <w:gridSpan w:val="4"/>
          </w:tcPr>
          <w:p w:rsidR="00E27D9C" w:rsidRPr="00497735" w:rsidRDefault="00B03616" w:rsidP="00173A68">
            <w:pPr>
              <w:spacing w:after="120"/>
              <w:ind w:right="57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noProof/>
                <w:sz w:val="28"/>
                <w:szCs w:val="28"/>
              </w:rPr>
              <w:pict>
                <v:shape id="_x0000_s1065" type="#_x0000_t75" style="position:absolute;margin-left:305.55pt;margin-top:5.9pt;width:181.35pt;height:168.75pt;z-index:251788288;mso-position-horizontal-relative:text;mso-position-vertical-relative:text">
                  <v:imagedata r:id="rId84" o:title=""/>
                </v:shape>
                <o:OLEObject Type="Embed" ProgID="FXDraw3.Document" ShapeID="_x0000_s1065" DrawAspect="Content" ObjectID="_1392409256" r:id="rId85"/>
              </w:pict>
            </w:r>
            <w:r w:rsidR="00497735" w:rsidRPr="00497735">
              <w:rPr>
                <w:rFonts w:ascii="Times New Roman" w:hAnsi="Times New Roman" w:cs="Times New Roman"/>
                <w:i/>
                <w:sz w:val="28"/>
                <w:szCs w:val="28"/>
              </w:rPr>
              <w:t>x</w:t>
            </w:r>
            <w:r w:rsidR="00497735" w:rsidRPr="004977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497735" w:rsidRPr="00497735">
              <w:rPr>
                <w:rFonts w:ascii="Times New Roman" w:hAnsi="Times New Roman" w:cs="Times New Roman"/>
                <w:sz w:val="28"/>
                <w:szCs w:val="28"/>
              </w:rPr>
              <w:t>= ?</w:t>
            </w:r>
            <w:proofErr w:type="gramEnd"/>
          </w:p>
          <w:p w:rsidR="00173A68" w:rsidRDefault="00173A6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3A68" w:rsidRDefault="00173A6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3A68" w:rsidRDefault="00E27D9C" w:rsidP="00173A6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497735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  <w:p w:rsidR="00173A68" w:rsidRDefault="00E27D9C" w:rsidP="00173A6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73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 w:rsidR="00497735">
              <w:rPr>
                <w:rFonts w:ascii="Times New Roman" w:hAnsi="Times New Roman" w:cs="Times New Roman"/>
                <w:sz w:val="24"/>
                <w:szCs w:val="24"/>
              </w:rPr>
              <w:t xml:space="preserve">  8</w:t>
            </w:r>
          </w:p>
          <w:p w:rsidR="00173A68" w:rsidRDefault="00173A68" w:rsidP="00173A6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27D9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</w:t>
            </w:r>
            <w:r w:rsidR="0049773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  <w:p w:rsidR="00E27D9C" w:rsidRDefault="00E27D9C" w:rsidP="00173A6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497735">
              <w:rPr>
                <w:rFonts w:ascii="Times New Roman" w:hAnsi="Times New Roman" w:cs="Times New Roman"/>
                <w:sz w:val="24"/>
                <w:szCs w:val="24"/>
              </w:rPr>
              <w:t xml:space="preserve">      12</w:t>
            </w:r>
          </w:p>
          <w:p w:rsidR="00173A68" w:rsidRPr="00EA78AC" w:rsidRDefault="00173A68" w:rsidP="000C3B5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7735" w:rsidRPr="004E1905" w:rsidTr="00E27D9C">
        <w:trPr>
          <w:cantSplit/>
        </w:trPr>
        <w:tc>
          <w:tcPr>
            <w:tcW w:w="534" w:type="dxa"/>
          </w:tcPr>
          <w:p w:rsidR="00497735" w:rsidRPr="004E1905" w:rsidRDefault="004977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497735" w:rsidRPr="003C54CB" w:rsidRDefault="00B03616" w:rsidP="00B03616">
            <w:pPr>
              <w:spacing w:after="120"/>
              <w:ind w:right="570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70" type="#_x0000_t75" style="position:absolute;margin-left:295.05pt;margin-top:2.15pt;width:183.85pt;height:169.9pt;z-index:251789312;mso-position-horizontal-relative:text;mso-position-vertical-relative:text">
                  <v:imagedata r:id="rId86" o:title=""/>
                </v:shape>
                <o:OLEObject Type="Embed" ProgID="FXDraw3.Document" ShapeID="_x0000_s1070" DrawAspect="Content" ObjectID="_1392409257" r:id="rId87"/>
              </w:pict>
            </w:r>
            <w:r w:rsidR="003C54CB" w:rsidRPr="003C54CB">
              <w:rPr>
                <w:rFonts w:ascii="Times New Roman" w:hAnsi="Times New Roman" w:cs="Times New Roman"/>
                <w:sz w:val="24"/>
                <w:szCs w:val="24"/>
              </w:rPr>
              <w:t>What is the length of</w:t>
            </w:r>
            <w:r w:rsidR="003C54CB">
              <w:rPr>
                <w:rFonts w:ascii="Times New Roman" w:hAnsi="Times New Roman" w:cs="Times New Roman"/>
                <w:sz w:val="24"/>
                <w:szCs w:val="24"/>
              </w:rPr>
              <w:t xml:space="preserve"> BC in the diagram?</w:t>
            </w:r>
          </w:p>
          <w:p w:rsidR="00497735" w:rsidRDefault="00497735" w:rsidP="00B036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7735" w:rsidRDefault="00497735" w:rsidP="00B036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7735" w:rsidRDefault="00497735" w:rsidP="00B03616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C54C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497735" w:rsidRDefault="00497735" w:rsidP="00B03616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C54C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497735" w:rsidRDefault="00497735" w:rsidP="00B03616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 </w:t>
            </w:r>
            <w:r w:rsidR="003C54C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  <w:p w:rsidR="00497735" w:rsidRDefault="00497735" w:rsidP="00B03616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3C54CB">
              <w:rPr>
                <w:rFonts w:ascii="Times New Roman" w:hAnsi="Times New Roman" w:cs="Times New Roman"/>
                <w:sz w:val="24"/>
                <w:szCs w:val="24"/>
              </w:rPr>
              <w:t xml:space="preserve">      15</w:t>
            </w:r>
          </w:p>
          <w:p w:rsidR="00497735" w:rsidRPr="00EA78AC" w:rsidRDefault="00497735" w:rsidP="00B0361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0C3B52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830"/>
        <w:gridCol w:w="537"/>
        <w:gridCol w:w="3909"/>
        <w:gridCol w:w="208"/>
        <w:gridCol w:w="4802"/>
      </w:tblGrid>
      <w:tr w:rsidR="007B472E" w:rsidRPr="004E1905" w:rsidTr="00EF6665">
        <w:trPr>
          <w:cantSplit/>
        </w:trPr>
        <w:tc>
          <w:tcPr>
            <w:tcW w:w="1763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7B472E" w:rsidRDefault="007B472E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7B472E" w:rsidRPr="004E1905" w:rsidRDefault="007B472E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117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7B472E" w:rsidRDefault="007B472E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7B472E" w:rsidRDefault="007B472E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Enlargement and Similarity</w:t>
            </w:r>
          </w:p>
        </w:tc>
        <w:tc>
          <w:tcPr>
            <w:tcW w:w="4802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7B472E" w:rsidRDefault="007B472E" w:rsidP="000C3B5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</w:p>
          <w:p w:rsidR="007B472E" w:rsidRPr="004E1905" w:rsidRDefault="007B472E" w:rsidP="000C3B5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FF1257" w:rsidRPr="004E1905" w:rsidTr="00EF6665">
        <w:trPr>
          <w:cantSplit/>
        </w:trPr>
        <w:tc>
          <w:tcPr>
            <w:tcW w:w="1763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0C3B5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909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EF666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Longer Questions</w:t>
            </w:r>
          </w:p>
        </w:tc>
        <w:tc>
          <w:tcPr>
            <w:tcW w:w="5010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FF1257" w:rsidRPr="004E1905" w:rsidRDefault="00FF1257" w:rsidP="000C3B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FF1257" w:rsidRPr="004E1905" w:rsidTr="00EF6665">
        <w:trPr>
          <w:cantSplit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6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257" w:rsidRPr="00582441" w:rsidRDefault="00FF1257" w:rsidP="000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FF1257" w:rsidRPr="004E1905" w:rsidRDefault="00FF1257" w:rsidP="000C3B5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FF1257" w:rsidRPr="004E1905" w:rsidRDefault="00FF1257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54CB" w:rsidRPr="004E1905" w:rsidTr="00C543D9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3C54CB" w:rsidRPr="004E1905" w:rsidRDefault="003C54CB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3C54CB" w:rsidRPr="004E1905" w:rsidRDefault="003C54CB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6" w:type="dxa"/>
            <w:gridSpan w:val="5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EF6665" w:rsidRDefault="00B03616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71" type="#_x0000_t75" style="position:absolute;margin-left:187.95pt;margin-top:-1.05pt;width:288.9pt;height:198.2pt;z-index:251790336;mso-position-horizontal-relative:text;mso-position-vertical-relative:text">
                  <v:imagedata r:id="rId88" o:title=""/>
                </v:shape>
                <o:OLEObject Type="Embed" ProgID="FXDraw3.Document" ShapeID="_x0000_s1071" DrawAspect="Content" ObjectID="_1392409258" r:id="rId89"/>
              </w:pict>
            </w: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C54CB" w:rsidRPr="00F661A2" w:rsidRDefault="003C54CB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6A45" w:rsidRPr="004E1905" w:rsidTr="00C543D9">
        <w:trPr>
          <w:cantSplit/>
          <w:trHeight w:val="1041"/>
        </w:trPr>
        <w:tc>
          <w:tcPr>
            <w:tcW w:w="396" w:type="dxa"/>
            <w:vMerge w:val="restart"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Pr="004E1905" w:rsidRDefault="00676A45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676A45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676A45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F666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676A45" w:rsidRPr="00F661A2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9456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676A4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EF6665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443" w:dyaOrig="401">
                <v:shape id="_x0000_i1042" type="#_x0000_t75" style="width:108.7pt;height:18pt" o:ole="">
                  <v:imagedata r:id="rId90" o:title=""/>
                </v:shape>
                <o:OLEObject Type="Embed" ProgID="FXE300.Equation" ShapeID="_x0000_i1042" DrawAspect="Content" ObjectID="_1392409229" r:id="rId9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EF6665" w:rsidP="00EF666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Pr="00FF1B4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F6665" w:rsidRPr="00FF1B4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6665" w:rsidRDefault="00EF6665" w:rsidP="00EF666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6665" w:rsidRPr="00FF1B4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F6665" w:rsidRPr="00FF1B4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6665" w:rsidRPr="00F661A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676A45" w:rsidRPr="004E1905" w:rsidTr="00C543D9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676A45" w:rsidRPr="004E1905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676A45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676A45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F666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676A45" w:rsidRDefault="00676A4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9456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676A4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Find the length of </w:t>
            </w:r>
            <w:r w:rsidRPr="00EF6665">
              <w:rPr>
                <w:rFonts w:ascii="Times New Roman" w:hAnsi="Times New Roman" w:cs="Times New Roman"/>
                <w:i/>
                <w:sz w:val="24"/>
                <w:szCs w:val="24"/>
              </w:rPr>
              <w:t>WU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F6665" w:rsidRDefault="00EF6665" w:rsidP="000C3B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6665" w:rsidRPr="00FF1B4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F6665" w:rsidRPr="00FF1B4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6665" w:rsidRDefault="00EF6665" w:rsidP="00EF6665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6665" w:rsidRPr="00FF1B4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EF6665" w:rsidRPr="00FF1B4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F6665" w:rsidRPr="00F661A2" w:rsidRDefault="00EF6665" w:rsidP="00EF66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</w:tbl>
    <w:p w:rsidR="00FB269C" w:rsidRDefault="00FB269C" w:rsidP="00C67F16">
      <w:pPr>
        <w:tabs>
          <w:tab w:val="left" w:pos="2040"/>
        </w:tabs>
        <w:spacing w:line="240" w:lineRule="auto"/>
        <w:ind w:left="720"/>
        <w:jc w:val="center"/>
        <w:rPr>
          <w:sz w:val="28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1951"/>
        <w:gridCol w:w="4040"/>
        <w:gridCol w:w="4607"/>
      </w:tblGrid>
      <w:tr w:rsidR="00C543D9" w:rsidRPr="004E1905" w:rsidTr="00B03616">
        <w:trPr>
          <w:cantSplit/>
        </w:trPr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C543D9" w:rsidRDefault="00C543D9" w:rsidP="00B0361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C543D9" w:rsidRPr="004E1905" w:rsidRDefault="00C543D9" w:rsidP="00B0361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tcBorders>
              <w:top w:val="nil"/>
              <w:bottom w:val="nil"/>
            </w:tcBorders>
            <w:vAlign w:val="center"/>
          </w:tcPr>
          <w:p w:rsidR="00C543D9" w:rsidRDefault="00C543D9" w:rsidP="00B0361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C543D9" w:rsidRDefault="00C543D9" w:rsidP="00B0361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Enlargement and Similarity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C543D9" w:rsidRPr="004E1905" w:rsidRDefault="00C543D9" w:rsidP="00B03616">
            <w:pPr>
              <w:spacing w:before="120" w:after="120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C543D9" w:rsidRPr="004E1905" w:rsidTr="00B03616">
        <w:trPr>
          <w:cantSplit/>
        </w:trPr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C543D9" w:rsidRPr="004E1905" w:rsidRDefault="00C543D9" w:rsidP="00B03616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8647" w:type="dxa"/>
            <w:gridSpan w:val="2"/>
            <w:tcBorders>
              <w:top w:val="nil"/>
              <w:bottom w:val="nil"/>
            </w:tcBorders>
            <w:vAlign w:val="center"/>
          </w:tcPr>
          <w:p w:rsidR="00C543D9" w:rsidRPr="004E1905" w:rsidRDefault="00C543D9" w:rsidP="00B03616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Multiple Choice Answer Sheet</w:t>
            </w:r>
          </w:p>
        </w:tc>
      </w:tr>
    </w:tbl>
    <w:p w:rsidR="00C543D9" w:rsidRDefault="00C543D9" w:rsidP="00C543D9">
      <w:pPr>
        <w:spacing w:before="120" w:after="120" w:line="240" w:lineRule="auto"/>
        <w:jc w:val="center"/>
      </w:pPr>
    </w:p>
    <w:p w:rsidR="00C543D9" w:rsidRPr="00EB7C1D" w:rsidRDefault="00C543D9" w:rsidP="00C543D9">
      <w:pPr>
        <w:spacing w:before="120" w:after="120" w:line="240" w:lineRule="auto"/>
        <w:jc w:val="center"/>
        <w:rPr>
          <w:rFonts w:ascii="Times New Roman" w:hAnsi="Times New Roman" w:cs="Times New Roman"/>
        </w:rPr>
      </w:pPr>
      <w:r w:rsidRPr="00EB7C1D">
        <w:rPr>
          <w:rFonts w:ascii="Times New Roman" w:hAnsi="Times New Roman" w:cs="Times New Roman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C543D9">
      <w:pPr>
        <w:spacing w:after="120" w:line="240" w:lineRule="auto"/>
      </w:pPr>
      <w:r>
        <w:tab/>
      </w:r>
    </w:p>
    <w:p w:rsidR="00B03616" w:rsidRDefault="00B03616" w:rsidP="00C543D9">
      <w:pPr>
        <w:spacing w:after="120" w:line="240" w:lineRule="auto"/>
      </w:pPr>
    </w:p>
    <w:p w:rsidR="00B03616" w:rsidRDefault="00B03616" w:rsidP="00C543D9">
      <w:pPr>
        <w:spacing w:after="120" w:line="240" w:lineRule="auto"/>
        <w:sectPr w:rsidR="00B03616" w:rsidSect="00B03616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B03616" w:rsidRPr="005254D3" w:rsidRDefault="00B03616" w:rsidP="00B0361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B03616" w:rsidRPr="005254D3" w:rsidTr="00B03616">
        <w:trPr>
          <w:cantSplit/>
        </w:trPr>
        <w:tc>
          <w:tcPr>
            <w:tcW w:w="2121" w:type="dxa"/>
            <w:vMerge w:val="restart"/>
            <w:tcBorders>
              <w:top w:val="nil"/>
            </w:tcBorders>
            <w:vAlign w:val="center"/>
          </w:tcPr>
          <w:p w:rsidR="00B03616" w:rsidRPr="005254D3" w:rsidRDefault="00B03616" w:rsidP="00B0361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B03616" w:rsidRDefault="00B03616" w:rsidP="00B03616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B03616" w:rsidRPr="005254D3" w:rsidRDefault="00B03616" w:rsidP="00B0361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Enlargement and Similarity</w:t>
            </w:r>
          </w:p>
        </w:tc>
      </w:tr>
      <w:tr w:rsidR="00B03616" w:rsidRPr="005254D3" w:rsidTr="00B03616">
        <w:trPr>
          <w:cantSplit/>
        </w:trPr>
        <w:tc>
          <w:tcPr>
            <w:tcW w:w="2121" w:type="dxa"/>
            <w:vMerge/>
            <w:tcBorders>
              <w:bottom w:val="nil"/>
            </w:tcBorders>
            <w:vAlign w:val="center"/>
          </w:tcPr>
          <w:p w:rsidR="00B03616" w:rsidRPr="005254D3" w:rsidRDefault="00B03616" w:rsidP="00B0361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bottom w:val="nil"/>
            </w:tcBorders>
            <w:vAlign w:val="center"/>
          </w:tcPr>
          <w:p w:rsidR="00B03616" w:rsidRPr="005254D3" w:rsidRDefault="00B03616" w:rsidP="00B03616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tbl>
      <w:tblPr>
        <w:tblStyle w:val="TableGrid"/>
        <w:tblpPr w:leftFromText="180" w:rightFromText="180" w:vertAnchor="text" w:horzAnchor="margin" w:tblpY="290"/>
        <w:tblW w:w="5495" w:type="dxa"/>
        <w:tblLook w:val="04A0" w:firstRow="1" w:lastRow="0" w:firstColumn="1" w:lastColumn="0" w:noHBand="0" w:noVBand="1"/>
      </w:tblPr>
      <w:tblGrid>
        <w:gridCol w:w="568"/>
        <w:gridCol w:w="4927"/>
      </w:tblGrid>
      <w:tr w:rsidR="00180972" w:rsidRPr="005254D3" w:rsidTr="00180972">
        <w:tc>
          <w:tcPr>
            <w:tcW w:w="5495" w:type="dxa"/>
            <w:gridSpan w:val="2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927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927" w:type="dxa"/>
          </w:tcPr>
          <w:p w:rsidR="00180972" w:rsidRPr="00B03616" w:rsidRDefault="00180972" w:rsidP="00180972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03616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215" w:dyaOrig="632">
                <v:shape id="_x0000_i1043" type="#_x0000_t75" style="width:10.75pt;height:31.6pt" o:ole="">
                  <v:imagedata r:id="rId92" o:title=""/>
                </v:shape>
                <o:OLEObject Type="Embed" ProgID="FXE300.Equation" ShapeID="_x0000_i1043" DrawAspect="Content" ObjectID="_1392409230" r:id="rId93"/>
              </w:object>
            </w:r>
            <w:r w:rsidRPr="00B03616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927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Equal</w:t>
            </w: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927" w:type="dxa"/>
          </w:tcPr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92" type="#_x0000_t75" style="position:absolute;margin-left:-2.7pt;margin-top:3.5pt;width:167.2pt;height:191pt;z-index:251658240;mso-position-horizontal-relative:text;mso-position-vertical-relative:text">
                  <v:imagedata r:id="rId94" o:title="" cropbottom="12421f" cropright="20987f"/>
                </v:shape>
                <o:OLEObject Type="Embed" ProgID="FXDraw3.Document" ShapeID="_x0000_s1092" DrawAspect="Content" ObjectID="_1392409259" r:id="rId95"/>
              </w:pict>
            </w: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Pr="004E1905" w:rsidRDefault="00180972" w:rsidP="001809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927" w:type="dxa"/>
          </w:tcPr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93" type="#_x0000_t75" style="position:absolute;margin-left:-2.7pt;margin-top:4.05pt;width:271.45pt;height:123.15pt;z-index:251658240;mso-position-horizontal-relative:text;mso-position-vertical-relative:text">
                  <v:imagedata r:id="rId96" o:title="" cropbottom="2813f" cropright="4706f"/>
                </v:shape>
                <o:OLEObject Type="Embed" ProgID="FXDraw3.Document" ShapeID="_x0000_s1093" DrawAspect="Content" ObjectID="_1392409260" r:id="rId97"/>
              </w:pict>
            </w: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Default="00180972" w:rsidP="0018097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0972" w:rsidRPr="004E1905" w:rsidRDefault="00180972" w:rsidP="0018097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927" w:type="dxa"/>
          </w:tcPr>
          <w:p w:rsidR="00180972" w:rsidRPr="00180972" w:rsidRDefault="00180972" w:rsidP="00180972">
            <w:pPr>
              <w:rPr>
                <w:rFonts w:ascii="Times New Roman" w:hAnsi="Times New Roman" w:cs="Times New Roman"/>
                <w:position w:val="-2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0972">
              <w:rPr>
                <w:rFonts w:ascii="Times New Roman" w:hAnsi="Times New Roman" w:cs="Times New Roman"/>
                <w:color w:val="FF0000"/>
                <w:position w:val="-26"/>
                <w:sz w:val="28"/>
                <w:szCs w:val="28"/>
              </w:rPr>
              <w:object w:dxaOrig="215" w:dyaOrig="632">
                <v:shape id="_x0000_i1044" type="#_x0000_t75" style="width:10.75pt;height:31.6pt" o:ole="">
                  <v:imagedata r:id="rId98" o:title=""/>
                </v:shape>
                <o:OLEObject Type="Embed" ProgID="FXE300.Equation" ShapeID="_x0000_i1044" DrawAspect="Content" ObjectID="_1392409231" r:id="rId99"/>
              </w:object>
            </w:r>
            <w:r w:rsidRPr="00180972">
              <w:rPr>
                <w:rFonts w:ascii="Times New Roman" w:hAnsi="Times New Roman" w:cs="Times New Roman"/>
                <w:position w:val="-26"/>
                <w:sz w:val="28"/>
                <w:szCs w:val="28"/>
              </w:rPr>
              <w:t xml:space="preserve">  </w:t>
            </w: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4927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cm</w:t>
            </w: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927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 cm</w:t>
            </w: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927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angles in  </w:t>
            </w:r>
            <w:r w:rsidRPr="00180972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774" w:dyaOrig="361">
                <v:shape id="_x0000_i1045" type="#_x0000_t75" style="width:38.7pt;height:18.05pt" o:ole="">
                  <v:imagedata r:id="rId100" o:title=""/>
                </v:shape>
                <o:OLEObject Type="Embed" ProgID="FXE300.Equation" ShapeID="_x0000_i1045" DrawAspect="Content" ObjectID="_1392409232" r:id="rId101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are equal to the corresponding angles in  </w:t>
            </w:r>
            <w:r w:rsidRPr="00180972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972" w:dyaOrig="361">
                <v:shape id="_x0000_i1046" type="#_x0000_t75" style="width:48.6pt;height:18.05pt" o:ole="">
                  <v:imagedata r:id="rId102" o:title=""/>
                </v:shape>
                <o:OLEObject Type="Embed" ProgID="FXE300.Equation" ShapeID="_x0000_i1046" DrawAspect="Content" ObjectID="_1392409233" r:id="rId103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80972" w:rsidRPr="005254D3" w:rsidTr="00180972">
        <w:tc>
          <w:tcPr>
            <w:tcW w:w="568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927" w:type="dxa"/>
          </w:tcPr>
          <w:p w:rsidR="00180972" w:rsidRPr="005254D3" w:rsidRDefault="00180972" w:rsidP="0018097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Two pairs of corresponding sides are in the same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ratio(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2:3) and the angle between them is equal. </w:t>
            </w:r>
          </w:p>
        </w:tc>
      </w:tr>
    </w:tbl>
    <w:p w:rsidR="00B03616" w:rsidRPr="005254D3" w:rsidRDefault="00B03616" w:rsidP="00B03616">
      <w:pPr>
        <w:rPr>
          <w:rFonts w:ascii="Times New Roman" w:hAnsi="Times New Roman" w:cs="Times New Roman"/>
          <w:sz w:val="28"/>
          <w:szCs w:val="28"/>
        </w:rPr>
      </w:pPr>
      <w:r w:rsidRPr="005254D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B03616" w:rsidRPr="005254D3" w:rsidTr="00B03616">
        <w:tc>
          <w:tcPr>
            <w:tcW w:w="2093" w:type="dxa"/>
            <w:gridSpan w:val="2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B03616" w:rsidRPr="005254D3" w:rsidTr="00B03616">
        <w:tc>
          <w:tcPr>
            <w:tcW w:w="675" w:type="dxa"/>
          </w:tcPr>
          <w:p w:rsidR="00B03616" w:rsidRPr="005254D3" w:rsidRDefault="00B03616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54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</w:tcPr>
          <w:p w:rsidR="00B03616" w:rsidRPr="005254D3" w:rsidRDefault="00180972" w:rsidP="00B036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</w:tbl>
    <w:p w:rsidR="00B03616" w:rsidRPr="005254D3" w:rsidRDefault="00B03616" w:rsidP="00B03616">
      <w:pPr>
        <w:rPr>
          <w:rFonts w:ascii="Times New Roman" w:hAnsi="Times New Roman" w:cs="Times New Roman"/>
          <w:sz w:val="28"/>
          <w:szCs w:val="28"/>
        </w:rPr>
      </w:pPr>
    </w:p>
    <w:p w:rsidR="00B03616" w:rsidRDefault="00B03616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p w:rsidR="00494978" w:rsidRDefault="00494978" w:rsidP="00B0361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830"/>
        <w:gridCol w:w="9456"/>
      </w:tblGrid>
      <w:tr w:rsidR="00B17930" w:rsidRPr="00F661A2" w:rsidTr="002431C6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B17930" w:rsidRPr="004E1905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</w:t>
            </w:r>
          </w:p>
          <w:p w:rsidR="00B17930" w:rsidRPr="004E1905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6" w:type="dxa"/>
            <w:gridSpan w:val="2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94" type="#_x0000_t75" style="position:absolute;margin-left:187.95pt;margin-top:-1.05pt;width:288.9pt;height:198.2pt;z-index:251792384;mso-position-horizontal-relative:text;mso-position-vertical-relative:text">
                  <v:imagedata r:id="rId88" o:title=""/>
                </v:shape>
                <o:OLEObject Type="Embed" ProgID="FXDraw3.Document" ShapeID="_x0000_s1094" DrawAspect="Content" ObjectID="_1392409261" r:id="rId104"/>
              </w:pict>
            </w: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Pr="00F661A2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930" w:rsidRPr="00F661A2" w:rsidTr="002431C6">
        <w:trPr>
          <w:cantSplit/>
          <w:trHeight w:val="1041"/>
        </w:trPr>
        <w:tc>
          <w:tcPr>
            <w:tcW w:w="396" w:type="dxa"/>
            <w:vMerge w:val="restart"/>
            <w:tcBorders>
              <w:top w:val="nil"/>
              <w:bottom w:val="nil"/>
            </w:tcBorders>
            <w:tcMar>
              <w:top w:w="113" w:type="dxa"/>
            </w:tcMar>
          </w:tcPr>
          <w:p w:rsidR="00B17930" w:rsidRPr="004E1905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  <w:p w:rsidR="00B17930" w:rsidRPr="00F661A2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945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that  </w:t>
            </w:r>
            <w:proofErr w:type="gramEnd"/>
            <w:r w:rsidRPr="00EF6665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443" w:dyaOrig="401">
                <v:shape id="_x0000_i1047" type="#_x0000_t75" style="width:108.7pt;height:18pt" o:ole="">
                  <v:imagedata r:id="rId90" o:title=""/>
                </v:shape>
                <o:OLEObject Type="Embed" ProgID="FXE300.Equation" ShapeID="_x0000_i1047" DrawAspect="Content" ObjectID="_1392409234" r:id="rId10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Pr="00B17930" w:rsidRDefault="00B17930" w:rsidP="002431C6">
            <w:pPr>
              <w:rPr>
                <w:rFonts w:ascii="Times New Roman" w:hAnsi="Times New Roman" w:cs="Times New Roman"/>
                <w:position w:val="-15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17930">
              <w:rPr>
                <w:rFonts w:ascii="Times New Roman" w:hAnsi="Times New Roman" w:cs="Times New Roman"/>
                <w:color w:val="FF0000"/>
                <w:position w:val="-158"/>
                <w:sz w:val="24"/>
                <w:szCs w:val="24"/>
              </w:rPr>
              <w:object w:dxaOrig="5726" w:dyaOrig="1861">
                <v:shape id="_x0000_i1048" type="#_x0000_t75" style="width:286.3pt;height:93.05pt" o:ole="">
                  <v:imagedata r:id="rId106" o:title=""/>
                </v:shape>
                <o:OLEObject Type="Embed" ProgID="FXE300.Equation" ShapeID="_x0000_i1048" DrawAspect="Content" ObjectID="_1392409235" r:id="rId107"/>
              </w:object>
            </w:r>
            <w:r w:rsidRPr="00B17930">
              <w:rPr>
                <w:rFonts w:ascii="Times New Roman" w:hAnsi="Times New Roman" w:cs="Times New Roman"/>
                <w:position w:val="-158"/>
                <w:sz w:val="24"/>
                <w:szCs w:val="24"/>
              </w:rPr>
              <w:t xml:space="preserve"> </w:t>
            </w:r>
          </w:p>
        </w:tc>
      </w:tr>
      <w:tr w:rsidR="00B17930" w:rsidRPr="00F661A2" w:rsidTr="002431C6">
        <w:trPr>
          <w:cantSplit/>
          <w:trHeight w:val="1027"/>
        </w:trPr>
        <w:tc>
          <w:tcPr>
            <w:tcW w:w="396" w:type="dxa"/>
            <w:vMerge/>
            <w:tcBorders>
              <w:top w:val="nil"/>
              <w:bottom w:val="nil"/>
            </w:tcBorders>
            <w:tcMar>
              <w:top w:w="113" w:type="dxa"/>
            </w:tcMar>
          </w:tcPr>
          <w:p w:rsidR="00B17930" w:rsidRPr="004E1905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945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B17930" w:rsidRDefault="00B17930" w:rsidP="002431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7930" w:rsidRPr="00B17930" w:rsidRDefault="00B17930" w:rsidP="002431C6">
            <w:pPr>
              <w:rPr>
                <w:rFonts w:ascii="Times New Roman" w:hAnsi="Times New Roman" w:cs="Times New Roman"/>
                <w:position w:val="-11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17930">
              <w:rPr>
                <w:rFonts w:ascii="Times New Roman" w:hAnsi="Times New Roman" w:cs="Times New Roman"/>
                <w:color w:val="FF0000"/>
                <w:position w:val="-118"/>
                <w:sz w:val="24"/>
                <w:szCs w:val="24"/>
              </w:rPr>
              <w:object w:dxaOrig="1852" w:dyaOrig="1552">
                <v:shape id="_x0000_i1049" type="#_x0000_t75" style="width:92.6pt;height:77.6pt" o:ole="">
                  <v:imagedata r:id="rId108" o:title=""/>
                </v:shape>
                <o:OLEObject Type="Embed" ProgID="FXE300.Equation" ShapeID="_x0000_i1049" DrawAspect="Content" ObjectID="_1392409236" r:id="rId109"/>
              </w:object>
            </w:r>
            <w:r w:rsidRPr="00B17930">
              <w:rPr>
                <w:rFonts w:ascii="Times New Roman" w:hAnsi="Times New Roman" w:cs="Times New Roman"/>
                <w:position w:val="-118"/>
                <w:sz w:val="24"/>
                <w:szCs w:val="24"/>
              </w:rPr>
              <w:t xml:space="preserve"> </w:t>
            </w:r>
          </w:p>
        </w:tc>
      </w:tr>
    </w:tbl>
    <w:p w:rsidR="00494978" w:rsidRDefault="00494978" w:rsidP="00B1793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94978" w:rsidSect="00B036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578B" w:rsidRDefault="008C578B" w:rsidP="00E24335">
      <w:pPr>
        <w:spacing w:after="0" w:line="240" w:lineRule="auto"/>
      </w:pPr>
      <w:r>
        <w:separator/>
      </w:r>
    </w:p>
  </w:endnote>
  <w:endnote w:type="continuationSeparator" w:id="0">
    <w:p w:rsidR="008C578B" w:rsidRDefault="008C578B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B03616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B03616" w:rsidRDefault="00B0361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03616" w:rsidRDefault="00B03616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B17930" w:rsidRPr="00B17930">
            <w:rPr>
              <w:rFonts w:asciiTheme="majorHAnsi" w:hAnsiTheme="majorHAnsi"/>
              <w:b/>
              <w:noProof/>
            </w:rPr>
            <w:t>10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03616" w:rsidRDefault="00B0361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03616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B03616" w:rsidRDefault="00B0361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B03616" w:rsidRDefault="00B03616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03616" w:rsidRDefault="00B03616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03616" w:rsidRDefault="00B0361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578B" w:rsidRDefault="008C578B" w:rsidP="00E24335">
      <w:pPr>
        <w:spacing w:after="0" w:line="240" w:lineRule="auto"/>
      </w:pPr>
      <w:r>
        <w:separator/>
      </w:r>
    </w:p>
  </w:footnote>
  <w:footnote w:type="continuationSeparator" w:id="0">
    <w:p w:rsidR="008C578B" w:rsidRDefault="008C578B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3616" w:rsidRDefault="00B03616">
    <w:pPr>
      <w:pStyle w:val="Header"/>
    </w:pPr>
    <w:r>
      <w:t>Enlargement and Similarity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3616" w:rsidRPr="00676A45" w:rsidRDefault="00B03616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5">
    <w:nsid w:val="6D5114D8"/>
    <w:multiLevelType w:val="hybridMultilevel"/>
    <w:tmpl w:val="CE7E31B0"/>
    <w:lvl w:ilvl="0" w:tplc="DF0A22C8">
      <w:start w:val="1"/>
      <w:numFmt w:val="upperLetter"/>
      <w:lvlText w:val="%1."/>
      <w:lvlJc w:val="left"/>
      <w:pPr>
        <w:ind w:left="4320" w:hanging="360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6D9"/>
    <w:rsid w:val="00013474"/>
    <w:rsid w:val="00031826"/>
    <w:rsid w:val="00034138"/>
    <w:rsid w:val="00054524"/>
    <w:rsid w:val="00072016"/>
    <w:rsid w:val="000770C2"/>
    <w:rsid w:val="000C3B52"/>
    <w:rsid w:val="000F41E0"/>
    <w:rsid w:val="00134156"/>
    <w:rsid w:val="001444D8"/>
    <w:rsid w:val="00173A68"/>
    <w:rsid w:val="00180972"/>
    <w:rsid w:val="0018418B"/>
    <w:rsid w:val="0019427A"/>
    <w:rsid w:val="001D508E"/>
    <w:rsid w:val="001D75FA"/>
    <w:rsid w:val="001E504A"/>
    <w:rsid w:val="00276822"/>
    <w:rsid w:val="002A3D0B"/>
    <w:rsid w:val="002F08A0"/>
    <w:rsid w:val="003157FF"/>
    <w:rsid w:val="00325B6E"/>
    <w:rsid w:val="00365733"/>
    <w:rsid w:val="003C54CB"/>
    <w:rsid w:val="004355BF"/>
    <w:rsid w:val="00494978"/>
    <w:rsid w:val="00497735"/>
    <w:rsid w:val="004A7FD9"/>
    <w:rsid w:val="004D1B61"/>
    <w:rsid w:val="004E1905"/>
    <w:rsid w:val="004E5BED"/>
    <w:rsid w:val="00532CE0"/>
    <w:rsid w:val="005D7584"/>
    <w:rsid w:val="005E3D07"/>
    <w:rsid w:val="00605251"/>
    <w:rsid w:val="00620828"/>
    <w:rsid w:val="00627168"/>
    <w:rsid w:val="006708B0"/>
    <w:rsid w:val="00676A45"/>
    <w:rsid w:val="00681B74"/>
    <w:rsid w:val="006D5D42"/>
    <w:rsid w:val="0070532A"/>
    <w:rsid w:val="0071284D"/>
    <w:rsid w:val="007222B1"/>
    <w:rsid w:val="007452A3"/>
    <w:rsid w:val="007913C5"/>
    <w:rsid w:val="007B472E"/>
    <w:rsid w:val="007E34C7"/>
    <w:rsid w:val="007F2429"/>
    <w:rsid w:val="008068B9"/>
    <w:rsid w:val="00835F4F"/>
    <w:rsid w:val="00882EFE"/>
    <w:rsid w:val="008839FB"/>
    <w:rsid w:val="008B5228"/>
    <w:rsid w:val="008C578B"/>
    <w:rsid w:val="008D3E75"/>
    <w:rsid w:val="00915C54"/>
    <w:rsid w:val="00925B36"/>
    <w:rsid w:val="00932B35"/>
    <w:rsid w:val="009824C8"/>
    <w:rsid w:val="00995DC9"/>
    <w:rsid w:val="009A1E43"/>
    <w:rsid w:val="009A6246"/>
    <w:rsid w:val="009C36B1"/>
    <w:rsid w:val="009C3922"/>
    <w:rsid w:val="00A03828"/>
    <w:rsid w:val="00A3116E"/>
    <w:rsid w:val="00A346D9"/>
    <w:rsid w:val="00A5501E"/>
    <w:rsid w:val="00A62D7B"/>
    <w:rsid w:val="00A66A0F"/>
    <w:rsid w:val="00AA4C15"/>
    <w:rsid w:val="00B03616"/>
    <w:rsid w:val="00B17930"/>
    <w:rsid w:val="00B23E5A"/>
    <w:rsid w:val="00B3556B"/>
    <w:rsid w:val="00B56A89"/>
    <w:rsid w:val="00BD6FF3"/>
    <w:rsid w:val="00BF7A39"/>
    <w:rsid w:val="00C02347"/>
    <w:rsid w:val="00C41DA1"/>
    <w:rsid w:val="00C51347"/>
    <w:rsid w:val="00C543D9"/>
    <w:rsid w:val="00C6546B"/>
    <w:rsid w:val="00C67F16"/>
    <w:rsid w:val="00C70DC8"/>
    <w:rsid w:val="00C86809"/>
    <w:rsid w:val="00D01508"/>
    <w:rsid w:val="00DA2752"/>
    <w:rsid w:val="00DA59C6"/>
    <w:rsid w:val="00DB5487"/>
    <w:rsid w:val="00DB77AB"/>
    <w:rsid w:val="00DF2F12"/>
    <w:rsid w:val="00E24335"/>
    <w:rsid w:val="00E27D9C"/>
    <w:rsid w:val="00E417C3"/>
    <w:rsid w:val="00E71ED7"/>
    <w:rsid w:val="00E81345"/>
    <w:rsid w:val="00EA78AC"/>
    <w:rsid w:val="00EB29D3"/>
    <w:rsid w:val="00EE67F4"/>
    <w:rsid w:val="00EF6665"/>
    <w:rsid w:val="00F206AB"/>
    <w:rsid w:val="00F27D76"/>
    <w:rsid w:val="00F35853"/>
    <w:rsid w:val="00F670BA"/>
    <w:rsid w:val="00FB269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C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C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png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63" Type="http://schemas.openxmlformats.org/officeDocument/2006/relationships/oleObject" Target="embeddings/oleObject26.bin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wmf"/><Relationship Id="rId107" Type="http://schemas.openxmlformats.org/officeDocument/2006/relationships/oleObject" Target="embeddings/oleObject49.bin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oleObject" Target="embeddings/oleObject21.bin"/><Relationship Id="rId58" Type="http://schemas.openxmlformats.org/officeDocument/2006/relationships/image" Target="media/image24.wmf"/><Relationship Id="rId66" Type="http://schemas.openxmlformats.org/officeDocument/2006/relationships/image" Target="media/image28.png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46.wmf"/><Relationship Id="rId110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oleObject" Target="embeddings/oleObject25.bin"/><Relationship Id="rId82" Type="http://schemas.openxmlformats.org/officeDocument/2006/relationships/image" Target="media/image36.png"/><Relationship Id="rId90" Type="http://schemas.openxmlformats.org/officeDocument/2006/relationships/image" Target="media/image40.wmf"/><Relationship Id="rId95" Type="http://schemas.openxmlformats.org/officeDocument/2006/relationships/oleObject" Target="embeddings/oleObject42.bin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0.bin"/><Relationship Id="rId56" Type="http://schemas.openxmlformats.org/officeDocument/2006/relationships/image" Target="media/image23.wmf"/><Relationship Id="rId64" Type="http://schemas.openxmlformats.org/officeDocument/2006/relationships/image" Target="media/image27.png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48.bin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72" Type="http://schemas.openxmlformats.org/officeDocument/2006/relationships/image" Target="media/image31.png"/><Relationship Id="rId80" Type="http://schemas.openxmlformats.org/officeDocument/2006/relationships/image" Target="media/image35.wmf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4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png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8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image" Target="media/image22.png"/><Relationship Id="rId62" Type="http://schemas.openxmlformats.org/officeDocument/2006/relationships/image" Target="media/image26.wmf"/><Relationship Id="rId70" Type="http://schemas.openxmlformats.org/officeDocument/2006/relationships/image" Target="media/image30.png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header" Target="header1.xml"/><Relationship Id="rId57" Type="http://schemas.openxmlformats.org/officeDocument/2006/relationships/oleObject" Target="embeddings/oleObject23.bin"/><Relationship Id="rId106" Type="http://schemas.openxmlformats.org/officeDocument/2006/relationships/image" Target="media/image4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image" Target="media/image21.png"/><Relationship Id="rId60" Type="http://schemas.openxmlformats.org/officeDocument/2006/relationships/image" Target="media/image25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wmf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3.bin"/><Relationship Id="rId50" Type="http://schemas.openxmlformats.org/officeDocument/2006/relationships/footer" Target="footer1.xml"/><Relationship Id="rId55" Type="http://schemas.openxmlformats.org/officeDocument/2006/relationships/oleObject" Target="embeddings/oleObject22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7.bin"/><Relationship Id="rId7" Type="http://schemas.openxmlformats.org/officeDocument/2006/relationships/footnotes" Target="foot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0E021-D539-429D-B135-4ADA94DAD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1098</TotalTime>
  <Pages>10</Pages>
  <Words>1353</Words>
  <Characters>7714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9049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15</cp:revision>
  <dcterms:created xsi:type="dcterms:W3CDTF">2011-11-30T21:14:00Z</dcterms:created>
  <dcterms:modified xsi:type="dcterms:W3CDTF">2012-03-04T12:28:00Z</dcterms:modified>
</cp:coreProperties>
</file>