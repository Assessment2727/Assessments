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040"/>
      </w:tblGrid>
      <w:tr w:rsidR="004A7FD9" w:rsidRPr="004E1905" w:rsidTr="0017189F"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Year</w:t>
            </w:r>
          </w:p>
          <w:p w:rsidR="00EA78AC" w:rsidRPr="004E1905" w:rsidRDefault="00EA78AC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4A7FD9" w:rsidRDefault="00EA78AC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Mathematics </w:t>
            </w:r>
            <w:r w:rsidR="004A7FD9">
              <w:rPr>
                <w:rFonts w:ascii="Times New Roman" w:hAnsi="Times New Roman" w:cs="Times New Roman"/>
                <w:sz w:val="36"/>
                <w:szCs w:val="36"/>
              </w:rPr>
              <w:t>Test</w:t>
            </w:r>
          </w:p>
          <w:p w:rsidR="004A7FD9" w:rsidRDefault="000637F7" w:rsidP="000637F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Congruence</w:t>
            </w:r>
          </w:p>
        </w:tc>
        <w:tc>
          <w:tcPr>
            <w:tcW w:w="4040" w:type="dxa"/>
            <w:tcBorders>
              <w:top w:val="nil"/>
              <w:bottom w:val="nil"/>
            </w:tcBorders>
            <w:vAlign w:val="center"/>
          </w:tcPr>
          <w:p w:rsidR="004A7FD9" w:rsidRDefault="004A7FD9" w:rsidP="00A67EB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Non Calculator</w:t>
            </w:r>
          </w:p>
          <w:p w:rsidR="004A7FD9" w:rsidRPr="004E1905" w:rsidRDefault="004A7FD9" w:rsidP="00A67EB8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17189F"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Pr="004E1905" w:rsidRDefault="004A7FD9" w:rsidP="00915C54">
            <w:pPr>
              <w:spacing w:before="120"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Short Answer Section</w:t>
            </w:r>
          </w:p>
        </w:tc>
        <w:tc>
          <w:tcPr>
            <w:tcW w:w="4253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A67E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4A7FD9" w:rsidRPr="00F670BA" w:rsidTr="0017189F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4A7FD9" w:rsidRDefault="004A7FD9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Pr="004E1905" w:rsidRDefault="004A7FD9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97" w:type="dxa"/>
            <w:gridSpan w:val="4"/>
            <w:tcBorders>
              <w:bottom w:val="single" w:sz="4" w:space="0" w:color="000000" w:themeColor="text1"/>
            </w:tcBorders>
          </w:tcPr>
          <w:p w:rsidR="004A7FD9" w:rsidRDefault="004A7FD9" w:rsidP="00A67E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A67E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4A7FD9" w:rsidRPr="00F670BA" w:rsidRDefault="004A7FD9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17189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247515" w:rsidRDefault="00247515" w:rsidP="00247515">
            <w:pPr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Default="00415915" w:rsidP="00247515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150pt;margin-top:-1.15pt;width:327.65pt;height:198.85pt;z-index:251703296">
                  <v:imagedata r:id="rId9" o:title=""/>
                </v:shape>
              </w:pict>
            </w:r>
            <w:r w:rsidR="00247515">
              <w:rPr>
                <w:rFonts w:ascii="Times New Roman" w:hAnsi="Times New Roman" w:cs="Times New Roman"/>
                <w:sz w:val="24"/>
                <w:szCs w:val="24"/>
              </w:rPr>
              <w:t xml:space="preserve">A pentagon </w:t>
            </w:r>
            <w:r w:rsidR="00247515" w:rsidRPr="00247515">
              <w:rPr>
                <w:rFonts w:ascii="Times New Roman" w:hAnsi="Times New Roman" w:cs="Times New Roman"/>
                <w:i/>
                <w:sz w:val="24"/>
                <w:szCs w:val="24"/>
              </w:rPr>
              <w:t>PQRST</w:t>
            </w:r>
            <w:r w:rsidR="00247515">
              <w:rPr>
                <w:rFonts w:ascii="Times New Roman" w:hAnsi="Times New Roman" w:cs="Times New Roman"/>
                <w:sz w:val="24"/>
                <w:szCs w:val="24"/>
              </w:rPr>
              <w:t xml:space="preserve"> is shown.</w:t>
            </w:r>
          </w:p>
          <w:p w:rsidR="00247515" w:rsidRDefault="00247515" w:rsidP="00247515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One vertex has been translated according to the arrow.</w:t>
            </w:r>
          </w:p>
          <w:p w:rsidR="00247515" w:rsidRDefault="00247515" w:rsidP="00247515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 a congruent pentagon by completing the translation of the other vertices.</w:t>
            </w:r>
          </w:p>
          <w:p w:rsidR="00247515" w:rsidRDefault="00247515" w:rsidP="00247515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Default="00247515" w:rsidP="00247515">
            <w:pPr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Default="00247515" w:rsidP="00247515">
            <w:pPr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Default="00247515" w:rsidP="00247515">
            <w:pPr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Default="00247515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Default="00247515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Default="00247515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Default="00247515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Pr="004E1905" w:rsidRDefault="00247515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17189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247515" w:rsidRDefault="00415915" w:rsidP="00247515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7" type="#_x0000_t75" style="position:absolute;margin-left:161.55pt;margin-top:2.9pt;width:303pt;height:196.3pt;z-index:251704320;mso-position-horizontal-relative:text;mso-position-vertical-relative:text">
                  <v:imagedata r:id="rId10" o:title="" cropright="3439f"/>
                </v:shape>
              </w:pict>
            </w:r>
          </w:p>
          <w:p w:rsidR="00247515" w:rsidRDefault="00247515" w:rsidP="00247515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565FF3">
              <w:rPr>
                <w:rFonts w:ascii="Times New Roman" w:hAnsi="Times New Roman" w:cs="Times New Roman"/>
                <w:sz w:val="24"/>
                <w:szCs w:val="24"/>
              </w:rPr>
              <w:t xml:space="preserve"> quadrilateral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65FF3">
              <w:rPr>
                <w:rFonts w:ascii="Times New Roman" w:hAnsi="Times New Roman" w:cs="Times New Roman"/>
                <w:i/>
                <w:sz w:val="24"/>
                <w:szCs w:val="24"/>
              </w:rPr>
              <w:t>EFGH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shown.</w:t>
            </w:r>
          </w:p>
          <w:p w:rsidR="00565FF3" w:rsidRDefault="00247515" w:rsidP="00247515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Draw a congruent </w:t>
            </w:r>
            <w:r w:rsidR="00565FF3">
              <w:rPr>
                <w:rFonts w:ascii="Times New Roman" w:hAnsi="Times New Roman" w:cs="Times New Roman"/>
                <w:sz w:val="24"/>
                <w:szCs w:val="24"/>
              </w:rPr>
              <w:t>quadrilateral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65FF3">
              <w:rPr>
                <w:rFonts w:ascii="Times New Roman" w:hAnsi="Times New Roman" w:cs="Times New Roman"/>
                <w:sz w:val="24"/>
                <w:szCs w:val="24"/>
              </w:rPr>
              <w:t>by reflecting in the interval AB</w:t>
            </w:r>
          </w:p>
          <w:p w:rsidR="00247515" w:rsidRDefault="00247515" w:rsidP="00247515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47515" w:rsidRDefault="00247515" w:rsidP="00247515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Default="00247515" w:rsidP="00247515">
            <w:pPr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Default="00247515" w:rsidP="00247515">
            <w:pPr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Default="00247515" w:rsidP="00247515">
            <w:pPr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Default="00247515" w:rsidP="002475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7515" w:rsidRPr="004E1905" w:rsidRDefault="00247515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FF3" w:rsidRPr="004E1905" w:rsidTr="0017189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565FF3" w:rsidRPr="004E1905" w:rsidRDefault="00565FF3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565FF3" w:rsidRDefault="00415915" w:rsidP="00A67EB8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81D6879">
                <v:shape id="_x0000_s1028" type="#_x0000_t75" style="position:absolute;margin-left:161.55pt;margin-top:2.9pt;width:303pt;height:192.5pt;z-index:251705344;mso-position-horizontal-relative:text;mso-position-vertical-relative:text">
                  <v:imagedata r:id="rId11" o:title="" cropright="3439f"/>
                </v:shape>
              </w:pict>
            </w:r>
          </w:p>
          <w:p w:rsidR="00565FF3" w:rsidRDefault="00565FF3" w:rsidP="00A67EB8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trapezium </w:t>
            </w:r>
            <w:r w:rsidRPr="00565FF3">
              <w:rPr>
                <w:rFonts w:ascii="Times New Roman" w:hAnsi="Times New Roman" w:cs="Times New Roman"/>
                <w:i/>
                <w:sz w:val="24"/>
                <w:szCs w:val="24"/>
              </w:rPr>
              <w:t>GHIJ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shown.</w:t>
            </w:r>
          </w:p>
          <w:p w:rsidR="00565FF3" w:rsidRDefault="00565FF3" w:rsidP="00A67EB8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 a congruent trapezium by rotating through 90</w:t>
            </w:r>
            <w:r w:rsidRPr="00565FF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about </w:t>
            </w:r>
            <w:r w:rsidR="004A1101">
              <w:rPr>
                <w:rFonts w:ascii="Times New Roman" w:hAnsi="Times New Roman" w:cs="Times New Roman"/>
                <w:i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a clockwise direction. </w:t>
            </w:r>
          </w:p>
          <w:p w:rsidR="00565FF3" w:rsidRDefault="00565FF3" w:rsidP="00A67EB8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65FF3" w:rsidRDefault="00565FF3" w:rsidP="00A67EB8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5FF3" w:rsidRDefault="00565FF3" w:rsidP="00A67EB8">
            <w:pPr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5FF3" w:rsidRDefault="00565FF3" w:rsidP="00A67EB8">
            <w:pPr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5FF3" w:rsidRDefault="00565FF3" w:rsidP="00A67EB8">
            <w:pPr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5FF3" w:rsidRDefault="00565FF3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5FF3" w:rsidRDefault="00565FF3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5FF3" w:rsidRPr="004E1905" w:rsidRDefault="00565FF3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17189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48140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rectangle has it diagonals drawn in, and the midpoints of the longer sides are joined. </w:t>
            </w:r>
          </w:p>
          <w:p w:rsidR="00481400" w:rsidRDefault="00415915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9" type="#_x0000_t75" style="position:absolute;margin-left:47.25pt;margin-top:17.7pt;width:311.25pt;height:155.35pt;z-index:251706368;mso-position-horizontal-relative:text;mso-position-vertical-relative:text">
                  <v:imagedata r:id="rId12" o:title=""/>
                </v:shape>
              </w:pict>
            </w:r>
            <w:r w:rsidR="00481400">
              <w:rPr>
                <w:rFonts w:ascii="Times New Roman" w:hAnsi="Times New Roman" w:cs="Times New Roman"/>
                <w:sz w:val="24"/>
                <w:szCs w:val="24"/>
              </w:rPr>
              <w:t>List all of the congruent triangles formed.</w:t>
            </w:r>
          </w:p>
          <w:p w:rsidR="00481400" w:rsidRDefault="0048140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81400" w:rsidRDefault="0048140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81400" w:rsidRDefault="0048140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81400" w:rsidRDefault="0048140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81400" w:rsidRDefault="0048140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81400" w:rsidRDefault="0048140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4E1905" w:rsidRDefault="00EA78A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17189F" w:rsidRPr="004E1905" w:rsidTr="0017189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17189F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17189F" w:rsidRDefault="0017189F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does the abbreviation AAS mean in relation to congruent triangles?</w:t>
            </w:r>
          </w:p>
          <w:p w:rsidR="0017189F" w:rsidRPr="00FF1B42" w:rsidRDefault="0017189F" w:rsidP="001718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17189F" w:rsidRPr="00FF1B42" w:rsidRDefault="0017189F" w:rsidP="001718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7189F" w:rsidRDefault="0017189F" w:rsidP="0017189F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17189F" w:rsidRPr="004E1905" w:rsidTr="0017189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17189F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17189F" w:rsidRDefault="00415915" w:rsidP="0017189F">
            <w:pPr>
              <w:spacing w:after="240"/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64" type="#_x0000_t75" style="position:absolute;margin-left:293.55pt;margin-top:3.9pt;width:154.8pt;height:125.9pt;z-index:251716608;mso-position-horizontal-relative:text;mso-position-vertical-relative:text">
                  <v:imagedata r:id="rId13" o:title=""/>
                </v:shape>
              </w:pict>
            </w:r>
            <w:r w:rsidR="0017189F">
              <w:rPr>
                <w:rFonts w:ascii="Times New Roman" w:hAnsi="Times New Roman" w:cs="Times New Roman"/>
                <w:sz w:val="24"/>
                <w:szCs w:val="24"/>
              </w:rPr>
              <w:t>Which of the conditions AAS</w:t>
            </w:r>
            <w:proofErr w:type="gramStart"/>
            <w:r w:rsidR="0017189F">
              <w:rPr>
                <w:rFonts w:ascii="Times New Roman" w:hAnsi="Times New Roman" w:cs="Times New Roman"/>
                <w:sz w:val="24"/>
                <w:szCs w:val="24"/>
              </w:rPr>
              <w:t>,  RHS</w:t>
            </w:r>
            <w:proofErr w:type="gramEnd"/>
            <w:r w:rsidR="0017189F">
              <w:rPr>
                <w:rFonts w:ascii="Times New Roman" w:hAnsi="Times New Roman" w:cs="Times New Roman"/>
                <w:sz w:val="24"/>
                <w:szCs w:val="24"/>
              </w:rPr>
              <w:t>, SAS or SSS could be used to show co</w:t>
            </w:r>
            <w:r w:rsidR="008F0930">
              <w:rPr>
                <w:rFonts w:ascii="Times New Roman" w:hAnsi="Times New Roman" w:cs="Times New Roman"/>
                <w:sz w:val="24"/>
                <w:szCs w:val="24"/>
              </w:rPr>
              <w:t xml:space="preserve">ngruence of triangles PQR and </w:t>
            </w:r>
            <w:r w:rsidR="0017189F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8F0930">
              <w:rPr>
                <w:rFonts w:ascii="Times New Roman" w:hAnsi="Times New Roman" w:cs="Times New Roman"/>
                <w:sz w:val="24"/>
                <w:szCs w:val="24"/>
              </w:rPr>
              <w:t>SP</w:t>
            </w:r>
            <w:r w:rsidR="0017189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17189F" w:rsidRDefault="0017189F" w:rsidP="0017189F">
            <w:pPr>
              <w:spacing w:after="240"/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189F" w:rsidRDefault="0017189F" w:rsidP="0017189F">
            <w:pPr>
              <w:spacing w:after="240"/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189F" w:rsidRDefault="0017189F" w:rsidP="0017189F">
            <w:pPr>
              <w:spacing w:after="240"/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189F" w:rsidRDefault="0017189F" w:rsidP="0017189F">
            <w:pPr>
              <w:spacing w:after="240"/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</w:tc>
      </w:tr>
      <w:tr w:rsidR="0017189F" w:rsidRPr="004E1905" w:rsidTr="0017189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17189F" w:rsidRPr="004E1905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17189F" w:rsidRDefault="0017189F" w:rsidP="00850520">
            <w:pPr>
              <w:ind w:right="527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missing information in the congruence proof below:</w:t>
            </w:r>
            <w:r w:rsidR="00415915"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60" type="#_x0000_t75" style="position:absolute;margin-left:199.2pt;margin-top:-.3pt;width:257.8pt;height:175pt;z-index:-251618304;mso-position-horizontal-relative:text;mso-position-vertical-relative:text">
                  <v:imagedata r:id="rId14" o:title=""/>
                </v:shape>
              </w:pict>
            </w:r>
          </w:p>
          <w:p w:rsidR="0017189F" w:rsidRDefault="0017189F" w:rsidP="00E8082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348C" w:rsidRDefault="0044348C" w:rsidP="00E8082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189F" w:rsidRDefault="0017189F" w:rsidP="00E808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7189F" w:rsidRDefault="0017189F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189F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E4B">
              <w:rPr>
                <w:rFonts w:ascii="Times New Roman" w:hAnsi="Times New Roman" w:cs="Times New Roman"/>
                <w:sz w:val="24"/>
                <w:szCs w:val="24"/>
              </w:rPr>
              <w:object w:dxaOrig="8152" w:dyaOrig="4285">
                <v:shape id="_x0000_i1025" type="#_x0000_t75" style="width:297.75pt;height:156pt" o:ole="">
                  <v:imagedata r:id="rId15" o:title=""/>
                </v:shape>
                <o:OLEObject Type="Embed" ProgID="FXE300.Equation" ShapeID="_x0000_i1025" DrawAspect="Content" ObjectID="_1392448549" r:id="rId16"/>
              </w:object>
            </w:r>
          </w:p>
          <w:p w:rsidR="0017189F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189F" w:rsidRPr="004E1905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189F" w:rsidRPr="004E1905" w:rsidTr="0017189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17189F" w:rsidRPr="004E1905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17189F" w:rsidRDefault="00415915" w:rsidP="008B2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61" type="#_x0000_t75" style="position:absolute;margin-left:280.55pt;margin-top:5.35pt;width:148pt;height:186.8pt;z-index:251699200;mso-position-horizontal-relative:text;mso-position-vertical-relative:text">
                  <v:imagedata r:id="rId17" o:title=""/>
                </v:shape>
              </w:pict>
            </w:r>
            <w:r w:rsidR="0017189F">
              <w:rPr>
                <w:rFonts w:ascii="Times New Roman" w:hAnsi="Times New Roman" w:cs="Times New Roman"/>
                <w:sz w:val="24"/>
                <w:szCs w:val="24"/>
              </w:rPr>
              <w:t xml:space="preserve">Complete the reasons in the congruence proof below: </w:t>
            </w:r>
          </w:p>
          <w:p w:rsidR="0017189F" w:rsidRDefault="0017189F" w:rsidP="008B24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189F" w:rsidRDefault="0017189F" w:rsidP="008B24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189F" w:rsidRDefault="0017189F" w:rsidP="008B24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2E4B">
              <w:rPr>
                <w:rFonts w:ascii="Times New Roman" w:hAnsi="Times New Roman" w:cs="Times New Roman"/>
                <w:sz w:val="24"/>
                <w:szCs w:val="24"/>
              </w:rPr>
              <w:object w:dxaOrig="8334" w:dyaOrig="4261">
                <v:shape id="_x0000_i1026" type="#_x0000_t75" style="width:290.25pt;height:147.75pt" o:ole="">
                  <v:imagedata r:id="rId18" o:title=""/>
                </v:shape>
                <o:OLEObject Type="Embed" ProgID="FXE300.Equation" ShapeID="_x0000_i1026" DrawAspect="Content" ObjectID="_1392448550" r:id="rId1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7189F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189F" w:rsidRPr="004E1905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189F" w:rsidRPr="004E1905" w:rsidTr="0017189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17189F" w:rsidRPr="004E1905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17189F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congruence proof below.</w:t>
            </w:r>
          </w:p>
          <w:p w:rsidR="0017189F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189F" w:rsidRDefault="00415915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62" type="#_x0000_t75" style="position:absolute;margin-left:186.55pt;margin-top:0;width:293.5pt;height:101.55pt;z-index:-251616256;mso-position-horizontal-relative:text;mso-position-vertical-relative:text">
                  <v:imagedata r:id="rId20" o:title=""/>
                </v:shape>
              </w:pict>
            </w:r>
            <w:r w:rsidR="0017189F" w:rsidRPr="00912E4B">
              <w:rPr>
                <w:rFonts w:ascii="Times New Roman" w:hAnsi="Times New Roman" w:cs="Times New Roman"/>
                <w:sz w:val="24"/>
                <w:szCs w:val="24"/>
              </w:rPr>
              <w:object w:dxaOrig="8998" w:dyaOrig="4321">
                <v:shape id="_x0000_i1027" type="#_x0000_t75" style="width:337.5pt;height:161.25pt" o:ole="">
                  <v:imagedata r:id="rId21" o:title=""/>
                </v:shape>
                <o:OLEObject Type="Embed" ProgID="FXE300.Equation" ShapeID="_x0000_i1027" DrawAspect="Content" ObjectID="_1392448551" r:id="rId22"/>
              </w:object>
            </w:r>
          </w:p>
          <w:p w:rsidR="0017189F" w:rsidRPr="004E1905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189F" w:rsidRPr="004E1905" w:rsidTr="0017189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17189F" w:rsidRPr="004E1905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17189F" w:rsidRDefault="00415915" w:rsidP="00FD44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63" type="#_x0000_t75" style="position:absolute;margin-left:208.8pt;margin-top:4.05pt;width:252.85pt;height:122.65pt;z-index:-251615232;mso-position-horizontal-relative:text;mso-position-vertical-relative:text">
                  <v:imagedata r:id="rId23" o:title=""/>
                </v:shape>
              </w:pict>
            </w:r>
            <w:r w:rsidR="0017189F">
              <w:rPr>
                <w:rFonts w:ascii="Times New Roman" w:hAnsi="Times New Roman" w:cs="Times New Roman"/>
                <w:sz w:val="24"/>
                <w:szCs w:val="24"/>
              </w:rPr>
              <w:t>Complete the congruence proof below.</w:t>
            </w:r>
          </w:p>
          <w:p w:rsidR="0017189F" w:rsidRDefault="0017189F" w:rsidP="00FD443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189F" w:rsidRPr="004E1905" w:rsidRDefault="0017189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E4B">
              <w:rPr>
                <w:rFonts w:ascii="Times New Roman" w:hAnsi="Times New Roman" w:cs="Times New Roman"/>
                <w:sz w:val="24"/>
                <w:szCs w:val="24"/>
              </w:rPr>
              <w:object w:dxaOrig="9938" w:dyaOrig="3905">
                <v:shape id="_x0000_i1028" type="#_x0000_t75" style="width:372.75pt;height:145.5pt" o:ole="">
                  <v:imagedata r:id="rId24" o:title=""/>
                </v:shape>
                <o:OLEObject Type="Embed" ProgID="FXE300.Equation" ShapeID="_x0000_i1028" DrawAspect="Content" ObjectID="_1392448552" r:id="rId25"/>
              </w:object>
            </w:r>
          </w:p>
        </w:tc>
      </w:tr>
    </w:tbl>
    <w:p w:rsidR="004A7FD9" w:rsidRDefault="004A7FD9"/>
    <w:p w:rsidR="00E71ED7" w:rsidRDefault="00E71ED7">
      <w:r>
        <w:br w:type="page"/>
      </w:r>
    </w:p>
    <w:p w:rsidR="00FB269C" w:rsidRDefault="00FB269C" w:rsidP="003157F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headerReference w:type="default" r:id="rId26"/>
          <w:footerReference w:type="default" r:id="rId27"/>
          <w:headerReference w:type="first" r:id="rId28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0637F7" w:rsidRPr="004E1905" w:rsidTr="008F7E4E">
        <w:tc>
          <w:tcPr>
            <w:tcW w:w="1951" w:type="dxa"/>
            <w:gridSpan w:val="2"/>
            <w:vMerge w:val="restart"/>
            <w:vAlign w:val="center"/>
          </w:tcPr>
          <w:p w:rsidR="000637F7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0637F7" w:rsidRPr="004E1905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vAlign w:val="center"/>
          </w:tcPr>
          <w:p w:rsidR="000637F7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0637F7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Congruence</w:t>
            </w:r>
          </w:p>
        </w:tc>
        <w:tc>
          <w:tcPr>
            <w:tcW w:w="4607" w:type="dxa"/>
            <w:vAlign w:val="center"/>
          </w:tcPr>
          <w:p w:rsidR="000637F7" w:rsidRDefault="000637F7" w:rsidP="00A67EB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Non Calculator</w:t>
            </w:r>
          </w:p>
          <w:p w:rsidR="000637F7" w:rsidRPr="004E1905" w:rsidRDefault="000637F7" w:rsidP="00A67EB8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8F7E4E">
        <w:tc>
          <w:tcPr>
            <w:tcW w:w="1951" w:type="dxa"/>
            <w:gridSpan w:val="2"/>
            <w:vMerge/>
            <w:vAlign w:val="center"/>
          </w:tcPr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Multiple Choice Section</w:t>
            </w:r>
          </w:p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vAlign w:val="bottom"/>
          </w:tcPr>
          <w:p w:rsidR="004A7FD9" w:rsidRPr="004E1905" w:rsidRDefault="004A7FD9" w:rsidP="004E19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2A3D0B" w:rsidRPr="004E1905" w:rsidTr="008F7E4E">
        <w:tc>
          <w:tcPr>
            <w:tcW w:w="534" w:type="dxa"/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Mark all your answers on the accompanying multiple choice answer sheet, not on this test paper. You may do any working out on this test paper.</w:t>
            </w:r>
            <w:r w:rsidR="004A7FD9">
              <w:rPr>
                <w:rFonts w:ascii="Times New Roman" w:hAnsi="Times New Roman" w:cs="Times New Roman"/>
                <w:sz w:val="24"/>
                <w:szCs w:val="24"/>
              </w:rPr>
              <w:t xml:space="preserve"> Calculators are allowed for this section.</w:t>
            </w:r>
          </w:p>
          <w:p w:rsidR="00C67F16" w:rsidRPr="004E1905" w:rsidRDefault="00C67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2754" w:rsidRPr="004E1905" w:rsidTr="008F7E4E">
        <w:trPr>
          <w:cantSplit/>
        </w:trPr>
        <w:tc>
          <w:tcPr>
            <w:tcW w:w="534" w:type="dxa"/>
          </w:tcPr>
          <w:p w:rsidR="00642754" w:rsidRPr="004E1905" w:rsidRDefault="006427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064" w:type="dxa"/>
            <w:gridSpan w:val="4"/>
          </w:tcPr>
          <w:p w:rsidR="00642754" w:rsidRPr="004E1905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is sufficient to prove that  </w:t>
            </w:r>
            <w:r w:rsidRPr="0080307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376" w:dyaOrig="401" w14:anchorId="10D7CBA2">
                <v:shape id="_x0000_i1029" type="#_x0000_t75" style="width:92.25pt;height:15.75pt" o:ole="">
                  <v:imagedata r:id="rId29" o:title=""/>
                </v:shape>
                <o:OLEObject Type="Embed" ProgID="FXE300.Equation" ShapeID="_x0000_i1029" DrawAspect="Content" ObjectID="_1392448553" r:id="rId3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  <w:p w:rsidR="00642754" w:rsidRDefault="00415915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1" type="#_x0000_t75" style="position:absolute;margin-left:100.8pt;margin-top:9.95pt;width:291.15pt;height:159.15pt;z-index:-251609088;mso-position-horizontal-relative:text;mso-position-vertical-relative:text">
                  <v:imagedata r:id="rId31" o:title=""/>
                </v:shape>
              </w:pict>
            </w:r>
          </w:p>
          <w:p w:rsidR="00642754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2754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2754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2754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2754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2754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2754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2754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2754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2754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2754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2754" w:rsidRPr="004E1905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2754" w:rsidRPr="004E1905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A.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SSS)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(SAS)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C.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(AAS)         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(RHS)</w:t>
            </w:r>
          </w:p>
          <w:p w:rsidR="00642754" w:rsidRPr="004E1905" w:rsidRDefault="00642754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74EF" w:rsidRPr="004E1905" w:rsidTr="008F0930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D674EF" w:rsidRPr="004E1905" w:rsidRDefault="00D674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74EF">
              <w:rPr>
                <w:rFonts w:ascii="Times New Roman" w:hAnsi="Times New Roman" w:cs="Times New Roman"/>
                <w:i/>
                <w:sz w:val="24"/>
                <w:szCs w:val="24"/>
              </w:rPr>
              <w:t>ABCD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D674EF">
              <w:rPr>
                <w:rFonts w:ascii="Times New Roman" w:hAnsi="Times New Roman" w:cs="Times New Roman"/>
                <w:i/>
                <w:sz w:val="24"/>
                <w:szCs w:val="24"/>
              </w:rPr>
              <w:t>EFCG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congruent kites.</w:t>
            </w:r>
          </w:p>
          <w:p w:rsidR="00D674EF" w:rsidRDefault="00415915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4" type="#_x0000_t75" style="position:absolute;margin-left:156.3pt;margin-top:5.4pt;width:328.5pt;height:158.85pt;z-index:251708416;mso-position-horizontal-relative:text;mso-position-vertical-relative:text">
                  <v:imagedata r:id="rId32" o:title=""/>
                </v:shape>
              </w:pict>
            </w: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60221C">
            <w:pPr>
              <w:tabs>
                <w:tab w:val="left" w:pos="2018"/>
              </w:tabs>
              <w:ind w:right="69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statement is not true?</w:t>
            </w: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Pr="00D674EF" w:rsidRDefault="00D674EF" w:rsidP="00D674EF">
            <w:pPr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A.   </w:t>
            </w:r>
            <w:r w:rsidRPr="00D674EF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6022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0221C" w:rsidRPr="0060221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314" w:dyaOrig="401">
                <v:shape id="_x0000_i1030" type="#_x0000_t75" style="width:86.25pt;height:15pt" o:ole="">
                  <v:imagedata r:id="rId33" o:title=""/>
                </v:shape>
                <o:OLEObject Type="Embed" ProgID="FXE300.Equation" ShapeID="_x0000_i1030" DrawAspect="Content" ObjectID="_1392448554" r:id="rId34"/>
              </w:object>
            </w:r>
            <w:r w:rsidR="006022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D674EF">
              <w:rPr>
                <w:rFonts w:ascii="Times New Roman" w:hAnsi="Times New Roman" w:cs="Times New Roman"/>
                <w:sz w:val="24"/>
                <w:szCs w:val="24"/>
              </w:rPr>
              <w:t xml:space="preserve">B.         </w:t>
            </w:r>
            <w:r w:rsidR="0060221C" w:rsidRPr="0060221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314" w:dyaOrig="401">
                <v:shape id="_x0000_i1031" type="#_x0000_t75" style="width:86.25pt;height:15pt" o:ole="">
                  <v:imagedata r:id="rId35" o:title=""/>
                </v:shape>
                <o:OLEObject Type="Embed" ProgID="FXE300.Equation" ShapeID="_x0000_i1031" DrawAspect="Content" ObjectID="_1392448555" r:id="rId36"/>
              </w:object>
            </w:r>
            <w:r w:rsidRPr="00D674EF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  <w:p w:rsidR="00D674EF" w:rsidRPr="00D674EF" w:rsidRDefault="00D674EF" w:rsidP="00D674EF">
            <w:pPr>
              <w:pStyle w:val="ListParagraph"/>
              <w:ind w:left="19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C.             </w:t>
            </w:r>
            <w:r w:rsidR="0060221C" w:rsidRPr="0060221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278" w:dyaOrig="401">
                <v:shape id="_x0000_i1032" type="#_x0000_t75" style="width:84.75pt;height:15pt" o:ole="">
                  <v:imagedata r:id="rId37" o:title=""/>
                </v:shape>
                <o:OLEObject Type="Embed" ProgID="FXE300.Equation" ShapeID="_x0000_i1032" DrawAspect="Content" ObjectID="_1392448556" r:id="rId38"/>
              </w:object>
            </w:r>
            <w:r w:rsidR="0060221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60221C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60221C" w:rsidRPr="0060221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278" w:dyaOrig="401">
                <v:shape id="_x0000_i1033" type="#_x0000_t75" style="width:84.75pt;height:15pt" o:ole="">
                  <v:imagedata r:id="rId39" o:title=""/>
                </v:shape>
                <o:OLEObject Type="Embed" ProgID="FXE300.Equation" ShapeID="_x0000_i1033" DrawAspect="Content" ObjectID="_1392448557" r:id="rId40"/>
              </w:object>
            </w: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74EF" w:rsidRPr="004E1905" w:rsidTr="008F0930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D674EF" w:rsidRPr="004E1905" w:rsidRDefault="00D674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PQR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an isosceles triangle.</w:t>
            </w: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09AD">
              <w:rPr>
                <w:rFonts w:ascii="Times New Roman" w:hAnsi="Times New Roman" w:cs="Times New Roman"/>
                <w:i/>
                <w:sz w:val="24"/>
                <w:szCs w:val="24"/>
              </w:rPr>
              <w:t>QS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drawn perpendicular to </w:t>
            </w:r>
            <w:r w:rsidRPr="00F909AD">
              <w:rPr>
                <w:rFonts w:ascii="Times New Roman" w:hAnsi="Times New Roman" w:cs="Times New Roman"/>
                <w:i/>
                <w:sz w:val="24"/>
                <w:szCs w:val="24"/>
              </w:rPr>
              <w:t>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D674EF" w:rsidRPr="004E1905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is sufficient to prove that  </w:t>
            </w:r>
            <w:r w:rsidRPr="0080307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322" w:dyaOrig="401">
                <v:shape id="_x0000_i1034" type="#_x0000_t75" style="width:90pt;height:15.75pt" o:ole="">
                  <v:imagedata r:id="rId41" o:title=""/>
                </v:shape>
                <o:OLEObject Type="Embed" ProgID="FXE300.Equation" ShapeID="_x0000_i1034" DrawAspect="Content" ObjectID="_1392448558" r:id="rId4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  <w:p w:rsidR="00D674EF" w:rsidRDefault="00D674EF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Pr="005321C7" w:rsidRDefault="00415915" w:rsidP="00A67EB8">
            <w:pPr>
              <w:spacing w:after="120"/>
              <w:rPr>
                <w:rFonts w:ascii="Times New Roman" w:hAnsi="Times New Roman" w:cs="Times New Roman"/>
                <w:position w:val="-4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2" type="#_x0000_t75" style="position:absolute;margin-left:70.8pt;margin-top:0;width:207.75pt;height:152.7pt;z-index:251702272;mso-position-horizontal-relative:text;mso-position-vertical-relative:text">
                  <v:imagedata r:id="rId43" o:title=""/>
                </v:shape>
              </w:pict>
            </w:r>
            <w:r w:rsidR="00D674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674EF" w:rsidRDefault="00D674EF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4EF" w:rsidRDefault="00D674EF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A.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SSS)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(SAS)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C.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(AAS)         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(RHS)</w:t>
            </w:r>
          </w:p>
        </w:tc>
      </w:tr>
      <w:tr w:rsidR="0060221C" w:rsidRPr="004E1905" w:rsidTr="008F7E4E">
        <w:trPr>
          <w:cantSplit/>
        </w:trPr>
        <w:tc>
          <w:tcPr>
            <w:tcW w:w="534" w:type="dxa"/>
          </w:tcPr>
          <w:p w:rsidR="0060221C" w:rsidRPr="004E1905" w:rsidRDefault="006022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0064" w:type="dxa"/>
            <w:gridSpan w:val="4"/>
          </w:tcPr>
          <w:p w:rsidR="0060221C" w:rsidRDefault="00415915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8" type="#_x0000_t75" style="position:absolute;margin-left:205.35pt;margin-top:10.65pt;width:226.5pt;height:234.2pt;z-index:251710464;mso-position-horizontal-relative:text;mso-position-vertical-relative:text">
                  <v:imagedata r:id="rId44" o:title=""/>
                </v:shape>
              </w:pict>
            </w:r>
          </w:p>
          <w:p w:rsidR="0060221C" w:rsidRDefault="00881192" w:rsidP="00881192">
            <w:pPr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Figure 1 could be transformed to figure 2 by:</w:t>
            </w:r>
          </w:p>
          <w:p w:rsidR="0060221C" w:rsidRDefault="0060221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Default="00881192" w:rsidP="0088119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 enlargement.</w:t>
            </w:r>
          </w:p>
          <w:p w:rsidR="00881192" w:rsidRDefault="00881192" w:rsidP="00881192">
            <w:pPr>
              <w:pStyle w:val="ListParagraph"/>
              <w:ind w:left="60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1192" w:rsidRDefault="00881192" w:rsidP="0088119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reflection</w:t>
            </w:r>
          </w:p>
          <w:p w:rsidR="00881192" w:rsidRPr="00881192" w:rsidRDefault="00881192" w:rsidP="00881192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1192" w:rsidRDefault="00881192" w:rsidP="0088119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rotation.</w:t>
            </w:r>
          </w:p>
          <w:p w:rsidR="00881192" w:rsidRPr="00881192" w:rsidRDefault="00881192" w:rsidP="00881192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1192" w:rsidRPr="00881192" w:rsidRDefault="00881192" w:rsidP="00A67EB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81192">
              <w:rPr>
                <w:rFonts w:ascii="Times New Roman" w:hAnsi="Times New Roman" w:cs="Times New Roman"/>
                <w:sz w:val="24"/>
                <w:szCs w:val="24"/>
              </w:rPr>
              <w:t>A translatio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n.</w:t>
            </w:r>
          </w:p>
          <w:p w:rsidR="00881192" w:rsidRDefault="00881192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1192" w:rsidRDefault="00881192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1192" w:rsidRDefault="00881192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Default="0060221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Default="0060221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Default="0060221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Pr="0060221C" w:rsidRDefault="0060221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221C" w:rsidRPr="004E1905" w:rsidTr="008F0930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60221C" w:rsidRPr="004E1905" w:rsidRDefault="006022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60221C" w:rsidRPr="004E1905" w:rsidRDefault="0060221C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is sufficient to prove that  </w:t>
            </w:r>
            <w:r w:rsidRPr="0080307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322" w:dyaOrig="401">
                <v:shape id="_x0000_i1035" type="#_x0000_t75" style="width:90pt;height:15.75pt" o:ole="">
                  <v:imagedata r:id="rId45" o:title=""/>
                </v:shape>
                <o:OLEObject Type="Embed" ProgID="FXE300.Equation" ShapeID="_x0000_i1035" DrawAspect="Content" ObjectID="_1392448559" r:id="rId4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  <w:p w:rsidR="0060221C" w:rsidRDefault="00415915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5" type="#_x0000_t75" style="position:absolute;margin-left:100.8pt;margin-top:5.4pt;width:203.9pt;height:132.45pt;z-index:251709440;mso-position-horizontal-relative:text;mso-position-vertical-relative:text">
                  <v:imagedata r:id="rId47" o:title=""/>
                </v:shape>
              </w:pict>
            </w:r>
          </w:p>
          <w:p w:rsidR="0060221C" w:rsidRDefault="0060221C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Default="0060221C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Default="0060221C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Default="0060221C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Default="0060221C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Default="0060221C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Default="0060221C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Default="0060221C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Pr="004E1905" w:rsidRDefault="0060221C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221C" w:rsidRDefault="0060221C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A.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SSS)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(SAS)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C.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(AAS)         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(RHS)</w:t>
            </w:r>
          </w:p>
          <w:p w:rsidR="0060221C" w:rsidRPr="00EA78AC" w:rsidRDefault="0060221C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2AF0" w:rsidRPr="004E1905" w:rsidTr="008F0930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862AF0" w:rsidRPr="004E1905" w:rsidRDefault="00862A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862AF0" w:rsidRDefault="00862AF0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triangles are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congruent ?</w:t>
            </w:r>
            <w:proofErr w:type="gramEnd"/>
          </w:p>
          <w:p w:rsidR="00862AF0" w:rsidRDefault="00415915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1" type="#_x0000_t75" style="position:absolute;margin-left:23.1pt;margin-top:5.1pt;width:314.7pt;height:128.3pt;z-index:251712512;mso-position-horizontal-relative:text;mso-position-vertical-relative:text">
                  <v:imagedata r:id="rId48" o:title=""/>
                </v:shape>
              </w:pict>
            </w:r>
          </w:p>
          <w:p w:rsidR="00862AF0" w:rsidRDefault="00862AF0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2AF0" w:rsidRDefault="00862AF0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2AF0" w:rsidRDefault="00862AF0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2AF0" w:rsidRDefault="00862AF0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2AF0" w:rsidRDefault="00862AF0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2AF0" w:rsidRDefault="00862AF0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62AF0" w:rsidP="008F7E4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8F7E4E" w:rsidRPr="008F7E4E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="008F7E4E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="008F7E4E" w:rsidRPr="008F7E4E">
              <w:rPr>
                <w:rFonts w:ascii="Times New Roman" w:hAnsi="Times New Roman" w:cs="Times New Roman"/>
                <w:i/>
                <w:sz w:val="24"/>
                <w:szCs w:val="24"/>
              </w:rPr>
              <w:t>II</w:t>
            </w:r>
            <w:r w:rsidR="008F7E4E">
              <w:rPr>
                <w:rFonts w:ascii="Times New Roman" w:hAnsi="Times New Roman" w:cs="Times New Roman"/>
                <w:sz w:val="24"/>
                <w:szCs w:val="24"/>
              </w:rPr>
              <w:t xml:space="preserve"> only.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7E4E">
              <w:rPr>
                <w:rFonts w:ascii="Times New Roman" w:hAnsi="Times New Roman" w:cs="Times New Roman"/>
                <w:sz w:val="24"/>
                <w:szCs w:val="24"/>
              </w:rPr>
              <w:t xml:space="preserve">         B.   </w:t>
            </w:r>
            <w:r w:rsidR="008F7E4E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8F7E4E" w:rsidRPr="008F7E4E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="008F7E4E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="008F7E4E" w:rsidRPr="008F7E4E">
              <w:rPr>
                <w:rFonts w:ascii="Times New Roman" w:hAnsi="Times New Roman" w:cs="Times New Roman"/>
                <w:i/>
                <w:sz w:val="24"/>
                <w:szCs w:val="24"/>
              </w:rPr>
              <w:t>II</w:t>
            </w:r>
            <w:r w:rsidR="008F7E4E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="008F7E4E">
              <w:rPr>
                <w:rFonts w:ascii="Times New Roman" w:hAnsi="Times New Roman" w:cs="Times New Roman"/>
                <w:sz w:val="24"/>
                <w:szCs w:val="24"/>
              </w:rPr>
              <w:t xml:space="preserve"> only.</w:t>
            </w:r>
            <w:r w:rsidR="008F7E4E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8F7E4E" w:rsidRDefault="008F7E4E" w:rsidP="008F7E4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862AF0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C.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8F7E4E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F7E4E">
              <w:rPr>
                <w:rFonts w:ascii="Times New Roman" w:hAnsi="Times New Roman" w:cs="Times New Roman"/>
                <w:i/>
                <w:sz w:val="24"/>
                <w:szCs w:val="24"/>
              </w:rPr>
              <w:t>II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2AF0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 w:rsidR="00862A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2AF0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8F7E4E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II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 w:rsidRPr="008F7E4E">
              <w:rPr>
                <w:rFonts w:ascii="Times New Roman" w:hAnsi="Times New Roman" w:cs="Times New Roman"/>
                <w:i/>
                <w:sz w:val="24"/>
                <w:szCs w:val="24"/>
              </w:rPr>
              <w:t>II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2AF0" w:rsidRPr="004E1905" w:rsidTr="008F7E4E">
        <w:trPr>
          <w:cantSplit/>
        </w:trPr>
        <w:tc>
          <w:tcPr>
            <w:tcW w:w="534" w:type="dxa"/>
          </w:tcPr>
          <w:p w:rsidR="00862AF0" w:rsidRPr="004E1905" w:rsidRDefault="00862A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0064" w:type="dxa"/>
            <w:gridSpan w:val="4"/>
          </w:tcPr>
          <w:p w:rsidR="00862AF0" w:rsidRDefault="00862AF0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7EB8">
              <w:rPr>
                <w:rFonts w:ascii="Times New Roman" w:hAnsi="Times New Roman" w:cs="Times New Roman"/>
                <w:i/>
                <w:sz w:val="24"/>
                <w:szCs w:val="24"/>
              </w:rPr>
              <w:t>LMNO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a parallelogram with diagonal </w:t>
            </w:r>
            <w:r w:rsidRPr="00A67EB8">
              <w:rPr>
                <w:rFonts w:ascii="Times New Roman" w:hAnsi="Times New Roman" w:cs="Times New Roman"/>
                <w:i/>
                <w:sz w:val="24"/>
                <w:szCs w:val="24"/>
              </w:rPr>
              <w:t>LN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drawn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62AF0" w:rsidRPr="004E1905" w:rsidRDefault="00862AF0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is sufficient to prove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 </w:t>
            </w:r>
            <w:proofErr w:type="gramEnd"/>
            <w:r w:rsidR="008F0930" w:rsidRPr="0080307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44" w:dyaOrig="300">
                <v:shape id="_x0000_i1036" type="#_x0000_t75" style="width:14.25pt;height:17.25pt" o:ole="">
                  <v:imagedata r:id="rId49" o:title=""/>
                </v:shape>
                <o:OLEObject Type="Embed" ProgID="FXE300.Equation" ShapeID="_x0000_i1036" DrawAspect="Content" ObjectID="_1392448560" r:id="rId50"/>
              </w:object>
            </w:r>
            <w:r w:rsidR="008F0930">
              <w:rPr>
                <w:rFonts w:ascii="Times New Roman" w:hAnsi="Times New Roman" w:cs="Times New Roman"/>
                <w:i/>
                <w:sz w:val="24"/>
                <w:szCs w:val="24"/>
              </w:rPr>
              <w:t>LMN</w:t>
            </w:r>
            <w:r w:rsidR="008F0930" w:rsidRPr="0080307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448" w:dyaOrig="300">
                <v:shape id="_x0000_i1037" type="#_x0000_t75" style="width:21.75pt;height:15pt" o:ole="">
                  <v:imagedata r:id="rId51" o:title=""/>
                </v:shape>
                <o:OLEObject Type="Embed" ProgID="FXE300.Equation" ShapeID="_x0000_i1037" DrawAspect="Content" ObjectID="_1392448561" r:id="rId52"/>
              </w:object>
            </w:r>
            <w:r w:rsidR="008F0930" w:rsidRPr="0080307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44" w:dyaOrig="300">
                <v:shape id="_x0000_i1038" type="#_x0000_t75" style="width:14.25pt;height:17.25pt" o:ole="">
                  <v:imagedata r:id="rId49" o:title=""/>
                </v:shape>
                <o:OLEObject Type="Embed" ProgID="FXE300.Equation" ShapeID="_x0000_i1038" DrawAspect="Content" ObjectID="_1392448562" r:id="rId53"/>
              </w:object>
            </w:r>
            <w:r w:rsidR="008F0930" w:rsidRPr="008F0930">
              <w:rPr>
                <w:rFonts w:ascii="Times New Roman" w:hAnsi="Times New Roman" w:cs="Times New Roman"/>
                <w:i/>
                <w:sz w:val="24"/>
                <w:szCs w:val="24"/>
              </w:rPr>
              <w:t>NOL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  <w:p w:rsidR="00862AF0" w:rsidRDefault="00862AF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2AF0" w:rsidRPr="005321C7" w:rsidRDefault="00415915" w:rsidP="00A67EB8">
            <w:pPr>
              <w:spacing w:after="120"/>
              <w:rPr>
                <w:rFonts w:ascii="Times New Roman" w:hAnsi="Times New Roman" w:cs="Times New Roman"/>
                <w:position w:val="-4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9" type="#_x0000_t75" style="position:absolute;margin-left:70.8pt;margin-top:0;width:227.25pt;height:133.85pt;z-index:251711488;mso-position-horizontal-relative:text;mso-position-vertical-relative:text">
                  <v:imagedata r:id="rId54" o:title=""/>
                </v:shape>
              </w:pict>
            </w:r>
            <w:r w:rsidR="00862A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62AF0" w:rsidRDefault="00862AF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2AF0" w:rsidRDefault="00862AF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2AF0" w:rsidRDefault="00862AF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2AF0" w:rsidRDefault="00862AF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2AF0" w:rsidRDefault="00862AF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2AF0" w:rsidRDefault="00862AF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2AF0" w:rsidRPr="00EA78AC" w:rsidRDefault="00862AF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A.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SSS)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(SAS)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C.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(AAS)         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(RHS)</w:t>
            </w:r>
          </w:p>
        </w:tc>
      </w:tr>
      <w:tr w:rsidR="008F7E4E" w:rsidRPr="004E1905" w:rsidTr="008F7E4E">
        <w:trPr>
          <w:cantSplit/>
        </w:trPr>
        <w:tc>
          <w:tcPr>
            <w:tcW w:w="534" w:type="dxa"/>
          </w:tcPr>
          <w:p w:rsidR="008F7E4E" w:rsidRPr="004E1905" w:rsidRDefault="008F7E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0064" w:type="dxa"/>
            <w:gridSpan w:val="4"/>
          </w:tcPr>
          <w:p w:rsidR="008F7E4E" w:rsidRDefault="00415915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3" type="#_x0000_t75" style="position:absolute;margin-left:97pt;margin-top:6.1pt;width:366.35pt;height:280.5pt;z-index:-251601920;mso-position-horizontal-relative:text;mso-position-vertical-relative:text">
                  <v:imagedata r:id="rId55" o:title=""/>
                </v:shape>
              </w:pict>
            </w:r>
            <w:r w:rsidR="008F7E4E">
              <w:rPr>
                <w:rFonts w:ascii="Times New Roman" w:hAnsi="Times New Roman" w:cs="Times New Roman"/>
                <w:sz w:val="24"/>
                <w:szCs w:val="24"/>
              </w:rPr>
              <w:t xml:space="preserve">Which triangle is congruent to  </w:t>
            </w:r>
            <w:r w:rsidR="008F0930" w:rsidRPr="008F7E4E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053" w:dyaOrig="361">
                <v:shape id="_x0000_i1039" type="#_x0000_t75" style="width:41.25pt;height:14.25pt" o:ole="">
                  <v:imagedata r:id="rId56" o:title=""/>
                </v:shape>
                <o:OLEObject Type="Embed" ProgID="FXE300.Equation" ShapeID="_x0000_i1039" DrawAspect="Content" ObjectID="_1392448563" r:id="rId57"/>
              </w:object>
            </w:r>
            <w:r w:rsidR="008F7E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Pr="00D67DEF" w:rsidRDefault="00D67DEF" w:rsidP="00D67DEF">
            <w:pPr>
              <w:ind w:left="15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A.</w:t>
            </w:r>
            <w:r w:rsidRPr="00D67DE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B.</w:t>
            </w: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DEF" w:rsidRDefault="00D67DEF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C.                                                             D.</w:t>
            </w:r>
          </w:p>
          <w:p w:rsidR="00D67DEF" w:rsidRDefault="00D67DEF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DEF" w:rsidRDefault="00D67DEF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DEF" w:rsidRDefault="00D67DEF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7DEF" w:rsidRDefault="00D67DEF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Pr="008F7E4E" w:rsidRDefault="008F7E4E" w:rsidP="005321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7E4E" w:rsidRPr="004E1905" w:rsidTr="008F7E4E">
        <w:trPr>
          <w:cantSplit/>
        </w:trPr>
        <w:tc>
          <w:tcPr>
            <w:tcW w:w="534" w:type="dxa"/>
          </w:tcPr>
          <w:p w:rsidR="008F7E4E" w:rsidRPr="004E1905" w:rsidRDefault="008F7E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10064" w:type="dxa"/>
            <w:gridSpan w:val="4"/>
          </w:tcPr>
          <w:p w:rsidR="008F7E4E" w:rsidRDefault="008F7E4E" w:rsidP="00F909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diagonals </w:t>
            </w:r>
            <w:r w:rsidR="008F0930">
              <w:rPr>
                <w:rFonts w:ascii="Times New Roman" w:hAnsi="Times New Roman" w:cs="Times New Roman"/>
                <w:sz w:val="24"/>
                <w:szCs w:val="24"/>
              </w:rPr>
              <w:t xml:space="preserve">of quadrilateral </w:t>
            </w:r>
            <w:r w:rsidR="008F0930">
              <w:rPr>
                <w:rFonts w:ascii="Times New Roman" w:hAnsi="Times New Roman" w:cs="Times New Roman"/>
                <w:i/>
                <w:sz w:val="24"/>
                <w:szCs w:val="24"/>
              </w:rPr>
              <w:t>UVWX</w:t>
            </w:r>
            <w:r w:rsidR="008F09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are drawn, with the longer bisecting the shorter at right angles. </w:t>
            </w:r>
          </w:p>
          <w:p w:rsidR="008F7E4E" w:rsidRPr="004E1905" w:rsidRDefault="008F7E4E" w:rsidP="00F909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congruence tests is sufficient to prove that  </w:t>
            </w:r>
            <w:r w:rsidRPr="0080307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394" w:dyaOrig="401">
                <v:shape id="_x0000_i1040" type="#_x0000_t75" style="width:93pt;height:15.75pt" o:ole="">
                  <v:imagedata r:id="rId58" o:title=""/>
                </v:shape>
                <o:OLEObject Type="Embed" ProgID="FXE300.Equation" ShapeID="_x0000_i1040" DrawAspect="Content" ObjectID="_1392448564" r:id="rId5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  <w:p w:rsidR="008F7E4E" w:rsidRDefault="00415915" w:rsidP="00F909A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2" type="#_x0000_t75" style="position:absolute;margin-left:175.65pt;margin-top:1.8pt;width:153.5pt;height:171pt;z-index:251713536;mso-position-horizontal-relative:text;mso-position-vertical-relative:text">
                  <v:imagedata r:id="rId60" o:title=""/>
                </v:shape>
              </w:pict>
            </w:r>
          </w:p>
          <w:p w:rsidR="008F7E4E" w:rsidRPr="005321C7" w:rsidRDefault="008F7E4E" w:rsidP="00F909AD">
            <w:pPr>
              <w:spacing w:after="120"/>
              <w:rPr>
                <w:rFonts w:ascii="Times New Roman" w:hAnsi="Times New Roman" w:cs="Times New Roman"/>
                <w:position w:val="-4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F7E4E" w:rsidRDefault="008F7E4E" w:rsidP="00F909A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F909A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F909A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F909A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F909A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F909A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Default="008F7E4E" w:rsidP="00F909A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7E4E" w:rsidRPr="00EA78AC" w:rsidRDefault="008F7E4E" w:rsidP="00F909A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A.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SSS)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(SAS)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C.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(AAS)         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(RHS)</w:t>
            </w:r>
          </w:p>
        </w:tc>
      </w:tr>
      <w:tr w:rsidR="008F7E4E" w:rsidRPr="004E1905" w:rsidTr="008F7E4E">
        <w:trPr>
          <w:cantSplit/>
        </w:trPr>
        <w:tc>
          <w:tcPr>
            <w:tcW w:w="534" w:type="dxa"/>
          </w:tcPr>
          <w:p w:rsidR="008F7E4E" w:rsidRPr="004E1905" w:rsidRDefault="008F7E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0064" w:type="dxa"/>
            <w:gridSpan w:val="4"/>
          </w:tcPr>
          <w:p w:rsidR="008F7E4E" w:rsidRDefault="00415915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4" type="#_x0000_t75" style="position:absolute;margin-left:252pt;margin-top:16.85pt;width:213.3pt;height:157.3pt;z-index:251715584;mso-position-horizontal-relative:text;mso-position-vertical-relative:text">
                  <v:imagedata r:id="rId61" o:title=""/>
                </v:shape>
              </w:pict>
            </w:r>
            <w:r w:rsidR="000335C0">
              <w:rPr>
                <w:rFonts w:ascii="Times New Roman" w:hAnsi="Times New Roman" w:cs="Times New Roman"/>
                <w:sz w:val="24"/>
                <w:szCs w:val="24"/>
              </w:rPr>
              <w:t>Which statement is true?</w:t>
            </w:r>
          </w:p>
          <w:p w:rsidR="000335C0" w:rsidRDefault="000335C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35C0" w:rsidRDefault="000335C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Triangle </w:t>
            </w:r>
            <w:r w:rsidRPr="000335C0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congruent to triangle </w:t>
            </w:r>
            <w:r w:rsidRPr="000335C0">
              <w:rPr>
                <w:rFonts w:ascii="Times New Roman" w:hAnsi="Times New Roman" w:cs="Times New Roman"/>
                <w:i/>
                <w:sz w:val="24"/>
                <w:szCs w:val="24"/>
              </w:rPr>
              <w:t>II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0335C0" w:rsidRDefault="000335C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35C0" w:rsidRDefault="000335C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Triangle </w:t>
            </w:r>
            <w:r w:rsidRPr="000335C0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congruent to triangle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0335C0" w:rsidRDefault="000335C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335C0" w:rsidRDefault="000335C0" w:rsidP="000335C0">
            <w:pPr>
              <w:spacing w:after="120"/>
              <w:ind w:left="600" w:right="4995" w:hanging="6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C.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Triangle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congruent to triangle </w:t>
            </w:r>
            <w:r w:rsidRPr="000335C0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V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triangle </w:t>
            </w:r>
            <w:r w:rsidRPr="000335C0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congruent to triangle </w:t>
            </w:r>
            <w:r w:rsidRPr="000335C0">
              <w:rPr>
                <w:rFonts w:ascii="Times New Roman" w:hAnsi="Times New Roman" w:cs="Times New Roman"/>
                <w:i/>
                <w:sz w:val="24"/>
                <w:szCs w:val="24"/>
              </w:rPr>
              <w:t>II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:rsidR="000335C0" w:rsidRDefault="000335C0" w:rsidP="00A67EB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7B50" w:rsidRDefault="000335C0" w:rsidP="000335C0">
            <w:pPr>
              <w:spacing w:after="120"/>
              <w:ind w:left="600" w:right="5137" w:hanging="5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Triangle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congruent to triangle </w:t>
            </w:r>
            <w:r w:rsidRPr="000335C0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triangle </w:t>
            </w:r>
            <w:r w:rsidRPr="000335C0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congruent to triangle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8F7E4E" w:rsidRPr="00EA78AC" w:rsidRDefault="008F7E4E" w:rsidP="000335C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</w:p>
        </w:tc>
      </w:tr>
    </w:tbl>
    <w:p w:rsidR="00C67F16" w:rsidRPr="004E1905" w:rsidRDefault="00C67F16">
      <w:pPr>
        <w:rPr>
          <w:rFonts w:ascii="Times New Roman" w:hAnsi="Times New Roman" w:cs="Times New Roman"/>
          <w:sz w:val="24"/>
          <w:szCs w:val="24"/>
        </w:rPr>
      </w:pPr>
    </w:p>
    <w:p w:rsidR="00FF1257" w:rsidRDefault="00FF1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B269C" w:rsidRDefault="00FB269C" w:rsidP="00A67EB8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988"/>
        <w:gridCol w:w="803"/>
        <w:gridCol w:w="3827"/>
        <w:gridCol w:w="213"/>
        <w:gridCol w:w="4040"/>
      </w:tblGrid>
      <w:tr w:rsidR="000637F7" w:rsidRPr="004E1905" w:rsidTr="00A67EB8">
        <w:trPr>
          <w:cantSplit/>
        </w:trPr>
        <w:tc>
          <w:tcPr>
            <w:tcW w:w="2187" w:type="dxa"/>
            <w:gridSpan w:val="3"/>
            <w:vMerge w:val="restart"/>
            <w:tcBorders>
              <w:top w:val="nil"/>
            </w:tcBorders>
            <w:tcMar>
              <w:top w:w="113" w:type="dxa"/>
            </w:tcMar>
            <w:vAlign w:val="center"/>
          </w:tcPr>
          <w:p w:rsidR="000637F7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0637F7" w:rsidRPr="004E1905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0637F7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0637F7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Congruence</w:t>
            </w:r>
          </w:p>
        </w:tc>
        <w:tc>
          <w:tcPr>
            <w:tcW w:w="4040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0637F7" w:rsidRDefault="000637F7" w:rsidP="00A67EB8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Non Calculator</w:t>
            </w:r>
          </w:p>
          <w:p w:rsidR="000637F7" w:rsidRPr="004E1905" w:rsidRDefault="000637F7" w:rsidP="00A67EB8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FF1257" w:rsidRPr="004E1905" w:rsidTr="00A67EB8">
        <w:trPr>
          <w:cantSplit/>
        </w:trPr>
        <w:tc>
          <w:tcPr>
            <w:tcW w:w="2187" w:type="dxa"/>
            <w:gridSpan w:val="3"/>
            <w:vMerge/>
            <w:tcBorders>
              <w:bottom w:val="nil"/>
            </w:tcBorders>
            <w:tcMar>
              <w:top w:w="113" w:type="dxa"/>
            </w:tcMar>
            <w:vAlign w:val="center"/>
          </w:tcPr>
          <w:p w:rsidR="00FF1257" w:rsidRPr="004E1905" w:rsidRDefault="00FF125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FF1257" w:rsidRDefault="00FF125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Longer Questions</w:t>
            </w:r>
          </w:p>
          <w:p w:rsidR="00FF1257" w:rsidRPr="004E1905" w:rsidRDefault="00FF125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253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bottom"/>
          </w:tcPr>
          <w:p w:rsidR="00FF1257" w:rsidRPr="004E1905" w:rsidRDefault="00FF1257" w:rsidP="00A67E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FF1257" w:rsidRPr="004E1905" w:rsidTr="00C6546B">
        <w:trPr>
          <w:cantSplit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71" w:type="dxa"/>
            <w:gridSpan w:val="5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1257" w:rsidRPr="00582441" w:rsidRDefault="00FF1257" w:rsidP="00A67E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FF1257" w:rsidRPr="004E1905" w:rsidRDefault="00FF1257" w:rsidP="00A67E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Calculators are allowed for this section.</w:t>
            </w:r>
          </w:p>
          <w:p w:rsidR="00FF1257" w:rsidRPr="004E1905" w:rsidRDefault="00FF1257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348C" w:rsidRPr="004E1905" w:rsidTr="008F0930">
        <w:trPr>
          <w:cantSplit/>
          <w:trHeight w:val="1041"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44348C" w:rsidRPr="004E1905" w:rsidRDefault="0044348C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:rsidR="0044348C" w:rsidRPr="004E1905" w:rsidRDefault="0044348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71" w:type="dxa"/>
            <w:gridSpan w:val="5"/>
            <w:tcBorders>
              <w:top w:val="nil"/>
              <w:bottom w:val="nil"/>
            </w:tcBorders>
            <w:tcMar>
              <w:top w:w="113" w:type="dxa"/>
            </w:tcMar>
          </w:tcPr>
          <w:p w:rsidR="0044348C" w:rsidRPr="00F661A2" w:rsidRDefault="0044348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congruence proofs below, showing all required reasoning.</w:t>
            </w:r>
          </w:p>
        </w:tc>
      </w:tr>
      <w:tr w:rsidR="00676A45" w:rsidRPr="004E1905" w:rsidTr="008F0930">
        <w:trPr>
          <w:cantSplit/>
          <w:trHeight w:val="1041"/>
        </w:trPr>
        <w:tc>
          <w:tcPr>
            <w:tcW w:w="396" w:type="dxa"/>
            <w:vMerge w:val="restart"/>
            <w:tcBorders>
              <w:top w:val="nil"/>
              <w:bottom w:val="nil"/>
            </w:tcBorders>
            <w:tcMar>
              <w:top w:w="113" w:type="dxa"/>
            </w:tcMar>
          </w:tcPr>
          <w:p w:rsidR="00676A45" w:rsidRPr="004E1905" w:rsidRDefault="00676A45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676A45" w:rsidRDefault="00676A45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  <w:p w:rsidR="00676A45" w:rsidRDefault="00676A45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6A45" w:rsidRPr="00F661A2" w:rsidRDefault="00676A45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marks</w:t>
            </w:r>
          </w:p>
        </w:tc>
        <w:tc>
          <w:tcPr>
            <w:tcW w:w="8883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676A45" w:rsidRDefault="0044348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E4B">
              <w:rPr>
                <w:rFonts w:ascii="Times New Roman" w:hAnsi="Times New Roman" w:cs="Times New Roman"/>
                <w:sz w:val="24"/>
                <w:szCs w:val="24"/>
              </w:rPr>
              <w:object w:dxaOrig="4150" w:dyaOrig="1965">
                <v:shape id="_x0000_i1041" type="#_x0000_t75" style="width:151.5pt;height:71.25pt" o:ole="">
                  <v:imagedata r:id="rId62" o:title=""/>
                </v:shape>
                <o:OLEObject Type="Embed" ProgID="FXE300.Equation" ShapeID="_x0000_i1041" DrawAspect="Content" ObjectID="_1392448565" r:id="rId63"/>
              </w:object>
            </w:r>
            <w:r w:rsidR="00415915"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65" type="#_x0000_t75" style="position:absolute;margin-left:260.05pt;margin-top:.6pt;width:158.8pt;height:174.75pt;z-index:251717632;mso-position-horizontal-relative:text;mso-position-vertical-relative:text">
                  <v:imagedata r:id="rId64" o:title=""/>
                </v:shape>
              </w:pict>
            </w:r>
          </w:p>
          <w:p w:rsidR="0044348C" w:rsidRDefault="0044348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348C" w:rsidRDefault="0044348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44348C" w:rsidRDefault="0044348C" w:rsidP="004434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348C" w:rsidRDefault="0044348C" w:rsidP="004434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44348C" w:rsidRDefault="0044348C" w:rsidP="004434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348C" w:rsidRDefault="0044348C" w:rsidP="004434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44348C" w:rsidRDefault="0044348C" w:rsidP="004434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348C" w:rsidRDefault="0044348C" w:rsidP="004434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8F0930" w:rsidRDefault="008F0930" w:rsidP="008F09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930" w:rsidRDefault="008F0930" w:rsidP="008F09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44348C" w:rsidRPr="00F661A2" w:rsidRDefault="0044348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348C" w:rsidRPr="004E1905" w:rsidTr="008F0930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nil"/>
            </w:tcBorders>
            <w:tcMar>
              <w:top w:w="113" w:type="dxa"/>
            </w:tcMar>
          </w:tcPr>
          <w:p w:rsidR="0044348C" w:rsidRPr="004E1905" w:rsidRDefault="0044348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tcMar>
              <w:top w:w="113" w:type="dxa"/>
            </w:tcMar>
          </w:tcPr>
          <w:p w:rsidR="0044348C" w:rsidRDefault="0044348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  <w:p w:rsidR="0044348C" w:rsidRDefault="0044348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348C" w:rsidRDefault="0044348C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marks</w:t>
            </w:r>
          </w:p>
        </w:tc>
        <w:tc>
          <w:tcPr>
            <w:tcW w:w="8883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44348C" w:rsidRDefault="00BA0C8B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E4B">
              <w:rPr>
                <w:rFonts w:ascii="Times New Roman" w:hAnsi="Times New Roman" w:cs="Times New Roman"/>
                <w:sz w:val="24"/>
                <w:szCs w:val="24"/>
              </w:rPr>
              <w:object w:dxaOrig="4304" w:dyaOrig="1845" w14:anchorId="519D7E63">
                <v:shape id="_x0000_i1042" type="#_x0000_t75" style="width:156.75pt;height:67.5pt" o:ole="">
                  <v:imagedata r:id="rId65" o:title=""/>
                </v:shape>
                <o:OLEObject Type="Embed" ProgID="FXE300.Equation" ShapeID="_x0000_i1042" DrawAspect="Content" ObjectID="_1392448566" r:id="rId66"/>
              </w:object>
            </w:r>
            <w:r w:rsidR="00415915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957351D">
                <v:shape id="_x0000_s1066" type="#_x0000_t75" style="position:absolute;margin-left:260.05pt;margin-top:.6pt;width:130pt;height:126.15pt;z-index:251718656;mso-position-horizontal-relative:text;mso-position-vertical-relative:text">
                  <v:imagedata r:id="rId67" o:title=""/>
                </v:shape>
              </w:pict>
            </w:r>
          </w:p>
          <w:p w:rsidR="0044348C" w:rsidRDefault="0044348C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348C" w:rsidRDefault="0044348C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44348C" w:rsidRDefault="0044348C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348C" w:rsidRDefault="0044348C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44348C" w:rsidRDefault="0044348C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348C" w:rsidRDefault="0044348C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44348C" w:rsidRDefault="0044348C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348C" w:rsidRDefault="0044348C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8F0930" w:rsidRDefault="008F0930" w:rsidP="008F09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930" w:rsidRDefault="008F0930" w:rsidP="008F09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44348C" w:rsidRPr="00F661A2" w:rsidRDefault="0044348C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4C03" w:rsidRPr="004E1905" w:rsidTr="008F0930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944C03" w:rsidRPr="004E1905" w:rsidRDefault="00944C03" w:rsidP="00A67E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tcMar>
              <w:top w:w="113" w:type="dxa"/>
            </w:tcMar>
          </w:tcPr>
          <w:p w:rsidR="00944C03" w:rsidRDefault="00944C03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(c)</w:t>
            </w:r>
          </w:p>
          <w:p w:rsidR="00944C03" w:rsidRDefault="00944C03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4C03" w:rsidRDefault="00944C03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marks</w:t>
            </w:r>
          </w:p>
        </w:tc>
        <w:tc>
          <w:tcPr>
            <w:tcW w:w="8883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944C03" w:rsidRDefault="00415915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68" type="#_x0000_t75" style="position:absolute;margin-left:237.55pt;margin-top:0;width:178.2pt;height:120pt;z-index:251719680;mso-position-horizontal-relative:text;mso-position-vertical-relative:text">
                  <v:imagedata r:id="rId68" o:title=""/>
                </v:shape>
              </w:pict>
            </w:r>
            <w:r w:rsidR="00993461" w:rsidRPr="00912E4B">
              <w:rPr>
                <w:rFonts w:ascii="Times New Roman" w:hAnsi="Times New Roman" w:cs="Times New Roman"/>
                <w:sz w:val="24"/>
                <w:szCs w:val="24"/>
              </w:rPr>
              <w:object w:dxaOrig="4292" w:dyaOrig="2381" w14:anchorId="4142F71A">
                <v:shape id="_x0000_i1043" type="#_x0000_t75" style="width:156.75pt;height:87pt" o:ole="">
                  <v:imagedata r:id="rId69" o:title=""/>
                </v:shape>
                <o:OLEObject Type="Embed" ProgID="FXE300.Equation" ShapeID="_x0000_i1043" DrawAspect="Content" ObjectID="_1392448567" r:id="rId70"/>
              </w:object>
            </w:r>
          </w:p>
          <w:p w:rsidR="00944C03" w:rsidRDefault="00944C03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4C03" w:rsidRDefault="00944C03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944C03" w:rsidRDefault="00944C03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4C03" w:rsidRDefault="00944C03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944C03" w:rsidRDefault="00944C03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4C03" w:rsidRDefault="00944C03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944C03" w:rsidRDefault="00944C03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4C03" w:rsidRDefault="00944C03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…………………………………….</w:t>
            </w:r>
          </w:p>
          <w:p w:rsidR="00944C03" w:rsidRPr="00F661A2" w:rsidRDefault="00944C03" w:rsidP="002901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B269C" w:rsidRDefault="00FB269C" w:rsidP="00C67F16">
      <w:pPr>
        <w:tabs>
          <w:tab w:val="left" w:pos="2040"/>
        </w:tabs>
        <w:spacing w:line="240" w:lineRule="auto"/>
        <w:ind w:left="720"/>
        <w:jc w:val="center"/>
        <w:rPr>
          <w:sz w:val="28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827"/>
        <w:gridCol w:w="213"/>
        <w:gridCol w:w="4607"/>
      </w:tblGrid>
      <w:tr w:rsidR="000637F7" w:rsidRPr="004E1905" w:rsidTr="00A67EB8">
        <w:tc>
          <w:tcPr>
            <w:tcW w:w="1951" w:type="dxa"/>
            <w:vMerge w:val="restart"/>
            <w:tcBorders>
              <w:top w:val="nil"/>
            </w:tcBorders>
            <w:vAlign w:val="center"/>
          </w:tcPr>
          <w:p w:rsidR="000637F7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0637F7" w:rsidRPr="004E1905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0637F7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0637F7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Congruence</w:t>
            </w: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0637F7" w:rsidRPr="004E1905" w:rsidRDefault="000637F7" w:rsidP="000637F7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0637F7" w:rsidRPr="004E1905" w:rsidTr="00A67EB8">
        <w:tc>
          <w:tcPr>
            <w:tcW w:w="1951" w:type="dxa"/>
            <w:vMerge/>
            <w:tcBorders>
              <w:bottom w:val="nil"/>
            </w:tcBorders>
            <w:vAlign w:val="center"/>
          </w:tcPr>
          <w:p w:rsidR="000637F7" w:rsidRPr="004E1905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0637F7" w:rsidRDefault="000637F7" w:rsidP="00A67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Multiple Choice </w:t>
            </w:r>
          </w:p>
          <w:p w:rsidR="000637F7" w:rsidRPr="004E1905" w:rsidRDefault="000637F7" w:rsidP="000637F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Answer Sheet</w:t>
            </w: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0637F7" w:rsidRPr="004E1905" w:rsidRDefault="000637F7" w:rsidP="00A67E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</w:tbl>
    <w:p w:rsidR="00C67F16" w:rsidRDefault="00C67F16" w:rsidP="00C67F16">
      <w:pPr>
        <w:spacing w:line="240" w:lineRule="auto"/>
        <w:jc w:val="center"/>
      </w:pPr>
    </w:p>
    <w:p w:rsidR="00C67F16" w:rsidRPr="000637F7" w:rsidRDefault="00C67F16" w:rsidP="00C67F1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37F7">
        <w:rPr>
          <w:rFonts w:ascii="Times New Roman" w:hAnsi="Times New Roman" w:cs="Times New Roman"/>
          <w:sz w:val="24"/>
          <w:szCs w:val="24"/>
        </w:rPr>
        <w:t>Completely fill the response oval representing the most correct answer.</w:t>
      </w:r>
    </w:p>
    <w:p w:rsidR="00620828" w:rsidRDefault="00C67F16" w:rsidP="00620828">
      <w:pPr>
        <w:spacing w:after="120" w:line="240" w:lineRule="auto"/>
        <w:sectPr w:rsidR="00620828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tab/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596800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43180</wp:posOffset>
                </wp:positionV>
                <wp:extent cx="171450" cy="114300"/>
                <wp:effectExtent l="5715" t="5715" r="13335" b="1333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3.4pt;width:13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24130</wp:posOffset>
                </wp:positionV>
                <wp:extent cx="171450" cy="114300"/>
                <wp:effectExtent l="7620" t="5715" r="11430" b="13335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.9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a9GA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33655</wp:posOffset>
                </wp:positionV>
                <wp:extent cx="171450" cy="114300"/>
                <wp:effectExtent l="11430" t="5715" r="7620" b="13335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2.65pt;width:13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62230</wp:posOffset>
                </wp:positionV>
                <wp:extent cx="171450" cy="114300"/>
                <wp:effectExtent l="7620" t="5715" r="11430" b="1333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.9pt;width:13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9vc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GZFT31&#10;6GEvDJtG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"/>
            </w:pict>
          </mc:Fallback>
        </mc:AlternateContent>
      </w:r>
      <w:r w:rsidR="00620828">
        <w:t xml:space="preserve">   </w:t>
      </w:r>
      <w:r w:rsidR="00620828">
        <w:tab/>
      </w:r>
      <w:r w:rsidR="00C67F16">
        <w:t xml:space="preserve"> 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2Pn0h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700" r="7620" b="63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7UGQIAAC4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OBoXtQ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700" r="13335" b="635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3.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065" r="7620" b="6985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065" r="13335" b="6985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nk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ywVnVgzU&#10;o/u9MKwo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xvp5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4.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795" r="7620" b="8255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3mik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795" r="13335" b="8255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5.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160" r="7620" b="889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160" r="13335" b="889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e5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hXXHu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6.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9525" r="7620" b="9525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9525" r="13335" b="9525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84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qwvOrOip&#10;R487Ydj0M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G86rzg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7.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bX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X005s6Kn&#10;Hj3shWGz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TxsG1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8255" r="7620" b="10795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8255" r="13335" b="10795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8.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jG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VLbjG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7620" r="7620" b="1143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7620" r="13335" b="1143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9.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FUOhU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6350" r="7620" b="1270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6350" r="13335" b="1270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10.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620828" w:rsidRDefault="00C67F16" w:rsidP="008F0930">
      <w:pPr>
        <w:spacing w:after="120" w:line="240" w:lineRule="auto"/>
      </w:pPr>
      <w:r>
        <w:tab/>
      </w:r>
    </w:p>
    <w:p w:rsidR="00891B14" w:rsidRDefault="00891B14">
      <w:pPr>
        <w:sectPr w:rsidR="00891B14" w:rsidSect="00891B14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91B14" w:rsidRPr="005254D3" w:rsidRDefault="00891B14" w:rsidP="00891B1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0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2121"/>
        <w:gridCol w:w="7179"/>
      </w:tblGrid>
      <w:tr w:rsidR="00891B14" w:rsidRPr="005254D3" w:rsidTr="002431C6">
        <w:trPr>
          <w:cantSplit/>
        </w:trPr>
        <w:tc>
          <w:tcPr>
            <w:tcW w:w="2121" w:type="dxa"/>
            <w:vMerge w:val="restart"/>
            <w:tcBorders>
              <w:top w:val="nil"/>
            </w:tcBorders>
            <w:vAlign w:val="center"/>
          </w:tcPr>
          <w:p w:rsidR="00891B14" w:rsidRPr="005254D3" w:rsidRDefault="00891B14" w:rsidP="002431C6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bottom w:val="nil"/>
            </w:tcBorders>
            <w:vAlign w:val="center"/>
          </w:tcPr>
          <w:p w:rsidR="00891B14" w:rsidRDefault="00891B14" w:rsidP="00891B1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891B14" w:rsidRPr="005254D3" w:rsidRDefault="00891B14" w:rsidP="00891B14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Congruence</w:t>
            </w:r>
          </w:p>
        </w:tc>
      </w:tr>
      <w:tr w:rsidR="00891B14" w:rsidRPr="005254D3" w:rsidTr="002431C6">
        <w:trPr>
          <w:cantSplit/>
        </w:trPr>
        <w:tc>
          <w:tcPr>
            <w:tcW w:w="2121" w:type="dxa"/>
            <w:vMerge/>
            <w:tcBorders>
              <w:bottom w:val="nil"/>
            </w:tcBorders>
            <w:vAlign w:val="center"/>
          </w:tcPr>
          <w:p w:rsidR="00891B14" w:rsidRPr="005254D3" w:rsidRDefault="00891B14" w:rsidP="002431C6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bottom w:val="nil"/>
            </w:tcBorders>
            <w:vAlign w:val="center"/>
          </w:tcPr>
          <w:p w:rsidR="00891B14" w:rsidRPr="005254D3" w:rsidRDefault="00891B14" w:rsidP="00891B14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Answer Sheet</w:t>
            </w:r>
          </w:p>
        </w:tc>
      </w:tr>
    </w:tbl>
    <w:p w:rsidR="00891B14" w:rsidRPr="005254D3" w:rsidRDefault="00891B14" w:rsidP="00891B14">
      <w:pPr>
        <w:rPr>
          <w:rFonts w:ascii="Times New Roman" w:hAnsi="Times New Roman" w:cs="Times New Roman"/>
          <w:sz w:val="28"/>
          <w:szCs w:val="28"/>
        </w:rPr>
      </w:pPr>
      <w:r w:rsidRPr="005254D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</w:t>
      </w:r>
    </w:p>
    <w:p w:rsidR="00891B14" w:rsidRPr="005254D3" w:rsidRDefault="00891B14" w:rsidP="00891B14">
      <w:pPr>
        <w:rPr>
          <w:rFonts w:ascii="Times New Roman" w:hAnsi="Times New Roman" w:cs="Times New Roman"/>
          <w:sz w:val="28"/>
          <w:szCs w:val="28"/>
        </w:rPr>
      </w:pPr>
    </w:p>
    <w:p w:rsidR="00891B14" w:rsidRDefault="008D484B" w:rsidP="00891B1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FF24F9" wp14:editId="4E3A5CA4">
            <wp:extent cx="5943600" cy="2736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4B" w:rsidRDefault="008D484B" w:rsidP="00891B1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774A79" wp14:editId="4FC02F5E">
            <wp:extent cx="5943600" cy="2464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4B" w:rsidRDefault="008D484B" w:rsidP="00891B1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5E0BC" wp14:editId="7FD46DC3">
            <wp:extent cx="5943600" cy="2320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4B" w:rsidRDefault="008D484B" w:rsidP="00891B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Triangles A, B D and E are congruent and triangles C and F are congruent.</w:t>
      </w:r>
    </w:p>
    <w:p w:rsidR="008D484B" w:rsidRPr="005254D3" w:rsidRDefault="008D484B" w:rsidP="00891B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Two angles and a side in one triangle are respectively equal to t</w:t>
      </w:r>
      <w:r>
        <w:rPr>
          <w:rFonts w:ascii="Times New Roman" w:hAnsi="Times New Roman" w:cs="Times New Roman"/>
          <w:sz w:val="28"/>
          <w:szCs w:val="28"/>
        </w:rPr>
        <w:t xml:space="preserve">wo angles and a </w:t>
      </w:r>
      <w:r>
        <w:rPr>
          <w:rFonts w:ascii="Times New Roman" w:hAnsi="Times New Roman" w:cs="Times New Roman"/>
          <w:sz w:val="28"/>
          <w:szCs w:val="28"/>
        </w:rPr>
        <w:t>corresponding side in the second</w:t>
      </w:r>
      <w:r>
        <w:rPr>
          <w:rFonts w:ascii="Times New Roman" w:hAnsi="Times New Roman" w:cs="Times New Roman"/>
          <w:sz w:val="28"/>
          <w:szCs w:val="28"/>
        </w:rPr>
        <w:t xml:space="preserve"> triangle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91B14" w:rsidRDefault="008D484B" w:rsidP="00891B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 SAS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497"/>
      </w:tblGrid>
      <w:tr w:rsidR="008D484B" w:rsidRPr="004E1905" w:rsidTr="00BC74EC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8D484B" w:rsidRPr="004E1905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tcBorders>
              <w:top w:val="single" w:sz="4" w:space="0" w:color="000000" w:themeColor="text1"/>
              <w:bottom w:val="nil"/>
            </w:tcBorders>
          </w:tcPr>
          <w:p w:rsidR="008D484B" w:rsidRDefault="008D484B" w:rsidP="00BC74EC">
            <w:pPr>
              <w:ind w:right="527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missing information in the congruence proof below: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21728" behindDoc="1" locked="0" layoutInCell="1" allowOverlap="1" wp14:anchorId="6C9D026D" wp14:editId="5E730349">
                  <wp:simplePos x="0" y="0"/>
                  <wp:positionH relativeFrom="column">
                    <wp:posOffset>2529840</wp:posOffset>
                  </wp:positionH>
                  <wp:positionV relativeFrom="paragraph">
                    <wp:posOffset>-3810</wp:posOffset>
                  </wp:positionV>
                  <wp:extent cx="3274060" cy="2222500"/>
                  <wp:effectExtent l="0" t="0" r="2540" b="635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4060" cy="222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D484B" w:rsidRDefault="008D484B" w:rsidP="00BC74EC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E4B">
              <w:rPr>
                <w:rFonts w:ascii="Times New Roman" w:hAnsi="Times New Roman" w:cs="Times New Roman"/>
                <w:sz w:val="24"/>
                <w:szCs w:val="24"/>
              </w:rPr>
              <w:object w:dxaOrig="5286" w:dyaOrig="3453">
                <v:shape id="_x0000_i1044" type="#_x0000_t75" style="width:192.75pt;height:126pt" o:ole="">
                  <v:imagedata r:id="rId75" o:title=""/>
                </v:shape>
                <o:OLEObject Type="Embed" ProgID="FXE300.Equation" ShapeID="_x0000_i1044" DrawAspect="Content" ObjectID="_1392448568" r:id="rId76"/>
              </w:object>
            </w:r>
          </w:p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484B" w:rsidRPr="004E1905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84B" w:rsidRPr="004E1905" w:rsidTr="00BC74EC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8D484B" w:rsidRPr="004E1905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tcBorders>
              <w:top w:val="single" w:sz="4" w:space="0" w:color="000000" w:themeColor="text1"/>
              <w:bottom w:val="nil"/>
            </w:tcBorders>
          </w:tcPr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22752" behindDoc="0" locked="0" layoutInCell="1" allowOverlap="1" wp14:anchorId="7D51F2BD" wp14:editId="4BDA3A17">
                  <wp:simplePos x="0" y="0"/>
                  <wp:positionH relativeFrom="column">
                    <wp:posOffset>3562985</wp:posOffset>
                  </wp:positionH>
                  <wp:positionV relativeFrom="paragraph">
                    <wp:posOffset>67945</wp:posOffset>
                  </wp:positionV>
                  <wp:extent cx="1879600" cy="2372360"/>
                  <wp:effectExtent l="0" t="0" r="6350" b="889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2372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Complete the reasons in the congruence proof below: </w:t>
            </w:r>
          </w:p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2E4B">
              <w:rPr>
                <w:rFonts w:ascii="Times New Roman" w:hAnsi="Times New Roman" w:cs="Times New Roman"/>
                <w:sz w:val="24"/>
                <w:szCs w:val="24"/>
              </w:rPr>
              <w:object w:dxaOrig="6790" w:dyaOrig="3421">
                <v:shape id="_x0000_i1045" type="#_x0000_t75" style="width:237pt;height:118.5pt" o:ole="">
                  <v:imagedata r:id="rId78" o:title=""/>
                </v:shape>
                <o:OLEObject Type="Embed" ProgID="FXE300.Equation" ShapeID="_x0000_i1045" DrawAspect="Content" ObjectID="_1392448569" r:id="rId7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484B" w:rsidRPr="004E1905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84B" w:rsidRPr="004E1905" w:rsidTr="00BC74EC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8D484B" w:rsidRPr="004E1905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tcBorders>
              <w:top w:val="single" w:sz="4" w:space="0" w:color="000000" w:themeColor="text1"/>
              <w:bottom w:val="nil"/>
            </w:tcBorders>
          </w:tcPr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congruence proof below.</w:t>
            </w:r>
          </w:p>
          <w:p w:rsidR="008D484B" w:rsidRDefault="00BC74EC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E4B">
              <w:rPr>
                <w:rFonts w:ascii="Times New Roman" w:hAnsi="Times New Roman" w:cs="Times New Roman"/>
                <w:sz w:val="24"/>
                <w:szCs w:val="24"/>
              </w:rPr>
              <w:object w:dxaOrig="8295" w:dyaOrig="3480">
                <v:shape id="_x0000_i1046" type="#_x0000_t75" style="width:311.25pt;height:129.75pt" o:ole="">
                  <v:imagedata r:id="rId80" o:title=""/>
                </v:shape>
                <o:OLEObject Type="Embed" ProgID="FXE300.Equation" ShapeID="_x0000_i1046" DrawAspect="Content" ObjectID="_1392448570" r:id="rId81"/>
              </w:object>
            </w:r>
          </w:p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23776" behindDoc="1" locked="0" layoutInCell="1" allowOverlap="1" wp14:anchorId="0DF360BF" wp14:editId="4CD33170">
                  <wp:simplePos x="0" y="0"/>
                  <wp:positionH relativeFrom="column">
                    <wp:posOffset>2369185</wp:posOffset>
                  </wp:positionH>
                  <wp:positionV relativeFrom="paragraph">
                    <wp:posOffset>0</wp:posOffset>
                  </wp:positionV>
                  <wp:extent cx="3727450" cy="1289685"/>
                  <wp:effectExtent l="0" t="0" r="6350" b="571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450" cy="1289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C74EC" w:rsidRDefault="00BC74EC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74EC" w:rsidRDefault="00BC74EC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74EC" w:rsidRDefault="00BC74EC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74EC" w:rsidRDefault="00BC74EC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74EC" w:rsidRPr="004E1905" w:rsidRDefault="00BC74EC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84B" w:rsidRPr="004E1905" w:rsidTr="00BC74EC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8D484B" w:rsidRPr="004E1905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497" w:type="dxa"/>
            <w:tcBorders>
              <w:top w:val="single" w:sz="4" w:space="0" w:color="000000" w:themeColor="text1"/>
              <w:bottom w:val="nil"/>
            </w:tcBorders>
          </w:tcPr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24800" behindDoc="1" locked="0" layoutInCell="1" allowOverlap="1" wp14:anchorId="5D1C7C6A" wp14:editId="28DDC979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51435</wp:posOffset>
                  </wp:positionV>
                  <wp:extent cx="3211195" cy="1557655"/>
                  <wp:effectExtent l="0" t="0" r="8255" b="4445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1195" cy="15576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Complete the congruence proof below.</w:t>
            </w:r>
          </w:p>
          <w:p w:rsidR="008D484B" w:rsidRDefault="008D484B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484B" w:rsidRPr="004E1905" w:rsidRDefault="00BC74EC" w:rsidP="00BC7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E4B">
              <w:rPr>
                <w:rFonts w:ascii="Times New Roman" w:hAnsi="Times New Roman" w:cs="Times New Roman"/>
                <w:sz w:val="24"/>
                <w:szCs w:val="24"/>
              </w:rPr>
              <w:object w:dxaOrig="6998" w:dyaOrig="3114">
                <v:shape id="_x0000_i1047" type="#_x0000_t75" style="width:262.5pt;height:116.25pt" o:ole="">
                  <v:imagedata r:id="rId84" o:title=""/>
                </v:shape>
                <o:OLEObject Type="Embed" ProgID="FXE300.Equation" ShapeID="_x0000_i1047" DrawAspect="Content" ObjectID="_1392448571" r:id="rId85"/>
              </w:object>
            </w:r>
          </w:p>
        </w:tc>
      </w:tr>
    </w:tbl>
    <w:p w:rsidR="008D484B" w:rsidRDefault="008D484B" w:rsidP="00891B14">
      <w:pPr>
        <w:rPr>
          <w:rFonts w:ascii="Times New Roman" w:hAnsi="Times New Roman" w:cs="Times New Roman"/>
          <w:sz w:val="28"/>
          <w:szCs w:val="28"/>
        </w:rPr>
      </w:pPr>
    </w:p>
    <w:p w:rsidR="008D484B" w:rsidRPr="005254D3" w:rsidRDefault="008D484B" w:rsidP="00891B1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7168" w:tblpY="-19"/>
        <w:tblW w:w="2093" w:type="dxa"/>
        <w:tblLook w:val="04A0" w:firstRow="1" w:lastRow="0" w:firstColumn="1" w:lastColumn="0" w:noHBand="0" w:noVBand="1"/>
      </w:tblPr>
      <w:tblGrid>
        <w:gridCol w:w="675"/>
        <w:gridCol w:w="1418"/>
      </w:tblGrid>
      <w:tr w:rsidR="008D484B" w:rsidRPr="005254D3" w:rsidTr="008D484B">
        <w:tc>
          <w:tcPr>
            <w:tcW w:w="2093" w:type="dxa"/>
            <w:gridSpan w:val="2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Multiple Choice</w:t>
            </w:r>
          </w:p>
        </w:tc>
      </w:tr>
      <w:tr w:rsidR="008D484B" w:rsidRPr="005254D3" w:rsidTr="008D484B">
        <w:tc>
          <w:tcPr>
            <w:tcW w:w="675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8D484B" w:rsidRPr="005254D3" w:rsidTr="008D484B">
        <w:tc>
          <w:tcPr>
            <w:tcW w:w="675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8D484B" w:rsidRPr="005254D3" w:rsidTr="008D484B">
        <w:tc>
          <w:tcPr>
            <w:tcW w:w="675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8D484B" w:rsidRPr="005254D3" w:rsidTr="008D484B">
        <w:tc>
          <w:tcPr>
            <w:tcW w:w="675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8D484B" w:rsidRPr="005254D3" w:rsidTr="008D484B">
        <w:tc>
          <w:tcPr>
            <w:tcW w:w="675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18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8D484B" w:rsidRPr="005254D3" w:rsidTr="008D484B">
        <w:tc>
          <w:tcPr>
            <w:tcW w:w="675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8D484B" w:rsidRPr="005254D3" w:rsidTr="008D484B">
        <w:tc>
          <w:tcPr>
            <w:tcW w:w="675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1418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8D484B" w:rsidRPr="005254D3" w:rsidTr="008D484B">
        <w:tc>
          <w:tcPr>
            <w:tcW w:w="675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8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8D484B" w:rsidRPr="005254D3" w:rsidTr="008D484B">
        <w:tc>
          <w:tcPr>
            <w:tcW w:w="675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18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8D484B" w:rsidRPr="005254D3" w:rsidTr="008D484B">
        <w:tc>
          <w:tcPr>
            <w:tcW w:w="675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8D484B" w:rsidRPr="005254D3" w:rsidRDefault="008D484B" w:rsidP="008D4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</w:tbl>
    <w:p w:rsidR="00891B14" w:rsidRPr="005254D3" w:rsidRDefault="00891B14" w:rsidP="00891B14">
      <w:pPr>
        <w:rPr>
          <w:rFonts w:ascii="Times New Roman" w:hAnsi="Times New Roman" w:cs="Times New Roman"/>
          <w:sz w:val="28"/>
          <w:szCs w:val="28"/>
        </w:rPr>
      </w:pPr>
    </w:p>
    <w:p w:rsidR="00891B14" w:rsidRPr="005254D3" w:rsidRDefault="00891B14" w:rsidP="00891B14">
      <w:pPr>
        <w:rPr>
          <w:rFonts w:ascii="Times New Roman" w:hAnsi="Times New Roman" w:cs="Times New Roman"/>
          <w:sz w:val="28"/>
          <w:szCs w:val="28"/>
        </w:rPr>
      </w:pPr>
    </w:p>
    <w:p w:rsidR="00891B14" w:rsidRPr="005254D3" w:rsidRDefault="00891B14" w:rsidP="00891B14">
      <w:pPr>
        <w:rPr>
          <w:rFonts w:ascii="Times New Roman" w:hAnsi="Times New Roman" w:cs="Times New Roman"/>
          <w:sz w:val="28"/>
          <w:szCs w:val="28"/>
        </w:rPr>
      </w:pPr>
    </w:p>
    <w:p w:rsidR="00891B14" w:rsidRPr="005254D3" w:rsidRDefault="00891B14" w:rsidP="00891B14">
      <w:pPr>
        <w:rPr>
          <w:rFonts w:ascii="Times New Roman" w:hAnsi="Times New Roman" w:cs="Times New Roman"/>
          <w:sz w:val="28"/>
          <w:szCs w:val="28"/>
        </w:rPr>
      </w:pPr>
    </w:p>
    <w:p w:rsidR="00891B14" w:rsidRPr="005254D3" w:rsidRDefault="00891B14" w:rsidP="00891B14">
      <w:pPr>
        <w:rPr>
          <w:rFonts w:ascii="Times New Roman" w:hAnsi="Times New Roman" w:cs="Times New Roman"/>
          <w:sz w:val="28"/>
          <w:szCs w:val="28"/>
        </w:rPr>
      </w:pPr>
    </w:p>
    <w:p w:rsidR="00891B14" w:rsidRPr="005254D3" w:rsidRDefault="00891B14" w:rsidP="00891B14">
      <w:pPr>
        <w:rPr>
          <w:rFonts w:ascii="Times New Roman" w:hAnsi="Times New Roman" w:cs="Times New Roman"/>
          <w:sz w:val="28"/>
          <w:szCs w:val="28"/>
        </w:rPr>
      </w:pPr>
    </w:p>
    <w:p w:rsidR="00891B14" w:rsidRPr="005254D3" w:rsidRDefault="00891B14" w:rsidP="00891B14">
      <w:pPr>
        <w:rPr>
          <w:rFonts w:ascii="Times New Roman" w:hAnsi="Times New Roman" w:cs="Times New Roman"/>
          <w:sz w:val="28"/>
          <w:szCs w:val="28"/>
        </w:rPr>
      </w:pPr>
    </w:p>
    <w:p w:rsidR="00891B14" w:rsidRPr="005254D3" w:rsidRDefault="00891B14" w:rsidP="00891B14">
      <w:pPr>
        <w:rPr>
          <w:rFonts w:ascii="Times New Roman" w:hAnsi="Times New Roman" w:cs="Times New Roman"/>
          <w:sz w:val="28"/>
          <w:szCs w:val="28"/>
        </w:rPr>
      </w:pPr>
    </w:p>
    <w:p w:rsidR="00BC74EC" w:rsidRDefault="00BC74E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9298"/>
      </w:tblGrid>
      <w:tr w:rsidR="00BC74EC" w:rsidTr="00BC74EC">
        <w:tc>
          <w:tcPr>
            <w:tcW w:w="1384" w:type="dxa"/>
          </w:tcPr>
          <w:p w:rsidR="00BC74EC" w:rsidRDefault="00BC74EC"/>
        </w:tc>
        <w:tc>
          <w:tcPr>
            <w:tcW w:w="9298" w:type="dxa"/>
          </w:tcPr>
          <w:p w:rsidR="00BC74EC" w:rsidRPr="00BC74EC" w:rsidRDefault="00BC74EC">
            <w:pPr>
              <w:rPr>
                <w:sz w:val="40"/>
                <w:szCs w:val="40"/>
              </w:rPr>
            </w:pPr>
            <w:r w:rsidRPr="00BC74EC">
              <w:rPr>
                <w:sz w:val="40"/>
                <w:szCs w:val="40"/>
              </w:rPr>
              <w:t>Longer Answers</w:t>
            </w:r>
          </w:p>
        </w:tc>
      </w:tr>
      <w:tr w:rsidR="00BC74EC" w:rsidTr="00BC74EC">
        <w:tc>
          <w:tcPr>
            <w:tcW w:w="1384" w:type="dxa"/>
          </w:tcPr>
          <w:p w:rsidR="00BC74EC" w:rsidRDefault="00BC74EC"/>
        </w:tc>
        <w:tc>
          <w:tcPr>
            <w:tcW w:w="9298" w:type="dxa"/>
          </w:tcPr>
          <w:p w:rsidR="00BC74EC" w:rsidRDefault="00BC74EC">
            <w:r>
              <w:rPr>
                <w:noProof/>
              </w:rPr>
              <w:drawing>
                <wp:inline distT="0" distB="0" distL="0" distR="0" wp14:anchorId="1B6C6B1A" wp14:editId="29558D47">
                  <wp:extent cx="3124200" cy="240081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400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4EC" w:rsidTr="00BC74EC">
        <w:tc>
          <w:tcPr>
            <w:tcW w:w="1384" w:type="dxa"/>
          </w:tcPr>
          <w:p w:rsidR="00BC74EC" w:rsidRDefault="00BC74EC"/>
        </w:tc>
        <w:tc>
          <w:tcPr>
            <w:tcW w:w="9298" w:type="dxa"/>
          </w:tcPr>
          <w:p w:rsidR="00BC74EC" w:rsidRDefault="00BC74EC">
            <w:r>
              <w:rPr>
                <w:noProof/>
              </w:rPr>
              <w:drawing>
                <wp:inline distT="0" distB="0" distL="0" distR="0" wp14:anchorId="36EAEE89" wp14:editId="70685AD9">
                  <wp:extent cx="3790950" cy="2283885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28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0828" w:rsidRDefault="00620828">
      <w:bookmarkStart w:id="0" w:name="_GoBack"/>
      <w:bookmarkEnd w:id="0"/>
    </w:p>
    <w:sectPr w:rsidR="00620828" w:rsidSect="00891B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5915" w:rsidRDefault="00415915" w:rsidP="00E24335">
      <w:pPr>
        <w:spacing w:after="0" w:line="240" w:lineRule="auto"/>
      </w:pPr>
      <w:r>
        <w:separator/>
      </w:r>
    </w:p>
  </w:endnote>
  <w:endnote w:type="continuationSeparator" w:id="0">
    <w:p w:rsidR="00415915" w:rsidRDefault="00415915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A67EB8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A67EB8" w:rsidRDefault="00A67EB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A67EB8" w:rsidRDefault="00A67EB8">
          <w:pPr>
            <w:pStyle w:val="NoSpacing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BC74EC" w:rsidRPr="00BC74EC">
            <w:rPr>
              <w:rFonts w:asciiTheme="majorHAnsi" w:hAnsiTheme="majorHAnsi"/>
              <w:b/>
              <w:noProof/>
            </w:rPr>
            <w:t>15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A67EB8" w:rsidRDefault="00A67EB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A67EB8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A67EB8" w:rsidRDefault="00A67EB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A67EB8" w:rsidRDefault="00A67EB8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A67EB8" w:rsidRDefault="00A67EB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A67EB8" w:rsidRDefault="00A67EB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5915" w:rsidRDefault="00415915" w:rsidP="00E24335">
      <w:pPr>
        <w:spacing w:after="0" w:line="240" w:lineRule="auto"/>
      </w:pPr>
      <w:r>
        <w:separator/>
      </w:r>
    </w:p>
  </w:footnote>
  <w:footnote w:type="continuationSeparator" w:id="0">
    <w:p w:rsidR="00415915" w:rsidRDefault="00415915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7EB8" w:rsidRDefault="00A67EB8">
    <w:pPr>
      <w:pStyle w:val="Header"/>
    </w:pPr>
    <w:r>
      <w:t>Congruence</w:t>
    </w:r>
    <w:r>
      <w:tab/>
      <w:t>Topic Test</w:t>
    </w:r>
    <w:r>
      <w:tab/>
      <w:t>2012</w:t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7EB8" w:rsidRPr="00676A45" w:rsidRDefault="00A67EB8" w:rsidP="00FB269C">
    <w:pPr>
      <w:pStyle w:val="Header"/>
      <w:rPr>
        <w:rFonts w:ascii="Monotype Corsiva" w:hAnsi="Monotype Corsiva"/>
        <w:sz w:val="48"/>
        <w:szCs w:val="48"/>
      </w:rPr>
    </w:pPr>
    <w:r>
      <w:rPr>
        <w:rFonts w:ascii="Monotype Corsiva" w:hAnsi="Monotype Corsiva"/>
        <w:sz w:val="48"/>
        <w:szCs w:val="48"/>
      </w:rPr>
      <w:tab/>
    </w:r>
    <w:r w:rsidRPr="00676A45">
      <w:rPr>
        <w:rFonts w:ascii="Monotype Corsiva" w:hAnsi="Monotype Corsiva"/>
        <w:sz w:val="48"/>
        <w:szCs w:val="48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D70EB"/>
    <w:multiLevelType w:val="hybridMultilevel"/>
    <w:tmpl w:val="781C2AA6"/>
    <w:lvl w:ilvl="0" w:tplc="1430E2BA">
      <w:start w:val="1"/>
      <w:numFmt w:val="upperLetter"/>
      <w:lvlText w:val="%1."/>
      <w:lvlJc w:val="left"/>
      <w:pPr>
        <w:ind w:left="18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80" w:hanging="360"/>
      </w:pPr>
    </w:lvl>
    <w:lvl w:ilvl="2" w:tplc="0C09001B" w:tentative="1">
      <w:start w:val="1"/>
      <w:numFmt w:val="lowerRoman"/>
      <w:lvlText w:val="%3."/>
      <w:lvlJc w:val="right"/>
      <w:pPr>
        <w:ind w:left="3300" w:hanging="180"/>
      </w:pPr>
    </w:lvl>
    <w:lvl w:ilvl="3" w:tplc="0C09000F" w:tentative="1">
      <w:start w:val="1"/>
      <w:numFmt w:val="decimal"/>
      <w:lvlText w:val="%4."/>
      <w:lvlJc w:val="left"/>
      <w:pPr>
        <w:ind w:left="4020" w:hanging="360"/>
      </w:pPr>
    </w:lvl>
    <w:lvl w:ilvl="4" w:tplc="0C090019" w:tentative="1">
      <w:start w:val="1"/>
      <w:numFmt w:val="lowerLetter"/>
      <w:lvlText w:val="%5."/>
      <w:lvlJc w:val="left"/>
      <w:pPr>
        <w:ind w:left="4740" w:hanging="360"/>
      </w:pPr>
    </w:lvl>
    <w:lvl w:ilvl="5" w:tplc="0C09001B" w:tentative="1">
      <w:start w:val="1"/>
      <w:numFmt w:val="lowerRoman"/>
      <w:lvlText w:val="%6."/>
      <w:lvlJc w:val="right"/>
      <w:pPr>
        <w:ind w:left="5460" w:hanging="180"/>
      </w:pPr>
    </w:lvl>
    <w:lvl w:ilvl="6" w:tplc="0C09000F" w:tentative="1">
      <w:start w:val="1"/>
      <w:numFmt w:val="decimal"/>
      <w:lvlText w:val="%7."/>
      <w:lvlJc w:val="left"/>
      <w:pPr>
        <w:ind w:left="6180" w:hanging="360"/>
      </w:pPr>
    </w:lvl>
    <w:lvl w:ilvl="7" w:tplc="0C090019" w:tentative="1">
      <w:start w:val="1"/>
      <w:numFmt w:val="lowerLetter"/>
      <w:lvlText w:val="%8."/>
      <w:lvlJc w:val="left"/>
      <w:pPr>
        <w:ind w:left="6900" w:hanging="360"/>
      </w:pPr>
    </w:lvl>
    <w:lvl w:ilvl="8" w:tplc="0C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38343A"/>
    <w:multiLevelType w:val="hybridMultilevel"/>
    <w:tmpl w:val="15FEF690"/>
    <w:lvl w:ilvl="0" w:tplc="9CDADDDE">
      <w:start w:val="1"/>
      <w:numFmt w:val="upperLetter"/>
      <w:lvlText w:val="%1."/>
      <w:lvlJc w:val="left"/>
      <w:pPr>
        <w:ind w:left="1980" w:hanging="12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B425D75"/>
    <w:multiLevelType w:val="hybridMultilevel"/>
    <w:tmpl w:val="C5F00BD8"/>
    <w:lvl w:ilvl="0" w:tplc="879AA5F2">
      <w:start w:val="1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20" w:hanging="360"/>
      </w:pPr>
    </w:lvl>
    <w:lvl w:ilvl="2" w:tplc="0C09001B" w:tentative="1">
      <w:start w:val="1"/>
      <w:numFmt w:val="lowerRoman"/>
      <w:lvlText w:val="%3."/>
      <w:lvlJc w:val="right"/>
      <w:pPr>
        <w:ind w:left="2040" w:hanging="180"/>
      </w:pPr>
    </w:lvl>
    <w:lvl w:ilvl="3" w:tplc="0C09000F" w:tentative="1">
      <w:start w:val="1"/>
      <w:numFmt w:val="decimal"/>
      <w:lvlText w:val="%4."/>
      <w:lvlJc w:val="left"/>
      <w:pPr>
        <w:ind w:left="2760" w:hanging="360"/>
      </w:pPr>
    </w:lvl>
    <w:lvl w:ilvl="4" w:tplc="0C090019" w:tentative="1">
      <w:start w:val="1"/>
      <w:numFmt w:val="lowerLetter"/>
      <w:lvlText w:val="%5."/>
      <w:lvlJc w:val="left"/>
      <w:pPr>
        <w:ind w:left="3480" w:hanging="360"/>
      </w:pPr>
    </w:lvl>
    <w:lvl w:ilvl="5" w:tplc="0C09001B" w:tentative="1">
      <w:start w:val="1"/>
      <w:numFmt w:val="lowerRoman"/>
      <w:lvlText w:val="%6."/>
      <w:lvlJc w:val="right"/>
      <w:pPr>
        <w:ind w:left="4200" w:hanging="180"/>
      </w:pPr>
    </w:lvl>
    <w:lvl w:ilvl="6" w:tplc="0C09000F" w:tentative="1">
      <w:start w:val="1"/>
      <w:numFmt w:val="decimal"/>
      <w:lvlText w:val="%7."/>
      <w:lvlJc w:val="left"/>
      <w:pPr>
        <w:ind w:left="4920" w:hanging="360"/>
      </w:pPr>
    </w:lvl>
    <w:lvl w:ilvl="7" w:tplc="0C090019" w:tentative="1">
      <w:start w:val="1"/>
      <w:numFmt w:val="lowerLetter"/>
      <w:lvlText w:val="%8."/>
      <w:lvlJc w:val="left"/>
      <w:pPr>
        <w:ind w:left="5640" w:hanging="360"/>
      </w:pPr>
    </w:lvl>
    <w:lvl w:ilvl="8" w:tplc="0C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5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35DD0FBC"/>
    <w:multiLevelType w:val="hybridMultilevel"/>
    <w:tmpl w:val="E520BA8E"/>
    <w:lvl w:ilvl="0" w:tplc="8BFE1646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60" w:hanging="360"/>
      </w:pPr>
    </w:lvl>
    <w:lvl w:ilvl="2" w:tplc="0C09001B" w:tentative="1">
      <w:start w:val="1"/>
      <w:numFmt w:val="lowerRoman"/>
      <w:lvlText w:val="%3."/>
      <w:lvlJc w:val="right"/>
      <w:pPr>
        <w:ind w:left="2280" w:hanging="180"/>
      </w:pPr>
    </w:lvl>
    <w:lvl w:ilvl="3" w:tplc="0C09000F" w:tentative="1">
      <w:start w:val="1"/>
      <w:numFmt w:val="decimal"/>
      <w:lvlText w:val="%4."/>
      <w:lvlJc w:val="left"/>
      <w:pPr>
        <w:ind w:left="3000" w:hanging="360"/>
      </w:pPr>
    </w:lvl>
    <w:lvl w:ilvl="4" w:tplc="0C090019" w:tentative="1">
      <w:start w:val="1"/>
      <w:numFmt w:val="lowerLetter"/>
      <w:lvlText w:val="%5."/>
      <w:lvlJc w:val="left"/>
      <w:pPr>
        <w:ind w:left="3720" w:hanging="360"/>
      </w:pPr>
    </w:lvl>
    <w:lvl w:ilvl="5" w:tplc="0C09001B" w:tentative="1">
      <w:start w:val="1"/>
      <w:numFmt w:val="lowerRoman"/>
      <w:lvlText w:val="%6."/>
      <w:lvlJc w:val="right"/>
      <w:pPr>
        <w:ind w:left="4440" w:hanging="180"/>
      </w:pPr>
    </w:lvl>
    <w:lvl w:ilvl="6" w:tplc="0C09000F" w:tentative="1">
      <w:start w:val="1"/>
      <w:numFmt w:val="decimal"/>
      <w:lvlText w:val="%7."/>
      <w:lvlJc w:val="left"/>
      <w:pPr>
        <w:ind w:left="5160" w:hanging="360"/>
      </w:pPr>
    </w:lvl>
    <w:lvl w:ilvl="7" w:tplc="0C090019" w:tentative="1">
      <w:start w:val="1"/>
      <w:numFmt w:val="lowerLetter"/>
      <w:lvlText w:val="%8."/>
      <w:lvlJc w:val="left"/>
      <w:pPr>
        <w:ind w:left="5880" w:hanging="360"/>
      </w:pPr>
    </w:lvl>
    <w:lvl w:ilvl="8" w:tplc="0C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>
    <w:nsid w:val="428C2744"/>
    <w:multiLevelType w:val="hybridMultilevel"/>
    <w:tmpl w:val="BB428864"/>
    <w:lvl w:ilvl="0" w:tplc="441EA1FC">
      <w:start w:val="1"/>
      <w:numFmt w:val="upperLetter"/>
      <w:lvlText w:val="%1."/>
      <w:lvlJc w:val="left"/>
      <w:pPr>
        <w:ind w:left="10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40" w:hanging="360"/>
      </w:pPr>
    </w:lvl>
    <w:lvl w:ilvl="2" w:tplc="0C09001B" w:tentative="1">
      <w:start w:val="1"/>
      <w:numFmt w:val="lowerRoman"/>
      <w:lvlText w:val="%3."/>
      <w:lvlJc w:val="right"/>
      <w:pPr>
        <w:ind w:left="2460" w:hanging="180"/>
      </w:pPr>
    </w:lvl>
    <w:lvl w:ilvl="3" w:tplc="0C09000F" w:tentative="1">
      <w:start w:val="1"/>
      <w:numFmt w:val="decimal"/>
      <w:lvlText w:val="%4."/>
      <w:lvlJc w:val="left"/>
      <w:pPr>
        <w:ind w:left="3180" w:hanging="360"/>
      </w:pPr>
    </w:lvl>
    <w:lvl w:ilvl="4" w:tplc="0C090019" w:tentative="1">
      <w:start w:val="1"/>
      <w:numFmt w:val="lowerLetter"/>
      <w:lvlText w:val="%5."/>
      <w:lvlJc w:val="left"/>
      <w:pPr>
        <w:ind w:left="3900" w:hanging="360"/>
      </w:pPr>
    </w:lvl>
    <w:lvl w:ilvl="5" w:tplc="0C09001B" w:tentative="1">
      <w:start w:val="1"/>
      <w:numFmt w:val="lowerRoman"/>
      <w:lvlText w:val="%6."/>
      <w:lvlJc w:val="right"/>
      <w:pPr>
        <w:ind w:left="4620" w:hanging="180"/>
      </w:pPr>
    </w:lvl>
    <w:lvl w:ilvl="6" w:tplc="0C09000F" w:tentative="1">
      <w:start w:val="1"/>
      <w:numFmt w:val="decimal"/>
      <w:lvlText w:val="%7."/>
      <w:lvlJc w:val="left"/>
      <w:pPr>
        <w:ind w:left="5340" w:hanging="360"/>
      </w:pPr>
    </w:lvl>
    <w:lvl w:ilvl="7" w:tplc="0C090019" w:tentative="1">
      <w:start w:val="1"/>
      <w:numFmt w:val="lowerLetter"/>
      <w:lvlText w:val="%8."/>
      <w:lvlJc w:val="left"/>
      <w:pPr>
        <w:ind w:left="6060" w:hanging="360"/>
      </w:pPr>
    </w:lvl>
    <w:lvl w:ilvl="8" w:tplc="0C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8">
    <w:nsid w:val="5F727235"/>
    <w:multiLevelType w:val="hybridMultilevel"/>
    <w:tmpl w:val="375A07A0"/>
    <w:lvl w:ilvl="0" w:tplc="7C8217F4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60" w:hanging="360"/>
      </w:pPr>
    </w:lvl>
    <w:lvl w:ilvl="2" w:tplc="0C09001B" w:tentative="1">
      <w:start w:val="1"/>
      <w:numFmt w:val="lowerRoman"/>
      <w:lvlText w:val="%3."/>
      <w:lvlJc w:val="right"/>
      <w:pPr>
        <w:ind w:left="2280" w:hanging="180"/>
      </w:pPr>
    </w:lvl>
    <w:lvl w:ilvl="3" w:tplc="0C09000F" w:tentative="1">
      <w:start w:val="1"/>
      <w:numFmt w:val="decimal"/>
      <w:lvlText w:val="%4."/>
      <w:lvlJc w:val="left"/>
      <w:pPr>
        <w:ind w:left="3000" w:hanging="360"/>
      </w:pPr>
    </w:lvl>
    <w:lvl w:ilvl="4" w:tplc="0C090019" w:tentative="1">
      <w:start w:val="1"/>
      <w:numFmt w:val="lowerLetter"/>
      <w:lvlText w:val="%5."/>
      <w:lvlJc w:val="left"/>
      <w:pPr>
        <w:ind w:left="3720" w:hanging="360"/>
      </w:pPr>
    </w:lvl>
    <w:lvl w:ilvl="5" w:tplc="0C09001B" w:tentative="1">
      <w:start w:val="1"/>
      <w:numFmt w:val="lowerRoman"/>
      <w:lvlText w:val="%6."/>
      <w:lvlJc w:val="right"/>
      <w:pPr>
        <w:ind w:left="4440" w:hanging="180"/>
      </w:pPr>
    </w:lvl>
    <w:lvl w:ilvl="6" w:tplc="0C09000F" w:tentative="1">
      <w:start w:val="1"/>
      <w:numFmt w:val="decimal"/>
      <w:lvlText w:val="%7."/>
      <w:lvlJc w:val="left"/>
      <w:pPr>
        <w:ind w:left="5160" w:hanging="360"/>
      </w:pPr>
    </w:lvl>
    <w:lvl w:ilvl="7" w:tplc="0C090019" w:tentative="1">
      <w:start w:val="1"/>
      <w:numFmt w:val="lowerLetter"/>
      <w:lvlText w:val="%8."/>
      <w:lvlJc w:val="left"/>
      <w:pPr>
        <w:ind w:left="5880" w:hanging="360"/>
      </w:pPr>
    </w:lvl>
    <w:lvl w:ilvl="8" w:tplc="0C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>
    <w:nsid w:val="5F7E3122"/>
    <w:multiLevelType w:val="hybridMultilevel"/>
    <w:tmpl w:val="6032F018"/>
    <w:lvl w:ilvl="0" w:tplc="C846BE7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9"/>
  </w:num>
  <w:num w:numId="5">
    <w:abstractNumId w:val="7"/>
  </w:num>
  <w:num w:numId="6">
    <w:abstractNumId w:val="3"/>
  </w:num>
  <w:num w:numId="7">
    <w:abstractNumId w:val="8"/>
  </w:num>
  <w:num w:numId="8">
    <w:abstractNumId w:val="6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7F7"/>
    <w:rsid w:val="000009C4"/>
    <w:rsid w:val="00013474"/>
    <w:rsid w:val="00031826"/>
    <w:rsid w:val="000335C0"/>
    <w:rsid w:val="00034138"/>
    <w:rsid w:val="00054524"/>
    <w:rsid w:val="000637F7"/>
    <w:rsid w:val="00072016"/>
    <w:rsid w:val="000770C2"/>
    <w:rsid w:val="000F41E0"/>
    <w:rsid w:val="00134156"/>
    <w:rsid w:val="0017189F"/>
    <w:rsid w:val="0018418B"/>
    <w:rsid w:val="0019427A"/>
    <w:rsid w:val="001D75FA"/>
    <w:rsid w:val="001E504A"/>
    <w:rsid w:val="00247515"/>
    <w:rsid w:val="002A3D0B"/>
    <w:rsid w:val="002F08A0"/>
    <w:rsid w:val="003157FF"/>
    <w:rsid w:val="00325B6E"/>
    <w:rsid w:val="00415915"/>
    <w:rsid w:val="004355BF"/>
    <w:rsid w:val="0044348C"/>
    <w:rsid w:val="00481400"/>
    <w:rsid w:val="004A1101"/>
    <w:rsid w:val="004A7FD9"/>
    <w:rsid w:val="004E1905"/>
    <w:rsid w:val="004E5BED"/>
    <w:rsid w:val="005321C7"/>
    <w:rsid w:val="00532CE0"/>
    <w:rsid w:val="00565FF3"/>
    <w:rsid w:val="005D7584"/>
    <w:rsid w:val="005E3D07"/>
    <w:rsid w:val="0060221C"/>
    <w:rsid w:val="00605251"/>
    <w:rsid w:val="00620828"/>
    <w:rsid w:val="00630105"/>
    <w:rsid w:val="00642754"/>
    <w:rsid w:val="00661420"/>
    <w:rsid w:val="006708B0"/>
    <w:rsid w:val="00676A45"/>
    <w:rsid w:val="00681B74"/>
    <w:rsid w:val="006D5D42"/>
    <w:rsid w:val="0070532A"/>
    <w:rsid w:val="0071284D"/>
    <w:rsid w:val="007222B1"/>
    <w:rsid w:val="007452A3"/>
    <w:rsid w:val="007913C5"/>
    <w:rsid w:val="007E34C7"/>
    <w:rsid w:val="008068B9"/>
    <w:rsid w:val="00850520"/>
    <w:rsid w:val="00862AF0"/>
    <w:rsid w:val="00881192"/>
    <w:rsid w:val="008839FB"/>
    <w:rsid w:val="00891B14"/>
    <w:rsid w:val="008B2412"/>
    <w:rsid w:val="008D3E75"/>
    <w:rsid w:val="008D484B"/>
    <w:rsid w:val="008F0930"/>
    <w:rsid w:val="008F7E4E"/>
    <w:rsid w:val="00905E0A"/>
    <w:rsid w:val="00915C54"/>
    <w:rsid w:val="00925B36"/>
    <w:rsid w:val="00932B35"/>
    <w:rsid w:val="00944C03"/>
    <w:rsid w:val="00993461"/>
    <w:rsid w:val="00995DC9"/>
    <w:rsid w:val="009A1E43"/>
    <w:rsid w:val="009C3922"/>
    <w:rsid w:val="00A3116E"/>
    <w:rsid w:val="00A66A0F"/>
    <w:rsid w:val="00A67EB8"/>
    <w:rsid w:val="00AA6BD2"/>
    <w:rsid w:val="00B23E5A"/>
    <w:rsid w:val="00B3556B"/>
    <w:rsid w:val="00B56A89"/>
    <w:rsid w:val="00BA0C8B"/>
    <w:rsid w:val="00BC74EC"/>
    <w:rsid w:val="00BD6FF3"/>
    <w:rsid w:val="00BF6776"/>
    <w:rsid w:val="00BF7A39"/>
    <w:rsid w:val="00C51347"/>
    <w:rsid w:val="00C6546B"/>
    <w:rsid w:val="00C67F16"/>
    <w:rsid w:val="00CB7B50"/>
    <w:rsid w:val="00D01508"/>
    <w:rsid w:val="00D674EF"/>
    <w:rsid w:val="00D67DEF"/>
    <w:rsid w:val="00D917B9"/>
    <w:rsid w:val="00D979DA"/>
    <w:rsid w:val="00DA59C6"/>
    <w:rsid w:val="00DB5487"/>
    <w:rsid w:val="00DB77AB"/>
    <w:rsid w:val="00DF2F12"/>
    <w:rsid w:val="00E24335"/>
    <w:rsid w:val="00E417C3"/>
    <w:rsid w:val="00E71ED7"/>
    <w:rsid w:val="00E80820"/>
    <w:rsid w:val="00EA78AC"/>
    <w:rsid w:val="00EB29D3"/>
    <w:rsid w:val="00EC28B6"/>
    <w:rsid w:val="00F27D76"/>
    <w:rsid w:val="00F35853"/>
    <w:rsid w:val="00F670BA"/>
    <w:rsid w:val="00F909AD"/>
    <w:rsid w:val="00FB269C"/>
    <w:rsid w:val="00FB7AE1"/>
    <w:rsid w:val="00FD4438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4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8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4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8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26" Type="http://schemas.openxmlformats.org/officeDocument/2006/relationships/header" Target="header1.xml"/><Relationship Id="rId39" Type="http://schemas.openxmlformats.org/officeDocument/2006/relationships/image" Target="media/image20.wmf"/><Relationship Id="rId21" Type="http://schemas.openxmlformats.org/officeDocument/2006/relationships/image" Target="media/image11.wmf"/><Relationship Id="rId34" Type="http://schemas.openxmlformats.org/officeDocument/2006/relationships/oleObject" Target="embeddings/oleObject6.bin"/><Relationship Id="rId42" Type="http://schemas.openxmlformats.org/officeDocument/2006/relationships/oleObject" Target="embeddings/oleObject10.bin"/><Relationship Id="rId47" Type="http://schemas.openxmlformats.org/officeDocument/2006/relationships/image" Target="media/image25.png"/><Relationship Id="rId50" Type="http://schemas.openxmlformats.org/officeDocument/2006/relationships/oleObject" Target="embeddings/oleObject12.bin"/><Relationship Id="rId55" Type="http://schemas.openxmlformats.org/officeDocument/2006/relationships/image" Target="media/image30.png"/><Relationship Id="rId63" Type="http://schemas.openxmlformats.org/officeDocument/2006/relationships/oleObject" Target="embeddings/oleObject17.bin"/><Relationship Id="rId68" Type="http://schemas.openxmlformats.org/officeDocument/2006/relationships/image" Target="media/image39.png"/><Relationship Id="rId76" Type="http://schemas.openxmlformats.org/officeDocument/2006/relationships/oleObject" Target="embeddings/oleObject20.bin"/><Relationship Id="rId84" Type="http://schemas.openxmlformats.org/officeDocument/2006/relationships/image" Target="media/image51.wmf"/><Relationship Id="rId89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4.wmf"/><Relationship Id="rId11" Type="http://schemas.openxmlformats.org/officeDocument/2006/relationships/image" Target="media/image3.png"/><Relationship Id="rId24" Type="http://schemas.openxmlformats.org/officeDocument/2006/relationships/image" Target="media/image13.wmf"/><Relationship Id="rId32" Type="http://schemas.openxmlformats.org/officeDocument/2006/relationships/image" Target="media/image16.png"/><Relationship Id="rId37" Type="http://schemas.openxmlformats.org/officeDocument/2006/relationships/image" Target="media/image19.wmf"/><Relationship Id="rId40" Type="http://schemas.openxmlformats.org/officeDocument/2006/relationships/oleObject" Target="embeddings/oleObject9.bin"/><Relationship Id="rId45" Type="http://schemas.openxmlformats.org/officeDocument/2006/relationships/image" Target="media/image24.wmf"/><Relationship Id="rId53" Type="http://schemas.openxmlformats.org/officeDocument/2006/relationships/oleObject" Target="embeddings/oleObject14.bin"/><Relationship Id="rId58" Type="http://schemas.openxmlformats.org/officeDocument/2006/relationships/image" Target="media/image32.wmf"/><Relationship Id="rId66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oleObject" Target="embeddings/oleObject21.bin"/><Relationship Id="rId87" Type="http://schemas.openxmlformats.org/officeDocument/2006/relationships/image" Target="media/image53.png"/><Relationship Id="rId5" Type="http://schemas.openxmlformats.org/officeDocument/2006/relationships/settings" Target="settings.xml"/><Relationship Id="rId61" Type="http://schemas.openxmlformats.org/officeDocument/2006/relationships/image" Target="media/image34.png"/><Relationship Id="rId82" Type="http://schemas.openxmlformats.org/officeDocument/2006/relationships/image" Target="media/image49.png"/><Relationship Id="rId19" Type="http://schemas.openxmlformats.org/officeDocument/2006/relationships/oleObject" Target="embeddings/oleObject2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footer" Target="footer1.xml"/><Relationship Id="rId30" Type="http://schemas.openxmlformats.org/officeDocument/2006/relationships/oleObject" Target="embeddings/oleObject5.bin"/><Relationship Id="rId35" Type="http://schemas.openxmlformats.org/officeDocument/2006/relationships/image" Target="media/image18.wmf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image" Target="media/image31.wmf"/><Relationship Id="rId64" Type="http://schemas.openxmlformats.org/officeDocument/2006/relationships/image" Target="media/image36.png"/><Relationship Id="rId69" Type="http://schemas.openxmlformats.org/officeDocument/2006/relationships/image" Target="media/image40.wmf"/><Relationship Id="rId77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28.wmf"/><Relationship Id="rId72" Type="http://schemas.openxmlformats.org/officeDocument/2006/relationships/image" Target="media/image42.png"/><Relationship Id="rId80" Type="http://schemas.openxmlformats.org/officeDocument/2006/relationships/image" Target="media/image48.wmf"/><Relationship Id="rId85" Type="http://schemas.openxmlformats.org/officeDocument/2006/relationships/oleObject" Target="embeddings/oleObject23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image" Target="media/image17.wmf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1.bin"/><Relationship Id="rId59" Type="http://schemas.openxmlformats.org/officeDocument/2006/relationships/oleObject" Target="embeddings/oleObject16.bin"/><Relationship Id="rId67" Type="http://schemas.openxmlformats.org/officeDocument/2006/relationships/image" Target="media/image38.png"/><Relationship Id="rId20" Type="http://schemas.openxmlformats.org/officeDocument/2006/relationships/image" Target="media/image10.png"/><Relationship Id="rId41" Type="http://schemas.openxmlformats.org/officeDocument/2006/relationships/image" Target="media/image21.wmf"/><Relationship Id="rId54" Type="http://schemas.openxmlformats.org/officeDocument/2006/relationships/image" Target="media/image29.png"/><Relationship Id="rId62" Type="http://schemas.openxmlformats.org/officeDocument/2006/relationships/image" Target="media/image35.wmf"/><Relationship Id="rId70" Type="http://schemas.openxmlformats.org/officeDocument/2006/relationships/oleObject" Target="embeddings/oleObject19.bin"/><Relationship Id="rId75" Type="http://schemas.openxmlformats.org/officeDocument/2006/relationships/image" Target="media/image45.wmf"/><Relationship Id="rId83" Type="http://schemas.openxmlformats.org/officeDocument/2006/relationships/image" Target="media/image50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36" Type="http://schemas.openxmlformats.org/officeDocument/2006/relationships/oleObject" Target="embeddings/oleObject7.bin"/><Relationship Id="rId49" Type="http://schemas.openxmlformats.org/officeDocument/2006/relationships/image" Target="media/image27.wmf"/><Relationship Id="rId57" Type="http://schemas.openxmlformats.org/officeDocument/2006/relationships/oleObject" Target="embeddings/oleObject15.bin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oleObject" Target="embeddings/oleObject13.bin"/><Relationship Id="rId60" Type="http://schemas.openxmlformats.org/officeDocument/2006/relationships/image" Target="media/image33.png"/><Relationship Id="rId65" Type="http://schemas.openxmlformats.org/officeDocument/2006/relationships/image" Target="media/image37.wmf"/><Relationship Id="rId73" Type="http://schemas.openxmlformats.org/officeDocument/2006/relationships/image" Target="media/image43.png"/><Relationship Id="rId78" Type="http://schemas.openxmlformats.org/officeDocument/2006/relationships/image" Target="media/image47.wmf"/><Relationship Id="rId81" Type="http://schemas.openxmlformats.org/officeDocument/2006/relationships/oleObject" Target="embeddings/oleObject22.bin"/><Relationship Id="rId86" Type="http://schemas.openxmlformats.org/officeDocument/2006/relationships/image" Target="media/image5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WME%20Mathematics%20Assessment%20Bank%202012\Basic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0E6891-5B1E-4278-86F9-2367BEFEA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Test 2012</Template>
  <TotalTime>760</TotalTime>
  <Pages>15</Pages>
  <Words>1007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6740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17</cp:revision>
  <dcterms:created xsi:type="dcterms:W3CDTF">2011-11-29T10:13:00Z</dcterms:created>
  <dcterms:modified xsi:type="dcterms:W3CDTF">2012-03-04T23:28:00Z</dcterms:modified>
</cp:coreProperties>
</file>