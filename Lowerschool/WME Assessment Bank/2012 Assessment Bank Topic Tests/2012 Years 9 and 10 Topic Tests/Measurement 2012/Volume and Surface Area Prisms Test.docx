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42" w:type="dxa"/>
        </w:tblCellMar>
        <w:tblLook w:val="04A0" w:firstRow="1" w:lastRow="0" w:firstColumn="1" w:lastColumn="0" w:noHBand="0" w:noVBand="1"/>
      </w:tblPr>
      <w:tblGrid>
        <w:gridCol w:w="534"/>
        <w:gridCol w:w="1377"/>
        <w:gridCol w:w="3827"/>
        <w:gridCol w:w="213"/>
        <w:gridCol w:w="4509"/>
        <w:gridCol w:w="222"/>
      </w:tblGrid>
      <w:tr w:rsidR="004A7FD9" w:rsidRPr="004E1905" w:rsidTr="00225362">
        <w:trPr>
          <w:gridAfter w:val="1"/>
          <w:cantSplit/>
        </w:trPr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4A7FD9" w:rsidRDefault="004A7FD9" w:rsidP="0022536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Year</w:t>
            </w:r>
          </w:p>
          <w:p w:rsidR="00EA78AC" w:rsidRPr="004E1905" w:rsidRDefault="00EA78AC" w:rsidP="0022536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4A7FD9" w:rsidRDefault="00EA78AC" w:rsidP="0022536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Mathematics </w:t>
            </w:r>
            <w:r w:rsidR="004A7FD9">
              <w:rPr>
                <w:rFonts w:ascii="Times New Roman" w:hAnsi="Times New Roman" w:cs="Times New Roman"/>
                <w:sz w:val="36"/>
                <w:szCs w:val="36"/>
              </w:rPr>
              <w:t>Test</w:t>
            </w:r>
          </w:p>
          <w:p w:rsidR="00167DEE" w:rsidRDefault="00167DEE" w:rsidP="0022536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167DEE" w:rsidRDefault="00167DEE" w:rsidP="0022536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Volume and Surface Area of Prisms and Cylinders</w:t>
            </w:r>
          </w:p>
          <w:p w:rsidR="004A7FD9" w:rsidRDefault="004A7FD9" w:rsidP="0022536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4A7FD9" w:rsidRDefault="004A7FD9" w:rsidP="006201C9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 w:rsidR="00167DEE"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4A7FD9" w:rsidRPr="004E1905" w:rsidRDefault="004A7FD9" w:rsidP="0022536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225362">
        <w:trPr>
          <w:gridAfter w:val="1"/>
          <w:cantSplit/>
        </w:trPr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22536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Pr="004E1905" w:rsidRDefault="004A7FD9" w:rsidP="0022536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Short Answer Section</w:t>
            </w: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2253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4A7FD9" w:rsidRPr="00F670BA" w:rsidTr="00225362">
        <w:trPr>
          <w:gridAfter w:val="1"/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4A7FD9" w:rsidRDefault="004A7FD9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Pr="004E1905" w:rsidRDefault="004A7FD9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4A7FD9" w:rsidRDefault="004A7FD9" w:rsidP="002253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22536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4A7FD9" w:rsidRPr="00F670BA" w:rsidRDefault="004A7FD9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225362">
        <w:trPr>
          <w:gridAfter w:val="1"/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760886" w:rsidRDefault="00760886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1 kg packet of o</w:t>
            </w:r>
            <w:r w:rsidR="00225362">
              <w:rPr>
                <w:rFonts w:ascii="Times New Roman" w:hAnsi="Times New Roman" w:cs="Times New Roman"/>
                <w:sz w:val="24"/>
                <w:szCs w:val="24"/>
              </w:rPr>
              <w:t>ats and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carton which holds 12 of the packets are shown. </w:t>
            </w:r>
          </w:p>
          <w:p w:rsidR="00760886" w:rsidRDefault="00DC4F05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margin-left:76.05pt;margin-top:-.2pt;width:294.2pt;height:119.3pt;z-index:251762688;mso-position-horizontal-relative:text;mso-position-vertical-relative:text">
                  <v:imagedata r:id="rId9" o:title=""/>
                </v:shape>
                <o:OLEObject Type="Embed" ProgID="FXDraw3.Document" ShapeID="_x0000_s1028" DrawAspect="Content" ObjectID="_1392354939" r:id="rId10"/>
              </w:pict>
            </w:r>
          </w:p>
          <w:p w:rsidR="00760886" w:rsidRDefault="00760886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0886" w:rsidRDefault="00760886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0886" w:rsidRDefault="00760886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0886" w:rsidRDefault="00760886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0886" w:rsidRDefault="00760886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0886" w:rsidRDefault="00760886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0886" w:rsidRDefault="00760886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25362" w:rsidRDefault="00225362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0886" w:rsidRDefault="00760886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volume (to the nearest cm</w:t>
            </w:r>
            <w:r w:rsidRPr="0076088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 of the carton?</w:t>
            </w:r>
          </w:p>
          <w:p w:rsidR="00760886" w:rsidRDefault="00760886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0886" w:rsidRPr="00FF1B42" w:rsidRDefault="00760886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760886" w:rsidRPr="00FF1B42" w:rsidRDefault="00760886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60886" w:rsidRDefault="00760886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4E1905" w:rsidRDefault="00EA78AC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225362">
        <w:trPr>
          <w:gridAfter w:val="1"/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DC4F05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9" type="#_x0000_t75" style="position:absolute;margin-left:243.55pt;margin-top:20.1pt;width:186.85pt;height:105.05pt;z-index:251763712;mso-position-horizontal-relative:text;mso-position-vertical-relative:text">
                  <v:imagedata r:id="rId11" o:title=""/>
                </v:shape>
                <o:OLEObject Type="Embed" ProgID="FXDraw3.Document" ShapeID="_x0000_s1029" DrawAspect="Content" ObjectID="_1392354940" r:id="rId12"/>
              </w:pict>
            </w:r>
            <w:r w:rsidR="00225362">
              <w:rPr>
                <w:rFonts w:ascii="Times New Roman" w:hAnsi="Times New Roman" w:cs="Times New Roman"/>
                <w:sz w:val="24"/>
                <w:szCs w:val="24"/>
              </w:rPr>
              <w:t xml:space="preserve">Another brand of oats is delivered to the supermarkets in the larger carton </w:t>
            </w:r>
            <w:r w:rsidR="00760886">
              <w:rPr>
                <w:rFonts w:ascii="Times New Roman" w:hAnsi="Times New Roman" w:cs="Times New Roman"/>
                <w:sz w:val="24"/>
                <w:szCs w:val="24"/>
              </w:rPr>
              <w:t>shown</w:t>
            </w:r>
            <w:r w:rsidR="002253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25362" w:rsidRDefault="00225362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surface area of this carton?</w:t>
            </w:r>
          </w:p>
          <w:p w:rsidR="00225362" w:rsidRDefault="00225362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25362" w:rsidRDefault="00225362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………………………………………………….</w:t>
            </w:r>
          </w:p>
          <w:p w:rsidR="00225362" w:rsidRDefault="00225362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25362" w:rsidRDefault="00225362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…………………………………………………..</w:t>
            </w:r>
          </w:p>
          <w:p w:rsidR="00225362" w:rsidRDefault="00225362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A78AC" w:rsidRPr="00FF1B42" w:rsidRDefault="00EA78AC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A7FD9" w:rsidRDefault="00EA78AC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225362" w:rsidRPr="004E1905" w:rsidRDefault="00225362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225362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DC4F05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1" type="#_x0000_t75" style="position:absolute;margin-left:260.65pt;margin-top:.2pt;width:227.9pt;height:107.2pt;z-index:251765760;mso-position-horizontal-relative:text;mso-position-vertical-relative:text">
                  <v:imagedata r:id="rId13" o:title=""/>
                </v:shape>
                <o:OLEObject Type="Embed" ProgID="FXDraw3.Document" ShapeID="_x0000_s1031" DrawAspect="Content" ObjectID="_1392354941" r:id="rId14"/>
              </w:pict>
            </w:r>
            <w:r w:rsidR="00225362">
              <w:rPr>
                <w:rFonts w:ascii="Times New Roman" w:hAnsi="Times New Roman" w:cs="Times New Roman"/>
                <w:sz w:val="24"/>
                <w:szCs w:val="24"/>
              </w:rPr>
              <w:t>What is the volume of the triangular prism shown?</w:t>
            </w:r>
          </w:p>
          <w:p w:rsidR="00225362" w:rsidRDefault="00225362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EA78AC" w:rsidRPr="00FF1B42" w:rsidRDefault="00EA78AC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Default="00EA78AC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225362" w:rsidRDefault="00225362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25362" w:rsidRPr="00FF1B42" w:rsidRDefault="00225362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225362" w:rsidRPr="00FF1B42" w:rsidRDefault="00225362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25362" w:rsidRPr="004E1905" w:rsidRDefault="00225362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</w:tc>
        <w:tc>
          <w:tcPr>
            <w:tcW w:w="0" w:type="auto"/>
          </w:tcPr>
          <w:p w:rsidR="00EA78AC" w:rsidRPr="004E1905" w:rsidRDefault="00EA78AC"/>
        </w:tc>
      </w:tr>
      <w:tr w:rsidR="00EA78AC" w:rsidRPr="004E1905" w:rsidTr="00225362">
        <w:trPr>
          <w:gridAfter w:val="1"/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8136A0" w:rsidRDefault="008136A0" w:rsidP="008136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surface area of the triangular prism shown.</w:t>
            </w:r>
          </w:p>
          <w:p w:rsidR="008136A0" w:rsidRDefault="00DC4F05" w:rsidP="008136A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2" type="#_x0000_t75" style="position:absolute;left:0;text-align:left;margin-left:10.15pt;margin-top:2.15pt;width:179.1pt;height:107.2pt;z-index:251767808;mso-position-horizontal-relative:text;mso-position-vertical-relative:text">
                  <v:imagedata r:id="rId15" o:title=""/>
                </v:shape>
                <o:OLEObject Type="Embed" ProgID="FXDraw3.Document" ShapeID="_x0000_s1032" DrawAspect="Content" ObjectID="_1392354942" r:id="rId16"/>
              </w:pict>
            </w:r>
          </w:p>
          <w:p w:rsidR="008136A0" w:rsidRPr="00FF1B42" w:rsidRDefault="008136A0" w:rsidP="008136A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8136A0" w:rsidRPr="00FF1B42" w:rsidRDefault="008136A0" w:rsidP="008136A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136A0" w:rsidRDefault="008136A0" w:rsidP="008136A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8136A0" w:rsidRDefault="008136A0" w:rsidP="008136A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136A0" w:rsidRPr="00FF1B42" w:rsidRDefault="008136A0" w:rsidP="008136A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8136A0" w:rsidRPr="00FF1B42" w:rsidRDefault="008136A0" w:rsidP="008136A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4E1905" w:rsidRDefault="008136A0" w:rsidP="008136A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</w:tc>
      </w:tr>
      <w:tr w:rsidR="005007F0" w:rsidRPr="004E1905" w:rsidTr="00225362">
        <w:trPr>
          <w:gridAfter w:val="1"/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5007F0" w:rsidRPr="004E1905" w:rsidRDefault="005007F0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5007F0" w:rsidRDefault="00DC4F05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27132C5">
                <v:shape id="_x0000_s1033" type="#_x0000_t75" style="position:absolute;margin-left:260.65pt;margin-top:.2pt;width:187.8pt;height:116.35pt;z-index:251769856;mso-position-horizontal-relative:text;mso-position-vertical-relative:text">
                  <v:imagedata r:id="rId17" o:title=""/>
                </v:shape>
                <o:OLEObject Type="Embed" ProgID="FXDraw3.Document" ShapeID="_x0000_s1033" DrawAspect="Content" ObjectID="_1392354943" r:id="rId18"/>
              </w:pict>
            </w:r>
            <w:r w:rsidR="005007F0">
              <w:rPr>
                <w:rFonts w:ascii="Times New Roman" w:hAnsi="Times New Roman" w:cs="Times New Roman"/>
                <w:sz w:val="24"/>
                <w:szCs w:val="24"/>
              </w:rPr>
              <w:t xml:space="preserve">What is the volume of the </w:t>
            </w:r>
            <w:proofErr w:type="spellStart"/>
            <w:r w:rsidR="005007F0">
              <w:rPr>
                <w:rFonts w:ascii="Times New Roman" w:hAnsi="Times New Roman" w:cs="Times New Roman"/>
                <w:sz w:val="24"/>
                <w:szCs w:val="24"/>
              </w:rPr>
              <w:t>trapeziodal</w:t>
            </w:r>
            <w:proofErr w:type="spellEnd"/>
            <w:r w:rsidR="005007F0">
              <w:rPr>
                <w:rFonts w:ascii="Times New Roman" w:hAnsi="Times New Roman" w:cs="Times New Roman"/>
                <w:sz w:val="24"/>
                <w:szCs w:val="24"/>
              </w:rPr>
              <w:t xml:space="preserve"> prism shown?</w:t>
            </w:r>
          </w:p>
          <w:p w:rsidR="005007F0" w:rsidRDefault="005007F0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07F0" w:rsidRPr="00FF1B42" w:rsidRDefault="005007F0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5007F0" w:rsidRPr="00FF1B42" w:rsidRDefault="005007F0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007F0" w:rsidRDefault="005007F0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5007F0" w:rsidRDefault="005007F0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07F0" w:rsidRPr="00FF1B42" w:rsidRDefault="005007F0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5007F0" w:rsidRPr="00FF1B42" w:rsidRDefault="005007F0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007F0" w:rsidRPr="004E1905" w:rsidRDefault="005007F0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</w:tc>
      </w:tr>
      <w:tr w:rsidR="005007F0" w:rsidRPr="004E1905" w:rsidTr="00225362">
        <w:trPr>
          <w:gridAfter w:val="1"/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5007F0" w:rsidRPr="004E1905" w:rsidRDefault="005007F0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18218D" w:rsidRDefault="0018218D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prism shown has a rhombus as its cross section.</w:t>
            </w:r>
          </w:p>
          <w:p w:rsidR="005007F0" w:rsidRDefault="0018218D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</w:t>
            </w:r>
            <w:r w:rsidR="005007F0">
              <w:rPr>
                <w:rFonts w:ascii="Times New Roman" w:hAnsi="Times New Roman" w:cs="Times New Roman"/>
                <w:sz w:val="24"/>
                <w:szCs w:val="24"/>
              </w:rPr>
              <w:t xml:space="preserve"> the surface area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the</w:t>
            </w:r>
            <w:r w:rsidR="005007F0">
              <w:rPr>
                <w:rFonts w:ascii="Times New Roman" w:hAnsi="Times New Roman" w:cs="Times New Roman"/>
                <w:sz w:val="24"/>
                <w:szCs w:val="24"/>
              </w:rPr>
              <w:t xml:space="preserve"> prism.</w:t>
            </w:r>
          </w:p>
          <w:p w:rsidR="005007F0" w:rsidRDefault="00DC4F05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D60FF9F">
                <v:shape id="_x0000_s1034" type="#_x0000_t75" style="position:absolute;left:0;text-align:left;margin-left:10.15pt;margin-top:2.15pt;width:245.05pt;height:121.85pt;z-index:251770880;mso-position-horizontal-relative:text;mso-position-vertical-relative:text">
                  <v:imagedata r:id="rId19" o:title=""/>
                </v:shape>
                <o:OLEObject Type="Embed" ProgID="FXDraw3.Document" ShapeID="_x0000_s1034" DrawAspect="Content" ObjectID="_1392354944" r:id="rId20"/>
              </w:pict>
            </w:r>
          </w:p>
          <w:p w:rsidR="005007F0" w:rsidRPr="00FF1B42" w:rsidRDefault="005007F0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5007F0" w:rsidRPr="00FF1B42" w:rsidRDefault="005007F0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007F0" w:rsidRDefault="005007F0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5007F0" w:rsidRDefault="005007F0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07F0" w:rsidRPr="00FF1B42" w:rsidRDefault="005007F0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5007F0" w:rsidRPr="00FF1B42" w:rsidRDefault="005007F0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007F0" w:rsidRDefault="005007F0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18218D" w:rsidRPr="004E1905" w:rsidRDefault="0018218D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2E6B" w:rsidRPr="004E1905" w:rsidTr="00225362">
        <w:trPr>
          <w:gridAfter w:val="1"/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362E6B" w:rsidRPr="004E1905" w:rsidRDefault="00362E6B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362E6B" w:rsidRDefault="00DC4F05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0A98621">
                <v:shape id="_x0000_s1035" type="#_x0000_t75" style="position:absolute;margin-left:271.8pt;margin-top:-1.3pt;width:165.85pt;height:119.7pt;z-index:251772928;mso-position-horizontal-relative:text;mso-position-vertical-relative:text">
                  <v:imagedata r:id="rId21" o:title=""/>
                </v:shape>
                <o:OLEObject Type="Embed" ProgID="FXDraw3.Document" ShapeID="_x0000_s1035" DrawAspect="Content" ObjectID="_1392354945" r:id="rId22"/>
              </w:pict>
            </w:r>
            <w:r w:rsidR="00362E6B">
              <w:rPr>
                <w:rFonts w:ascii="Times New Roman" w:hAnsi="Times New Roman" w:cs="Times New Roman"/>
                <w:sz w:val="24"/>
                <w:szCs w:val="24"/>
              </w:rPr>
              <w:t>What is the volume of the cylinder shown?</w:t>
            </w:r>
          </w:p>
          <w:p w:rsidR="00362E6B" w:rsidRDefault="00362E6B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2E6B" w:rsidRPr="00FF1B42" w:rsidRDefault="00362E6B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362E6B" w:rsidRPr="00FF1B42" w:rsidRDefault="00362E6B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62E6B" w:rsidRDefault="00362E6B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362E6B" w:rsidRDefault="00362E6B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2E6B" w:rsidRPr="00FF1B42" w:rsidRDefault="00362E6B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362E6B" w:rsidRPr="00FF1B42" w:rsidRDefault="00362E6B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62E6B" w:rsidRPr="004E1905" w:rsidRDefault="00362E6B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</w:tc>
      </w:tr>
      <w:tr w:rsidR="00362E6B" w:rsidRPr="004E1905" w:rsidTr="00225362">
        <w:trPr>
          <w:gridAfter w:val="1"/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362E6B" w:rsidRPr="004E1905" w:rsidRDefault="00362E6B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362E6B" w:rsidRDefault="00362E6B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surface area of the cylinder.</w:t>
            </w:r>
          </w:p>
          <w:p w:rsidR="00362E6B" w:rsidRDefault="00DC4F05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3E1051B">
                <v:shape id="_x0000_s1036" type="#_x0000_t75" style="position:absolute;left:0;text-align:left;margin-left:10.15pt;margin-top:2.15pt;width:129.65pt;height:102.8pt;z-index:251774976;mso-position-horizontal-relative:text;mso-position-vertical-relative:text">
                  <v:imagedata r:id="rId23" o:title=""/>
                </v:shape>
                <o:OLEObject Type="Embed" ProgID="FXDraw3.Document" ShapeID="_x0000_s1036" DrawAspect="Content" ObjectID="_1392354946" r:id="rId24"/>
              </w:pict>
            </w:r>
          </w:p>
          <w:p w:rsidR="00362E6B" w:rsidRPr="00FF1B42" w:rsidRDefault="00362E6B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362E6B" w:rsidRPr="00FF1B42" w:rsidRDefault="00362E6B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62E6B" w:rsidRDefault="00362E6B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362E6B" w:rsidRDefault="00362E6B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2E6B" w:rsidRPr="00FF1B42" w:rsidRDefault="00362E6B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362E6B" w:rsidRPr="00FF1B42" w:rsidRDefault="00362E6B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62E6B" w:rsidRPr="004E1905" w:rsidRDefault="00362E6B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</w:tc>
      </w:tr>
      <w:tr w:rsidR="00994F3A" w:rsidRPr="004E1905" w:rsidTr="00225362">
        <w:trPr>
          <w:gridAfter w:val="1"/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994F3A" w:rsidRPr="004E1905" w:rsidRDefault="00994F3A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994F3A" w:rsidRDefault="00DC4F05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9" type="#_x0000_t75" style="position:absolute;margin-left:276pt;margin-top:2.95pt;width:184.05pt;height:131.55pt;z-index:251776000;mso-position-horizontal-relative:text;mso-position-vertical-relative:text">
                  <v:imagedata r:id="rId25" o:title=""/>
                </v:shape>
                <o:OLEObject Type="Embed" ProgID="FXDraw3.Document" ShapeID="_x0000_s1039" DrawAspect="Content" ObjectID="_1392354947" r:id="rId26"/>
              </w:pict>
            </w:r>
            <w:r w:rsidR="00994F3A">
              <w:rPr>
                <w:rFonts w:ascii="Times New Roman" w:hAnsi="Times New Roman" w:cs="Times New Roman"/>
                <w:sz w:val="24"/>
                <w:szCs w:val="24"/>
              </w:rPr>
              <w:t>What is the volume of the prism shown?</w:t>
            </w:r>
          </w:p>
          <w:p w:rsidR="00994F3A" w:rsidRDefault="00994F3A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F3A" w:rsidRPr="00FF1B42" w:rsidRDefault="00994F3A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994F3A" w:rsidRDefault="00994F3A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F3A" w:rsidRPr="00FF1B42" w:rsidRDefault="00994F3A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994F3A" w:rsidRPr="00FF1B42" w:rsidRDefault="00994F3A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94F3A" w:rsidRDefault="00994F3A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994F3A" w:rsidRDefault="00994F3A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F3A" w:rsidRPr="00FF1B42" w:rsidRDefault="00994F3A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994F3A" w:rsidRPr="00FF1B42" w:rsidRDefault="00994F3A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94F3A" w:rsidRPr="004E1905" w:rsidRDefault="00994F3A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</w:tc>
      </w:tr>
      <w:tr w:rsidR="00994F3A" w:rsidRPr="004E1905" w:rsidTr="00225362">
        <w:trPr>
          <w:gridAfter w:val="1"/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994F3A" w:rsidRPr="004E1905" w:rsidRDefault="00994F3A" w:rsidP="00225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850B98" w:rsidRDefault="00850B98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cylinder has been cut in half to give this solid.</w:t>
            </w:r>
          </w:p>
          <w:p w:rsidR="00994F3A" w:rsidRDefault="00994F3A" w:rsidP="00994F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Find </w:t>
            </w:r>
            <w:r w:rsidR="00850B98">
              <w:rPr>
                <w:rFonts w:ascii="Times New Roman" w:hAnsi="Times New Roman" w:cs="Times New Roman"/>
                <w:sz w:val="24"/>
                <w:szCs w:val="24"/>
              </w:rPr>
              <w:t>its surface area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50B98" w:rsidRDefault="00850B98" w:rsidP="00850B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50B98" w:rsidRPr="00FF1B42" w:rsidRDefault="00DC4F05" w:rsidP="00850B9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1" type="#_x0000_t75" style="position:absolute;left:0;text-align:left;margin-left:11.25pt;margin-top:4.55pt;width:226.4pt;height:122.7pt;z-index:251777024;mso-position-horizontal-relative:text;mso-position-vertical-relative:text">
                  <v:imagedata r:id="rId27" o:title=""/>
                </v:shape>
                <o:OLEObject Type="Embed" ProgID="FXDraw3.Document" ShapeID="_x0000_s1041" DrawAspect="Content" ObjectID="_1392354948" r:id="rId28"/>
              </w:pict>
            </w:r>
            <w:r w:rsidR="00850B98"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850B98" w:rsidRPr="00FF1B42" w:rsidRDefault="00850B98" w:rsidP="00850B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50B98" w:rsidRDefault="00850B98" w:rsidP="00850B9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994F3A" w:rsidRDefault="00994F3A" w:rsidP="00850B9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F3A" w:rsidRPr="00FF1B42" w:rsidRDefault="00994F3A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994F3A" w:rsidRPr="00FF1B42" w:rsidRDefault="00994F3A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94F3A" w:rsidRDefault="00994F3A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994F3A" w:rsidRDefault="00994F3A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F3A" w:rsidRPr="00FF1B42" w:rsidRDefault="00994F3A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  <w:p w:rsidR="00994F3A" w:rsidRPr="00FF1B42" w:rsidRDefault="00994F3A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94F3A" w:rsidRPr="004E1905" w:rsidRDefault="00994F3A" w:rsidP="00994F3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</w:t>
            </w:r>
          </w:p>
        </w:tc>
      </w:tr>
    </w:tbl>
    <w:p w:rsidR="004A7FD9" w:rsidRDefault="004A7FD9"/>
    <w:p w:rsidR="00E71ED7" w:rsidRDefault="00E71ED7">
      <w:r>
        <w:br w:type="page"/>
      </w:r>
    </w:p>
    <w:p w:rsidR="00FB269C" w:rsidRDefault="00FB269C" w:rsidP="003157F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headerReference w:type="default" r:id="rId29"/>
          <w:footerReference w:type="default" r:id="rId30"/>
          <w:headerReference w:type="first" r:id="rId31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42" w:type="dxa"/>
        </w:tblCellMar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167DEE" w:rsidRPr="004E1905" w:rsidTr="00185073">
        <w:trPr>
          <w:cantSplit/>
        </w:trPr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167DEE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167DEE" w:rsidRPr="004E1905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167DEE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167DEE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167DEE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Volume and Surface Area of Prisms and Cylinders</w:t>
            </w:r>
          </w:p>
          <w:p w:rsidR="00167DEE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167DEE" w:rsidRDefault="00167DEE" w:rsidP="006201C9">
            <w:pPr>
              <w:jc w:val="right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Allowed</w:t>
            </w:r>
          </w:p>
          <w:p w:rsidR="00167DEE" w:rsidRPr="004E1905" w:rsidRDefault="00167DEE" w:rsidP="00994F3A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185073">
        <w:trPr>
          <w:cantSplit/>
        </w:trPr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Multiple Choice Section</w:t>
            </w:r>
          </w:p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4E19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2A3D0B" w:rsidRPr="004E1905" w:rsidTr="00185073">
        <w:trPr>
          <w:cantSplit/>
        </w:trPr>
        <w:tc>
          <w:tcPr>
            <w:tcW w:w="534" w:type="dxa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Mark all your answers on the accompanying multiple choice answer sheet, not on this test paper. You may do any working out on this test paper.</w:t>
            </w:r>
            <w:r w:rsidR="004A7FD9">
              <w:rPr>
                <w:rFonts w:ascii="Times New Roman" w:hAnsi="Times New Roman" w:cs="Times New Roman"/>
                <w:sz w:val="24"/>
                <w:szCs w:val="24"/>
              </w:rPr>
              <w:t xml:space="preserve"> Calculators are allowed for this section.</w:t>
            </w:r>
          </w:p>
          <w:p w:rsidR="00C67F16" w:rsidRPr="004E1905" w:rsidRDefault="00C67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70A" w:rsidRPr="004E1905" w:rsidTr="00185073">
        <w:trPr>
          <w:cantSplit/>
        </w:trPr>
        <w:tc>
          <w:tcPr>
            <w:tcW w:w="534" w:type="dxa"/>
            <w:tcBorders>
              <w:top w:val="nil"/>
            </w:tcBorders>
          </w:tcPr>
          <w:p w:rsidR="00A6070A" w:rsidRPr="004E1905" w:rsidRDefault="00A607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064" w:type="dxa"/>
            <w:gridSpan w:val="4"/>
            <w:tcBorders>
              <w:top w:val="nil"/>
            </w:tcBorders>
          </w:tcPr>
          <w:p w:rsidR="00492DB8" w:rsidRDefault="00DC4F05" w:rsidP="00492DB8">
            <w:pPr>
              <w:spacing w:after="120"/>
              <w:ind w:right="47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5" type="#_x0000_t75" style="position:absolute;margin-left:312.3pt;margin-top:-1.45pt;width:149.3pt;height:120.55pt;z-index:251781120;mso-position-horizontal-relative:text;mso-position-vertical-relative:text">
                  <v:imagedata r:id="rId32" o:title=""/>
                </v:shape>
                <o:OLEObject Type="Embed" ProgID="FXDraw3.Document" ShapeID="_x0000_s1045" DrawAspect="Content" ObjectID="_1392354949" r:id="rId33"/>
              </w:pict>
            </w:r>
            <w:r w:rsidR="00492DB8">
              <w:rPr>
                <w:rFonts w:ascii="Times New Roman" w:hAnsi="Times New Roman" w:cs="Times New Roman"/>
                <w:sz w:val="24"/>
                <w:szCs w:val="24"/>
              </w:rPr>
              <w:t>Each wooden block in a child’s set of building blocks is a square prism with the dimensions shown.</w:t>
            </w:r>
          </w:p>
          <w:p w:rsidR="00492DB8" w:rsidRDefault="00492DB8" w:rsidP="00492DB8">
            <w:pPr>
              <w:spacing w:after="120"/>
              <w:ind w:right="47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set has 25 blocks.</w:t>
            </w:r>
          </w:p>
          <w:p w:rsidR="00492DB8" w:rsidRDefault="00492DB8" w:rsidP="00492DB8">
            <w:pPr>
              <w:spacing w:after="120"/>
              <w:ind w:right="471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total volume of wood in the set of blocks?</w:t>
            </w:r>
          </w:p>
          <w:p w:rsidR="00A6070A" w:rsidRDefault="00492DB8" w:rsidP="00E51216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1D7A58" w:rsidRDefault="001D7A58" w:rsidP="00E51216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50FA" w:rsidRPr="00EA78AC" w:rsidRDefault="00A6070A" w:rsidP="001D7A5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492DB8">
              <w:rPr>
                <w:rFonts w:ascii="Times New Roman" w:hAnsi="Times New Roman" w:cs="Times New Roman"/>
                <w:sz w:val="24"/>
                <w:szCs w:val="24"/>
              </w:rPr>
              <w:t>192 cm</w:t>
            </w:r>
            <w:r w:rsidR="00492DB8" w:rsidRPr="00492DB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="00492DB8">
              <w:rPr>
                <w:rFonts w:ascii="Times New Roman" w:hAnsi="Times New Roman" w:cs="Times New Roman"/>
                <w:sz w:val="24"/>
                <w:szCs w:val="24"/>
              </w:rPr>
              <w:t>224 cm</w:t>
            </w:r>
            <w:r w:rsidR="00492DB8" w:rsidRPr="00492DB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</w:t>
            </w:r>
            <w:r w:rsidR="00492DB8">
              <w:rPr>
                <w:rFonts w:ascii="Times New Roman" w:hAnsi="Times New Roman" w:cs="Times New Roman"/>
                <w:sz w:val="24"/>
                <w:szCs w:val="24"/>
              </w:rPr>
              <w:t>4 800 cm</w:t>
            </w:r>
            <w:r w:rsidR="00492DB8" w:rsidRPr="00492DB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492DB8">
              <w:rPr>
                <w:rFonts w:ascii="Times New Roman" w:hAnsi="Times New Roman" w:cs="Times New Roman"/>
                <w:sz w:val="24"/>
                <w:szCs w:val="24"/>
              </w:rPr>
              <w:t xml:space="preserve">    5 600 cm</w:t>
            </w:r>
            <w:r w:rsidR="00492DB8" w:rsidRPr="00492DB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</w:tr>
      <w:tr w:rsidR="00A050FA" w:rsidRPr="004E1905" w:rsidTr="00185073">
        <w:trPr>
          <w:cantSplit/>
        </w:trPr>
        <w:tc>
          <w:tcPr>
            <w:tcW w:w="534" w:type="dxa"/>
          </w:tcPr>
          <w:p w:rsidR="00A050FA" w:rsidRPr="004E1905" w:rsidRDefault="00A050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064" w:type="dxa"/>
            <w:gridSpan w:val="4"/>
          </w:tcPr>
          <w:p w:rsidR="001D7A58" w:rsidRDefault="00DC4F05" w:rsidP="001D7A58">
            <w:pPr>
              <w:spacing w:after="120"/>
              <w:ind w:right="45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C4E08C5">
                <v:shape id="_x0000_s1049" type="#_x0000_t75" style="position:absolute;margin-left:287.25pt;margin-top:0;width:145.5pt;height:111.05pt;z-index:251789312;mso-position-horizontal-relative:text;mso-position-vertical-relative:text">
                  <v:imagedata r:id="rId34" o:title=""/>
                </v:shape>
                <o:OLEObject Type="Embed" ProgID="FXDraw3.Document" ShapeID="_x0000_s1049" DrawAspect="Content" ObjectID="_1392354950" r:id="rId35"/>
              </w:pict>
            </w:r>
            <w:r w:rsidR="001D7A58">
              <w:rPr>
                <w:rFonts w:ascii="Times New Roman" w:hAnsi="Times New Roman" w:cs="Times New Roman"/>
                <w:sz w:val="24"/>
                <w:szCs w:val="24"/>
              </w:rPr>
              <w:t>A footrest is a cube with edges 0.6 m.</w:t>
            </w:r>
          </w:p>
          <w:p w:rsidR="001D7A58" w:rsidRDefault="001D7A58" w:rsidP="001D7A58">
            <w:pPr>
              <w:spacing w:after="120"/>
              <w:ind w:right="45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cube is covered with material on all faces.</w:t>
            </w:r>
          </w:p>
          <w:p w:rsidR="00A050FA" w:rsidRDefault="001D7A58" w:rsidP="001D7A58">
            <w:pPr>
              <w:spacing w:after="120"/>
              <w:ind w:right="45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area of material is needed for the footrest</w:t>
            </w:r>
            <w:r w:rsidR="00A050F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A050FA" w:rsidRDefault="00A050FA" w:rsidP="00A050FA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50FA" w:rsidRDefault="00A050FA" w:rsidP="00A050FA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44C1" w:rsidRDefault="004E44C1" w:rsidP="00A050FA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44C1" w:rsidRDefault="004E44C1" w:rsidP="00A050FA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50FA" w:rsidRDefault="00A050FA" w:rsidP="004E44C1">
            <w:pPr>
              <w:spacing w:after="120"/>
              <w:ind w:left="4428" w:hanging="42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1900EB">
              <w:rPr>
                <w:rFonts w:ascii="Times New Roman" w:hAnsi="Times New Roman" w:cs="Times New Roman"/>
                <w:sz w:val="24"/>
                <w:szCs w:val="24"/>
              </w:rPr>
              <w:t>0.108 m</w:t>
            </w:r>
            <w:r w:rsidR="001900EB" w:rsidRPr="001900E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="001900EB">
              <w:rPr>
                <w:rFonts w:ascii="Times New Roman" w:hAnsi="Times New Roman" w:cs="Times New Roman"/>
                <w:sz w:val="24"/>
                <w:szCs w:val="24"/>
              </w:rPr>
              <w:t>0.216 m</w:t>
            </w:r>
            <w:r w:rsidR="001900EB" w:rsidRPr="001900E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</w:t>
            </w:r>
            <w:r w:rsidR="001900EB">
              <w:rPr>
                <w:rFonts w:ascii="Times New Roman" w:hAnsi="Times New Roman" w:cs="Times New Roman"/>
                <w:sz w:val="24"/>
                <w:szCs w:val="24"/>
              </w:rPr>
              <w:t>1.08 m</w:t>
            </w:r>
            <w:r w:rsidR="001900EB" w:rsidRPr="001900E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1900EB">
              <w:rPr>
                <w:rFonts w:ascii="Times New Roman" w:hAnsi="Times New Roman" w:cs="Times New Roman"/>
                <w:sz w:val="24"/>
                <w:szCs w:val="24"/>
              </w:rPr>
              <w:t xml:space="preserve">    2.16 m</w:t>
            </w:r>
            <w:r w:rsidR="001900EB" w:rsidRPr="001900E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A050FA" w:rsidRPr="00EA78AC" w:rsidRDefault="00A050FA" w:rsidP="00E5121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50FA" w:rsidRPr="004E1905" w:rsidTr="000B060A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A050FA" w:rsidRPr="004E1905" w:rsidRDefault="00A050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4E44C1" w:rsidRDefault="00DC4F05" w:rsidP="00B53802">
            <w:pPr>
              <w:spacing w:after="12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62388D0">
                <v:shape id="_x0000_s1046" type="#_x0000_t75" style="position:absolute;margin-left:251.4pt;margin-top:3.75pt;width:236.95pt;height:87.7pt;z-index:251783168;mso-position-horizontal-relative:text;mso-position-vertical-relative:text">
                  <v:imagedata r:id="rId36" o:title="" cropbottom="50712f"/>
                </v:shape>
                <o:OLEObject Type="Embed" ProgID="FXDraw3.Document" ShapeID="_x0000_s1046" DrawAspect="Content" ObjectID="_1392354951" r:id="rId37"/>
              </w:pict>
            </w:r>
            <w:r w:rsidR="004E44C1">
              <w:rPr>
                <w:rFonts w:ascii="Times New Roman" w:hAnsi="Times New Roman" w:cs="Times New Roman"/>
                <w:sz w:val="24"/>
                <w:szCs w:val="24"/>
              </w:rPr>
              <w:t xml:space="preserve">The Williams family’s swimming pool has an irregular shape but a constant depth </w:t>
            </w:r>
            <w:proofErr w:type="gramStart"/>
            <w:r w:rsidR="004E44C1">
              <w:rPr>
                <w:rFonts w:ascii="Times New Roman" w:hAnsi="Times New Roman" w:cs="Times New Roman"/>
                <w:sz w:val="24"/>
                <w:szCs w:val="24"/>
              </w:rPr>
              <w:t>of  1.5</w:t>
            </w:r>
            <w:proofErr w:type="gramEnd"/>
            <w:r w:rsidR="004E44C1">
              <w:rPr>
                <w:rFonts w:ascii="Times New Roman" w:hAnsi="Times New Roman" w:cs="Times New Roman"/>
                <w:sz w:val="24"/>
                <w:szCs w:val="24"/>
              </w:rPr>
              <w:t xml:space="preserve"> metres.</w:t>
            </w:r>
          </w:p>
          <w:p w:rsidR="00A050FA" w:rsidRDefault="00B53802" w:rsidP="00B53802">
            <w:pPr>
              <w:spacing w:after="12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Mr Williams</w:t>
            </w:r>
            <w:r w:rsidR="004E44C1">
              <w:rPr>
                <w:rFonts w:ascii="Times New Roman" w:hAnsi="Times New Roman" w:cs="Times New Roman"/>
                <w:sz w:val="24"/>
                <w:szCs w:val="24"/>
              </w:rPr>
              <w:t xml:space="preserve"> calculates the area of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the floor</w:t>
            </w:r>
            <w:r w:rsidR="004E44C1">
              <w:rPr>
                <w:rFonts w:ascii="Times New Roman" w:hAnsi="Times New Roman" w:cs="Times New Roman"/>
                <w:sz w:val="24"/>
                <w:szCs w:val="24"/>
              </w:rPr>
              <w:t xml:space="preserve"> of the pool to be 60m</w:t>
            </w:r>
            <w:r w:rsidR="004E44C1" w:rsidRPr="004E44C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4E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4E44C1" w:rsidRDefault="004E44C1" w:rsidP="00B53802">
            <w:pPr>
              <w:spacing w:after="120"/>
              <w:ind w:right="499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many kilolitres of water does the pool hold? (Each m</w:t>
            </w:r>
            <w:r w:rsidR="006201C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holds one kilolitre.)</w:t>
            </w:r>
          </w:p>
          <w:p w:rsidR="00A050FA" w:rsidRDefault="00A050FA" w:rsidP="00B5380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="00B53802">
              <w:rPr>
                <w:rFonts w:ascii="Times New Roman" w:hAnsi="Times New Roman" w:cs="Times New Roman"/>
                <w:sz w:val="24"/>
                <w:szCs w:val="24"/>
              </w:rPr>
              <w:t xml:space="preserve">    40 </w:t>
            </w:r>
            <w:proofErr w:type="spellStart"/>
            <w:r w:rsidR="006201C9">
              <w:rPr>
                <w:rFonts w:ascii="Times New Roman" w:hAnsi="Times New Roman" w:cs="Times New Roman"/>
                <w:sz w:val="24"/>
                <w:szCs w:val="24"/>
              </w:rPr>
              <w:t>kL</w:t>
            </w:r>
            <w:proofErr w:type="spellEnd"/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B5380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B.</w:t>
            </w:r>
            <w:r w:rsidR="00B53802">
              <w:rPr>
                <w:rFonts w:ascii="Times New Roman" w:hAnsi="Times New Roman" w:cs="Times New Roman"/>
                <w:sz w:val="24"/>
                <w:szCs w:val="24"/>
              </w:rPr>
              <w:t xml:space="preserve">    90 </w:t>
            </w:r>
            <w:proofErr w:type="spellStart"/>
            <w:r w:rsidR="006201C9">
              <w:rPr>
                <w:rFonts w:ascii="Times New Roman" w:hAnsi="Times New Roman" w:cs="Times New Roman"/>
                <w:sz w:val="24"/>
                <w:szCs w:val="24"/>
              </w:rPr>
              <w:t>kL</w:t>
            </w:r>
            <w:proofErr w:type="spellEnd"/>
            <w:r w:rsidR="00B5380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B53802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B5380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C.</w:t>
            </w:r>
            <w:r w:rsidR="00B53802">
              <w:rPr>
                <w:rFonts w:ascii="Times New Roman" w:hAnsi="Times New Roman" w:cs="Times New Roman"/>
                <w:sz w:val="24"/>
                <w:szCs w:val="24"/>
              </w:rPr>
              <w:t xml:space="preserve">    135 </w:t>
            </w:r>
            <w:r w:rsidR="006201C9">
              <w:rPr>
                <w:rFonts w:ascii="Times New Roman" w:hAnsi="Times New Roman" w:cs="Times New Roman"/>
                <w:sz w:val="24"/>
                <w:szCs w:val="24"/>
              </w:rPr>
              <w:t>Kl</w:t>
            </w:r>
            <w:r w:rsidR="00B5380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B53802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B5380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B53802">
              <w:rPr>
                <w:rFonts w:ascii="Times New Roman" w:hAnsi="Times New Roman" w:cs="Times New Roman"/>
                <w:sz w:val="24"/>
                <w:szCs w:val="24"/>
              </w:rPr>
              <w:t xml:space="preserve">    5 400 </w:t>
            </w:r>
            <w:proofErr w:type="spellStart"/>
            <w:r w:rsidR="006201C9">
              <w:rPr>
                <w:rFonts w:ascii="Times New Roman" w:hAnsi="Times New Roman" w:cs="Times New Roman"/>
                <w:sz w:val="24"/>
                <w:szCs w:val="24"/>
              </w:rPr>
              <w:t>kL</w:t>
            </w:r>
            <w:proofErr w:type="spellEnd"/>
            <w:r w:rsidR="00B53802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:rsidR="00B53802" w:rsidRPr="00EA78AC" w:rsidRDefault="00B53802" w:rsidP="00B5380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70A" w:rsidRPr="004E1905" w:rsidTr="000B060A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A6070A" w:rsidRPr="004E1905" w:rsidRDefault="00A607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A1479F" w:rsidRDefault="008A687D" w:rsidP="00994F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A1479F">
              <w:rPr>
                <w:rFonts w:ascii="Times New Roman" w:hAnsi="Times New Roman" w:cs="Times New Roman"/>
                <w:sz w:val="24"/>
                <w:szCs w:val="24"/>
              </w:rPr>
              <w:t xml:space="preserve">cube has a volume of 125 million cubic centimetres. </w:t>
            </w:r>
          </w:p>
          <w:p w:rsidR="00A6070A" w:rsidRDefault="00A1479F" w:rsidP="00994F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many cubic metres is this?</w:t>
            </w:r>
          </w:p>
          <w:p w:rsidR="00A6070A" w:rsidRPr="00EA78AC" w:rsidRDefault="00A6070A" w:rsidP="00A1479F">
            <w:pPr>
              <w:spacing w:before="240"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A1479F">
              <w:rPr>
                <w:rFonts w:ascii="Times New Roman" w:hAnsi="Times New Roman" w:cs="Times New Roman"/>
                <w:sz w:val="24"/>
                <w:szCs w:val="24"/>
              </w:rPr>
              <w:t>125 000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</w:t>
            </w:r>
            <w:r w:rsidR="00A1479F">
              <w:rPr>
                <w:rFonts w:ascii="Times New Roman" w:hAnsi="Times New Roman" w:cs="Times New Roman"/>
                <w:sz w:val="24"/>
                <w:szCs w:val="24"/>
              </w:rPr>
              <w:t>12 500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C.      </w:t>
            </w:r>
            <w:r w:rsidR="00A1479F">
              <w:rPr>
                <w:rFonts w:ascii="Times New Roman" w:hAnsi="Times New Roman" w:cs="Times New Roman"/>
                <w:sz w:val="24"/>
                <w:szCs w:val="24"/>
              </w:rPr>
              <w:t>1 250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A1479F">
              <w:rPr>
                <w:rFonts w:ascii="Times New Roman" w:hAnsi="Times New Roman" w:cs="Times New Roman"/>
                <w:sz w:val="24"/>
                <w:szCs w:val="24"/>
              </w:rPr>
              <w:t xml:space="preserve">     125</w:t>
            </w:r>
          </w:p>
        </w:tc>
      </w:tr>
      <w:tr w:rsidR="00A050FA" w:rsidRPr="004E1905" w:rsidTr="00185073">
        <w:trPr>
          <w:cantSplit/>
        </w:trPr>
        <w:tc>
          <w:tcPr>
            <w:tcW w:w="534" w:type="dxa"/>
          </w:tcPr>
          <w:p w:rsidR="00A050FA" w:rsidRPr="004E1905" w:rsidRDefault="00A050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0064" w:type="dxa"/>
            <w:gridSpan w:val="4"/>
          </w:tcPr>
          <w:p w:rsidR="00BB441D" w:rsidRDefault="00DC4F05" w:rsidP="00A1479F">
            <w:pPr>
              <w:tabs>
                <w:tab w:val="left" w:pos="5420"/>
              </w:tabs>
              <w:spacing w:after="120"/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3" type="#_x0000_t75" style="position:absolute;margin-left:286.05pt;margin-top:-4.25pt;width:203.4pt;height:135.35pt;z-index:251796480;mso-position-horizontal-relative:text;mso-position-vertical-relative:text">
                  <v:imagedata r:id="rId38" o:title=""/>
                </v:shape>
                <o:OLEObject Type="Embed" ProgID="FXDraw3.Document" ShapeID="_x0000_s1053" DrawAspect="Content" ObjectID="_1392354952" r:id="rId39"/>
              </w:pict>
            </w:r>
            <w:r w:rsidR="00BB441D">
              <w:rPr>
                <w:rFonts w:ascii="Times New Roman" w:hAnsi="Times New Roman" w:cs="Times New Roman"/>
                <w:sz w:val="24"/>
                <w:szCs w:val="24"/>
              </w:rPr>
              <w:t xml:space="preserve">The attic space in the </w:t>
            </w:r>
            <w:proofErr w:type="spellStart"/>
            <w:r w:rsidR="00BB441D">
              <w:rPr>
                <w:rFonts w:ascii="Times New Roman" w:hAnsi="Times New Roman" w:cs="Times New Roman"/>
                <w:sz w:val="24"/>
                <w:szCs w:val="24"/>
              </w:rPr>
              <w:t>Kilby</w:t>
            </w:r>
            <w:proofErr w:type="spellEnd"/>
            <w:r w:rsidR="00BB441D">
              <w:rPr>
                <w:rFonts w:ascii="Times New Roman" w:hAnsi="Times New Roman" w:cs="Times New Roman"/>
                <w:sz w:val="24"/>
                <w:szCs w:val="24"/>
              </w:rPr>
              <w:t xml:space="preserve"> house is to be converted into a room. </w:t>
            </w:r>
          </w:p>
          <w:p w:rsidR="00BB441D" w:rsidRDefault="00E51216" w:rsidP="00A1479F">
            <w:pPr>
              <w:tabs>
                <w:tab w:val="left" w:pos="5420"/>
              </w:tabs>
              <w:spacing w:after="120"/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new room</w:t>
            </w:r>
            <w:r w:rsidR="00BB441D">
              <w:rPr>
                <w:rFonts w:ascii="Times New Roman" w:hAnsi="Times New Roman" w:cs="Times New Roman"/>
                <w:sz w:val="24"/>
                <w:szCs w:val="24"/>
              </w:rPr>
              <w:t xml:space="preserve"> has a triangular cross section</w:t>
            </w:r>
            <w:r w:rsidR="00A147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BB441D">
              <w:rPr>
                <w:rFonts w:ascii="Times New Roman" w:hAnsi="Times New Roman" w:cs="Times New Roman"/>
                <w:sz w:val="24"/>
                <w:szCs w:val="24"/>
              </w:rPr>
              <w:t xml:space="preserve"> as shown</w:t>
            </w:r>
            <w:r w:rsidR="00A1479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BB441D">
              <w:rPr>
                <w:rFonts w:ascii="Times New Roman" w:hAnsi="Times New Roman" w:cs="Times New Roman"/>
                <w:sz w:val="24"/>
                <w:szCs w:val="24"/>
              </w:rPr>
              <w:t xml:space="preserve"> and is 8 metres long.</w:t>
            </w:r>
          </w:p>
          <w:p w:rsidR="00A050FA" w:rsidRDefault="00BB441D" w:rsidP="00A1479F">
            <w:pPr>
              <w:tabs>
                <w:tab w:val="left" w:pos="5420"/>
              </w:tabs>
              <w:spacing w:after="120"/>
              <w:ind w:right="44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volume of the new room</w:t>
            </w:r>
            <w:r w:rsidR="00A050F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E51216" w:rsidRDefault="00E51216" w:rsidP="00E5121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1479F" w:rsidRDefault="00A1479F" w:rsidP="00E5121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687D" w:rsidRDefault="008A687D" w:rsidP="00E5121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50FA" w:rsidRPr="00EA78AC" w:rsidRDefault="00A050FA" w:rsidP="00A1479F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8A687D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="00E51216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E51216" w:rsidRPr="00E5121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="008A687D">
              <w:rPr>
                <w:rFonts w:ascii="Times New Roman" w:hAnsi="Times New Roman" w:cs="Times New Roman"/>
                <w:sz w:val="24"/>
                <w:szCs w:val="24"/>
              </w:rPr>
              <w:t>69.6 m</w:t>
            </w:r>
            <w:r w:rsidR="008A687D" w:rsidRPr="008A687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</w:t>
            </w:r>
            <w:r w:rsidR="008A687D">
              <w:rPr>
                <w:rFonts w:ascii="Times New Roman" w:hAnsi="Times New Roman" w:cs="Times New Roman"/>
                <w:sz w:val="24"/>
                <w:szCs w:val="24"/>
              </w:rPr>
              <w:t xml:space="preserve"> 124 m</w:t>
            </w:r>
            <w:r w:rsidR="008A687D" w:rsidRPr="008A687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8A687D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8A687D">
              <w:rPr>
                <w:rFonts w:ascii="Times New Roman" w:hAnsi="Times New Roman" w:cs="Times New Roman"/>
                <w:sz w:val="24"/>
                <w:szCs w:val="24"/>
              </w:rPr>
              <w:t xml:space="preserve"> 248 m</w:t>
            </w:r>
            <w:r w:rsidR="008A687D" w:rsidRPr="008A687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8A687D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</w:p>
        </w:tc>
      </w:tr>
      <w:tr w:rsidR="00A050FA" w:rsidRPr="004E1905" w:rsidTr="00185073">
        <w:trPr>
          <w:cantSplit/>
        </w:trPr>
        <w:tc>
          <w:tcPr>
            <w:tcW w:w="534" w:type="dxa"/>
          </w:tcPr>
          <w:p w:rsidR="00A050FA" w:rsidRPr="004E1905" w:rsidRDefault="00A050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0064" w:type="dxa"/>
            <w:gridSpan w:val="4"/>
          </w:tcPr>
          <w:p w:rsidR="00871E12" w:rsidRDefault="00DC4F05" w:rsidP="00E51216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54" type="#_x0000_t75" style="position:absolute;margin-left:237.75pt;margin-top:-1.05pt;width:244.8pt;height:113.95pt;z-index:251797504;mso-position-horizontal-relative:text;mso-position-vertical-relative:text">
                  <v:imagedata r:id="rId40" o:title=""/>
                </v:shape>
                <o:OLEObject Type="Embed" ProgID="FXDraw3.Document" ShapeID="_x0000_s1054" DrawAspect="Content" ObjectID="_1392354953" r:id="rId41"/>
              </w:pict>
            </w:r>
            <w:r w:rsidR="00871E12">
              <w:rPr>
                <w:rFonts w:ascii="Times New Roman" w:hAnsi="Times New Roman" w:cs="Times New Roman"/>
                <w:sz w:val="24"/>
                <w:szCs w:val="24"/>
              </w:rPr>
              <w:t xml:space="preserve">A storm water channel has a trapezoidal cross section and is 20 m long. </w:t>
            </w:r>
          </w:p>
          <w:p w:rsidR="00A050FA" w:rsidRDefault="00871E12" w:rsidP="00E51216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volume of water could it hold</w:t>
            </w:r>
            <w:r w:rsidR="00A050F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A050FA" w:rsidRDefault="00A050FA" w:rsidP="00E51216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50FA" w:rsidRDefault="00A050FA" w:rsidP="00E51216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71E12" w:rsidRDefault="00871E12" w:rsidP="00E51216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71E12" w:rsidRDefault="00871E12" w:rsidP="00E51216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50FA" w:rsidRDefault="00A050FA" w:rsidP="00871E12">
            <w:pPr>
              <w:spacing w:after="120"/>
              <w:ind w:left="742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871E12">
              <w:rPr>
                <w:rFonts w:ascii="Times New Roman" w:hAnsi="Times New Roman" w:cs="Times New Roman"/>
                <w:sz w:val="24"/>
                <w:szCs w:val="24"/>
              </w:rPr>
              <w:t>67.5 m</w:t>
            </w:r>
            <w:r w:rsidR="00871E12" w:rsidRPr="00871E1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="00871E12">
              <w:rPr>
                <w:rFonts w:ascii="Times New Roman" w:hAnsi="Times New Roman" w:cs="Times New Roman"/>
                <w:sz w:val="24"/>
                <w:szCs w:val="24"/>
              </w:rPr>
              <w:t>135 m</w:t>
            </w:r>
            <w:r w:rsidR="00871E12" w:rsidRPr="00871E1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</w:t>
            </w:r>
            <w:r w:rsidR="00A36428">
              <w:rPr>
                <w:rFonts w:ascii="Times New Roman" w:hAnsi="Times New Roman" w:cs="Times New Roman"/>
                <w:sz w:val="24"/>
                <w:szCs w:val="24"/>
              </w:rPr>
              <w:t xml:space="preserve">    270</w:t>
            </w:r>
            <w:r w:rsidR="00871E12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871E12" w:rsidRPr="00871E1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871E12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A36428">
              <w:rPr>
                <w:rFonts w:ascii="Times New Roman" w:hAnsi="Times New Roman" w:cs="Times New Roman"/>
                <w:sz w:val="24"/>
                <w:szCs w:val="24"/>
              </w:rPr>
              <w:t>583.2</w:t>
            </w:r>
            <w:r w:rsidR="00871E12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871E12" w:rsidRPr="00871E1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A050FA" w:rsidRPr="00EA78AC" w:rsidRDefault="00A050FA" w:rsidP="00E5121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70A" w:rsidRPr="004E1905" w:rsidTr="000B060A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A6070A" w:rsidRPr="004E1905" w:rsidRDefault="00A607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A6070A" w:rsidRDefault="00DC4F05" w:rsidP="00185073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3" type="#_x0000_t75" style="position:absolute;margin-left:286.05pt;margin-top:-2.25pt;width:174.1pt;height:145.45pt;z-index:251780096;mso-position-horizontal-relative:text;mso-position-vertical-relative:text">
                  <v:imagedata r:id="rId42" o:title=""/>
                </v:shape>
                <o:OLEObject Type="Embed" ProgID="FXDraw3.Document" ShapeID="_x0000_s1043" DrawAspect="Content" ObjectID="_1392354954" r:id="rId43"/>
              </w:pict>
            </w:r>
            <w:r w:rsidR="00A6070A">
              <w:rPr>
                <w:rFonts w:ascii="Times New Roman" w:hAnsi="Times New Roman" w:cs="Times New Roman"/>
                <w:sz w:val="24"/>
                <w:szCs w:val="24"/>
              </w:rPr>
              <w:t>A cylindrical water tank has the dimensions shown. What is the vo</w:t>
            </w:r>
            <w:r w:rsidR="00A36428">
              <w:rPr>
                <w:rFonts w:ascii="Times New Roman" w:hAnsi="Times New Roman" w:cs="Times New Roman"/>
                <w:sz w:val="24"/>
                <w:szCs w:val="24"/>
              </w:rPr>
              <w:t>lume of the tank to the nearest cubic metre</w:t>
            </w:r>
            <w:r w:rsidR="00A6070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A6070A" w:rsidRDefault="00A6070A" w:rsidP="00994F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A36428">
              <w:rPr>
                <w:rFonts w:ascii="Times New Roman" w:hAnsi="Times New Roman" w:cs="Times New Roman"/>
                <w:sz w:val="24"/>
                <w:szCs w:val="24"/>
              </w:rPr>
              <w:t>23 m</w:t>
            </w:r>
            <w:r w:rsidR="00A36428" w:rsidRPr="00A3642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A6070A" w:rsidRDefault="00A6070A" w:rsidP="00994F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="00A36428">
              <w:rPr>
                <w:rFonts w:ascii="Times New Roman" w:hAnsi="Times New Roman" w:cs="Times New Roman"/>
                <w:sz w:val="24"/>
                <w:szCs w:val="24"/>
              </w:rPr>
              <w:t xml:space="preserve"> 36 m</w:t>
            </w:r>
            <w:r w:rsidR="00A36428" w:rsidRPr="00A3642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A6070A" w:rsidRDefault="00A6070A" w:rsidP="00994F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</w:t>
            </w:r>
            <w:r w:rsidR="00A36428">
              <w:rPr>
                <w:rFonts w:ascii="Times New Roman" w:hAnsi="Times New Roman" w:cs="Times New Roman"/>
                <w:sz w:val="24"/>
                <w:szCs w:val="24"/>
              </w:rPr>
              <w:t xml:space="preserve"> 43 m</w:t>
            </w:r>
            <w:r w:rsidR="00A36428" w:rsidRPr="00A3642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A6070A" w:rsidRDefault="00A6070A" w:rsidP="00994F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A36428">
              <w:rPr>
                <w:rFonts w:ascii="Times New Roman" w:hAnsi="Times New Roman" w:cs="Times New Roman"/>
                <w:sz w:val="24"/>
                <w:szCs w:val="24"/>
              </w:rPr>
              <w:t xml:space="preserve">   174 m</w:t>
            </w:r>
            <w:r w:rsidR="00A36428" w:rsidRPr="00A36428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A6070A" w:rsidRPr="00EA78AC" w:rsidRDefault="00A6070A" w:rsidP="00994F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50FA" w:rsidRPr="004E1905" w:rsidTr="000B060A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A050FA" w:rsidRPr="004E1905" w:rsidRDefault="00A050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934C1D" w:rsidRDefault="00DC4F05" w:rsidP="00E51216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859B43C">
                <v:shape id="_x0000_s1051" type="#_x0000_t75" style="position:absolute;margin-left:305.9pt;margin-top:-1.05pt;width:179.4pt;height:135.6pt;z-index:251793408;mso-position-horizontal-relative:text;mso-position-vertical-relative:text">
                  <v:imagedata r:id="rId44" o:title=""/>
                </v:shape>
                <o:OLEObject Type="Embed" ProgID="FXDraw3.Document" ShapeID="_x0000_s1051" DrawAspect="Content" ObjectID="_1392354955" r:id="rId45"/>
              </w:pict>
            </w:r>
            <w:r w:rsidR="00934C1D">
              <w:rPr>
                <w:rFonts w:ascii="Times New Roman" w:hAnsi="Times New Roman" w:cs="Times New Roman"/>
                <w:sz w:val="24"/>
                <w:szCs w:val="24"/>
              </w:rPr>
              <w:t>A mini greenhouse is in the shape of a triangular prism.</w:t>
            </w:r>
          </w:p>
          <w:p w:rsidR="00934C1D" w:rsidRDefault="00934C1D" w:rsidP="00E51216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 has plastic film on all faces except the floor.</w:t>
            </w:r>
          </w:p>
          <w:p w:rsidR="00A050FA" w:rsidRDefault="00934C1D" w:rsidP="00E51216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area of plastic is needed for the greenhouse</w:t>
            </w:r>
            <w:r w:rsidR="00A050F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A050FA" w:rsidRDefault="00A050FA" w:rsidP="00E51216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50FA" w:rsidRDefault="00A050FA" w:rsidP="00E51216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50FA" w:rsidRPr="00EA78AC" w:rsidRDefault="00A050FA" w:rsidP="000B060A">
            <w:pPr>
              <w:spacing w:after="120"/>
              <w:ind w:left="600" w:hanging="7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BB04F4">
              <w:rPr>
                <w:rFonts w:ascii="Times New Roman" w:hAnsi="Times New Roman" w:cs="Times New Roman"/>
                <w:sz w:val="24"/>
                <w:szCs w:val="24"/>
              </w:rPr>
              <w:t>15 360</w:t>
            </w:r>
            <w:r w:rsidR="00934C1D">
              <w:rPr>
                <w:rFonts w:ascii="Times New Roman" w:hAnsi="Times New Roman" w:cs="Times New Roman"/>
                <w:sz w:val="24"/>
                <w:szCs w:val="24"/>
              </w:rPr>
              <w:t xml:space="preserve"> cm</w:t>
            </w:r>
            <w:r w:rsidR="00934C1D" w:rsidRPr="00934C1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="00BB04F4">
              <w:rPr>
                <w:rFonts w:ascii="Times New Roman" w:hAnsi="Times New Roman" w:cs="Times New Roman"/>
                <w:sz w:val="24"/>
                <w:szCs w:val="24"/>
              </w:rPr>
              <w:t xml:space="preserve"> 17 52</w:t>
            </w:r>
            <w:r w:rsidR="00934C1D">
              <w:rPr>
                <w:rFonts w:ascii="Times New Roman" w:hAnsi="Times New Roman" w:cs="Times New Roman"/>
                <w:sz w:val="24"/>
                <w:szCs w:val="24"/>
              </w:rPr>
              <w:t>0 cm</w:t>
            </w:r>
            <w:r w:rsidR="00934C1D" w:rsidRPr="00934C1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="00934C1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C.    </w:t>
            </w:r>
            <w:r w:rsidR="00BB04F4">
              <w:rPr>
                <w:rFonts w:ascii="Times New Roman" w:hAnsi="Times New Roman" w:cs="Times New Roman"/>
                <w:sz w:val="24"/>
                <w:szCs w:val="24"/>
              </w:rPr>
              <w:t>19 68</w:t>
            </w:r>
            <w:r w:rsidR="00934C1D">
              <w:rPr>
                <w:rFonts w:ascii="Times New Roman" w:hAnsi="Times New Roman" w:cs="Times New Roman"/>
                <w:sz w:val="24"/>
                <w:szCs w:val="24"/>
              </w:rPr>
              <w:t>0 cm</w:t>
            </w:r>
            <w:r w:rsidR="00934C1D" w:rsidRPr="00934C1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934C1D">
              <w:rPr>
                <w:rFonts w:ascii="Times New Roman" w:hAnsi="Times New Roman" w:cs="Times New Roman"/>
                <w:sz w:val="24"/>
                <w:szCs w:val="24"/>
              </w:rPr>
              <w:t xml:space="preserve">     23</w:t>
            </w:r>
            <w:r w:rsidR="00BB04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34C1D">
              <w:rPr>
                <w:rFonts w:ascii="Times New Roman" w:hAnsi="Times New Roman" w:cs="Times New Roman"/>
                <w:sz w:val="24"/>
                <w:szCs w:val="24"/>
              </w:rPr>
              <w:t>520 cm</w:t>
            </w:r>
            <w:r w:rsidR="00934C1D" w:rsidRPr="00934C1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A36428" w:rsidRPr="004E1905" w:rsidTr="00185073">
        <w:trPr>
          <w:cantSplit/>
        </w:trPr>
        <w:tc>
          <w:tcPr>
            <w:tcW w:w="534" w:type="dxa"/>
          </w:tcPr>
          <w:p w:rsidR="00A36428" w:rsidRPr="004E1905" w:rsidRDefault="00A364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0064" w:type="dxa"/>
            <w:gridSpan w:val="4"/>
          </w:tcPr>
          <w:p w:rsidR="00EA3962" w:rsidRDefault="00DC4F05" w:rsidP="00272B77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19B9AC4">
                <v:shape id="_x0000_s1055" type="#_x0000_t75" style="position:absolute;margin-left:246.3pt;margin-top:3pt;width:239.05pt;height:146.15pt;z-index:251799552;mso-position-horizontal-relative:text;mso-position-vertical-relative:text">
                  <v:imagedata r:id="rId46" o:title=""/>
                </v:shape>
                <o:OLEObject Type="Embed" ProgID="FXDraw3.Document" ShapeID="_x0000_s1055" DrawAspect="Content" ObjectID="_1392354956" r:id="rId47"/>
              </w:pict>
            </w:r>
            <w:r w:rsidR="00EA3962">
              <w:rPr>
                <w:rFonts w:ascii="Times New Roman" w:hAnsi="Times New Roman" w:cs="Times New Roman"/>
                <w:sz w:val="24"/>
                <w:szCs w:val="24"/>
              </w:rPr>
              <w:t xml:space="preserve">A cylindrical pipe is installed as part of a skate park. </w:t>
            </w:r>
          </w:p>
          <w:p w:rsidR="00EA3962" w:rsidRDefault="00EA3962" w:rsidP="00272B77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outside curved surface only is to be painted.</w:t>
            </w:r>
          </w:p>
          <w:p w:rsidR="00EA3962" w:rsidRDefault="00EA3962" w:rsidP="00272B77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chosen paint covers 20 litres per can.</w:t>
            </w:r>
          </w:p>
          <w:p w:rsidR="00A36428" w:rsidRDefault="00EA3962" w:rsidP="00272B77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many cans are needed to paint the outside of the pipe</w:t>
            </w:r>
            <w:r w:rsidR="00A36428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EA3962" w:rsidRDefault="00EA3962" w:rsidP="00272B77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3962" w:rsidRDefault="00EA3962" w:rsidP="00272B77">
            <w:pPr>
              <w:spacing w:after="120"/>
              <w:ind w:right="5562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36428" w:rsidRPr="00EA78AC" w:rsidRDefault="00A36428" w:rsidP="00272B7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="00F42E7F">
              <w:rPr>
                <w:rFonts w:ascii="Times New Roman" w:hAnsi="Times New Roman" w:cs="Times New Roman"/>
                <w:sz w:val="24"/>
                <w:szCs w:val="24"/>
              </w:rPr>
              <w:t xml:space="preserve">    3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="00F42E7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C.    </w:t>
            </w:r>
            <w:r w:rsidR="00F42E7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F42E7F">
              <w:rPr>
                <w:rFonts w:ascii="Times New Roman" w:hAnsi="Times New Roman" w:cs="Times New Roman"/>
                <w:sz w:val="24"/>
                <w:szCs w:val="24"/>
              </w:rPr>
              <w:t xml:space="preserve">    6</w:t>
            </w:r>
          </w:p>
        </w:tc>
      </w:tr>
      <w:tr w:rsidR="00A050FA" w:rsidRPr="004E1905" w:rsidTr="00185073">
        <w:trPr>
          <w:cantSplit/>
        </w:trPr>
        <w:tc>
          <w:tcPr>
            <w:tcW w:w="534" w:type="dxa"/>
          </w:tcPr>
          <w:p w:rsidR="00A050FA" w:rsidRPr="004E1905" w:rsidRDefault="00A050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0064" w:type="dxa"/>
            <w:gridSpan w:val="4"/>
          </w:tcPr>
          <w:p w:rsidR="00F94442" w:rsidRDefault="00F94442" w:rsidP="00F94442">
            <w:pPr>
              <w:spacing w:after="120"/>
              <w:ind w:right="176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 machinery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shed is in the shape shown and is clad with sheet metal. </w:t>
            </w:r>
          </w:p>
          <w:p w:rsidR="00A050FA" w:rsidRDefault="00F94442" w:rsidP="00F94442">
            <w:pPr>
              <w:spacing w:after="120"/>
              <w:ind w:right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 is open at one end and has an earth floor.</w:t>
            </w:r>
          </w:p>
          <w:p w:rsidR="00F94442" w:rsidRDefault="00F94442" w:rsidP="00F94442">
            <w:pPr>
              <w:spacing w:after="120"/>
              <w:ind w:right="1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area of sheet metal is needed to clad the shed?</w:t>
            </w:r>
          </w:p>
          <w:p w:rsidR="00A050FA" w:rsidRDefault="00DC4F05" w:rsidP="00E51216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AC4D46A">
                <v:shape id="_x0000_s1052" type="#_x0000_t75" style="position:absolute;left:0;text-align:left;margin-left:8.25pt;margin-top:10.1pt;width:200.5pt;height:111pt;z-index:251795456;mso-position-horizontal-relative:text;mso-position-vertical-relative:text">
                  <v:imagedata r:id="rId48" o:title=""/>
                </v:shape>
                <o:OLEObject Type="Embed" ProgID="FXDraw3.Document" ShapeID="_x0000_s1052" DrawAspect="Content" ObjectID="_1392354957" r:id="rId49"/>
              </w:pict>
            </w:r>
          </w:p>
          <w:p w:rsidR="00A050FA" w:rsidRDefault="00A050FA" w:rsidP="00E51216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050FA" w:rsidRDefault="00A050FA" w:rsidP="00E51216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="005378FB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071EE7">
              <w:rPr>
                <w:rFonts w:ascii="Times New Roman" w:hAnsi="Times New Roman" w:cs="Times New Roman"/>
                <w:sz w:val="24"/>
                <w:szCs w:val="24"/>
              </w:rPr>
              <w:t>23.7</w:t>
            </w:r>
            <w:r w:rsidR="005378FB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5378FB" w:rsidRPr="005378F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A050FA" w:rsidRDefault="00A050FA" w:rsidP="00E51216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="00071EE7">
              <w:rPr>
                <w:rFonts w:ascii="Times New Roman" w:hAnsi="Times New Roman" w:cs="Times New Roman"/>
                <w:sz w:val="24"/>
                <w:szCs w:val="24"/>
              </w:rPr>
              <w:t>33.3</w:t>
            </w:r>
            <w:r w:rsidR="005378FB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5378FB" w:rsidRPr="005378F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A050FA" w:rsidRDefault="00A050FA" w:rsidP="00E51216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</w:t>
            </w:r>
            <w:r w:rsidR="00071EE7">
              <w:rPr>
                <w:rFonts w:ascii="Times New Roman" w:hAnsi="Times New Roman" w:cs="Times New Roman"/>
                <w:sz w:val="24"/>
                <w:szCs w:val="24"/>
              </w:rPr>
              <w:t>38.4</w:t>
            </w:r>
            <w:r w:rsidR="005378FB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5378FB" w:rsidRPr="005378F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A050FA" w:rsidRDefault="00A050FA" w:rsidP="00E51216">
            <w:pPr>
              <w:spacing w:after="120"/>
              <w:ind w:left="4428" w:hanging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5378FB">
              <w:rPr>
                <w:rFonts w:ascii="Times New Roman" w:hAnsi="Times New Roman" w:cs="Times New Roman"/>
                <w:sz w:val="24"/>
                <w:szCs w:val="24"/>
              </w:rPr>
              <w:t xml:space="preserve">    44.8 m</w:t>
            </w:r>
            <w:r w:rsidR="005378FB" w:rsidRPr="005378F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A050FA" w:rsidRPr="00EA78AC" w:rsidRDefault="00A050FA" w:rsidP="00E5121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67F16" w:rsidRPr="004E1905" w:rsidRDefault="00C67F16">
      <w:pPr>
        <w:rPr>
          <w:rFonts w:ascii="Times New Roman" w:hAnsi="Times New Roman" w:cs="Times New Roman"/>
          <w:sz w:val="24"/>
          <w:szCs w:val="24"/>
        </w:rPr>
      </w:pPr>
    </w:p>
    <w:p w:rsidR="00FF1257" w:rsidRDefault="00FF1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B269C" w:rsidRDefault="00FB269C" w:rsidP="00994F3A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827"/>
        <w:gridCol w:w="4820"/>
      </w:tblGrid>
      <w:tr w:rsidR="00167DEE" w:rsidRPr="004E1905" w:rsidTr="00994F3A">
        <w:tc>
          <w:tcPr>
            <w:tcW w:w="1951" w:type="dxa"/>
            <w:vMerge w:val="restart"/>
            <w:tcBorders>
              <w:top w:val="nil"/>
            </w:tcBorders>
            <w:vAlign w:val="center"/>
          </w:tcPr>
          <w:p w:rsidR="00167DEE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167DEE" w:rsidRPr="004E1905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8647" w:type="dxa"/>
            <w:gridSpan w:val="2"/>
            <w:tcBorders>
              <w:top w:val="nil"/>
              <w:bottom w:val="nil"/>
            </w:tcBorders>
            <w:vAlign w:val="center"/>
          </w:tcPr>
          <w:p w:rsidR="00167DEE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167DEE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167DEE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Volume and Surface Area of Prisms and Cylinders</w:t>
            </w:r>
          </w:p>
          <w:p w:rsidR="00167DEE" w:rsidRPr="004E1905" w:rsidRDefault="00167DEE" w:rsidP="00167DEE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167DEE" w:rsidRPr="004E1905" w:rsidTr="00994F3A">
        <w:tc>
          <w:tcPr>
            <w:tcW w:w="1951" w:type="dxa"/>
            <w:vMerge/>
            <w:tcBorders>
              <w:bottom w:val="nil"/>
            </w:tcBorders>
            <w:vAlign w:val="center"/>
          </w:tcPr>
          <w:p w:rsidR="00167DEE" w:rsidRPr="004E1905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167DEE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Multiple Choice </w:t>
            </w:r>
          </w:p>
          <w:p w:rsidR="00167DEE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Answer Sheet</w:t>
            </w:r>
          </w:p>
          <w:p w:rsidR="00167DEE" w:rsidRPr="004E1905" w:rsidRDefault="00167DEE" w:rsidP="00994F3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tcBorders>
              <w:top w:val="nil"/>
              <w:bottom w:val="nil"/>
            </w:tcBorders>
            <w:vAlign w:val="bottom"/>
          </w:tcPr>
          <w:p w:rsidR="00167DEE" w:rsidRPr="004E1905" w:rsidRDefault="00167DEE" w:rsidP="00994F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</w:tbl>
    <w:p w:rsidR="00C67F16" w:rsidRPr="00167DEE" w:rsidRDefault="00C67F16" w:rsidP="00C67F1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7DEE">
        <w:rPr>
          <w:rFonts w:ascii="Times New Roman" w:hAnsi="Times New Roman" w:cs="Times New Roman"/>
          <w:sz w:val="24"/>
          <w:szCs w:val="24"/>
        </w:rPr>
        <w:t>Completely fill the response oval representing the most correct answer.</w:t>
      </w:r>
    </w:p>
    <w:p w:rsidR="00620828" w:rsidRDefault="00C67F16" w:rsidP="00620828">
      <w:pPr>
        <w:spacing w:after="120" w:line="240" w:lineRule="auto"/>
        <w:sectPr w:rsidR="00620828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tab/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43180</wp:posOffset>
                </wp:positionV>
                <wp:extent cx="171450" cy="114300"/>
                <wp:effectExtent l="5715" t="5715" r="13335" b="1333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3.4pt;width:13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24130</wp:posOffset>
                </wp:positionV>
                <wp:extent cx="171450" cy="114300"/>
                <wp:effectExtent l="7620" t="5715" r="11430" b="13335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.9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a9GA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33655</wp:posOffset>
                </wp:positionV>
                <wp:extent cx="171450" cy="114300"/>
                <wp:effectExtent l="11430" t="5715" r="7620" b="13335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2.65pt;width:13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62230</wp:posOffset>
                </wp:positionV>
                <wp:extent cx="171450" cy="114300"/>
                <wp:effectExtent l="7620" t="5715" r="11430" b="1333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.9pt;width:13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9vc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GZFT31&#10;6GEvDJtG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"/>
            </w:pict>
          </mc:Fallback>
        </mc:AlternateContent>
      </w:r>
      <w:r w:rsidR="00620828">
        <w:t xml:space="preserve">   </w:t>
      </w:r>
      <w:r w:rsidR="00620828">
        <w:tab/>
      </w:r>
      <w:r w:rsidR="00C67F16">
        <w:t xml:space="preserve"> 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2Pn0h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700" r="7620" b="63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7UGQIAAC4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OBoXtQ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700" r="13335" b="635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3.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065" r="7620" b="6985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065" r="13335" b="6985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nk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ywVnVgzU&#10;o/u9MKwo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xvp5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4.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795" r="7620" b="8255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3mik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795" r="13335" b="8255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5.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160" r="7620" b="889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160" r="13335" b="889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e5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hXXHu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6.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9525" r="7620" b="9525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9525" r="13335" b="9525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84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qwvOrOip&#10;R487Ydj0M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G86rzg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7.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bX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X005s6Kn&#10;Hj3shWGz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TxsG1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8255" r="7620" b="10795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8255" r="13335" b="10795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8.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jG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VLbjG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7620" r="7620" b="1143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7620" r="13335" b="1143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9.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FUOhU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6350" r="7620" b="1270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6350" r="13335" b="1270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10.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620828" w:rsidRDefault="00C67F16" w:rsidP="000B060A">
      <w:pPr>
        <w:spacing w:after="120" w:line="240" w:lineRule="auto"/>
      </w:pPr>
      <w:bookmarkStart w:id="0" w:name="_GoBack"/>
      <w:bookmarkEnd w:id="0"/>
      <w:r>
        <w:tab/>
      </w:r>
    </w:p>
    <w:p w:rsidR="00F42E7F" w:rsidRDefault="00F42E7F">
      <w:pPr>
        <w:sectPr w:rsidR="00F42E7F" w:rsidSect="00F42E7F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620828" w:rsidRDefault="00620828"/>
    <w:p w:rsidR="00F42E7F" w:rsidRDefault="00F42E7F" w:rsidP="00F42E7F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0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2121"/>
        <w:gridCol w:w="7179"/>
      </w:tblGrid>
      <w:tr w:rsidR="00F42E7F" w:rsidTr="00F42E7F">
        <w:trPr>
          <w:cantSplit/>
        </w:trPr>
        <w:tc>
          <w:tcPr>
            <w:tcW w:w="212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2E7F" w:rsidRDefault="00F42E7F" w:rsidP="00F42E7F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42E7F" w:rsidRDefault="00F42E7F" w:rsidP="00F42E7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F42E7F" w:rsidRPr="00F42E7F" w:rsidRDefault="00F42E7F" w:rsidP="00F42E7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Volume and Surface Area of Prisms and Cylinders</w:t>
            </w:r>
          </w:p>
        </w:tc>
      </w:tr>
      <w:tr w:rsidR="00F42E7F" w:rsidTr="00F42E7F">
        <w:trPr>
          <w:cantSplit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42E7F" w:rsidRDefault="00F42E7F" w:rsidP="00F42E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42E7F" w:rsidRDefault="00F42E7F" w:rsidP="00F42E7F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Answer Sheet</w:t>
            </w:r>
          </w:p>
        </w:tc>
      </w:tr>
    </w:tbl>
    <w:p w:rsidR="00F42E7F" w:rsidRDefault="00F42E7F" w:rsidP="00F42E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1483" w:tblpY="346"/>
        <w:tblW w:w="4219" w:type="dxa"/>
        <w:tblLook w:val="04A0" w:firstRow="1" w:lastRow="0" w:firstColumn="1" w:lastColumn="0" w:noHBand="0" w:noVBand="1"/>
      </w:tblPr>
      <w:tblGrid>
        <w:gridCol w:w="568"/>
        <w:gridCol w:w="3651"/>
      </w:tblGrid>
      <w:tr w:rsidR="00F42E7F" w:rsidTr="00F42E7F">
        <w:tc>
          <w:tcPr>
            <w:tcW w:w="421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Short Answer</w:t>
            </w:r>
          </w:p>
        </w:tc>
      </w:tr>
      <w:tr w:rsidR="00F42E7F" w:rsidTr="00F42E7F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32 760 cm</w:t>
            </w:r>
            <w:r w:rsidRPr="00F42E7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F42E7F" w:rsidTr="00F42E7F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3.76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F42E7F" w:rsidTr="00F42E7F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6.4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F42E7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F42E7F" w:rsidTr="00F42E7F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336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F42E7F" w:rsidTr="00F42E7F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13 800 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F42E7F" w:rsidTr="00F42E7F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3.48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F42E7F" w:rsidTr="00F42E7F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942.5 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F42E7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F42E7F" w:rsidTr="00F42E7F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226.2 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F42E7F" w:rsidTr="00F42E7F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39.48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F42E7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</w:tr>
      <w:tr w:rsidR="00F42E7F" w:rsidTr="00F42E7F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1 038.6 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</w:tbl>
    <w:tbl>
      <w:tblPr>
        <w:tblStyle w:val="TableGrid"/>
        <w:tblpPr w:leftFromText="180" w:rightFromText="180" w:vertAnchor="text" w:horzAnchor="page" w:tblpX="7483" w:tblpY="241"/>
        <w:tblW w:w="2093" w:type="dxa"/>
        <w:tblLook w:val="04A0" w:firstRow="1" w:lastRow="0" w:firstColumn="1" w:lastColumn="0" w:noHBand="0" w:noVBand="1"/>
      </w:tblPr>
      <w:tblGrid>
        <w:gridCol w:w="675"/>
        <w:gridCol w:w="1418"/>
      </w:tblGrid>
      <w:tr w:rsidR="00F42E7F" w:rsidTr="00F42E7F">
        <w:tc>
          <w:tcPr>
            <w:tcW w:w="209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Multiple Choice</w:t>
            </w:r>
          </w:p>
        </w:tc>
      </w:tr>
      <w:tr w:rsidR="00F42E7F" w:rsidTr="00F42E7F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42E7F" w:rsidTr="00F42E7F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F42E7F" w:rsidTr="00F42E7F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F42E7F" w:rsidTr="00F42E7F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F42E7F" w:rsidTr="00F42E7F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F42E7F" w:rsidTr="00F42E7F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F42E7F" w:rsidTr="00F42E7F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42E7F" w:rsidTr="00F42E7F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42E7F" w:rsidTr="00F42E7F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F42E7F" w:rsidTr="00F42E7F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</w:tbl>
    <w:p w:rsidR="00F42E7F" w:rsidRDefault="00F42E7F" w:rsidP="00F42E7F">
      <w:pPr>
        <w:rPr>
          <w:rFonts w:ascii="Times New Roman" w:hAnsi="Times New Roman" w:cs="Times New Roman"/>
          <w:sz w:val="28"/>
          <w:szCs w:val="28"/>
        </w:rPr>
      </w:pPr>
    </w:p>
    <w:p w:rsidR="00F42E7F" w:rsidRDefault="00F42E7F" w:rsidP="00F42E7F">
      <w:pPr>
        <w:rPr>
          <w:rFonts w:ascii="Times New Roman" w:hAnsi="Times New Roman" w:cs="Times New Roman"/>
          <w:sz w:val="28"/>
          <w:szCs w:val="28"/>
        </w:rPr>
      </w:pPr>
    </w:p>
    <w:p w:rsidR="00F42E7F" w:rsidRDefault="00F42E7F" w:rsidP="00F42E7F">
      <w:pPr>
        <w:rPr>
          <w:rFonts w:ascii="Times New Roman" w:hAnsi="Times New Roman" w:cs="Times New Roman"/>
          <w:sz w:val="28"/>
          <w:szCs w:val="28"/>
        </w:rPr>
      </w:pPr>
    </w:p>
    <w:p w:rsidR="00F42E7F" w:rsidRDefault="00F42E7F" w:rsidP="00F42E7F">
      <w:pPr>
        <w:rPr>
          <w:rFonts w:ascii="Times New Roman" w:hAnsi="Times New Roman" w:cs="Times New Roman"/>
          <w:sz w:val="28"/>
          <w:szCs w:val="28"/>
        </w:rPr>
      </w:pPr>
    </w:p>
    <w:p w:rsidR="00F42E7F" w:rsidRDefault="00F42E7F" w:rsidP="00F42E7F">
      <w:pPr>
        <w:rPr>
          <w:rFonts w:ascii="Times New Roman" w:hAnsi="Times New Roman" w:cs="Times New Roman"/>
          <w:sz w:val="28"/>
          <w:szCs w:val="28"/>
        </w:rPr>
      </w:pPr>
    </w:p>
    <w:p w:rsidR="00F42E7F" w:rsidRDefault="00F42E7F" w:rsidP="00F42E7F">
      <w:pPr>
        <w:rPr>
          <w:rFonts w:ascii="Times New Roman" w:hAnsi="Times New Roman" w:cs="Times New Roman"/>
          <w:sz w:val="28"/>
          <w:szCs w:val="28"/>
        </w:rPr>
      </w:pPr>
    </w:p>
    <w:p w:rsidR="00F42E7F" w:rsidRDefault="00F42E7F" w:rsidP="00F42E7F">
      <w:pPr>
        <w:rPr>
          <w:rFonts w:ascii="Times New Roman" w:hAnsi="Times New Roman" w:cs="Times New Roman"/>
          <w:sz w:val="28"/>
          <w:szCs w:val="28"/>
        </w:rPr>
      </w:pPr>
    </w:p>
    <w:p w:rsidR="00F42E7F" w:rsidRDefault="00F42E7F" w:rsidP="00F42E7F">
      <w:pPr>
        <w:rPr>
          <w:rFonts w:ascii="Times New Roman" w:hAnsi="Times New Roman" w:cs="Times New Roman"/>
          <w:sz w:val="28"/>
          <w:szCs w:val="28"/>
        </w:rPr>
      </w:pPr>
    </w:p>
    <w:p w:rsidR="00F42E7F" w:rsidRDefault="00F42E7F" w:rsidP="00F42E7F">
      <w:pPr>
        <w:rPr>
          <w:rFonts w:ascii="Times New Roman" w:hAnsi="Times New Roman" w:cs="Times New Roman"/>
          <w:sz w:val="28"/>
          <w:szCs w:val="28"/>
        </w:rPr>
      </w:pPr>
    </w:p>
    <w:p w:rsidR="00F42E7F" w:rsidRDefault="00F42E7F" w:rsidP="00F42E7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2219"/>
        <w:tblW w:w="9683" w:type="dxa"/>
        <w:tblLook w:val="04A0" w:firstRow="1" w:lastRow="0" w:firstColumn="1" w:lastColumn="0" w:noHBand="0" w:noVBand="1"/>
      </w:tblPr>
      <w:tblGrid>
        <w:gridCol w:w="573"/>
        <w:gridCol w:w="573"/>
        <w:gridCol w:w="8537"/>
      </w:tblGrid>
      <w:tr w:rsidR="00F42E7F" w:rsidTr="00F42E7F">
        <w:tc>
          <w:tcPr>
            <w:tcW w:w="968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Longer Answer</w:t>
            </w:r>
          </w:p>
        </w:tc>
      </w:tr>
      <w:tr w:rsidR="00F42E7F" w:rsidTr="00F42E7F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2E7F" w:rsidTr="00F42E7F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2E7F" w:rsidTr="00F42E7F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2E7F" w:rsidTr="00F42E7F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2E7F" w:rsidTr="00F42E7F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2E7F" w:rsidTr="00F42E7F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2E7F" w:rsidTr="00F42E7F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2E7F" w:rsidTr="00F42E7F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2E7F" w:rsidTr="00F42E7F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42E7F" w:rsidTr="00F42E7F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42E7F" w:rsidRDefault="00F42E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42E7F" w:rsidRDefault="00F42E7F"/>
    <w:sectPr w:rsidR="00F42E7F" w:rsidSect="00F42E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4F05" w:rsidRDefault="00DC4F05" w:rsidP="00E24335">
      <w:pPr>
        <w:spacing w:after="0" w:line="240" w:lineRule="auto"/>
      </w:pPr>
      <w:r>
        <w:separator/>
      </w:r>
    </w:p>
  </w:endnote>
  <w:endnote w:type="continuationSeparator" w:id="0">
    <w:p w:rsidR="00DC4F05" w:rsidRDefault="00DC4F05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E51216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E51216" w:rsidRDefault="00E5121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E51216" w:rsidRDefault="00E51216">
          <w:pPr>
            <w:pStyle w:val="NoSpacing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E26922" w:rsidRPr="00E26922">
            <w:rPr>
              <w:rFonts w:asciiTheme="majorHAnsi" w:hAnsiTheme="majorHAnsi"/>
              <w:b/>
              <w:noProof/>
            </w:rPr>
            <w:t>6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E51216" w:rsidRDefault="00E5121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E51216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E51216" w:rsidRDefault="00E5121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E51216" w:rsidRDefault="00E51216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E51216" w:rsidRDefault="00E5121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E51216" w:rsidRDefault="00E512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4F05" w:rsidRDefault="00DC4F05" w:rsidP="00E24335">
      <w:pPr>
        <w:spacing w:after="0" w:line="240" w:lineRule="auto"/>
      </w:pPr>
      <w:r>
        <w:separator/>
      </w:r>
    </w:p>
  </w:footnote>
  <w:footnote w:type="continuationSeparator" w:id="0">
    <w:p w:rsidR="00DC4F05" w:rsidRDefault="00DC4F05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216" w:rsidRDefault="00E51216">
    <w:pPr>
      <w:pStyle w:val="Header"/>
    </w:pPr>
    <w:r>
      <w:t>Volume and SA of Prisms</w:t>
    </w:r>
    <w:r>
      <w:tab/>
      <w:t>Topic Test</w:t>
    </w:r>
    <w:r>
      <w:tab/>
      <w:t>2012</w:t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216" w:rsidRPr="00676A45" w:rsidRDefault="00E51216" w:rsidP="00FB269C">
    <w:pPr>
      <w:pStyle w:val="Header"/>
      <w:rPr>
        <w:rFonts w:ascii="Monotype Corsiva" w:hAnsi="Monotype Corsiva"/>
        <w:sz w:val="48"/>
        <w:szCs w:val="48"/>
      </w:rPr>
    </w:pPr>
    <w:r>
      <w:rPr>
        <w:rFonts w:ascii="Monotype Corsiva" w:hAnsi="Monotype Corsiva"/>
        <w:sz w:val="48"/>
        <w:szCs w:val="48"/>
      </w:rPr>
      <w:tab/>
    </w:r>
    <w:r w:rsidRPr="00676A45">
      <w:rPr>
        <w:rFonts w:ascii="Monotype Corsiva" w:hAnsi="Monotype Corsiva"/>
        <w:sz w:val="48"/>
        <w:szCs w:val="48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28C2744"/>
    <w:multiLevelType w:val="hybridMultilevel"/>
    <w:tmpl w:val="BB428864"/>
    <w:lvl w:ilvl="0" w:tplc="441EA1FC">
      <w:start w:val="1"/>
      <w:numFmt w:val="upperLetter"/>
      <w:lvlText w:val="%1."/>
      <w:lvlJc w:val="left"/>
      <w:pPr>
        <w:ind w:left="10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40" w:hanging="360"/>
      </w:pPr>
    </w:lvl>
    <w:lvl w:ilvl="2" w:tplc="0C09001B" w:tentative="1">
      <w:start w:val="1"/>
      <w:numFmt w:val="lowerRoman"/>
      <w:lvlText w:val="%3."/>
      <w:lvlJc w:val="right"/>
      <w:pPr>
        <w:ind w:left="2460" w:hanging="180"/>
      </w:pPr>
    </w:lvl>
    <w:lvl w:ilvl="3" w:tplc="0C09000F" w:tentative="1">
      <w:start w:val="1"/>
      <w:numFmt w:val="decimal"/>
      <w:lvlText w:val="%4."/>
      <w:lvlJc w:val="left"/>
      <w:pPr>
        <w:ind w:left="3180" w:hanging="360"/>
      </w:pPr>
    </w:lvl>
    <w:lvl w:ilvl="4" w:tplc="0C090019" w:tentative="1">
      <w:start w:val="1"/>
      <w:numFmt w:val="lowerLetter"/>
      <w:lvlText w:val="%5."/>
      <w:lvlJc w:val="left"/>
      <w:pPr>
        <w:ind w:left="3900" w:hanging="360"/>
      </w:pPr>
    </w:lvl>
    <w:lvl w:ilvl="5" w:tplc="0C09001B" w:tentative="1">
      <w:start w:val="1"/>
      <w:numFmt w:val="lowerRoman"/>
      <w:lvlText w:val="%6."/>
      <w:lvlJc w:val="right"/>
      <w:pPr>
        <w:ind w:left="4620" w:hanging="180"/>
      </w:pPr>
    </w:lvl>
    <w:lvl w:ilvl="6" w:tplc="0C09000F" w:tentative="1">
      <w:start w:val="1"/>
      <w:numFmt w:val="decimal"/>
      <w:lvlText w:val="%7."/>
      <w:lvlJc w:val="left"/>
      <w:pPr>
        <w:ind w:left="5340" w:hanging="360"/>
      </w:pPr>
    </w:lvl>
    <w:lvl w:ilvl="7" w:tplc="0C090019" w:tentative="1">
      <w:start w:val="1"/>
      <w:numFmt w:val="lowerLetter"/>
      <w:lvlText w:val="%8."/>
      <w:lvlJc w:val="left"/>
      <w:pPr>
        <w:ind w:left="6060" w:hanging="360"/>
      </w:pPr>
    </w:lvl>
    <w:lvl w:ilvl="8" w:tplc="0C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">
    <w:nsid w:val="5F7E3122"/>
    <w:multiLevelType w:val="hybridMultilevel"/>
    <w:tmpl w:val="6032F018"/>
    <w:lvl w:ilvl="0" w:tplc="C846BE7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DEE"/>
    <w:rsid w:val="00013474"/>
    <w:rsid w:val="00031826"/>
    <w:rsid w:val="00034138"/>
    <w:rsid w:val="00054524"/>
    <w:rsid w:val="00071EE7"/>
    <w:rsid w:val="00072016"/>
    <w:rsid w:val="000770C2"/>
    <w:rsid w:val="000B060A"/>
    <w:rsid w:val="000F41E0"/>
    <w:rsid w:val="00132D7A"/>
    <w:rsid w:val="00134156"/>
    <w:rsid w:val="00167DEE"/>
    <w:rsid w:val="0018218D"/>
    <w:rsid w:val="0018418B"/>
    <w:rsid w:val="00185073"/>
    <w:rsid w:val="001900EB"/>
    <w:rsid w:val="0019427A"/>
    <w:rsid w:val="001D75FA"/>
    <w:rsid w:val="001D7A58"/>
    <w:rsid w:val="001E504A"/>
    <w:rsid w:val="00225362"/>
    <w:rsid w:val="002A3D0B"/>
    <w:rsid w:val="002F08A0"/>
    <w:rsid w:val="003157FF"/>
    <w:rsid w:val="00325B6E"/>
    <w:rsid w:val="00362E6B"/>
    <w:rsid w:val="004355BF"/>
    <w:rsid w:val="00437380"/>
    <w:rsid w:val="00492DB8"/>
    <w:rsid w:val="004A7FD9"/>
    <w:rsid w:val="004B3594"/>
    <w:rsid w:val="004E1905"/>
    <w:rsid w:val="004E44C1"/>
    <w:rsid w:val="004E5BED"/>
    <w:rsid w:val="005007F0"/>
    <w:rsid w:val="00503D31"/>
    <w:rsid w:val="00532CE0"/>
    <w:rsid w:val="005378FB"/>
    <w:rsid w:val="00560E12"/>
    <w:rsid w:val="005D7584"/>
    <w:rsid w:val="005E3D07"/>
    <w:rsid w:val="00605251"/>
    <w:rsid w:val="006201C9"/>
    <w:rsid w:val="00620828"/>
    <w:rsid w:val="006708B0"/>
    <w:rsid w:val="00676A45"/>
    <w:rsid w:val="00681B74"/>
    <w:rsid w:val="006A6AD2"/>
    <w:rsid w:val="006D5D42"/>
    <w:rsid w:val="006F7DE1"/>
    <w:rsid w:val="0070532A"/>
    <w:rsid w:val="0071284D"/>
    <w:rsid w:val="007222B1"/>
    <w:rsid w:val="007452A3"/>
    <w:rsid w:val="00760886"/>
    <w:rsid w:val="007913C5"/>
    <w:rsid w:val="007E34C7"/>
    <w:rsid w:val="008068B9"/>
    <w:rsid w:val="008136A0"/>
    <w:rsid w:val="00850B98"/>
    <w:rsid w:val="00871E12"/>
    <w:rsid w:val="008839FB"/>
    <w:rsid w:val="008A687D"/>
    <w:rsid w:val="008D3E75"/>
    <w:rsid w:val="00915C54"/>
    <w:rsid w:val="00925B36"/>
    <w:rsid w:val="00932B35"/>
    <w:rsid w:val="00934C1D"/>
    <w:rsid w:val="00961AD7"/>
    <w:rsid w:val="00994F3A"/>
    <w:rsid w:val="00995DC9"/>
    <w:rsid w:val="009A1E43"/>
    <w:rsid w:val="009C3922"/>
    <w:rsid w:val="00A050FA"/>
    <w:rsid w:val="00A1479F"/>
    <w:rsid w:val="00A3116E"/>
    <w:rsid w:val="00A36428"/>
    <w:rsid w:val="00A6070A"/>
    <w:rsid w:val="00A66A0F"/>
    <w:rsid w:val="00B23E5A"/>
    <w:rsid w:val="00B3556B"/>
    <w:rsid w:val="00B53802"/>
    <w:rsid w:val="00B56A89"/>
    <w:rsid w:val="00BB04F4"/>
    <w:rsid w:val="00BB441D"/>
    <w:rsid w:val="00BD6FF3"/>
    <w:rsid w:val="00BF7A39"/>
    <w:rsid w:val="00C500EC"/>
    <w:rsid w:val="00C51347"/>
    <w:rsid w:val="00C6546B"/>
    <w:rsid w:val="00C67F16"/>
    <w:rsid w:val="00D01508"/>
    <w:rsid w:val="00DA59C6"/>
    <w:rsid w:val="00DB5487"/>
    <w:rsid w:val="00DB77AB"/>
    <w:rsid w:val="00DC4F05"/>
    <w:rsid w:val="00DF2F12"/>
    <w:rsid w:val="00E24335"/>
    <w:rsid w:val="00E26922"/>
    <w:rsid w:val="00E417C3"/>
    <w:rsid w:val="00E51216"/>
    <w:rsid w:val="00E71ED7"/>
    <w:rsid w:val="00EA3962"/>
    <w:rsid w:val="00EA78AC"/>
    <w:rsid w:val="00EB29D3"/>
    <w:rsid w:val="00EF334F"/>
    <w:rsid w:val="00F27D76"/>
    <w:rsid w:val="00F35853"/>
    <w:rsid w:val="00F42E7F"/>
    <w:rsid w:val="00F66AD3"/>
    <w:rsid w:val="00F670BA"/>
    <w:rsid w:val="00F94442"/>
    <w:rsid w:val="00FB269C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1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2.png"/><Relationship Id="rId42" Type="http://schemas.openxmlformats.org/officeDocument/2006/relationships/image" Target="media/image16.png"/><Relationship Id="rId47" Type="http://schemas.openxmlformats.org/officeDocument/2006/relationships/oleObject" Target="embeddings/oleObject18.bin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oleObject" Target="embeddings/oleObject11.bin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header" Target="header1.xml"/><Relationship Id="rId41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1.png"/><Relationship Id="rId37" Type="http://schemas.openxmlformats.org/officeDocument/2006/relationships/oleObject" Target="embeddings/oleObject13.bin"/><Relationship Id="rId40" Type="http://schemas.openxmlformats.org/officeDocument/2006/relationships/image" Target="media/image15.png"/><Relationship Id="rId45" Type="http://schemas.openxmlformats.org/officeDocument/2006/relationships/oleObject" Target="embeddings/oleObject17.bin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image" Target="media/image13.png"/><Relationship Id="rId49" Type="http://schemas.openxmlformats.org/officeDocument/2006/relationships/oleObject" Target="embeddings/oleObject19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header" Target="header2.xml"/><Relationship Id="rId44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footer" Target="footer1.xml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19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WME%20Mathematics%20Assessment%20Bank%202012\Basic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862E19-05D9-41F2-AF53-7EA9E68BA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Test 2012</Template>
  <TotalTime>988</TotalTime>
  <Pages>9</Pages>
  <Words>1240</Words>
  <Characters>7073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8297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15</cp:revision>
  <dcterms:created xsi:type="dcterms:W3CDTF">2011-12-13T11:20:00Z</dcterms:created>
  <dcterms:modified xsi:type="dcterms:W3CDTF">2012-03-03T21:29:00Z</dcterms:modified>
</cp:coreProperties>
</file>