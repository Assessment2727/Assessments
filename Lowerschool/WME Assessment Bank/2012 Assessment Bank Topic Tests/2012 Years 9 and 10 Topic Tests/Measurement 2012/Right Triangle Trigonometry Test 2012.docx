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1417"/>
        <w:gridCol w:w="3827"/>
        <w:gridCol w:w="213"/>
        <w:gridCol w:w="4607"/>
      </w:tblGrid>
      <w:tr w:rsidR="004A7FD9" w:rsidRPr="004E1905" w:rsidTr="00E60545">
        <w:tc>
          <w:tcPr>
            <w:tcW w:w="1951" w:type="dxa"/>
            <w:gridSpan w:val="2"/>
            <w:vMerge w:val="restart"/>
            <w:tcBorders>
              <w:top w:val="nil"/>
            </w:tcBorders>
            <w:vAlign w:val="center"/>
          </w:tcPr>
          <w:p w:rsidR="004A7FD9" w:rsidRDefault="004A7FD9" w:rsidP="003157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E1905">
              <w:rPr>
                <w:rFonts w:ascii="Times New Roman" w:hAnsi="Times New Roman" w:cs="Times New Roman"/>
                <w:sz w:val="36"/>
                <w:szCs w:val="36"/>
              </w:rPr>
              <w:t>Year</w:t>
            </w:r>
          </w:p>
          <w:p w:rsidR="00EA78AC" w:rsidRPr="004E1905" w:rsidRDefault="00EA78AC" w:rsidP="003157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9</w:t>
            </w:r>
          </w:p>
        </w:tc>
        <w:tc>
          <w:tcPr>
            <w:tcW w:w="4040" w:type="dxa"/>
            <w:gridSpan w:val="2"/>
            <w:tcBorders>
              <w:top w:val="nil"/>
              <w:bottom w:val="nil"/>
            </w:tcBorders>
            <w:vAlign w:val="center"/>
          </w:tcPr>
          <w:p w:rsidR="004A7FD9" w:rsidRDefault="00EA78AC" w:rsidP="00915C54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Mathematics </w:t>
            </w:r>
            <w:r w:rsidR="004A7FD9">
              <w:rPr>
                <w:rFonts w:ascii="Times New Roman" w:hAnsi="Times New Roman" w:cs="Times New Roman"/>
                <w:sz w:val="36"/>
                <w:szCs w:val="36"/>
              </w:rPr>
              <w:t>Test</w:t>
            </w:r>
          </w:p>
          <w:p w:rsidR="004A7FD9" w:rsidRDefault="007E2435" w:rsidP="007E2435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Right Triangle Trigonometry</w:t>
            </w:r>
          </w:p>
        </w:tc>
        <w:tc>
          <w:tcPr>
            <w:tcW w:w="4607" w:type="dxa"/>
            <w:tcBorders>
              <w:top w:val="nil"/>
              <w:bottom w:val="nil"/>
            </w:tcBorders>
            <w:vAlign w:val="center"/>
          </w:tcPr>
          <w:p w:rsidR="004A7FD9" w:rsidRDefault="004A7FD9" w:rsidP="002A27BC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F670BA">
              <w:rPr>
                <w:rFonts w:ascii="Times New Roman" w:hAnsi="Times New Roman" w:cs="Times New Roman"/>
                <w:sz w:val="36"/>
                <w:szCs w:val="36"/>
              </w:rPr>
              <w:t>Calculator</w:t>
            </w:r>
            <w:r w:rsidR="007E2435">
              <w:rPr>
                <w:rFonts w:ascii="Times New Roman" w:hAnsi="Times New Roman" w:cs="Times New Roman"/>
                <w:sz w:val="36"/>
                <w:szCs w:val="36"/>
              </w:rPr>
              <w:t xml:space="preserve"> Allowed</w:t>
            </w:r>
          </w:p>
          <w:p w:rsidR="004A7FD9" w:rsidRPr="004E1905" w:rsidRDefault="004A7FD9" w:rsidP="002A27BC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4A7FD9" w:rsidRPr="004E1905" w:rsidTr="00E60545">
        <w:tc>
          <w:tcPr>
            <w:tcW w:w="1951" w:type="dxa"/>
            <w:gridSpan w:val="2"/>
            <w:vMerge/>
            <w:tcBorders>
              <w:bottom w:val="nil"/>
            </w:tcBorders>
            <w:vAlign w:val="center"/>
          </w:tcPr>
          <w:p w:rsidR="004A7FD9" w:rsidRPr="004E1905" w:rsidRDefault="004A7FD9" w:rsidP="00915C54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827" w:type="dxa"/>
            <w:tcBorders>
              <w:top w:val="nil"/>
              <w:bottom w:val="nil"/>
            </w:tcBorders>
            <w:vAlign w:val="center"/>
          </w:tcPr>
          <w:p w:rsidR="004A7FD9" w:rsidRPr="004E1905" w:rsidRDefault="004A7FD9" w:rsidP="00915C54">
            <w:pPr>
              <w:spacing w:before="120" w:after="120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F670BA">
              <w:rPr>
                <w:rFonts w:ascii="Times New Roman" w:hAnsi="Times New Roman" w:cs="Times New Roman"/>
                <w:sz w:val="36"/>
                <w:szCs w:val="36"/>
              </w:rPr>
              <w:t>Short Answer Section</w:t>
            </w:r>
          </w:p>
        </w:tc>
        <w:tc>
          <w:tcPr>
            <w:tcW w:w="4820" w:type="dxa"/>
            <w:gridSpan w:val="2"/>
            <w:tcBorders>
              <w:top w:val="nil"/>
              <w:bottom w:val="nil"/>
            </w:tcBorders>
            <w:vAlign w:val="bottom"/>
          </w:tcPr>
          <w:p w:rsidR="004A7FD9" w:rsidRPr="004E1905" w:rsidRDefault="004A7FD9" w:rsidP="002A27B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Name : __________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________</w:t>
            </w: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____</w:t>
            </w:r>
          </w:p>
        </w:tc>
      </w:tr>
      <w:tr w:rsidR="004A7FD9" w:rsidRPr="00F670BA" w:rsidTr="00E60545">
        <w:trPr>
          <w:cantSplit/>
        </w:trPr>
        <w:tc>
          <w:tcPr>
            <w:tcW w:w="534" w:type="dxa"/>
            <w:tcBorders>
              <w:bottom w:val="single" w:sz="4" w:space="0" w:color="000000" w:themeColor="text1"/>
            </w:tcBorders>
          </w:tcPr>
          <w:p w:rsidR="004A7FD9" w:rsidRDefault="004A7FD9" w:rsidP="002A27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A7FD9" w:rsidRDefault="004A7FD9" w:rsidP="002A27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A7FD9" w:rsidRPr="004E1905" w:rsidRDefault="004A7FD9" w:rsidP="002A27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64" w:type="dxa"/>
            <w:gridSpan w:val="4"/>
            <w:tcBorders>
              <w:bottom w:val="single" w:sz="4" w:space="0" w:color="000000" w:themeColor="text1"/>
            </w:tcBorders>
          </w:tcPr>
          <w:p w:rsidR="004A7FD9" w:rsidRDefault="004A7FD9" w:rsidP="002A27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A7FD9" w:rsidRDefault="004A7FD9" w:rsidP="002A27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all working and answers in the spaces provided on this test paper.</w:t>
            </w:r>
          </w:p>
          <w:p w:rsidR="004A7FD9" w:rsidRPr="00F670BA" w:rsidRDefault="004A7FD9" w:rsidP="002A27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A7FD9" w:rsidRPr="004E1905" w:rsidTr="00E60545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4A7FD9" w:rsidRPr="004E1905" w:rsidRDefault="004A7FD9" w:rsidP="002A27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4A7FD9" w:rsidRDefault="003752AA" w:rsidP="00E60545">
            <w:pPr>
              <w:spacing w:after="240"/>
              <w:ind w:firstLine="499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left:0;text-align:left;margin-left:30.7pt;margin-top:6.15pt;width:208.2pt;height:114.1pt;z-index:251762688;mso-position-horizontal-relative:text;mso-position-vertical-relative:text">
                  <v:imagedata r:id="rId9" o:title=""/>
                </v:shape>
                <o:OLEObject Type="Embed" ProgID="FXDraw3.Document" ShapeID="_x0000_s1026" DrawAspect="Content" ObjectID="_1392328392" r:id="rId10"/>
              </w:pict>
            </w:r>
            <w:r w:rsidR="00E60545">
              <w:rPr>
                <w:rFonts w:ascii="Times New Roman" w:hAnsi="Times New Roman" w:cs="Times New Roman"/>
                <w:sz w:val="24"/>
                <w:szCs w:val="24"/>
              </w:rPr>
              <w:t xml:space="preserve">What is the value </w:t>
            </w:r>
            <w:proofErr w:type="gramStart"/>
            <w:r w:rsidR="00E60545">
              <w:rPr>
                <w:rFonts w:ascii="Times New Roman" w:hAnsi="Times New Roman" w:cs="Times New Roman"/>
                <w:sz w:val="24"/>
                <w:szCs w:val="24"/>
              </w:rPr>
              <w:t xml:space="preserve">of </w:t>
            </w:r>
            <w:proofErr w:type="gramEnd"/>
            <w:r w:rsidR="00E60545" w:rsidRPr="00E60545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793" w:dyaOrig="441">
                <v:shape id="_x0000_i1025" type="#_x0000_t75" style="width:27.75pt;height:15pt" o:ole="">
                  <v:imagedata r:id="rId11" o:title=""/>
                </v:shape>
                <o:OLEObject Type="Embed" ProgID="FXE300.Equation" ShapeID="_x0000_i1025" DrawAspect="Content" ObjectID="_1392328363" r:id="rId12"/>
              </w:object>
            </w:r>
            <w:r w:rsidR="00E60545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2A27BC" w:rsidRDefault="00EA78AC" w:rsidP="002A27B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2A27BC" w:rsidRDefault="002A27BC" w:rsidP="002A27B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78AC" w:rsidRPr="00FF1B42" w:rsidRDefault="00EA78AC" w:rsidP="002A27B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EA78AC" w:rsidRPr="00FF1B42" w:rsidRDefault="00EA78AC" w:rsidP="002A27B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2A27BC" w:rsidRDefault="002A27BC" w:rsidP="002A27B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2A27BC" w:rsidRDefault="002A27BC" w:rsidP="002A27B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A27BC" w:rsidRPr="00FF1B42" w:rsidRDefault="002A27BC" w:rsidP="002A27B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EA78AC" w:rsidRPr="004E1905" w:rsidRDefault="00EA78AC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A7FD9" w:rsidRPr="004E1905" w:rsidTr="00E60545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4A7FD9" w:rsidRPr="004E1905" w:rsidRDefault="004A7FD9" w:rsidP="002A27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E60545" w:rsidRDefault="00E60545" w:rsidP="00E60545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Evaluate  </w:t>
            </w:r>
            <w:r w:rsidRPr="00E60545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1438" w:dyaOrig="434">
                <v:shape id="_x0000_i1026" type="#_x0000_t75" style="width:59.25pt;height:18pt" o:ole="">
                  <v:imagedata r:id="rId13" o:title=""/>
                </v:shape>
                <o:OLEObject Type="Embed" ProgID="FXE300.Equation" ShapeID="_x0000_i1026" DrawAspect="Content" ObjectID="_1392328364" r:id="rId14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correct to </w:t>
            </w:r>
            <w:r w:rsidR="00A9098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significant figures.</w:t>
            </w:r>
          </w:p>
          <w:p w:rsidR="00E60545" w:rsidRPr="00FF1B42" w:rsidRDefault="00E60545" w:rsidP="00E605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E60545" w:rsidRPr="00FF1B42" w:rsidRDefault="00E60545" w:rsidP="00E605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4A7FD9" w:rsidRPr="004E1905" w:rsidRDefault="00E60545" w:rsidP="00E605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</w:tc>
      </w:tr>
      <w:tr w:rsidR="00E60545" w:rsidRPr="004E1905" w:rsidTr="00E60545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E60545" w:rsidRDefault="00E60545" w:rsidP="002A27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E60545" w:rsidRDefault="00E60545" w:rsidP="00E60545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If   </w:t>
            </w:r>
            <w:r w:rsidRPr="00E60545"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object w:dxaOrig="1394" w:dyaOrig="725">
                <v:shape id="_x0000_i1027" type="#_x0000_t75" style="width:51.75pt;height:26.25pt" o:ole="">
                  <v:imagedata r:id="rId15" o:title=""/>
                </v:shape>
                <o:OLEObject Type="Embed" ProgID="FXE300.Equation" ShapeID="_x0000_i1027" DrawAspect="Content" ObjectID="_1392328365" r:id="rId16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find the value of  </w:t>
            </w:r>
            <w:r w:rsidRPr="00E60545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303" w:dyaOrig="401">
                <v:shape id="_x0000_i1028" type="#_x0000_t75" style="width:11.25pt;height:15pt" o:ole="">
                  <v:imagedata r:id="rId17" o:title=""/>
                </v:shape>
                <o:OLEObject Type="Embed" ProgID="FXE300.Equation" ShapeID="_x0000_i1028" DrawAspect="Content" ObjectID="_1392328366" r:id="rId18"/>
              </w:object>
            </w:r>
            <w:r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to the nearest degree.</w:t>
            </w:r>
          </w:p>
          <w:p w:rsidR="00E60545" w:rsidRPr="00FF1B42" w:rsidRDefault="00E60545" w:rsidP="00E605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E60545" w:rsidRPr="00FF1B42" w:rsidRDefault="00E60545" w:rsidP="00E605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E60545" w:rsidRDefault="00E60545" w:rsidP="00E60545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</w:tc>
      </w:tr>
      <w:tr w:rsidR="00E60545" w:rsidRPr="004E1905" w:rsidTr="00E60545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E60545" w:rsidRPr="004E1905" w:rsidRDefault="00E60545" w:rsidP="002A27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E60545" w:rsidRDefault="003752AA" w:rsidP="00E60545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27" type="#_x0000_t75" style="position:absolute;margin-left:30.7pt;margin-top:22.15pt;width:208.2pt;height:98.25pt;z-index:251763712;mso-position-horizontal-relative:text;mso-position-vertical-relative:text">
                  <v:imagedata r:id="rId19" o:title=""/>
                </v:shape>
                <o:OLEObject Type="Embed" ProgID="FXDraw3.Document" ShapeID="_x0000_s1027" DrawAspect="Content" ObjectID="_1392328393" r:id="rId20"/>
              </w:pict>
            </w:r>
            <w:r w:rsidR="00E60545">
              <w:rPr>
                <w:rFonts w:ascii="Times New Roman" w:hAnsi="Times New Roman" w:cs="Times New Roman"/>
                <w:sz w:val="24"/>
                <w:szCs w:val="24"/>
              </w:rPr>
              <w:t xml:space="preserve">Find the value of </w:t>
            </w:r>
            <w:r w:rsidR="00E60545" w:rsidRPr="00E60545">
              <w:rPr>
                <w:rFonts w:ascii="Times New Roman" w:hAnsi="Times New Roman" w:cs="Times New Roman"/>
                <w:i/>
                <w:sz w:val="24"/>
                <w:szCs w:val="24"/>
              </w:rPr>
              <w:t>x</w:t>
            </w:r>
            <w:r w:rsidR="00E60545">
              <w:rPr>
                <w:rFonts w:ascii="Times New Roman" w:hAnsi="Times New Roman" w:cs="Times New Roman"/>
                <w:sz w:val="24"/>
                <w:szCs w:val="24"/>
              </w:rPr>
              <w:t>, correct to the nearest metre.</w:t>
            </w:r>
          </w:p>
          <w:p w:rsidR="00E60545" w:rsidRDefault="00E60545" w:rsidP="002A27B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E60545" w:rsidRDefault="00E60545" w:rsidP="002A27B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0545" w:rsidRPr="00FF1B42" w:rsidRDefault="00E60545" w:rsidP="002A27B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E60545" w:rsidRPr="00FF1B42" w:rsidRDefault="00E60545" w:rsidP="002A27B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E60545" w:rsidRDefault="00E60545" w:rsidP="002A27B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E60545" w:rsidRDefault="00E60545" w:rsidP="002A27B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0545" w:rsidRPr="00FF1B42" w:rsidRDefault="00E60545" w:rsidP="002A27B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E60545" w:rsidRPr="004E1905" w:rsidRDefault="00E60545" w:rsidP="002A27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0545" w:rsidRPr="004E1905" w:rsidTr="00E60545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E60545" w:rsidRPr="004E1905" w:rsidRDefault="00E60545" w:rsidP="002A27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E60545" w:rsidRDefault="003752AA" w:rsidP="002A27BC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28" type="#_x0000_t75" style="position:absolute;margin-left:12.7pt;margin-top:24.8pt;width:231.35pt;height:97.85pt;z-index:251765760;mso-position-horizontal-relative:text;mso-position-vertical-relative:text">
                  <v:imagedata r:id="rId21" o:title=""/>
                </v:shape>
                <o:OLEObject Type="Embed" ProgID="FXDraw3.Document" ShapeID="_x0000_s1028" DrawAspect="Content" ObjectID="_1392328394" r:id="rId22"/>
              </w:pict>
            </w:r>
            <w:r w:rsidR="00995214">
              <w:rPr>
                <w:rFonts w:ascii="Times New Roman" w:hAnsi="Times New Roman" w:cs="Times New Roman"/>
                <w:sz w:val="24"/>
                <w:szCs w:val="24"/>
              </w:rPr>
              <w:t xml:space="preserve">Find the value </w:t>
            </w:r>
            <w:proofErr w:type="gramStart"/>
            <w:r w:rsidR="00995214">
              <w:rPr>
                <w:rFonts w:ascii="Times New Roman" w:hAnsi="Times New Roman" w:cs="Times New Roman"/>
                <w:sz w:val="24"/>
                <w:szCs w:val="24"/>
              </w:rPr>
              <w:t xml:space="preserve">of </w:t>
            </w:r>
            <w:proofErr w:type="gramEnd"/>
            <w:r w:rsidR="00995214" w:rsidRPr="00E60545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294" w:dyaOrig="401">
                <v:shape id="_x0000_i1029" type="#_x0000_t75" style="width:11.25pt;height:15pt" o:ole="">
                  <v:imagedata r:id="rId23" o:title=""/>
                </v:shape>
                <o:OLEObject Type="Embed" ProgID="FXE300.Equation" ShapeID="_x0000_i1029" DrawAspect="Content" ObjectID="_1392328367" r:id="rId24"/>
              </w:object>
            </w:r>
            <w:r w:rsidR="00995214">
              <w:rPr>
                <w:rFonts w:ascii="Times New Roman" w:hAnsi="Times New Roman" w:cs="Times New Roman"/>
                <w:sz w:val="24"/>
                <w:szCs w:val="24"/>
              </w:rPr>
              <w:t>, correct to the nearest degree.</w:t>
            </w:r>
          </w:p>
          <w:p w:rsidR="00E60545" w:rsidRDefault="00E60545" w:rsidP="002A27B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E60545" w:rsidRDefault="00E60545" w:rsidP="002A27B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0545" w:rsidRPr="00FF1B42" w:rsidRDefault="00E60545" w:rsidP="002A27B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E60545" w:rsidRPr="00FF1B42" w:rsidRDefault="00E60545" w:rsidP="002A27B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E60545" w:rsidRDefault="00E60545" w:rsidP="002A27B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E60545" w:rsidRDefault="00E60545" w:rsidP="002A27B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0545" w:rsidRPr="00FF1B42" w:rsidRDefault="00E60545" w:rsidP="002A27B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E60545" w:rsidRPr="004E1905" w:rsidRDefault="00E60545" w:rsidP="002A27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0545" w:rsidRPr="004E1905" w:rsidTr="00E60545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E60545" w:rsidRPr="004E1905" w:rsidRDefault="00E60545" w:rsidP="002A27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E8036C" w:rsidRDefault="003752AA" w:rsidP="00E8036C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29" type="#_x0000_t75" style="position:absolute;margin-left:248.5pt;margin-top:4.15pt;width:248.25pt;height:144.5pt;z-index:251767808;mso-position-horizontal-relative:text;mso-position-vertical-relative:text">
                  <v:imagedata r:id="rId25" o:title=""/>
                </v:shape>
                <o:OLEObject Type="Embed" ProgID="FXDraw3.Document" ShapeID="_x0000_s1029" DrawAspect="Content" ObjectID="_1392328395" r:id="rId26"/>
              </w:pict>
            </w:r>
            <w:r w:rsidR="00E8036C">
              <w:rPr>
                <w:rFonts w:ascii="Times New Roman" w:hAnsi="Times New Roman" w:cs="Times New Roman"/>
                <w:sz w:val="24"/>
                <w:szCs w:val="24"/>
              </w:rPr>
              <w:t xml:space="preserve">Find the distance </w:t>
            </w:r>
            <w:r w:rsidR="00E8036C" w:rsidRPr="00E8036C">
              <w:rPr>
                <w:rFonts w:ascii="Times New Roman" w:hAnsi="Times New Roman" w:cs="Times New Roman"/>
                <w:i/>
                <w:sz w:val="24"/>
                <w:szCs w:val="24"/>
              </w:rPr>
              <w:t>PQ</w:t>
            </w:r>
            <w:r w:rsidR="00E8036C">
              <w:rPr>
                <w:rFonts w:ascii="Times New Roman" w:hAnsi="Times New Roman" w:cs="Times New Roman"/>
                <w:sz w:val="24"/>
                <w:szCs w:val="24"/>
              </w:rPr>
              <w:t>, correct to 1 decimal place.</w:t>
            </w:r>
          </w:p>
          <w:p w:rsidR="00E60545" w:rsidRDefault="00E60545" w:rsidP="002A27BC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0545" w:rsidRDefault="00E60545" w:rsidP="002A27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E60545" w:rsidRDefault="00E60545" w:rsidP="002A27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0545" w:rsidRPr="00FF1B42" w:rsidRDefault="00E60545" w:rsidP="002A27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E60545" w:rsidRPr="00FF1B42" w:rsidRDefault="00E60545" w:rsidP="002A27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E60545" w:rsidRDefault="00E60545" w:rsidP="002A27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E60545" w:rsidRDefault="00E60545" w:rsidP="002A27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0545" w:rsidRPr="00FF1B42" w:rsidRDefault="00E60545" w:rsidP="002A27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E60545" w:rsidRPr="004E1905" w:rsidRDefault="00E60545" w:rsidP="002A27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0545" w:rsidRPr="004E1905" w:rsidTr="00E60545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E60545" w:rsidRPr="004E1905" w:rsidRDefault="00E60545" w:rsidP="002A27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A93362" w:rsidRDefault="003752AA" w:rsidP="00A93362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30" type="#_x0000_t75" style="position:absolute;margin-left:53.95pt;margin-top:17.65pt;width:175.4pt;height:132.05pt;z-index:251769856;mso-position-horizontal-relative:text;mso-position-vertical-relative:text">
                  <v:imagedata r:id="rId27" o:title=""/>
                </v:shape>
                <o:OLEObject Type="Embed" ProgID="FXDraw3.Document" ShapeID="_x0000_s1030" DrawAspect="Content" ObjectID="_1392328396" r:id="rId28"/>
              </w:pict>
            </w:r>
            <w:r w:rsidR="00A93362">
              <w:rPr>
                <w:rFonts w:ascii="Times New Roman" w:hAnsi="Times New Roman" w:cs="Times New Roman"/>
                <w:sz w:val="24"/>
                <w:szCs w:val="24"/>
              </w:rPr>
              <w:t xml:space="preserve">Find the size </w:t>
            </w:r>
            <w:proofErr w:type="gramStart"/>
            <w:r w:rsidR="00A93362">
              <w:rPr>
                <w:rFonts w:ascii="Times New Roman" w:hAnsi="Times New Roman" w:cs="Times New Roman"/>
                <w:sz w:val="24"/>
                <w:szCs w:val="24"/>
              </w:rPr>
              <w:t xml:space="preserve">of </w:t>
            </w:r>
            <w:proofErr w:type="gramEnd"/>
            <w:r w:rsidR="00A93362" w:rsidRPr="00E60545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562" w:dyaOrig="401">
                <v:shape id="_x0000_i1030" type="#_x0000_t75" style="width:21pt;height:15pt" o:ole="">
                  <v:imagedata r:id="rId29" o:title=""/>
                </v:shape>
                <o:OLEObject Type="Embed" ProgID="FXE300.Equation" ShapeID="_x0000_i1030" DrawAspect="Content" ObjectID="_1392328368" r:id="rId30"/>
              </w:object>
            </w:r>
            <w:r w:rsidR="00A93362">
              <w:rPr>
                <w:rFonts w:ascii="Times New Roman" w:hAnsi="Times New Roman" w:cs="Times New Roman"/>
                <w:sz w:val="24"/>
                <w:szCs w:val="24"/>
              </w:rPr>
              <w:t>, correct to the nearest degree.</w:t>
            </w:r>
          </w:p>
          <w:p w:rsidR="00A93362" w:rsidRDefault="00A93362" w:rsidP="00A9336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A93362" w:rsidRDefault="00A93362" w:rsidP="00A9336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93362" w:rsidRPr="00FF1B42" w:rsidRDefault="00A93362" w:rsidP="00A9336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A93362" w:rsidRPr="00FF1B42" w:rsidRDefault="00A93362" w:rsidP="00A9336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A93362" w:rsidRDefault="00A93362" w:rsidP="00A9336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A93362" w:rsidRDefault="00A93362" w:rsidP="00A9336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93362" w:rsidRPr="00FF1B42" w:rsidRDefault="00A93362" w:rsidP="00A9336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E60545" w:rsidRDefault="00E60545" w:rsidP="002A27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93362" w:rsidRDefault="00A93362" w:rsidP="002A27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93362" w:rsidRPr="004E1905" w:rsidRDefault="00A93362" w:rsidP="002A27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0545" w:rsidRPr="004E1905" w:rsidTr="00E60545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E60545" w:rsidRPr="004E1905" w:rsidRDefault="00E60545" w:rsidP="002A27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A93362" w:rsidRDefault="003752AA" w:rsidP="00A93362">
            <w:pPr>
              <w:spacing w:after="240"/>
              <w:ind w:firstLine="471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31" type="#_x0000_t75" style="position:absolute;left:0;text-align:left;margin-left:36.7pt;margin-top:4.15pt;width:142.1pt;height:139.45pt;z-index:251771904;mso-position-horizontal-relative:text;mso-position-vertical-relative:text">
                  <v:imagedata r:id="rId31" o:title=""/>
                </v:shape>
                <o:OLEObject Type="Embed" ProgID="FXDraw3.Document" ShapeID="_x0000_s1031" DrawAspect="Content" ObjectID="_1392328397" r:id="rId32"/>
              </w:pict>
            </w:r>
            <w:r w:rsidR="00A93362">
              <w:rPr>
                <w:rFonts w:ascii="Times New Roman" w:hAnsi="Times New Roman" w:cs="Times New Roman"/>
                <w:sz w:val="24"/>
                <w:szCs w:val="24"/>
              </w:rPr>
              <w:t xml:space="preserve">Find the value of </w:t>
            </w:r>
            <w:r w:rsidR="00A93362">
              <w:rPr>
                <w:rFonts w:ascii="Times New Roman" w:hAnsi="Times New Roman" w:cs="Times New Roman"/>
                <w:i/>
                <w:sz w:val="24"/>
                <w:szCs w:val="24"/>
              </w:rPr>
              <w:t>p</w:t>
            </w:r>
            <w:r w:rsidR="00A93362">
              <w:rPr>
                <w:rFonts w:ascii="Times New Roman" w:hAnsi="Times New Roman" w:cs="Times New Roman"/>
                <w:sz w:val="24"/>
                <w:szCs w:val="24"/>
              </w:rPr>
              <w:t>, correct to 3 significant figures.</w:t>
            </w:r>
          </w:p>
          <w:p w:rsidR="00A93362" w:rsidRDefault="00A93362" w:rsidP="00A9336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A93362" w:rsidRDefault="00A93362" w:rsidP="00A9336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93362" w:rsidRPr="00FF1B42" w:rsidRDefault="00A93362" w:rsidP="00A9336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A93362" w:rsidRPr="00FF1B42" w:rsidRDefault="00A93362" w:rsidP="00A9336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A93362" w:rsidRDefault="00A93362" w:rsidP="00A9336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A93362" w:rsidRDefault="00A93362" w:rsidP="00A9336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93362" w:rsidRPr="00FF1B42" w:rsidRDefault="00A93362" w:rsidP="00A9336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E60545" w:rsidRDefault="00E60545" w:rsidP="002A27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74C21" w:rsidRPr="004E1905" w:rsidRDefault="00F74C21" w:rsidP="002A27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9622A" w:rsidRPr="004E1905" w:rsidTr="00E60545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69622A" w:rsidRPr="004E1905" w:rsidRDefault="0069622A" w:rsidP="002A27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336119" w:rsidRDefault="003752AA" w:rsidP="00723F36">
            <w:pPr>
              <w:spacing w:after="240"/>
              <w:ind w:right="485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44" type="#_x0000_t75" style="position:absolute;margin-left:316.05pt;margin-top:3.55pt;width:154.25pt;height:187.45pt;z-index:251787264;mso-position-horizontal-relative:text;mso-position-vertical-relative:text">
                  <v:imagedata r:id="rId33" o:title=""/>
                </v:shape>
                <o:OLEObject Type="Embed" ProgID="FXDraw3.Document" ShapeID="_x0000_s1044" DrawAspect="Content" ObjectID="_1392328398" r:id="rId34"/>
              </w:pict>
            </w:r>
            <w:r w:rsidR="00723F36">
              <w:rPr>
                <w:rFonts w:ascii="Times New Roman" w:hAnsi="Times New Roman" w:cs="Times New Roman"/>
                <w:sz w:val="24"/>
                <w:szCs w:val="24"/>
              </w:rPr>
              <w:t>Wendy is on a hike. When she stops for lunch, she is near a tree which has a marker saying it is 89 m tall. She measures the shadow cast by the tree to be 23 m. What is the angle of elevation of the sun at that time?</w:t>
            </w:r>
          </w:p>
          <w:p w:rsidR="00336119" w:rsidRDefault="00336119" w:rsidP="00723F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336119" w:rsidRDefault="00336119" w:rsidP="00723F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36119" w:rsidRPr="00FF1B42" w:rsidRDefault="00336119" w:rsidP="00723F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336119" w:rsidRPr="00FF1B42" w:rsidRDefault="00336119" w:rsidP="00723F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336119" w:rsidRDefault="00336119" w:rsidP="00723F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336119" w:rsidRDefault="00336119" w:rsidP="00723F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36119" w:rsidRPr="00FF1B42" w:rsidRDefault="00336119" w:rsidP="00723F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A90982" w:rsidRDefault="00A90982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90982" w:rsidRPr="00A90982" w:rsidRDefault="00A90982" w:rsidP="00A9098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90982" w:rsidRDefault="00A90982" w:rsidP="00A9098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90982" w:rsidRDefault="00A90982" w:rsidP="00A9098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9622A" w:rsidRPr="00A90982" w:rsidRDefault="00A90982" w:rsidP="00A90982">
            <w:pPr>
              <w:tabs>
                <w:tab w:val="left" w:pos="41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</w:tr>
      <w:tr w:rsidR="00E60545" w:rsidRPr="004E1905" w:rsidTr="00E60545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E60545" w:rsidRPr="004E1905" w:rsidRDefault="00E60545" w:rsidP="002A27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10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E60545" w:rsidRDefault="003752AA" w:rsidP="00336119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42" type="#_x0000_t75" style="position:absolute;margin-left:10.05pt;margin-top:41.2pt;width:453.45pt;height:70.25pt;z-index:251784192;mso-position-horizontal-relative:text;mso-position-vertical-relative:text">
                  <v:imagedata r:id="rId35" o:title=""/>
                </v:shape>
                <o:OLEObject Type="Embed" ProgID="FXDraw3.Document" ShapeID="_x0000_s1042" DrawAspect="Content" ObjectID="_1392328399" r:id="rId36"/>
              </w:pict>
            </w:r>
            <w:r w:rsidR="00336119">
              <w:rPr>
                <w:rFonts w:ascii="Times New Roman" w:hAnsi="Times New Roman" w:cs="Times New Roman"/>
                <w:sz w:val="24"/>
                <w:szCs w:val="24"/>
              </w:rPr>
              <w:t>The mate on a cargo ship measures the angle of elevation from the deck of the ship to the top of a cliff to be 5</w:t>
            </w:r>
            <w:r w:rsidR="00336119" w:rsidRPr="00336119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 w:rsidR="00336119">
              <w:rPr>
                <w:rFonts w:ascii="Times New Roman" w:hAnsi="Times New Roman" w:cs="Times New Roman"/>
                <w:sz w:val="24"/>
                <w:szCs w:val="24"/>
              </w:rPr>
              <w:t>. The difference in height between the deck and the cliff top is 29m. How far is the ship from the cliff?</w:t>
            </w:r>
          </w:p>
          <w:p w:rsidR="00336119" w:rsidRDefault="00336119" w:rsidP="00336119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36119" w:rsidRDefault="00336119" w:rsidP="00336119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36119" w:rsidRPr="00FF1B42" w:rsidRDefault="00336119" w:rsidP="003361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36119" w:rsidRPr="00FF1B42" w:rsidRDefault="00336119" w:rsidP="003361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E60545" w:rsidRDefault="00336119" w:rsidP="003361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336119" w:rsidRDefault="00336119" w:rsidP="003361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36119" w:rsidRPr="00FF1B42" w:rsidRDefault="00336119" w:rsidP="003361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336119" w:rsidRPr="00FF1B42" w:rsidRDefault="00336119" w:rsidP="003361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336119" w:rsidRPr="00FF1B42" w:rsidRDefault="00336119" w:rsidP="003361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E60545" w:rsidRPr="004E1905" w:rsidRDefault="00E60545" w:rsidP="002A27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0545" w:rsidRPr="004E1905" w:rsidTr="00E60545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:rsidR="00E60545" w:rsidRPr="004E1905" w:rsidRDefault="00E60545" w:rsidP="002A27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E60545" w:rsidRDefault="003752AA" w:rsidP="00723F36">
            <w:pPr>
              <w:spacing w:after="240"/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45" type="#_x0000_t75" style="position:absolute;margin-left:302.55pt;margin-top:5.7pt;width:182.2pt;height:219.05pt;z-index:251788288;mso-position-horizontal-relative:text;mso-position-vertical-relative:text">
                  <v:imagedata r:id="rId37" o:title=""/>
                </v:shape>
                <o:OLEObject Type="Embed" ProgID="FXDraw3.Document" ShapeID="_x0000_s1045" DrawAspect="Content" ObjectID="_1392328400" r:id="rId38"/>
              </w:pict>
            </w:r>
            <w:proofErr w:type="spellStart"/>
            <w:r w:rsidR="003B33B8">
              <w:rPr>
                <w:rFonts w:ascii="Times New Roman" w:hAnsi="Times New Roman" w:cs="Times New Roman"/>
                <w:sz w:val="24"/>
                <w:szCs w:val="24"/>
              </w:rPr>
              <w:t>Ut</w:t>
            </w:r>
            <w:r w:rsidR="00723F36">
              <w:rPr>
                <w:rFonts w:ascii="Times New Roman" w:hAnsi="Times New Roman" w:cs="Times New Roman"/>
                <w:sz w:val="24"/>
                <w:szCs w:val="24"/>
              </w:rPr>
              <w:t>on</w:t>
            </w:r>
            <w:proofErr w:type="spellEnd"/>
            <w:r w:rsidR="00723F36">
              <w:rPr>
                <w:rFonts w:ascii="Times New Roman" w:hAnsi="Times New Roman" w:cs="Times New Roman"/>
                <w:sz w:val="24"/>
                <w:szCs w:val="24"/>
              </w:rPr>
              <w:t xml:space="preserve"> walks from base (B) 1.4 km east and then 2.5 km south to </w:t>
            </w:r>
            <w:r w:rsidR="00DB5155">
              <w:rPr>
                <w:rFonts w:ascii="Times New Roman" w:hAnsi="Times New Roman" w:cs="Times New Roman"/>
                <w:sz w:val="24"/>
                <w:szCs w:val="24"/>
              </w:rPr>
              <w:t>a point P</w:t>
            </w:r>
            <w:r w:rsidR="00723F36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DB5155">
              <w:rPr>
                <w:rFonts w:ascii="Times New Roman" w:hAnsi="Times New Roman" w:cs="Times New Roman"/>
                <w:sz w:val="24"/>
                <w:szCs w:val="24"/>
              </w:rPr>
              <w:t>What is the</w:t>
            </w:r>
            <w:r w:rsidR="00723F36">
              <w:rPr>
                <w:rFonts w:ascii="Times New Roman" w:hAnsi="Times New Roman" w:cs="Times New Roman"/>
                <w:sz w:val="24"/>
                <w:szCs w:val="24"/>
              </w:rPr>
              <w:t xml:space="preserve"> bearing </w:t>
            </w:r>
            <w:r w:rsidR="00DB5155">
              <w:rPr>
                <w:rFonts w:ascii="Times New Roman" w:hAnsi="Times New Roman" w:cs="Times New Roman"/>
                <w:sz w:val="24"/>
                <w:szCs w:val="24"/>
              </w:rPr>
              <w:t xml:space="preserve">of </w:t>
            </w:r>
            <w:r w:rsidR="003B33B8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DB515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23F36">
              <w:rPr>
                <w:rFonts w:ascii="Times New Roman" w:hAnsi="Times New Roman" w:cs="Times New Roman"/>
                <w:sz w:val="24"/>
                <w:szCs w:val="24"/>
              </w:rPr>
              <w:t xml:space="preserve">from </w:t>
            </w:r>
            <w:r w:rsidR="003B33B8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="00DB5155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E60545" w:rsidRDefault="00E60545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E60545" w:rsidRDefault="00E60545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0545" w:rsidRPr="00FF1B42" w:rsidRDefault="00E60545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E60545" w:rsidRPr="00FF1B42" w:rsidRDefault="00E60545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E60545" w:rsidRDefault="00E60545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E60545" w:rsidRDefault="00E60545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0545" w:rsidRDefault="00E60545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3B33B8" w:rsidRDefault="003B33B8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B33B8" w:rsidRDefault="003B33B8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B33B8" w:rsidRDefault="003B33B8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B33B8" w:rsidRDefault="00EE2E54" w:rsidP="00EE2E54">
            <w:pPr>
              <w:tabs>
                <w:tab w:val="left" w:pos="385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B33B8" w:rsidRPr="00FF1B42" w:rsidRDefault="003B33B8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0545" w:rsidRPr="004E1905" w:rsidRDefault="00E60545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36119" w:rsidRPr="004E1905" w:rsidTr="00E60545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:rsidR="00336119" w:rsidRPr="004E1905" w:rsidRDefault="00336119" w:rsidP="002A27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:rsidR="00336119" w:rsidRDefault="003752AA" w:rsidP="003B33B8">
            <w:pPr>
              <w:ind w:right="584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0905C69B">
                <v:shape id="_x0000_s1043" type="#_x0000_t75" style="position:absolute;margin-left:224.6pt;margin-top:11.05pt;width:238.9pt;height:166.05pt;z-index:251786240;mso-position-horizontal-relative:text;mso-position-vertical-relative:text">
                  <v:imagedata r:id="rId39" o:title=""/>
                </v:shape>
                <o:OLEObject Type="Embed" ProgID="FXDraw3.Document" ShapeID="_x0000_s1043" DrawAspect="Content" ObjectID="_1392328401" r:id="rId40"/>
              </w:pict>
            </w:r>
            <w:r w:rsidR="00336119">
              <w:rPr>
                <w:rFonts w:ascii="Times New Roman" w:hAnsi="Times New Roman" w:cs="Times New Roman"/>
                <w:sz w:val="24"/>
                <w:szCs w:val="24"/>
              </w:rPr>
              <w:t>From the top of a 60 metre tall building, Barry measures the angle of depression to a car on level ground to be 37</w:t>
            </w:r>
            <w:r w:rsidR="00336119" w:rsidRPr="0028026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 w:rsidR="00336119">
              <w:rPr>
                <w:rFonts w:ascii="Times New Roman" w:hAnsi="Times New Roman" w:cs="Times New Roman"/>
                <w:sz w:val="24"/>
                <w:szCs w:val="24"/>
              </w:rPr>
              <w:t>. How far, in a straight line is Barry from the car?</w:t>
            </w:r>
          </w:p>
          <w:p w:rsidR="00336119" w:rsidRDefault="00336119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36119" w:rsidRDefault="00336119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</w:t>
            </w:r>
          </w:p>
          <w:p w:rsidR="00336119" w:rsidRDefault="00336119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36119" w:rsidRDefault="00336119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</w:t>
            </w:r>
          </w:p>
          <w:p w:rsidR="00336119" w:rsidRDefault="00336119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36119" w:rsidRDefault="00336119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</w:t>
            </w:r>
          </w:p>
          <w:p w:rsidR="00336119" w:rsidRDefault="00336119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36119" w:rsidRDefault="00336119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</w:t>
            </w:r>
          </w:p>
          <w:p w:rsidR="00336119" w:rsidRPr="004E1905" w:rsidRDefault="00336119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A7FD9" w:rsidRDefault="004A7FD9"/>
    <w:p w:rsidR="00E71ED7" w:rsidRDefault="00E71ED7">
      <w:r>
        <w:br w:type="page"/>
      </w:r>
    </w:p>
    <w:p w:rsidR="00FB269C" w:rsidRDefault="00FB269C" w:rsidP="003157FF">
      <w:pPr>
        <w:jc w:val="center"/>
        <w:rPr>
          <w:rFonts w:ascii="Times New Roman" w:hAnsi="Times New Roman" w:cs="Times New Roman"/>
          <w:sz w:val="36"/>
          <w:szCs w:val="36"/>
        </w:rPr>
        <w:sectPr w:rsidR="00FB269C" w:rsidSect="00E24335">
          <w:headerReference w:type="default" r:id="rId41"/>
          <w:footerReference w:type="default" r:id="rId42"/>
          <w:headerReference w:type="first" r:id="rId43"/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1417"/>
        <w:gridCol w:w="3827"/>
        <w:gridCol w:w="213"/>
        <w:gridCol w:w="4607"/>
      </w:tblGrid>
      <w:tr w:rsidR="007E2435" w:rsidRPr="004E1905" w:rsidTr="004355BF">
        <w:tc>
          <w:tcPr>
            <w:tcW w:w="1951" w:type="dxa"/>
            <w:gridSpan w:val="2"/>
            <w:vMerge w:val="restart"/>
            <w:tcBorders>
              <w:top w:val="nil"/>
            </w:tcBorders>
            <w:vAlign w:val="center"/>
          </w:tcPr>
          <w:p w:rsidR="007E2435" w:rsidRDefault="007E2435" w:rsidP="002A27B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E1905"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Year</w:t>
            </w:r>
          </w:p>
          <w:p w:rsidR="007E2435" w:rsidRPr="004E1905" w:rsidRDefault="007E2435" w:rsidP="002A27B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9</w:t>
            </w:r>
          </w:p>
        </w:tc>
        <w:tc>
          <w:tcPr>
            <w:tcW w:w="4040" w:type="dxa"/>
            <w:gridSpan w:val="2"/>
            <w:tcBorders>
              <w:top w:val="nil"/>
              <w:bottom w:val="nil"/>
            </w:tcBorders>
            <w:vAlign w:val="center"/>
          </w:tcPr>
          <w:p w:rsidR="007E2435" w:rsidRDefault="007E2435" w:rsidP="002A27B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Mathematics Test</w:t>
            </w:r>
          </w:p>
          <w:p w:rsidR="007E2435" w:rsidRDefault="007E2435" w:rsidP="002A27B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Right Triangle Trigonometry</w:t>
            </w:r>
          </w:p>
        </w:tc>
        <w:tc>
          <w:tcPr>
            <w:tcW w:w="4607" w:type="dxa"/>
            <w:tcBorders>
              <w:top w:val="nil"/>
              <w:bottom w:val="nil"/>
            </w:tcBorders>
            <w:vAlign w:val="center"/>
          </w:tcPr>
          <w:p w:rsidR="007E2435" w:rsidRDefault="007E2435" w:rsidP="00173E00">
            <w:pPr>
              <w:jc w:val="right"/>
              <w:rPr>
                <w:rFonts w:ascii="Times New Roman" w:hAnsi="Times New Roman" w:cs="Times New Roman"/>
                <w:sz w:val="36"/>
                <w:szCs w:val="36"/>
              </w:rPr>
            </w:pPr>
            <w:r w:rsidRPr="00F670BA">
              <w:rPr>
                <w:rFonts w:ascii="Times New Roman" w:hAnsi="Times New Roman" w:cs="Times New Roman"/>
                <w:sz w:val="36"/>
                <w:szCs w:val="36"/>
              </w:rPr>
              <w:t>Calculator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Allowed</w:t>
            </w:r>
          </w:p>
          <w:p w:rsidR="007E2435" w:rsidRPr="004E1905" w:rsidRDefault="007E2435" w:rsidP="002A27BC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4A7FD9" w:rsidRPr="004E1905" w:rsidTr="004355BF">
        <w:tc>
          <w:tcPr>
            <w:tcW w:w="1951" w:type="dxa"/>
            <w:gridSpan w:val="2"/>
            <w:vMerge/>
            <w:tcBorders>
              <w:bottom w:val="nil"/>
            </w:tcBorders>
            <w:vAlign w:val="center"/>
          </w:tcPr>
          <w:p w:rsidR="004A7FD9" w:rsidRPr="004E1905" w:rsidRDefault="004A7FD9" w:rsidP="003157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827" w:type="dxa"/>
            <w:tcBorders>
              <w:top w:val="nil"/>
              <w:bottom w:val="nil"/>
            </w:tcBorders>
            <w:vAlign w:val="center"/>
          </w:tcPr>
          <w:p w:rsidR="004A7FD9" w:rsidRDefault="004A7FD9" w:rsidP="003157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E1905">
              <w:rPr>
                <w:rFonts w:ascii="Times New Roman" w:hAnsi="Times New Roman" w:cs="Times New Roman"/>
                <w:sz w:val="36"/>
                <w:szCs w:val="36"/>
              </w:rPr>
              <w:t>Multiple Choice Section</w:t>
            </w:r>
          </w:p>
          <w:p w:rsidR="004A7FD9" w:rsidRPr="004E1905" w:rsidRDefault="004A7FD9" w:rsidP="003157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820" w:type="dxa"/>
            <w:gridSpan w:val="2"/>
            <w:tcBorders>
              <w:top w:val="nil"/>
              <w:bottom w:val="nil"/>
            </w:tcBorders>
            <w:vAlign w:val="bottom"/>
          </w:tcPr>
          <w:p w:rsidR="004A7FD9" w:rsidRPr="004E1905" w:rsidRDefault="004A7FD9" w:rsidP="004E19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Name : __________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________</w:t>
            </w: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____</w:t>
            </w:r>
          </w:p>
        </w:tc>
      </w:tr>
      <w:tr w:rsidR="002A3D0B" w:rsidRPr="004E1905" w:rsidTr="004355BF">
        <w:tc>
          <w:tcPr>
            <w:tcW w:w="534" w:type="dxa"/>
            <w:tcBorders>
              <w:top w:val="nil"/>
              <w:bottom w:val="nil"/>
            </w:tcBorders>
          </w:tcPr>
          <w:p w:rsidR="002A3D0B" w:rsidRPr="004E1905" w:rsidRDefault="002A3D0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64" w:type="dxa"/>
            <w:gridSpan w:val="4"/>
            <w:tcBorders>
              <w:top w:val="nil"/>
              <w:bottom w:val="nil"/>
            </w:tcBorders>
          </w:tcPr>
          <w:p w:rsidR="002A3D0B" w:rsidRPr="004E1905" w:rsidRDefault="002A3D0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A3D0B" w:rsidRPr="004E1905" w:rsidRDefault="002A3D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Mark all your answers on the accompanying multiple choice answer sheet, not on this test paper. You may do any working out on this test paper.</w:t>
            </w:r>
            <w:r w:rsidR="004A7FD9">
              <w:rPr>
                <w:rFonts w:ascii="Times New Roman" w:hAnsi="Times New Roman" w:cs="Times New Roman"/>
                <w:sz w:val="24"/>
                <w:szCs w:val="24"/>
              </w:rPr>
              <w:t xml:space="preserve"> Calculators are allowed for this section.</w:t>
            </w:r>
          </w:p>
          <w:p w:rsidR="00C67F16" w:rsidRPr="004E1905" w:rsidRDefault="00C67F1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0348" w:rsidRPr="004E1905" w:rsidTr="004355BF">
        <w:trPr>
          <w:cantSplit/>
        </w:trPr>
        <w:tc>
          <w:tcPr>
            <w:tcW w:w="534" w:type="dxa"/>
            <w:tcBorders>
              <w:top w:val="nil"/>
            </w:tcBorders>
          </w:tcPr>
          <w:p w:rsidR="00960348" w:rsidRPr="004E1905" w:rsidRDefault="00960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0064" w:type="dxa"/>
            <w:gridSpan w:val="4"/>
            <w:tcBorders>
              <w:top w:val="nil"/>
            </w:tcBorders>
          </w:tcPr>
          <w:p w:rsidR="00960348" w:rsidRPr="004E1905" w:rsidRDefault="003752AA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276E3445">
                <v:shape id="_x0000_s1032" type="#_x0000_t75" style="position:absolute;margin-left:272.55pt;margin-top:5.1pt;width:210.6pt;height:89.75pt;z-index:-251542528;mso-position-horizontal-relative:text;mso-position-vertical-relative:text">
                  <v:imagedata r:id="rId44" o:title=""/>
                </v:shape>
                <o:OLEObject Type="Embed" ProgID="FXDraw3.Document" ShapeID="_x0000_s1032" DrawAspect="Content" ObjectID="_1392328402" r:id="rId45"/>
              </w:pict>
            </w:r>
            <w:r w:rsidR="00960348">
              <w:rPr>
                <w:rFonts w:ascii="Times New Roman" w:hAnsi="Times New Roman" w:cs="Times New Roman"/>
                <w:sz w:val="24"/>
                <w:szCs w:val="24"/>
              </w:rPr>
              <w:t xml:space="preserve">In the diagram  </w:t>
            </w:r>
            <w:r w:rsidR="00EE2E54" w:rsidRPr="006F345B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1375" w:dyaOrig="441" w14:anchorId="49D7FC1B">
                <v:shape id="_x0000_i1031" type="#_x0000_t75" style="width:55.5pt;height:18pt" o:ole="">
                  <v:imagedata r:id="rId46" o:title=""/>
                </v:shape>
                <o:OLEObject Type="Embed" ProgID="FXE300.Equation" ShapeID="_x0000_i1031" DrawAspect="Content" ObjectID="_1392328369" r:id="rId47"/>
              </w:object>
            </w:r>
            <w:r w:rsidR="009603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960348" w:rsidRDefault="00960348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60348" w:rsidRDefault="00960348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60348" w:rsidRDefault="00960348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60348" w:rsidRPr="004E1905" w:rsidRDefault="00960348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60348" w:rsidRPr="004E1905" w:rsidRDefault="00960348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    A.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="00EE2E54" w:rsidRPr="006F345B"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object w:dxaOrig="405" w:dyaOrig="725" w14:anchorId="7DEF64C2">
                <v:shape id="_x0000_i1032" type="#_x0000_t75" style="width:15pt;height:27pt" o:ole="">
                  <v:imagedata r:id="rId48" o:title=""/>
                </v:shape>
                <o:OLEObject Type="Embed" ProgID="FXE300.Equation" ShapeID="_x0000_i1032" DrawAspect="Content" ObjectID="_1392328370" r:id="rId49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="00EE2E5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B.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="00EE2E54" w:rsidRPr="006F345B"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object w:dxaOrig="405" w:dyaOrig="725">
                <v:shape id="_x0000_i1033" type="#_x0000_t75" style="width:15pt;height:27pt" o:ole="">
                  <v:imagedata r:id="rId50" o:title=""/>
                </v:shape>
                <o:OLEObject Type="Embed" ProgID="FXE300.Equation" ShapeID="_x0000_i1033" DrawAspect="Content" ObjectID="_1392328371" r:id="rId51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="00EE2E5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C.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="00EE2E54" w:rsidRPr="006F345B"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object w:dxaOrig="405" w:dyaOrig="725">
                <v:shape id="_x0000_i1034" type="#_x0000_t75" style="width:15pt;height:27pt" o:ole="">
                  <v:imagedata r:id="rId52" o:title=""/>
                </v:shape>
                <o:OLEObject Type="Embed" ProgID="FXE300.Equation" ShapeID="_x0000_i1034" DrawAspect="Content" ObjectID="_1392328372" r:id="rId53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="00EE2E54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D.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="00EE2E54" w:rsidRPr="006F345B"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object w:dxaOrig="405" w:dyaOrig="725">
                <v:shape id="_x0000_i1035" type="#_x0000_t75" style="width:15pt;height:27pt" o:ole="">
                  <v:imagedata r:id="rId54" o:title=""/>
                </v:shape>
                <o:OLEObject Type="Embed" ProgID="FXE300.Equation" ShapeID="_x0000_i1035" DrawAspect="Content" ObjectID="_1392328373" r:id="rId55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:rsidR="00960348" w:rsidRPr="004E1905" w:rsidRDefault="00960348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0348" w:rsidRPr="004E1905" w:rsidTr="004355BF">
        <w:trPr>
          <w:cantSplit/>
        </w:trPr>
        <w:tc>
          <w:tcPr>
            <w:tcW w:w="534" w:type="dxa"/>
          </w:tcPr>
          <w:p w:rsidR="00960348" w:rsidRPr="004E1905" w:rsidRDefault="00960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0064" w:type="dxa"/>
            <w:gridSpan w:val="4"/>
          </w:tcPr>
          <w:p w:rsidR="00960348" w:rsidRPr="004E1905" w:rsidRDefault="003752AA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3FBA671B">
                <v:shape id="_x0000_s1033" type="#_x0000_t75" style="position:absolute;margin-left:197.95pt;margin-top:4.05pt;width:238.1pt;height:136.35pt;z-index:251774976;mso-position-horizontal-relative:text;mso-position-vertical-relative:text">
                  <v:imagedata r:id="rId56" o:title=""/>
                </v:shape>
                <o:OLEObject Type="Embed" ProgID="FXDraw3.Document" ShapeID="_x0000_s1033" DrawAspect="Content" ObjectID="_1392328403" r:id="rId57"/>
              </w:pict>
            </w:r>
            <w:r w:rsidR="00156252" w:rsidRPr="00EE2E54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1333" w:dyaOrig="365" w14:anchorId="6D12585D">
                <v:shape id="_x0000_i1036" type="#_x0000_t75" style="width:53.25pt;height:14.25pt" o:ole="">
                  <v:imagedata r:id="rId58" o:title=""/>
                </v:shape>
                <o:OLEObject Type="Embed" ProgID="FXE300.Equation" ShapeID="_x0000_i1036" DrawAspect="Content" ObjectID="_1392328374" r:id="rId59"/>
              </w:object>
            </w:r>
            <w:r w:rsidR="009603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960348" w:rsidRDefault="00960348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60348" w:rsidRDefault="00960348" w:rsidP="003B33B8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    A.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6F345B"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object w:dxaOrig="370" w:dyaOrig="539" w14:anchorId="73D4D4A7">
                <v:shape id="_x0000_i1037" type="#_x0000_t75" style="width:18.75pt;height:27pt" o:ole="">
                  <v:imagedata r:id="rId60" o:title=""/>
                </v:shape>
                <o:OLEObject Type="Embed" ProgID="FXE300.Equation" ShapeID="_x0000_i1037" DrawAspect="Content" ObjectID="_1392328375" r:id="rId61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:rsidR="00960348" w:rsidRDefault="00960348" w:rsidP="003B33B8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B.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6F345B"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object w:dxaOrig="370" w:dyaOrig="539" w14:anchorId="46EF0806">
                <v:shape id="_x0000_i1038" type="#_x0000_t75" style="width:18.75pt;height:27pt" o:ole="">
                  <v:imagedata r:id="rId62" o:title=""/>
                </v:shape>
                <o:OLEObject Type="Embed" ProgID="FXE300.Equation" ShapeID="_x0000_i1038" DrawAspect="Content" ObjectID="_1392328376" r:id="rId63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:rsidR="00960348" w:rsidRDefault="00960348" w:rsidP="003B33B8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C.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6F345B"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object w:dxaOrig="370" w:dyaOrig="539" w14:anchorId="5B13A3AC">
                <v:shape id="_x0000_i1039" type="#_x0000_t75" style="width:18.75pt;height:27pt" o:ole="">
                  <v:imagedata r:id="rId64" o:title=""/>
                </v:shape>
                <o:OLEObject Type="Embed" ProgID="FXE300.Equation" ShapeID="_x0000_i1039" DrawAspect="Content" ObjectID="_1392328377" r:id="rId65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:rsidR="00960348" w:rsidRPr="004E1905" w:rsidRDefault="00960348" w:rsidP="003B33B8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D.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6F345B"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object w:dxaOrig="370" w:dyaOrig="539" w14:anchorId="1B7AE0FE">
                <v:shape id="_x0000_i1040" type="#_x0000_t75" style="width:18.75pt;height:27pt" o:ole="">
                  <v:imagedata r:id="rId66" o:title=""/>
                </v:shape>
                <o:OLEObject Type="Embed" ProgID="FXE300.Equation" ShapeID="_x0000_i1040" DrawAspect="Content" ObjectID="_1392328378" r:id="rId67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:rsidR="00960348" w:rsidRPr="004E1905" w:rsidRDefault="00960348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0348" w:rsidRPr="004E1905" w:rsidTr="004355BF">
        <w:trPr>
          <w:cantSplit/>
        </w:trPr>
        <w:tc>
          <w:tcPr>
            <w:tcW w:w="534" w:type="dxa"/>
          </w:tcPr>
          <w:p w:rsidR="00960348" w:rsidRPr="004E1905" w:rsidRDefault="00960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10064" w:type="dxa"/>
            <w:gridSpan w:val="4"/>
          </w:tcPr>
          <w:p w:rsidR="00960348" w:rsidRPr="006F345B" w:rsidRDefault="00960348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345B">
              <w:rPr>
                <w:rFonts w:ascii="Times New Roman" w:hAnsi="Times New Roman" w:cs="Times New Roman"/>
                <w:sz w:val="24"/>
                <w:szCs w:val="24"/>
              </w:rPr>
              <w:t xml:space="preserve">Evaluate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156252" w:rsidRPr="00156252">
              <w:rPr>
                <w:rFonts w:ascii="Times New Roman" w:hAnsi="Times New Roman" w:cs="Times New Roman"/>
                <w:color w:val="FF0000"/>
                <w:position w:val="-26"/>
                <w:sz w:val="24"/>
                <w:szCs w:val="24"/>
              </w:rPr>
              <w:object w:dxaOrig="1102" w:dyaOrig="803" w14:anchorId="4FCEA991">
                <v:shape id="_x0000_i1041" type="#_x0000_t75" style="width:40.5pt;height:30pt" o:ole="">
                  <v:imagedata r:id="rId68" o:title=""/>
                </v:shape>
                <o:OLEObject Type="Embed" ProgID="FXE300.Equation" ShapeID="_x0000_i1041" DrawAspect="Content" ObjectID="_1392328379" r:id="rId69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F345B">
              <w:rPr>
                <w:rFonts w:ascii="Times New Roman" w:hAnsi="Times New Roman" w:cs="Times New Roman"/>
                <w:sz w:val="24"/>
                <w:szCs w:val="24"/>
              </w:rPr>
              <w:t xml:space="preserve"> correct to 2 decimal places.</w:t>
            </w:r>
          </w:p>
          <w:p w:rsidR="00960348" w:rsidRPr="004E1905" w:rsidRDefault="00960348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60348" w:rsidRPr="004E1905" w:rsidRDefault="00960348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    A.    </w:t>
            </w:r>
            <w:r w:rsidR="00156252">
              <w:rPr>
                <w:rFonts w:ascii="Times New Roman" w:hAnsi="Times New Roman" w:cs="Times New Roman"/>
                <w:sz w:val="24"/>
                <w:szCs w:val="24"/>
              </w:rPr>
              <w:t>0.34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B.     </w:t>
            </w:r>
            <w:r w:rsidR="00156252">
              <w:rPr>
                <w:rFonts w:ascii="Times New Roman" w:hAnsi="Times New Roman" w:cs="Times New Roman"/>
                <w:sz w:val="24"/>
                <w:szCs w:val="24"/>
              </w:rPr>
              <w:t>0.49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C.     </w:t>
            </w:r>
            <w:r w:rsidR="00156252">
              <w:rPr>
                <w:rFonts w:ascii="Times New Roman" w:hAnsi="Times New Roman" w:cs="Times New Roman"/>
                <w:sz w:val="24"/>
                <w:szCs w:val="24"/>
              </w:rPr>
              <w:t>2.02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="00156252">
              <w:rPr>
                <w:rFonts w:ascii="Times New Roman" w:hAnsi="Times New Roman" w:cs="Times New Roman"/>
                <w:sz w:val="24"/>
                <w:szCs w:val="24"/>
              </w:rPr>
              <w:t>4.45</w:t>
            </w:r>
          </w:p>
          <w:p w:rsidR="00960348" w:rsidRPr="004E1905" w:rsidRDefault="00960348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0348" w:rsidRPr="004E1905" w:rsidTr="00173E00">
        <w:trPr>
          <w:cantSplit/>
        </w:trPr>
        <w:tc>
          <w:tcPr>
            <w:tcW w:w="534" w:type="dxa"/>
            <w:tcBorders>
              <w:bottom w:val="single" w:sz="4" w:space="0" w:color="000000" w:themeColor="text1"/>
            </w:tcBorders>
          </w:tcPr>
          <w:p w:rsidR="00960348" w:rsidRPr="004E1905" w:rsidRDefault="00960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10064" w:type="dxa"/>
            <w:gridSpan w:val="4"/>
            <w:tcBorders>
              <w:bottom w:val="single" w:sz="4" w:space="0" w:color="000000" w:themeColor="text1"/>
            </w:tcBorders>
          </w:tcPr>
          <w:p w:rsidR="00960348" w:rsidRPr="006F345B" w:rsidRDefault="00960348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345B">
              <w:rPr>
                <w:rFonts w:ascii="Times New Roman" w:hAnsi="Times New Roman" w:cs="Times New Roman"/>
                <w:sz w:val="24"/>
                <w:szCs w:val="24"/>
              </w:rPr>
              <w:t xml:space="preserve">If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7E3850" w:rsidRPr="007E3850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1997" w:dyaOrig="441" w14:anchorId="31286086">
                <v:shape id="_x0000_i1042" type="#_x0000_t75" style="width:81.75pt;height:18pt" o:ole="">
                  <v:imagedata r:id="rId70" o:title=""/>
                </v:shape>
                <o:OLEObject Type="Embed" ProgID="FXE300.Equation" ShapeID="_x0000_i1042" DrawAspect="Content" ObjectID="_1392328380" r:id="rId71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E3850">
              <w:rPr>
                <w:rFonts w:ascii="Times New Roman" w:hAnsi="Times New Roman" w:cs="Times New Roman"/>
                <w:sz w:val="24"/>
                <w:szCs w:val="24"/>
              </w:rPr>
              <w:t xml:space="preserve"> calculate the value of</w:t>
            </w:r>
            <w:r w:rsidRPr="006F345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E3850" w:rsidRPr="007E3850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294" w:dyaOrig="401">
                <v:shape id="_x0000_i1043" type="#_x0000_t75" style="width:12pt;height:15.75pt" o:ole="">
                  <v:imagedata r:id="rId72" o:title=""/>
                </v:shape>
                <o:OLEObject Type="Embed" ProgID="FXE300.Equation" ShapeID="_x0000_i1043" DrawAspect="Content" ObjectID="_1392328381" r:id="rId73"/>
              </w:object>
            </w:r>
            <w:r w:rsidRPr="006F345B">
              <w:rPr>
                <w:rFonts w:ascii="Times New Roman" w:hAnsi="Times New Roman" w:cs="Times New Roman"/>
                <w:sz w:val="24"/>
                <w:szCs w:val="24"/>
              </w:rPr>
              <w:t>to the nearest degree</w:t>
            </w:r>
          </w:p>
          <w:p w:rsidR="00960348" w:rsidRPr="004E1905" w:rsidRDefault="00960348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60348" w:rsidRPr="004E1905" w:rsidRDefault="00960348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60348" w:rsidRPr="004E1905" w:rsidRDefault="00960348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    A.      </w:t>
            </w:r>
            <w:r w:rsidR="007E385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6F345B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B.     </w:t>
            </w:r>
            <w:r w:rsidR="007E3850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  <w:r w:rsidRPr="006F345B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C.       </w:t>
            </w:r>
            <w:r w:rsidR="007E3850">
              <w:rPr>
                <w:rFonts w:ascii="Times New Roman" w:hAnsi="Times New Roman" w:cs="Times New Roman"/>
                <w:sz w:val="24"/>
                <w:szCs w:val="24"/>
              </w:rPr>
              <w:t>63</w:t>
            </w:r>
            <w:r w:rsidRPr="006F345B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D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.      </w:t>
            </w:r>
            <w:r w:rsidR="007E3850">
              <w:rPr>
                <w:rFonts w:ascii="Times New Roman" w:hAnsi="Times New Roman" w:cs="Times New Roman"/>
                <w:sz w:val="24"/>
                <w:szCs w:val="24"/>
              </w:rPr>
              <w:t>70</w:t>
            </w:r>
            <w:r w:rsidRPr="006F345B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</w:p>
          <w:p w:rsidR="00960348" w:rsidRPr="004E1905" w:rsidRDefault="00960348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0348" w:rsidRPr="004E1905" w:rsidTr="00173E00">
        <w:trPr>
          <w:cantSplit/>
        </w:trPr>
        <w:tc>
          <w:tcPr>
            <w:tcW w:w="534" w:type="dxa"/>
            <w:tcBorders>
              <w:top w:val="single" w:sz="4" w:space="0" w:color="000000" w:themeColor="text1"/>
            </w:tcBorders>
          </w:tcPr>
          <w:p w:rsidR="00960348" w:rsidRPr="004E1905" w:rsidRDefault="00960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</w:tcBorders>
          </w:tcPr>
          <w:p w:rsidR="00960348" w:rsidRPr="004E1905" w:rsidRDefault="003752AA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0139C10D">
                <v:shape id="_x0000_s1034" type="#_x0000_t75" style="position:absolute;margin-left:250.5pt;margin-top:11.35pt;width:168.3pt;height:118.3pt;z-index:251776000;mso-position-horizontal-relative:text;mso-position-vertical-relative:text">
                  <v:imagedata r:id="rId74" o:title=""/>
                </v:shape>
                <o:OLEObject Type="Embed" ProgID="FXDraw3.Document" ShapeID="_x0000_s1034" DrawAspect="Content" ObjectID="_1392328404" r:id="rId75"/>
              </w:pict>
            </w:r>
            <w:r w:rsidR="00CF03AB">
              <w:rPr>
                <w:rFonts w:ascii="Times New Roman" w:hAnsi="Times New Roman" w:cs="Times New Roman"/>
                <w:sz w:val="24"/>
                <w:szCs w:val="24"/>
              </w:rPr>
              <w:t xml:space="preserve">Find the length of </w:t>
            </w:r>
            <w:r w:rsidR="00CF03AB" w:rsidRPr="00CF03AB">
              <w:rPr>
                <w:rFonts w:ascii="Times New Roman" w:hAnsi="Times New Roman" w:cs="Times New Roman"/>
                <w:i/>
                <w:sz w:val="24"/>
                <w:szCs w:val="24"/>
              </w:rPr>
              <w:t>AB</w:t>
            </w:r>
            <w:r w:rsidR="00CF03A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60348">
              <w:rPr>
                <w:rFonts w:ascii="Times New Roman" w:hAnsi="Times New Roman" w:cs="Times New Roman"/>
                <w:sz w:val="24"/>
                <w:szCs w:val="24"/>
              </w:rPr>
              <w:t>correct to one decimal place.</w:t>
            </w:r>
          </w:p>
          <w:p w:rsidR="00960348" w:rsidRDefault="00960348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60348" w:rsidRPr="00C23BEC" w:rsidRDefault="00960348" w:rsidP="00960348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CF03AB">
              <w:rPr>
                <w:rFonts w:ascii="Times New Roman" w:hAnsi="Times New Roman" w:cs="Times New Roman"/>
                <w:sz w:val="24"/>
                <w:szCs w:val="24"/>
              </w:rPr>
              <w:t xml:space="preserve">0.5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</w:p>
          <w:p w:rsidR="00960348" w:rsidRPr="00C23BEC" w:rsidRDefault="00960348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60348" w:rsidRPr="00C23BEC" w:rsidRDefault="00E608E5" w:rsidP="00960348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38.0</w:t>
            </w:r>
            <w:r w:rsidR="00960348" w:rsidRPr="00C23BEC">
              <w:rPr>
                <w:rFonts w:ascii="Times New Roman" w:hAnsi="Times New Roman" w:cs="Times New Roman"/>
                <w:sz w:val="24"/>
                <w:szCs w:val="24"/>
              </w:rPr>
              <w:t xml:space="preserve"> cm</w:t>
            </w:r>
          </w:p>
          <w:p w:rsidR="00960348" w:rsidRPr="00C23BEC" w:rsidRDefault="00960348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60348" w:rsidRDefault="00960348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C.     </w:t>
            </w:r>
            <w:r w:rsidR="00CF03AB">
              <w:rPr>
                <w:rFonts w:ascii="Times New Roman" w:hAnsi="Times New Roman" w:cs="Times New Roman"/>
                <w:sz w:val="24"/>
                <w:szCs w:val="24"/>
              </w:rPr>
              <w:t>45.9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cm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  <w:p w:rsidR="00960348" w:rsidRDefault="00960348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60348" w:rsidRPr="004E1905" w:rsidRDefault="00960348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 D.</w:t>
            </w:r>
            <w:r w:rsidR="00CF03AB">
              <w:rPr>
                <w:rFonts w:ascii="Times New Roman" w:hAnsi="Times New Roman" w:cs="Times New Roman"/>
                <w:sz w:val="24"/>
                <w:szCs w:val="24"/>
              </w:rPr>
              <w:t xml:space="preserve">    56.4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cm </w:t>
            </w:r>
          </w:p>
          <w:p w:rsidR="00960348" w:rsidRPr="004E1905" w:rsidRDefault="00960348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:rsidR="00960348" w:rsidRPr="004E1905" w:rsidRDefault="00960348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0348" w:rsidRPr="004E1905" w:rsidTr="004355BF">
        <w:trPr>
          <w:cantSplit/>
        </w:trPr>
        <w:tc>
          <w:tcPr>
            <w:tcW w:w="534" w:type="dxa"/>
          </w:tcPr>
          <w:p w:rsidR="00960348" w:rsidRPr="004E1905" w:rsidRDefault="00960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10064" w:type="dxa"/>
            <w:gridSpan w:val="4"/>
          </w:tcPr>
          <w:p w:rsidR="00960348" w:rsidRDefault="003752AA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73B1F50C">
                <v:shape id="_x0000_s1035" type="#_x0000_t75" style="position:absolute;margin-left:240.75pt;margin-top:11.15pt;width:188.75pt;height:149.85pt;z-index:251777024;mso-position-horizontal-relative:text;mso-position-vertical-relative:text">
                  <v:imagedata r:id="rId76" o:title=""/>
                </v:shape>
                <o:OLEObject Type="Embed" ProgID="FXDraw3.Document" ShapeID="_x0000_s1035" DrawAspect="Content" ObjectID="_1392328405" r:id="rId77"/>
              </w:pict>
            </w:r>
            <w:r w:rsidR="00436983">
              <w:rPr>
                <w:rFonts w:ascii="Times New Roman" w:hAnsi="Times New Roman" w:cs="Times New Roman"/>
                <w:sz w:val="24"/>
                <w:szCs w:val="24"/>
              </w:rPr>
              <w:t>Find the value of</w:t>
            </w:r>
            <w:r w:rsidR="00436983" w:rsidRPr="00436983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303" w:dyaOrig="401">
                <v:shape id="_x0000_i1044" type="#_x0000_t75" style="width:12.75pt;height:18pt" o:ole="">
                  <v:imagedata r:id="rId78" o:title=""/>
                </v:shape>
                <o:OLEObject Type="Embed" ProgID="FXE300.Equation" ShapeID="_x0000_i1044" DrawAspect="Content" ObjectID="_1392328382" r:id="rId79"/>
              </w:object>
            </w:r>
            <w:r w:rsidR="00960348">
              <w:rPr>
                <w:rFonts w:ascii="Times New Roman" w:hAnsi="Times New Roman" w:cs="Times New Roman"/>
                <w:sz w:val="24"/>
                <w:szCs w:val="24"/>
              </w:rPr>
              <w:t>, correct to the nearest degree.</w:t>
            </w:r>
          </w:p>
          <w:p w:rsidR="00960348" w:rsidRDefault="00960348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60348" w:rsidRPr="004E1905" w:rsidRDefault="00960348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60348" w:rsidRDefault="00960348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    A.   </w:t>
            </w:r>
            <w:r w:rsidR="00436983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  <w:r w:rsidRPr="00C23BEC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</w:p>
          <w:p w:rsidR="00960348" w:rsidRDefault="00960348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960348" w:rsidRPr="00C23BEC" w:rsidRDefault="00960348" w:rsidP="00960348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436983">
              <w:rPr>
                <w:rFonts w:ascii="Times New Roman" w:hAnsi="Times New Roman" w:cs="Times New Roman"/>
                <w:sz w:val="24"/>
                <w:szCs w:val="24"/>
              </w:rPr>
              <w:t>44</w:t>
            </w:r>
            <w:r w:rsidRPr="00C23BEC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 w:rsidRPr="00C23BE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  <w:p w:rsidR="00960348" w:rsidRDefault="00960348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60348" w:rsidRDefault="00960348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  C.    </w:t>
            </w:r>
            <w:r w:rsidR="00436983">
              <w:rPr>
                <w:rFonts w:ascii="Times New Roman" w:hAnsi="Times New Roman" w:cs="Times New Roman"/>
                <w:sz w:val="24"/>
                <w:szCs w:val="24"/>
              </w:rPr>
              <w:t>46</w:t>
            </w:r>
            <w:r w:rsidRPr="00C23BEC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</w:p>
          <w:p w:rsidR="00960348" w:rsidRDefault="00960348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60348" w:rsidRPr="004E1905" w:rsidRDefault="00960348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 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="00436983">
              <w:rPr>
                <w:rFonts w:ascii="Times New Roman" w:hAnsi="Times New Roman" w:cs="Times New Roman"/>
                <w:sz w:val="24"/>
                <w:szCs w:val="24"/>
              </w:rPr>
              <w:t>55</w:t>
            </w:r>
            <w:r w:rsidRPr="00C23BEC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960348" w:rsidRDefault="00960348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60348" w:rsidRPr="004E1905" w:rsidRDefault="00960348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30435" w:rsidRPr="004E1905" w:rsidTr="004355BF">
        <w:trPr>
          <w:cantSplit/>
        </w:trPr>
        <w:tc>
          <w:tcPr>
            <w:tcW w:w="534" w:type="dxa"/>
          </w:tcPr>
          <w:p w:rsidR="00830435" w:rsidRPr="004E1905" w:rsidRDefault="008304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10064" w:type="dxa"/>
            <w:gridSpan w:val="4"/>
          </w:tcPr>
          <w:p w:rsidR="00830435" w:rsidRPr="004E1905" w:rsidRDefault="00830435" w:rsidP="00173E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Find the value of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correct to one decimal place.</w:t>
            </w:r>
          </w:p>
          <w:p w:rsidR="00830435" w:rsidRDefault="003752AA" w:rsidP="00173E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496F4440">
                <v:shape id="_x0000_s1048" type="#_x0000_t75" style="position:absolute;margin-left:214.5pt;margin-top:4.75pt;width:240.25pt;height:123.25pt;z-index:251792384">
                  <v:imagedata r:id="rId80" o:title=""/>
                </v:shape>
                <o:OLEObject Type="Embed" ProgID="FXDraw3.Document" ShapeID="_x0000_s1048" DrawAspect="Content" ObjectID="_1392328406" r:id="rId81"/>
              </w:pict>
            </w:r>
          </w:p>
          <w:p w:rsidR="00830435" w:rsidRPr="00C5357B" w:rsidRDefault="00830435" w:rsidP="00173E00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4.7</w:t>
            </w:r>
            <w:r w:rsidRPr="00C535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830435" w:rsidRPr="00C23BEC" w:rsidRDefault="00830435" w:rsidP="00173E0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30435" w:rsidRPr="00C5357B" w:rsidRDefault="00830435" w:rsidP="00173E00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17.4</w:t>
            </w:r>
          </w:p>
          <w:p w:rsidR="00830435" w:rsidRPr="00C23BEC" w:rsidRDefault="00830435" w:rsidP="00173E0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30435" w:rsidRDefault="00830435" w:rsidP="00173E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C.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67.2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  <w:p w:rsidR="00830435" w:rsidRDefault="00830435" w:rsidP="00173E0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30435" w:rsidRPr="004E1905" w:rsidRDefault="00830435" w:rsidP="00173E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 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18.6  </w:t>
            </w:r>
          </w:p>
          <w:p w:rsidR="00830435" w:rsidRPr="004E1905" w:rsidRDefault="00830435" w:rsidP="00173E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:rsidR="00830435" w:rsidRPr="004E1905" w:rsidRDefault="00830435" w:rsidP="00173E0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30435" w:rsidRPr="004E1905" w:rsidTr="00173E00">
        <w:trPr>
          <w:cantSplit/>
        </w:trPr>
        <w:tc>
          <w:tcPr>
            <w:tcW w:w="534" w:type="dxa"/>
            <w:tcBorders>
              <w:bottom w:val="single" w:sz="4" w:space="0" w:color="000000" w:themeColor="text1"/>
            </w:tcBorders>
          </w:tcPr>
          <w:p w:rsidR="00830435" w:rsidRPr="004E1905" w:rsidRDefault="008304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10064" w:type="dxa"/>
            <w:gridSpan w:val="4"/>
            <w:tcBorders>
              <w:bottom w:val="single" w:sz="4" w:space="0" w:color="000000" w:themeColor="text1"/>
            </w:tcBorders>
          </w:tcPr>
          <w:p w:rsidR="00830435" w:rsidRDefault="003752AA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18DCD1EC">
                <v:shape id="_x0000_s1046" type="#_x0000_t75" style="position:absolute;margin-left:272.9pt;margin-top:6.9pt;width:208.8pt;height:154.5pt;z-index:251790336;mso-position-horizontal-relative:text;mso-position-vertical-relative:text">
                  <v:imagedata r:id="rId82" o:title=""/>
                </v:shape>
                <o:OLEObject Type="Embed" ProgID="FXDraw3.Document" ShapeID="_x0000_s1046" DrawAspect="Content" ObjectID="_1392328407" r:id="rId83"/>
              </w:pict>
            </w:r>
            <w:r w:rsidR="00830435">
              <w:rPr>
                <w:rFonts w:ascii="Times New Roman" w:hAnsi="Times New Roman" w:cs="Times New Roman"/>
                <w:sz w:val="24"/>
                <w:szCs w:val="24"/>
              </w:rPr>
              <w:t xml:space="preserve">Find the size of </w:t>
            </w:r>
            <w:r w:rsidR="00830435" w:rsidRPr="00C23BEC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953" w:dyaOrig="401" w14:anchorId="6A6E1AAE">
                <v:shape id="_x0000_i1045" type="#_x0000_t75" style="width:39pt;height:17.25pt" o:ole="">
                  <v:imagedata r:id="rId84" o:title=""/>
                </v:shape>
                <o:OLEObject Type="Embed" ProgID="FXE300.Equation" ShapeID="_x0000_i1045" DrawAspect="Content" ObjectID="_1392328383" r:id="rId85"/>
              </w:object>
            </w:r>
            <w:r w:rsidR="00830435">
              <w:rPr>
                <w:rFonts w:ascii="Times New Roman" w:hAnsi="Times New Roman" w:cs="Times New Roman"/>
                <w:sz w:val="24"/>
                <w:szCs w:val="24"/>
              </w:rPr>
              <w:t xml:space="preserve"> correct to the nearest degree.</w:t>
            </w:r>
          </w:p>
          <w:p w:rsidR="00830435" w:rsidRDefault="00830435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30435" w:rsidRPr="00C23BEC" w:rsidRDefault="00830435" w:rsidP="003B33B8">
            <w:pPr>
              <w:ind w:left="22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A.</w:t>
            </w:r>
            <w:r w:rsidRPr="00C23BE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9748B">
              <w:rPr>
                <w:rFonts w:ascii="Times New Roman" w:hAnsi="Times New Roman" w:cs="Times New Roman"/>
                <w:sz w:val="24"/>
                <w:szCs w:val="24"/>
              </w:rPr>
              <w:t xml:space="preserve">  32</w:t>
            </w:r>
            <w:r w:rsidRPr="00C23BEC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</w:p>
          <w:p w:rsidR="00830435" w:rsidRPr="00C23BEC" w:rsidRDefault="00830435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30435" w:rsidRPr="00C23BEC" w:rsidRDefault="00830435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B.  </w:t>
            </w:r>
            <w:r w:rsidRPr="00C23BE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9748B">
              <w:rPr>
                <w:rFonts w:ascii="Times New Roman" w:hAnsi="Times New Roman" w:cs="Times New Roman"/>
                <w:sz w:val="24"/>
                <w:szCs w:val="24"/>
              </w:rPr>
              <w:t>39</w:t>
            </w:r>
            <w:r w:rsidRPr="00C23BEC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</w:p>
          <w:p w:rsidR="00830435" w:rsidRPr="00C23BEC" w:rsidRDefault="00830435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30435" w:rsidRDefault="00830435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C.   </w:t>
            </w:r>
            <w:r w:rsidR="0089748B">
              <w:rPr>
                <w:rFonts w:ascii="Times New Roman" w:hAnsi="Times New Roman" w:cs="Times New Roman"/>
                <w:sz w:val="24"/>
                <w:szCs w:val="24"/>
              </w:rPr>
              <w:t>51</w:t>
            </w:r>
            <w:r w:rsidRPr="00C23BEC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</w:p>
          <w:p w:rsidR="00830435" w:rsidRDefault="00830435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30435" w:rsidRPr="004E1905" w:rsidRDefault="00830435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 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58</w:t>
            </w:r>
            <w:r w:rsidRPr="00C23BEC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</w:p>
          <w:p w:rsidR="00830435" w:rsidRDefault="00830435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:rsidR="0089748B" w:rsidRDefault="0089748B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9748B" w:rsidRDefault="0089748B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30435" w:rsidRPr="004E1905" w:rsidRDefault="00830435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30435" w:rsidRPr="004E1905" w:rsidTr="00173E00">
        <w:trPr>
          <w:cantSplit/>
        </w:trPr>
        <w:tc>
          <w:tcPr>
            <w:tcW w:w="534" w:type="dxa"/>
            <w:tcBorders>
              <w:top w:val="single" w:sz="4" w:space="0" w:color="000000" w:themeColor="text1"/>
            </w:tcBorders>
          </w:tcPr>
          <w:p w:rsidR="00830435" w:rsidRPr="004E1905" w:rsidRDefault="008304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9.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</w:tcBorders>
          </w:tcPr>
          <w:p w:rsidR="00830435" w:rsidRDefault="003752AA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49" type="#_x0000_t75" style="position:absolute;margin-left:309.9pt;margin-top:2.55pt;width:149.75pt;height:157.85pt;z-index:251793408;mso-position-horizontal-relative:text;mso-position-vertical-relative:text">
                  <v:imagedata r:id="rId86" o:title=""/>
                </v:shape>
                <o:OLEObject Type="Embed" ProgID="FXDraw3.Document" ShapeID="_x0000_s1049" DrawAspect="Content" ObjectID="_1392328408" r:id="rId87"/>
              </w:pict>
            </w:r>
            <w:r w:rsidR="00830435">
              <w:rPr>
                <w:rFonts w:ascii="Times New Roman" w:hAnsi="Times New Roman" w:cs="Times New Roman"/>
                <w:sz w:val="24"/>
                <w:szCs w:val="24"/>
              </w:rPr>
              <w:t xml:space="preserve">Find the distance </w:t>
            </w:r>
            <w:r w:rsidR="00A0310D">
              <w:rPr>
                <w:rFonts w:ascii="Times New Roman" w:hAnsi="Times New Roman" w:cs="Times New Roman"/>
                <w:i/>
                <w:sz w:val="24"/>
                <w:szCs w:val="24"/>
              </w:rPr>
              <w:t>DE</w:t>
            </w:r>
            <w:r w:rsidR="00830435">
              <w:rPr>
                <w:rFonts w:ascii="Times New Roman" w:hAnsi="Times New Roman" w:cs="Times New Roman"/>
                <w:sz w:val="24"/>
                <w:szCs w:val="24"/>
              </w:rPr>
              <w:t xml:space="preserve">, correct to the nearest </w:t>
            </w:r>
            <w:r w:rsidR="00A0310D">
              <w:rPr>
                <w:rFonts w:ascii="Times New Roman" w:hAnsi="Times New Roman" w:cs="Times New Roman"/>
                <w:sz w:val="24"/>
                <w:szCs w:val="24"/>
              </w:rPr>
              <w:t xml:space="preserve">100 </w:t>
            </w:r>
            <w:r w:rsidR="00830435">
              <w:rPr>
                <w:rFonts w:ascii="Times New Roman" w:hAnsi="Times New Roman" w:cs="Times New Roman"/>
                <w:sz w:val="24"/>
                <w:szCs w:val="24"/>
              </w:rPr>
              <w:t>metre</w:t>
            </w:r>
            <w:r w:rsidR="00A0310D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83043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30435" w:rsidRDefault="00830435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30435" w:rsidRPr="004E1905" w:rsidRDefault="00830435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30435" w:rsidRDefault="00830435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    A.   </w:t>
            </w:r>
            <w:r w:rsidR="00205B87">
              <w:rPr>
                <w:rFonts w:ascii="Times New Roman" w:hAnsi="Times New Roman" w:cs="Times New Roman"/>
                <w:sz w:val="24"/>
                <w:szCs w:val="24"/>
              </w:rPr>
              <w:t>10.0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</w:t>
            </w:r>
            <w:r w:rsidRPr="00C23BE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 w:rsidR="00830435" w:rsidRDefault="00830435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830435" w:rsidRPr="00C5357B" w:rsidRDefault="00830435" w:rsidP="003B33B8">
            <w:pPr>
              <w:ind w:left="40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B. </w:t>
            </w:r>
            <w:r w:rsidRPr="00C5357B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205B87">
              <w:rPr>
                <w:rFonts w:ascii="Times New Roman" w:hAnsi="Times New Roman" w:cs="Times New Roman"/>
                <w:sz w:val="24"/>
                <w:szCs w:val="24"/>
              </w:rPr>
              <w:t>22.4</w:t>
            </w:r>
            <w:r w:rsidRPr="00C5357B">
              <w:rPr>
                <w:rFonts w:ascii="Times New Roman" w:hAnsi="Times New Roman" w:cs="Times New Roman"/>
                <w:sz w:val="24"/>
                <w:szCs w:val="24"/>
              </w:rPr>
              <w:t xml:space="preserve"> m  </w:t>
            </w:r>
          </w:p>
          <w:p w:rsidR="00830435" w:rsidRDefault="00830435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30435" w:rsidRDefault="00830435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  C.    </w:t>
            </w:r>
            <w:r w:rsidR="00205B87">
              <w:rPr>
                <w:rFonts w:ascii="Times New Roman" w:hAnsi="Times New Roman" w:cs="Times New Roman"/>
                <w:sz w:val="24"/>
                <w:szCs w:val="24"/>
              </w:rPr>
              <w:t>26.8</w:t>
            </w:r>
            <w:r w:rsidRPr="00C23BE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C23BE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 w:rsidR="00830435" w:rsidRDefault="00830435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30435" w:rsidRPr="004E1905" w:rsidRDefault="00830435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 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="00205B87">
              <w:rPr>
                <w:rFonts w:ascii="Times New Roman" w:hAnsi="Times New Roman" w:cs="Times New Roman"/>
                <w:sz w:val="24"/>
                <w:szCs w:val="24"/>
              </w:rPr>
              <w:t>60.2</w:t>
            </w:r>
            <w:r w:rsidRPr="00C23BE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C23BE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 w:rsidR="00830435" w:rsidRDefault="00830435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30435" w:rsidRPr="004E1905" w:rsidRDefault="00830435" w:rsidP="003B33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05B87" w:rsidRPr="004E1905" w:rsidTr="004355BF">
        <w:trPr>
          <w:cantSplit/>
        </w:trPr>
        <w:tc>
          <w:tcPr>
            <w:tcW w:w="534" w:type="dxa"/>
          </w:tcPr>
          <w:p w:rsidR="00205B87" w:rsidRPr="004E1905" w:rsidRDefault="0020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10064" w:type="dxa"/>
            <w:gridSpan w:val="4"/>
          </w:tcPr>
          <w:p w:rsidR="00205B87" w:rsidRPr="00597C06" w:rsidRDefault="003752AA" w:rsidP="00173E00">
            <w:pPr>
              <w:numPr>
                <w:ilvl w:val="12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7723CDE8">
                <v:shape id="_x0000_s1051" type="#_x0000_t75" style="position:absolute;margin-left:291.9pt;margin-top:8.6pt;width:118.55pt;height:107.65pt;z-index:251658240;mso-position-horizontal-relative:text;mso-position-vertical-relative:text">
                  <v:imagedata r:id="rId88" o:title="" cropbottom="8116f"/>
                </v:shape>
                <o:OLEObject Type="Embed" ProgID="FXDraw3.Document" ShapeID="_x0000_s1051" DrawAspect="Content" ObjectID="_1392328409" r:id="rId89"/>
              </w:pict>
            </w:r>
            <w:r w:rsidR="00205B87" w:rsidRPr="00597C06">
              <w:rPr>
                <w:rFonts w:ascii="Times New Roman" w:hAnsi="Times New Roman" w:cs="Times New Roman"/>
                <w:sz w:val="24"/>
                <w:szCs w:val="24"/>
              </w:rPr>
              <w:t>The bearing of P from Q is</w:t>
            </w:r>
          </w:p>
          <w:p w:rsidR="00205B87" w:rsidRDefault="00205B87" w:rsidP="00173E00">
            <w:pPr>
              <w:numPr>
                <w:ilvl w:val="12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05B87" w:rsidRPr="00597C06" w:rsidRDefault="00205B87" w:rsidP="00173E00">
            <w:pPr>
              <w:numPr>
                <w:ilvl w:val="12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05B87" w:rsidRPr="00597C06" w:rsidRDefault="00205B87" w:rsidP="00173E00">
            <w:pPr>
              <w:numPr>
                <w:ilvl w:val="12"/>
                <w:numId w:val="0"/>
              </w:num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597C06">
              <w:rPr>
                <w:rFonts w:ascii="Times New Roman" w:hAnsi="Times New Roman" w:cs="Times New Roman"/>
                <w:sz w:val="24"/>
                <w:szCs w:val="24"/>
              </w:rPr>
              <w:t xml:space="preserve">    A.       040</w:t>
            </w:r>
            <w:r w:rsidRPr="00597C0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 w:rsidRPr="00597C0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205B87" w:rsidRPr="00597C06" w:rsidRDefault="00205B87" w:rsidP="00173E00">
            <w:pPr>
              <w:numPr>
                <w:ilvl w:val="12"/>
                <w:numId w:val="0"/>
              </w:num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597C06">
              <w:rPr>
                <w:rFonts w:ascii="Times New Roman" w:hAnsi="Times New Roman" w:cs="Times New Roman"/>
                <w:sz w:val="24"/>
                <w:szCs w:val="24"/>
              </w:rPr>
              <w:t xml:space="preserve">    B.        050</w:t>
            </w:r>
            <w:r w:rsidRPr="00597C0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 w:rsidRPr="00597C06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:rsidR="00205B87" w:rsidRPr="00597C06" w:rsidRDefault="00205B87" w:rsidP="00173E00">
            <w:pPr>
              <w:numPr>
                <w:ilvl w:val="12"/>
                <w:numId w:val="0"/>
              </w:num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597C06">
              <w:rPr>
                <w:rFonts w:ascii="Times New Roman" w:hAnsi="Times New Roman" w:cs="Times New Roman"/>
                <w:sz w:val="24"/>
                <w:szCs w:val="24"/>
              </w:rPr>
              <w:t xml:space="preserve">    C.        310</w:t>
            </w:r>
            <w:r w:rsidRPr="00597C0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 w:rsidRPr="00597C06"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</w:p>
          <w:p w:rsidR="00205B87" w:rsidRPr="00597C06" w:rsidRDefault="00205B87" w:rsidP="00173E00">
            <w:pPr>
              <w:numPr>
                <w:ilvl w:val="12"/>
                <w:numId w:val="0"/>
              </w:num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597C06">
              <w:rPr>
                <w:rFonts w:ascii="Times New Roman" w:hAnsi="Times New Roman" w:cs="Times New Roman"/>
                <w:sz w:val="24"/>
                <w:szCs w:val="24"/>
              </w:rPr>
              <w:t xml:space="preserve">    D.       320</w:t>
            </w:r>
            <w:r w:rsidRPr="00597C0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 w:rsidRPr="00597C06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r w:rsidRPr="00597C0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97C0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97C0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97C0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97C0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97C06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</w:t>
            </w:r>
            <w:r w:rsidRPr="00597C06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205B87" w:rsidRPr="00597C06" w:rsidRDefault="00205B87" w:rsidP="00173E00">
            <w:pPr>
              <w:numPr>
                <w:ilvl w:val="12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05B87" w:rsidRPr="004E1905" w:rsidTr="004355BF">
        <w:trPr>
          <w:cantSplit/>
        </w:trPr>
        <w:tc>
          <w:tcPr>
            <w:tcW w:w="534" w:type="dxa"/>
          </w:tcPr>
          <w:p w:rsidR="00205B87" w:rsidRPr="004E1905" w:rsidRDefault="0020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10064" w:type="dxa"/>
            <w:gridSpan w:val="4"/>
          </w:tcPr>
          <w:p w:rsidR="00205B87" w:rsidRDefault="003752AA" w:rsidP="00587A23">
            <w:pPr>
              <w:spacing w:after="120"/>
              <w:ind w:right="570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52" type="#_x0000_t75" style="position:absolute;margin-left:291.9pt;margin-top:5.7pt;width:176.4pt;height:169.1pt;z-index:251794432;mso-position-horizontal-relative:text;mso-position-vertical-relative:text">
                  <v:imagedata r:id="rId90" o:title=""/>
                </v:shape>
                <o:OLEObject Type="Embed" ProgID="FXDraw3.Document" ShapeID="_x0000_s1052" DrawAspect="Content" ObjectID="_1392328410" r:id="rId91"/>
              </w:pict>
            </w:r>
            <w:r w:rsidR="002B1E81">
              <w:rPr>
                <w:rFonts w:ascii="Times New Roman" w:hAnsi="Times New Roman" w:cs="Times New Roman"/>
                <w:sz w:val="24"/>
                <w:szCs w:val="24"/>
              </w:rPr>
              <w:t>From the top deck of a lighthouse</w:t>
            </w:r>
            <w:r w:rsidR="00587A2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587A23">
              <w:rPr>
                <w:rFonts w:ascii="Times New Roman" w:hAnsi="Times New Roman" w:cs="Times New Roman"/>
                <w:sz w:val="24"/>
                <w:szCs w:val="24"/>
              </w:rPr>
              <w:t>Kahlil</w:t>
            </w:r>
            <w:proofErr w:type="spellEnd"/>
            <w:r w:rsidR="00587A23">
              <w:rPr>
                <w:rFonts w:ascii="Times New Roman" w:hAnsi="Times New Roman" w:cs="Times New Roman"/>
                <w:sz w:val="24"/>
                <w:szCs w:val="24"/>
              </w:rPr>
              <w:t xml:space="preserve"> measures the angle of depression of a</w:t>
            </w:r>
            <w:r w:rsidR="002B1E81">
              <w:rPr>
                <w:rFonts w:ascii="Times New Roman" w:hAnsi="Times New Roman" w:cs="Times New Roman"/>
                <w:sz w:val="24"/>
                <w:szCs w:val="24"/>
              </w:rPr>
              <w:t xml:space="preserve"> yacht </w:t>
            </w:r>
            <w:r w:rsidR="005F3D0F">
              <w:rPr>
                <w:rFonts w:ascii="Times New Roman" w:hAnsi="Times New Roman" w:cs="Times New Roman"/>
                <w:sz w:val="24"/>
                <w:szCs w:val="24"/>
              </w:rPr>
              <w:t>which is 240 m out to</w:t>
            </w:r>
            <w:r w:rsidR="002B1E81">
              <w:rPr>
                <w:rFonts w:ascii="Times New Roman" w:hAnsi="Times New Roman" w:cs="Times New Roman"/>
                <w:sz w:val="24"/>
                <w:szCs w:val="24"/>
              </w:rPr>
              <w:t xml:space="preserve"> sea to be 70</w:t>
            </w:r>
            <w:r w:rsidR="00587A2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87A23" w:rsidRPr="00587A23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 w:rsidR="00587A23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2B1E81">
              <w:rPr>
                <w:rFonts w:ascii="Times New Roman" w:hAnsi="Times New Roman" w:cs="Times New Roman"/>
                <w:sz w:val="24"/>
                <w:szCs w:val="24"/>
              </w:rPr>
              <w:t xml:space="preserve">How far is </w:t>
            </w:r>
            <w:proofErr w:type="spellStart"/>
            <w:r w:rsidR="002B1E81">
              <w:rPr>
                <w:rFonts w:ascii="Times New Roman" w:hAnsi="Times New Roman" w:cs="Times New Roman"/>
                <w:sz w:val="24"/>
                <w:szCs w:val="24"/>
              </w:rPr>
              <w:t>Kahlil</w:t>
            </w:r>
            <w:proofErr w:type="spellEnd"/>
            <w:r w:rsidR="00587A2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B1E81">
              <w:rPr>
                <w:rFonts w:ascii="Times New Roman" w:hAnsi="Times New Roman" w:cs="Times New Roman"/>
                <w:sz w:val="24"/>
                <w:szCs w:val="24"/>
              </w:rPr>
              <w:t>in a straight line from the yacht</w:t>
            </w:r>
            <w:r w:rsidR="00587A23">
              <w:rPr>
                <w:rFonts w:ascii="Times New Roman" w:hAnsi="Times New Roman" w:cs="Times New Roman"/>
                <w:sz w:val="24"/>
                <w:szCs w:val="24"/>
              </w:rPr>
              <w:t xml:space="preserve">? </w:t>
            </w:r>
          </w:p>
          <w:p w:rsidR="005F3D0F" w:rsidRDefault="005F3D0F" w:rsidP="00587A23">
            <w:pPr>
              <w:spacing w:after="120"/>
              <w:ind w:right="5704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B1E81" w:rsidRDefault="00205B87" w:rsidP="002A27B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5F3D0F">
              <w:rPr>
                <w:rFonts w:ascii="Times New Roman" w:hAnsi="Times New Roman" w:cs="Times New Roman"/>
                <w:sz w:val="24"/>
                <w:szCs w:val="24"/>
              </w:rPr>
              <w:t>255 m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2B1E81" w:rsidRDefault="002B1E81" w:rsidP="002A27B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 w:rsidR="00205B87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205B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05B87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</w:t>
            </w:r>
            <w:r w:rsidR="005F3D0F">
              <w:rPr>
                <w:rFonts w:ascii="Times New Roman" w:hAnsi="Times New Roman" w:cs="Times New Roman"/>
                <w:sz w:val="24"/>
                <w:szCs w:val="24"/>
              </w:rPr>
              <w:t>659 m</w:t>
            </w:r>
            <w:r w:rsidR="00205B87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:rsidR="002B1E81" w:rsidRDefault="002B1E81" w:rsidP="002A27B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205B87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C.</w:t>
            </w:r>
            <w:r w:rsidR="005F3D0F">
              <w:rPr>
                <w:rFonts w:ascii="Times New Roman" w:hAnsi="Times New Roman" w:cs="Times New Roman"/>
                <w:sz w:val="24"/>
                <w:szCs w:val="24"/>
              </w:rPr>
              <w:t xml:space="preserve">    701 m</w:t>
            </w:r>
          </w:p>
          <w:p w:rsidR="00205B87" w:rsidRDefault="00205B87" w:rsidP="002A27B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 w:rsidR="005F3D0F">
              <w:rPr>
                <w:rFonts w:ascii="Times New Roman" w:hAnsi="Times New Roman" w:cs="Times New Roman"/>
                <w:sz w:val="24"/>
                <w:szCs w:val="24"/>
              </w:rPr>
              <w:t xml:space="preserve">    745 m</w:t>
            </w:r>
          </w:p>
          <w:p w:rsidR="005F3D0F" w:rsidRPr="00EA78AC" w:rsidRDefault="005F3D0F" w:rsidP="002A27B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05B87" w:rsidRPr="004E1905" w:rsidTr="004355BF">
        <w:trPr>
          <w:cantSplit/>
        </w:trPr>
        <w:tc>
          <w:tcPr>
            <w:tcW w:w="534" w:type="dxa"/>
          </w:tcPr>
          <w:p w:rsidR="00205B87" w:rsidRPr="004E1905" w:rsidRDefault="0020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10064" w:type="dxa"/>
            <w:gridSpan w:val="4"/>
          </w:tcPr>
          <w:p w:rsidR="00205B87" w:rsidRPr="005F3D0F" w:rsidRDefault="003752AA" w:rsidP="00AF14CE">
            <w:pPr>
              <w:spacing w:after="120"/>
              <w:ind w:right="5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53" type="#_x0000_t75" style="position:absolute;margin-left:272.4pt;margin-top:6.55pt;width:163.65pt;height:191.4pt;z-index:251795456;mso-position-horizontal-relative:text;mso-position-vertical-relative:text">
                  <v:imagedata r:id="rId92" o:title=""/>
                </v:shape>
                <o:OLEObject Type="Embed" ProgID="FXDraw3.Document" ShapeID="_x0000_s1053" DrawAspect="Content" ObjectID="_1392328411" r:id="rId93"/>
              </w:pict>
            </w:r>
            <w:r w:rsidR="005F3D0F">
              <w:rPr>
                <w:rFonts w:ascii="Times New Roman" w:hAnsi="Times New Roman" w:cs="Times New Roman"/>
                <w:sz w:val="24"/>
                <w:szCs w:val="24"/>
              </w:rPr>
              <w:t xml:space="preserve">A plane flies </w:t>
            </w:r>
            <w:r w:rsidR="00AF14CE">
              <w:rPr>
                <w:rFonts w:ascii="Times New Roman" w:hAnsi="Times New Roman" w:cs="Times New Roman"/>
                <w:sz w:val="24"/>
                <w:szCs w:val="24"/>
              </w:rPr>
              <w:t xml:space="preserve">due north </w:t>
            </w:r>
            <w:r w:rsidR="005F3D0F">
              <w:rPr>
                <w:rFonts w:ascii="Times New Roman" w:hAnsi="Times New Roman" w:cs="Times New Roman"/>
                <w:sz w:val="24"/>
                <w:szCs w:val="24"/>
              </w:rPr>
              <w:t>from Georgetown (G)</w:t>
            </w:r>
            <w:r w:rsidR="00AF14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F3D0F">
              <w:rPr>
                <w:rFonts w:ascii="Times New Roman" w:hAnsi="Times New Roman" w:cs="Times New Roman"/>
                <w:sz w:val="24"/>
                <w:szCs w:val="24"/>
              </w:rPr>
              <w:t xml:space="preserve">for 450km </w:t>
            </w:r>
            <w:r w:rsidR="00945817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r w:rsidR="005F3D0F">
              <w:rPr>
                <w:rFonts w:ascii="Times New Roman" w:hAnsi="Times New Roman" w:cs="Times New Roman"/>
                <w:sz w:val="24"/>
                <w:szCs w:val="24"/>
              </w:rPr>
              <w:t xml:space="preserve"> Harrow</w:t>
            </w:r>
            <w:r w:rsidR="009458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F3D0F">
              <w:rPr>
                <w:rFonts w:ascii="Times New Roman" w:hAnsi="Times New Roman" w:cs="Times New Roman"/>
                <w:sz w:val="24"/>
                <w:szCs w:val="24"/>
              </w:rPr>
              <w:t xml:space="preserve">(H). It then turns and flies </w:t>
            </w:r>
            <w:r w:rsidR="00AF14CE">
              <w:rPr>
                <w:rFonts w:ascii="Times New Roman" w:hAnsi="Times New Roman" w:cs="Times New Roman"/>
                <w:sz w:val="24"/>
                <w:szCs w:val="24"/>
              </w:rPr>
              <w:t>due east for a distance of 240</w:t>
            </w:r>
            <w:r w:rsidR="005F3D0F">
              <w:rPr>
                <w:rFonts w:ascii="Times New Roman" w:hAnsi="Times New Roman" w:cs="Times New Roman"/>
                <w:sz w:val="24"/>
                <w:szCs w:val="24"/>
              </w:rPr>
              <w:t xml:space="preserve"> km</w:t>
            </w:r>
            <w:r w:rsidR="00945817">
              <w:rPr>
                <w:rFonts w:ascii="Times New Roman" w:hAnsi="Times New Roman" w:cs="Times New Roman"/>
                <w:sz w:val="24"/>
                <w:szCs w:val="24"/>
              </w:rPr>
              <w:t xml:space="preserve"> to Indira (I)</w:t>
            </w:r>
            <w:r w:rsidR="005F3D0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945817">
              <w:rPr>
                <w:rFonts w:ascii="Times New Roman" w:hAnsi="Times New Roman" w:cs="Times New Roman"/>
                <w:sz w:val="24"/>
                <w:szCs w:val="24"/>
              </w:rPr>
              <w:t xml:space="preserve"> What is the bearing of </w:t>
            </w:r>
            <w:r w:rsidR="00AF14CE">
              <w:rPr>
                <w:rFonts w:ascii="Times New Roman" w:hAnsi="Times New Roman" w:cs="Times New Roman"/>
                <w:sz w:val="24"/>
                <w:szCs w:val="24"/>
              </w:rPr>
              <w:t xml:space="preserve">Georgetown </w:t>
            </w:r>
            <w:r w:rsidR="00945817">
              <w:rPr>
                <w:rFonts w:ascii="Times New Roman" w:hAnsi="Times New Roman" w:cs="Times New Roman"/>
                <w:sz w:val="24"/>
                <w:szCs w:val="24"/>
              </w:rPr>
              <w:t>from</w:t>
            </w:r>
            <w:r w:rsidR="00AF14CE">
              <w:rPr>
                <w:rFonts w:ascii="Times New Roman" w:hAnsi="Times New Roman" w:cs="Times New Roman"/>
                <w:sz w:val="24"/>
                <w:szCs w:val="24"/>
              </w:rPr>
              <w:t xml:space="preserve"> Indira</w:t>
            </w:r>
            <w:r w:rsidR="00945817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AF14CE" w:rsidRDefault="00205B87" w:rsidP="002A27B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AF14CE">
              <w:rPr>
                <w:rFonts w:ascii="Times New Roman" w:hAnsi="Times New Roman" w:cs="Times New Roman"/>
                <w:sz w:val="24"/>
                <w:szCs w:val="24"/>
              </w:rPr>
              <w:t>062</w:t>
            </w:r>
            <w:r w:rsidR="00AF14CE" w:rsidRPr="00AF14CE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AF14CE" w:rsidRDefault="00AF14CE" w:rsidP="002A27B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205B87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205B87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="00205B87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205B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05B87" w:rsidRPr="00EA78AC">
              <w:rPr>
                <w:rFonts w:ascii="Times New Roman" w:hAnsi="Times New Roman" w:cs="Times New Roman"/>
                <w:sz w:val="24"/>
                <w:szCs w:val="24"/>
              </w:rPr>
              <w:t>B.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152</w:t>
            </w:r>
            <w:r w:rsidRPr="00AF14CE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AF14CE" w:rsidRDefault="00AF14CE" w:rsidP="002A27B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05B87" w:rsidRPr="00EA78AC">
              <w:rPr>
                <w:rFonts w:ascii="Times New Roman" w:hAnsi="Times New Roman" w:cs="Times New Roman"/>
                <w:sz w:val="24"/>
                <w:szCs w:val="24"/>
              </w:rPr>
              <w:t>C.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208</w:t>
            </w:r>
            <w:r w:rsidRPr="00AF14CE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205B87" w:rsidRDefault="00AF14CE" w:rsidP="00AF14CE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05B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05B87"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242</w:t>
            </w:r>
            <w:r w:rsidRPr="00AF14CE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AF14CE" w:rsidRDefault="00AF14CE" w:rsidP="00AF14CE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F14CE" w:rsidRDefault="00AF14CE" w:rsidP="00AF14CE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F14CE" w:rsidRPr="00EA78AC" w:rsidRDefault="00AF14CE" w:rsidP="00AF14CE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B269C" w:rsidRDefault="00FB269C" w:rsidP="002A27BC">
      <w:pPr>
        <w:jc w:val="center"/>
        <w:rPr>
          <w:rFonts w:ascii="Times New Roman" w:hAnsi="Times New Roman" w:cs="Times New Roman"/>
          <w:sz w:val="36"/>
          <w:szCs w:val="36"/>
        </w:rPr>
        <w:sectPr w:rsidR="00FB269C" w:rsidSect="00E24335"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"/>
        <w:gridCol w:w="988"/>
        <w:gridCol w:w="803"/>
        <w:gridCol w:w="3827"/>
        <w:gridCol w:w="213"/>
        <w:gridCol w:w="4040"/>
      </w:tblGrid>
      <w:tr w:rsidR="007E2435" w:rsidRPr="004E1905" w:rsidTr="002A27BC">
        <w:trPr>
          <w:cantSplit/>
        </w:trPr>
        <w:tc>
          <w:tcPr>
            <w:tcW w:w="2187" w:type="dxa"/>
            <w:gridSpan w:val="3"/>
            <w:vMerge w:val="restart"/>
            <w:tcBorders>
              <w:top w:val="nil"/>
            </w:tcBorders>
            <w:tcMar>
              <w:top w:w="113" w:type="dxa"/>
            </w:tcMar>
            <w:vAlign w:val="center"/>
          </w:tcPr>
          <w:p w:rsidR="007E2435" w:rsidRDefault="007E2435" w:rsidP="002A27B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E1905"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Year</w:t>
            </w:r>
          </w:p>
          <w:p w:rsidR="007E2435" w:rsidRPr="004E1905" w:rsidRDefault="007E2435" w:rsidP="002A27B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9</w:t>
            </w:r>
          </w:p>
        </w:tc>
        <w:tc>
          <w:tcPr>
            <w:tcW w:w="4040" w:type="dxa"/>
            <w:gridSpan w:val="2"/>
            <w:tcBorders>
              <w:top w:val="nil"/>
              <w:bottom w:val="nil"/>
            </w:tcBorders>
            <w:tcMar>
              <w:top w:w="113" w:type="dxa"/>
            </w:tcMar>
            <w:vAlign w:val="center"/>
          </w:tcPr>
          <w:p w:rsidR="007E2435" w:rsidRDefault="007E2435" w:rsidP="002A27B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Mathematics Test</w:t>
            </w:r>
          </w:p>
          <w:p w:rsidR="007E2435" w:rsidRDefault="007E2435" w:rsidP="002A27B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Right Triangle Trigonometry</w:t>
            </w:r>
          </w:p>
        </w:tc>
        <w:tc>
          <w:tcPr>
            <w:tcW w:w="4040" w:type="dxa"/>
            <w:tcBorders>
              <w:top w:val="nil"/>
              <w:bottom w:val="nil"/>
            </w:tcBorders>
            <w:tcMar>
              <w:top w:w="113" w:type="dxa"/>
            </w:tcMar>
            <w:vAlign w:val="center"/>
          </w:tcPr>
          <w:p w:rsidR="007E2435" w:rsidRDefault="007E2435" w:rsidP="002A27BC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F670BA">
              <w:rPr>
                <w:rFonts w:ascii="Times New Roman" w:hAnsi="Times New Roman" w:cs="Times New Roman"/>
                <w:sz w:val="36"/>
                <w:szCs w:val="36"/>
              </w:rPr>
              <w:t>Calculator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Allowed</w:t>
            </w:r>
          </w:p>
          <w:p w:rsidR="007E2435" w:rsidRPr="004E1905" w:rsidRDefault="007E2435" w:rsidP="002A27BC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FF1257" w:rsidRPr="004E1905" w:rsidTr="002A27BC">
        <w:trPr>
          <w:cantSplit/>
        </w:trPr>
        <w:tc>
          <w:tcPr>
            <w:tcW w:w="2187" w:type="dxa"/>
            <w:gridSpan w:val="3"/>
            <w:vMerge/>
            <w:tcBorders>
              <w:bottom w:val="nil"/>
            </w:tcBorders>
            <w:tcMar>
              <w:top w:w="113" w:type="dxa"/>
            </w:tcMar>
            <w:vAlign w:val="center"/>
          </w:tcPr>
          <w:p w:rsidR="00FF1257" w:rsidRPr="004E1905" w:rsidRDefault="00FF1257" w:rsidP="002A27B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827" w:type="dxa"/>
            <w:tcBorders>
              <w:top w:val="nil"/>
              <w:bottom w:val="nil"/>
            </w:tcBorders>
            <w:tcMar>
              <w:top w:w="113" w:type="dxa"/>
            </w:tcMar>
            <w:vAlign w:val="center"/>
          </w:tcPr>
          <w:p w:rsidR="00FF1257" w:rsidRDefault="00FF1257" w:rsidP="002A27B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Longer Questions</w:t>
            </w:r>
          </w:p>
          <w:p w:rsidR="00FF1257" w:rsidRPr="004E1905" w:rsidRDefault="00FF1257" w:rsidP="002A27B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253" w:type="dxa"/>
            <w:gridSpan w:val="2"/>
            <w:tcBorders>
              <w:top w:val="nil"/>
              <w:bottom w:val="nil"/>
            </w:tcBorders>
            <w:tcMar>
              <w:top w:w="113" w:type="dxa"/>
            </w:tcMar>
            <w:vAlign w:val="bottom"/>
          </w:tcPr>
          <w:p w:rsidR="00FF1257" w:rsidRPr="004E1905" w:rsidRDefault="00FF1257" w:rsidP="002A27B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Name : __________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________</w:t>
            </w: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____</w:t>
            </w:r>
          </w:p>
        </w:tc>
      </w:tr>
      <w:tr w:rsidR="00FF1257" w:rsidRPr="004E1905" w:rsidTr="00C6546B">
        <w:trPr>
          <w:cantSplit/>
        </w:trPr>
        <w:tc>
          <w:tcPr>
            <w:tcW w:w="396" w:type="dxa"/>
            <w:tcBorders>
              <w:top w:val="nil"/>
              <w:bottom w:val="nil"/>
            </w:tcBorders>
            <w:tcMar>
              <w:top w:w="113" w:type="dxa"/>
            </w:tcMar>
          </w:tcPr>
          <w:p w:rsidR="00FF1257" w:rsidRPr="004E1905" w:rsidRDefault="00FF1257" w:rsidP="002A27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71" w:type="dxa"/>
            <w:gridSpan w:val="5"/>
            <w:tcBorders>
              <w:top w:val="nil"/>
              <w:bottom w:val="nil"/>
            </w:tcBorders>
            <w:tcMar>
              <w:top w:w="113" w:type="dxa"/>
            </w:tcMar>
          </w:tcPr>
          <w:p w:rsidR="00FF1257" w:rsidRPr="004E1905" w:rsidRDefault="00FF1257" w:rsidP="002A27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F1257" w:rsidRPr="00582441" w:rsidRDefault="00FF1257" w:rsidP="002A27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2441">
              <w:rPr>
                <w:rFonts w:ascii="Times New Roman" w:hAnsi="Times New Roman" w:cs="Times New Roman"/>
                <w:sz w:val="24"/>
                <w:szCs w:val="24"/>
              </w:rPr>
              <w:t>Write all working and answers in the spaces provided on this test paper.</w:t>
            </w:r>
          </w:p>
          <w:p w:rsidR="00FF1257" w:rsidRPr="004E1905" w:rsidRDefault="00FF1257" w:rsidP="002A27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Calculators are allowed for this section.</w:t>
            </w:r>
          </w:p>
          <w:p w:rsidR="00FF1257" w:rsidRPr="004E1905" w:rsidRDefault="00FF1257" w:rsidP="002A27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73E00" w:rsidRPr="004E1905" w:rsidTr="00173E00">
        <w:trPr>
          <w:cantSplit/>
          <w:trHeight w:val="1041"/>
        </w:trPr>
        <w:tc>
          <w:tcPr>
            <w:tcW w:w="396" w:type="dxa"/>
            <w:tcBorders>
              <w:top w:val="nil"/>
              <w:bottom w:val="nil"/>
            </w:tcBorders>
            <w:tcMar>
              <w:top w:w="113" w:type="dxa"/>
            </w:tcMar>
          </w:tcPr>
          <w:p w:rsidR="00173E00" w:rsidRPr="004E1905" w:rsidRDefault="00173E00" w:rsidP="00C654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  <w:p w:rsidR="00173E00" w:rsidRPr="004E1905" w:rsidRDefault="00173E00" w:rsidP="002A27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71" w:type="dxa"/>
            <w:gridSpan w:val="5"/>
            <w:tcBorders>
              <w:top w:val="nil"/>
              <w:bottom w:val="nil"/>
            </w:tcBorders>
            <w:tcMar>
              <w:top w:w="113" w:type="dxa"/>
            </w:tcMar>
          </w:tcPr>
          <w:p w:rsidR="00173E00" w:rsidRPr="00F661A2" w:rsidRDefault="0012687D" w:rsidP="002A27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 hiker walks 500 m from the base of a vertical cliff on level ground,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then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measures the angle of elevation of the top of the cliff to be 21</w:t>
            </w:r>
            <w:r w:rsidRPr="0012687D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 He then walks a further 500 m in the same direction and again measures the angle of elevation.</w:t>
            </w:r>
          </w:p>
        </w:tc>
      </w:tr>
      <w:tr w:rsidR="0012687D" w:rsidRPr="004E1905" w:rsidTr="00C6546B">
        <w:trPr>
          <w:cantSplit/>
          <w:trHeight w:val="1041"/>
        </w:trPr>
        <w:tc>
          <w:tcPr>
            <w:tcW w:w="396" w:type="dxa"/>
            <w:vMerge w:val="restart"/>
            <w:tcBorders>
              <w:top w:val="nil"/>
              <w:bottom w:val="nil"/>
            </w:tcBorders>
            <w:tcMar>
              <w:top w:w="113" w:type="dxa"/>
            </w:tcMar>
          </w:tcPr>
          <w:p w:rsidR="0012687D" w:rsidRPr="004E1905" w:rsidRDefault="0012687D" w:rsidP="00C654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8" w:type="dxa"/>
            <w:tcBorders>
              <w:top w:val="nil"/>
              <w:bottom w:val="nil"/>
            </w:tcBorders>
            <w:tcMar>
              <w:top w:w="113" w:type="dxa"/>
            </w:tcMar>
          </w:tcPr>
          <w:p w:rsidR="0012687D" w:rsidRDefault="0012687D" w:rsidP="003752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(a)</w:t>
            </w:r>
          </w:p>
          <w:p w:rsidR="0012687D" w:rsidRDefault="0012687D" w:rsidP="003752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2687D" w:rsidRPr="00F661A2" w:rsidRDefault="0012687D" w:rsidP="003752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marks</w:t>
            </w:r>
          </w:p>
        </w:tc>
        <w:tc>
          <w:tcPr>
            <w:tcW w:w="8883" w:type="dxa"/>
            <w:gridSpan w:val="4"/>
            <w:tcBorders>
              <w:top w:val="nil"/>
              <w:bottom w:val="nil"/>
            </w:tcBorders>
          </w:tcPr>
          <w:p w:rsidR="0012687D" w:rsidRDefault="0012687D" w:rsidP="00173C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Mark the information above on the diagram.</w:t>
            </w:r>
          </w:p>
          <w:p w:rsidR="0012687D" w:rsidRDefault="0012687D" w:rsidP="00173CD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2687D" w:rsidRDefault="0012687D" w:rsidP="00173CD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2687D" w:rsidRDefault="0012687D" w:rsidP="00173CD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2687D" w:rsidRDefault="0012687D" w:rsidP="00173CD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2687D" w:rsidRDefault="0012687D" w:rsidP="00173CD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2687D" w:rsidRDefault="0012687D" w:rsidP="00173CD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2687D" w:rsidRDefault="0012687D" w:rsidP="00173CD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2687D" w:rsidRDefault="0012687D" w:rsidP="00173CD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2687D" w:rsidRDefault="0012687D" w:rsidP="00173CD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2687D" w:rsidRDefault="0012687D" w:rsidP="00173CD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2687D" w:rsidRDefault="0012687D" w:rsidP="00173CD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2687D" w:rsidRPr="00F661A2" w:rsidRDefault="003752AA" w:rsidP="00173C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77" type="#_x0000_t75" style="position:absolute;margin-left:16.5pt;margin-top:-144.3pt;width:357.55pt;height:149pt;z-index:251796480;mso-position-horizontal-relative:text;mso-position-vertical-relative:text">
                  <v:imagedata r:id="rId94" o:title=""/>
                  <w10:wrap type="square"/>
                </v:shape>
                <o:OLEObject Type="Embed" ProgID="FXDraw3.Document" ShapeID="_x0000_s1077" DrawAspect="Content" ObjectID="_1392328412" r:id="rId95"/>
              </w:pict>
            </w:r>
          </w:p>
        </w:tc>
      </w:tr>
      <w:tr w:rsidR="0012687D" w:rsidRPr="004E1905" w:rsidTr="00C6546B">
        <w:trPr>
          <w:cantSplit/>
          <w:trHeight w:val="1027"/>
        </w:trPr>
        <w:tc>
          <w:tcPr>
            <w:tcW w:w="396" w:type="dxa"/>
            <w:vMerge/>
            <w:tcBorders>
              <w:top w:val="nil"/>
              <w:bottom w:val="nil"/>
            </w:tcBorders>
            <w:tcMar>
              <w:top w:w="113" w:type="dxa"/>
            </w:tcMar>
          </w:tcPr>
          <w:p w:rsidR="0012687D" w:rsidRPr="004E1905" w:rsidRDefault="0012687D" w:rsidP="002A27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8" w:type="dxa"/>
            <w:tcBorders>
              <w:top w:val="nil"/>
              <w:bottom w:val="nil"/>
            </w:tcBorders>
            <w:tcMar>
              <w:top w:w="113" w:type="dxa"/>
            </w:tcMar>
          </w:tcPr>
          <w:p w:rsidR="0012687D" w:rsidRDefault="0012687D" w:rsidP="003752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(b)</w:t>
            </w:r>
          </w:p>
          <w:p w:rsidR="0012687D" w:rsidRDefault="0012687D" w:rsidP="003752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2687D" w:rsidRPr="00F661A2" w:rsidRDefault="0012687D" w:rsidP="003752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marks</w:t>
            </w:r>
          </w:p>
        </w:tc>
        <w:tc>
          <w:tcPr>
            <w:tcW w:w="8883" w:type="dxa"/>
            <w:gridSpan w:val="4"/>
            <w:tcBorders>
              <w:top w:val="nil"/>
              <w:bottom w:val="nil"/>
            </w:tcBorders>
          </w:tcPr>
          <w:p w:rsidR="0012687D" w:rsidRDefault="00512641" w:rsidP="003752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Calculate the height of the cliff.</w:t>
            </w:r>
          </w:p>
          <w:p w:rsidR="00512641" w:rsidRDefault="00512641" w:rsidP="003752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12641" w:rsidRDefault="00512641" w:rsidP="005126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12641" w:rsidRDefault="00512641" w:rsidP="005126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……………………………………………………………………………………………</w:t>
            </w:r>
          </w:p>
          <w:p w:rsidR="00512641" w:rsidRDefault="00512641" w:rsidP="005126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12641" w:rsidRDefault="00512641" w:rsidP="005126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……………………………………………………………………………………………</w:t>
            </w:r>
          </w:p>
          <w:p w:rsidR="00512641" w:rsidRPr="00F661A2" w:rsidRDefault="00512641" w:rsidP="003752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87D" w:rsidRPr="004E1905" w:rsidTr="00C6546B">
        <w:trPr>
          <w:cantSplit/>
          <w:trHeight w:val="1027"/>
        </w:trPr>
        <w:tc>
          <w:tcPr>
            <w:tcW w:w="396" w:type="dxa"/>
            <w:vMerge/>
            <w:tcBorders>
              <w:top w:val="nil"/>
              <w:bottom w:val="single" w:sz="4" w:space="0" w:color="000000" w:themeColor="text1"/>
            </w:tcBorders>
            <w:tcMar>
              <w:top w:w="113" w:type="dxa"/>
            </w:tcMar>
          </w:tcPr>
          <w:p w:rsidR="0012687D" w:rsidRPr="004E1905" w:rsidRDefault="0012687D" w:rsidP="002A27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8" w:type="dxa"/>
            <w:tcBorders>
              <w:top w:val="nil"/>
              <w:bottom w:val="single" w:sz="4" w:space="0" w:color="000000" w:themeColor="text1"/>
            </w:tcBorders>
            <w:tcMar>
              <w:top w:w="113" w:type="dxa"/>
            </w:tcMar>
          </w:tcPr>
          <w:p w:rsidR="0012687D" w:rsidRDefault="0012687D" w:rsidP="003752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(c)</w:t>
            </w:r>
          </w:p>
          <w:p w:rsidR="0012687D" w:rsidRDefault="0012687D" w:rsidP="003752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2687D" w:rsidRDefault="0012687D" w:rsidP="003752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marks</w:t>
            </w:r>
          </w:p>
        </w:tc>
        <w:tc>
          <w:tcPr>
            <w:tcW w:w="8883" w:type="dxa"/>
            <w:gridSpan w:val="4"/>
            <w:tcBorders>
              <w:top w:val="nil"/>
              <w:bottom w:val="single" w:sz="4" w:space="0" w:color="000000" w:themeColor="text1"/>
            </w:tcBorders>
          </w:tcPr>
          <w:p w:rsidR="0012687D" w:rsidRDefault="00512641" w:rsidP="003752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What is the angle of elevation that he measures from the second position?</w:t>
            </w:r>
          </w:p>
          <w:p w:rsidR="00512641" w:rsidRDefault="00512641" w:rsidP="003752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12641" w:rsidRDefault="00512641" w:rsidP="005126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12641" w:rsidRDefault="00512641" w:rsidP="005126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……………………………………………………………………………………………</w:t>
            </w:r>
          </w:p>
          <w:p w:rsidR="00512641" w:rsidRDefault="00512641" w:rsidP="005126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12641" w:rsidRDefault="00512641" w:rsidP="005126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……………………………………………………………………………………………</w:t>
            </w:r>
          </w:p>
          <w:p w:rsidR="00512641" w:rsidRPr="00F661A2" w:rsidRDefault="00512641" w:rsidP="003752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12641" w:rsidRDefault="00512641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"/>
        <w:gridCol w:w="988"/>
        <w:gridCol w:w="8883"/>
      </w:tblGrid>
      <w:tr w:rsidR="0012687D" w:rsidRPr="004E1905" w:rsidTr="003752AA">
        <w:trPr>
          <w:cantSplit/>
          <w:trHeight w:val="165"/>
        </w:trPr>
        <w:tc>
          <w:tcPr>
            <w:tcW w:w="396" w:type="dxa"/>
            <w:tcBorders>
              <w:top w:val="single" w:sz="4" w:space="0" w:color="000000" w:themeColor="text1"/>
              <w:bottom w:val="nil"/>
            </w:tcBorders>
            <w:tcMar>
              <w:top w:w="113" w:type="dxa"/>
            </w:tcMar>
          </w:tcPr>
          <w:p w:rsidR="0012687D" w:rsidRDefault="0012687D" w:rsidP="002A27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2.</w:t>
            </w:r>
          </w:p>
        </w:tc>
        <w:tc>
          <w:tcPr>
            <w:tcW w:w="9871" w:type="dxa"/>
            <w:gridSpan w:val="2"/>
            <w:tcBorders>
              <w:top w:val="single" w:sz="4" w:space="0" w:color="000000" w:themeColor="text1"/>
              <w:bottom w:val="nil"/>
            </w:tcBorders>
            <w:tcMar>
              <w:top w:w="113" w:type="dxa"/>
            </w:tcMar>
          </w:tcPr>
          <w:p w:rsidR="0012687D" w:rsidRPr="00F661A2" w:rsidRDefault="0012687D" w:rsidP="003752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plane leaves Adelaide and flies 1 200 km due north to Tyler Downs station. From there it flies on a bearing 248</w:t>
            </w:r>
            <w:r w:rsidRPr="00173E00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12687D" w:rsidRPr="004E1905" w:rsidTr="00C6546B">
        <w:trPr>
          <w:cantSplit/>
          <w:trHeight w:val="165"/>
        </w:trPr>
        <w:tc>
          <w:tcPr>
            <w:tcW w:w="396" w:type="dxa"/>
            <w:vMerge w:val="restart"/>
            <w:tcBorders>
              <w:top w:val="nil"/>
            </w:tcBorders>
            <w:tcMar>
              <w:top w:w="113" w:type="dxa"/>
            </w:tcMar>
          </w:tcPr>
          <w:p w:rsidR="0012687D" w:rsidRPr="00063E52" w:rsidRDefault="0012687D" w:rsidP="002A27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8" w:type="dxa"/>
            <w:tcBorders>
              <w:top w:val="nil"/>
              <w:bottom w:val="nil"/>
            </w:tcBorders>
            <w:tcMar>
              <w:top w:w="113" w:type="dxa"/>
            </w:tcMar>
          </w:tcPr>
          <w:p w:rsidR="0012687D" w:rsidRDefault="0012687D" w:rsidP="003752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(a)</w:t>
            </w:r>
          </w:p>
          <w:p w:rsidR="0012687D" w:rsidRDefault="0012687D" w:rsidP="003752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2687D" w:rsidRPr="00F661A2" w:rsidRDefault="0012687D" w:rsidP="003752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marks</w:t>
            </w:r>
          </w:p>
        </w:tc>
        <w:tc>
          <w:tcPr>
            <w:tcW w:w="8883" w:type="dxa"/>
            <w:tcBorders>
              <w:top w:val="nil"/>
              <w:bottom w:val="nil"/>
            </w:tcBorders>
          </w:tcPr>
          <w:p w:rsidR="0012687D" w:rsidRDefault="0012687D" w:rsidP="003752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Draw a sketch to show the information above.</w:t>
            </w:r>
          </w:p>
          <w:p w:rsidR="0012687D" w:rsidRDefault="0012687D" w:rsidP="003752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2687D" w:rsidRDefault="0012687D" w:rsidP="003752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2687D" w:rsidRDefault="0012687D" w:rsidP="003752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2687D" w:rsidRDefault="0012687D" w:rsidP="003752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2687D" w:rsidRDefault="0012687D" w:rsidP="003752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2687D" w:rsidRDefault="0012687D" w:rsidP="003752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2687D" w:rsidRDefault="0012687D" w:rsidP="003752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2687D" w:rsidRDefault="0012687D" w:rsidP="003752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2687D" w:rsidRDefault="0012687D" w:rsidP="003752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2687D" w:rsidRDefault="0012687D" w:rsidP="003752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2687D" w:rsidRPr="00F661A2" w:rsidRDefault="0012687D" w:rsidP="003752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87D" w:rsidRPr="004E1905" w:rsidTr="00C6546B">
        <w:trPr>
          <w:cantSplit/>
          <w:trHeight w:val="165"/>
        </w:trPr>
        <w:tc>
          <w:tcPr>
            <w:tcW w:w="396" w:type="dxa"/>
            <w:vMerge/>
            <w:tcMar>
              <w:top w:w="113" w:type="dxa"/>
            </w:tcMar>
          </w:tcPr>
          <w:p w:rsidR="0012687D" w:rsidRDefault="0012687D" w:rsidP="002A27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8" w:type="dxa"/>
            <w:tcBorders>
              <w:top w:val="nil"/>
              <w:bottom w:val="nil"/>
            </w:tcBorders>
            <w:tcMar>
              <w:top w:w="113" w:type="dxa"/>
            </w:tcMar>
          </w:tcPr>
          <w:p w:rsidR="0012687D" w:rsidRDefault="0012687D" w:rsidP="003752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(b)</w:t>
            </w:r>
          </w:p>
          <w:p w:rsidR="0012687D" w:rsidRDefault="0012687D" w:rsidP="003752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2687D" w:rsidRDefault="0012687D" w:rsidP="003752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marks</w:t>
            </w:r>
          </w:p>
        </w:tc>
        <w:tc>
          <w:tcPr>
            <w:tcW w:w="8883" w:type="dxa"/>
            <w:tcBorders>
              <w:top w:val="nil"/>
              <w:bottom w:val="nil"/>
            </w:tcBorders>
          </w:tcPr>
          <w:p w:rsidR="0012687D" w:rsidRDefault="0012687D" w:rsidP="003752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How far has it flown on the bearing 248</w:t>
            </w:r>
            <w:r w:rsidRPr="00173E00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when it is due west of Adelaide?</w:t>
            </w:r>
          </w:p>
          <w:p w:rsidR="0012687D" w:rsidRDefault="0012687D" w:rsidP="003752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2687D" w:rsidRDefault="0012687D" w:rsidP="003752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2687D" w:rsidRDefault="0012687D" w:rsidP="003752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……………………………………………………………………………………………</w:t>
            </w:r>
          </w:p>
          <w:p w:rsidR="0012687D" w:rsidRDefault="0012687D" w:rsidP="003752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2687D" w:rsidRDefault="0012687D" w:rsidP="003752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……………………………………………………………………………………………</w:t>
            </w:r>
          </w:p>
          <w:p w:rsidR="0012687D" w:rsidRDefault="0012687D" w:rsidP="003752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2687D" w:rsidRPr="00F661A2" w:rsidRDefault="0012687D" w:rsidP="003752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……………………………………………………………………………………………</w:t>
            </w:r>
          </w:p>
        </w:tc>
      </w:tr>
      <w:tr w:rsidR="0012687D" w:rsidRPr="004E1905" w:rsidTr="00C6546B">
        <w:trPr>
          <w:cantSplit/>
          <w:trHeight w:val="165"/>
        </w:trPr>
        <w:tc>
          <w:tcPr>
            <w:tcW w:w="396" w:type="dxa"/>
            <w:vMerge/>
            <w:tcBorders>
              <w:bottom w:val="single" w:sz="4" w:space="0" w:color="000000" w:themeColor="text1"/>
            </w:tcBorders>
            <w:tcMar>
              <w:top w:w="113" w:type="dxa"/>
            </w:tcMar>
          </w:tcPr>
          <w:p w:rsidR="0012687D" w:rsidRDefault="0012687D" w:rsidP="002A27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8" w:type="dxa"/>
            <w:tcBorders>
              <w:top w:val="nil"/>
              <w:bottom w:val="single" w:sz="4" w:space="0" w:color="000000" w:themeColor="text1"/>
            </w:tcBorders>
            <w:tcMar>
              <w:top w:w="113" w:type="dxa"/>
            </w:tcMar>
          </w:tcPr>
          <w:p w:rsidR="0012687D" w:rsidRDefault="0012687D" w:rsidP="003752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(c)</w:t>
            </w:r>
          </w:p>
          <w:p w:rsidR="0012687D" w:rsidRDefault="0012687D" w:rsidP="003752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2687D" w:rsidRDefault="0012687D" w:rsidP="003752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marks</w:t>
            </w:r>
          </w:p>
        </w:tc>
        <w:tc>
          <w:tcPr>
            <w:tcW w:w="8883" w:type="dxa"/>
            <w:tcBorders>
              <w:top w:val="nil"/>
              <w:bottom w:val="single" w:sz="4" w:space="0" w:color="000000" w:themeColor="text1"/>
            </w:tcBorders>
          </w:tcPr>
          <w:p w:rsidR="0012687D" w:rsidRDefault="0012687D" w:rsidP="003752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Altogether it flies 5 000 km on the bearing 248</w:t>
            </w:r>
            <w:r w:rsidRPr="00173E00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It then flies due east until it is south of Adelaide and then flies due north to return to Adelaide. How long was its round trip altogether?</w:t>
            </w:r>
          </w:p>
          <w:p w:rsidR="0012687D" w:rsidRDefault="0012687D" w:rsidP="003752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2687D" w:rsidRDefault="0012687D" w:rsidP="003752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2687D" w:rsidRDefault="0012687D" w:rsidP="003752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……………………………………………………………………………………………</w:t>
            </w:r>
          </w:p>
          <w:p w:rsidR="0012687D" w:rsidRDefault="0012687D" w:rsidP="003752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2687D" w:rsidRDefault="0012687D" w:rsidP="003752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……………………………………………………………………………………………</w:t>
            </w:r>
          </w:p>
          <w:p w:rsidR="0012687D" w:rsidRDefault="0012687D" w:rsidP="003752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2687D" w:rsidRDefault="0012687D" w:rsidP="003752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……………………………………………………………………………………………</w:t>
            </w:r>
          </w:p>
          <w:p w:rsidR="0012687D" w:rsidRDefault="0012687D" w:rsidP="003752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2687D" w:rsidRDefault="0012687D" w:rsidP="003752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……………………………………………………………………………………………</w:t>
            </w:r>
          </w:p>
          <w:p w:rsidR="0012687D" w:rsidRPr="00F661A2" w:rsidRDefault="0012687D" w:rsidP="003752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</w:tc>
      </w:tr>
    </w:tbl>
    <w:p w:rsidR="00FB269C" w:rsidRDefault="00FB269C" w:rsidP="00C67F16">
      <w:pPr>
        <w:tabs>
          <w:tab w:val="left" w:pos="2040"/>
        </w:tabs>
        <w:spacing w:line="240" w:lineRule="auto"/>
        <w:ind w:left="720"/>
        <w:jc w:val="center"/>
        <w:rPr>
          <w:sz w:val="28"/>
        </w:rPr>
        <w:sectPr w:rsidR="00FB269C" w:rsidSect="00E24335"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3827"/>
        <w:gridCol w:w="4820"/>
      </w:tblGrid>
      <w:tr w:rsidR="007E2435" w:rsidRPr="004E1905" w:rsidTr="007E2435">
        <w:tc>
          <w:tcPr>
            <w:tcW w:w="1951" w:type="dxa"/>
            <w:vMerge w:val="restart"/>
            <w:tcBorders>
              <w:top w:val="nil"/>
            </w:tcBorders>
            <w:vAlign w:val="center"/>
          </w:tcPr>
          <w:p w:rsidR="007E2435" w:rsidRDefault="007E2435" w:rsidP="002A27B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E1905"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Year</w:t>
            </w:r>
          </w:p>
          <w:p w:rsidR="007E2435" w:rsidRPr="004E1905" w:rsidRDefault="007E2435" w:rsidP="002A27B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9</w:t>
            </w:r>
          </w:p>
        </w:tc>
        <w:tc>
          <w:tcPr>
            <w:tcW w:w="8647" w:type="dxa"/>
            <w:gridSpan w:val="2"/>
            <w:tcBorders>
              <w:top w:val="nil"/>
              <w:bottom w:val="nil"/>
            </w:tcBorders>
            <w:vAlign w:val="center"/>
          </w:tcPr>
          <w:p w:rsidR="007E2435" w:rsidRDefault="007E2435" w:rsidP="007E2435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Mathematics Test</w:t>
            </w:r>
          </w:p>
          <w:p w:rsidR="007E2435" w:rsidRDefault="007E2435" w:rsidP="007E2435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Right Triangle Trigonometry</w:t>
            </w:r>
          </w:p>
          <w:p w:rsidR="007E2435" w:rsidRPr="004E1905" w:rsidRDefault="007E2435" w:rsidP="007E2435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7E2435" w:rsidRPr="004E1905" w:rsidTr="002A27BC">
        <w:tc>
          <w:tcPr>
            <w:tcW w:w="1951" w:type="dxa"/>
            <w:vMerge/>
            <w:tcBorders>
              <w:bottom w:val="nil"/>
            </w:tcBorders>
            <w:vAlign w:val="center"/>
          </w:tcPr>
          <w:p w:rsidR="007E2435" w:rsidRPr="004E1905" w:rsidRDefault="007E2435" w:rsidP="002A27B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827" w:type="dxa"/>
            <w:tcBorders>
              <w:top w:val="nil"/>
              <w:bottom w:val="nil"/>
            </w:tcBorders>
            <w:vAlign w:val="center"/>
          </w:tcPr>
          <w:p w:rsidR="007E2435" w:rsidRDefault="007E2435" w:rsidP="002A27B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Multiple Choice </w:t>
            </w:r>
          </w:p>
          <w:p w:rsidR="007E2435" w:rsidRDefault="007E2435" w:rsidP="002A27B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Answer Sheet</w:t>
            </w:r>
          </w:p>
          <w:p w:rsidR="007E2435" w:rsidRPr="004E1905" w:rsidRDefault="007E2435" w:rsidP="002A27B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820" w:type="dxa"/>
            <w:tcBorders>
              <w:top w:val="nil"/>
              <w:bottom w:val="nil"/>
            </w:tcBorders>
            <w:vAlign w:val="bottom"/>
          </w:tcPr>
          <w:p w:rsidR="007E2435" w:rsidRPr="004E1905" w:rsidRDefault="007E2435" w:rsidP="002A27B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Name : __________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________</w:t>
            </w: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____</w:t>
            </w:r>
          </w:p>
        </w:tc>
      </w:tr>
    </w:tbl>
    <w:p w:rsidR="00C67F16" w:rsidRDefault="00C67F16" w:rsidP="00C67F16">
      <w:pPr>
        <w:spacing w:line="240" w:lineRule="auto"/>
        <w:jc w:val="center"/>
      </w:pPr>
    </w:p>
    <w:p w:rsidR="00C67F16" w:rsidRDefault="00C67F16" w:rsidP="00C67F16">
      <w:pPr>
        <w:spacing w:line="240" w:lineRule="auto"/>
        <w:jc w:val="center"/>
      </w:pPr>
      <w:r>
        <w:t>Completely fill the response oval representing the most correct answer.</w:t>
      </w:r>
    </w:p>
    <w:p w:rsidR="00F25291" w:rsidRDefault="00C67F16" w:rsidP="00620828">
      <w:pPr>
        <w:spacing w:after="120" w:line="240" w:lineRule="auto"/>
        <w:sectPr w:rsidR="00F25291" w:rsidSect="00E24335"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  <w:r>
        <w:tab/>
      </w:r>
    </w:p>
    <w:p w:rsidR="00620828" w:rsidRDefault="00620828" w:rsidP="00620828">
      <w:pPr>
        <w:spacing w:after="120" w:line="240" w:lineRule="auto"/>
        <w:sectPr w:rsidR="00620828" w:rsidSect="00F25291">
          <w:type w:val="continuous"/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5E760D" wp14:editId="4EE3CE60">
                <wp:simplePos x="0" y="0"/>
                <wp:positionH relativeFrom="column">
                  <wp:posOffset>1710690</wp:posOffset>
                </wp:positionH>
                <wp:positionV relativeFrom="paragraph">
                  <wp:posOffset>43180</wp:posOffset>
                </wp:positionV>
                <wp:extent cx="171450" cy="114300"/>
                <wp:effectExtent l="5715" t="5715" r="13335" b="13335"/>
                <wp:wrapNone/>
                <wp:docPr id="100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" o:spid="_x0000_s1026" style="position:absolute;margin-left:134.7pt;margin-top:3.4pt;width:13.5pt;height: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712A3F" wp14:editId="546E5F8B">
                <wp:simplePos x="0" y="0"/>
                <wp:positionH relativeFrom="column">
                  <wp:posOffset>2922270</wp:posOffset>
                </wp:positionH>
                <wp:positionV relativeFrom="paragraph">
                  <wp:posOffset>24130</wp:posOffset>
                </wp:positionV>
                <wp:extent cx="171450" cy="114300"/>
                <wp:effectExtent l="7620" t="5715" r="11430" b="13335"/>
                <wp:wrapNone/>
                <wp:docPr id="99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230.1pt;margin-top:1.9pt;width:13.5pt;height: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Wa9GAIAAC0EAAAOAAAAZHJzL2Uyb0RvYy54bWysU1Fv0zAQfkfiP1h+p0lKy2j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543B3A" wp14:editId="1F70F0D8">
                <wp:simplePos x="0" y="0"/>
                <wp:positionH relativeFrom="column">
                  <wp:posOffset>2335530</wp:posOffset>
                </wp:positionH>
                <wp:positionV relativeFrom="paragraph">
                  <wp:posOffset>33655</wp:posOffset>
                </wp:positionV>
                <wp:extent cx="171450" cy="114300"/>
                <wp:effectExtent l="11430" t="5715" r="7620" b="13335"/>
                <wp:wrapNone/>
                <wp:docPr id="98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183.9pt;margin-top:2.65pt;width:13.5pt;height: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D460F7" wp14:editId="5098BD0B">
                <wp:simplePos x="0" y="0"/>
                <wp:positionH relativeFrom="column">
                  <wp:posOffset>1131570</wp:posOffset>
                </wp:positionH>
                <wp:positionV relativeFrom="paragraph">
                  <wp:posOffset>62230</wp:posOffset>
                </wp:positionV>
                <wp:extent cx="171450" cy="114300"/>
                <wp:effectExtent l="7620" t="5715" r="11430" b="13335"/>
                <wp:wrapNone/>
                <wp:docPr id="97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89.1pt;margin-top:4.9pt;width:13.5pt;height: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9vcGAIAAC0EAAAOAAAAZHJzL2Uyb0RvYy54bWysU1Fv0zAQfkfiP1h+p0lKS1n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"/>
            </w:pict>
          </mc:Fallback>
        </mc:AlternateContent>
      </w:r>
      <w:r w:rsidR="00620828">
        <w:t xml:space="preserve">   </w:t>
      </w:r>
      <w:r w:rsidR="00620828">
        <w:tab/>
      </w:r>
      <w:r w:rsidR="00C67F16">
        <w:t xml:space="preserve"> 1.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993C9F" wp14:editId="27B74946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96" name="Oval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" o:spid="_x0000_s1026" style="position:absolute;margin-left:230.85pt;margin-top:1.85pt;width:13.5pt;height: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LqoaJcZAgAALQQAAA4AAAAAAAAAAAAAAAAALgIAAGRycy9lMm9Eb2MueG1sUEsBAi0AFAAG&#10;AAgAAAAhAONuqbL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D82CE08" wp14:editId="5E26ED4F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95" name="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" o:spid="_x0000_s1026" style="position:absolute;margin-left:182.4pt;margin-top:1.85pt;width:13.5pt;height: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6AD8D4" wp14:editId="1C0CEA6D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94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" o:spid="_x0000_s1026" style="position:absolute;margin-left:133.95pt;margin-top:1.85pt;width:13.5pt;height: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SixGAIAAC0EAAAOAAAAZHJzL2Uyb0RvYy54bWysU1Fv0zAQfkfiP1h+p0lKS1n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Pm9KLEYAgAALQQAAA4AAAAAAAAAAAAAAAAALgIAAGRycy9lMm9Eb2MueG1sUEsBAi0AFAAG&#10;AAgAAAAhAAEpbhbeAAAACAEAAA8AAAAAAAAAAAAAAAAAcg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68A0DEC" wp14:editId="6944E4A8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93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" o:spid="_x0000_s1026" style="position:absolute;margin-left:88.35pt;margin-top:1.85pt;width:13.5pt;height: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2Pn0hGQIAAC0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C67F16">
        <w:tab/>
        <w:t xml:space="preserve"> 2.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304FDA4" wp14:editId="418332AD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2700" r="11430" b="6350"/>
                <wp:wrapNone/>
                <wp:docPr id="92" name="Oval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3" o:spid="_x0000_s1026" style="position:absolute;margin-left:230.85pt;margin-top:1.85pt;width:13.5pt;height: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Ejw8yY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13BF63B" wp14:editId="5462180A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2700" r="7620" b="6350"/>
                <wp:wrapNone/>
                <wp:docPr id="91" name="Oval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" o:spid="_x0000_s1026" style="position:absolute;margin-left:182.4pt;margin-top:1.85pt;width:13.5pt;height: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OBoXtQZAgAALgQAAA4AAAAAAAAAAAAAAAAALgIAAGRycy9lMm9Eb2MueG1sUEsBAi0AFAAG&#10;AAgAAAAhAO/9QgX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4112F8" wp14:editId="25819E0B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2700" r="13335" b="6350"/>
                <wp:wrapNone/>
                <wp:docPr id="90" name="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1" o:spid="_x0000_s1026" style="position:absolute;margin-left:133.95pt;margin-top:1.85pt;width:13.5pt;height: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kgXGAIAAC4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Dl+SBcYAgAALgQAAA4AAAAAAAAAAAAAAAAALgIAAGRycy9lMm9Eb2MueG1sUEsBAi0AFAAG&#10;AAgAAAAhAAEpbhbeAAAACAEAAA8AAAAAAAAAAAAAAAAAcg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898DFB0" wp14:editId="1BCA5F05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2700" r="11430" b="6350"/>
                <wp:wrapNone/>
                <wp:docPr id="89" name="Oval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0" o:spid="_x0000_s1026" style="position:absolute;margin-left:88.35pt;margin-top:1.85pt;width:13.5pt;height: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Jdb2Y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C67F16">
        <w:tab/>
        <w:t xml:space="preserve"> 3.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DAC14DD" wp14:editId="0DA93828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2065" r="11430" b="6985"/>
                <wp:wrapNone/>
                <wp:docPr id="88" name="Oval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7" o:spid="_x0000_s1026" style="position:absolute;margin-left:230.85pt;margin-top:1.85pt;width:13.5pt;height: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k03GgIAAC4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ASxk03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FDC1027" wp14:editId="286475CC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2065" r="7620" b="6985"/>
                <wp:wrapNone/>
                <wp:docPr id="87" name="Oval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6" o:spid="_x0000_s1026" style="position:absolute;margin-left:182.4pt;margin-top:1.85pt;width:13.5pt;height: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VLVGwIAAC4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GpVS1R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07CD7B" wp14:editId="1362AE45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2065" r="13335" b="6985"/>
                <wp:wrapNone/>
                <wp:docPr id="86" name="Oval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5" o:spid="_x0000_s1026" style="position:absolute;margin-left:133.95pt;margin-top:1.85pt;width:13.5pt;height: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0QWGwIAAC4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ODRBY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BC44496" wp14:editId="43881F2F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2065" r="11430" b="6985"/>
                <wp:wrapNone/>
                <wp:docPr id="85" name="Oval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4" o:spid="_x0000_s1026" style="position:absolute;margin-left:88.35pt;margin-top:1.85pt;width:13.5pt;height: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axvp5B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4.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8212F1B" wp14:editId="0C190145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0795" r="11430" b="8255"/>
                <wp:wrapNone/>
                <wp:docPr id="84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230.85pt;margin-top:1.85pt;width:13.5pt;height: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D+7Fec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6525B1B" wp14:editId="107DE6A4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0795" r="7620" b="8255"/>
                <wp:wrapNone/>
                <wp:docPr id="83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" o:spid="_x0000_s1026" style="position:absolute;margin-left:182.4pt;margin-top:1.85pt;width:13.5pt;height: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3mika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905CE29" wp14:editId="7EC2D7A7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0795" r="13335" b="8255"/>
                <wp:wrapNone/>
                <wp:docPr id="82" name="Oval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" o:spid="_x0000_s1026" style="position:absolute;margin-left:133.95pt;margin-top:1.85pt;width:13.5pt;height: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JdT+rB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3D81CEE" wp14:editId="64DA824B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0795" r="11430" b="8255"/>
                <wp:wrapNone/>
                <wp:docPr id="81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8" o:spid="_x0000_s1026" style="position:absolute;margin-left:88.35pt;margin-top:1.85pt;width:13.5pt;height: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jUxTXh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5.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DC55B0D" wp14:editId="0742D978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0160" r="11430" b="8890"/>
                <wp:wrapNone/>
                <wp:docPr id="80" name="Oval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5" o:spid="_x0000_s1026" style="position:absolute;margin-left:230.85pt;margin-top:1.85pt;width:13.5pt;height: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A9D789B" wp14:editId="7628ABFF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0160" r="7620" b="8890"/>
                <wp:wrapNone/>
                <wp:docPr id="79" name="Oval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4" o:spid="_x0000_s1026" style="position:absolute;margin-left:182.4pt;margin-top:1.85pt;width:13.5pt;height: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jcWGgIAAC4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exjcW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15B3FBD" wp14:editId="74A8F0ED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0160" r="13335" b="8890"/>
                <wp:wrapNone/>
                <wp:docPr id="78" name="Oval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3" o:spid="_x0000_s1026" style="position:absolute;margin-left:133.95pt;margin-top:1.85pt;width:13.5pt;height: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ce5GgIAAC4EAAAOAAAAZHJzL2Uyb0RvYy54bWysU1Fv0zAQfkfiP1h+p0m6lrK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hXXHu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02FA7F1" wp14:editId="0F4A74FD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0160" r="11430" b="8890"/>
                <wp:wrapNone/>
                <wp:docPr id="77" name="Oval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2" o:spid="_x0000_s1026" style="position:absolute;margin-left:88.35pt;margin-top:1.85pt;width:13.5pt;height: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jSbYWx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6.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676B65F" wp14:editId="033F37A7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9525" r="11430" b="9525"/>
                <wp:wrapNone/>
                <wp:docPr id="76" name="Oval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9" o:spid="_x0000_s1026" style="position:absolute;margin-left:230.85pt;margin-top:1.85pt;width:13.5pt;height: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wNBGgIAAC4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BQewNB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46ACAE" wp14:editId="515B4CBB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9525" r="7620" b="9525"/>
                <wp:wrapNone/>
                <wp:docPr id="75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8" o:spid="_x0000_s1026" style="position:absolute;margin-left:182.4pt;margin-top:1.85pt;width:13.5pt;height: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66zGgIAAC4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4466z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69B7149" wp14:editId="0455BEB6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9525" r="13335" b="9525"/>
                <wp:wrapNone/>
                <wp:docPr id="74" name="Oval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7" o:spid="_x0000_s1026" style="position:absolute;margin-left:133.95pt;margin-top:1.85pt;width:13.5pt;height: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5PFGgIAAC4EAAAOAAAAZHJzL2Uyb0RvYy54bWysU1Fv0zAQfkfiP1h+p0lKS1n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pxuTx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88200A4" wp14:editId="5E5F7A14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9525" r="11430" b="9525"/>
                <wp:wrapNone/>
                <wp:docPr id="73" name="Oval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6" o:spid="_x0000_s1026" style="position:absolute;margin-left:88.35pt;margin-top:1.85pt;width:13.5pt;height: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q84Gw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G86rzgbAgAALg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="00C67F16">
        <w:tab/>
        <w:t xml:space="preserve"> 7.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FDB3DB1" wp14:editId="68DA5C68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8255" r="11430" b="10795"/>
                <wp:wrapNone/>
                <wp:docPr id="72" name="Oval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3" o:spid="_x0000_s1026" style="position:absolute;margin-left:230.85pt;margin-top:1.85pt;width:13.5pt;height: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TxsG1xsCAAAu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C17E8F6" wp14:editId="5C50DD6A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8255" r="7620" b="10795"/>
                <wp:wrapNone/>
                <wp:docPr id="71" name="Oval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2" o:spid="_x0000_s1026" style="position:absolute;margin-left:182.4pt;margin-top:1.85pt;width:13.5pt;height: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6slGgIAAC4EAAAOAAAAZHJzL2Uyb0RvYy54bWysU1Fv0zAQfkfiP1h+p0m6lrK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ng6sl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54B0041" wp14:editId="495581CC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8255" r="13335" b="10795"/>
                <wp:wrapNone/>
                <wp:docPr id="70" name="Oval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1" o:spid="_x0000_s1026" style="position:absolute;margin-left:133.95pt;margin-top:1.85pt;width:13.5pt;height: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061542F" wp14:editId="60E7908C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8255" r="11430" b="10795"/>
                <wp:wrapNone/>
                <wp:docPr id="69" name="Oval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0" o:spid="_x0000_s1026" style="position:absolute;margin-left:88.35pt;margin-top:1.85pt;width:13.5pt;height:9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Onkhp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C67F16">
        <w:tab/>
        <w:t xml:space="preserve"> 8.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EA14645" wp14:editId="7C117EC2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7620" r="11430" b="11430"/>
                <wp:wrapNone/>
                <wp:docPr id="68" name="Oval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7" o:spid="_x0000_s1026" style="position:absolute;margin-left:230.85pt;margin-top:1.85pt;width:13.5pt;height:9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bjGGg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AVLbjG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638D36F" wp14:editId="0D142604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7620" r="7620" b="11430"/>
                <wp:wrapNone/>
                <wp:docPr id="67" name="Oval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6" o:spid="_x0000_s1026" style="position:absolute;margin-left:182.4pt;margin-top:1.85pt;width:13.5pt;height: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HX6nJB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9030F04" wp14:editId="6563E2B2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7620" r="13335" b="11430"/>
                <wp:wrapNone/>
                <wp:docPr id="66" name="Oval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5" o:spid="_x0000_s1026" style="position:absolute;margin-left:133.95pt;margin-top:1.85pt;width:13.5pt;height: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Rosec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3FCA320" wp14:editId="4E0AE202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7620" r="11430" b="11430"/>
                <wp:wrapNone/>
                <wp:docPr id="65" name="Oval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4" o:spid="_x0000_s1026" style="position:absolute;margin-left:88.35pt;margin-top:1.85pt;width:13.5pt;height: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BwVGg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bPAcFR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9.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28D4956" wp14:editId="51431D37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6350" r="11430" b="12700"/>
                <wp:wrapNone/>
                <wp:docPr id="64" name="Oval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1" o:spid="_x0000_s1026" style="position:absolute;margin-left:230.85pt;margin-top:1.85pt;width:13.5pt;height: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JFUOhU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6C4B0EF" wp14:editId="12C46E29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6350" r="7620" b="12700"/>
                <wp:wrapNone/>
                <wp:docPr id="63" name="Oval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0" o:spid="_x0000_s1026" style="position:absolute;margin-left:182.4pt;margin-top:1.85pt;width:13.5pt;height: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Fl1BugZAgAALgQAAA4AAAAAAAAAAAAAAAAALgIAAGRycy9lMm9Eb2MueG1sUEsBAi0AFAAG&#10;AAgAAAAhAO/9QgX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4C2CA41" wp14:editId="0FD5CB4D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6350" r="13335" b="12700"/>
                <wp:wrapNone/>
                <wp:docPr id="62" name="Oval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9" o:spid="_x0000_s1026" style="position:absolute;margin-left:133.95pt;margin-top:1.85pt;width:13.5pt;height: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CI/C10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7E4F87B" wp14:editId="461D404E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6350" r="11430" b="12700"/>
                <wp:wrapNone/>
                <wp:docPr id="61" name="Oval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8" o:spid="_x0000_s1026" style="position:absolute;margin-left:88.35pt;margin-top:1.85pt;width:13.5pt;height: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Iqnpq8bAgAALg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="00C67F16">
        <w:tab/>
        <w:t xml:space="preserve"> 10.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B38BDF6" wp14:editId="7ADC6719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5715" r="11430" b="13335"/>
                <wp:wrapNone/>
                <wp:docPr id="60" name="Oval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5" o:spid="_x0000_s1026" style="position:absolute;margin-left:230.85pt;margin-top:1.85pt;width:13.5pt;height:9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HNITXY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46C171A" wp14:editId="71BF255F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5715" r="7620" b="13335"/>
                <wp:wrapNone/>
                <wp:docPr id="59" name="Oval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4" o:spid="_x0000_s1026" style="position:absolute;margin-left:182.4pt;margin-top:1.85pt;width:13.5pt;height:9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TON4y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D09A120" wp14:editId="05772CF5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5715" r="13335" b="13335"/>
                <wp:wrapNone/>
                <wp:docPr id="58" name="Oval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3" o:spid="_x0000_s1026" style="position:absolute;margin-left:133.95pt;margin-top:1.85pt;width:13.5pt;height: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CIsun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8046ECC" wp14:editId="6D1B5FFF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5715" r="11430" b="13335"/>
                <wp:wrapNone/>
                <wp:docPr id="57" name="Oval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2" o:spid="_x0000_s1026" style="position:absolute;margin-left:88.35pt;margin-top:1.85pt;width:13.5pt;height:9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DF/GgIAAC4EAAAOAAAAZHJzL2Uyb0RvYy54bWysU1Fv0zAQfkfiP1h+p0lKS1n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ANgxfx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11.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E3EBC50" wp14:editId="57CB1A82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56" name="Oval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9" o:spid="_x0000_s1026" style="position:absolute;margin-left:230.85pt;margin-top:1.85pt;width:13.5pt;height: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eplGgIAAC4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Ddhepl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5C4D814" wp14:editId="0BA22B7F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55" name="Oval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8" o:spid="_x0000_s1026" style="position:absolute;margin-left:182.4pt;margin-top:1.85pt;width:13.5pt;height:9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1HUeX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76B4B66" wp14:editId="1A3884F6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54" name="Oval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7" o:spid="_x0000_s1026" style="position:absolute;margin-left:133.95pt;margin-top:1.85pt;width:13.5pt;height: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KuV64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551A358" wp14:editId="27F40F82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53" name="Oval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6" o:spid="_x0000_s1026" style="position:absolute;margin-left:88.35pt;margin-top:1.85pt;width:13.5pt;height: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EYcGg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4sRGHB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12.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620828" w:rsidRDefault="00C67F16" w:rsidP="00512641">
      <w:pPr>
        <w:spacing w:after="120" w:line="240" w:lineRule="auto"/>
      </w:pPr>
      <w:r>
        <w:tab/>
      </w:r>
    </w:p>
    <w:p w:rsidR="00F25291" w:rsidRDefault="00F25291">
      <w:pPr>
        <w:sectPr w:rsidR="00F25291" w:rsidSect="00F25291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25291" w:rsidRDefault="00F25291">
      <w:pPr>
        <w:sectPr w:rsidR="00F25291" w:rsidSect="00F25291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25291" w:rsidRDefault="00F25291" w:rsidP="00F25291">
      <w:pPr>
        <w:rPr>
          <w:rFonts w:ascii="Times New Roman" w:hAnsi="Times New Roman" w:cs="Times New Roman"/>
          <w:sz w:val="28"/>
          <w:szCs w:val="28"/>
        </w:rPr>
        <w:sectPr w:rsidR="00F25291" w:rsidSect="00F25291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25291" w:rsidRPr="005254D3" w:rsidRDefault="00F25291" w:rsidP="00F25291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300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CellMar>
          <w:top w:w="85" w:type="dxa"/>
        </w:tblCellMar>
        <w:tblLook w:val="04A0" w:firstRow="1" w:lastRow="0" w:firstColumn="1" w:lastColumn="0" w:noHBand="0" w:noVBand="1"/>
      </w:tblPr>
      <w:tblGrid>
        <w:gridCol w:w="2121"/>
        <w:gridCol w:w="7179"/>
      </w:tblGrid>
      <w:tr w:rsidR="00F25291" w:rsidRPr="005254D3" w:rsidTr="003752AA">
        <w:trPr>
          <w:cantSplit/>
        </w:trPr>
        <w:tc>
          <w:tcPr>
            <w:tcW w:w="2121" w:type="dxa"/>
            <w:vMerge w:val="restart"/>
            <w:tcBorders>
              <w:top w:val="nil"/>
            </w:tcBorders>
            <w:vAlign w:val="center"/>
          </w:tcPr>
          <w:p w:rsidR="00F25291" w:rsidRPr="005254D3" w:rsidRDefault="00F25291" w:rsidP="003752AA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179" w:type="dxa"/>
            <w:tcBorders>
              <w:top w:val="nil"/>
              <w:bottom w:val="nil"/>
            </w:tcBorders>
            <w:vAlign w:val="center"/>
          </w:tcPr>
          <w:p w:rsidR="00F25291" w:rsidRDefault="00F25291" w:rsidP="00F25291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Mathematics Test</w:t>
            </w:r>
          </w:p>
          <w:p w:rsidR="00F25291" w:rsidRPr="005254D3" w:rsidRDefault="00F25291" w:rsidP="00F25291">
            <w:pPr>
              <w:spacing w:before="120" w:after="1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Right Triangle Trigonometry</w:t>
            </w:r>
          </w:p>
        </w:tc>
      </w:tr>
      <w:tr w:rsidR="00F25291" w:rsidRPr="005254D3" w:rsidTr="003752AA">
        <w:trPr>
          <w:cantSplit/>
        </w:trPr>
        <w:tc>
          <w:tcPr>
            <w:tcW w:w="2121" w:type="dxa"/>
            <w:vMerge/>
            <w:tcBorders>
              <w:bottom w:val="nil"/>
            </w:tcBorders>
            <w:vAlign w:val="center"/>
          </w:tcPr>
          <w:p w:rsidR="00F25291" w:rsidRPr="005254D3" w:rsidRDefault="00F25291" w:rsidP="003752AA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179" w:type="dxa"/>
            <w:tcBorders>
              <w:top w:val="nil"/>
              <w:bottom w:val="nil"/>
            </w:tcBorders>
            <w:vAlign w:val="center"/>
          </w:tcPr>
          <w:p w:rsidR="00F25291" w:rsidRPr="005254D3" w:rsidRDefault="00F25291" w:rsidP="003752AA">
            <w:pPr>
              <w:spacing w:before="120" w:after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Answer Sheet</w:t>
            </w:r>
          </w:p>
        </w:tc>
      </w:tr>
    </w:tbl>
    <w:p w:rsidR="00F25291" w:rsidRPr="005254D3" w:rsidRDefault="00F25291" w:rsidP="00F25291">
      <w:pPr>
        <w:rPr>
          <w:rFonts w:ascii="Times New Roman" w:hAnsi="Times New Roman" w:cs="Times New Roman"/>
          <w:sz w:val="28"/>
          <w:szCs w:val="28"/>
        </w:rPr>
      </w:pPr>
      <w:r w:rsidRPr="005254D3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</w:t>
      </w:r>
    </w:p>
    <w:tbl>
      <w:tblPr>
        <w:tblStyle w:val="TableGrid"/>
        <w:tblpPr w:leftFromText="180" w:rightFromText="180" w:vertAnchor="text" w:horzAnchor="page" w:tblpX="1483" w:tblpY="346"/>
        <w:tblW w:w="4219" w:type="dxa"/>
        <w:tblLook w:val="04A0" w:firstRow="1" w:lastRow="0" w:firstColumn="1" w:lastColumn="0" w:noHBand="0" w:noVBand="1"/>
      </w:tblPr>
      <w:tblGrid>
        <w:gridCol w:w="568"/>
        <w:gridCol w:w="3651"/>
      </w:tblGrid>
      <w:tr w:rsidR="00F25291" w:rsidRPr="005254D3" w:rsidTr="003752AA">
        <w:tc>
          <w:tcPr>
            <w:tcW w:w="4219" w:type="dxa"/>
            <w:gridSpan w:val="2"/>
          </w:tcPr>
          <w:p w:rsidR="00F25291" w:rsidRPr="005254D3" w:rsidRDefault="00F2529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Short Answer</w:t>
            </w:r>
          </w:p>
        </w:tc>
      </w:tr>
      <w:tr w:rsidR="00F25291" w:rsidRPr="005254D3" w:rsidTr="003752AA">
        <w:tc>
          <w:tcPr>
            <w:tcW w:w="568" w:type="dxa"/>
          </w:tcPr>
          <w:p w:rsidR="00F25291" w:rsidRPr="005254D3" w:rsidRDefault="00F2529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651" w:type="dxa"/>
          </w:tcPr>
          <w:p w:rsidR="00F25291" w:rsidRPr="003752AA" w:rsidRDefault="003752AA" w:rsidP="003752AA">
            <w:pPr>
              <w:rPr>
                <w:rFonts w:ascii="Times New Roman" w:hAnsi="Times New Roman" w:cs="Times New Roman"/>
                <w:position w:val="-26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t xml:space="preserve"> </w:t>
            </w:r>
            <w:r w:rsidRPr="003752AA">
              <w:rPr>
                <w:rFonts w:ascii="Times New Roman" w:hAnsi="Times New Roman" w:cs="Times New Roman"/>
                <w:color w:val="FF0000"/>
                <w:position w:val="-26"/>
                <w:sz w:val="28"/>
                <w:szCs w:val="28"/>
              </w:rPr>
              <w:object w:dxaOrig="1189" w:dyaOrig="632">
                <v:shape id="_x0000_i1047" type="#_x0000_t75" style="width:59.25pt;height:31.5pt" o:ole="">
                  <v:imagedata r:id="rId96" o:title=""/>
                </v:shape>
                <o:OLEObject Type="Embed" ProgID="FXE300.Equation" ShapeID="_x0000_i1047" DrawAspect="Content" ObjectID="_1392328384" r:id="rId97"/>
              </w:object>
            </w:r>
            <w:r w:rsidRPr="003752AA">
              <w:rPr>
                <w:rFonts w:ascii="Times New Roman" w:hAnsi="Times New Roman" w:cs="Times New Roman"/>
                <w:position w:val="-26"/>
                <w:sz w:val="28"/>
                <w:szCs w:val="28"/>
              </w:rPr>
              <w:t xml:space="preserve"> </w:t>
            </w:r>
          </w:p>
        </w:tc>
      </w:tr>
      <w:tr w:rsidR="00F25291" w:rsidRPr="005254D3" w:rsidTr="003752AA">
        <w:tc>
          <w:tcPr>
            <w:tcW w:w="568" w:type="dxa"/>
          </w:tcPr>
          <w:p w:rsidR="00F25291" w:rsidRPr="005254D3" w:rsidRDefault="00F2529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651" w:type="dxa"/>
          </w:tcPr>
          <w:p w:rsidR="00F25291" w:rsidRPr="00F25291" w:rsidRDefault="00F25291" w:rsidP="003752AA">
            <w:pPr>
              <w:rPr>
                <w:rFonts w:ascii="Times New Roman" w:hAnsi="Times New Roman" w:cs="Times New Roman"/>
                <w:position w:val="-8"/>
                <w:sz w:val="28"/>
                <w:szCs w:val="28"/>
              </w:rPr>
            </w:pPr>
            <w:r w:rsidRPr="00F25291">
              <w:rPr>
                <w:rFonts w:ascii="Times New Roman" w:hAnsi="Times New Roman" w:cs="Times New Roman"/>
                <w:color w:val="FF0000"/>
                <w:position w:val="-8"/>
                <w:sz w:val="28"/>
                <w:szCs w:val="28"/>
              </w:rPr>
              <w:object w:dxaOrig="215" w:dyaOrig="329">
                <v:shape id="_x0000_i1046" type="#_x0000_t75" style="width:10.5pt;height:16.5pt" o:ole="">
                  <v:imagedata r:id="rId98" o:title=""/>
                </v:shape>
                <o:OLEObject Type="Embed" ProgID="FXE300.Equation" ShapeID="_x0000_i1046" DrawAspect="Content" ObjectID="_1392328385" r:id="rId99"/>
              </w:object>
            </w:r>
            <w:r w:rsidRPr="00F25291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t xml:space="preserve"> </w:t>
            </w:r>
            <w:r w:rsidR="003752AA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t>24.5</w:t>
            </w:r>
          </w:p>
        </w:tc>
      </w:tr>
      <w:tr w:rsidR="00F25291" w:rsidRPr="005254D3" w:rsidTr="003752AA">
        <w:tc>
          <w:tcPr>
            <w:tcW w:w="568" w:type="dxa"/>
          </w:tcPr>
          <w:p w:rsidR="00F25291" w:rsidRPr="005254D3" w:rsidRDefault="00F2529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651" w:type="dxa"/>
          </w:tcPr>
          <w:p w:rsidR="00F25291" w:rsidRPr="003752AA" w:rsidRDefault="003752AA" w:rsidP="003752AA">
            <w:pPr>
              <w:rPr>
                <w:rFonts w:ascii="Times New Roman" w:hAnsi="Times New Roman" w:cs="Times New Roman"/>
                <w:position w:val="-8"/>
                <w:sz w:val="36"/>
                <w:szCs w:val="28"/>
              </w:rPr>
            </w:pPr>
            <w:r w:rsidRPr="003752AA">
              <w:rPr>
                <w:rFonts w:ascii="Times New Roman" w:hAnsi="Times New Roman" w:cs="Times New Roman"/>
                <w:position w:val="-62"/>
                <w:sz w:val="36"/>
                <w:szCs w:val="28"/>
              </w:rPr>
              <w:t>42</w:t>
            </w:r>
            <w:r w:rsidRPr="003752AA">
              <w:rPr>
                <w:rFonts w:ascii="Times New Roman" w:hAnsi="Times New Roman" w:cs="Times New Roman"/>
                <w:position w:val="-62"/>
                <w:sz w:val="36"/>
                <w:szCs w:val="28"/>
                <w:vertAlign w:val="superscript"/>
              </w:rPr>
              <w:t>o</w:t>
            </w:r>
          </w:p>
        </w:tc>
      </w:tr>
      <w:tr w:rsidR="003752AA" w:rsidRPr="005254D3" w:rsidTr="003752AA">
        <w:tc>
          <w:tcPr>
            <w:tcW w:w="568" w:type="dxa"/>
          </w:tcPr>
          <w:p w:rsidR="003752AA" w:rsidRPr="005254D3" w:rsidRDefault="003752AA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651" w:type="dxa"/>
          </w:tcPr>
          <w:p w:rsidR="003752AA" w:rsidRPr="00F25291" w:rsidRDefault="003752AA" w:rsidP="003752AA">
            <w:pPr>
              <w:rPr>
                <w:rFonts w:ascii="Times New Roman" w:hAnsi="Times New Roman" w:cs="Times New Roman"/>
                <w:position w:val="-8"/>
                <w:sz w:val="28"/>
                <w:szCs w:val="28"/>
              </w:rPr>
            </w:pPr>
            <w:r w:rsidRPr="00F25291">
              <w:rPr>
                <w:rFonts w:ascii="Times New Roman" w:hAnsi="Times New Roman" w:cs="Times New Roman"/>
                <w:color w:val="FF0000"/>
                <w:position w:val="-8"/>
                <w:sz w:val="28"/>
                <w:szCs w:val="28"/>
              </w:rPr>
              <w:object w:dxaOrig="215" w:dyaOrig="329" w14:anchorId="7E8918FB">
                <v:shape id="_x0000_i1048" type="#_x0000_t75" style="width:10.5pt;height:16.5pt" o:ole="">
                  <v:imagedata r:id="rId100" o:title=""/>
                </v:shape>
                <o:OLEObject Type="Embed" ProgID="FXE300.Equation" ShapeID="_x0000_i1048" DrawAspect="Content" ObjectID="_1392328386" r:id="rId101"/>
              </w:object>
            </w:r>
            <w:r w:rsidRPr="00F25291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t>161 m</w:t>
            </w:r>
          </w:p>
        </w:tc>
      </w:tr>
      <w:tr w:rsidR="003752AA" w:rsidRPr="005254D3" w:rsidTr="003752AA">
        <w:tc>
          <w:tcPr>
            <w:tcW w:w="568" w:type="dxa"/>
          </w:tcPr>
          <w:p w:rsidR="003752AA" w:rsidRPr="005254D3" w:rsidRDefault="003752AA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651" w:type="dxa"/>
          </w:tcPr>
          <w:p w:rsidR="003752AA" w:rsidRPr="003752AA" w:rsidRDefault="003752AA" w:rsidP="003752AA">
            <w:pPr>
              <w:rPr>
                <w:rFonts w:ascii="Times New Roman" w:hAnsi="Times New Roman" w:cs="Times New Roman"/>
                <w:position w:val="-6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752AA">
              <w:rPr>
                <w:rFonts w:ascii="Times New Roman" w:hAnsi="Times New Roman" w:cs="Times New Roman"/>
                <w:color w:val="FF0000"/>
                <w:position w:val="-62"/>
                <w:sz w:val="28"/>
                <w:szCs w:val="28"/>
              </w:rPr>
              <w:object w:dxaOrig="1562" w:dyaOrig="992" w14:anchorId="7545C9DF">
                <v:shape id="_x0000_i1049" type="#_x0000_t75" style="width:78pt;height:49.5pt" o:ole="">
                  <v:imagedata r:id="rId102" o:title=""/>
                </v:shape>
                <o:OLEObject Type="Embed" ProgID="FXE300.Equation" ShapeID="_x0000_i1049" DrawAspect="Content" ObjectID="_1392328387" r:id="rId103"/>
              </w:object>
            </w:r>
            <w:r w:rsidRPr="003752AA">
              <w:rPr>
                <w:rFonts w:ascii="Times New Roman" w:hAnsi="Times New Roman" w:cs="Times New Roman"/>
                <w:position w:val="-62"/>
                <w:sz w:val="28"/>
                <w:szCs w:val="28"/>
              </w:rPr>
              <w:t xml:space="preserve"> </w:t>
            </w:r>
          </w:p>
        </w:tc>
      </w:tr>
      <w:tr w:rsidR="003752AA" w:rsidRPr="005254D3" w:rsidTr="003752AA">
        <w:tc>
          <w:tcPr>
            <w:tcW w:w="568" w:type="dxa"/>
          </w:tcPr>
          <w:p w:rsidR="003752AA" w:rsidRPr="005254D3" w:rsidRDefault="003752AA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651" w:type="dxa"/>
          </w:tcPr>
          <w:p w:rsidR="003752AA" w:rsidRPr="005254D3" w:rsidRDefault="003752AA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41.1 km</w:t>
            </w:r>
          </w:p>
        </w:tc>
      </w:tr>
      <w:tr w:rsidR="003752AA" w:rsidRPr="005254D3" w:rsidTr="003752AA">
        <w:tc>
          <w:tcPr>
            <w:tcW w:w="568" w:type="dxa"/>
          </w:tcPr>
          <w:p w:rsidR="003752AA" w:rsidRPr="005254D3" w:rsidRDefault="003752AA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 xml:space="preserve">7    </w:t>
            </w:r>
          </w:p>
        </w:tc>
        <w:tc>
          <w:tcPr>
            <w:tcW w:w="3651" w:type="dxa"/>
          </w:tcPr>
          <w:p w:rsidR="003752AA" w:rsidRPr="005254D3" w:rsidRDefault="003752AA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47</w:t>
            </w:r>
            <w:r w:rsidRPr="003752AA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o</w:t>
            </w:r>
          </w:p>
        </w:tc>
      </w:tr>
      <w:tr w:rsidR="003752AA" w:rsidRPr="005254D3" w:rsidTr="003752AA">
        <w:tc>
          <w:tcPr>
            <w:tcW w:w="568" w:type="dxa"/>
          </w:tcPr>
          <w:p w:rsidR="003752AA" w:rsidRPr="005254D3" w:rsidRDefault="003752AA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651" w:type="dxa"/>
          </w:tcPr>
          <w:p w:rsidR="003752AA" w:rsidRPr="005254D3" w:rsidRDefault="003752AA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641 m</w:t>
            </w:r>
          </w:p>
        </w:tc>
      </w:tr>
      <w:tr w:rsidR="003752AA" w:rsidRPr="005254D3" w:rsidTr="003752AA">
        <w:tc>
          <w:tcPr>
            <w:tcW w:w="568" w:type="dxa"/>
          </w:tcPr>
          <w:p w:rsidR="003752AA" w:rsidRPr="005254D3" w:rsidRDefault="003752AA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651" w:type="dxa"/>
          </w:tcPr>
          <w:p w:rsidR="003752AA" w:rsidRPr="005254D3" w:rsidRDefault="003752AA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76</w:t>
            </w:r>
            <w:r w:rsidRPr="003752AA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o</w:t>
            </w:r>
          </w:p>
        </w:tc>
      </w:tr>
      <w:tr w:rsidR="003752AA" w:rsidRPr="005254D3" w:rsidTr="003752AA">
        <w:tc>
          <w:tcPr>
            <w:tcW w:w="568" w:type="dxa"/>
          </w:tcPr>
          <w:p w:rsidR="003752AA" w:rsidRPr="005254D3" w:rsidRDefault="003752AA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651" w:type="dxa"/>
          </w:tcPr>
          <w:p w:rsidR="003752AA" w:rsidRPr="005254D3" w:rsidRDefault="003752AA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331 m from cliff.</w:t>
            </w:r>
          </w:p>
        </w:tc>
      </w:tr>
      <w:tr w:rsidR="003752AA" w:rsidRPr="005254D3" w:rsidTr="003752AA">
        <w:tc>
          <w:tcPr>
            <w:tcW w:w="568" w:type="dxa"/>
          </w:tcPr>
          <w:p w:rsidR="003752AA" w:rsidRPr="005254D3" w:rsidRDefault="003752AA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3651" w:type="dxa"/>
          </w:tcPr>
          <w:p w:rsidR="003752AA" w:rsidRPr="005254D3" w:rsidRDefault="003752AA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Bearing is 149</w:t>
            </w:r>
            <w:r w:rsidRPr="003752AA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3752AA" w:rsidRPr="005254D3" w:rsidTr="003752AA">
        <w:tc>
          <w:tcPr>
            <w:tcW w:w="568" w:type="dxa"/>
          </w:tcPr>
          <w:p w:rsidR="003752AA" w:rsidRPr="005254D3" w:rsidRDefault="003752AA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3651" w:type="dxa"/>
          </w:tcPr>
          <w:p w:rsidR="003752AA" w:rsidRPr="005254D3" w:rsidRDefault="00B50B3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99.7 m</w:t>
            </w:r>
          </w:p>
        </w:tc>
      </w:tr>
    </w:tbl>
    <w:tbl>
      <w:tblPr>
        <w:tblStyle w:val="TableGrid"/>
        <w:tblpPr w:leftFromText="180" w:rightFromText="180" w:vertAnchor="text" w:horzAnchor="page" w:tblpX="7483" w:tblpY="241"/>
        <w:tblW w:w="2093" w:type="dxa"/>
        <w:tblLook w:val="04A0" w:firstRow="1" w:lastRow="0" w:firstColumn="1" w:lastColumn="0" w:noHBand="0" w:noVBand="1"/>
      </w:tblPr>
      <w:tblGrid>
        <w:gridCol w:w="675"/>
        <w:gridCol w:w="1418"/>
      </w:tblGrid>
      <w:tr w:rsidR="00F25291" w:rsidRPr="005254D3" w:rsidTr="003752AA">
        <w:tc>
          <w:tcPr>
            <w:tcW w:w="2093" w:type="dxa"/>
            <w:gridSpan w:val="2"/>
          </w:tcPr>
          <w:p w:rsidR="00F25291" w:rsidRPr="005254D3" w:rsidRDefault="00F2529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Multiple Choice</w:t>
            </w:r>
          </w:p>
        </w:tc>
      </w:tr>
      <w:tr w:rsidR="00F25291" w:rsidRPr="005254D3" w:rsidTr="003752AA">
        <w:tc>
          <w:tcPr>
            <w:tcW w:w="675" w:type="dxa"/>
          </w:tcPr>
          <w:p w:rsidR="00F25291" w:rsidRPr="005254D3" w:rsidRDefault="00F2529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18" w:type="dxa"/>
          </w:tcPr>
          <w:p w:rsidR="00F25291" w:rsidRPr="005254D3" w:rsidRDefault="00B50B3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</w:tr>
      <w:tr w:rsidR="00F25291" w:rsidRPr="005254D3" w:rsidTr="003752AA">
        <w:tc>
          <w:tcPr>
            <w:tcW w:w="675" w:type="dxa"/>
          </w:tcPr>
          <w:p w:rsidR="00F25291" w:rsidRPr="005254D3" w:rsidRDefault="00F2529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18" w:type="dxa"/>
          </w:tcPr>
          <w:p w:rsidR="00F25291" w:rsidRPr="005254D3" w:rsidRDefault="00B50B3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</w:tr>
      <w:tr w:rsidR="00F25291" w:rsidRPr="005254D3" w:rsidTr="003752AA">
        <w:tc>
          <w:tcPr>
            <w:tcW w:w="675" w:type="dxa"/>
          </w:tcPr>
          <w:p w:rsidR="00F25291" w:rsidRPr="005254D3" w:rsidRDefault="00F2529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18" w:type="dxa"/>
          </w:tcPr>
          <w:p w:rsidR="00F25291" w:rsidRPr="005254D3" w:rsidRDefault="00B50B3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</w:tr>
      <w:tr w:rsidR="00F25291" w:rsidRPr="005254D3" w:rsidTr="003752AA">
        <w:tc>
          <w:tcPr>
            <w:tcW w:w="675" w:type="dxa"/>
          </w:tcPr>
          <w:p w:rsidR="00F25291" w:rsidRPr="005254D3" w:rsidRDefault="00F2529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418" w:type="dxa"/>
          </w:tcPr>
          <w:p w:rsidR="00F25291" w:rsidRPr="005254D3" w:rsidRDefault="00B50B3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</w:tr>
      <w:tr w:rsidR="00F25291" w:rsidRPr="005254D3" w:rsidTr="003752AA">
        <w:tc>
          <w:tcPr>
            <w:tcW w:w="675" w:type="dxa"/>
          </w:tcPr>
          <w:p w:rsidR="00F25291" w:rsidRPr="005254D3" w:rsidRDefault="00F2529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418" w:type="dxa"/>
          </w:tcPr>
          <w:p w:rsidR="00F25291" w:rsidRPr="005254D3" w:rsidRDefault="00B50B3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</w:tr>
      <w:tr w:rsidR="00F25291" w:rsidRPr="005254D3" w:rsidTr="003752AA">
        <w:tc>
          <w:tcPr>
            <w:tcW w:w="675" w:type="dxa"/>
          </w:tcPr>
          <w:p w:rsidR="00F25291" w:rsidRPr="005254D3" w:rsidRDefault="00F2529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418" w:type="dxa"/>
          </w:tcPr>
          <w:p w:rsidR="00F25291" w:rsidRPr="005254D3" w:rsidRDefault="00B50B3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</w:tr>
      <w:tr w:rsidR="00F25291" w:rsidRPr="005254D3" w:rsidTr="003752AA">
        <w:tc>
          <w:tcPr>
            <w:tcW w:w="675" w:type="dxa"/>
          </w:tcPr>
          <w:p w:rsidR="00F25291" w:rsidRPr="005254D3" w:rsidRDefault="00F2529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 xml:space="preserve">7    </w:t>
            </w:r>
          </w:p>
        </w:tc>
        <w:tc>
          <w:tcPr>
            <w:tcW w:w="1418" w:type="dxa"/>
          </w:tcPr>
          <w:p w:rsidR="00F25291" w:rsidRPr="005254D3" w:rsidRDefault="00B50B3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</w:tr>
      <w:tr w:rsidR="00F25291" w:rsidRPr="005254D3" w:rsidTr="003752AA">
        <w:tc>
          <w:tcPr>
            <w:tcW w:w="675" w:type="dxa"/>
          </w:tcPr>
          <w:p w:rsidR="00F25291" w:rsidRPr="005254D3" w:rsidRDefault="00F2529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418" w:type="dxa"/>
          </w:tcPr>
          <w:p w:rsidR="00F25291" w:rsidRPr="005254D3" w:rsidRDefault="00B50B3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</w:tr>
      <w:tr w:rsidR="00F25291" w:rsidRPr="005254D3" w:rsidTr="003752AA">
        <w:tc>
          <w:tcPr>
            <w:tcW w:w="675" w:type="dxa"/>
          </w:tcPr>
          <w:p w:rsidR="00F25291" w:rsidRPr="005254D3" w:rsidRDefault="00F2529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418" w:type="dxa"/>
          </w:tcPr>
          <w:p w:rsidR="00F25291" w:rsidRPr="005254D3" w:rsidRDefault="00B50B3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</w:tr>
      <w:tr w:rsidR="00F25291" w:rsidRPr="005254D3" w:rsidTr="003752AA">
        <w:tc>
          <w:tcPr>
            <w:tcW w:w="675" w:type="dxa"/>
          </w:tcPr>
          <w:p w:rsidR="00F25291" w:rsidRPr="005254D3" w:rsidRDefault="00F2529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418" w:type="dxa"/>
          </w:tcPr>
          <w:p w:rsidR="00F25291" w:rsidRPr="005254D3" w:rsidRDefault="00B50B3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</w:tr>
      <w:tr w:rsidR="00F25291" w:rsidRPr="005254D3" w:rsidTr="003752AA">
        <w:tc>
          <w:tcPr>
            <w:tcW w:w="675" w:type="dxa"/>
          </w:tcPr>
          <w:p w:rsidR="00F25291" w:rsidRPr="005254D3" w:rsidRDefault="00F2529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418" w:type="dxa"/>
          </w:tcPr>
          <w:p w:rsidR="00F25291" w:rsidRPr="005254D3" w:rsidRDefault="00B50B3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</w:tr>
      <w:tr w:rsidR="00F25291" w:rsidRPr="005254D3" w:rsidTr="003752AA">
        <w:tc>
          <w:tcPr>
            <w:tcW w:w="675" w:type="dxa"/>
          </w:tcPr>
          <w:p w:rsidR="00F25291" w:rsidRPr="005254D3" w:rsidRDefault="00F2529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418" w:type="dxa"/>
          </w:tcPr>
          <w:p w:rsidR="00F25291" w:rsidRPr="005254D3" w:rsidRDefault="00B50B3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</w:tr>
      <w:tr w:rsidR="00F25291" w:rsidRPr="005254D3" w:rsidTr="003752AA">
        <w:tc>
          <w:tcPr>
            <w:tcW w:w="675" w:type="dxa"/>
          </w:tcPr>
          <w:p w:rsidR="00F25291" w:rsidRPr="005254D3" w:rsidRDefault="00F2529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1418" w:type="dxa"/>
          </w:tcPr>
          <w:p w:rsidR="00F25291" w:rsidRPr="005254D3" w:rsidRDefault="00F2529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25291" w:rsidRPr="005254D3" w:rsidTr="003752AA">
        <w:tc>
          <w:tcPr>
            <w:tcW w:w="675" w:type="dxa"/>
          </w:tcPr>
          <w:p w:rsidR="00F25291" w:rsidRPr="005254D3" w:rsidRDefault="00F2529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1418" w:type="dxa"/>
          </w:tcPr>
          <w:p w:rsidR="00F25291" w:rsidRPr="005254D3" w:rsidRDefault="00F2529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25291" w:rsidRPr="005254D3" w:rsidTr="003752AA">
        <w:tc>
          <w:tcPr>
            <w:tcW w:w="675" w:type="dxa"/>
          </w:tcPr>
          <w:p w:rsidR="00F25291" w:rsidRPr="005254D3" w:rsidRDefault="00F2529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418" w:type="dxa"/>
          </w:tcPr>
          <w:p w:rsidR="00F25291" w:rsidRPr="005254D3" w:rsidRDefault="00F2529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25291" w:rsidRPr="005254D3" w:rsidTr="003752AA">
        <w:tc>
          <w:tcPr>
            <w:tcW w:w="675" w:type="dxa"/>
          </w:tcPr>
          <w:p w:rsidR="00F25291" w:rsidRPr="005254D3" w:rsidRDefault="00F2529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418" w:type="dxa"/>
          </w:tcPr>
          <w:p w:rsidR="00F25291" w:rsidRPr="005254D3" w:rsidRDefault="00F2529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25291" w:rsidRPr="005254D3" w:rsidTr="003752AA">
        <w:tc>
          <w:tcPr>
            <w:tcW w:w="675" w:type="dxa"/>
          </w:tcPr>
          <w:p w:rsidR="00F25291" w:rsidRPr="005254D3" w:rsidRDefault="00F2529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1418" w:type="dxa"/>
          </w:tcPr>
          <w:p w:rsidR="00F25291" w:rsidRPr="005254D3" w:rsidRDefault="00F2529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25291" w:rsidRPr="005254D3" w:rsidTr="003752AA">
        <w:tc>
          <w:tcPr>
            <w:tcW w:w="675" w:type="dxa"/>
          </w:tcPr>
          <w:p w:rsidR="00F25291" w:rsidRPr="005254D3" w:rsidRDefault="00F2529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1418" w:type="dxa"/>
          </w:tcPr>
          <w:p w:rsidR="00F25291" w:rsidRPr="005254D3" w:rsidRDefault="00F2529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25291" w:rsidRPr="005254D3" w:rsidTr="003752AA">
        <w:tc>
          <w:tcPr>
            <w:tcW w:w="675" w:type="dxa"/>
          </w:tcPr>
          <w:p w:rsidR="00F25291" w:rsidRPr="005254D3" w:rsidRDefault="00F2529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1418" w:type="dxa"/>
          </w:tcPr>
          <w:p w:rsidR="00F25291" w:rsidRPr="005254D3" w:rsidRDefault="00F2529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25291" w:rsidRPr="005254D3" w:rsidTr="003752AA">
        <w:tc>
          <w:tcPr>
            <w:tcW w:w="675" w:type="dxa"/>
          </w:tcPr>
          <w:p w:rsidR="00F25291" w:rsidRPr="005254D3" w:rsidRDefault="00F2529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418" w:type="dxa"/>
          </w:tcPr>
          <w:p w:rsidR="00F25291" w:rsidRPr="005254D3" w:rsidRDefault="00F2529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F25291" w:rsidRPr="005254D3" w:rsidRDefault="00F25291" w:rsidP="00F25291">
      <w:pPr>
        <w:rPr>
          <w:rFonts w:ascii="Times New Roman" w:hAnsi="Times New Roman" w:cs="Times New Roman"/>
          <w:sz w:val="28"/>
          <w:szCs w:val="28"/>
        </w:rPr>
      </w:pPr>
    </w:p>
    <w:p w:rsidR="00F25291" w:rsidRPr="005254D3" w:rsidRDefault="00F25291" w:rsidP="00F25291">
      <w:pPr>
        <w:rPr>
          <w:rFonts w:ascii="Times New Roman" w:hAnsi="Times New Roman" w:cs="Times New Roman"/>
          <w:sz w:val="28"/>
          <w:szCs w:val="28"/>
        </w:rPr>
      </w:pPr>
    </w:p>
    <w:p w:rsidR="00F25291" w:rsidRPr="005254D3" w:rsidRDefault="00F25291" w:rsidP="00F25291">
      <w:pPr>
        <w:rPr>
          <w:rFonts w:ascii="Times New Roman" w:hAnsi="Times New Roman" w:cs="Times New Roman"/>
          <w:sz w:val="28"/>
          <w:szCs w:val="28"/>
        </w:rPr>
      </w:pPr>
    </w:p>
    <w:p w:rsidR="00F25291" w:rsidRPr="005254D3" w:rsidRDefault="00F25291" w:rsidP="00F25291">
      <w:pPr>
        <w:rPr>
          <w:rFonts w:ascii="Times New Roman" w:hAnsi="Times New Roman" w:cs="Times New Roman"/>
          <w:sz w:val="28"/>
          <w:szCs w:val="28"/>
        </w:rPr>
      </w:pPr>
    </w:p>
    <w:p w:rsidR="00F25291" w:rsidRPr="005254D3" w:rsidRDefault="00F25291" w:rsidP="00F25291">
      <w:pPr>
        <w:rPr>
          <w:rFonts w:ascii="Times New Roman" w:hAnsi="Times New Roman" w:cs="Times New Roman"/>
          <w:sz w:val="28"/>
          <w:szCs w:val="28"/>
        </w:rPr>
      </w:pPr>
    </w:p>
    <w:p w:rsidR="00F25291" w:rsidRPr="005254D3" w:rsidRDefault="00F25291" w:rsidP="00F25291">
      <w:pPr>
        <w:rPr>
          <w:rFonts w:ascii="Times New Roman" w:hAnsi="Times New Roman" w:cs="Times New Roman"/>
          <w:sz w:val="28"/>
          <w:szCs w:val="28"/>
        </w:rPr>
      </w:pPr>
    </w:p>
    <w:p w:rsidR="00F25291" w:rsidRPr="005254D3" w:rsidRDefault="00F25291" w:rsidP="00F25291">
      <w:pPr>
        <w:rPr>
          <w:rFonts w:ascii="Times New Roman" w:hAnsi="Times New Roman" w:cs="Times New Roman"/>
          <w:sz w:val="28"/>
          <w:szCs w:val="28"/>
        </w:rPr>
      </w:pPr>
    </w:p>
    <w:p w:rsidR="00F25291" w:rsidRPr="005254D3" w:rsidRDefault="00F25291" w:rsidP="00F25291">
      <w:pPr>
        <w:rPr>
          <w:rFonts w:ascii="Times New Roman" w:hAnsi="Times New Roman" w:cs="Times New Roman"/>
          <w:sz w:val="28"/>
          <w:szCs w:val="28"/>
        </w:rPr>
      </w:pPr>
    </w:p>
    <w:p w:rsidR="00F25291" w:rsidRPr="005254D3" w:rsidRDefault="00F25291" w:rsidP="00F25291">
      <w:pPr>
        <w:rPr>
          <w:rFonts w:ascii="Times New Roman" w:hAnsi="Times New Roman" w:cs="Times New Roman"/>
          <w:sz w:val="28"/>
          <w:szCs w:val="28"/>
        </w:rPr>
      </w:pPr>
    </w:p>
    <w:p w:rsidR="00F25291" w:rsidRPr="005254D3" w:rsidRDefault="00F25291" w:rsidP="00F25291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XSpec="center" w:tblpY="2219"/>
        <w:tblW w:w="9683" w:type="dxa"/>
        <w:tblLook w:val="04A0" w:firstRow="1" w:lastRow="0" w:firstColumn="1" w:lastColumn="0" w:noHBand="0" w:noVBand="1"/>
      </w:tblPr>
      <w:tblGrid>
        <w:gridCol w:w="573"/>
        <w:gridCol w:w="573"/>
        <w:gridCol w:w="8537"/>
      </w:tblGrid>
      <w:tr w:rsidR="00F25291" w:rsidRPr="005254D3" w:rsidTr="003752AA">
        <w:tc>
          <w:tcPr>
            <w:tcW w:w="9683" w:type="dxa"/>
            <w:gridSpan w:val="3"/>
          </w:tcPr>
          <w:p w:rsidR="00F25291" w:rsidRPr="005254D3" w:rsidRDefault="00F2529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Longer Answer</w:t>
            </w:r>
          </w:p>
        </w:tc>
      </w:tr>
      <w:tr w:rsidR="00F25291" w:rsidRPr="005254D3" w:rsidTr="003752AA">
        <w:tc>
          <w:tcPr>
            <w:tcW w:w="573" w:type="dxa"/>
          </w:tcPr>
          <w:p w:rsidR="00F25291" w:rsidRPr="005254D3" w:rsidRDefault="00B50B3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73" w:type="dxa"/>
          </w:tcPr>
          <w:p w:rsidR="00F25291" w:rsidRPr="005254D3" w:rsidRDefault="00B50B3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8537" w:type="dxa"/>
          </w:tcPr>
          <w:p w:rsidR="00F25291" w:rsidRDefault="00B50B3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pict>
                <v:shape id="_x0000_s1104" type="#_x0000_t75" style="position:absolute;margin-left:28.2pt;margin-top:9.75pt;width:263.8pt;height:122.6pt;z-index:251797504;mso-position-horizontal-relative:text;mso-position-vertical-relative:text">
                  <v:imagedata r:id="rId104" o:title=""/>
                  <w10:wrap type="square"/>
                </v:shape>
                <o:OLEObject Type="Embed" ProgID="FXDraw3.Document" ShapeID="_x0000_s1104" DrawAspect="Content" ObjectID="_1392328413" r:id="rId105"/>
              </w:pict>
            </w:r>
          </w:p>
          <w:p w:rsidR="00B50B31" w:rsidRDefault="00B50B3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B50B31" w:rsidRDefault="00B50B3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B50B31" w:rsidRDefault="00B50B3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B50B31" w:rsidRDefault="00B50B3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B50B31" w:rsidRDefault="00B50B3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B50B31" w:rsidRPr="005254D3" w:rsidRDefault="00B50B3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25291" w:rsidRPr="005254D3" w:rsidTr="003752AA">
        <w:tc>
          <w:tcPr>
            <w:tcW w:w="573" w:type="dxa"/>
          </w:tcPr>
          <w:p w:rsidR="00F25291" w:rsidRPr="005254D3" w:rsidRDefault="00F2529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3" w:type="dxa"/>
          </w:tcPr>
          <w:p w:rsidR="00F25291" w:rsidRPr="005254D3" w:rsidRDefault="00B50B3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8537" w:type="dxa"/>
          </w:tcPr>
          <w:p w:rsidR="00F25291" w:rsidRDefault="004D2358" w:rsidP="003752AA">
            <w:pPr>
              <w:rPr>
                <w:rFonts w:ascii="Times New Roman" w:hAnsi="Times New Roman" w:cs="Times New Roman"/>
                <w:position w:val="-26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D2358">
              <w:rPr>
                <w:rFonts w:ascii="Times New Roman" w:hAnsi="Times New Roman" w:cs="Times New Roman"/>
                <w:color w:val="FF0000"/>
                <w:position w:val="-26"/>
                <w:sz w:val="28"/>
                <w:szCs w:val="28"/>
              </w:rPr>
              <w:object w:dxaOrig="2511" w:dyaOrig="1252">
                <v:shape id="_x0000_i1050" type="#_x0000_t75" style="width:125.25pt;height:62.25pt" o:ole="">
                  <v:imagedata r:id="rId106" o:title=""/>
                </v:shape>
                <o:OLEObject Type="Embed" ProgID="FXE300.Equation" ShapeID="_x0000_i1050" DrawAspect="Content" ObjectID="_1392328388" r:id="rId107"/>
              </w:object>
            </w:r>
            <w:r w:rsidRPr="004D2358">
              <w:rPr>
                <w:rFonts w:ascii="Times New Roman" w:hAnsi="Times New Roman" w:cs="Times New Roman"/>
                <w:position w:val="-26"/>
                <w:sz w:val="28"/>
                <w:szCs w:val="28"/>
              </w:rPr>
              <w:t xml:space="preserve"> </w:t>
            </w:r>
          </w:p>
          <w:p w:rsidR="004D2358" w:rsidRPr="004D2358" w:rsidRDefault="004D2358" w:rsidP="004D2358">
            <w:pPr>
              <w:rPr>
                <w:rFonts w:ascii="Times New Roman" w:hAnsi="Times New Roman" w:cs="Times New Roman"/>
                <w:position w:val="-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position w:val="-26"/>
                <w:sz w:val="28"/>
                <w:szCs w:val="28"/>
              </w:rPr>
              <w:t xml:space="preserve"> </w:t>
            </w:r>
          </w:p>
        </w:tc>
      </w:tr>
      <w:tr w:rsidR="00F25291" w:rsidRPr="005254D3" w:rsidTr="003752AA">
        <w:tc>
          <w:tcPr>
            <w:tcW w:w="573" w:type="dxa"/>
          </w:tcPr>
          <w:p w:rsidR="00F25291" w:rsidRPr="005254D3" w:rsidRDefault="00F2529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3" w:type="dxa"/>
          </w:tcPr>
          <w:p w:rsidR="00F25291" w:rsidRPr="005254D3" w:rsidRDefault="000E0B4A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8537" w:type="dxa"/>
          </w:tcPr>
          <w:p w:rsidR="00F25291" w:rsidRPr="004D2358" w:rsidRDefault="004D2358" w:rsidP="003752AA">
            <w:pPr>
              <w:rPr>
                <w:rFonts w:ascii="Times New Roman" w:hAnsi="Times New Roman" w:cs="Times New Roman"/>
                <w:position w:val="-124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D2358">
              <w:rPr>
                <w:rFonts w:ascii="Times New Roman" w:hAnsi="Times New Roman" w:cs="Times New Roman"/>
                <w:color w:val="FF0000"/>
                <w:position w:val="-124"/>
                <w:sz w:val="28"/>
                <w:szCs w:val="28"/>
              </w:rPr>
              <w:object w:dxaOrig="3390" w:dyaOrig="1412">
                <v:shape id="_x0000_i1051" type="#_x0000_t75" style="width:169.5pt;height:70.5pt" o:ole="">
                  <v:imagedata r:id="rId108" o:title=""/>
                </v:shape>
                <o:OLEObject Type="Embed" ProgID="FXE300.Equation" ShapeID="_x0000_i1051" DrawAspect="Content" ObjectID="_1392328389" r:id="rId109"/>
              </w:object>
            </w:r>
            <w:r w:rsidRPr="004D2358">
              <w:rPr>
                <w:rFonts w:ascii="Times New Roman" w:hAnsi="Times New Roman" w:cs="Times New Roman"/>
                <w:position w:val="-124"/>
                <w:sz w:val="28"/>
                <w:szCs w:val="28"/>
              </w:rPr>
              <w:t xml:space="preserve"> </w:t>
            </w:r>
          </w:p>
        </w:tc>
      </w:tr>
      <w:tr w:rsidR="00F25291" w:rsidRPr="005254D3" w:rsidTr="003752AA">
        <w:tc>
          <w:tcPr>
            <w:tcW w:w="573" w:type="dxa"/>
          </w:tcPr>
          <w:p w:rsidR="00F25291" w:rsidRPr="005254D3" w:rsidRDefault="000E0B4A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73" w:type="dxa"/>
          </w:tcPr>
          <w:p w:rsidR="00F25291" w:rsidRPr="005254D3" w:rsidRDefault="000E0B4A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8537" w:type="dxa"/>
          </w:tcPr>
          <w:p w:rsidR="00F25291" w:rsidRDefault="00756EEC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pict>
                <v:shape id="_x0000_s1107" type="#_x0000_t75" style="position:absolute;margin-left:94.8pt;margin-top:9.7pt;width:177.7pt;height:143.9pt;z-index:251799552;mso-position-horizontal-relative:text;mso-position-vertical-relative:text">
                  <v:imagedata r:id="rId110" o:title=""/>
                  <w10:wrap type="square"/>
                </v:shape>
                <o:OLEObject Type="Embed" ProgID="FXDraw3.Document" ShapeID="_x0000_s1107" DrawAspect="Content" ObjectID="_1392328414" r:id="rId111"/>
              </w:pict>
            </w:r>
          </w:p>
          <w:p w:rsidR="00756EEC" w:rsidRDefault="00756EEC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56EEC" w:rsidRDefault="00756EEC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56EEC" w:rsidRDefault="00756EEC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56EEC" w:rsidRDefault="00756EEC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56EEC" w:rsidRDefault="00756EEC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56EEC" w:rsidRDefault="00756EEC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56EEC" w:rsidRDefault="00756EEC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56EEC" w:rsidRDefault="00756EEC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56EEC" w:rsidRPr="005254D3" w:rsidRDefault="00756EEC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25291" w:rsidRPr="005254D3" w:rsidTr="003752AA">
        <w:tc>
          <w:tcPr>
            <w:tcW w:w="573" w:type="dxa"/>
          </w:tcPr>
          <w:p w:rsidR="00F25291" w:rsidRPr="005254D3" w:rsidRDefault="00F2529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3" w:type="dxa"/>
          </w:tcPr>
          <w:p w:rsidR="00F25291" w:rsidRPr="005254D3" w:rsidRDefault="000E0B4A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8537" w:type="dxa"/>
          </w:tcPr>
          <w:p w:rsidR="00F25291" w:rsidRPr="00756EEC" w:rsidRDefault="00756EEC" w:rsidP="003752AA">
            <w:pPr>
              <w:rPr>
                <w:rFonts w:ascii="Times New Roman" w:hAnsi="Times New Roman" w:cs="Times New Roman"/>
                <w:position w:val="-11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56EEC">
              <w:rPr>
                <w:rFonts w:ascii="Times New Roman" w:hAnsi="Times New Roman" w:cs="Times New Roman"/>
                <w:color w:val="FF0000"/>
                <w:position w:val="-118"/>
                <w:sz w:val="28"/>
                <w:szCs w:val="28"/>
              </w:rPr>
              <w:object w:dxaOrig="2511" w:dyaOrig="1552">
                <v:shape id="_x0000_i1052" type="#_x0000_t75" style="width:125.25pt;height:77.25pt" o:ole="">
                  <v:imagedata r:id="rId112" o:title=""/>
                </v:shape>
                <o:OLEObject Type="Embed" ProgID="FXE300.Equation" ShapeID="_x0000_i1052" DrawAspect="Content" ObjectID="_1392328390" r:id="rId113"/>
              </w:object>
            </w:r>
            <w:r w:rsidRPr="00756EEC">
              <w:rPr>
                <w:rFonts w:ascii="Times New Roman" w:hAnsi="Times New Roman" w:cs="Times New Roman"/>
                <w:position w:val="-118"/>
                <w:sz w:val="28"/>
                <w:szCs w:val="28"/>
              </w:rPr>
              <w:t xml:space="preserve"> </w:t>
            </w:r>
          </w:p>
        </w:tc>
      </w:tr>
      <w:tr w:rsidR="00F25291" w:rsidRPr="005254D3" w:rsidTr="003752AA">
        <w:tc>
          <w:tcPr>
            <w:tcW w:w="573" w:type="dxa"/>
          </w:tcPr>
          <w:p w:rsidR="00F25291" w:rsidRPr="005254D3" w:rsidRDefault="00F25291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3" w:type="dxa"/>
          </w:tcPr>
          <w:p w:rsidR="00F25291" w:rsidRPr="005254D3" w:rsidRDefault="000E0B4A" w:rsidP="0037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8537" w:type="dxa"/>
          </w:tcPr>
          <w:p w:rsidR="00F25291" w:rsidRPr="000E0B4A" w:rsidRDefault="000E0B4A" w:rsidP="003752AA">
            <w:pPr>
              <w:rPr>
                <w:rFonts w:ascii="Times New Roman" w:hAnsi="Times New Roman" w:cs="Times New Roman"/>
                <w:position w:val="-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E0B4A">
              <w:rPr>
                <w:rFonts w:ascii="Times New Roman" w:hAnsi="Times New Roman" w:cs="Times New Roman"/>
                <w:color w:val="FF0000"/>
                <w:position w:val="-8"/>
                <w:sz w:val="28"/>
                <w:szCs w:val="28"/>
              </w:rPr>
              <w:object w:dxaOrig="5980" w:dyaOrig="3231">
                <v:shape id="_x0000_i1053" type="#_x0000_t75" style="width:299.25pt;height:161.25pt" o:ole="">
                  <v:imagedata r:id="rId114" o:title=""/>
                </v:shape>
                <o:OLEObject Type="Embed" ProgID="FXE300.Equation" ShapeID="_x0000_i1053" DrawAspect="Content" ObjectID="_1392328391" r:id="rId115"/>
              </w:object>
            </w:r>
            <w:r w:rsidRPr="000E0B4A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t xml:space="preserve"> </w:t>
            </w:r>
          </w:p>
        </w:tc>
      </w:tr>
    </w:tbl>
    <w:p w:rsidR="00F25291" w:rsidRPr="005254D3" w:rsidRDefault="00F25291" w:rsidP="00F25291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620828" w:rsidRDefault="00620828"/>
    <w:p w:rsidR="00F25291" w:rsidRDefault="00F25291">
      <w:pPr>
        <w:sectPr w:rsidR="00F25291" w:rsidSect="00F25291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620828" w:rsidRDefault="00620828"/>
    <w:p w:rsidR="00620828" w:rsidRDefault="00620828"/>
    <w:sectPr w:rsidR="00620828" w:rsidSect="00620828">
      <w:type w:val="continuous"/>
      <w:pgSz w:w="11906" w:h="16838"/>
      <w:pgMar w:top="720" w:right="720" w:bottom="720" w:left="720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4636" w:rsidRDefault="00614636" w:rsidP="00E24335">
      <w:pPr>
        <w:spacing w:after="0" w:line="240" w:lineRule="auto"/>
      </w:pPr>
      <w:r>
        <w:separator/>
      </w:r>
    </w:p>
  </w:endnote>
  <w:endnote w:type="continuationSeparator" w:id="0">
    <w:p w:rsidR="00614636" w:rsidRDefault="00614636" w:rsidP="00E243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807"/>
      <w:gridCol w:w="1068"/>
      <w:gridCol w:w="4807"/>
    </w:tblGrid>
    <w:tr w:rsidR="003752AA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3752AA" w:rsidRDefault="003752AA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3752AA" w:rsidRDefault="003752AA">
          <w:pPr>
            <w:pStyle w:val="NoSpacing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\* MERGEFORMAT </w:instrText>
          </w:r>
          <w:r>
            <w:fldChar w:fldCharType="separate"/>
          </w:r>
          <w:r w:rsidR="000E0B4A" w:rsidRPr="000E0B4A">
            <w:rPr>
              <w:rFonts w:asciiTheme="majorHAnsi" w:hAnsiTheme="majorHAnsi"/>
              <w:b/>
              <w:noProof/>
            </w:rPr>
            <w:t>11</w:t>
          </w:r>
          <w:r>
            <w:rPr>
              <w:rFonts w:asciiTheme="majorHAnsi" w:hAnsiTheme="majorHAnsi"/>
              <w:b/>
              <w:noProof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3752AA" w:rsidRDefault="003752AA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3752AA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3752AA" w:rsidRDefault="003752AA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3752AA" w:rsidRDefault="003752AA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3752AA" w:rsidRDefault="003752AA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3752AA" w:rsidRDefault="003752A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4636" w:rsidRDefault="00614636" w:rsidP="00E24335">
      <w:pPr>
        <w:spacing w:after="0" w:line="240" w:lineRule="auto"/>
      </w:pPr>
      <w:r>
        <w:separator/>
      </w:r>
    </w:p>
  </w:footnote>
  <w:footnote w:type="continuationSeparator" w:id="0">
    <w:p w:rsidR="00614636" w:rsidRDefault="00614636" w:rsidP="00E243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52AA" w:rsidRDefault="003752AA">
    <w:pPr>
      <w:pStyle w:val="Header"/>
    </w:pPr>
    <w:r>
      <w:t>Right Triangle Trigonometry</w:t>
    </w:r>
    <w:r>
      <w:tab/>
      <w:t>Topic Test</w:t>
    </w:r>
    <w:r>
      <w:tab/>
    </w:r>
    <w:r>
      <w:tab/>
      <w:t>2012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52AA" w:rsidRPr="00676A45" w:rsidRDefault="003752AA" w:rsidP="00FB269C">
    <w:pPr>
      <w:pStyle w:val="Header"/>
      <w:rPr>
        <w:rFonts w:ascii="Monotype Corsiva" w:hAnsi="Monotype Corsiva"/>
        <w:sz w:val="48"/>
        <w:szCs w:val="48"/>
      </w:rPr>
    </w:pPr>
    <w:r>
      <w:rPr>
        <w:rFonts w:ascii="Monotype Corsiva" w:hAnsi="Monotype Corsiva"/>
        <w:sz w:val="48"/>
        <w:szCs w:val="48"/>
      </w:rPr>
      <w:tab/>
    </w:r>
    <w:r w:rsidRPr="00676A45">
      <w:rPr>
        <w:rFonts w:ascii="Monotype Corsiva" w:hAnsi="Monotype Corsiva"/>
        <w:sz w:val="48"/>
        <w:szCs w:val="48"/>
      </w:rPr>
      <w:t>High School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5B6688"/>
    <w:multiLevelType w:val="hybridMultilevel"/>
    <w:tmpl w:val="DA023172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891601"/>
    <w:multiLevelType w:val="hybridMultilevel"/>
    <w:tmpl w:val="7458C06C"/>
    <w:lvl w:ilvl="0" w:tplc="0C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F76059"/>
    <w:multiLevelType w:val="hybridMultilevel"/>
    <w:tmpl w:val="7FD44B4C"/>
    <w:lvl w:ilvl="0" w:tplc="E18E9F44">
      <w:start w:val="2"/>
      <w:numFmt w:val="upperLetter"/>
      <w:lvlText w:val="%1."/>
      <w:lvlJc w:val="left"/>
      <w:pPr>
        <w:ind w:left="76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85" w:hanging="360"/>
      </w:pPr>
    </w:lvl>
    <w:lvl w:ilvl="2" w:tplc="0C09001B" w:tentative="1">
      <w:start w:val="1"/>
      <w:numFmt w:val="lowerRoman"/>
      <w:lvlText w:val="%3."/>
      <w:lvlJc w:val="right"/>
      <w:pPr>
        <w:ind w:left="2205" w:hanging="180"/>
      </w:pPr>
    </w:lvl>
    <w:lvl w:ilvl="3" w:tplc="0C09000F" w:tentative="1">
      <w:start w:val="1"/>
      <w:numFmt w:val="decimal"/>
      <w:lvlText w:val="%4."/>
      <w:lvlJc w:val="left"/>
      <w:pPr>
        <w:ind w:left="2925" w:hanging="360"/>
      </w:pPr>
    </w:lvl>
    <w:lvl w:ilvl="4" w:tplc="0C090019" w:tentative="1">
      <w:start w:val="1"/>
      <w:numFmt w:val="lowerLetter"/>
      <w:lvlText w:val="%5."/>
      <w:lvlJc w:val="left"/>
      <w:pPr>
        <w:ind w:left="3645" w:hanging="360"/>
      </w:pPr>
    </w:lvl>
    <w:lvl w:ilvl="5" w:tplc="0C09001B" w:tentative="1">
      <w:start w:val="1"/>
      <w:numFmt w:val="lowerRoman"/>
      <w:lvlText w:val="%6."/>
      <w:lvlJc w:val="right"/>
      <w:pPr>
        <w:ind w:left="4365" w:hanging="180"/>
      </w:pPr>
    </w:lvl>
    <w:lvl w:ilvl="6" w:tplc="0C09000F" w:tentative="1">
      <w:start w:val="1"/>
      <w:numFmt w:val="decimal"/>
      <w:lvlText w:val="%7."/>
      <w:lvlJc w:val="left"/>
      <w:pPr>
        <w:ind w:left="5085" w:hanging="360"/>
      </w:pPr>
    </w:lvl>
    <w:lvl w:ilvl="7" w:tplc="0C090019" w:tentative="1">
      <w:start w:val="1"/>
      <w:numFmt w:val="lowerLetter"/>
      <w:lvlText w:val="%8."/>
      <w:lvlJc w:val="left"/>
      <w:pPr>
        <w:ind w:left="5805" w:hanging="360"/>
      </w:pPr>
    </w:lvl>
    <w:lvl w:ilvl="8" w:tplc="0C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">
    <w:nsid w:val="21FF739B"/>
    <w:multiLevelType w:val="hybridMultilevel"/>
    <w:tmpl w:val="BF4442DA"/>
    <w:lvl w:ilvl="0" w:tplc="686C5C06">
      <w:start w:val="1"/>
      <w:numFmt w:val="upperLetter"/>
      <w:lvlText w:val="%1."/>
      <w:lvlJc w:val="left"/>
      <w:pPr>
        <w:ind w:left="58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05" w:hanging="360"/>
      </w:pPr>
    </w:lvl>
    <w:lvl w:ilvl="2" w:tplc="0C09001B" w:tentative="1">
      <w:start w:val="1"/>
      <w:numFmt w:val="lowerRoman"/>
      <w:lvlText w:val="%3."/>
      <w:lvlJc w:val="right"/>
      <w:pPr>
        <w:ind w:left="2025" w:hanging="180"/>
      </w:pPr>
    </w:lvl>
    <w:lvl w:ilvl="3" w:tplc="0C09000F" w:tentative="1">
      <w:start w:val="1"/>
      <w:numFmt w:val="decimal"/>
      <w:lvlText w:val="%4."/>
      <w:lvlJc w:val="left"/>
      <w:pPr>
        <w:ind w:left="2745" w:hanging="360"/>
      </w:pPr>
    </w:lvl>
    <w:lvl w:ilvl="4" w:tplc="0C090019" w:tentative="1">
      <w:start w:val="1"/>
      <w:numFmt w:val="lowerLetter"/>
      <w:lvlText w:val="%5."/>
      <w:lvlJc w:val="left"/>
      <w:pPr>
        <w:ind w:left="3465" w:hanging="360"/>
      </w:pPr>
    </w:lvl>
    <w:lvl w:ilvl="5" w:tplc="0C09001B" w:tentative="1">
      <w:start w:val="1"/>
      <w:numFmt w:val="lowerRoman"/>
      <w:lvlText w:val="%6."/>
      <w:lvlJc w:val="right"/>
      <w:pPr>
        <w:ind w:left="4185" w:hanging="180"/>
      </w:pPr>
    </w:lvl>
    <w:lvl w:ilvl="6" w:tplc="0C09000F" w:tentative="1">
      <w:start w:val="1"/>
      <w:numFmt w:val="decimal"/>
      <w:lvlText w:val="%7."/>
      <w:lvlJc w:val="left"/>
      <w:pPr>
        <w:ind w:left="4905" w:hanging="360"/>
      </w:pPr>
    </w:lvl>
    <w:lvl w:ilvl="7" w:tplc="0C090019" w:tentative="1">
      <w:start w:val="1"/>
      <w:numFmt w:val="lowerLetter"/>
      <w:lvlText w:val="%8."/>
      <w:lvlJc w:val="left"/>
      <w:pPr>
        <w:ind w:left="5625" w:hanging="360"/>
      </w:pPr>
    </w:lvl>
    <w:lvl w:ilvl="8" w:tplc="0C09001B" w:tentative="1">
      <w:start w:val="1"/>
      <w:numFmt w:val="lowerRoman"/>
      <w:lvlText w:val="%9."/>
      <w:lvlJc w:val="right"/>
      <w:pPr>
        <w:ind w:left="6345" w:hanging="180"/>
      </w:pPr>
    </w:lvl>
  </w:abstractNum>
  <w:abstractNum w:abstractNumId="4">
    <w:nsid w:val="2CE61EAC"/>
    <w:multiLevelType w:val="multilevel"/>
    <w:tmpl w:val="02AE50C0"/>
    <w:styleLink w:val="Examstyle"/>
    <w:lvl w:ilvl="0">
      <w:start w:val="1"/>
      <w:numFmt w:val="lowerLetter"/>
      <w:lvlText w:val="%1)"/>
      <w:lvlJc w:val="left"/>
      <w:pPr>
        <w:ind w:left="680" w:hanging="680"/>
      </w:pPr>
      <w:rPr>
        <w:rFonts w:hint="default"/>
      </w:rPr>
    </w:lvl>
    <w:lvl w:ilvl="1">
      <w:start w:val="1"/>
      <w:numFmt w:val="lowerRoman"/>
      <w:lvlText w:val="(%2)"/>
      <w:lvlJc w:val="left"/>
      <w:pPr>
        <w:ind w:left="1134" w:hanging="774"/>
      </w:pPr>
      <w:rPr>
        <w:rFonts w:hint="default"/>
      </w:rPr>
    </w:lvl>
    <w:lvl w:ilvl="2">
      <w:start w:val="1"/>
      <w:numFmt w:val="upperLetter"/>
      <w:lvlText w:val="%3)"/>
      <w:lvlJc w:val="left"/>
      <w:pPr>
        <w:ind w:left="1758" w:hanging="73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>
    <w:nsid w:val="300A21B8"/>
    <w:multiLevelType w:val="hybridMultilevel"/>
    <w:tmpl w:val="600894D0"/>
    <w:lvl w:ilvl="0" w:tplc="A5ECB8B4">
      <w:start w:val="1"/>
      <w:numFmt w:val="upperLetter"/>
      <w:lvlText w:val="%1."/>
      <w:lvlJc w:val="left"/>
      <w:pPr>
        <w:ind w:left="58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05" w:hanging="360"/>
      </w:pPr>
    </w:lvl>
    <w:lvl w:ilvl="2" w:tplc="0C09001B" w:tentative="1">
      <w:start w:val="1"/>
      <w:numFmt w:val="lowerRoman"/>
      <w:lvlText w:val="%3."/>
      <w:lvlJc w:val="right"/>
      <w:pPr>
        <w:ind w:left="2025" w:hanging="180"/>
      </w:pPr>
    </w:lvl>
    <w:lvl w:ilvl="3" w:tplc="0C09000F" w:tentative="1">
      <w:start w:val="1"/>
      <w:numFmt w:val="decimal"/>
      <w:lvlText w:val="%4."/>
      <w:lvlJc w:val="left"/>
      <w:pPr>
        <w:ind w:left="2745" w:hanging="360"/>
      </w:pPr>
    </w:lvl>
    <w:lvl w:ilvl="4" w:tplc="0C090019" w:tentative="1">
      <w:start w:val="1"/>
      <w:numFmt w:val="lowerLetter"/>
      <w:lvlText w:val="%5."/>
      <w:lvlJc w:val="left"/>
      <w:pPr>
        <w:ind w:left="3465" w:hanging="360"/>
      </w:pPr>
    </w:lvl>
    <w:lvl w:ilvl="5" w:tplc="0C09001B" w:tentative="1">
      <w:start w:val="1"/>
      <w:numFmt w:val="lowerRoman"/>
      <w:lvlText w:val="%6."/>
      <w:lvlJc w:val="right"/>
      <w:pPr>
        <w:ind w:left="4185" w:hanging="180"/>
      </w:pPr>
    </w:lvl>
    <w:lvl w:ilvl="6" w:tplc="0C09000F" w:tentative="1">
      <w:start w:val="1"/>
      <w:numFmt w:val="decimal"/>
      <w:lvlText w:val="%7."/>
      <w:lvlJc w:val="left"/>
      <w:pPr>
        <w:ind w:left="4905" w:hanging="360"/>
      </w:pPr>
    </w:lvl>
    <w:lvl w:ilvl="7" w:tplc="0C090019" w:tentative="1">
      <w:start w:val="1"/>
      <w:numFmt w:val="lowerLetter"/>
      <w:lvlText w:val="%8."/>
      <w:lvlJc w:val="left"/>
      <w:pPr>
        <w:ind w:left="5625" w:hanging="360"/>
      </w:pPr>
    </w:lvl>
    <w:lvl w:ilvl="8" w:tplc="0C09001B" w:tentative="1">
      <w:start w:val="1"/>
      <w:numFmt w:val="lowerRoman"/>
      <w:lvlText w:val="%9."/>
      <w:lvlJc w:val="right"/>
      <w:pPr>
        <w:ind w:left="6345" w:hanging="180"/>
      </w:pPr>
    </w:lvl>
  </w:abstractNum>
  <w:abstractNum w:abstractNumId="6">
    <w:nsid w:val="428C2744"/>
    <w:multiLevelType w:val="hybridMultilevel"/>
    <w:tmpl w:val="BB428864"/>
    <w:lvl w:ilvl="0" w:tplc="441EA1FC">
      <w:start w:val="1"/>
      <w:numFmt w:val="upperLetter"/>
      <w:lvlText w:val="%1."/>
      <w:lvlJc w:val="left"/>
      <w:pPr>
        <w:ind w:left="10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740" w:hanging="360"/>
      </w:pPr>
    </w:lvl>
    <w:lvl w:ilvl="2" w:tplc="0C09001B" w:tentative="1">
      <w:start w:val="1"/>
      <w:numFmt w:val="lowerRoman"/>
      <w:lvlText w:val="%3."/>
      <w:lvlJc w:val="right"/>
      <w:pPr>
        <w:ind w:left="2460" w:hanging="180"/>
      </w:pPr>
    </w:lvl>
    <w:lvl w:ilvl="3" w:tplc="0C09000F" w:tentative="1">
      <w:start w:val="1"/>
      <w:numFmt w:val="decimal"/>
      <w:lvlText w:val="%4."/>
      <w:lvlJc w:val="left"/>
      <w:pPr>
        <w:ind w:left="3180" w:hanging="360"/>
      </w:pPr>
    </w:lvl>
    <w:lvl w:ilvl="4" w:tplc="0C090019" w:tentative="1">
      <w:start w:val="1"/>
      <w:numFmt w:val="lowerLetter"/>
      <w:lvlText w:val="%5."/>
      <w:lvlJc w:val="left"/>
      <w:pPr>
        <w:ind w:left="3900" w:hanging="360"/>
      </w:pPr>
    </w:lvl>
    <w:lvl w:ilvl="5" w:tplc="0C09001B" w:tentative="1">
      <w:start w:val="1"/>
      <w:numFmt w:val="lowerRoman"/>
      <w:lvlText w:val="%6."/>
      <w:lvlJc w:val="right"/>
      <w:pPr>
        <w:ind w:left="4620" w:hanging="180"/>
      </w:pPr>
    </w:lvl>
    <w:lvl w:ilvl="6" w:tplc="0C09000F" w:tentative="1">
      <w:start w:val="1"/>
      <w:numFmt w:val="decimal"/>
      <w:lvlText w:val="%7."/>
      <w:lvlJc w:val="left"/>
      <w:pPr>
        <w:ind w:left="5340" w:hanging="360"/>
      </w:pPr>
    </w:lvl>
    <w:lvl w:ilvl="7" w:tplc="0C090019" w:tentative="1">
      <w:start w:val="1"/>
      <w:numFmt w:val="lowerLetter"/>
      <w:lvlText w:val="%8."/>
      <w:lvlJc w:val="left"/>
      <w:pPr>
        <w:ind w:left="6060" w:hanging="360"/>
      </w:pPr>
    </w:lvl>
    <w:lvl w:ilvl="8" w:tplc="0C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7">
    <w:nsid w:val="5F7E3122"/>
    <w:multiLevelType w:val="hybridMultilevel"/>
    <w:tmpl w:val="6032F018"/>
    <w:lvl w:ilvl="0" w:tplc="C846BE76">
      <w:start w:val="1"/>
      <w:numFmt w:val="upperLetter"/>
      <w:lvlText w:val="%1."/>
      <w:lvlJc w:val="left"/>
      <w:pPr>
        <w:ind w:left="6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80" w:hanging="360"/>
      </w:pPr>
    </w:lvl>
    <w:lvl w:ilvl="2" w:tplc="0C09001B" w:tentative="1">
      <w:start w:val="1"/>
      <w:numFmt w:val="lowerRoman"/>
      <w:lvlText w:val="%3."/>
      <w:lvlJc w:val="right"/>
      <w:pPr>
        <w:ind w:left="2100" w:hanging="180"/>
      </w:pPr>
    </w:lvl>
    <w:lvl w:ilvl="3" w:tplc="0C09000F" w:tentative="1">
      <w:start w:val="1"/>
      <w:numFmt w:val="decimal"/>
      <w:lvlText w:val="%4."/>
      <w:lvlJc w:val="left"/>
      <w:pPr>
        <w:ind w:left="2820" w:hanging="360"/>
      </w:pPr>
    </w:lvl>
    <w:lvl w:ilvl="4" w:tplc="0C090019" w:tentative="1">
      <w:start w:val="1"/>
      <w:numFmt w:val="lowerLetter"/>
      <w:lvlText w:val="%5."/>
      <w:lvlJc w:val="left"/>
      <w:pPr>
        <w:ind w:left="3540" w:hanging="360"/>
      </w:pPr>
    </w:lvl>
    <w:lvl w:ilvl="5" w:tplc="0C09001B" w:tentative="1">
      <w:start w:val="1"/>
      <w:numFmt w:val="lowerRoman"/>
      <w:lvlText w:val="%6."/>
      <w:lvlJc w:val="right"/>
      <w:pPr>
        <w:ind w:left="4260" w:hanging="180"/>
      </w:pPr>
    </w:lvl>
    <w:lvl w:ilvl="6" w:tplc="0C09000F" w:tentative="1">
      <w:start w:val="1"/>
      <w:numFmt w:val="decimal"/>
      <w:lvlText w:val="%7."/>
      <w:lvlJc w:val="left"/>
      <w:pPr>
        <w:ind w:left="4980" w:hanging="360"/>
      </w:pPr>
    </w:lvl>
    <w:lvl w:ilvl="7" w:tplc="0C090019" w:tentative="1">
      <w:start w:val="1"/>
      <w:numFmt w:val="lowerLetter"/>
      <w:lvlText w:val="%8."/>
      <w:lvlJc w:val="left"/>
      <w:pPr>
        <w:ind w:left="5700" w:hanging="360"/>
      </w:pPr>
    </w:lvl>
    <w:lvl w:ilvl="8" w:tplc="0C09001B" w:tentative="1">
      <w:start w:val="1"/>
      <w:numFmt w:val="lowerRoman"/>
      <w:lvlText w:val="%9."/>
      <w:lvlJc w:val="right"/>
      <w:pPr>
        <w:ind w:left="642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7"/>
  </w:num>
  <w:num w:numId="5">
    <w:abstractNumId w:val="6"/>
  </w:num>
  <w:num w:numId="6">
    <w:abstractNumId w:val="5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2435"/>
    <w:rsid w:val="00013474"/>
    <w:rsid w:val="00031826"/>
    <w:rsid w:val="00034138"/>
    <w:rsid w:val="00054524"/>
    <w:rsid w:val="00072016"/>
    <w:rsid w:val="000770C2"/>
    <w:rsid w:val="000E0B4A"/>
    <w:rsid w:val="000F41E0"/>
    <w:rsid w:val="0012687D"/>
    <w:rsid w:val="00134156"/>
    <w:rsid w:val="00156252"/>
    <w:rsid w:val="00173CD0"/>
    <w:rsid w:val="00173E00"/>
    <w:rsid w:val="0018418B"/>
    <w:rsid w:val="0019427A"/>
    <w:rsid w:val="001D75FA"/>
    <w:rsid w:val="001E504A"/>
    <w:rsid w:val="00205B87"/>
    <w:rsid w:val="002A27BC"/>
    <w:rsid w:val="002A3D0B"/>
    <w:rsid w:val="002B1E81"/>
    <w:rsid w:val="002C20A1"/>
    <w:rsid w:val="002F08A0"/>
    <w:rsid w:val="003157FF"/>
    <w:rsid w:val="00325B6E"/>
    <w:rsid w:val="0033127F"/>
    <w:rsid w:val="00336119"/>
    <w:rsid w:val="003752AA"/>
    <w:rsid w:val="003A2236"/>
    <w:rsid w:val="003B33B8"/>
    <w:rsid w:val="004355BF"/>
    <w:rsid w:val="00436983"/>
    <w:rsid w:val="00464BB4"/>
    <w:rsid w:val="004A7FD9"/>
    <w:rsid w:val="004D2358"/>
    <w:rsid w:val="004E1905"/>
    <w:rsid w:val="004E5BED"/>
    <w:rsid w:val="00512641"/>
    <w:rsid w:val="005143FA"/>
    <w:rsid w:val="00532CE0"/>
    <w:rsid w:val="00587A23"/>
    <w:rsid w:val="005D7584"/>
    <w:rsid w:val="005E3D07"/>
    <w:rsid w:val="005F3D0F"/>
    <w:rsid w:val="00605251"/>
    <w:rsid w:val="00614636"/>
    <w:rsid w:val="00620828"/>
    <w:rsid w:val="006708B0"/>
    <w:rsid w:val="00676A45"/>
    <w:rsid w:val="00681B74"/>
    <w:rsid w:val="0069622A"/>
    <w:rsid w:val="006D5D42"/>
    <w:rsid w:val="0070532A"/>
    <w:rsid w:val="0071284D"/>
    <w:rsid w:val="007222B1"/>
    <w:rsid w:val="00723F36"/>
    <w:rsid w:val="007452A3"/>
    <w:rsid w:val="00756EEC"/>
    <w:rsid w:val="00772707"/>
    <w:rsid w:val="007913C5"/>
    <w:rsid w:val="007E2435"/>
    <w:rsid w:val="007E34C7"/>
    <w:rsid w:val="007E3850"/>
    <w:rsid w:val="008068B9"/>
    <w:rsid w:val="00830435"/>
    <w:rsid w:val="008839FB"/>
    <w:rsid w:val="0089748B"/>
    <w:rsid w:val="008D3E75"/>
    <w:rsid w:val="00915C54"/>
    <w:rsid w:val="00925B36"/>
    <w:rsid w:val="009315B7"/>
    <w:rsid w:val="00932B35"/>
    <w:rsid w:val="00945817"/>
    <w:rsid w:val="00960348"/>
    <w:rsid w:val="00995214"/>
    <w:rsid w:val="00995DC9"/>
    <w:rsid w:val="009A1E43"/>
    <w:rsid w:val="009C3922"/>
    <w:rsid w:val="009D28DC"/>
    <w:rsid w:val="00A0310D"/>
    <w:rsid w:val="00A3116E"/>
    <w:rsid w:val="00A66A0F"/>
    <w:rsid w:val="00A90982"/>
    <w:rsid w:val="00A93362"/>
    <w:rsid w:val="00AF14CE"/>
    <w:rsid w:val="00AF6889"/>
    <w:rsid w:val="00B23E5A"/>
    <w:rsid w:val="00B3556B"/>
    <w:rsid w:val="00B50B31"/>
    <w:rsid w:val="00B56A89"/>
    <w:rsid w:val="00BD6FF3"/>
    <w:rsid w:val="00BF7A39"/>
    <w:rsid w:val="00C51347"/>
    <w:rsid w:val="00C6546B"/>
    <w:rsid w:val="00C67F16"/>
    <w:rsid w:val="00CE2C5D"/>
    <w:rsid w:val="00CF03AB"/>
    <w:rsid w:val="00D01508"/>
    <w:rsid w:val="00DA59C6"/>
    <w:rsid w:val="00DB5155"/>
    <w:rsid w:val="00DB5487"/>
    <w:rsid w:val="00DB77AB"/>
    <w:rsid w:val="00DF2F12"/>
    <w:rsid w:val="00E24335"/>
    <w:rsid w:val="00E417C3"/>
    <w:rsid w:val="00E60545"/>
    <w:rsid w:val="00E608E5"/>
    <w:rsid w:val="00E71ED7"/>
    <w:rsid w:val="00E8036C"/>
    <w:rsid w:val="00EA78AC"/>
    <w:rsid w:val="00EB29D3"/>
    <w:rsid w:val="00EE2E54"/>
    <w:rsid w:val="00F16809"/>
    <w:rsid w:val="00F25291"/>
    <w:rsid w:val="00F27D76"/>
    <w:rsid w:val="00F35853"/>
    <w:rsid w:val="00F670BA"/>
    <w:rsid w:val="00F74C21"/>
    <w:rsid w:val="00F921F0"/>
    <w:rsid w:val="00F92CAA"/>
    <w:rsid w:val="00FB269C"/>
    <w:rsid w:val="00FF1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C67F16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Examstyle">
    <w:name w:val="Exam style"/>
    <w:uiPriority w:val="99"/>
    <w:rsid w:val="00034138"/>
    <w:pPr>
      <w:numPr>
        <w:numId w:val="1"/>
      </w:numPr>
    </w:pPr>
  </w:style>
  <w:style w:type="table" w:styleId="TableGrid">
    <w:name w:val="Table Grid"/>
    <w:basedOn w:val="TableNormal"/>
    <w:uiPriority w:val="59"/>
    <w:rsid w:val="007E34C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rsid w:val="00C67F16"/>
    <w:rPr>
      <w:rFonts w:ascii="Times New Roman" w:eastAsia="Times New Roman" w:hAnsi="Times New Roman" w:cs="Times New Roman"/>
      <w:sz w:val="28"/>
      <w:szCs w:val="24"/>
    </w:rPr>
  </w:style>
  <w:style w:type="paragraph" w:styleId="ListParagraph">
    <w:name w:val="List Paragraph"/>
    <w:basedOn w:val="Normal"/>
    <w:uiPriority w:val="34"/>
    <w:qFormat/>
    <w:rsid w:val="007452A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243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4335"/>
  </w:style>
  <w:style w:type="paragraph" w:styleId="Footer">
    <w:name w:val="footer"/>
    <w:basedOn w:val="Normal"/>
    <w:link w:val="FooterChar"/>
    <w:uiPriority w:val="99"/>
    <w:unhideWhenUsed/>
    <w:rsid w:val="00E243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4335"/>
  </w:style>
  <w:style w:type="paragraph" w:styleId="NoSpacing">
    <w:name w:val="No Spacing"/>
    <w:link w:val="NoSpacingChar"/>
    <w:uiPriority w:val="1"/>
    <w:qFormat/>
    <w:rsid w:val="00E24335"/>
    <w:pPr>
      <w:spacing w:after="0" w:line="240" w:lineRule="auto"/>
    </w:pPr>
    <w:rPr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24335"/>
    <w:rPr>
      <w:rFonts w:eastAsiaTheme="minorEastAsia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2529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2529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25291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C67F16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Examstyle">
    <w:name w:val="Exam style"/>
    <w:uiPriority w:val="99"/>
    <w:rsid w:val="00034138"/>
    <w:pPr>
      <w:numPr>
        <w:numId w:val="1"/>
      </w:numPr>
    </w:pPr>
  </w:style>
  <w:style w:type="table" w:styleId="TableGrid">
    <w:name w:val="Table Grid"/>
    <w:basedOn w:val="TableNormal"/>
    <w:uiPriority w:val="59"/>
    <w:rsid w:val="007E34C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rsid w:val="00C67F16"/>
    <w:rPr>
      <w:rFonts w:ascii="Times New Roman" w:eastAsia="Times New Roman" w:hAnsi="Times New Roman" w:cs="Times New Roman"/>
      <w:sz w:val="28"/>
      <w:szCs w:val="24"/>
    </w:rPr>
  </w:style>
  <w:style w:type="paragraph" w:styleId="ListParagraph">
    <w:name w:val="List Paragraph"/>
    <w:basedOn w:val="Normal"/>
    <w:uiPriority w:val="34"/>
    <w:qFormat/>
    <w:rsid w:val="007452A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243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4335"/>
  </w:style>
  <w:style w:type="paragraph" w:styleId="Footer">
    <w:name w:val="footer"/>
    <w:basedOn w:val="Normal"/>
    <w:link w:val="FooterChar"/>
    <w:uiPriority w:val="99"/>
    <w:unhideWhenUsed/>
    <w:rsid w:val="00E243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4335"/>
  </w:style>
  <w:style w:type="paragraph" w:styleId="NoSpacing">
    <w:name w:val="No Spacing"/>
    <w:link w:val="NoSpacingChar"/>
    <w:uiPriority w:val="1"/>
    <w:qFormat/>
    <w:rsid w:val="00E24335"/>
    <w:pPr>
      <w:spacing w:after="0" w:line="240" w:lineRule="auto"/>
    </w:pPr>
    <w:rPr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24335"/>
    <w:rPr>
      <w:rFonts w:eastAsiaTheme="minorEastAsia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2529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2529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2529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117" Type="http://schemas.openxmlformats.org/officeDocument/2006/relationships/theme" Target="theme/theme1.xml"/><Relationship Id="rId21" Type="http://schemas.openxmlformats.org/officeDocument/2006/relationships/image" Target="media/image7.png"/><Relationship Id="rId42" Type="http://schemas.openxmlformats.org/officeDocument/2006/relationships/footer" Target="footer1.xml"/><Relationship Id="rId47" Type="http://schemas.openxmlformats.org/officeDocument/2006/relationships/oleObject" Target="embeddings/oleObject18.bin"/><Relationship Id="rId63" Type="http://schemas.openxmlformats.org/officeDocument/2006/relationships/oleObject" Target="embeddings/oleObject26.bin"/><Relationship Id="rId68" Type="http://schemas.openxmlformats.org/officeDocument/2006/relationships/image" Target="media/image29.wmf"/><Relationship Id="rId84" Type="http://schemas.openxmlformats.org/officeDocument/2006/relationships/image" Target="media/image37.wmf"/><Relationship Id="rId89" Type="http://schemas.openxmlformats.org/officeDocument/2006/relationships/oleObject" Target="embeddings/oleObject39.bin"/><Relationship Id="rId112" Type="http://schemas.openxmlformats.org/officeDocument/2006/relationships/image" Target="media/image51.wmf"/><Relationship Id="rId16" Type="http://schemas.openxmlformats.org/officeDocument/2006/relationships/oleObject" Target="embeddings/oleObject4.bin"/><Relationship Id="rId107" Type="http://schemas.openxmlformats.org/officeDocument/2006/relationships/oleObject" Target="embeddings/oleObject48.bin"/><Relationship Id="rId11" Type="http://schemas.openxmlformats.org/officeDocument/2006/relationships/image" Target="media/image2.wmf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5.png"/><Relationship Id="rId40" Type="http://schemas.openxmlformats.org/officeDocument/2006/relationships/oleObject" Target="embeddings/oleObject16.bin"/><Relationship Id="rId45" Type="http://schemas.openxmlformats.org/officeDocument/2006/relationships/oleObject" Target="embeddings/oleObject17.bin"/><Relationship Id="rId53" Type="http://schemas.openxmlformats.org/officeDocument/2006/relationships/oleObject" Target="embeddings/oleObject21.bin"/><Relationship Id="rId58" Type="http://schemas.openxmlformats.org/officeDocument/2006/relationships/image" Target="media/image24.wmf"/><Relationship Id="rId66" Type="http://schemas.openxmlformats.org/officeDocument/2006/relationships/image" Target="media/image28.wmf"/><Relationship Id="rId74" Type="http://schemas.openxmlformats.org/officeDocument/2006/relationships/image" Target="media/image32.png"/><Relationship Id="rId79" Type="http://schemas.openxmlformats.org/officeDocument/2006/relationships/oleObject" Target="embeddings/oleObject34.bin"/><Relationship Id="rId87" Type="http://schemas.openxmlformats.org/officeDocument/2006/relationships/oleObject" Target="embeddings/oleObject38.bin"/><Relationship Id="rId102" Type="http://schemas.openxmlformats.org/officeDocument/2006/relationships/image" Target="media/image46.wmf"/><Relationship Id="rId110" Type="http://schemas.openxmlformats.org/officeDocument/2006/relationships/image" Target="media/image50.png"/><Relationship Id="rId115" Type="http://schemas.openxmlformats.org/officeDocument/2006/relationships/oleObject" Target="embeddings/oleObject52.bin"/><Relationship Id="rId5" Type="http://schemas.openxmlformats.org/officeDocument/2006/relationships/settings" Target="settings.xml"/><Relationship Id="rId61" Type="http://schemas.openxmlformats.org/officeDocument/2006/relationships/oleObject" Target="embeddings/oleObject25.bin"/><Relationship Id="rId82" Type="http://schemas.openxmlformats.org/officeDocument/2006/relationships/image" Target="media/image36.png"/><Relationship Id="rId90" Type="http://schemas.openxmlformats.org/officeDocument/2006/relationships/image" Target="media/image40.png"/><Relationship Id="rId95" Type="http://schemas.openxmlformats.org/officeDocument/2006/relationships/oleObject" Target="embeddings/oleObject42.bin"/><Relationship Id="rId19" Type="http://schemas.openxmlformats.org/officeDocument/2006/relationships/image" Target="media/image6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png"/><Relationship Id="rId30" Type="http://schemas.openxmlformats.org/officeDocument/2006/relationships/oleObject" Target="embeddings/oleObject11.bin"/><Relationship Id="rId35" Type="http://schemas.openxmlformats.org/officeDocument/2006/relationships/image" Target="media/image14.png"/><Relationship Id="rId43" Type="http://schemas.openxmlformats.org/officeDocument/2006/relationships/header" Target="header2.xml"/><Relationship Id="rId48" Type="http://schemas.openxmlformats.org/officeDocument/2006/relationships/image" Target="media/image19.wmf"/><Relationship Id="rId56" Type="http://schemas.openxmlformats.org/officeDocument/2006/relationships/image" Target="media/image23.wmf"/><Relationship Id="rId64" Type="http://schemas.openxmlformats.org/officeDocument/2006/relationships/image" Target="media/image27.wmf"/><Relationship Id="rId69" Type="http://schemas.openxmlformats.org/officeDocument/2006/relationships/oleObject" Target="embeddings/oleObject29.bin"/><Relationship Id="rId77" Type="http://schemas.openxmlformats.org/officeDocument/2006/relationships/oleObject" Target="embeddings/oleObject33.bin"/><Relationship Id="rId100" Type="http://schemas.openxmlformats.org/officeDocument/2006/relationships/image" Target="media/image45.wmf"/><Relationship Id="rId105" Type="http://schemas.openxmlformats.org/officeDocument/2006/relationships/oleObject" Target="embeddings/oleObject47.bin"/><Relationship Id="rId113" Type="http://schemas.openxmlformats.org/officeDocument/2006/relationships/oleObject" Target="embeddings/oleObject51.bin"/><Relationship Id="rId8" Type="http://schemas.openxmlformats.org/officeDocument/2006/relationships/endnotes" Target="endnotes.xml"/><Relationship Id="rId51" Type="http://schemas.openxmlformats.org/officeDocument/2006/relationships/oleObject" Target="embeddings/oleObject20.bin"/><Relationship Id="rId72" Type="http://schemas.openxmlformats.org/officeDocument/2006/relationships/image" Target="media/image31.wmf"/><Relationship Id="rId80" Type="http://schemas.openxmlformats.org/officeDocument/2006/relationships/image" Target="media/image35.png"/><Relationship Id="rId85" Type="http://schemas.openxmlformats.org/officeDocument/2006/relationships/oleObject" Target="embeddings/oleObject37.bin"/><Relationship Id="rId93" Type="http://schemas.openxmlformats.org/officeDocument/2006/relationships/oleObject" Target="embeddings/oleObject41.bin"/><Relationship Id="rId98" Type="http://schemas.openxmlformats.org/officeDocument/2006/relationships/image" Target="media/image44.wmf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wmf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oleObject" Target="embeddings/oleObject15.bin"/><Relationship Id="rId46" Type="http://schemas.openxmlformats.org/officeDocument/2006/relationships/image" Target="media/image18.wmf"/><Relationship Id="rId59" Type="http://schemas.openxmlformats.org/officeDocument/2006/relationships/oleObject" Target="embeddings/oleObject24.bin"/><Relationship Id="rId67" Type="http://schemas.openxmlformats.org/officeDocument/2006/relationships/oleObject" Target="embeddings/oleObject28.bin"/><Relationship Id="rId103" Type="http://schemas.openxmlformats.org/officeDocument/2006/relationships/oleObject" Target="embeddings/oleObject46.bin"/><Relationship Id="rId108" Type="http://schemas.openxmlformats.org/officeDocument/2006/relationships/image" Target="media/image49.wmf"/><Relationship Id="rId116" Type="http://schemas.openxmlformats.org/officeDocument/2006/relationships/fontTable" Target="fontTable.xml"/><Relationship Id="rId20" Type="http://schemas.openxmlformats.org/officeDocument/2006/relationships/oleObject" Target="embeddings/oleObject6.bin"/><Relationship Id="rId41" Type="http://schemas.openxmlformats.org/officeDocument/2006/relationships/header" Target="header1.xml"/><Relationship Id="rId54" Type="http://schemas.openxmlformats.org/officeDocument/2006/relationships/image" Target="media/image22.wmf"/><Relationship Id="rId62" Type="http://schemas.openxmlformats.org/officeDocument/2006/relationships/image" Target="media/image26.wmf"/><Relationship Id="rId70" Type="http://schemas.openxmlformats.org/officeDocument/2006/relationships/image" Target="media/image30.wmf"/><Relationship Id="rId75" Type="http://schemas.openxmlformats.org/officeDocument/2006/relationships/oleObject" Target="embeddings/oleObject32.bin"/><Relationship Id="rId83" Type="http://schemas.openxmlformats.org/officeDocument/2006/relationships/oleObject" Target="embeddings/oleObject36.bin"/><Relationship Id="rId88" Type="http://schemas.openxmlformats.org/officeDocument/2006/relationships/image" Target="media/image39.png"/><Relationship Id="rId91" Type="http://schemas.openxmlformats.org/officeDocument/2006/relationships/oleObject" Target="embeddings/oleObject40.bin"/><Relationship Id="rId96" Type="http://schemas.openxmlformats.org/officeDocument/2006/relationships/image" Target="media/image43.wmf"/><Relationship Id="rId111" Type="http://schemas.openxmlformats.org/officeDocument/2006/relationships/oleObject" Target="embeddings/oleObject50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wmf"/><Relationship Id="rId23" Type="http://schemas.openxmlformats.org/officeDocument/2006/relationships/image" Target="media/image8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oleObject" Target="embeddings/oleObject19.bin"/><Relationship Id="rId57" Type="http://schemas.openxmlformats.org/officeDocument/2006/relationships/oleObject" Target="embeddings/oleObject23.bin"/><Relationship Id="rId106" Type="http://schemas.openxmlformats.org/officeDocument/2006/relationships/image" Target="media/image48.wmf"/><Relationship Id="rId114" Type="http://schemas.openxmlformats.org/officeDocument/2006/relationships/image" Target="media/image52.wmf"/><Relationship Id="rId10" Type="http://schemas.openxmlformats.org/officeDocument/2006/relationships/oleObject" Target="embeddings/oleObject1.bin"/><Relationship Id="rId31" Type="http://schemas.openxmlformats.org/officeDocument/2006/relationships/image" Target="media/image12.png"/><Relationship Id="rId44" Type="http://schemas.openxmlformats.org/officeDocument/2006/relationships/image" Target="media/image17.png"/><Relationship Id="rId52" Type="http://schemas.openxmlformats.org/officeDocument/2006/relationships/image" Target="media/image21.wmf"/><Relationship Id="rId60" Type="http://schemas.openxmlformats.org/officeDocument/2006/relationships/image" Target="media/image25.wmf"/><Relationship Id="rId65" Type="http://schemas.openxmlformats.org/officeDocument/2006/relationships/oleObject" Target="embeddings/oleObject27.bin"/><Relationship Id="rId73" Type="http://schemas.openxmlformats.org/officeDocument/2006/relationships/oleObject" Target="embeddings/oleObject31.bin"/><Relationship Id="rId78" Type="http://schemas.openxmlformats.org/officeDocument/2006/relationships/image" Target="media/image34.wmf"/><Relationship Id="rId81" Type="http://schemas.openxmlformats.org/officeDocument/2006/relationships/oleObject" Target="embeddings/oleObject35.bin"/><Relationship Id="rId86" Type="http://schemas.openxmlformats.org/officeDocument/2006/relationships/image" Target="media/image38.png"/><Relationship Id="rId94" Type="http://schemas.openxmlformats.org/officeDocument/2006/relationships/image" Target="media/image42.png"/><Relationship Id="rId99" Type="http://schemas.openxmlformats.org/officeDocument/2006/relationships/oleObject" Target="embeddings/oleObject44.bin"/><Relationship Id="rId101" Type="http://schemas.openxmlformats.org/officeDocument/2006/relationships/oleObject" Target="embeddings/oleObject45.bin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3.wmf"/><Relationship Id="rId18" Type="http://schemas.openxmlformats.org/officeDocument/2006/relationships/oleObject" Target="embeddings/oleObject5.bin"/><Relationship Id="rId39" Type="http://schemas.openxmlformats.org/officeDocument/2006/relationships/image" Target="media/image16.png"/><Relationship Id="rId109" Type="http://schemas.openxmlformats.org/officeDocument/2006/relationships/oleObject" Target="embeddings/oleObject49.bin"/><Relationship Id="rId34" Type="http://schemas.openxmlformats.org/officeDocument/2006/relationships/oleObject" Target="embeddings/oleObject13.bin"/><Relationship Id="rId50" Type="http://schemas.openxmlformats.org/officeDocument/2006/relationships/image" Target="media/image20.wmf"/><Relationship Id="rId55" Type="http://schemas.openxmlformats.org/officeDocument/2006/relationships/oleObject" Target="embeddings/oleObject22.bin"/><Relationship Id="rId76" Type="http://schemas.openxmlformats.org/officeDocument/2006/relationships/image" Target="media/image33.png"/><Relationship Id="rId97" Type="http://schemas.openxmlformats.org/officeDocument/2006/relationships/oleObject" Target="embeddings/oleObject43.bin"/><Relationship Id="rId104" Type="http://schemas.openxmlformats.org/officeDocument/2006/relationships/image" Target="media/image47.png"/><Relationship Id="rId7" Type="http://schemas.openxmlformats.org/officeDocument/2006/relationships/footnotes" Target="footnotes.xml"/><Relationship Id="rId71" Type="http://schemas.openxmlformats.org/officeDocument/2006/relationships/oleObject" Target="embeddings/oleObject30.bin"/><Relationship Id="rId92" Type="http://schemas.openxmlformats.org/officeDocument/2006/relationships/image" Target="media/image41.png"/><Relationship Id="rId2" Type="http://schemas.openxmlformats.org/officeDocument/2006/relationships/numbering" Target="numbering.xml"/><Relationship Id="rId29" Type="http://schemas.openxmlformats.org/officeDocument/2006/relationships/image" Target="media/image11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Garrys%20data\BACKUP\WME%20Pty%20Ltd\WME%20Mathematics%20Assessment%20Bank%202012\Basic%20Test%20201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8B8B49-91EF-425D-8959-D348E59EB0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Basic Test 2012</Template>
  <TotalTime>56</TotalTime>
  <Pages>11</Pages>
  <Words>1648</Words>
  <Characters>9394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Western Trials</Company>
  <LinksUpToDate>false</LinksUpToDate>
  <CharactersWithSpaces>11020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Garry</dc:creator>
  <cp:lastModifiedBy>Garry</cp:lastModifiedBy>
  <cp:revision>4</cp:revision>
  <dcterms:created xsi:type="dcterms:W3CDTF">2012-03-03T12:59:00Z</dcterms:created>
  <dcterms:modified xsi:type="dcterms:W3CDTF">2012-03-03T14:00:00Z</dcterms:modified>
</cp:coreProperties>
</file>