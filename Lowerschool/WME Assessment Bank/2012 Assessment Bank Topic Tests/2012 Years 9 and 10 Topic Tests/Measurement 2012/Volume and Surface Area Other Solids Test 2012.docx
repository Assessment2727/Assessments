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4A7FD9" w:rsidRPr="004E1905" w:rsidTr="00E75692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293EB0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4A7FD9" w:rsidRDefault="00293EB0" w:rsidP="00293EB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Further Volume and Surface Area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7FD9" w:rsidRDefault="004A7FD9" w:rsidP="001160D5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1160D5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4A7FD9" w:rsidRPr="004E1905" w:rsidRDefault="004A7FD9" w:rsidP="00664B8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E75692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664B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E75692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664B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664B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BE3557" w:rsidRDefault="00BE3557" w:rsidP="00BE35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DIAGRAMS ARE </w:t>
            </w:r>
            <w:r w:rsidRPr="00E1164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DRAWN TO SCALE.</w:t>
            </w:r>
          </w:p>
          <w:p w:rsidR="004A7FD9" w:rsidRPr="00F670BA" w:rsidRDefault="004A7FD9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4A7FD9" w:rsidRDefault="00C2472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49.65pt;margin-top:6.55pt;width:230pt;height:138.15pt;z-index:251762688;mso-position-horizontal-relative:text;mso-position-vertical-relative:text">
                  <v:imagedata r:id="rId9" o:title=""/>
                </v:shape>
                <o:OLEObject Type="Embed" ProgID="FXDraw3.Document" ShapeID="_x0000_s1026" DrawAspect="Content" ObjectID="_1392326456" r:id="rId10"/>
              </w:pict>
            </w:r>
            <w:r w:rsidR="005E50A1">
              <w:rPr>
                <w:rFonts w:ascii="Times New Roman" w:hAnsi="Times New Roman" w:cs="Times New Roman"/>
                <w:sz w:val="24"/>
                <w:szCs w:val="24"/>
              </w:rPr>
              <w:t xml:space="preserve">Calculate the volume of the </w:t>
            </w:r>
            <w:r w:rsidR="00E56E07">
              <w:rPr>
                <w:rFonts w:ascii="Times New Roman" w:hAnsi="Times New Roman" w:cs="Times New Roman"/>
                <w:sz w:val="24"/>
                <w:szCs w:val="24"/>
              </w:rPr>
              <w:t>square</w:t>
            </w:r>
            <w:r w:rsidR="005E50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87B7F">
              <w:rPr>
                <w:rFonts w:ascii="Times New Roman" w:hAnsi="Times New Roman" w:cs="Times New Roman"/>
                <w:sz w:val="24"/>
                <w:szCs w:val="24"/>
              </w:rPr>
              <w:t>pyramid</w:t>
            </w:r>
            <w:r w:rsidR="005E50A1">
              <w:rPr>
                <w:rFonts w:ascii="Times New Roman" w:hAnsi="Times New Roman" w:cs="Times New Roman"/>
                <w:sz w:val="24"/>
                <w:szCs w:val="24"/>
              </w:rPr>
              <w:t xml:space="preserve"> shown. </w:t>
            </w:r>
          </w:p>
          <w:p w:rsidR="005E50A1" w:rsidRDefault="005E50A1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E50A1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5E50A1" w:rsidRDefault="005E50A1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E50A1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5E50A1" w:rsidRDefault="005E50A1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5E50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5E50A1" w:rsidRPr="004E1905" w:rsidRDefault="005E50A1" w:rsidP="005E50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687B7F" w:rsidRDefault="00C24720" w:rsidP="00687B7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7" type="#_x0000_t75" style="position:absolute;margin-left:14.55pt;margin-top:18.55pt;width:265.65pt;height:140.4pt;z-index:251764736;mso-position-horizontal-relative:text;mso-position-vertical-relative:text">
                  <v:imagedata r:id="rId11" o:title=""/>
                </v:shape>
                <o:OLEObject Type="Embed" ProgID="FXDraw3.Document" ShapeID="_x0000_s1027" DrawAspect="Content" ObjectID="_1392326457" r:id="rId12"/>
              </w:pict>
            </w:r>
            <w:r w:rsidR="00983AC7">
              <w:rPr>
                <w:rFonts w:ascii="Times New Roman" w:hAnsi="Times New Roman" w:cs="Times New Roman"/>
                <w:sz w:val="24"/>
                <w:szCs w:val="24"/>
              </w:rPr>
              <w:t>The hexagonal pyramid has a height of 4.2 m and a base with area 2.4 m</w:t>
            </w:r>
            <w:r w:rsidR="00983AC7" w:rsidRPr="00983AC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983AC7">
              <w:rPr>
                <w:rFonts w:ascii="Times New Roman" w:hAnsi="Times New Roman" w:cs="Times New Roman"/>
                <w:sz w:val="24"/>
                <w:szCs w:val="24"/>
              </w:rPr>
              <w:t>. Find its volume</w:t>
            </w:r>
            <w:r w:rsidR="00687B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687B7F" w:rsidRDefault="00687B7F" w:rsidP="00687B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687B7F" w:rsidRDefault="00687B7F" w:rsidP="00687B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7B7F" w:rsidRDefault="00687B7F" w:rsidP="00687B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687B7F" w:rsidRDefault="00687B7F" w:rsidP="00687B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7B7F" w:rsidRPr="00FF1B42" w:rsidRDefault="00687B7F" w:rsidP="00687B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687B7F" w:rsidRPr="00FF1B42" w:rsidRDefault="00687B7F" w:rsidP="00687B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87B7F" w:rsidRDefault="00687B7F" w:rsidP="00687B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687B7F" w:rsidRDefault="00687B7F" w:rsidP="00687B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7B7F" w:rsidRDefault="00687B7F" w:rsidP="00687B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4A7FD9" w:rsidRPr="004E1905" w:rsidRDefault="004A7FD9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3426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CA3426" w:rsidRPr="004E1905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CA3426" w:rsidRDefault="00C24720" w:rsidP="00664B8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8EBDDA4">
                <v:shape id="_x0000_s1028" type="#_x0000_t75" style="position:absolute;margin-left:269.55pt;margin-top:6.55pt;width:210pt;height:137.45pt;z-index:251766784;mso-position-horizontal-relative:text;mso-position-vertical-relative:text">
                  <v:imagedata r:id="rId13" o:title=""/>
                </v:shape>
                <o:OLEObject Type="Embed" ProgID="FXDraw3.Document" ShapeID="_x0000_s1028" DrawAspect="Content" ObjectID="_1392326458" r:id="rId14"/>
              </w:pict>
            </w:r>
            <w:r w:rsidR="00CA3426">
              <w:rPr>
                <w:rFonts w:ascii="Times New Roman" w:hAnsi="Times New Roman" w:cs="Times New Roman"/>
                <w:sz w:val="24"/>
                <w:szCs w:val="24"/>
              </w:rPr>
              <w:t xml:space="preserve">Calculate the volume of the rectangular pyramid shown. </w:t>
            </w:r>
          </w:p>
          <w:p w:rsidR="00CA3426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3426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CA3426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3426" w:rsidRPr="00FF1B42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CA3426" w:rsidRPr="00FF1B42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A3426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CA3426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3426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CA3426" w:rsidRPr="004E1905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3426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CA3426" w:rsidRPr="004E1905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CA3426" w:rsidRDefault="00C24720" w:rsidP="00664B8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BCB8962">
                <v:shape id="_x0000_s1029" type="#_x0000_t75" style="position:absolute;margin-left:33.3pt;margin-top:19.3pt;width:214.3pt;height:141.3pt;z-index:251767808;mso-position-horizontal-relative:text;mso-position-vertical-relative:text">
                  <v:imagedata r:id="rId15" o:title=""/>
                </v:shape>
                <o:OLEObject Type="Embed" ProgID="FXDraw3.Document" ShapeID="_x0000_s1029" DrawAspect="Content" ObjectID="_1392326459" r:id="rId16"/>
              </w:pict>
            </w:r>
            <w:r w:rsidR="00CA3426">
              <w:rPr>
                <w:rFonts w:ascii="Times New Roman" w:hAnsi="Times New Roman" w:cs="Times New Roman"/>
                <w:sz w:val="24"/>
                <w:szCs w:val="24"/>
              </w:rPr>
              <w:t xml:space="preserve">Calculate the volume of the triangular prism shown. </w:t>
            </w:r>
          </w:p>
          <w:p w:rsidR="00CA3426" w:rsidRDefault="00CA3426" w:rsidP="00664B8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CA3426" w:rsidRDefault="00CA3426" w:rsidP="00664B8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3426" w:rsidRDefault="00CA3426" w:rsidP="00664B8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CA3426" w:rsidRDefault="00CA3426" w:rsidP="00664B8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3426" w:rsidRPr="00FF1B42" w:rsidRDefault="00CA3426" w:rsidP="00664B8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CA3426" w:rsidRPr="00FF1B42" w:rsidRDefault="00CA3426" w:rsidP="00664B8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A3426" w:rsidRDefault="00CA3426" w:rsidP="00664B8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CA3426" w:rsidRDefault="00CA3426" w:rsidP="00664B8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3426" w:rsidRDefault="00CA3426" w:rsidP="00664B8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CA3426" w:rsidRPr="004E1905" w:rsidRDefault="00CA3426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C2472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0" type="#_x0000_t75" style="position:absolute;margin-left:251.75pt;margin-top:7.5pt;width:181.45pt;height:148.25pt;z-index:251768832;mso-position-horizontal-relative:text;mso-position-vertical-relative:text">
                  <v:imagedata r:id="rId17" o:title=""/>
                </v:shape>
                <o:OLEObject Type="Embed" ProgID="FXDraw3.Document" ShapeID="_x0000_s1030" DrawAspect="Content" ObjectID="_1392326460" r:id="rId18"/>
              </w:pict>
            </w:r>
            <w:r w:rsidR="00897B69">
              <w:rPr>
                <w:rFonts w:ascii="Times New Roman" w:hAnsi="Times New Roman" w:cs="Times New Roman"/>
                <w:sz w:val="24"/>
                <w:szCs w:val="24"/>
              </w:rPr>
              <w:t>Fi</w:t>
            </w:r>
            <w:r w:rsidR="00E90B4E">
              <w:rPr>
                <w:rFonts w:ascii="Times New Roman" w:hAnsi="Times New Roman" w:cs="Times New Roman"/>
                <w:sz w:val="24"/>
                <w:szCs w:val="24"/>
              </w:rPr>
              <w:t>nd the volume of the cone.</w:t>
            </w:r>
          </w:p>
          <w:p w:rsidR="00897B69" w:rsidRDefault="00897B6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7B69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</w:p>
          <w:p w:rsidR="00897B69" w:rsidRDefault="00897B69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EA78AC" w:rsidRPr="00FF1B42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97B69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897B69" w:rsidRDefault="00897B69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897B69" w:rsidRPr="004E1905" w:rsidRDefault="00897B69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C2472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1" type="#_x0000_t75" style="position:absolute;margin-left:306.5pt;margin-top:4.45pt;width:131.8pt;height:145.5pt;z-index:251769856;mso-position-horizontal-relative:text;mso-position-vertical-relative:text">
                  <v:imagedata r:id="rId19" o:title=""/>
                </v:shape>
                <o:OLEObject Type="Embed" ProgID="FXDraw3.Document" ShapeID="_x0000_s1031" DrawAspect="Content" ObjectID="_1392326461" r:id="rId20"/>
              </w:pict>
            </w:r>
            <w:r w:rsidR="003E4DCC">
              <w:rPr>
                <w:rFonts w:ascii="Times New Roman" w:hAnsi="Times New Roman" w:cs="Times New Roman"/>
                <w:sz w:val="24"/>
                <w:szCs w:val="24"/>
              </w:rPr>
              <w:t>Calculate the volume of the sphere.</w:t>
            </w:r>
          </w:p>
          <w:p w:rsidR="003E4DCC" w:rsidRDefault="003E4DCC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E4DCC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E4DCC" w:rsidRDefault="003E4DC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A78AC" w:rsidRPr="00FF1B42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E4DCC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E4DCC" w:rsidRDefault="003E4DC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E4DCC" w:rsidRPr="004E1905" w:rsidRDefault="003E4DC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3E4DCC" w:rsidRDefault="00C24720" w:rsidP="003E4DCC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2" type="#_x0000_t75" style="position:absolute;margin-left:31.95pt;margin-top:14.05pt;width:183.6pt;height:128.5pt;z-index:251771904;mso-position-horizontal-relative:text;mso-position-vertical-relative:text">
                  <v:imagedata r:id="rId21" o:title=""/>
                </v:shape>
                <o:OLEObject Type="Embed" ProgID="FXDraw3.Document" ShapeID="_x0000_s1032" DrawAspect="Content" ObjectID="_1392326462" r:id="rId22"/>
              </w:pict>
            </w:r>
            <w:r w:rsidR="00B2785B">
              <w:rPr>
                <w:rFonts w:ascii="Times New Roman" w:hAnsi="Times New Roman" w:cs="Times New Roman"/>
                <w:sz w:val="24"/>
                <w:szCs w:val="24"/>
              </w:rPr>
              <w:t>What is the slant height</w:t>
            </w:r>
            <w:r w:rsidR="003E4DCC">
              <w:rPr>
                <w:rFonts w:ascii="Times New Roman" w:hAnsi="Times New Roman" w:cs="Times New Roman"/>
                <w:sz w:val="24"/>
                <w:szCs w:val="24"/>
              </w:rPr>
              <w:t xml:space="preserve"> of the square pyramid</w:t>
            </w:r>
            <w:r w:rsidR="00E90B4E">
              <w:rPr>
                <w:rFonts w:ascii="Times New Roman" w:hAnsi="Times New Roman" w:cs="Times New Roman"/>
                <w:sz w:val="24"/>
                <w:szCs w:val="24"/>
              </w:rPr>
              <w:t xml:space="preserve"> shown?</w:t>
            </w:r>
          </w:p>
          <w:p w:rsidR="003E4DCC" w:rsidRDefault="003E4DCC" w:rsidP="00B2785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E4DCC" w:rsidRDefault="003E4DCC" w:rsidP="00B2785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3E4DCC" w:rsidRDefault="003E4DCC" w:rsidP="00B2785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E4DCC" w:rsidRPr="00FF1B42" w:rsidRDefault="003E4DCC" w:rsidP="00B2785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3E4DCC" w:rsidRPr="00FF1B42" w:rsidRDefault="003E4DCC" w:rsidP="00B2785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E4DCC" w:rsidRDefault="003E4DCC" w:rsidP="00B2785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3E4DCC" w:rsidRDefault="003E4DCC" w:rsidP="00B2785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E4DCC" w:rsidRDefault="003E4DCC" w:rsidP="00B2785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EA78AC" w:rsidRPr="004E1905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785B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B2785B" w:rsidRPr="004E1905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B2785B" w:rsidRDefault="00C24720" w:rsidP="00664B8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7577B86">
                <v:shape id="_x0000_s1033" type="#_x0000_t75" style="position:absolute;margin-left:269.55pt;margin-top:6.55pt;width:201.4pt;height:135.9pt;z-index:251773952;mso-position-horizontal-relative:text;mso-position-vertical-relative:text">
                  <v:imagedata r:id="rId23" o:title=""/>
                </v:shape>
                <o:OLEObject Type="Embed" ProgID="FXDraw3.Document" ShapeID="_x0000_s1033" DrawAspect="Content" ObjectID="_1392326463" r:id="rId24"/>
              </w:pict>
            </w:r>
            <w:r w:rsidR="00B2785B">
              <w:rPr>
                <w:rFonts w:ascii="Times New Roman" w:hAnsi="Times New Roman" w:cs="Times New Roman"/>
                <w:sz w:val="24"/>
                <w:szCs w:val="24"/>
              </w:rPr>
              <w:t>What is the surface area of the square pyramid</w:t>
            </w:r>
            <w:r w:rsidR="00E90B4E">
              <w:rPr>
                <w:rFonts w:ascii="Times New Roman" w:hAnsi="Times New Roman" w:cs="Times New Roman"/>
                <w:sz w:val="24"/>
                <w:szCs w:val="24"/>
              </w:rPr>
              <w:t xml:space="preserve"> shown?</w:t>
            </w:r>
            <w:r w:rsidR="00B278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2785B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785B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B2785B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785B" w:rsidRPr="00FF1B42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B2785B" w:rsidRPr="00FF1B42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2785B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B2785B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785B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B2785B" w:rsidRPr="004E1905" w:rsidRDefault="00B2785B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8B7E03" w:rsidRDefault="00C24720" w:rsidP="008B7E03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8" type="#_x0000_t75" style="position:absolute;margin-left:33.75pt;margin-top:17.2pt;width:127.05pt;height:124.85pt;z-index:251780096;mso-position-horizontal-relative:text;mso-position-vertical-relative:text">
                  <v:imagedata r:id="rId25" o:title=""/>
                </v:shape>
                <o:OLEObject Type="Embed" ProgID="FXDraw3.Document" ShapeID="_x0000_s1038" DrawAspect="Content" ObjectID="_1392326464" r:id="rId26"/>
              </w:pict>
            </w:r>
            <w:r w:rsidR="00E90B4E">
              <w:rPr>
                <w:rFonts w:ascii="Times New Roman" w:hAnsi="Times New Roman" w:cs="Times New Roman"/>
                <w:sz w:val="24"/>
                <w:szCs w:val="24"/>
              </w:rPr>
              <w:t>What is the surface area of this cone?</w:t>
            </w:r>
            <w:r w:rsidR="008B7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B7E03" w:rsidRDefault="008B7E03" w:rsidP="008B7E0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B7E03" w:rsidRDefault="008B7E03" w:rsidP="008B7E0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8B7E03" w:rsidRDefault="008B7E03" w:rsidP="008B7E0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B7E03" w:rsidRPr="00FF1B42" w:rsidRDefault="008B7E03" w:rsidP="008B7E0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8B7E03" w:rsidRPr="00FF1B42" w:rsidRDefault="008B7E03" w:rsidP="008B7E0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B7E03" w:rsidRDefault="008B7E03" w:rsidP="008B7E0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8B7E03" w:rsidRDefault="008B7E03" w:rsidP="008B7E0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B7E03" w:rsidRDefault="008B7E03" w:rsidP="008B7E0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EA78AC" w:rsidRPr="004E1905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E7569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8B7E03" w:rsidRDefault="00C24720" w:rsidP="008B7E03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9" type="#_x0000_t75" style="position:absolute;margin-left:333.3pt;margin-top:5.85pt;width:137.65pt;height:137.65pt;z-index:251781120;mso-position-horizontal-relative:text;mso-position-vertical-relative:text">
                  <v:imagedata r:id="rId27" o:title=""/>
                </v:shape>
                <o:OLEObject Type="Embed" ProgID="FXDraw3.Document" ShapeID="_x0000_s1039" DrawAspect="Content" ObjectID="_1392326465" r:id="rId28"/>
              </w:pict>
            </w:r>
            <w:r w:rsidR="002C4F48">
              <w:rPr>
                <w:rFonts w:ascii="Times New Roman" w:hAnsi="Times New Roman" w:cs="Times New Roman"/>
                <w:sz w:val="24"/>
                <w:szCs w:val="24"/>
              </w:rPr>
              <w:t>What is the surface area of the sphere?</w:t>
            </w:r>
            <w:r w:rsidR="008B7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B7E03" w:rsidRDefault="008B7E03" w:rsidP="008B7E0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B7E03" w:rsidRDefault="008B7E03" w:rsidP="008B7E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8B7E03" w:rsidRDefault="008B7E03" w:rsidP="008B7E0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B7E03" w:rsidRPr="00FF1B42" w:rsidRDefault="008B7E03" w:rsidP="008B7E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8B7E03" w:rsidRPr="00FF1B42" w:rsidRDefault="008B7E03" w:rsidP="008B7E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B7E03" w:rsidRDefault="008B7E03" w:rsidP="008B7E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8B7E03" w:rsidRDefault="008B7E03" w:rsidP="008B7E0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B7E03" w:rsidRDefault="008B7E03" w:rsidP="008B7E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</w:t>
            </w:r>
          </w:p>
          <w:p w:rsidR="00EA78AC" w:rsidRPr="004E1905" w:rsidRDefault="00EA78AC" w:rsidP="00664B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29"/>
          <w:footerReference w:type="default" r:id="rId30"/>
          <w:headerReference w:type="first" r:id="rId31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EA78AC" w:rsidRPr="004E1905" w:rsidTr="00E75692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EA78AC" w:rsidRDefault="00EA78AC" w:rsidP="00664B8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EA78AC" w:rsidRPr="004E1905" w:rsidRDefault="00293EB0" w:rsidP="00664B8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EA78AC" w:rsidRDefault="00EA78AC" w:rsidP="00664B8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EA78AC" w:rsidRDefault="00293EB0" w:rsidP="00293EB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Further Volume and Surface Area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EA78AC" w:rsidRPr="004E1905" w:rsidRDefault="00EA78AC" w:rsidP="004E190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</w:p>
        </w:tc>
      </w:tr>
      <w:tr w:rsidR="004A7FD9" w:rsidRPr="004E1905" w:rsidTr="00E75692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E75692"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BE3557" w:rsidRDefault="00BE3557" w:rsidP="00BE35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DIAGRAMS ARE </w:t>
            </w:r>
            <w:r w:rsidRPr="00E1164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DRAWN TO SCALE.</w:t>
            </w:r>
          </w:p>
          <w:p w:rsidR="00BE3557" w:rsidRPr="004E1905" w:rsidRDefault="00BE35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7C3" w:rsidRPr="004E1905" w:rsidTr="00E75692">
        <w:trPr>
          <w:cantSplit/>
        </w:trPr>
        <w:tc>
          <w:tcPr>
            <w:tcW w:w="534" w:type="dxa"/>
            <w:tcBorders>
              <w:top w:val="nil"/>
            </w:tcBorders>
          </w:tcPr>
          <w:p w:rsidR="00E417C3" w:rsidRPr="004E1905" w:rsidRDefault="00E417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E417C3" w:rsidRDefault="00BE3557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square pyramid has base edges 12 cm and a perpendicular </w:t>
            </w:r>
            <w:r w:rsidR="003647D3"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  <w:r w:rsidR="003647D3">
              <w:rPr>
                <w:rFonts w:ascii="Times New Roman" w:hAnsi="Times New Roman" w:cs="Times New Roman"/>
                <w:sz w:val="24"/>
                <w:szCs w:val="24"/>
              </w:rPr>
              <w:t xml:space="preserve"> 16 cm. What is its volume?</w:t>
            </w:r>
          </w:p>
          <w:p w:rsidR="003647D3" w:rsidRDefault="003647D3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EA78AC" w:rsidRDefault="00EA78AC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3647D3">
              <w:rPr>
                <w:rFonts w:ascii="Times New Roman" w:hAnsi="Times New Roman" w:cs="Times New Roman"/>
                <w:sz w:val="24"/>
                <w:szCs w:val="24"/>
              </w:rPr>
              <w:t>256 cm</w:t>
            </w:r>
            <w:r w:rsidR="003647D3" w:rsidRPr="003647D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="003647D3">
              <w:rPr>
                <w:rFonts w:ascii="Times New Roman" w:hAnsi="Times New Roman" w:cs="Times New Roman"/>
                <w:sz w:val="24"/>
                <w:szCs w:val="24"/>
              </w:rPr>
              <w:t>768 cm</w:t>
            </w:r>
            <w:r w:rsidR="003647D3" w:rsidRPr="003647D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C.       </w:t>
            </w:r>
            <w:r w:rsidR="003647D3">
              <w:rPr>
                <w:rFonts w:ascii="Times New Roman" w:hAnsi="Times New Roman" w:cs="Times New Roman"/>
                <w:sz w:val="24"/>
                <w:szCs w:val="24"/>
              </w:rPr>
              <w:t>1 024cm</w:t>
            </w:r>
            <w:r w:rsidR="003647D3" w:rsidRPr="003647D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3647D3">
              <w:rPr>
                <w:rFonts w:ascii="Times New Roman" w:hAnsi="Times New Roman" w:cs="Times New Roman"/>
                <w:sz w:val="24"/>
                <w:szCs w:val="24"/>
              </w:rPr>
              <w:t xml:space="preserve">     2 304cm</w:t>
            </w:r>
            <w:r w:rsidR="003647D3" w:rsidRPr="003647D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EA78AC" w:rsidRPr="004E1905" w:rsidTr="00E75692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</w:tcPr>
          <w:p w:rsidR="00EA78AC" w:rsidRDefault="00C24720" w:rsidP="003C65BF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0" type="#_x0000_t75" style="position:absolute;margin-left:172.05pt;margin-top:9pt;width:306.8pt;height:143.4pt;z-index:251782144;mso-position-horizontal-relative:text;mso-position-vertical-relative:text">
                  <v:imagedata r:id="rId32" o:title=""/>
                </v:shape>
              </w:pict>
            </w:r>
            <w:r w:rsidR="003C65BF">
              <w:rPr>
                <w:rFonts w:ascii="Times New Roman" w:hAnsi="Times New Roman" w:cs="Times New Roman"/>
                <w:sz w:val="24"/>
                <w:szCs w:val="24"/>
              </w:rPr>
              <w:t>An Egyptian pyramid has the dimensions shown. What is its volume?</w:t>
            </w:r>
          </w:p>
          <w:p w:rsidR="00D847D8" w:rsidRDefault="00D847D8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847D8" w:rsidRDefault="00EA78AC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D84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3C65BF">
              <w:rPr>
                <w:rFonts w:ascii="Times New Roman" w:hAnsi="Times New Roman" w:cs="Times New Roman"/>
                <w:sz w:val="24"/>
                <w:szCs w:val="24"/>
              </w:rPr>
              <w:t>3 584 m</w:t>
            </w:r>
            <w:r w:rsidR="003C65BF" w:rsidRPr="003C65B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D847D8" w:rsidRDefault="00D847D8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="003C65BF">
              <w:rPr>
                <w:rFonts w:ascii="Times New Roman" w:hAnsi="Times New Roman" w:cs="Times New Roman"/>
                <w:sz w:val="24"/>
                <w:szCs w:val="24"/>
              </w:rPr>
              <w:t>5 376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C65BF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3C65BF" w:rsidRPr="003C65B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D847D8" w:rsidRDefault="00D847D8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C.       </w:t>
            </w:r>
            <w:r w:rsidR="003C65BF">
              <w:rPr>
                <w:rFonts w:ascii="Times New Roman" w:hAnsi="Times New Roman" w:cs="Times New Roman"/>
                <w:sz w:val="24"/>
                <w:szCs w:val="24"/>
              </w:rPr>
              <w:t>7 168 m</w:t>
            </w:r>
            <w:r w:rsidR="003C65BF" w:rsidRPr="003C65B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3C65BF" w:rsidRDefault="00D847D8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3C65BF">
              <w:rPr>
                <w:rFonts w:ascii="Times New Roman" w:hAnsi="Times New Roman" w:cs="Times New Roman"/>
                <w:sz w:val="24"/>
                <w:szCs w:val="24"/>
              </w:rPr>
              <w:t xml:space="preserve">      10 752 m</w:t>
            </w:r>
            <w:r w:rsidR="003C65BF" w:rsidRPr="003C65B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3C65BF" w:rsidRPr="00EA78AC" w:rsidRDefault="003C65BF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E75692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</w:tcPr>
          <w:p w:rsidR="00EA78AC" w:rsidRDefault="00C24720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1" type="#_x0000_t75" style="position:absolute;margin-left:333.1pt;margin-top:19.85pt;width:80.9pt;height:126.95pt;z-index:251783168;mso-position-horizontal-relative:text;mso-position-vertical-relative:text">
                  <v:imagedata r:id="rId33" o:title=""/>
                </v:shape>
              </w:pict>
            </w:r>
            <w:r w:rsidR="00AA71D0">
              <w:rPr>
                <w:rFonts w:ascii="Times New Roman" w:hAnsi="Times New Roman" w:cs="Times New Roman"/>
                <w:sz w:val="24"/>
                <w:szCs w:val="24"/>
              </w:rPr>
              <w:t xml:space="preserve">A gift pack of sweets is made in the shape of an octagonal pyramid.  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>The area of the octagon is 54</w:t>
            </w:r>
            <w:r w:rsidR="00AA71D0">
              <w:rPr>
                <w:rFonts w:ascii="Times New Roman" w:hAnsi="Times New Roman" w:cs="Times New Roman"/>
                <w:sz w:val="24"/>
                <w:szCs w:val="24"/>
              </w:rPr>
              <w:t> cm</w:t>
            </w:r>
            <w:r w:rsidR="00AA71D0" w:rsidRPr="00AA71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 xml:space="preserve"> and the height of the pack is 16 cm.</w:t>
            </w:r>
            <w:r w:rsidR="00AA71D0">
              <w:rPr>
                <w:rFonts w:ascii="Times New Roman" w:hAnsi="Times New Roman" w:cs="Times New Roman"/>
                <w:sz w:val="24"/>
                <w:szCs w:val="24"/>
              </w:rPr>
              <w:t xml:space="preserve"> What is the volume of the pack?</w:t>
            </w:r>
          </w:p>
          <w:p w:rsidR="00AA71D0" w:rsidRDefault="00EA78AC" w:rsidP="00AA71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  <w:p w:rsidR="00AA71D0" w:rsidRDefault="00AA71D0" w:rsidP="00AA71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>288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C65B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AA71D0" w:rsidRDefault="00AA71D0" w:rsidP="00AA71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>432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C65B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AA71D0" w:rsidRDefault="00AA71D0" w:rsidP="00AA71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C.       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 xml:space="preserve"> 864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C65B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AA71D0" w:rsidRDefault="00AA71D0" w:rsidP="00AA71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 xml:space="preserve">    2 592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15BA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C65B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EA78AC" w:rsidRPr="00EA78AC" w:rsidRDefault="00EA78AC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1160D5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81647C" w:rsidRDefault="00C24720" w:rsidP="00E6485D">
            <w:pPr>
              <w:spacing w:after="120"/>
              <w:ind w:right="64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2" type="#_x0000_t75" style="position:absolute;margin-left:205.8pt;margin-top:.95pt;width:278.85pt;height:115.5pt;z-index:251784192;mso-position-horizontal-relative:text;mso-position-vertical-relative:text">
                  <v:imagedata r:id="rId34" o:title=""/>
                </v:shape>
                <o:OLEObject Type="Embed" ProgID="FXDraw3.Document" ShapeID="_x0000_s1042" DrawAspect="Content" ObjectID="_1392326466" r:id="rId35"/>
              </w:pict>
            </w:r>
            <w:r w:rsidR="00EF1389">
              <w:rPr>
                <w:rFonts w:ascii="Times New Roman" w:hAnsi="Times New Roman" w:cs="Times New Roman"/>
                <w:sz w:val="24"/>
                <w:szCs w:val="24"/>
              </w:rPr>
              <w:t>A tetrahedron</w:t>
            </w:r>
            <w:r w:rsidR="001160D5">
              <w:rPr>
                <w:rFonts w:ascii="Times New Roman" w:hAnsi="Times New Roman" w:cs="Times New Roman"/>
                <w:sz w:val="24"/>
                <w:szCs w:val="24"/>
              </w:rPr>
              <w:t xml:space="preserve"> has a base which is an equilateral triangle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with 2 cm edges </w:t>
            </w:r>
            <w:r w:rsidR="0081647C">
              <w:rPr>
                <w:rFonts w:ascii="Times New Roman" w:hAnsi="Times New Roman" w:cs="Times New Roman"/>
                <w:sz w:val="24"/>
                <w:szCs w:val="24"/>
              </w:rPr>
              <w:t>as shown at right. The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perpendicular height</w:t>
            </w:r>
            <w:r w:rsidR="0081647C">
              <w:rPr>
                <w:rFonts w:ascii="Times New Roman" w:hAnsi="Times New Roman" w:cs="Times New Roman"/>
                <w:sz w:val="24"/>
                <w:szCs w:val="24"/>
              </w:rPr>
              <w:t xml:space="preserve"> of the tetrahedron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is 1.5 cm. </w:t>
            </w:r>
          </w:p>
          <w:p w:rsidR="00EA78AC" w:rsidRDefault="00E6485D" w:rsidP="00E6485D">
            <w:pPr>
              <w:spacing w:after="120"/>
              <w:ind w:right="64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its volume in cm</w:t>
            </w:r>
            <w:r w:rsidRPr="00E6485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</w:p>
          <w:p w:rsidR="00E6485D" w:rsidRDefault="00EA78AC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:rsidR="0012042F" w:rsidRPr="00EA78AC" w:rsidRDefault="00EA78AC" w:rsidP="00E6485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6485D" w:rsidRPr="00E6485D">
              <w:rPr>
                <w:rFonts w:ascii="Times New Roman" w:hAnsi="Times New Roman" w:cs="Times New Roman"/>
                <w:color w:val="FF0000"/>
                <w:position w:val="-30"/>
                <w:sz w:val="24"/>
                <w:szCs w:val="24"/>
              </w:rPr>
              <w:object w:dxaOrig="467" w:dyaOrig="824">
                <v:shape id="_x0000_i1025" type="#_x0000_t75" style="width:19.5pt;height:34.5pt" o:ole="">
                  <v:imagedata r:id="rId36" o:title=""/>
                </v:shape>
                <o:OLEObject Type="Embed" ProgID="FXE300.Equation" ShapeID="_x0000_i1025" DrawAspect="Content" ObjectID="_1392326452" r:id="rId37"/>
              </w:objec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B.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E6485D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6485D" w:rsidRPr="00E6485D">
              <w:rPr>
                <w:rFonts w:ascii="Times New Roman" w:hAnsi="Times New Roman" w:cs="Times New Roman"/>
                <w:color w:val="FF0000"/>
                <w:position w:val="-30"/>
                <w:sz w:val="24"/>
                <w:szCs w:val="24"/>
              </w:rPr>
              <w:object w:dxaOrig="467" w:dyaOrig="824">
                <v:shape id="_x0000_i1026" type="#_x0000_t75" style="width:19.5pt;height:34.5pt" o:ole="">
                  <v:imagedata r:id="rId38" o:title=""/>
                </v:shape>
                <o:OLEObject Type="Embed" ProgID="FXE300.Equation" ShapeID="_x0000_i1026" DrawAspect="Content" ObjectID="_1392326453" r:id="rId39"/>
              </w:objec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C.       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6485D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6485D" w:rsidRPr="00E6485D">
              <w:rPr>
                <w:rFonts w:ascii="Times New Roman" w:hAnsi="Times New Roman" w:cs="Times New Roman"/>
                <w:color w:val="FF0000"/>
                <w:position w:val="-30"/>
                <w:sz w:val="24"/>
                <w:szCs w:val="24"/>
              </w:rPr>
              <w:object w:dxaOrig="467" w:dyaOrig="824">
                <v:shape id="_x0000_i1027" type="#_x0000_t75" style="width:19.5pt;height:34.5pt" o:ole="">
                  <v:imagedata r:id="rId40" o:title=""/>
                </v:shape>
                <o:OLEObject Type="Embed" ProgID="FXE300.Equation" ShapeID="_x0000_i1027" DrawAspect="Content" ObjectID="_1392326454" r:id="rId41"/>
              </w:objec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1204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12042F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6485D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6485D" w:rsidRPr="00E6485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67" w:dyaOrig="442">
                <v:shape id="_x0000_i1028" type="#_x0000_t75" style="width:19.5pt;height:18.75pt" o:ole="">
                  <v:imagedata r:id="rId42" o:title=""/>
                </v:shape>
                <o:OLEObject Type="Embed" ProgID="FXE300.Equation" ShapeID="_x0000_i1028" DrawAspect="Content" ObjectID="_1392326455" r:id="rId43"/>
              </w:object>
            </w:r>
            <w:r w:rsidR="00E6485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</w:tc>
      </w:tr>
      <w:tr w:rsidR="00EA78AC" w:rsidRPr="004E1905" w:rsidTr="001160D5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CA163E" w:rsidRDefault="00274E27" w:rsidP="006A4796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70ECE912" wp14:editId="4BB656B1">
                      <wp:simplePos x="0" y="0"/>
                      <wp:positionH relativeFrom="column">
                        <wp:posOffset>4423410</wp:posOffset>
                      </wp:positionH>
                      <wp:positionV relativeFrom="paragraph">
                        <wp:posOffset>233680</wp:posOffset>
                      </wp:positionV>
                      <wp:extent cx="342265" cy="47624"/>
                      <wp:effectExtent l="0" t="76200" r="19685" b="67310"/>
                      <wp:wrapNone/>
                      <wp:docPr id="108" name="Straight Arrow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2265" cy="4762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8" o:spid="_x0000_s1026" type="#_x0000_t32" style="position:absolute;margin-left:348.3pt;margin-top:18.4pt;width:26.95pt;height:3.7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" strokecolor="black [3213]" strokeweight="1.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2D28B2F9" wp14:editId="0D66B8CD">
                      <wp:simplePos x="0" y="0"/>
                      <wp:positionH relativeFrom="column">
                        <wp:posOffset>3566160</wp:posOffset>
                      </wp:positionH>
                      <wp:positionV relativeFrom="paragraph">
                        <wp:posOffset>284480</wp:posOffset>
                      </wp:positionV>
                      <wp:extent cx="466090" cy="28575"/>
                      <wp:effectExtent l="38100" t="57150" r="0" b="104775"/>
                      <wp:wrapNone/>
                      <wp:docPr id="107" name="Straight Arrow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6090" cy="2857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07" o:spid="_x0000_s1026" type="#_x0000_t32" style="position:absolute;margin-left:280.8pt;margin-top:22.4pt;width:36.7pt;height:2.2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" strokecolor="black [3213]" strokeweight="1.5pt">
                      <v:stroke endarrow="open"/>
                    </v:shape>
                  </w:pict>
                </mc:Fallback>
              </mc:AlternateContent>
            </w:r>
            <w:r w:rsidR="006A479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38CC48BF" wp14:editId="100F8AAD">
                      <wp:simplePos x="0" y="0"/>
                      <wp:positionH relativeFrom="column">
                        <wp:posOffset>5071110</wp:posOffset>
                      </wp:positionH>
                      <wp:positionV relativeFrom="paragraph">
                        <wp:posOffset>194945</wp:posOffset>
                      </wp:positionV>
                      <wp:extent cx="0" cy="466725"/>
                      <wp:effectExtent l="95250" t="38100" r="57150" b="9525"/>
                      <wp:wrapNone/>
                      <wp:docPr id="105" name="Straight Arrow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6672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05" o:spid="_x0000_s1026" type="#_x0000_t32" style="position:absolute;margin-left:399.3pt;margin-top:15.35pt;width:0;height:36.75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" strokecolor="black [3213]" strokeweight="1.5pt">
                      <v:stroke endarrow="open"/>
                    </v:shape>
                  </w:pict>
                </mc:Fallback>
              </mc:AlternateContent>
            </w:r>
            <w:r w:rsidR="00CA163E"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3F47C6AB" wp14:editId="3F9D7453">
                  <wp:simplePos x="0" y="0"/>
                  <wp:positionH relativeFrom="column">
                    <wp:posOffset>3451860</wp:posOffset>
                  </wp:positionH>
                  <wp:positionV relativeFrom="paragraph">
                    <wp:posOffset>52070</wp:posOffset>
                  </wp:positionV>
                  <wp:extent cx="1838325" cy="1572895"/>
                  <wp:effectExtent l="0" t="0" r="9525" b="8255"/>
                  <wp:wrapNone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4796">
              <w:rPr>
                <w:rFonts w:ascii="Times New Roman" w:hAnsi="Times New Roman" w:cs="Times New Roman"/>
                <w:sz w:val="24"/>
                <w:szCs w:val="24"/>
              </w:rPr>
              <w:t xml:space="preserve">A design for an ice confection is in the shape of a cone. 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to be completely filled with ice cream.</w:t>
            </w:r>
          </w:p>
          <w:p w:rsidR="00CA163E" w:rsidRDefault="00274E27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volume of ice cream will it hold?</w:t>
            </w:r>
          </w:p>
          <w:p w:rsidR="00274E27" w:rsidRDefault="00EA78AC" w:rsidP="00274E2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="00274E27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4E27">
              <w:rPr>
                <w:rFonts w:ascii="Times New Roman" w:hAnsi="Times New Roman" w:cs="Times New Roman"/>
                <w:sz w:val="24"/>
                <w:szCs w:val="24"/>
              </w:rPr>
              <w:t xml:space="preserve">  48 cm</w:t>
            </w:r>
            <w:r w:rsidR="00274E27" w:rsidRPr="00274E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74E27" w:rsidRDefault="00274E27" w:rsidP="00274E2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168464B4" wp14:editId="70180AFB">
                      <wp:simplePos x="0" y="0"/>
                      <wp:positionH relativeFrom="column">
                        <wp:posOffset>5071110</wp:posOffset>
                      </wp:positionH>
                      <wp:positionV relativeFrom="paragraph">
                        <wp:posOffset>8255</wp:posOffset>
                      </wp:positionV>
                      <wp:extent cx="0" cy="466725"/>
                      <wp:effectExtent l="95250" t="0" r="57150" b="66675"/>
                      <wp:wrapNone/>
                      <wp:docPr id="106" name="Straight Arrow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672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06" o:spid="_x0000_s1026" type="#_x0000_t32" style="position:absolute;margin-left:399.3pt;margin-top:.65pt;width:0;height:36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" strokecolor="black [3213]" strokeweight="1.5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151 cm</w:t>
            </w:r>
            <w:r w:rsidRPr="00274E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74E27" w:rsidRDefault="00274E27" w:rsidP="00274E2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  </w:t>
            </w:r>
            <w:r w:rsidR="001160D5">
              <w:rPr>
                <w:rFonts w:ascii="Times New Roman" w:hAnsi="Times New Roman" w:cs="Times New Roman"/>
                <w:sz w:val="24"/>
                <w:szCs w:val="24"/>
              </w:rPr>
              <w:t>452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274E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:rsidR="00EA78AC" w:rsidRPr="00EA78AC" w:rsidRDefault="00274E27" w:rsidP="00274E2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1160D5">
              <w:rPr>
                <w:rFonts w:ascii="Times New Roman" w:hAnsi="Times New Roman" w:cs="Times New Roman"/>
                <w:sz w:val="24"/>
                <w:szCs w:val="24"/>
              </w:rPr>
              <w:t xml:space="preserve">        603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274E2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A78AC" w:rsidRPr="004E1905" w:rsidTr="00E75692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EA78AC" w:rsidRDefault="00C24720" w:rsidP="005E4923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5" type="#_x0000_t75" style="position:absolute;margin-left:225.75pt;margin-top:3.1pt;width:248.95pt;height:112.55pt;z-index:251793408;mso-position-horizontal-relative:text;mso-position-vertical-relative:text">
                  <v:imagedata r:id="rId45" o:title=""/>
                </v:shape>
                <o:OLEObject Type="Embed" ProgID="FXDraw3.Document" ShapeID="_x0000_s1045" DrawAspect="Content" ObjectID="_1392326467" r:id="rId46"/>
              </w:pict>
            </w:r>
            <w:r w:rsidR="00A14B1A">
              <w:rPr>
                <w:rFonts w:ascii="Times New Roman" w:hAnsi="Times New Roman" w:cs="Times New Roman"/>
                <w:sz w:val="24"/>
                <w:szCs w:val="24"/>
              </w:rPr>
              <w:t xml:space="preserve">A set of </w:t>
            </w:r>
            <w:r w:rsidR="005E4923">
              <w:rPr>
                <w:rFonts w:ascii="Times New Roman" w:hAnsi="Times New Roman" w:cs="Times New Roman"/>
                <w:sz w:val="24"/>
                <w:szCs w:val="24"/>
              </w:rPr>
              <w:t xml:space="preserve">eight </w:t>
            </w:r>
            <w:r w:rsidR="00A14B1A">
              <w:rPr>
                <w:rFonts w:ascii="Times New Roman" w:hAnsi="Times New Roman" w:cs="Times New Roman"/>
                <w:sz w:val="24"/>
                <w:szCs w:val="24"/>
              </w:rPr>
              <w:t>solid metal spheres</w:t>
            </w:r>
            <w:r w:rsidR="005E4923">
              <w:rPr>
                <w:rFonts w:ascii="Times New Roman" w:hAnsi="Times New Roman" w:cs="Times New Roman"/>
                <w:sz w:val="24"/>
                <w:szCs w:val="24"/>
              </w:rPr>
              <w:t xml:space="preserve"> with 12 cm</w:t>
            </w:r>
            <w:r w:rsidR="00A14B1A">
              <w:rPr>
                <w:rFonts w:ascii="Times New Roman" w:hAnsi="Times New Roman" w:cs="Times New Roman"/>
                <w:sz w:val="24"/>
                <w:szCs w:val="24"/>
              </w:rPr>
              <w:t xml:space="preserve"> diameter are used for a game of boules.</w:t>
            </w:r>
            <w:r w:rsidR="005E4923">
              <w:rPr>
                <w:rFonts w:ascii="Times New Roman" w:hAnsi="Times New Roman" w:cs="Times New Roman"/>
                <w:sz w:val="24"/>
                <w:szCs w:val="24"/>
              </w:rPr>
              <w:t xml:space="preserve"> What volume of metal is used in the boules set?</w:t>
            </w:r>
            <w:r w:rsidR="00A14B1A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8F7DE7" w:rsidRDefault="00EA78AC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F059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7DE7">
              <w:rPr>
                <w:rFonts w:ascii="Times New Roman" w:hAnsi="Times New Roman" w:cs="Times New Roman"/>
                <w:sz w:val="24"/>
                <w:szCs w:val="24"/>
              </w:rPr>
              <w:t>905 cm</w:t>
            </w:r>
            <w:r w:rsidR="008F7DE7" w:rsidRPr="008F7DE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8F7DE7" w:rsidRDefault="008F7DE7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B.</w:t>
            </w:r>
            <w:r w:rsidR="00F05981">
              <w:rPr>
                <w:rFonts w:ascii="Times New Roman" w:hAnsi="Times New Roman" w:cs="Times New Roman"/>
                <w:sz w:val="24"/>
                <w:szCs w:val="24"/>
              </w:rPr>
              <w:t xml:space="preserve">     2 714 cm</w:t>
            </w:r>
            <w:r w:rsidR="00F05981" w:rsidRPr="008F7DE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8F7DE7" w:rsidRDefault="008F7DE7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</w:t>
            </w:r>
            <w:r w:rsidR="00F05981">
              <w:rPr>
                <w:rFonts w:ascii="Times New Roman" w:hAnsi="Times New Roman" w:cs="Times New Roman"/>
                <w:sz w:val="24"/>
                <w:szCs w:val="24"/>
              </w:rPr>
              <w:t>3 619 cm</w:t>
            </w:r>
            <w:r w:rsidR="00F05981" w:rsidRPr="00F059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EA78AC" w:rsidRPr="00EA78AC" w:rsidRDefault="008F7DE7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F05981">
              <w:rPr>
                <w:rFonts w:ascii="Times New Roman" w:hAnsi="Times New Roman" w:cs="Times New Roman"/>
                <w:sz w:val="24"/>
                <w:szCs w:val="24"/>
              </w:rPr>
              <w:t xml:space="preserve">     7 238 cm</w:t>
            </w:r>
            <w:r w:rsidR="00F05981" w:rsidRPr="00F059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</w:tr>
      <w:tr w:rsidR="000C784B" w:rsidRPr="004E1905" w:rsidTr="00E75692">
        <w:trPr>
          <w:cantSplit/>
        </w:trPr>
        <w:tc>
          <w:tcPr>
            <w:tcW w:w="534" w:type="dxa"/>
          </w:tcPr>
          <w:p w:rsidR="000C784B" w:rsidRPr="004E1905" w:rsidRDefault="000C78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</w:tcPr>
          <w:p w:rsidR="000C784B" w:rsidRDefault="00C24720" w:rsidP="00664B8F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7" type="#_x0000_t75" style="position:absolute;margin-left:238.05pt;margin-top:3.15pt;width:222.7pt;height:180.95pt;z-index:251794432;mso-position-horizontal-relative:text;mso-position-vertical-relative:text">
                  <v:imagedata r:id="rId47" o:title=""/>
                </v:shape>
                <o:OLEObject Type="Embed" ProgID="FXDraw3.Document" ShapeID="_x0000_s1047" DrawAspect="Content" ObjectID="_1392326468" r:id="rId48"/>
              </w:pict>
            </w:r>
            <w:r w:rsidR="000C784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F16D2C">
              <w:rPr>
                <w:rFonts w:ascii="Times New Roman" w:hAnsi="Times New Roman" w:cs="Times New Roman"/>
                <w:sz w:val="24"/>
                <w:szCs w:val="24"/>
              </w:rPr>
              <w:t xml:space="preserve"> hopper which is used to pour grain in</w:t>
            </w:r>
            <w:r w:rsidR="005C2A65">
              <w:rPr>
                <w:rFonts w:ascii="Times New Roman" w:hAnsi="Times New Roman" w:cs="Times New Roman"/>
                <w:sz w:val="24"/>
                <w:szCs w:val="24"/>
              </w:rPr>
              <w:t>to a silo is in the shape of a</w:t>
            </w:r>
            <w:r w:rsidR="00F16D2C">
              <w:rPr>
                <w:rFonts w:ascii="Times New Roman" w:hAnsi="Times New Roman" w:cs="Times New Roman"/>
                <w:sz w:val="24"/>
                <w:szCs w:val="24"/>
              </w:rPr>
              <w:t xml:space="preserve"> square pyramid</w:t>
            </w:r>
            <w:r w:rsidR="00E24B68">
              <w:rPr>
                <w:rFonts w:ascii="Times New Roman" w:hAnsi="Times New Roman" w:cs="Times New Roman"/>
                <w:sz w:val="24"/>
                <w:szCs w:val="24"/>
              </w:rPr>
              <w:t xml:space="preserve"> which is open at the top. The </w:t>
            </w:r>
            <w:r w:rsidR="005C2A65">
              <w:rPr>
                <w:rFonts w:ascii="Times New Roman" w:hAnsi="Times New Roman" w:cs="Times New Roman"/>
                <w:sz w:val="24"/>
                <w:szCs w:val="24"/>
              </w:rPr>
              <w:t>side length of the square is 4.2 </w:t>
            </w:r>
            <w:r w:rsidR="00E24B68">
              <w:rPr>
                <w:rFonts w:ascii="Times New Roman" w:hAnsi="Times New Roman" w:cs="Times New Roman"/>
                <w:sz w:val="24"/>
                <w:szCs w:val="24"/>
              </w:rPr>
              <w:t>m and the slant height is 3.9 m.</w:t>
            </w:r>
            <w:r w:rsidR="00F16D2C">
              <w:rPr>
                <w:rFonts w:ascii="Times New Roman" w:hAnsi="Times New Roman" w:cs="Times New Roman"/>
                <w:sz w:val="24"/>
                <w:szCs w:val="24"/>
              </w:rPr>
              <w:t xml:space="preserve"> What</w:t>
            </w:r>
            <w:r w:rsidR="00E24B68">
              <w:rPr>
                <w:rFonts w:ascii="Times New Roman" w:hAnsi="Times New Roman" w:cs="Times New Roman"/>
                <w:sz w:val="24"/>
                <w:szCs w:val="24"/>
              </w:rPr>
              <w:t xml:space="preserve"> area of sheet metal is needed to produce the hopper</w:t>
            </w:r>
            <w:r w:rsidR="000C784B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5C2A65" w:rsidRDefault="005C2A65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784B" w:rsidRDefault="000C784B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E24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C2A65"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5C2A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0C784B" w:rsidRDefault="000C784B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="005C2A6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5C2A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0C784B" w:rsidRDefault="000C784B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C.       </w:t>
            </w:r>
            <w:r w:rsidR="005C2A65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5C2A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0C784B" w:rsidRPr="00EA78AC" w:rsidRDefault="000C784B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E24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C2A65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="00E24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5C2A6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EA78AC" w:rsidRPr="004E1905" w:rsidTr="001160D5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664B8F" w:rsidRDefault="00C24720" w:rsidP="009A7642">
            <w:pPr>
              <w:spacing w:after="120"/>
              <w:ind w:right="570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8" type="#_x0000_t75" style="position:absolute;margin-left:275pt;margin-top:3.55pt;width:162.05pt;height:99.2pt;z-index:251795456;mso-position-horizontal-relative:text;mso-position-vertical-relative:text">
                  <v:imagedata r:id="rId49" o:title=""/>
                </v:shape>
                <o:OLEObject Type="Embed" ProgID="FXDraw3.Document" ShapeID="_x0000_s1048" DrawAspect="Content" ObjectID="_1392326469" r:id="rId50"/>
              </w:pict>
            </w:r>
            <w:r w:rsidR="00664B8F">
              <w:rPr>
                <w:rFonts w:ascii="Times New Roman" w:hAnsi="Times New Roman" w:cs="Times New Roman"/>
                <w:sz w:val="24"/>
                <w:szCs w:val="24"/>
              </w:rPr>
              <w:t>Jeremy cuts a sheet of p</w:t>
            </w:r>
            <w:r w:rsidR="009A7642">
              <w:rPr>
                <w:rFonts w:ascii="Times New Roman" w:hAnsi="Times New Roman" w:cs="Times New Roman"/>
                <w:sz w:val="24"/>
                <w:szCs w:val="24"/>
              </w:rPr>
              <w:t xml:space="preserve">aper and rolls it to form a conical shape to use as a loudhailer </w:t>
            </w:r>
            <w:r w:rsidR="00664B8F">
              <w:rPr>
                <w:rFonts w:ascii="Times New Roman" w:hAnsi="Times New Roman" w:cs="Times New Roman"/>
                <w:sz w:val="24"/>
                <w:szCs w:val="24"/>
              </w:rPr>
              <w:t>as shown</w:t>
            </w:r>
            <w:r w:rsidR="009A76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A7642" w:rsidRDefault="009A7642" w:rsidP="009A7642">
            <w:pPr>
              <w:spacing w:after="120"/>
              <w:ind w:right="570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area of paper is used, assuming </w:t>
            </w:r>
            <w:r w:rsidR="001160D5">
              <w:rPr>
                <w:rFonts w:ascii="Times New Roman" w:hAnsi="Times New Roman" w:cs="Times New Roman"/>
                <w:sz w:val="24"/>
                <w:szCs w:val="24"/>
              </w:rPr>
              <w:t xml:space="preserve">there is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overlapping of paper?</w:t>
            </w:r>
          </w:p>
          <w:p w:rsidR="009A7642" w:rsidRDefault="009A7642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A7642" w:rsidRDefault="00EA78AC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="002B4214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9A7642">
              <w:rPr>
                <w:rFonts w:ascii="Times New Roman" w:hAnsi="Times New Roman" w:cs="Times New Roman"/>
                <w:sz w:val="24"/>
                <w:szCs w:val="24"/>
              </w:rPr>
              <w:t>283 cm</w:t>
            </w:r>
            <w:r w:rsidR="009A7642" w:rsidRPr="009A764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9A7642" w:rsidRDefault="009A7642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2B4214">
              <w:rPr>
                <w:rFonts w:ascii="Times New Roman" w:hAnsi="Times New Roman" w:cs="Times New Roman"/>
                <w:sz w:val="24"/>
                <w:szCs w:val="24"/>
              </w:rPr>
              <w:t>346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9A764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9A7642" w:rsidRDefault="009A7642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 </w:t>
            </w:r>
            <w:r w:rsidR="002B4214">
              <w:rPr>
                <w:rFonts w:ascii="Times New Roman" w:hAnsi="Times New Roman" w:cs="Times New Roman"/>
                <w:sz w:val="24"/>
                <w:szCs w:val="24"/>
              </w:rPr>
              <w:t>565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9A764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EA78AC" w:rsidRPr="00EA78AC" w:rsidRDefault="009A7642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2B4214">
              <w:rPr>
                <w:rFonts w:ascii="Times New Roman" w:hAnsi="Times New Roman" w:cs="Times New Roman"/>
                <w:sz w:val="24"/>
                <w:szCs w:val="24"/>
              </w:rPr>
              <w:t>820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9A764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EA78AC" w:rsidRPr="004E1905" w:rsidTr="001160D5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EA78AC" w:rsidRDefault="00C24720" w:rsidP="009A648C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1" type="#_x0000_t75" style="position:absolute;margin-left:335.15pt;margin-top:5.3pt;width:139.05pt;height:170.25pt;z-index:251796480;mso-position-horizontal-relative:text;mso-position-vertical-relative:text">
                  <v:imagedata r:id="rId51" o:title=""/>
                </v:shape>
              </w:pict>
            </w:r>
            <w:r w:rsidR="009A648C">
              <w:rPr>
                <w:rFonts w:ascii="Times New Roman" w:hAnsi="Times New Roman" w:cs="Times New Roman"/>
                <w:sz w:val="24"/>
                <w:szCs w:val="24"/>
              </w:rPr>
              <w:t>A globe of the earth is to be made with a thin plastic shell. The radius of the</w:t>
            </w:r>
            <w:r w:rsidR="00E67B86">
              <w:rPr>
                <w:rFonts w:ascii="Times New Roman" w:hAnsi="Times New Roman" w:cs="Times New Roman"/>
                <w:sz w:val="24"/>
                <w:szCs w:val="24"/>
              </w:rPr>
              <w:t xml:space="preserve"> globe is to be 25 cm, How many cm</w:t>
            </w:r>
            <w:r w:rsidR="00E67B86" w:rsidRPr="00E67B8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863643">
              <w:rPr>
                <w:rFonts w:ascii="Times New Roman" w:hAnsi="Times New Roman" w:cs="Times New Roman"/>
                <w:sz w:val="24"/>
                <w:szCs w:val="24"/>
              </w:rPr>
              <w:t xml:space="preserve"> of plastic will be</w:t>
            </w:r>
            <w:r w:rsidR="009A648C">
              <w:rPr>
                <w:rFonts w:ascii="Times New Roman" w:hAnsi="Times New Roman" w:cs="Times New Roman"/>
                <w:sz w:val="24"/>
                <w:szCs w:val="24"/>
              </w:rPr>
              <w:t xml:space="preserve"> used for the globe?</w:t>
            </w:r>
          </w:p>
          <w:p w:rsidR="009A648C" w:rsidRDefault="009A648C" w:rsidP="009A648C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E6A98" w:rsidRDefault="00EA78AC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E67B86">
              <w:rPr>
                <w:rFonts w:ascii="Times New Roman" w:hAnsi="Times New Roman" w:cs="Times New Roman"/>
                <w:sz w:val="24"/>
                <w:szCs w:val="24"/>
              </w:rPr>
              <w:t>7 854</w:t>
            </w:r>
          </w:p>
          <w:p w:rsidR="00EE6A98" w:rsidRDefault="00EE6A98" w:rsidP="001160D5">
            <w:pPr>
              <w:tabs>
                <w:tab w:val="left" w:pos="5580"/>
              </w:tabs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E67B86">
              <w:rPr>
                <w:rFonts w:ascii="Times New Roman" w:hAnsi="Times New Roman" w:cs="Times New Roman"/>
                <w:sz w:val="24"/>
                <w:szCs w:val="24"/>
              </w:rPr>
              <w:t xml:space="preserve">31 416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60D5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EE6A98" w:rsidRDefault="00EE6A98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C.       </w:t>
            </w:r>
            <w:r w:rsidR="00E67B86">
              <w:rPr>
                <w:rFonts w:ascii="Times New Roman" w:hAnsi="Times New Roman" w:cs="Times New Roman"/>
                <w:sz w:val="24"/>
                <w:szCs w:val="24"/>
              </w:rPr>
              <w:t>65 450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Default="00EE6A98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67B86">
              <w:rPr>
                <w:rFonts w:ascii="Times New Roman" w:hAnsi="Times New Roman" w:cs="Times New Roman"/>
                <w:sz w:val="24"/>
                <w:szCs w:val="24"/>
              </w:rPr>
              <w:t>523 599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863643" w:rsidRDefault="00863643" w:rsidP="00E67B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134AF640" wp14:editId="3DD5A521">
                      <wp:simplePos x="0" y="0"/>
                      <wp:positionH relativeFrom="column">
                        <wp:posOffset>4642485</wp:posOffset>
                      </wp:positionH>
                      <wp:positionV relativeFrom="paragraph">
                        <wp:posOffset>77470</wp:posOffset>
                      </wp:positionV>
                      <wp:extent cx="771525" cy="200025"/>
                      <wp:effectExtent l="0" t="0" r="28575" b="28575"/>
                      <wp:wrapNone/>
                      <wp:docPr id="109" name="Oval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2000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09" o:spid="_x0000_s1026" style="position:absolute;margin-left:365.55pt;margin-top:6.1pt;width:60.75pt;height:15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" fillcolor="#4f81bd [3204]" strokecolor="#243f60 [1604]" strokeweight="2pt"/>
                  </w:pict>
                </mc:Fallback>
              </mc:AlternateContent>
            </w:r>
          </w:p>
          <w:p w:rsidR="00EE6A98" w:rsidRPr="00EA78AC" w:rsidRDefault="00EE6A98" w:rsidP="00E67B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E75692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0064" w:type="dxa"/>
            <w:gridSpan w:val="4"/>
          </w:tcPr>
          <w:p w:rsidR="00EA78AC" w:rsidRDefault="00C24720" w:rsidP="00370ECA">
            <w:pPr>
              <w:spacing w:after="120"/>
              <w:ind w:right="59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2" type="#_x0000_t75" style="position:absolute;margin-left:304.8pt;margin-top:1.7pt;width:164.4pt;height:173.75pt;z-index:251798528;mso-position-horizontal-relative:text;mso-position-vertical-relative:text">
                  <v:imagedata r:id="rId52" o:title=""/>
                </v:shape>
                <o:OLEObject Type="Embed" ProgID="FXDraw3.Document" ShapeID="_x0000_s1052" DrawAspect="Content" ObjectID="_1392326470" r:id="rId53"/>
              </w:pict>
            </w:r>
            <w:r w:rsidR="00C312DE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370ECA">
              <w:rPr>
                <w:rFonts w:ascii="Times New Roman" w:hAnsi="Times New Roman" w:cs="Times New Roman"/>
                <w:sz w:val="24"/>
                <w:szCs w:val="24"/>
              </w:rPr>
              <w:t xml:space="preserve">he observatory </w:t>
            </w:r>
            <w:r w:rsidR="00C312DE">
              <w:rPr>
                <w:rFonts w:ascii="Times New Roman" w:hAnsi="Times New Roman" w:cs="Times New Roman"/>
                <w:sz w:val="24"/>
                <w:szCs w:val="24"/>
              </w:rPr>
              <w:t>was built with</w:t>
            </w:r>
            <w:r w:rsidR="00370ECA">
              <w:rPr>
                <w:rFonts w:ascii="Times New Roman" w:hAnsi="Times New Roman" w:cs="Times New Roman"/>
                <w:sz w:val="24"/>
                <w:szCs w:val="24"/>
              </w:rPr>
              <w:t xml:space="preserve"> cylindrical walls and a hemis</w:t>
            </w:r>
            <w:r w:rsidR="00C312DE">
              <w:rPr>
                <w:rFonts w:ascii="Times New Roman" w:hAnsi="Times New Roman" w:cs="Times New Roman"/>
                <w:sz w:val="24"/>
                <w:szCs w:val="24"/>
              </w:rPr>
              <w:t>pherical roof. What is the area of the external walls and roof that need to be painted?</w:t>
            </w:r>
          </w:p>
          <w:p w:rsidR="00370ECA" w:rsidRDefault="00370ECA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12DE" w:rsidRDefault="00C312DE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ECA" w:rsidRDefault="00EA78AC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C312DE">
              <w:rPr>
                <w:rFonts w:ascii="Times New Roman" w:hAnsi="Times New Roman" w:cs="Times New Roman"/>
                <w:sz w:val="24"/>
                <w:szCs w:val="24"/>
              </w:rPr>
              <w:t>175 m</w:t>
            </w:r>
            <w:r w:rsidR="00C312DE" w:rsidRPr="00C312D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370ECA" w:rsidRDefault="00370ECA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</w:t>
            </w:r>
            <w:r w:rsidR="00C312DE">
              <w:rPr>
                <w:rFonts w:ascii="Times New Roman" w:hAnsi="Times New Roman" w:cs="Times New Roman"/>
                <w:sz w:val="24"/>
                <w:szCs w:val="24"/>
              </w:rPr>
              <w:t xml:space="preserve">     242 m</w:t>
            </w:r>
            <w:r w:rsidR="00C312DE" w:rsidRPr="00C312D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370ECA" w:rsidRDefault="00EA78AC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</w:t>
            </w:r>
            <w:r w:rsidR="00C312DE">
              <w:rPr>
                <w:rFonts w:ascii="Times New Roman" w:hAnsi="Times New Roman" w:cs="Times New Roman"/>
                <w:sz w:val="24"/>
                <w:szCs w:val="24"/>
              </w:rPr>
              <w:t xml:space="preserve">    417 m</w:t>
            </w:r>
            <w:r w:rsidR="00C312DE" w:rsidRPr="00C312D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EA78AC" w:rsidRDefault="00370ECA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C312DE">
              <w:rPr>
                <w:rFonts w:ascii="Times New Roman" w:hAnsi="Times New Roman" w:cs="Times New Roman"/>
                <w:sz w:val="24"/>
                <w:szCs w:val="24"/>
              </w:rPr>
              <w:t xml:space="preserve">     1 043 m</w:t>
            </w:r>
            <w:r w:rsidR="00C312DE" w:rsidRPr="00C312D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370ECA" w:rsidRPr="00EA78AC" w:rsidRDefault="00370ECA" w:rsidP="00664B8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664B8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4820"/>
      </w:tblGrid>
      <w:tr w:rsidR="00293EB0" w:rsidRPr="004E1905" w:rsidTr="00293EB0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293EB0" w:rsidRDefault="00293EB0" w:rsidP="00664B8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293EB0" w:rsidRPr="004E1905" w:rsidRDefault="00293EB0" w:rsidP="00664B8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8647" w:type="dxa"/>
            <w:gridSpan w:val="2"/>
            <w:tcBorders>
              <w:top w:val="nil"/>
              <w:bottom w:val="nil"/>
            </w:tcBorders>
            <w:vAlign w:val="center"/>
          </w:tcPr>
          <w:p w:rsidR="00293EB0" w:rsidRDefault="00293EB0" w:rsidP="00293EB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293EB0" w:rsidRPr="004E1905" w:rsidRDefault="00293EB0" w:rsidP="00293EB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Further Volume and Surface Area</w:t>
            </w:r>
          </w:p>
        </w:tc>
      </w:tr>
      <w:tr w:rsidR="00293EB0" w:rsidRPr="004E1905" w:rsidTr="00664B8F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293EB0" w:rsidRPr="004E1905" w:rsidRDefault="00293EB0" w:rsidP="00664B8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293EB0" w:rsidRDefault="00293EB0" w:rsidP="00664B8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Multiple Choice </w:t>
            </w:r>
          </w:p>
          <w:p w:rsidR="00293EB0" w:rsidRPr="004E1905" w:rsidRDefault="00293EB0" w:rsidP="00293EB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Answer Sheet</w:t>
            </w:r>
          </w:p>
        </w:tc>
        <w:tc>
          <w:tcPr>
            <w:tcW w:w="4820" w:type="dxa"/>
            <w:tcBorders>
              <w:top w:val="nil"/>
              <w:bottom w:val="nil"/>
            </w:tcBorders>
            <w:vAlign w:val="bottom"/>
          </w:tcPr>
          <w:p w:rsidR="00293EB0" w:rsidRPr="004E1905" w:rsidRDefault="00293EB0" w:rsidP="00664B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1160D5">
      <w:pPr>
        <w:spacing w:after="120" w:line="240" w:lineRule="auto"/>
      </w:pPr>
      <w:r>
        <w:tab/>
        <w:t xml:space="preserve"> </w:t>
      </w:r>
    </w:p>
    <w:p w:rsidR="00D10126" w:rsidRDefault="00D10126">
      <w:pPr>
        <w:sectPr w:rsidR="00D10126" w:rsidSect="00D10126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D10126" w:rsidRPr="005254D3" w:rsidTr="00173FAE">
        <w:trPr>
          <w:cantSplit/>
        </w:trPr>
        <w:tc>
          <w:tcPr>
            <w:tcW w:w="2121" w:type="dxa"/>
            <w:vMerge w:val="restart"/>
            <w:tcBorders>
              <w:top w:val="nil"/>
            </w:tcBorders>
            <w:vAlign w:val="center"/>
          </w:tcPr>
          <w:p w:rsidR="00D10126" w:rsidRPr="005254D3" w:rsidRDefault="00D10126" w:rsidP="00173FAE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D10126" w:rsidRDefault="00D10126" w:rsidP="00D1012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D10126" w:rsidRPr="005254D3" w:rsidRDefault="00D10126" w:rsidP="00D1012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Further Volume and Surface Area</w:t>
            </w:r>
          </w:p>
        </w:tc>
      </w:tr>
      <w:tr w:rsidR="00D10126" w:rsidRPr="005254D3" w:rsidTr="00173FAE">
        <w:trPr>
          <w:cantSplit/>
        </w:trPr>
        <w:tc>
          <w:tcPr>
            <w:tcW w:w="2121" w:type="dxa"/>
            <w:vMerge/>
            <w:tcBorders>
              <w:bottom w:val="nil"/>
            </w:tcBorders>
            <w:vAlign w:val="center"/>
          </w:tcPr>
          <w:p w:rsidR="00D10126" w:rsidRPr="005254D3" w:rsidRDefault="00D10126" w:rsidP="00173FAE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D10126" w:rsidRPr="005254D3" w:rsidRDefault="00D10126" w:rsidP="00D1012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  <w:r w:rsidRPr="005254D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483" w:tblpY="346"/>
        <w:tblW w:w="4219" w:type="dxa"/>
        <w:tblLook w:val="04A0" w:firstRow="1" w:lastRow="0" w:firstColumn="1" w:lastColumn="0" w:noHBand="0" w:noVBand="1"/>
      </w:tblPr>
      <w:tblGrid>
        <w:gridCol w:w="568"/>
        <w:gridCol w:w="3651"/>
      </w:tblGrid>
      <w:tr w:rsidR="00D10126" w:rsidRPr="005254D3" w:rsidTr="00173FAE">
        <w:tc>
          <w:tcPr>
            <w:tcW w:w="4219" w:type="dxa"/>
            <w:gridSpan w:val="2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51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cm</w:t>
            </w:r>
            <w:r w:rsidRPr="00D1012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51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3.36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1012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51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1012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51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540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1012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51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6.3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1012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51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11.5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1012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3651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 cm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51" w:type="dxa"/>
          </w:tcPr>
          <w:p w:rsidR="00D10126" w:rsidRPr="005254D3" w:rsidRDefault="00D10126" w:rsidP="00D101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8 400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51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395.8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D10126" w:rsidRPr="005254D3" w:rsidTr="00173FAE">
        <w:tc>
          <w:tcPr>
            <w:tcW w:w="56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51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254.5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</w:tbl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D10126" w:rsidRPr="005254D3" w:rsidTr="00173FAE">
        <w:tc>
          <w:tcPr>
            <w:tcW w:w="2093" w:type="dxa"/>
            <w:gridSpan w:val="2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D10126" w:rsidRPr="005254D3" w:rsidTr="00173FAE">
        <w:tc>
          <w:tcPr>
            <w:tcW w:w="675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D10126" w:rsidRPr="005254D3" w:rsidRDefault="00D10126" w:rsidP="00173F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</w:tbl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</w:p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</w:p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</w:p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</w:p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</w:p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</w:p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</w:p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D10126" w:rsidRPr="005254D3" w:rsidRDefault="00D10126" w:rsidP="00D10126">
      <w:pPr>
        <w:rPr>
          <w:rFonts w:ascii="Times New Roman" w:hAnsi="Times New Roman" w:cs="Times New Roman"/>
          <w:sz w:val="28"/>
          <w:szCs w:val="28"/>
        </w:rPr>
      </w:pPr>
    </w:p>
    <w:p w:rsidR="00620828" w:rsidRDefault="00620828"/>
    <w:sectPr w:rsidR="00620828" w:rsidSect="00D101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720" w:rsidRDefault="00C24720" w:rsidP="00E24335">
      <w:pPr>
        <w:spacing w:after="0" w:line="240" w:lineRule="auto"/>
      </w:pPr>
      <w:r>
        <w:separator/>
      </w:r>
    </w:p>
  </w:endnote>
  <w:endnote w:type="continuationSeparator" w:id="0">
    <w:p w:rsidR="00C24720" w:rsidRDefault="00C24720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664B8F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664B8F" w:rsidRDefault="00664B8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664B8F" w:rsidRDefault="00664B8F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D10126" w:rsidRPr="00D10126">
            <w:rPr>
              <w:rFonts w:asciiTheme="majorHAnsi" w:hAnsiTheme="majorHAnsi"/>
              <w:b/>
              <w:noProof/>
            </w:rPr>
            <w:t>8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664B8F" w:rsidRDefault="00664B8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664B8F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664B8F" w:rsidRDefault="00664B8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664B8F" w:rsidRDefault="00664B8F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664B8F" w:rsidRDefault="00664B8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664B8F" w:rsidRDefault="00664B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720" w:rsidRDefault="00C24720" w:rsidP="00E24335">
      <w:pPr>
        <w:spacing w:after="0" w:line="240" w:lineRule="auto"/>
      </w:pPr>
      <w:r>
        <w:separator/>
      </w:r>
    </w:p>
  </w:footnote>
  <w:footnote w:type="continuationSeparator" w:id="0">
    <w:p w:rsidR="00C24720" w:rsidRDefault="00C24720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4B8F" w:rsidRDefault="00664B8F">
    <w:pPr>
      <w:pStyle w:val="Header"/>
    </w:pPr>
    <w:r w:rsidRPr="00293EB0">
      <w:rPr>
        <w:rFonts w:cstheme="minorHAnsi"/>
        <w:sz w:val="24"/>
        <w:szCs w:val="24"/>
      </w:rPr>
      <w:t>Further Volume and Surface Area</w:t>
    </w:r>
    <w:r>
      <w:tab/>
      <w:t>Topic Test</w:t>
    </w:r>
    <w:r>
      <w:tab/>
      <w:t>2012</w:t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4B8F" w:rsidRPr="00676A45" w:rsidRDefault="00664B8F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1B6"/>
    <w:rsid w:val="00013474"/>
    <w:rsid w:val="00031826"/>
    <w:rsid w:val="00034138"/>
    <w:rsid w:val="00054524"/>
    <w:rsid w:val="00072016"/>
    <w:rsid w:val="000770C2"/>
    <w:rsid w:val="000C784B"/>
    <w:rsid w:val="000F41E0"/>
    <w:rsid w:val="001160D5"/>
    <w:rsid w:val="0012042F"/>
    <w:rsid w:val="001300D7"/>
    <w:rsid w:val="00134156"/>
    <w:rsid w:val="0018418B"/>
    <w:rsid w:val="0019427A"/>
    <w:rsid w:val="001D75FA"/>
    <w:rsid w:val="001E504A"/>
    <w:rsid w:val="00274E27"/>
    <w:rsid w:val="00293EB0"/>
    <w:rsid w:val="002A3D0B"/>
    <w:rsid w:val="002B4214"/>
    <w:rsid w:val="002C4F48"/>
    <w:rsid w:val="002C61B6"/>
    <w:rsid w:val="002F08A0"/>
    <w:rsid w:val="003157FF"/>
    <w:rsid w:val="00325B6E"/>
    <w:rsid w:val="003647D3"/>
    <w:rsid w:val="00370ECA"/>
    <w:rsid w:val="003C65BF"/>
    <w:rsid w:val="003E4DCC"/>
    <w:rsid w:val="004203F5"/>
    <w:rsid w:val="004355BF"/>
    <w:rsid w:val="004A7FD9"/>
    <w:rsid w:val="004E1905"/>
    <w:rsid w:val="004E5BED"/>
    <w:rsid w:val="00532CE0"/>
    <w:rsid w:val="005C2A65"/>
    <w:rsid w:val="005D7584"/>
    <w:rsid w:val="005E3D07"/>
    <w:rsid w:val="005E4923"/>
    <w:rsid w:val="005E50A1"/>
    <w:rsid w:val="00605251"/>
    <w:rsid w:val="00620828"/>
    <w:rsid w:val="00664B8F"/>
    <w:rsid w:val="006708B0"/>
    <w:rsid w:val="00676A45"/>
    <w:rsid w:val="00681B74"/>
    <w:rsid w:val="00687B7F"/>
    <w:rsid w:val="006A4796"/>
    <w:rsid w:val="006D5D42"/>
    <w:rsid w:val="0070532A"/>
    <w:rsid w:val="0071284D"/>
    <w:rsid w:val="007222B1"/>
    <w:rsid w:val="007452A3"/>
    <w:rsid w:val="007913C5"/>
    <w:rsid w:val="007E34C7"/>
    <w:rsid w:val="007F15BA"/>
    <w:rsid w:val="008068B9"/>
    <w:rsid w:val="0081647C"/>
    <w:rsid w:val="00863643"/>
    <w:rsid w:val="00875581"/>
    <w:rsid w:val="008839FB"/>
    <w:rsid w:val="00897B69"/>
    <w:rsid w:val="008B7E03"/>
    <w:rsid w:val="008C4E1F"/>
    <w:rsid w:val="008D3E75"/>
    <w:rsid w:val="008D713C"/>
    <w:rsid w:val="008F7DE7"/>
    <w:rsid w:val="00915C54"/>
    <w:rsid w:val="00925B36"/>
    <w:rsid w:val="00932B35"/>
    <w:rsid w:val="00983AC7"/>
    <w:rsid w:val="00995DC9"/>
    <w:rsid w:val="009A1E43"/>
    <w:rsid w:val="009A648C"/>
    <w:rsid w:val="009A7642"/>
    <w:rsid w:val="009C0586"/>
    <w:rsid w:val="009C3922"/>
    <w:rsid w:val="00A14B1A"/>
    <w:rsid w:val="00A3116E"/>
    <w:rsid w:val="00A66A0F"/>
    <w:rsid w:val="00AA71D0"/>
    <w:rsid w:val="00B03D20"/>
    <w:rsid w:val="00B23E5A"/>
    <w:rsid w:val="00B2785B"/>
    <w:rsid w:val="00B3556B"/>
    <w:rsid w:val="00B56A89"/>
    <w:rsid w:val="00BA3DE1"/>
    <w:rsid w:val="00BD6FF3"/>
    <w:rsid w:val="00BE3557"/>
    <w:rsid w:val="00BF7A39"/>
    <w:rsid w:val="00C24720"/>
    <w:rsid w:val="00C312DE"/>
    <w:rsid w:val="00C51347"/>
    <w:rsid w:val="00C6546B"/>
    <w:rsid w:val="00C67F16"/>
    <w:rsid w:val="00CA163E"/>
    <w:rsid w:val="00CA3426"/>
    <w:rsid w:val="00CF5087"/>
    <w:rsid w:val="00D01508"/>
    <w:rsid w:val="00D10126"/>
    <w:rsid w:val="00D50817"/>
    <w:rsid w:val="00D847D8"/>
    <w:rsid w:val="00DA59C6"/>
    <w:rsid w:val="00DB5487"/>
    <w:rsid w:val="00DB77AB"/>
    <w:rsid w:val="00DF2F12"/>
    <w:rsid w:val="00E24335"/>
    <w:rsid w:val="00E24B68"/>
    <w:rsid w:val="00E417C3"/>
    <w:rsid w:val="00E56E07"/>
    <w:rsid w:val="00E6485D"/>
    <w:rsid w:val="00E67B86"/>
    <w:rsid w:val="00E71ED7"/>
    <w:rsid w:val="00E75692"/>
    <w:rsid w:val="00E90B4E"/>
    <w:rsid w:val="00E9125A"/>
    <w:rsid w:val="00EA78AC"/>
    <w:rsid w:val="00EB29D3"/>
    <w:rsid w:val="00EE6A98"/>
    <w:rsid w:val="00EF1389"/>
    <w:rsid w:val="00F05981"/>
    <w:rsid w:val="00F16D2C"/>
    <w:rsid w:val="00F27D76"/>
    <w:rsid w:val="00F35853"/>
    <w:rsid w:val="00F670BA"/>
    <w:rsid w:val="00FB269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E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E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3.bin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17.wmf"/><Relationship Id="rId47" Type="http://schemas.openxmlformats.org/officeDocument/2006/relationships/image" Target="media/image20.png"/><Relationship Id="rId50" Type="http://schemas.openxmlformats.org/officeDocument/2006/relationships/oleObject" Target="embeddings/oleObject18.bin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image" Target="media/image15.wmf"/><Relationship Id="rId46" Type="http://schemas.openxmlformats.org/officeDocument/2006/relationships/oleObject" Target="embeddings/oleObject16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header" Target="header1.xml"/><Relationship Id="rId41" Type="http://schemas.openxmlformats.org/officeDocument/2006/relationships/oleObject" Target="embeddings/oleObject14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1.png"/><Relationship Id="rId37" Type="http://schemas.openxmlformats.org/officeDocument/2006/relationships/oleObject" Target="embeddings/oleObject12.bin"/><Relationship Id="rId40" Type="http://schemas.openxmlformats.org/officeDocument/2006/relationships/image" Target="media/image16.wmf"/><Relationship Id="rId45" Type="http://schemas.openxmlformats.org/officeDocument/2006/relationships/image" Target="media/image19.png"/><Relationship Id="rId53" Type="http://schemas.openxmlformats.org/officeDocument/2006/relationships/oleObject" Target="embeddings/oleObject19.bin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image" Target="media/image14.wmf"/><Relationship Id="rId49" Type="http://schemas.openxmlformats.org/officeDocument/2006/relationships/image" Target="media/image21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header" Target="header2.xml"/><Relationship Id="rId44" Type="http://schemas.openxmlformats.org/officeDocument/2006/relationships/image" Target="media/image18.png"/><Relationship Id="rId52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footer" Target="footer1.xml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AACCCE-30CF-437E-A292-2E6DAE5BA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705</TotalTime>
  <Pages>8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7827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27</cp:revision>
  <dcterms:created xsi:type="dcterms:W3CDTF">2012-01-08T22:22:00Z</dcterms:created>
  <dcterms:modified xsi:type="dcterms:W3CDTF">2012-03-03T11:59:00Z</dcterms:modified>
</cp:coreProperties>
</file>