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CellMar>
          <w:top w:w="142" w:type="dxa"/>
        </w:tblCellMar>
        <w:tblLook w:val="04A0" w:firstRow="1" w:lastRow="0" w:firstColumn="1" w:lastColumn="0" w:noHBand="0" w:noVBand="1"/>
      </w:tblPr>
      <w:tblGrid>
        <w:gridCol w:w="534"/>
        <w:gridCol w:w="1417"/>
        <w:gridCol w:w="3827"/>
        <w:gridCol w:w="213"/>
        <w:gridCol w:w="4607"/>
      </w:tblGrid>
      <w:tr w:rsidR="00A95204" w:rsidRPr="004E1905" w:rsidTr="002E78C7">
        <w:trPr>
          <w:cantSplit/>
        </w:trPr>
        <w:tc>
          <w:tcPr>
            <w:tcW w:w="1951" w:type="dxa"/>
            <w:gridSpan w:val="2"/>
            <w:vMerge w:val="restart"/>
            <w:tcBorders>
              <w:top w:val="nil"/>
            </w:tcBorders>
            <w:vAlign w:val="center"/>
          </w:tcPr>
          <w:p w:rsidR="00A95204" w:rsidRDefault="00A95204" w:rsidP="00CA16B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t>Year</w:t>
            </w:r>
          </w:p>
          <w:p w:rsidR="00A95204" w:rsidRPr="004E1905" w:rsidRDefault="00A95204" w:rsidP="00CA16B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10</w:t>
            </w:r>
          </w:p>
        </w:tc>
        <w:tc>
          <w:tcPr>
            <w:tcW w:w="4040" w:type="dxa"/>
            <w:gridSpan w:val="2"/>
            <w:tcBorders>
              <w:top w:val="nil"/>
              <w:bottom w:val="nil"/>
            </w:tcBorders>
            <w:vAlign w:val="center"/>
          </w:tcPr>
          <w:p w:rsidR="00A95204" w:rsidRDefault="00A95204" w:rsidP="00CA16B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A95204" w:rsidRDefault="00A95204" w:rsidP="00CA16B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A95204">
              <w:rPr>
                <w:rFonts w:ascii="Times New Roman" w:hAnsi="Times New Roman" w:cs="Times New Roman"/>
                <w:sz w:val="36"/>
                <w:szCs w:val="36"/>
              </w:rPr>
              <w:t>Non Right Triangle Trigonometry</w:t>
            </w:r>
          </w:p>
          <w:p w:rsidR="00A95204" w:rsidRDefault="00A95204" w:rsidP="00CA16B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607" w:type="dxa"/>
            <w:tcBorders>
              <w:top w:val="nil"/>
              <w:bottom w:val="nil"/>
            </w:tcBorders>
            <w:vAlign w:val="center"/>
          </w:tcPr>
          <w:p w:rsidR="00A95204" w:rsidRDefault="00A95204" w:rsidP="00FE00D4">
            <w:pPr>
              <w:jc w:val="right"/>
              <w:rPr>
                <w:rFonts w:ascii="Times New Roman" w:hAnsi="Times New Roman" w:cs="Times New Roman"/>
                <w:sz w:val="36"/>
                <w:szCs w:val="36"/>
              </w:rPr>
            </w:pPr>
            <w:r w:rsidRPr="00F670BA">
              <w:rPr>
                <w:rFonts w:ascii="Times New Roman" w:hAnsi="Times New Roman" w:cs="Times New Roman"/>
                <w:sz w:val="36"/>
                <w:szCs w:val="36"/>
              </w:rPr>
              <w:t>Calculator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Allowed</w:t>
            </w:r>
          </w:p>
          <w:p w:rsidR="00A95204" w:rsidRPr="004E1905" w:rsidRDefault="00A95204" w:rsidP="00CA16B3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4A7FD9" w:rsidRPr="004E1905" w:rsidTr="002E78C7">
        <w:trPr>
          <w:cantSplit/>
        </w:trPr>
        <w:tc>
          <w:tcPr>
            <w:tcW w:w="1951" w:type="dxa"/>
            <w:gridSpan w:val="2"/>
            <w:vMerge/>
            <w:tcBorders>
              <w:bottom w:val="nil"/>
            </w:tcBorders>
            <w:vAlign w:val="center"/>
          </w:tcPr>
          <w:p w:rsidR="004A7FD9" w:rsidRPr="004E1905" w:rsidRDefault="004A7FD9" w:rsidP="00915C54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827" w:type="dxa"/>
            <w:tcBorders>
              <w:top w:val="nil"/>
              <w:bottom w:val="nil"/>
            </w:tcBorders>
            <w:vAlign w:val="center"/>
          </w:tcPr>
          <w:p w:rsidR="004A7FD9" w:rsidRPr="004E1905" w:rsidRDefault="004A7FD9" w:rsidP="00915C54">
            <w:pPr>
              <w:spacing w:before="120" w:after="12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F670BA">
              <w:rPr>
                <w:rFonts w:ascii="Times New Roman" w:hAnsi="Times New Roman" w:cs="Times New Roman"/>
                <w:sz w:val="36"/>
                <w:szCs w:val="36"/>
              </w:rPr>
              <w:t>Short Answer Section</w:t>
            </w:r>
          </w:p>
        </w:tc>
        <w:tc>
          <w:tcPr>
            <w:tcW w:w="4820" w:type="dxa"/>
            <w:gridSpan w:val="2"/>
            <w:tcBorders>
              <w:top w:val="nil"/>
              <w:bottom w:val="nil"/>
            </w:tcBorders>
            <w:vAlign w:val="bottom"/>
          </w:tcPr>
          <w:p w:rsidR="004A7FD9" w:rsidRPr="004E1905" w:rsidRDefault="004A7FD9" w:rsidP="00CA16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  <w:tr w:rsidR="004A7FD9" w:rsidRPr="00F670BA" w:rsidTr="002E78C7">
        <w:trPr>
          <w:cantSplit/>
        </w:trPr>
        <w:tc>
          <w:tcPr>
            <w:tcW w:w="534" w:type="dxa"/>
            <w:tcBorders>
              <w:bottom w:val="single" w:sz="4" w:space="0" w:color="000000" w:themeColor="text1"/>
            </w:tcBorders>
          </w:tcPr>
          <w:p w:rsidR="004A7FD9" w:rsidRDefault="004A7FD9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A7FD9" w:rsidRDefault="004A7FD9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A7FD9" w:rsidRPr="004E1905" w:rsidRDefault="004A7FD9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64" w:type="dxa"/>
            <w:gridSpan w:val="4"/>
            <w:tcBorders>
              <w:bottom w:val="single" w:sz="4" w:space="0" w:color="000000" w:themeColor="text1"/>
            </w:tcBorders>
          </w:tcPr>
          <w:p w:rsidR="004A7FD9" w:rsidRDefault="004A7FD9" w:rsidP="00CA16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A7FD9" w:rsidRDefault="004A7FD9" w:rsidP="00CA16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all working and answers in the spaces provided on this test paper.</w:t>
            </w:r>
          </w:p>
          <w:p w:rsidR="00E11644" w:rsidRDefault="00E11644" w:rsidP="00E116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DIAGRAMS ARE </w:t>
            </w:r>
            <w:r w:rsidRPr="00E1164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NOT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DRAWN TO SCALE.</w:t>
            </w:r>
          </w:p>
          <w:p w:rsidR="004A7FD9" w:rsidRPr="00F670BA" w:rsidRDefault="004A7FD9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7FD9" w:rsidRPr="004E1905" w:rsidTr="002E78C7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4A7FD9" w:rsidRPr="004E1905" w:rsidRDefault="004A7FD9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4A7FD9" w:rsidRPr="002E78C7" w:rsidRDefault="00F51BE2" w:rsidP="002E78C7">
            <w:pPr>
              <w:spacing w:after="240"/>
              <w:ind w:right="5279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53AE7A2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71" type="#_x0000_t75" style="position:absolute;margin-left:265.5pt;margin-top:-4.65pt;width:180.3pt;height:133.7pt;z-index:251774976;mso-position-horizontal-relative:text;mso-position-vertical-relative:text">
                  <v:imagedata r:id="rId9" o:title=""/>
                </v:shape>
                <o:OLEObject Type="Embed" ProgID="FXDraw3.Document" ShapeID="_x0000_s1071" DrawAspect="Content" ObjectID="_1392359504" r:id="rId10"/>
              </w:pict>
            </w:r>
            <w:r w:rsidR="002E78C7">
              <w:rPr>
                <w:rFonts w:ascii="Times New Roman" w:hAnsi="Times New Roman" w:cs="Times New Roman"/>
                <w:sz w:val="24"/>
                <w:szCs w:val="24"/>
              </w:rPr>
              <w:t xml:space="preserve">Write a statement of the sine rule that could be used to find </w:t>
            </w:r>
            <w:r w:rsidR="002E78C7" w:rsidRPr="002E78C7">
              <w:rPr>
                <w:rFonts w:ascii="Times New Roman" w:hAnsi="Times New Roman" w:cs="Times New Roman"/>
                <w:i/>
                <w:sz w:val="28"/>
                <w:szCs w:val="28"/>
              </w:rPr>
              <w:t>e</w:t>
            </w:r>
            <w:r w:rsidR="002E78C7">
              <w:rPr>
                <w:rFonts w:ascii="Times New Roman" w:hAnsi="Times New Roman" w:cs="Times New Roman"/>
                <w:sz w:val="24"/>
                <w:szCs w:val="24"/>
              </w:rPr>
              <w:t xml:space="preserve"> in ∆</w:t>
            </w:r>
            <w:r w:rsidR="002E78C7">
              <w:rPr>
                <w:rFonts w:ascii="Times New Roman" w:hAnsi="Times New Roman" w:cs="Times New Roman"/>
                <w:i/>
                <w:sz w:val="24"/>
                <w:szCs w:val="24"/>
              </w:rPr>
              <w:t>EFG.</w:t>
            </w:r>
          </w:p>
          <w:p w:rsidR="002E78C7" w:rsidRDefault="00EA78AC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</w:t>
            </w:r>
            <w:r w:rsidR="002E78C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2E78C7" w:rsidRDefault="002E78C7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Pr="00FF1B42" w:rsidRDefault="00EA78AC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</w:t>
            </w:r>
          </w:p>
          <w:p w:rsidR="00EA78AC" w:rsidRPr="00FF1B42" w:rsidRDefault="00EA78AC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2E78C7" w:rsidRDefault="00EA78AC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</w:t>
            </w:r>
          </w:p>
          <w:p w:rsidR="002E78C7" w:rsidRDefault="002E78C7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Pr="004E1905" w:rsidRDefault="00EA78AC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</w:t>
            </w:r>
          </w:p>
        </w:tc>
      </w:tr>
      <w:tr w:rsidR="002E78C7" w:rsidRPr="004E1905" w:rsidTr="002E78C7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2E78C7" w:rsidRPr="004E1905" w:rsidRDefault="002E78C7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2E78C7" w:rsidRDefault="00F51BE2" w:rsidP="002E78C7">
            <w:pPr>
              <w:spacing w:after="240"/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073CF639">
                <v:shape id="_x0000_s1072" type="#_x0000_t75" style="position:absolute;margin-left:18pt;margin-top:32.65pt;width:200.2pt;height:121.05pt;z-index:251777024;mso-position-horizontal-relative:text;mso-position-vertical-relative:text">
                  <v:imagedata r:id="rId11" o:title=""/>
                </v:shape>
                <o:OLEObject Type="Embed" ProgID="FXDraw3.Document" ShapeID="_x0000_s1072" DrawAspect="Content" ObjectID="_1392359505" r:id="rId12"/>
              </w:pict>
            </w:r>
            <w:r w:rsidR="002E78C7">
              <w:rPr>
                <w:rFonts w:ascii="Times New Roman" w:hAnsi="Times New Roman" w:cs="Times New Roman"/>
                <w:sz w:val="24"/>
                <w:szCs w:val="24"/>
              </w:rPr>
              <w:t xml:space="preserve">Use the sine rule to find the length of </w:t>
            </w:r>
            <w:r w:rsidR="002E78C7" w:rsidRPr="002E78C7">
              <w:rPr>
                <w:rFonts w:ascii="Times New Roman" w:hAnsi="Times New Roman" w:cs="Times New Roman"/>
                <w:i/>
                <w:sz w:val="24"/>
                <w:szCs w:val="24"/>
              </w:rPr>
              <w:t>QR</w:t>
            </w:r>
            <w:r w:rsidR="002E78C7">
              <w:rPr>
                <w:rFonts w:ascii="Times New Roman" w:hAnsi="Times New Roman" w:cs="Times New Roman"/>
                <w:sz w:val="24"/>
                <w:szCs w:val="24"/>
              </w:rPr>
              <w:t xml:space="preserve"> correct to 1 decimal place.</w:t>
            </w:r>
          </w:p>
          <w:p w:rsidR="002E78C7" w:rsidRDefault="002E78C7" w:rsidP="000164D7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E78C7" w:rsidRDefault="002E78C7" w:rsidP="002E78C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2E78C7" w:rsidRDefault="002E78C7" w:rsidP="002E78C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E78C7" w:rsidRPr="00FF1B42" w:rsidRDefault="002E78C7" w:rsidP="002E78C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</w:t>
            </w:r>
          </w:p>
          <w:p w:rsidR="002E78C7" w:rsidRPr="00FF1B42" w:rsidRDefault="002E78C7" w:rsidP="002E78C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2E78C7" w:rsidRDefault="002E78C7" w:rsidP="002E78C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</w:t>
            </w:r>
          </w:p>
          <w:p w:rsidR="002E78C7" w:rsidRDefault="002E78C7" w:rsidP="002E78C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E78C7" w:rsidRPr="004E1905" w:rsidRDefault="002E78C7" w:rsidP="002E78C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</w:t>
            </w:r>
          </w:p>
        </w:tc>
      </w:tr>
      <w:tr w:rsidR="002E78C7" w:rsidRPr="004E1905" w:rsidTr="002E78C7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2E78C7" w:rsidRPr="004E1905" w:rsidRDefault="002E78C7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2E78C7" w:rsidRDefault="00F51BE2" w:rsidP="00024D2F">
            <w:pPr>
              <w:spacing w:after="240"/>
              <w:ind w:right="5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4FD324C4">
                <v:shape id="_x0000_s1073" type="#_x0000_t75" style="position:absolute;margin-left:265.5pt;margin-top:-4.65pt;width:145.05pt;height:136.9pt;z-index:251778048;mso-position-horizontal-relative:text;mso-position-vertical-relative:text">
                  <v:imagedata r:id="rId13" o:title=""/>
                </v:shape>
                <o:OLEObject Type="Embed" ProgID="FXDraw3.Document" ShapeID="_x0000_s1073" DrawAspect="Content" ObjectID="_1392359506" r:id="rId14"/>
              </w:pict>
            </w:r>
            <w:r w:rsidR="00024D2F">
              <w:rPr>
                <w:rFonts w:ascii="Times New Roman" w:hAnsi="Times New Roman" w:cs="Times New Roman"/>
                <w:sz w:val="24"/>
                <w:szCs w:val="24"/>
              </w:rPr>
              <w:t xml:space="preserve">Use the cosine rule to find the size of  </w:t>
            </w:r>
            <w:r w:rsidR="00024D2F" w:rsidRPr="00024D2F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757" w:dyaOrig="401">
                <v:shape id="_x0000_i1025" type="#_x0000_t75" style="width:28.5pt;height:15pt" o:ole="">
                  <v:imagedata r:id="rId15" o:title=""/>
                </v:shape>
                <o:OLEObject Type="Embed" ProgID="FXE300.Equation" ShapeID="_x0000_i1025" DrawAspect="Content" ObjectID="_1392359476" r:id="rId16"/>
              </w:object>
            </w:r>
            <w:r w:rsidR="00024D2F">
              <w:rPr>
                <w:rFonts w:ascii="Times New Roman" w:hAnsi="Times New Roman" w:cs="Times New Roman"/>
                <w:sz w:val="24"/>
                <w:szCs w:val="24"/>
              </w:rPr>
              <w:t xml:space="preserve"> correct to the nearest degree.</w:t>
            </w:r>
          </w:p>
          <w:p w:rsidR="002E78C7" w:rsidRDefault="002E78C7" w:rsidP="000164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2E78C7" w:rsidRDefault="002E78C7" w:rsidP="000164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E78C7" w:rsidRPr="00FF1B42" w:rsidRDefault="002E78C7" w:rsidP="000164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</w:t>
            </w:r>
          </w:p>
          <w:p w:rsidR="002E78C7" w:rsidRPr="00FF1B42" w:rsidRDefault="002E78C7" w:rsidP="000164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2E78C7" w:rsidRDefault="002E78C7" w:rsidP="000164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</w:t>
            </w:r>
          </w:p>
          <w:p w:rsidR="002E78C7" w:rsidRDefault="002E78C7" w:rsidP="000164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E78C7" w:rsidRPr="004E1905" w:rsidRDefault="002E78C7" w:rsidP="000164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</w:t>
            </w:r>
          </w:p>
        </w:tc>
      </w:tr>
      <w:tr w:rsidR="00024D2F" w:rsidRPr="004E1905" w:rsidTr="002E78C7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024D2F" w:rsidRPr="004E1905" w:rsidRDefault="00024D2F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024D2F" w:rsidRDefault="00F51BE2" w:rsidP="000164D7">
            <w:pPr>
              <w:spacing w:after="240"/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58539643">
                <v:shape id="_x0000_s1074" type="#_x0000_t75" style="position:absolute;margin-left:18pt;margin-top:32.65pt;width:191.6pt;height:112.35pt;z-index:251780096;mso-position-horizontal-relative:text;mso-position-vertical-relative:text">
                  <v:imagedata r:id="rId17" o:title=""/>
                </v:shape>
                <o:OLEObject Type="Embed" ProgID="FXDraw3.Document" ShapeID="_x0000_s1074" DrawAspect="Content" ObjectID="_1392359507" r:id="rId18"/>
              </w:pict>
            </w:r>
            <w:r w:rsidR="00024D2F">
              <w:rPr>
                <w:rFonts w:ascii="Times New Roman" w:hAnsi="Times New Roman" w:cs="Times New Roman"/>
                <w:sz w:val="24"/>
                <w:szCs w:val="24"/>
              </w:rPr>
              <w:t xml:space="preserve">Use the cosine rule to find the value of </w:t>
            </w:r>
            <w:r w:rsidR="00024D2F" w:rsidRPr="00024D2F"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 w:rsidR="00024D2F">
              <w:rPr>
                <w:rFonts w:ascii="Times New Roman" w:hAnsi="Times New Roman" w:cs="Times New Roman"/>
                <w:sz w:val="24"/>
                <w:szCs w:val="24"/>
              </w:rPr>
              <w:t xml:space="preserve"> correct to 2 significant figures.</w:t>
            </w:r>
          </w:p>
          <w:p w:rsidR="00024D2F" w:rsidRDefault="00024D2F" w:rsidP="000164D7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24D2F" w:rsidRDefault="00024D2F" w:rsidP="000164D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24D2F" w:rsidRDefault="00024D2F" w:rsidP="000164D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24D2F" w:rsidRPr="00FF1B42" w:rsidRDefault="00024D2F" w:rsidP="000164D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</w:t>
            </w:r>
          </w:p>
          <w:p w:rsidR="00024D2F" w:rsidRPr="00FF1B42" w:rsidRDefault="00024D2F" w:rsidP="000164D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24D2F" w:rsidRDefault="00024D2F" w:rsidP="000164D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</w:t>
            </w:r>
          </w:p>
          <w:p w:rsidR="00024D2F" w:rsidRDefault="00024D2F" w:rsidP="000164D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24D2F" w:rsidRPr="004E1905" w:rsidRDefault="00024D2F" w:rsidP="000164D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</w:t>
            </w:r>
          </w:p>
        </w:tc>
      </w:tr>
      <w:tr w:rsidR="00024D2F" w:rsidRPr="004E1905" w:rsidTr="002E78C7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024D2F" w:rsidRPr="004E1905" w:rsidRDefault="00024D2F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024D2F" w:rsidRDefault="00F51BE2" w:rsidP="000164D7">
            <w:pPr>
              <w:spacing w:after="240"/>
              <w:ind w:right="5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63D57F4F">
                <v:shape id="_x0000_s1075" type="#_x0000_t75" style="position:absolute;margin-left:265.5pt;margin-top:-4.65pt;width:192.3pt;height:128.7pt;z-index:251781120;mso-position-horizontal-relative:text;mso-position-vertical-relative:text">
                  <v:imagedata r:id="rId19" o:title=""/>
                </v:shape>
                <o:OLEObject Type="Embed" ProgID="FXDraw3.Document" ShapeID="_x0000_s1075" DrawAspect="Content" ObjectID="_1392359508" r:id="rId20"/>
              </w:pict>
            </w:r>
            <w:r w:rsidR="00024D2F">
              <w:rPr>
                <w:rFonts w:ascii="Times New Roman" w:hAnsi="Times New Roman" w:cs="Times New Roman"/>
                <w:sz w:val="24"/>
                <w:szCs w:val="24"/>
              </w:rPr>
              <w:t xml:space="preserve">Use the sine rule to find the value of </w:t>
            </w:r>
            <w:r w:rsidR="00024D2F" w:rsidRPr="00024D2F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332" w:dyaOrig="401" w14:anchorId="1081DF88">
                <v:shape id="_x0000_i1026" type="#_x0000_t75" style="width:12pt;height:15pt" o:ole="">
                  <v:imagedata r:id="rId21" o:title=""/>
                </v:shape>
                <o:OLEObject Type="Embed" ProgID="FXE300.Equation" ShapeID="_x0000_i1026" DrawAspect="Content" ObjectID="_1392359477" r:id="rId22"/>
              </w:object>
            </w:r>
            <w:r w:rsidR="00024D2F">
              <w:rPr>
                <w:rFonts w:ascii="Times New Roman" w:hAnsi="Times New Roman" w:cs="Times New Roman"/>
                <w:sz w:val="24"/>
                <w:szCs w:val="24"/>
              </w:rPr>
              <w:t xml:space="preserve"> correct to the nearest degree.</w:t>
            </w:r>
          </w:p>
          <w:p w:rsidR="00024D2F" w:rsidRDefault="00024D2F" w:rsidP="000164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24D2F" w:rsidRDefault="00024D2F" w:rsidP="000164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24D2F" w:rsidRPr="00FF1B42" w:rsidRDefault="00024D2F" w:rsidP="000164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</w:t>
            </w:r>
          </w:p>
          <w:p w:rsidR="00024D2F" w:rsidRPr="00FF1B42" w:rsidRDefault="00024D2F" w:rsidP="000164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24D2F" w:rsidRDefault="00024D2F" w:rsidP="000164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</w:t>
            </w:r>
          </w:p>
          <w:p w:rsidR="00024D2F" w:rsidRDefault="00024D2F" w:rsidP="000164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24D2F" w:rsidRPr="004E1905" w:rsidRDefault="00024D2F" w:rsidP="000164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</w:t>
            </w:r>
          </w:p>
        </w:tc>
      </w:tr>
      <w:tr w:rsidR="00EA78AC" w:rsidRPr="004E1905" w:rsidTr="002E78C7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A78AC" w:rsidRPr="004E1905" w:rsidRDefault="00EA78AC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EF28E7" w:rsidRDefault="00F51BE2" w:rsidP="00EF28E7">
            <w:pPr>
              <w:spacing w:after="240"/>
              <w:ind w:right="5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76" type="#_x0000_t75" style="position:absolute;margin-left:265.5pt;margin-top:-4.65pt;width:181.2pt;height:119.5pt;z-index:251783168;mso-position-horizontal-relative:text;mso-position-vertical-relative:text">
                  <v:imagedata r:id="rId23" o:title=""/>
                </v:shape>
                <o:OLEObject Type="Embed" ProgID="FXDraw3.Document" ShapeID="_x0000_s1076" DrawAspect="Content" ObjectID="_1392359509" r:id="rId24"/>
              </w:pict>
            </w:r>
            <w:r w:rsidR="00EF28E7">
              <w:rPr>
                <w:rFonts w:ascii="Times New Roman" w:hAnsi="Times New Roman" w:cs="Times New Roman"/>
                <w:sz w:val="24"/>
                <w:szCs w:val="24"/>
              </w:rPr>
              <w:t xml:space="preserve">Find the size of  </w:t>
            </w:r>
            <w:r w:rsidR="00EF28E7" w:rsidRPr="00024D2F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651" w:dyaOrig="401">
                <v:shape id="_x0000_i1027" type="#_x0000_t75" style="width:24pt;height:15pt" o:ole="">
                  <v:imagedata r:id="rId25" o:title=""/>
                </v:shape>
                <o:OLEObject Type="Embed" ProgID="FXE300.Equation" ShapeID="_x0000_i1027" DrawAspect="Content" ObjectID="_1392359478" r:id="rId26"/>
              </w:object>
            </w:r>
            <w:r w:rsidR="00EF28E7">
              <w:rPr>
                <w:rFonts w:ascii="Times New Roman" w:hAnsi="Times New Roman" w:cs="Times New Roman"/>
                <w:sz w:val="24"/>
                <w:szCs w:val="24"/>
              </w:rPr>
              <w:t xml:space="preserve"> correct to the nearest degree.</w:t>
            </w:r>
          </w:p>
          <w:p w:rsidR="00EF28E7" w:rsidRDefault="00EF28E7" w:rsidP="00EF28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EF28E7" w:rsidRDefault="00EF28E7" w:rsidP="00EF28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28E7" w:rsidRPr="00FF1B42" w:rsidRDefault="00EF28E7" w:rsidP="00EF28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</w:t>
            </w:r>
          </w:p>
          <w:p w:rsidR="00EF28E7" w:rsidRPr="00FF1B42" w:rsidRDefault="00EF28E7" w:rsidP="00EF28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F28E7" w:rsidRDefault="00EF28E7" w:rsidP="00EF28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</w:t>
            </w:r>
          </w:p>
          <w:p w:rsidR="00EF28E7" w:rsidRDefault="00EF28E7" w:rsidP="00EF28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Pr="004E1905" w:rsidRDefault="00EA78AC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F28E7" w:rsidRPr="004E1905" w:rsidTr="002E78C7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F28E7" w:rsidRPr="004E1905" w:rsidRDefault="00EF28E7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EF28E7" w:rsidRDefault="00F51BE2" w:rsidP="000164D7">
            <w:pPr>
              <w:spacing w:after="240"/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008F798B">
                <v:shape id="_x0000_s1077" type="#_x0000_t75" style="position:absolute;margin-left:18pt;margin-top:28.9pt;width:196.8pt;height:128.1pt;z-index:251785216;mso-position-horizontal-relative:text;mso-position-vertical-relative:text">
                  <v:imagedata r:id="rId27" o:title=""/>
                </v:shape>
                <o:OLEObject Type="Embed" ProgID="FXDraw3.Document" ShapeID="_x0000_s1077" DrawAspect="Content" ObjectID="_1392359510" r:id="rId28"/>
              </w:pict>
            </w:r>
            <w:r w:rsidR="00EF28E7">
              <w:rPr>
                <w:rFonts w:ascii="Times New Roman" w:hAnsi="Times New Roman" w:cs="Times New Roman"/>
                <w:sz w:val="24"/>
                <w:szCs w:val="24"/>
              </w:rPr>
              <w:t xml:space="preserve">Calculate the length of </w:t>
            </w:r>
            <w:r w:rsidR="00EF28E7">
              <w:rPr>
                <w:rFonts w:ascii="Times New Roman" w:hAnsi="Times New Roman" w:cs="Times New Roman"/>
                <w:i/>
                <w:sz w:val="24"/>
                <w:szCs w:val="24"/>
              </w:rPr>
              <w:t>VW</w:t>
            </w:r>
            <w:r w:rsidR="00EF28E7">
              <w:rPr>
                <w:rFonts w:ascii="Times New Roman" w:hAnsi="Times New Roman" w:cs="Times New Roman"/>
                <w:sz w:val="24"/>
                <w:szCs w:val="24"/>
              </w:rPr>
              <w:t xml:space="preserve"> correct to 1 decimal place.</w:t>
            </w:r>
          </w:p>
          <w:p w:rsidR="00EF28E7" w:rsidRDefault="00EF28E7" w:rsidP="000164D7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28E7" w:rsidRDefault="00EF28E7" w:rsidP="000164D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EF28E7" w:rsidRDefault="00EF28E7" w:rsidP="000164D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28E7" w:rsidRPr="00FF1B42" w:rsidRDefault="00EF28E7" w:rsidP="000164D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</w:t>
            </w:r>
          </w:p>
          <w:p w:rsidR="00EF28E7" w:rsidRPr="00FF1B42" w:rsidRDefault="00EF28E7" w:rsidP="000164D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F28E7" w:rsidRDefault="00EF28E7" w:rsidP="000164D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</w:t>
            </w:r>
          </w:p>
          <w:p w:rsidR="00EF28E7" w:rsidRDefault="00EF28E7" w:rsidP="000164D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28E7" w:rsidRPr="004E1905" w:rsidRDefault="00EF28E7" w:rsidP="000164D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</w:t>
            </w:r>
          </w:p>
        </w:tc>
      </w:tr>
      <w:tr w:rsidR="00EF28E7" w:rsidRPr="004E1905" w:rsidTr="002E78C7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F28E7" w:rsidRPr="004E1905" w:rsidRDefault="00EF28E7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EF28E7" w:rsidRDefault="00F51BE2" w:rsidP="000164D7">
            <w:pPr>
              <w:spacing w:after="240"/>
              <w:ind w:right="5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0C0CF2AA">
                <v:shape id="_x0000_s1078" type="#_x0000_t75" style="position:absolute;margin-left:265.5pt;margin-top:-4.65pt;width:192.3pt;height:128.7pt;z-index:251787264;mso-position-horizontal-relative:text;mso-position-vertical-relative:text">
                  <v:imagedata r:id="rId29" o:title=""/>
                </v:shape>
                <o:OLEObject Type="Embed" ProgID="FXDraw3.Document" ShapeID="_x0000_s1078" DrawAspect="Content" ObjectID="_1392359511" r:id="rId30"/>
              </w:pict>
            </w:r>
            <w:r w:rsidR="00EF28E7">
              <w:rPr>
                <w:rFonts w:ascii="Times New Roman" w:hAnsi="Times New Roman" w:cs="Times New Roman"/>
                <w:sz w:val="24"/>
                <w:szCs w:val="24"/>
              </w:rPr>
              <w:t xml:space="preserve">Find the value of </w:t>
            </w:r>
            <w:r w:rsidR="00EF28E7" w:rsidRPr="00024D2F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297" w:dyaOrig="401" w14:anchorId="67C628D7">
                <v:shape id="_x0000_i1028" type="#_x0000_t75" style="width:11.25pt;height:15pt" o:ole="">
                  <v:imagedata r:id="rId31" o:title=""/>
                </v:shape>
                <o:OLEObject Type="Embed" ProgID="FXE300.Equation" ShapeID="_x0000_i1028" DrawAspect="Content" ObjectID="_1392359479" r:id="rId32"/>
              </w:object>
            </w:r>
            <w:r w:rsidR="00EF28E7">
              <w:rPr>
                <w:rFonts w:ascii="Times New Roman" w:hAnsi="Times New Roman" w:cs="Times New Roman"/>
                <w:sz w:val="24"/>
                <w:szCs w:val="24"/>
              </w:rPr>
              <w:t xml:space="preserve"> correct to the nearest degree.</w:t>
            </w:r>
          </w:p>
          <w:p w:rsidR="00EF28E7" w:rsidRDefault="00EF28E7" w:rsidP="000164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EF28E7" w:rsidRDefault="00EF28E7" w:rsidP="000164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28E7" w:rsidRPr="00FF1B42" w:rsidRDefault="00EF28E7" w:rsidP="000164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</w:t>
            </w:r>
          </w:p>
          <w:p w:rsidR="00EF28E7" w:rsidRPr="00FF1B42" w:rsidRDefault="00EF28E7" w:rsidP="000164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F28E7" w:rsidRDefault="00EF28E7" w:rsidP="000164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</w:t>
            </w:r>
          </w:p>
          <w:p w:rsidR="00EF28E7" w:rsidRDefault="00EF28E7" w:rsidP="000164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28E7" w:rsidRPr="004E1905" w:rsidRDefault="00EF28E7" w:rsidP="000164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</w:t>
            </w:r>
          </w:p>
        </w:tc>
      </w:tr>
      <w:tr w:rsidR="00EA78AC" w:rsidRPr="004E1905" w:rsidTr="002E78C7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A78AC" w:rsidRPr="004E1905" w:rsidRDefault="00EA78AC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8A0EEF" w:rsidRDefault="00F51BE2" w:rsidP="008A0EEF">
            <w:pPr>
              <w:spacing w:after="240"/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79" type="#_x0000_t75" style="position:absolute;margin-left:18pt;margin-top:32.65pt;width:205.7pt;height:112.35pt;z-index:251789312;mso-position-horizontal-relative:text;mso-position-vertical-relative:text">
                  <v:imagedata r:id="rId33" o:title=""/>
                </v:shape>
                <o:OLEObject Type="Embed" ProgID="FXDraw3.Document" ShapeID="_x0000_s1079" DrawAspect="Content" ObjectID="_1392359512" r:id="rId34"/>
              </w:pict>
            </w:r>
            <w:r w:rsidR="008A0EEF">
              <w:rPr>
                <w:rFonts w:ascii="Times New Roman" w:hAnsi="Times New Roman" w:cs="Times New Roman"/>
                <w:sz w:val="24"/>
                <w:szCs w:val="24"/>
              </w:rPr>
              <w:t xml:space="preserve">Calculate the value of </w:t>
            </w:r>
            <w:r w:rsidR="008A0EEF">
              <w:rPr>
                <w:rFonts w:ascii="Times New Roman" w:hAnsi="Times New Roman" w:cs="Times New Roman"/>
                <w:i/>
                <w:sz w:val="24"/>
                <w:szCs w:val="24"/>
              </w:rPr>
              <w:t>d</w:t>
            </w:r>
            <w:r w:rsidR="008A0EEF">
              <w:rPr>
                <w:rFonts w:ascii="Times New Roman" w:hAnsi="Times New Roman" w:cs="Times New Roman"/>
                <w:sz w:val="24"/>
                <w:szCs w:val="24"/>
              </w:rPr>
              <w:t xml:space="preserve"> correct to the nearest centimetre.</w:t>
            </w:r>
          </w:p>
          <w:p w:rsidR="008A0EEF" w:rsidRDefault="008A0EEF" w:rsidP="008A0EEF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A0EEF" w:rsidRDefault="008A0EEF" w:rsidP="008A0EE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A0EEF" w:rsidRDefault="008A0EEF" w:rsidP="008A0EE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A0EEF" w:rsidRPr="00FF1B42" w:rsidRDefault="008A0EEF" w:rsidP="008A0EE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</w:t>
            </w:r>
          </w:p>
          <w:p w:rsidR="008A0EEF" w:rsidRPr="00FF1B42" w:rsidRDefault="008A0EEF" w:rsidP="008A0EE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8A0EEF" w:rsidRDefault="008A0EEF" w:rsidP="008A0EE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</w:t>
            </w:r>
          </w:p>
          <w:p w:rsidR="008A0EEF" w:rsidRDefault="008A0EEF" w:rsidP="008A0EE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Pr="004E1905" w:rsidRDefault="008A0EEF" w:rsidP="008A0EE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</w:t>
            </w:r>
          </w:p>
        </w:tc>
      </w:tr>
      <w:tr w:rsidR="00EA78AC" w:rsidRPr="004E1905" w:rsidTr="002E78C7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A78AC" w:rsidRPr="004E1905" w:rsidRDefault="00EA78AC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8A0EEF" w:rsidRDefault="00F51BE2" w:rsidP="008A0EEF">
            <w:pPr>
              <w:spacing w:after="240"/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80" type="#_x0000_t75" style="position:absolute;margin-left:18pt;margin-top:32.65pt;width:151.05pt;height:126.15pt;z-index:251791360;mso-position-horizontal-relative:text;mso-position-vertical-relative:text">
                  <v:imagedata r:id="rId35" o:title=""/>
                </v:shape>
                <o:OLEObject Type="Embed" ProgID="FXDraw3.Document" ShapeID="_x0000_s1080" DrawAspect="Content" ObjectID="_1392359513" r:id="rId36"/>
              </w:pict>
            </w:r>
            <w:r w:rsidR="008A0EEF">
              <w:rPr>
                <w:rFonts w:ascii="Times New Roman" w:hAnsi="Times New Roman" w:cs="Times New Roman"/>
                <w:sz w:val="24"/>
                <w:szCs w:val="24"/>
              </w:rPr>
              <w:t>Calculate the area of the triangle below, correct to the nearest square centimetre.</w:t>
            </w:r>
          </w:p>
          <w:p w:rsidR="008A0EEF" w:rsidRDefault="008A0EEF" w:rsidP="008A0EEF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A0EEF" w:rsidRDefault="008A0EEF" w:rsidP="008A0EE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A0EEF" w:rsidRDefault="008A0EEF" w:rsidP="008A0EE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A0EEF" w:rsidRPr="00FF1B42" w:rsidRDefault="008A0EEF" w:rsidP="008A0EE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</w:t>
            </w:r>
          </w:p>
          <w:p w:rsidR="008A0EEF" w:rsidRPr="00FF1B42" w:rsidRDefault="008A0EEF" w:rsidP="008A0EE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8A0EEF" w:rsidRDefault="008A0EEF" w:rsidP="008A0EE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</w:t>
            </w:r>
          </w:p>
          <w:p w:rsidR="008A0EEF" w:rsidRDefault="008A0EEF" w:rsidP="008A0EE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Pr="004E1905" w:rsidRDefault="008A0EEF" w:rsidP="008A0EE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</w:t>
            </w:r>
          </w:p>
        </w:tc>
      </w:tr>
    </w:tbl>
    <w:p w:rsidR="004A7FD9" w:rsidRDefault="004A7FD9"/>
    <w:p w:rsidR="00E71ED7" w:rsidRDefault="00E71ED7">
      <w:r>
        <w:br w:type="page"/>
      </w:r>
    </w:p>
    <w:p w:rsidR="00FB269C" w:rsidRDefault="00FB269C" w:rsidP="003157FF">
      <w:pPr>
        <w:jc w:val="center"/>
        <w:rPr>
          <w:rFonts w:ascii="Times New Roman" w:hAnsi="Times New Roman" w:cs="Times New Roman"/>
          <w:sz w:val="36"/>
          <w:szCs w:val="36"/>
        </w:rPr>
        <w:sectPr w:rsidR="00FB269C" w:rsidSect="00E24335">
          <w:headerReference w:type="default" r:id="rId37"/>
          <w:footerReference w:type="default" r:id="rId38"/>
          <w:headerReference w:type="first" r:id="rId39"/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CellMar>
          <w:top w:w="142" w:type="dxa"/>
        </w:tblCellMar>
        <w:tblLook w:val="04A0" w:firstRow="1" w:lastRow="0" w:firstColumn="1" w:lastColumn="0" w:noHBand="0" w:noVBand="1"/>
      </w:tblPr>
      <w:tblGrid>
        <w:gridCol w:w="534"/>
        <w:gridCol w:w="1417"/>
        <w:gridCol w:w="3827"/>
        <w:gridCol w:w="213"/>
        <w:gridCol w:w="4607"/>
      </w:tblGrid>
      <w:tr w:rsidR="00A95204" w:rsidRPr="004E1905" w:rsidTr="00500633">
        <w:trPr>
          <w:cantSplit/>
        </w:trPr>
        <w:tc>
          <w:tcPr>
            <w:tcW w:w="1951" w:type="dxa"/>
            <w:gridSpan w:val="2"/>
            <w:vMerge w:val="restart"/>
            <w:tcBorders>
              <w:top w:val="nil"/>
            </w:tcBorders>
            <w:vAlign w:val="center"/>
          </w:tcPr>
          <w:p w:rsidR="00A95204" w:rsidRDefault="00A95204" w:rsidP="00CA16B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Year</w:t>
            </w:r>
          </w:p>
          <w:p w:rsidR="00A95204" w:rsidRPr="004E1905" w:rsidRDefault="00A95204" w:rsidP="00CA16B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10</w:t>
            </w:r>
          </w:p>
        </w:tc>
        <w:tc>
          <w:tcPr>
            <w:tcW w:w="4040" w:type="dxa"/>
            <w:gridSpan w:val="2"/>
            <w:tcBorders>
              <w:top w:val="nil"/>
              <w:bottom w:val="nil"/>
            </w:tcBorders>
            <w:vAlign w:val="center"/>
          </w:tcPr>
          <w:p w:rsidR="00A95204" w:rsidRDefault="00A95204" w:rsidP="00CA16B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A95204" w:rsidRDefault="00A95204" w:rsidP="00CA16B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A95204">
              <w:rPr>
                <w:rFonts w:ascii="Times New Roman" w:hAnsi="Times New Roman" w:cs="Times New Roman"/>
                <w:sz w:val="36"/>
                <w:szCs w:val="36"/>
              </w:rPr>
              <w:t>Non Right Triangle Trigonometry</w:t>
            </w:r>
          </w:p>
          <w:p w:rsidR="00A95204" w:rsidRDefault="00A95204" w:rsidP="00CA16B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607" w:type="dxa"/>
            <w:tcBorders>
              <w:top w:val="nil"/>
              <w:bottom w:val="nil"/>
            </w:tcBorders>
            <w:vAlign w:val="center"/>
          </w:tcPr>
          <w:p w:rsidR="00A95204" w:rsidRDefault="00A95204" w:rsidP="00FE00D4">
            <w:pPr>
              <w:jc w:val="right"/>
              <w:rPr>
                <w:rFonts w:ascii="Times New Roman" w:hAnsi="Times New Roman" w:cs="Times New Roman"/>
                <w:sz w:val="36"/>
                <w:szCs w:val="36"/>
              </w:rPr>
            </w:pPr>
            <w:r w:rsidRPr="00F670BA">
              <w:rPr>
                <w:rFonts w:ascii="Times New Roman" w:hAnsi="Times New Roman" w:cs="Times New Roman"/>
                <w:sz w:val="36"/>
                <w:szCs w:val="36"/>
              </w:rPr>
              <w:t>Calculator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Allowed</w:t>
            </w:r>
          </w:p>
          <w:p w:rsidR="00A95204" w:rsidRPr="004E1905" w:rsidRDefault="00A95204" w:rsidP="00CA16B3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4A7FD9" w:rsidRPr="004E1905" w:rsidTr="00500633">
        <w:trPr>
          <w:cantSplit/>
        </w:trPr>
        <w:tc>
          <w:tcPr>
            <w:tcW w:w="1951" w:type="dxa"/>
            <w:gridSpan w:val="2"/>
            <w:vMerge/>
            <w:tcBorders>
              <w:bottom w:val="nil"/>
            </w:tcBorders>
            <w:vAlign w:val="center"/>
          </w:tcPr>
          <w:p w:rsidR="004A7FD9" w:rsidRPr="004E1905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827" w:type="dxa"/>
            <w:tcBorders>
              <w:top w:val="nil"/>
              <w:bottom w:val="nil"/>
            </w:tcBorders>
            <w:vAlign w:val="center"/>
          </w:tcPr>
          <w:p w:rsidR="004A7FD9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t>Multiple Choice Section</w:t>
            </w:r>
          </w:p>
          <w:p w:rsidR="004A7FD9" w:rsidRPr="004E1905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820" w:type="dxa"/>
            <w:gridSpan w:val="2"/>
            <w:tcBorders>
              <w:top w:val="nil"/>
              <w:bottom w:val="nil"/>
            </w:tcBorders>
            <w:vAlign w:val="bottom"/>
          </w:tcPr>
          <w:p w:rsidR="004A7FD9" w:rsidRPr="004E1905" w:rsidRDefault="004A7FD9" w:rsidP="004E19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  <w:tr w:rsidR="002A3D0B" w:rsidRPr="004E1905" w:rsidTr="00500633">
        <w:trPr>
          <w:cantSplit/>
        </w:trPr>
        <w:tc>
          <w:tcPr>
            <w:tcW w:w="534" w:type="dxa"/>
            <w:tcBorders>
              <w:top w:val="nil"/>
              <w:bottom w:val="nil"/>
            </w:tcBorders>
          </w:tcPr>
          <w:p w:rsidR="002A3D0B" w:rsidRPr="004E1905" w:rsidRDefault="002A3D0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64" w:type="dxa"/>
            <w:gridSpan w:val="4"/>
            <w:tcBorders>
              <w:top w:val="nil"/>
              <w:bottom w:val="nil"/>
            </w:tcBorders>
          </w:tcPr>
          <w:p w:rsidR="002A3D0B" w:rsidRPr="004E1905" w:rsidRDefault="002A3D0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A3D0B" w:rsidRDefault="002A3D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Mark all your answers on the accompanying multiple choice answer sheet, not on this test paper. You may do any working out on this test paper.</w:t>
            </w:r>
            <w:r w:rsidR="004A7FD9">
              <w:rPr>
                <w:rFonts w:ascii="Times New Roman" w:hAnsi="Times New Roman" w:cs="Times New Roman"/>
                <w:sz w:val="24"/>
                <w:szCs w:val="24"/>
              </w:rPr>
              <w:t xml:space="preserve"> Calculators are allowed for this section.</w:t>
            </w:r>
          </w:p>
          <w:p w:rsidR="00E11644" w:rsidRDefault="00E11644" w:rsidP="00E116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DIAGRAMS ARE </w:t>
            </w:r>
            <w:r w:rsidRPr="00E1164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NOT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DRAWN TO SCALE.</w:t>
            </w:r>
          </w:p>
          <w:p w:rsidR="00C67F16" w:rsidRPr="004E1905" w:rsidRDefault="00C67F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00633" w:rsidRPr="004E1905" w:rsidTr="00500633">
        <w:trPr>
          <w:cantSplit/>
        </w:trPr>
        <w:tc>
          <w:tcPr>
            <w:tcW w:w="534" w:type="dxa"/>
            <w:tcBorders>
              <w:top w:val="nil"/>
            </w:tcBorders>
          </w:tcPr>
          <w:p w:rsidR="00500633" w:rsidRPr="004E1905" w:rsidRDefault="005006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0064" w:type="dxa"/>
            <w:gridSpan w:val="4"/>
            <w:tcBorders>
              <w:top w:val="nil"/>
            </w:tcBorders>
          </w:tcPr>
          <w:p w:rsidR="00500633" w:rsidRDefault="00F51BE2" w:rsidP="000164D7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58A26C01">
                <v:shape id="_x0000_s1058" type="#_x0000_t75" style="position:absolute;margin-left:246.75pt;margin-top:2.35pt;width:197.2pt;height:121.05pt;z-index:251658240;mso-position-horizontal-relative:text;mso-position-vertical-relative:text">
                  <v:imagedata r:id="rId40" o:title=""/>
                </v:shape>
                <o:OLEObject Type="Embed" ProgID="FXDraw3.Document" ShapeID="_x0000_s1058" DrawAspect="Content" ObjectID="_1392359514" r:id="rId41"/>
              </w:pict>
            </w:r>
            <w:r w:rsidR="00500633">
              <w:rPr>
                <w:rFonts w:ascii="Times New Roman" w:hAnsi="Times New Roman" w:cs="Times New Roman"/>
                <w:sz w:val="24"/>
                <w:szCs w:val="24"/>
              </w:rPr>
              <w:t>Which statement</w:t>
            </w:r>
            <w:r w:rsidR="00CB0838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r w:rsidR="00CB0838" w:rsidRPr="00CB0838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not</w:t>
            </w:r>
            <w:r w:rsidR="00500633">
              <w:rPr>
                <w:rFonts w:ascii="Times New Roman" w:hAnsi="Times New Roman" w:cs="Times New Roman"/>
                <w:sz w:val="24"/>
                <w:szCs w:val="24"/>
              </w:rPr>
              <w:t xml:space="preserve"> correct?</w:t>
            </w:r>
          </w:p>
          <w:p w:rsidR="00500633" w:rsidRDefault="00500633" w:rsidP="000164D7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0633">
              <w:rPr>
                <w:rFonts w:ascii="Times New Roman" w:hAnsi="Times New Roman" w:cs="Times New Roman"/>
                <w:color w:val="FF0000"/>
                <w:position w:val="-30"/>
                <w:sz w:val="24"/>
                <w:szCs w:val="24"/>
              </w:rPr>
              <w:object w:dxaOrig="1743" w:dyaOrig="725">
                <v:shape id="_x0000_i1029" type="#_x0000_t75" style="width:72.75pt;height:30pt" o:ole="">
                  <v:imagedata r:id="rId42" o:title=""/>
                </v:shape>
                <o:OLEObject Type="Embed" ProgID="FXE300.Equation" ShapeID="_x0000_i1029" DrawAspect="Content" ObjectID="_1392359480" r:id="rId43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  <w:p w:rsidR="00500633" w:rsidRDefault="00500633" w:rsidP="000164D7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500633">
              <w:rPr>
                <w:rFonts w:ascii="Times New Roman" w:hAnsi="Times New Roman" w:cs="Times New Roman"/>
                <w:color w:val="FF0000"/>
                <w:position w:val="-30"/>
                <w:sz w:val="24"/>
                <w:szCs w:val="24"/>
              </w:rPr>
              <w:object w:dxaOrig="1511" w:dyaOrig="725">
                <v:shape id="_x0000_i1030" type="#_x0000_t75" style="width:63pt;height:30pt" o:ole="">
                  <v:imagedata r:id="rId44" o:title=""/>
                </v:shape>
                <o:OLEObject Type="Embed" ProgID="FXE300.Equation" ShapeID="_x0000_i1030" DrawAspect="Content" ObjectID="_1392359481" r:id="rId45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500633" w:rsidRDefault="00500633" w:rsidP="000164D7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 C.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0633">
              <w:rPr>
                <w:rFonts w:ascii="Times New Roman" w:hAnsi="Times New Roman" w:cs="Times New Roman"/>
                <w:color w:val="FF0000"/>
                <w:position w:val="-30"/>
                <w:sz w:val="24"/>
                <w:szCs w:val="24"/>
              </w:rPr>
              <w:object w:dxaOrig="1778" w:dyaOrig="725">
                <v:shape id="_x0000_i1031" type="#_x0000_t75" style="width:74.25pt;height:30pt" o:ole="">
                  <v:imagedata r:id="rId46" o:title=""/>
                </v:shape>
                <o:OLEObject Type="Embed" ProgID="FXE300.Equation" ShapeID="_x0000_i1031" DrawAspect="Content" ObjectID="_1392359482" r:id="rId47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500633" w:rsidRPr="00EA78AC" w:rsidRDefault="00500633" w:rsidP="000164D7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500633">
              <w:rPr>
                <w:rFonts w:ascii="Times New Roman" w:hAnsi="Times New Roman" w:cs="Times New Roman"/>
                <w:color w:val="FF0000"/>
                <w:position w:val="-30"/>
                <w:sz w:val="24"/>
                <w:szCs w:val="24"/>
              </w:rPr>
              <w:object w:dxaOrig="1405" w:dyaOrig="725">
                <v:shape id="_x0000_i1032" type="#_x0000_t75" style="width:58.5pt;height:30pt" o:ole="">
                  <v:imagedata r:id="rId48" o:title=""/>
                </v:shape>
                <o:OLEObject Type="Embed" ProgID="FXE300.Equation" ShapeID="_x0000_i1032" DrawAspect="Content" ObjectID="_1392359483" r:id="rId49"/>
              </w:object>
            </w:r>
          </w:p>
        </w:tc>
      </w:tr>
      <w:tr w:rsidR="00CB0838" w:rsidRPr="004E1905" w:rsidTr="00500633">
        <w:trPr>
          <w:cantSplit/>
        </w:trPr>
        <w:tc>
          <w:tcPr>
            <w:tcW w:w="534" w:type="dxa"/>
          </w:tcPr>
          <w:p w:rsidR="00CB0838" w:rsidRPr="004E1905" w:rsidRDefault="00CB08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0064" w:type="dxa"/>
            <w:gridSpan w:val="4"/>
            <w:tcBorders>
              <w:top w:val="nil"/>
            </w:tcBorders>
          </w:tcPr>
          <w:p w:rsidR="00CB0838" w:rsidRDefault="00F51BE2" w:rsidP="000164D7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53AE7A26">
                <v:shape id="_x0000_s1070" type="#_x0000_t75" style="position:absolute;margin-left:246.75pt;margin-top:2.35pt;width:199.7pt;height:121.05pt;z-index:251773952;mso-position-horizontal-relative:text;mso-position-vertical-relative:text">
                  <v:imagedata r:id="rId50" o:title=""/>
                </v:shape>
                <o:OLEObject Type="Embed" ProgID="FXDraw3.Document" ShapeID="_x0000_s1070" DrawAspect="Content" ObjectID="_1392359515" r:id="rId51"/>
              </w:pict>
            </w:r>
            <w:r w:rsidR="00CB0838">
              <w:rPr>
                <w:rFonts w:ascii="Times New Roman" w:hAnsi="Times New Roman" w:cs="Times New Roman"/>
                <w:sz w:val="24"/>
                <w:szCs w:val="24"/>
              </w:rPr>
              <w:t>Which statement is correct?</w:t>
            </w:r>
          </w:p>
          <w:p w:rsidR="00CB0838" w:rsidRDefault="00CB0838" w:rsidP="000164D7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B0838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2848" w:dyaOrig="467" w14:anchorId="6790F3E6">
                <v:shape id="_x0000_i1033" type="#_x0000_t75" style="width:119.25pt;height:19.5pt" o:ole="">
                  <v:imagedata r:id="rId52" o:title=""/>
                </v:shape>
                <o:OLEObject Type="Embed" ProgID="FXE300.Equation" ShapeID="_x0000_i1033" DrawAspect="Content" ObjectID="_1392359484" r:id="rId53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  <w:p w:rsidR="00CB0838" w:rsidRDefault="00CB0838" w:rsidP="000164D7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CB0838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2847" w:dyaOrig="467">
                <v:shape id="_x0000_i1034" type="#_x0000_t75" style="width:118.5pt;height:19.5pt" o:ole="">
                  <v:imagedata r:id="rId54" o:title=""/>
                </v:shape>
                <o:OLEObject Type="Embed" ProgID="FXE300.Equation" ShapeID="_x0000_i1034" DrawAspect="Content" ObjectID="_1392359485" r:id="rId55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CB0838" w:rsidRDefault="00CB0838" w:rsidP="000164D7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 C.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B0838">
              <w:rPr>
                <w:rFonts w:ascii="Times New Roman" w:hAnsi="Times New Roman" w:cs="Times New Roman"/>
                <w:color w:val="FF0000"/>
                <w:position w:val="-24"/>
                <w:sz w:val="24"/>
                <w:szCs w:val="24"/>
              </w:rPr>
              <w:object w:dxaOrig="2649" w:dyaOrig="850">
                <v:shape id="_x0000_i1035" type="#_x0000_t75" style="width:110.25pt;height:35.25pt" o:ole="">
                  <v:imagedata r:id="rId56" o:title=""/>
                </v:shape>
                <o:OLEObject Type="Embed" ProgID="FXE300.Equation" ShapeID="_x0000_i1035" DrawAspect="Content" ObjectID="_1392359486" r:id="rId57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CB0838" w:rsidRPr="00EA78AC" w:rsidRDefault="00CB0838" w:rsidP="000164D7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CB0838">
              <w:rPr>
                <w:rFonts w:ascii="Times New Roman" w:hAnsi="Times New Roman" w:cs="Times New Roman"/>
                <w:color w:val="FF0000"/>
                <w:position w:val="-24"/>
                <w:sz w:val="24"/>
                <w:szCs w:val="24"/>
              </w:rPr>
              <w:object w:dxaOrig="2688" w:dyaOrig="850">
                <v:shape id="_x0000_i1036" type="#_x0000_t75" style="width:112.5pt;height:35.25pt" o:ole="">
                  <v:imagedata r:id="rId58" o:title=""/>
                </v:shape>
                <o:OLEObject Type="Embed" ProgID="FXE300.Equation" ShapeID="_x0000_i1036" DrawAspect="Content" ObjectID="_1392359487" r:id="rId59"/>
              </w:object>
            </w:r>
          </w:p>
        </w:tc>
      </w:tr>
      <w:tr w:rsidR="00CB0838" w:rsidRPr="004E1905" w:rsidTr="00FE00D4">
        <w:trPr>
          <w:cantSplit/>
        </w:trPr>
        <w:tc>
          <w:tcPr>
            <w:tcW w:w="534" w:type="dxa"/>
            <w:tcBorders>
              <w:bottom w:val="single" w:sz="4" w:space="0" w:color="000000" w:themeColor="text1"/>
            </w:tcBorders>
          </w:tcPr>
          <w:p w:rsidR="00CB0838" w:rsidRPr="004E1905" w:rsidRDefault="00CB08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0064" w:type="dxa"/>
            <w:gridSpan w:val="4"/>
            <w:tcBorders>
              <w:top w:val="nil"/>
              <w:bottom w:val="single" w:sz="4" w:space="0" w:color="000000" w:themeColor="text1"/>
            </w:tcBorders>
          </w:tcPr>
          <w:p w:rsidR="00CB0838" w:rsidRDefault="00F51BE2" w:rsidP="00EA78A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60" type="#_x0000_t75" style="position:absolute;margin-left:246.75pt;margin-top:2.35pt;width:192.6pt;height:122.5pt;z-index:251763712;mso-position-horizontal-relative:text;mso-position-vertical-relative:text">
                  <v:imagedata r:id="rId60" o:title=""/>
                </v:shape>
                <o:OLEObject Type="Embed" ProgID="FXDraw3.Document" ShapeID="_x0000_s1060" DrawAspect="Content" ObjectID="_1392359516" r:id="rId61"/>
              </w:pict>
            </w:r>
            <w:r w:rsidR="00CB0838">
              <w:rPr>
                <w:rFonts w:ascii="Times New Roman" w:hAnsi="Times New Roman" w:cs="Times New Roman"/>
                <w:sz w:val="24"/>
                <w:szCs w:val="24"/>
              </w:rPr>
              <w:t xml:space="preserve">Use the sine rule to find the value of </w:t>
            </w:r>
            <w:r w:rsidR="00CB0838" w:rsidRPr="00A95204">
              <w:rPr>
                <w:rFonts w:ascii="Times New Roman" w:hAnsi="Times New Roman" w:cs="Times New Roman"/>
                <w:i/>
                <w:sz w:val="24"/>
                <w:szCs w:val="24"/>
              </w:rPr>
              <w:t>a</w:t>
            </w:r>
            <w:r w:rsidR="00CB08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B0838" w:rsidRDefault="00CB0838" w:rsidP="00EA78A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B0838" w:rsidRDefault="00CB0838" w:rsidP="00EA78A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3.9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CB0838" w:rsidRDefault="00CB0838" w:rsidP="00EA78A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6.4</w:t>
            </w:r>
          </w:p>
          <w:p w:rsidR="00CB0838" w:rsidRDefault="00CB0838" w:rsidP="00EA78A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 C.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6.7</w:t>
            </w:r>
          </w:p>
          <w:p w:rsidR="00CB0838" w:rsidRDefault="00CB0838" w:rsidP="00EA78A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11.6</w:t>
            </w:r>
          </w:p>
          <w:p w:rsidR="00CB0838" w:rsidRPr="00EA78AC" w:rsidRDefault="00CB0838" w:rsidP="00EA78A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B0838" w:rsidRPr="004E1905" w:rsidTr="00FE00D4">
        <w:trPr>
          <w:cantSplit/>
        </w:trPr>
        <w:tc>
          <w:tcPr>
            <w:tcW w:w="534" w:type="dxa"/>
            <w:tcBorders>
              <w:top w:val="single" w:sz="4" w:space="0" w:color="000000" w:themeColor="text1"/>
            </w:tcBorders>
          </w:tcPr>
          <w:p w:rsidR="00CB0838" w:rsidRPr="004E1905" w:rsidRDefault="00CB08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</w:tcBorders>
          </w:tcPr>
          <w:p w:rsidR="00CB0838" w:rsidRDefault="00F51BE2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323577C3">
                <v:shape id="_x0000_s1061" type="#_x0000_t75" style="position:absolute;margin-left:246.75pt;margin-top:2.35pt;width:174.05pt;height:120.55pt;z-index:251764736;mso-position-horizontal-relative:text;mso-position-vertical-relative:text">
                  <v:imagedata r:id="rId62" o:title=""/>
                </v:shape>
                <o:OLEObject Type="Embed" ProgID="FXDraw3.Document" ShapeID="_x0000_s1061" DrawAspect="Content" ObjectID="_1392359517" r:id="rId63"/>
              </w:pict>
            </w:r>
            <w:r w:rsidR="00CB0838">
              <w:rPr>
                <w:rFonts w:ascii="Times New Roman" w:hAnsi="Times New Roman" w:cs="Times New Roman"/>
                <w:sz w:val="24"/>
                <w:szCs w:val="24"/>
              </w:rPr>
              <w:t xml:space="preserve">Use the cosine rule to find the length of side </w:t>
            </w:r>
            <w:r w:rsidR="00CB0838" w:rsidRPr="00C004B6">
              <w:rPr>
                <w:rFonts w:ascii="Times New Roman" w:hAnsi="Times New Roman" w:cs="Times New Roman"/>
                <w:i/>
                <w:sz w:val="24"/>
                <w:szCs w:val="24"/>
              </w:rPr>
              <w:t>PQ</w:t>
            </w:r>
            <w:r w:rsidR="00CB08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B0838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B0838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12.9 cm</w:t>
            </w:r>
          </w:p>
          <w:p w:rsidR="00CB0838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14.0 cm</w:t>
            </w:r>
          </w:p>
          <w:p w:rsidR="00CB0838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 C.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19.7 cm</w:t>
            </w:r>
          </w:p>
          <w:p w:rsidR="00CB0838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44.2 cm</w:t>
            </w:r>
          </w:p>
          <w:p w:rsidR="00CB0838" w:rsidRPr="00EA78AC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B0838" w:rsidRPr="004E1905" w:rsidTr="00500633">
        <w:trPr>
          <w:cantSplit/>
        </w:trPr>
        <w:tc>
          <w:tcPr>
            <w:tcW w:w="534" w:type="dxa"/>
          </w:tcPr>
          <w:p w:rsidR="00CB0838" w:rsidRPr="004E1905" w:rsidRDefault="00CB08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10064" w:type="dxa"/>
            <w:gridSpan w:val="4"/>
          </w:tcPr>
          <w:p w:rsidR="00CB0838" w:rsidRDefault="00F51BE2" w:rsidP="00CB21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62" type="#_x0000_t75" style="position:absolute;margin-left:227.25pt;margin-top:2.35pt;width:236.45pt;height:133.45pt;z-index:251765760;mso-position-horizontal-relative:text;mso-position-vertical-relative:text">
                  <v:imagedata r:id="rId64" o:title=""/>
                </v:shape>
                <o:OLEObject Type="Embed" ProgID="FXDraw3.Document" ShapeID="_x0000_s1062" DrawAspect="Content" ObjectID="_1392359518" r:id="rId65"/>
              </w:pict>
            </w:r>
            <w:r w:rsidR="00CB0838">
              <w:rPr>
                <w:rFonts w:ascii="Times New Roman" w:hAnsi="Times New Roman" w:cs="Times New Roman"/>
                <w:sz w:val="24"/>
                <w:szCs w:val="24"/>
              </w:rPr>
              <w:t xml:space="preserve">Use the sine rule to find the value </w:t>
            </w:r>
            <w:proofErr w:type="gramStart"/>
            <w:r w:rsidR="00CB0838">
              <w:rPr>
                <w:rFonts w:ascii="Times New Roman" w:hAnsi="Times New Roman" w:cs="Times New Roman"/>
                <w:sz w:val="24"/>
                <w:szCs w:val="24"/>
              </w:rPr>
              <w:t xml:space="preserve">of </w:t>
            </w:r>
            <w:proofErr w:type="gramEnd"/>
            <w:r w:rsidR="00CB0838" w:rsidRPr="00CB21C4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329" w:dyaOrig="401">
                <v:shape id="_x0000_i1037" type="#_x0000_t75" style="width:12pt;height:15pt" o:ole="">
                  <v:imagedata r:id="rId66" o:title=""/>
                </v:shape>
                <o:OLEObject Type="Embed" ProgID="FXE300.Equation" ShapeID="_x0000_i1037" DrawAspect="Content" ObjectID="_1392359488" r:id="rId67"/>
              </w:object>
            </w:r>
            <w:r w:rsidR="00CB08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B0838" w:rsidRDefault="00CB0838" w:rsidP="00CB21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B0838" w:rsidRDefault="00CB0838" w:rsidP="00CB21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40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CB0838" w:rsidRDefault="00CB0838" w:rsidP="00CB21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44</w:t>
            </w:r>
          </w:p>
          <w:p w:rsidR="00CB0838" w:rsidRDefault="00CB0838" w:rsidP="00CB21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 C.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51</w:t>
            </w:r>
          </w:p>
          <w:p w:rsidR="00CB0838" w:rsidRDefault="00CB0838" w:rsidP="00CB21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73</w:t>
            </w:r>
          </w:p>
          <w:p w:rsidR="00CB0838" w:rsidRPr="00EA78AC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B0838" w:rsidRPr="004E1905" w:rsidTr="00500633">
        <w:trPr>
          <w:cantSplit/>
        </w:trPr>
        <w:tc>
          <w:tcPr>
            <w:tcW w:w="534" w:type="dxa"/>
          </w:tcPr>
          <w:p w:rsidR="00CB0838" w:rsidRPr="004E1905" w:rsidRDefault="00CB08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10064" w:type="dxa"/>
            <w:gridSpan w:val="4"/>
          </w:tcPr>
          <w:p w:rsidR="00CB0838" w:rsidRDefault="00F51BE2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090616B7">
                <v:shape id="_x0000_s1063" type="#_x0000_t75" style="position:absolute;margin-left:227.25pt;margin-top:2.35pt;width:228.9pt;height:127.35pt;z-index:251766784;mso-position-horizontal-relative:text;mso-position-vertical-relative:text">
                  <v:imagedata r:id="rId68" o:title=""/>
                </v:shape>
                <o:OLEObject Type="Embed" ProgID="FXDraw3.Document" ShapeID="_x0000_s1063" DrawAspect="Content" ObjectID="_1392359519" r:id="rId69"/>
              </w:pict>
            </w:r>
            <w:r w:rsidR="00CB0838">
              <w:rPr>
                <w:rFonts w:ascii="Times New Roman" w:hAnsi="Times New Roman" w:cs="Times New Roman"/>
                <w:sz w:val="24"/>
                <w:szCs w:val="24"/>
              </w:rPr>
              <w:t>Use the cosine rule to find the size of</w:t>
            </w:r>
            <w:r w:rsidR="00CB0838" w:rsidRPr="00CB21C4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104" w:dyaOrig="401" w14:anchorId="49A230FD">
                <v:shape id="_x0000_i1038" type="#_x0000_t75" style="width:41.25pt;height:15pt" o:ole="">
                  <v:imagedata r:id="rId70" o:title=""/>
                </v:shape>
                <o:OLEObject Type="Embed" ProgID="FXE300.Equation" ShapeID="_x0000_i1038" DrawAspect="Content" ObjectID="_1392359489" r:id="rId71"/>
              </w:object>
            </w:r>
            <w:r w:rsidR="00CB08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B0838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B0838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38</w:t>
            </w:r>
            <w:r w:rsidRPr="0069277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CB0838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41</w:t>
            </w:r>
            <w:r w:rsidRPr="0069277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  <w:p w:rsidR="00CB0838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 C.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49</w:t>
            </w:r>
            <w:r w:rsidRPr="0069277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  <w:p w:rsidR="00CB0838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92</w:t>
            </w:r>
            <w:r w:rsidRPr="0069277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  <w:p w:rsidR="00CB0838" w:rsidRPr="00EA78AC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B0838" w:rsidRPr="004E1905" w:rsidTr="00500633">
        <w:trPr>
          <w:cantSplit/>
        </w:trPr>
        <w:tc>
          <w:tcPr>
            <w:tcW w:w="534" w:type="dxa"/>
          </w:tcPr>
          <w:p w:rsidR="00CB0838" w:rsidRPr="004E1905" w:rsidRDefault="00CB08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10064" w:type="dxa"/>
            <w:gridSpan w:val="4"/>
          </w:tcPr>
          <w:p w:rsidR="00CB0838" w:rsidRDefault="00F51BE2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64" type="#_x0000_t75" style="position:absolute;margin-left:246.75pt;margin-top:2.35pt;width:133.8pt;height:124.55pt;z-index:251767808;mso-position-horizontal-relative:text;mso-position-vertical-relative:text">
                  <v:imagedata r:id="rId72" o:title=""/>
                </v:shape>
                <o:OLEObject Type="Embed" ProgID="FXDraw3.Document" ShapeID="_x0000_s1064" DrawAspect="Content" ObjectID="_1392359520" r:id="rId73"/>
              </w:pict>
            </w:r>
            <w:r w:rsidR="00CB0838">
              <w:rPr>
                <w:rFonts w:ascii="Times New Roman" w:hAnsi="Times New Roman" w:cs="Times New Roman"/>
                <w:sz w:val="24"/>
                <w:szCs w:val="24"/>
              </w:rPr>
              <w:t>Use the area formula to find the area of ∆</w:t>
            </w:r>
            <w:r w:rsidR="00CB0838" w:rsidRPr="00C004B6">
              <w:rPr>
                <w:rFonts w:ascii="Times New Roman" w:hAnsi="Times New Roman" w:cs="Times New Roman"/>
                <w:i/>
                <w:sz w:val="24"/>
                <w:szCs w:val="24"/>
              </w:rPr>
              <w:t>PQ</w:t>
            </w:r>
            <w:r w:rsidR="00CB0838">
              <w:rPr>
                <w:rFonts w:ascii="Times New Roman" w:hAnsi="Times New Roman" w:cs="Times New Roman"/>
                <w:i/>
                <w:sz w:val="24"/>
                <w:szCs w:val="24"/>
              </w:rPr>
              <w:t>R</w:t>
            </w:r>
            <w:r w:rsidR="00CB08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B0838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B0838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150 cm</w:t>
            </w:r>
            <w:r w:rsidRPr="00CA16B3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:rsidR="00CB0838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172 cm</w:t>
            </w:r>
            <w:r w:rsidRPr="00CA16B3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:rsidR="00CB0838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 C.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228 cm</w:t>
            </w:r>
            <w:r w:rsidRPr="00CA16B3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:rsidR="00CB0838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344 cm</w:t>
            </w:r>
            <w:r w:rsidRPr="00CA16B3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:rsidR="00CB0838" w:rsidRPr="00EA78AC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B0838" w:rsidRPr="004E1905" w:rsidTr="00FE00D4">
        <w:trPr>
          <w:cantSplit/>
        </w:trPr>
        <w:tc>
          <w:tcPr>
            <w:tcW w:w="534" w:type="dxa"/>
            <w:tcBorders>
              <w:bottom w:val="single" w:sz="4" w:space="0" w:color="000000" w:themeColor="text1"/>
            </w:tcBorders>
          </w:tcPr>
          <w:p w:rsidR="00CB0838" w:rsidRPr="004E1905" w:rsidRDefault="00CB08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10064" w:type="dxa"/>
            <w:gridSpan w:val="4"/>
            <w:tcBorders>
              <w:bottom w:val="single" w:sz="4" w:space="0" w:color="000000" w:themeColor="text1"/>
            </w:tcBorders>
          </w:tcPr>
          <w:p w:rsidR="00CB0838" w:rsidRDefault="00F51BE2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66C3EE13">
                <v:shape id="_x0000_s1065" type="#_x0000_t75" style="position:absolute;margin-left:246.75pt;margin-top:2.35pt;width:226.65pt;height:112.35pt;z-index:251768832;mso-position-horizontal-relative:text;mso-position-vertical-relative:text">
                  <v:imagedata r:id="rId74" o:title=""/>
                </v:shape>
                <o:OLEObject Type="Embed" ProgID="FXDraw3.Document" ShapeID="_x0000_s1065" DrawAspect="Content" ObjectID="_1392359521" r:id="rId75"/>
              </w:pict>
            </w:r>
            <w:r w:rsidR="00CB0838">
              <w:rPr>
                <w:rFonts w:ascii="Times New Roman" w:hAnsi="Times New Roman" w:cs="Times New Roman"/>
                <w:sz w:val="24"/>
                <w:szCs w:val="24"/>
              </w:rPr>
              <w:t xml:space="preserve">Find the value of </w:t>
            </w:r>
            <w:r w:rsidR="00CB0838"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 w:rsidR="00CB08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B0838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B0838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6.6</w:t>
            </w:r>
          </w:p>
          <w:p w:rsidR="00CB0838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9.4</w:t>
            </w:r>
          </w:p>
          <w:p w:rsidR="00CB0838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 C.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12.8</w:t>
            </w:r>
          </w:p>
          <w:p w:rsidR="00CB0838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54.4</w:t>
            </w:r>
          </w:p>
          <w:p w:rsidR="00CB0838" w:rsidRPr="00EA78AC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B0838" w:rsidRPr="004E1905" w:rsidTr="00FE00D4">
        <w:trPr>
          <w:cantSplit/>
        </w:trPr>
        <w:tc>
          <w:tcPr>
            <w:tcW w:w="534" w:type="dxa"/>
            <w:tcBorders>
              <w:top w:val="single" w:sz="4" w:space="0" w:color="000000" w:themeColor="text1"/>
            </w:tcBorders>
          </w:tcPr>
          <w:p w:rsidR="00CB0838" w:rsidRPr="004E1905" w:rsidRDefault="00CB08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9.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</w:tcBorders>
          </w:tcPr>
          <w:p w:rsidR="00CB0838" w:rsidRDefault="00F51BE2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33459CE1">
                <v:shape id="_x0000_s1066" type="#_x0000_t75" style="position:absolute;margin-left:246.75pt;margin-top:2.35pt;width:186.35pt;height:138.9pt;z-index:251769856;mso-position-horizontal-relative:text;mso-position-vertical-relative:text">
                  <v:imagedata r:id="rId76" o:title=""/>
                </v:shape>
                <o:OLEObject Type="Embed" ProgID="FXDraw3.Document" ShapeID="_x0000_s1066" DrawAspect="Content" ObjectID="_1392359522" r:id="rId77"/>
              </w:pict>
            </w:r>
            <w:r w:rsidR="00CB0838">
              <w:rPr>
                <w:rFonts w:ascii="Times New Roman" w:hAnsi="Times New Roman" w:cs="Times New Roman"/>
                <w:sz w:val="24"/>
                <w:szCs w:val="24"/>
              </w:rPr>
              <w:t xml:space="preserve">Find the length of side </w:t>
            </w:r>
            <w:r w:rsidR="00CB0838">
              <w:rPr>
                <w:rFonts w:ascii="Times New Roman" w:hAnsi="Times New Roman" w:cs="Times New Roman"/>
                <w:i/>
                <w:sz w:val="24"/>
                <w:szCs w:val="24"/>
              </w:rPr>
              <w:t>MN</w:t>
            </w:r>
            <w:r w:rsidR="00CB08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B0838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B0838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3.7 km</w:t>
            </w:r>
          </w:p>
          <w:p w:rsidR="00CB0838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5.2 km</w:t>
            </w:r>
          </w:p>
          <w:p w:rsidR="00CB0838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 C.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15.3 km</w:t>
            </w:r>
          </w:p>
          <w:p w:rsidR="00CB0838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28.5 km</w:t>
            </w:r>
          </w:p>
          <w:p w:rsidR="00CB0838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B0838" w:rsidRPr="00EA78AC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B0838" w:rsidRPr="004E1905" w:rsidTr="00500633">
        <w:trPr>
          <w:cantSplit/>
        </w:trPr>
        <w:tc>
          <w:tcPr>
            <w:tcW w:w="534" w:type="dxa"/>
          </w:tcPr>
          <w:p w:rsidR="00CB0838" w:rsidRPr="004E1905" w:rsidRDefault="00CB08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10064" w:type="dxa"/>
            <w:gridSpan w:val="4"/>
          </w:tcPr>
          <w:p w:rsidR="00CB0838" w:rsidRDefault="00F51BE2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60CE58E0">
                <v:shape id="_x0000_s1067" type="#_x0000_t75" style="position:absolute;margin-left:227.25pt;margin-top:10.5pt;width:205.85pt;height:120.85pt;z-index:251770880;mso-position-horizontal-relative:text;mso-position-vertical-relative:text">
                  <v:imagedata r:id="rId78" o:title=""/>
                </v:shape>
                <o:OLEObject Type="Embed" ProgID="FXDraw3.Document" ShapeID="_x0000_s1067" DrawAspect="Content" ObjectID="_1392359523" r:id="rId79"/>
              </w:pict>
            </w:r>
            <w:r w:rsidR="00CB0838">
              <w:rPr>
                <w:rFonts w:ascii="Times New Roman" w:hAnsi="Times New Roman" w:cs="Times New Roman"/>
                <w:sz w:val="24"/>
                <w:szCs w:val="24"/>
              </w:rPr>
              <w:t xml:space="preserve">Find the value </w:t>
            </w:r>
            <w:proofErr w:type="gramStart"/>
            <w:r w:rsidR="00CB0838">
              <w:rPr>
                <w:rFonts w:ascii="Times New Roman" w:hAnsi="Times New Roman" w:cs="Times New Roman"/>
                <w:sz w:val="24"/>
                <w:szCs w:val="24"/>
              </w:rPr>
              <w:t xml:space="preserve">of </w:t>
            </w:r>
            <w:proofErr w:type="gramEnd"/>
            <w:r w:rsidR="00CB0838" w:rsidRPr="00CB21C4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294" w:dyaOrig="401" w14:anchorId="673460AA">
                <v:shape id="_x0000_i1039" type="#_x0000_t75" style="width:11.25pt;height:15pt" o:ole="">
                  <v:imagedata r:id="rId80" o:title=""/>
                </v:shape>
                <o:OLEObject Type="Embed" ProgID="FXE300.Equation" ShapeID="_x0000_i1039" DrawAspect="Content" ObjectID="_1392359490" r:id="rId81"/>
              </w:object>
            </w:r>
            <w:r w:rsidR="00CB08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B0838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B0838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="00F51BE2">
              <w:rPr>
                <w:rFonts w:ascii="Times New Roman" w:hAnsi="Times New Roman" w:cs="Times New Roman"/>
                <w:sz w:val="24"/>
                <w:szCs w:val="24"/>
              </w:rPr>
              <w:t>67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CB0838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37</w:t>
            </w:r>
          </w:p>
          <w:p w:rsidR="00CB0838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 C.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F51BE2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  <w:p w:rsidR="00CB0838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F51BE2">
              <w:rPr>
                <w:rFonts w:ascii="Times New Roman" w:hAnsi="Times New Roman" w:cs="Times New Roman"/>
                <w:sz w:val="24"/>
                <w:szCs w:val="24"/>
              </w:rPr>
              <w:t xml:space="preserve">       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CB0838" w:rsidRPr="00EA78AC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B0838" w:rsidRPr="004E1905" w:rsidTr="00500633">
        <w:trPr>
          <w:cantSplit/>
        </w:trPr>
        <w:tc>
          <w:tcPr>
            <w:tcW w:w="534" w:type="dxa"/>
          </w:tcPr>
          <w:p w:rsidR="00CB0838" w:rsidRPr="004E1905" w:rsidRDefault="00CB08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10064" w:type="dxa"/>
            <w:gridSpan w:val="4"/>
          </w:tcPr>
          <w:p w:rsidR="00CB0838" w:rsidRDefault="00F51BE2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0650CC47">
                <v:shape id="_x0000_s1068" type="#_x0000_t75" style="position:absolute;margin-left:227.25pt;margin-top:2.35pt;width:206pt;height:133.6pt;z-index:251771904;mso-position-horizontal-relative:text;mso-position-vertical-relative:text">
                  <v:imagedata r:id="rId82" o:title=""/>
                </v:shape>
                <o:OLEObject Type="Embed" ProgID="FXDraw3.Document" ShapeID="_x0000_s1068" DrawAspect="Content" ObjectID="_1392359524" r:id="rId83"/>
              </w:pict>
            </w:r>
            <w:r w:rsidR="00CB0838">
              <w:rPr>
                <w:rFonts w:ascii="Times New Roman" w:hAnsi="Times New Roman" w:cs="Times New Roman"/>
                <w:sz w:val="24"/>
                <w:szCs w:val="24"/>
              </w:rPr>
              <w:t>Find the size of</w:t>
            </w:r>
            <w:r w:rsidR="00CB0838" w:rsidRPr="00CB21C4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527" w:dyaOrig="401" w14:anchorId="64B979DC">
                <v:shape id="_x0000_i1040" type="#_x0000_t75" style="width:19.5pt;height:15pt" o:ole="">
                  <v:imagedata r:id="rId84" o:title=""/>
                </v:shape>
                <o:OLEObject Type="Embed" ProgID="FXE300.Equation" ShapeID="_x0000_i1040" DrawAspect="Content" ObjectID="_1392359491" r:id="rId85"/>
              </w:object>
            </w:r>
            <w:r w:rsidR="00CB08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B0838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B0838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  <w:r w:rsidRPr="0069277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CB0838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55</w:t>
            </w:r>
            <w:r w:rsidRPr="0069277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  <w:p w:rsidR="00CB0838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 C.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68</w:t>
            </w:r>
            <w:r w:rsidRPr="0069277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  <w:p w:rsidR="00CB0838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102</w:t>
            </w:r>
            <w:r w:rsidRPr="0069277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  <w:p w:rsidR="00CB0838" w:rsidRPr="00EA78AC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B0838" w:rsidRPr="004E1905" w:rsidTr="00500633">
        <w:trPr>
          <w:cantSplit/>
        </w:trPr>
        <w:tc>
          <w:tcPr>
            <w:tcW w:w="534" w:type="dxa"/>
          </w:tcPr>
          <w:p w:rsidR="00CB0838" w:rsidRPr="004E1905" w:rsidRDefault="00CB08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10064" w:type="dxa"/>
            <w:gridSpan w:val="4"/>
          </w:tcPr>
          <w:p w:rsidR="00CB0838" w:rsidRDefault="00F51BE2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4AC63F3E">
                <v:shape id="_x0000_s1069" type="#_x0000_t75" style="position:absolute;margin-left:246.75pt;margin-top:2.35pt;width:237.25pt;height:129.1pt;z-index:251772928;mso-position-horizontal-relative:text;mso-position-vertical-relative:text">
                  <v:imagedata r:id="rId86" o:title=""/>
                </v:shape>
                <o:OLEObject Type="Embed" ProgID="FXDraw3.Document" ShapeID="_x0000_s1069" DrawAspect="Content" ObjectID="_1392359525" r:id="rId87"/>
              </w:pict>
            </w:r>
            <w:r w:rsidR="00CB0838">
              <w:rPr>
                <w:rFonts w:ascii="Times New Roman" w:hAnsi="Times New Roman" w:cs="Times New Roman"/>
                <w:sz w:val="24"/>
                <w:szCs w:val="24"/>
              </w:rPr>
              <w:t>Calculate the area of ∆</w:t>
            </w:r>
            <w:r w:rsidR="00CB0838">
              <w:rPr>
                <w:rFonts w:ascii="Times New Roman" w:hAnsi="Times New Roman" w:cs="Times New Roman"/>
                <w:i/>
                <w:sz w:val="24"/>
                <w:szCs w:val="24"/>
              </w:rPr>
              <w:t>KLM</w:t>
            </w:r>
            <w:r w:rsidR="00CB08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B0838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B0838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="00F44632">
              <w:rPr>
                <w:rFonts w:ascii="Times New Roman" w:hAnsi="Times New Roman" w:cs="Times New Roman"/>
                <w:sz w:val="24"/>
                <w:szCs w:val="24"/>
              </w:rPr>
              <w:t xml:space="preserve"> 302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cm</w:t>
            </w:r>
            <w:r w:rsidRPr="00CA16B3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:rsidR="00CB0838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</w:t>
            </w:r>
            <w:r w:rsidR="00F44632">
              <w:rPr>
                <w:rFonts w:ascii="Times New Roman" w:hAnsi="Times New Roman" w:cs="Times New Roman"/>
                <w:sz w:val="24"/>
                <w:szCs w:val="24"/>
              </w:rPr>
              <w:t xml:space="preserve">    147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cm</w:t>
            </w:r>
            <w:r w:rsidRPr="00CA16B3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:rsidR="00CB0838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 C.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F44632">
              <w:rPr>
                <w:rFonts w:ascii="Times New Roman" w:hAnsi="Times New Roman" w:cs="Times New Roman"/>
                <w:sz w:val="24"/>
                <w:szCs w:val="24"/>
              </w:rPr>
              <w:t xml:space="preserve"> 112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cm</w:t>
            </w:r>
            <w:r w:rsidRPr="00CA16B3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:rsidR="00CB0838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="00F44632">
              <w:rPr>
                <w:rFonts w:ascii="Times New Roman" w:hAnsi="Times New Roman" w:cs="Times New Roman"/>
                <w:sz w:val="24"/>
                <w:szCs w:val="24"/>
              </w:rPr>
              <w:t xml:space="preserve">   63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cm</w:t>
            </w:r>
            <w:r w:rsidRPr="00CA16B3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:rsidR="00CB0838" w:rsidRPr="00EA78AC" w:rsidRDefault="00CB0838" w:rsidP="00CA16B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67F16" w:rsidRPr="004E1905" w:rsidRDefault="00C67F16">
      <w:pPr>
        <w:rPr>
          <w:rFonts w:ascii="Times New Roman" w:hAnsi="Times New Roman" w:cs="Times New Roman"/>
          <w:sz w:val="24"/>
          <w:szCs w:val="24"/>
        </w:rPr>
      </w:pPr>
    </w:p>
    <w:p w:rsidR="00FF1257" w:rsidRDefault="00FF12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B269C" w:rsidRDefault="00FB269C" w:rsidP="00CA16B3">
      <w:pPr>
        <w:jc w:val="center"/>
        <w:rPr>
          <w:rFonts w:ascii="Times New Roman" w:hAnsi="Times New Roman" w:cs="Times New Roman"/>
          <w:sz w:val="36"/>
          <w:szCs w:val="36"/>
        </w:rPr>
        <w:sectPr w:rsidR="00FB269C" w:rsidSect="00E24335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"/>
        <w:gridCol w:w="988"/>
        <w:gridCol w:w="803"/>
        <w:gridCol w:w="3827"/>
        <w:gridCol w:w="213"/>
        <w:gridCol w:w="4040"/>
      </w:tblGrid>
      <w:tr w:rsidR="00A95204" w:rsidRPr="004E1905" w:rsidTr="00CA16B3">
        <w:trPr>
          <w:cantSplit/>
        </w:trPr>
        <w:tc>
          <w:tcPr>
            <w:tcW w:w="2187" w:type="dxa"/>
            <w:gridSpan w:val="3"/>
            <w:vMerge w:val="restart"/>
            <w:tcBorders>
              <w:top w:val="nil"/>
            </w:tcBorders>
            <w:tcMar>
              <w:top w:w="113" w:type="dxa"/>
            </w:tcMar>
            <w:vAlign w:val="center"/>
          </w:tcPr>
          <w:p w:rsidR="00A95204" w:rsidRDefault="00A95204" w:rsidP="00CA16B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Year</w:t>
            </w:r>
          </w:p>
          <w:p w:rsidR="00A95204" w:rsidRPr="004E1905" w:rsidRDefault="00A95204" w:rsidP="00CA16B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10</w:t>
            </w:r>
          </w:p>
        </w:tc>
        <w:tc>
          <w:tcPr>
            <w:tcW w:w="4040" w:type="dxa"/>
            <w:gridSpan w:val="2"/>
            <w:tcBorders>
              <w:top w:val="nil"/>
              <w:bottom w:val="nil"/>
            </w:tcBorders>
            <w:tcMar>
              <w:top w:w="113" w:type="dxa"/>
            </w:tcMar>
            <w:vAlign w:val="center"/>
          </w:tcPr>
          <w:p w:rsidR="00A95204" w:rsidRDefault="00A95204" w:rsidP="00CA16B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A95204" w:rsidRDefault="00A95204" w:rsidP="00CA16B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A95204">
              <w:rPr>
                <w:rFonts w:ascii="Times New Roman" w:hAnsi="Times New Roman" w:cs="Times New Roman"/>
                <w:sz w:val="36"/>
                <w:szCs w:val="36"/>
              </w:rPr>
              <w:t>Non Right Triangle Trigonometry</w:t>
            </w:r>
          </w:p>
          <w:p w:rsidR="00A95204" w:rsidRDefault="00A95204" w:rsidP="00CA16B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040" w:type="dxa"/>
            <w:tcBorders>
              <w:top w:val="nil"/>
              <w:bottom w:val="nil"/>
            </w:tcBorders>
            <w:tcMar>
              <w:top w:w="113" w:type="dxa"/>
            </w:tcMar>
            <w:vAlign w:val="center"/>
          </w:tcPr>
          <w:p w:rsidR="00A95204" w:rsidRDefault="00A95204" w:rsidP="00CA16B3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F670BA">
              <w:rPr>
                <w:rFonts w:ascii="Times New Roman" w:hAnsi="Times New Roman" w:cs="Times New Roman"/>
                <w:sz w:val="36"/>
                <w:szCs w:val="36"/>
              </w:rPr>
              <w:t>Calculator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Allowed</w:t>
            </w:r>
          </w:p>
          <w:p w:rsidR="00A95204" w:rsidRPr="004E1905" w:rsidRDefault="00A95204" w:rsidP="00CA16B3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FF1257" w:rsidRPr="004E1905" w:rsidTr="00CA16B3">
        <w:trPr>
          <w:cantSplit/>
        </w:trPr>
        <w:tc>
          <w:tcPr>
            <w:tcW w:w="2187" w:type="dxa"/>
            <w:gridSpan w:val="3"/>
            <w:vMerge/>
            <w:tcBorders>
              <w:bottom w:val="nil"/>
            </w:tcBorders>
            <w:tcMar>
              <w:top w:w="113" w:type="dxa"/>
            </w:tcMar>
            <w:vAlign w:val="center"/>
          </w:tcPr>
          <w:p w:rsidR="00FF1257" w:rsidRPr="004E1905" w:rsidRDefault="00FF1257" w:rsidP="00CA16B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827" w:type="dxa"/>
            <w:tcBorders>
              <w:top w:val="nil"/>
              <w:bottom w:val="nil"/>
            </w:tcBorders>
            <w:tcMar>
              <w:top w:w="113" w:type="dxa"/>
            </w:tcMar>
            <w:vAlign w:val="center"/>
          </w:tcPr>
          <w:p w:rsidR="00FF1257" w:rsidRDefault="00FF1257" w:rsidP="00CA16B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Longer Questions</w:t>
            </w:r>
          </w:p>
          <w:p w:rsidR="00FF1257" w:rsidRPr="004E1905" w:rsidRDefault="00FF1257" w:rsidP="00CA16B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253" w:type="dxa"/>
            <w:gridSpan w:val="2"/>
            <w:tcBorders>
              <w:top w:val="nil"/>
              <w:bottom w:val="nil"/>
            </w:tcBorders>
            <w:tcMar>
              <w:top w:w="113" w:type="dxa"/>
            </w:tcMar>
            <w:vAlign w:val="bottom"/>
          </w:tcPr>
          <w:p w:rsidR="00FF1257" w:rsidRPr="004E1905" w:rsidRDefault="00FF1257" w:rsidP="00CA16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  <w:tr w:rsidR="00FF1257" w:rsidRPr="004E1905" w:rsidTr="00C6546B">
        <w:trPr>
          <w:cantSplit/>
        </w:trPr>
        <w:tc>
          <w:tcPr>
            <w:tcW w:w="396" w:type="dxa"/>
            <w:tcBorders>
              <w:top w:val="nil"/>
              <w:bottom w:val="nil"/>
            </w:tcBorders>
            <w:tcMar>
              <w:top w:w="113" w:type="dxa"/>
            </w:tcMar>
          </w:tcPr>
          <w:p w:rsidR="00FF1257" w:rsidRPr="004E1905" w:rsidRDefault="00FF1257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71" w:type="dxa"/>
            <w:gridSpan w:val="5"/>
            <w:tcBorders>
              <w:top w:val="nil"/>
              <w:bottom w:val="nil"/>
            </w:tcBorders>
            <w:tcMar>
              <w:top w:w="113" w:type="dxa"/>
            </w:tcMar>
          </w:tcPr>
          <w:p w:rsidR="00FF1257" w:rsidRPr="004E1905" w:rsidRDefault="00FF1257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F1257" w:rsidRPr="00582441" w:rsidRDefault="00FF1257" w:rsidP="00CA16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2441">
              <w:rPr>
                <w:rFonts w:ascii="Times New Roman" w:hAnsi="Times New Roman" w:cs="Times New Roman"/>
                <w:sz w:val="24"/>
                <w:szCs w:val="24"/>
              </w:rPr>
              <w:t>Write all working and answers in the spaces provided on this test paper.</w:t>
            </w:r>
          </w:p>
          <w:p w:rsidR="00FF1257" w:rsidRPr="004E1905" w:rsidRDefault="00FF1257" w:rsidP="00CA16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Calculators are allowed for this section.</w:t>
            </w:r>
          </w:p>
          <w:p w:rsidR="00FF1257" w:rsidRPr="004E1905" w:rsidRDefault="00FF1257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E00D4" w:rsidRPr="004E1905" w:rsidTr="000164D7">
        <w:trPr>
          <w:cantSplit/>
          <w:trHeight w:val="1041"/>
        </w:trPr>
        <w:tc>
          <w:tcPr>
            <w:tcW w:w="396" w:type="dxa"/>
            <w:tcBorders>
              <w:top w:val="nil"/>
              <w:bottom w:val="nil"/>
            </w:tcBorders>
            <w:tcMar>
              <w:top w:w="113" w:type="dxa"/>
            </w:tcMar>
          </w:tcPr>
          <w:p w:rsidR="00FE00D4" w:rsidRPr="004E1905" w:rsidRDefault="00FE00D4" w:rsidP="00C654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  <w:p w:rsidR="00FE00D4" w:rsidRPr="004E1905" w:rsidRDefault="00FE00D4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71" w:type="dxa"/>
            <w:gridSpan w:val="5"/>
            <w:tcBorders>
              <w:top w:val="nil"/>
              <w:bottom w:val="nil"/>
            </w:tcBorders>
            <w:tcMar>
              <w:top w:w="113" w:type="dxa"/>
            </w:tcMar>
          </w:tcPr>
          <w:p w:rsidR="00FE00D4" w:rsidRDefault="00FE00D4" w:rsidP="00FE00D4">
            <w:pPr>
              <w:pStyle w:val="Header"/>
              <w:tabs>
                <w:tab w:val="left" w:pos="1197"/>
              </w:tabs>
              <w:ind w:left="3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Hannah wants to calculate the height of one of the tallest trees on her property.  From a point A, on level ground, she measures the angle of elevation of the top of the tree (T) as 20</w:t>
            </w:r>
            <w:r>
              <w:rPr>
                <w:rFonts w:ascii="Times New Roman" w:hAnsi="Times New Roman"/>
                <w:vertAlign w:val="superscript"/>
              </w:rPr>
              <w:t>o</w:t>
            </w:r>
            <w:r>
              <w:rPr>
                <w:rFonts w:ascii="Times New Roman" w:hAnsi="Times New Roman"/>
              </w:rPr>
              <w:t>. She then walks 20 metres directly toward the tree to a point B and measures the angle of elevation as 41</w:t>
            </w:r>
            <w:r>
              <w:rPr>
                <w:rFonts w:ascii="Times New Roman" w:hAnsi="Times New Roman"/>
                <w:vertAlign w:val="superscript"/>
              </w:rPr>
              <w:t>o</w:t>
            </w:r>
            <w:r>
              <w:rPr>
                <w:rFonts w:ascii="Times New Roman" w:hAnsi="Times New Roman"/>
              </w:rPr>
              <w:t xml:space="preserve"> </w:t>
            </w:r>
          </w:p>
          <w:p w:rsidR="00FE00D4" w:rsidRDefault="00F51BE2" w:rsidP="00FE00D4">
            <w:pPr>
              <w:pStyle w:val="Header"/>
              <w:tabs>
                <w:tab w:val="left" w:pos="1197"/>
              </w:tabs>
              <w:ind w:left="720" w:hanging="7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pict>
                <v:shape id="_x0000_s1104" type="#_x0000_t75" style="position:absolute;left:0;text-align:left;margin-left:60.55pt;margin-top:7.55pt;width:340.95pt;height:153.55pt;z-index:251800576;mso-position-horizontal-relative:text;mso-position-vertical-relative:text">
                  <v:imagedata r:id="rId88" o:title=""/>
                  <w10:wrap type="square"/>
                </v:shape>
                <o:OLEObject Type="Embed" ProgID="FXDraw3.Document" ShapeID="_x0000_s1104" DrawAspect="Content" ObjectID="_1392359526" r:id="rId89"/>
              </w:pict>
            </w:r>
          </w:p>
          <w:p w:rsidR="000164D7" w:rsidRDefault="00FE00D4" w:rsidP="00FE00D4">
            <w:pPr>
              <w:pStyle w:val="Header"/>
              <w:tabs>
                <w:tab w:val="left" w:pos="1197"/>
              </w:tabs>
              <w:ind w:left="720" w:hanging="7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ab/>
            </w:r>
          </w:p>
          <w:p w:rsidR="000164D7" w:rsidRDefault="000164D7" w:rsidP="00FE00D4">
            <w:pPr>
              <w:pStyle w:val="Header"/>
              <w:tabs>
                <w:tab w:val="left" w:pos="1197"/>
              </w:tabs>
              <w:ind w:left="720" w:hanging="720"/>
              <w:rPr>
                <w:rFonts w:ascii="Times New Roman" w:hAnsi="Times New Roman"/>
              </w:rPr>
            </w:pPr>
          </w:p>
          <w:p w:rsidR="000164D7" w:rsidRDefault="000164D7" w:rsidP="00FE00D4">
            <w:pPr>
              <w:pStyle w:val="Header"/>
              <w:tabs>
                <w:tab w:val="left" w:pos="1197"/>
              </w:tabs>
              <w:ind w:left="720" w:hanging="720"/>
              <w:rPr>
                <w:rFonts w:ascii="Times New Roman" w:hAnsi="Times New Roman"/>
              </w:rPr>
            </w:pPr>
          </w:p>
          <w:p w:rsidR="000164D7" w:rsidRDefault="000164D7" w:rsidP="00FE00D4">
            <w:pPr>
              <w:pStyle w:val="Header"/>
              <w:tabs>
                <w:tab w:val="left" w:pos="1197"/>
              </w:tabs>
              <w:ind w:left="720" w:hanging="720"/>
              <w:rPr>
                <w:rFonts w:ascii="Times New Roman" w:hAnsi="Times New Roman"/>
              </w:rPr>
            </w:pPr>
          </w:p>
          <w:p w:rsidR="000164D7" w:rsidRDefault="000164D7" w:rsidP="00FE00D4">
            <w:pPr>
              <w:pStyle w:val="Header"/>
              <w:tabs>
                <w:tab w:val="left" w:pos="1197"/>
              </w:tabs>
              <w:ind w:left="720" w:hanging="720"/>
              <w:rPr>
                <w:rFonts w:ascii="Times New Roman" w:hAnsi="Times New Roman"/>
              </w:rPr>
            </w:pPr>
          </w:p>
          <w:p w:rsidR="000164D7" w:rsidRDefault="000164D7" w:rsidP="00FE00D4">
            <w:pPr>
              <w:pStyle w:val="Header"/>
              <w:tabs>
                <w:tab w:val="left" w:pos="1197"/>
              </w:tabs>
              <w:ind w:left="720" w:hanging="720"/>
              <w:rPr>
                <w:rFonts w:ascii="Times New Roman" w:hAnsi="Times New Roman"/>
              </w:rPr>
            </w:pPr>
          </w:p>
          <w:p w:rsidR="000164D7" w:rsidRDefault="000164D7" w:rsidP="00FE00D4">
            <w:pPr>
              <w:pStyle w:val="Header"/>
              <w:tabs>
                <w:tab w:val="left" w:pos="1197"/>
              </w:tabs>
              <w:ind w:left="720" w:hanging="720"/>
              <w:rPr>
                <w:rFonts w:ascii="Times New Roman" w:hAnsi="Times New Roman"/>
              </w:rPr>
            </w:pPr>
          </w:p>
          <w:p w:rsidR="00FE00D4" w:rsidRDefault="00FE00D4" w:rsidP="00FE00D4">
            <w:pPr>
              <w:pStyle w:val="Header"/>
              <w:tabs>
                <w:tab w:val="left" w:pos="1197"/>
              </w:tabs>
              <w:ind w:left="720" w:hanging="720"/>
              <w:rPr>
                <w:rFonts w:ascii="Times New Roman" w:hAnsi="Times New Roman"/>
              </w:rPr>
            </w:pPr>
          </w:p>
          <w:p w:rsidR="000164D7" w:rsidRDefault="000164D7" w:rsidP="00FE00D4">
            <w:pPr>
              <w:pStyle w:val="Header"/>
              <w:tabs>
                <w:tab w:val="left" w:pos="1197"/>
              </w:tabs>
              <w:ind w:left="720" w:hanging="720"/>
              <w:rPr>
                <w:rFonts w:ascii="Times New Roman" w:hAnsi="Times New Roman"/>
              </w:rPr>
            </w:pPr>
          </w:p>
          <w:p w:rsidR="000164D7" w:rsidRDefault="000164D7" w:rsidP="00FE00D4">
            <w:pPr>
              <w:pStyle w:val="Header"/>
              <w:tabs>
                <w:tab w:val="left" w:pos="1197"/>
              </w:tabs>
              <w:ind w:left="720" w:hanging="720"/>
              <w:rPr>
                <w:rFonts w:ascii="Times New Roman" w:hAnsi="Times New Roman"/>
              </w:rPr>
            </w:pPr>
          </w:p>
          <w:p w:rsidR="000164D7" w:rsidRDefault="000164D7" w:rsidP="00FE00D4">
            <w:pPr>
              <w:pStyle w:val="Header"/>
              <w:tabs>
                <w:tab w:val="left" w:pos="1197"/>
              </w:tabs>
              <w:ind w:left="720" w:hanging="720"/>
              <w:rPr>
                <w:rFonts w:ascii="Times New Roman" w:hAnsi="Times New Roman"/>
              </w:rPr>
            </w:pPr>
          </w:p>
          <w:p w:rsidR="00FE00D4" w:rsidRDefault="00FE00D4" w:rsidP="00FE00D4">
            <w:pPr>
              <w:pStyle w:val="Header"/>
              <w:tabs>
                <w:tab w:val="left" w:pos="1197"/>
              </w:tabs>
              <w:ind w:left="720" w:hanging="7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</w:p>
          <w:p w:rsidR="00FE00D4" w:rsidRPr="00F661A2" w:rsidRDefault="00FE00D4" w:rsidP="000164D7">
            <w:pPr>
              <w:pStyle w:val="Header"/>
              <w:tabs>
                <w:tab w:val="left" w:pos="1197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6A45" w:rsidRPr="004E1905" w:rsidTr="00C6546B">
        <w:trPr>
          <w:cantSplit/>
          <w:trHeight w:val="1041"/>
        </w:trPr>
        <w:tc>
          <w:tcPr>
            <w:tcW w:w="396" w:type="dxa"/>
            <w:vMerge w:val="restart"/>
            <w:tcBorders>
              <w:top w:val="nil"/>
              <w:bottom w:val="nil"/>
            </w:tcBorders>
            <w:tcMar>
              <w:top w:w="113" w:type="dxa"/>
            </w:tcMar>
          </w:tcPr>
          <w:p w:rsidR="00676A45" w:rsidRPr="004E1905" w:rsidRDefault="00676A45" w:rsidP="00C654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8" w:type="dxa"/>
            <w:tcBorders>
              <w:top w:val="nil"/>
              <w:bottom w:val="nil"/>
            </w:tcBorders>
            <w:tcMar>
              <w:top w:w="113" w:type="dxa"/>
            </w:tcMar>
          </w:tcPr>
          <w:p w:rsidR="00676A45" w:rsidRDefault="00676A45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(a)</w:t>
            </w:r>
          </w:p>
          <w:p w:rsidR="00676A45" w:rsidRDefault="00676A45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76A45" w:rsidRPr="00F661A2" w:rsidRDefault="000164D7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  <w:r w:rsidR="00676A45">
              <w:rPr>
                <w:rFonts w:ascii="Times New Roman" w:hAnsi="Times New Roman" w:cs="Times New Roman"/>
                <w:sz w:val="24"/>
                <w:szCs w:val="24"/>
              </w:rPr>
              <w:t>marks</w:t>
            </w:r>
          </w:p>
        </w:tc>
        <w:tc>
          <w:tcPr>
            <w:tcW w:w="8883" w:type="dxa"/>
            <w:gridSpan w:val="4"/>
            <w:tcBorders>
              <w:top w:val="nil"/>
              <w:bottom w:val="nil"/>
            </w:tcBorders>
          </w:tcPr>
          <w:p w:rsidR="000164D7" w:rsidRDefault="000164D7" w:rsidP="000164D7">
            <w:pPr>
              <w:pStyle w:val="Header"/>
              <w:tabs>
                <w:tab w:val="left" w:pos="1197"/>
              </w:tabs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Calculate the size of the angles </w:t>
            </w:r>
            <w:proofErr w:type="gramStart"/>
            <w:r>
              <w:rPr>
                <w:rFonts w:ascii="Times New Roman" w:hAnsi="Times New Roman"/>
              </w:rPr>
              <w:t>marked  θ</w:t>
            </w:r>
            <w:proofErr w:type="gramEnd"/>
            <w:r>
              <w:rPr>
                <w:rFonts w:ascii="Times New Roman" w:hAnsi="Times New Roman"/>
              </w:rPr>
              <w:t xml:space="preserve">  and  β.</w:t>
            </w:r>
          </w:p>
          <w:p w:rsidR="00676A45" w:rsidRDefault="00676A45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64D7" w:rsidRDefault="000164D7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……………………………………………………………………………………………..</w:t>
            </w:r>
          </w:p>
          <w:p w:rsidR="000164D7" w:rsidRDefault="000164D7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64D7" w:rsidRPr="00F661A2" w:rsidRDefault="000164D7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……………………………………………………………………………………………..</w:t>
            </w:r>
          </w:p>
        </w:tc>
      </w:tr>
      <w:tr w:rsidR="00676A45" w:rsidRPr="004E1905" w:rsidTr="00C6546B">
        <w:trPr>
          <w:cantSplit/>
          <w:trHeight w:val="1027"/>
        </w:trPr>
        <w:tc>
          <w:tcPr>
            <w:tcW w:w="396" w:type="dxa"/>
            <w:vMerge/>
            <w:tcBorders>
              <w:top w:val="nil"/>
              <w:bottom w:val="nil"/>
            </w:tcBorders>
            <w:tcMar>
              <w:top w:w="113" w:type="dxa"/>
            </w:tcMar>
          </w:tcPr>
          <w:p w:rsidR="00676A45" w:rsidRPr="004E1905" w:rsidRDefault="00676A45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8" w:type="dxa"/>
            <w:tcBorders>
              <w:top w:val="nil"/>
              <w:bottom w:val="nil"/>
            </w:tcBorders>
            <w:tcMar>
              <w:top w:w="113" w:type="dxa"/>
            </w:tcMar>
          </w:tcPr>
          <w:p w:rsidR="00676A45" w:rsidRDefault="00676A45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(b)</w:t>
            </w:r>
          </w:p>
          <w:p w:rsidR="00676A45" w:rsidRDefault="00676A45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76A45" w:rsidRDefault="000164D7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676A45">
              <w:rPr>
                <w:rFonts w:ascii="Times New Roman" w:hAnsi="Times New Roman" w:cs="Times New Roman"/>
                <w:sz w:val="24"/>
                <w:szCs w:val="24"/>
              </w:rPr>
              <w:t xml:space="preserve"> marks</w:t>
            </w:r>
          </w:p>
        </w:tc>
        <w:tc>
          <w:tcPr>
            <w:tcW w:w="8883" w:type="dxa"/>
            <w:gridSpan w:val="4"/>
            <w:tcBorders>
              <w:top w:val="nil"/>
              <w:bottom w:val="nil"/>
            </w:tcBorders>
          </w:tcPr>
          <w:p w:rsidR="00676A45" w:rsidRDefault="000164D7" w:rsidP="00CA16B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 the sine rule to calculate the distance BT, correct to the nearest metre.</w:t>
            </w:r>
          </w:p>
          <w:p w:rsidR="000164D7" w:rsidRDefault="000164D7" w:rsidP="00CA16B3">
            <w:pPr>
              <w:rPr>
                <w:rFonts w:ascii="Times New Roman" w:hAnsi="Times New Roman"/>
              </w:rPr>
            </w:pPr>
          </w:p>
          <w:p w:rsidR="000164D7" w:rsidRDefault="000164D7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……………………………………………………………………………………………..</w:t>
            </w:r>
          </w:p>
          <w:p w:rsidR="000164D7" w:rsidRDefault="000164D7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64D7" w:rsidRPr="00F661A2" w:rsidRDefault="000164D7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……………………………………………………………………………………………..</w:t>
            </w:r>
          </w:p>
        </w:tc>
      </w:tr>
      <w:tr w:rsidR="00676A45" w:rsidRPr="004E1905" w:rsidTr="00C6546B">
        <w:trPr>
          <w:cantSplit/>
          <w:trHeight w:val="1027"/>
        </w:trPr>
        <w:tc>
          <w:tcPr>
            <w:tcW w:w="396" w:type="dxa"/>
            <w:vMerge/>
            <w:tcBorders>
              <w:top w:val="nil"/>
              <w:bottom w:val="single" w:sz="4" w:space="0" w:color="000000" w:themeColor="text1"/>
            </w:tcBorders>
            <w:tcMar>
              <w:top w:w="113" w:type="dxa"/>
            </w:tcMar>
          </w:tcPr>
          <w:p w:rsidR="00676A45" w:rsidRPr="004E1905" w:rsidRDefault="00676A45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8" w:type="dxa"/>
            <w:tcBorders>
              <w:top w:val="nil"/>
              <w:bottom w:val="single" w:sz="4" w:space="0" w:color="000000" w:themeColor="text1"/>
            </w:tcBorders>
            <w:tcMar>
              <w:top w:w="113" w:type="dxa"/>
            </w:tcMar>
          </w:tcPr>
          <w:p w:rsidR="00676A45" w:rsidRDefault="00676A45" w:rsidP="00676A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(c)</w:t>
            </w:r>
          </w:p>
          <w:p w:rsidR="00676A45" w:rsidRDefault="00676A45" w:rsidP="00676A4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76A45" w:rsidRDefault="000164D7" w:rsidP="00676A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mark</w:t>
            </w:r>
          </w:p>
        </w:tc>
        <w:tc>
          <w:tcPr>
            <w:tcW w:w="8883" w:type="dxa"/>
            <w:gridSpan w:val="4"/>
            <w:tcBorders>
              <w:top w:val="nil"/>
              <w:bottom w:val="single" w:sz="4" w:space="0" w:color="000000" w:themeColor="text1"/>
            </w:tcBorders>
          </w:tcPr>
          <w:p w:rsidR="000164D7" w:rsidRDefault="000164D7" w:rsidP="000164D7">
            <w:pPr>
              <w:pStyle w:val="Header"/>
              <w:tabs>
                <w:tab w:val="left" w:pos="1197"/>
              </w:tabs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Hence calculate the height of the tree, TY.</w:t>
            </w:r>
          </w:p>
          <w:p w:rsidR="00676A45" w:rsidRDefault="00676A45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64D7" w:rsidRDefault="000164D7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……………………………………………………………………………………………..</w:t>
            </w:r>
          </w:p>
          <w:p w:rsidR="000164D7" w:rsidRDefault="000164D7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64D7" w:rsidRPr="00F661A2" w:rsidRDefault="000164D7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……………………………………………………………………………………………..</w:t>
            </w:r>
          </w:p>
        </w:tc>
      </w:tr>
    </w:tbl>
    <w:p w:rsidR="003317FA" w:rsidRDefault="003317FA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"/>
        <w:gridCol w:w="988"/>
        <w:gridCol w:w="8883"/>
      </w:tblGrid>
      <w:tr w:rsidR="000164D7" w:rsidRPr="004E1905" w:rsidTr="000164D7">
        <w:trPr>
          <w:cantSplit/>
          <w:trHeight w:val="165"/>
        </w:trPr>
        <w:tc>
          <w:tcPr>
            <w:tcW w:w="396" w:type="dxa"/>
            <w:tcBorders>
              <w:top w:val="single" w:sz="4" w:space="0" w:color="000000" w:themeColor="text1"/>
              <w:bottom w:val="nil"/>
            </w:tcBorders>
            <w:tcMar>
              <w:top w:w="113" w:type="dxa"/>
            </w:tcMar>
          </w:tcPr>
          <w:p w:rsidR="000164D7" w:rsidRDefault="000164D7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2.</w:t>
            </w:r>
          </w:p>
        </w:tc>
        <w:tc>
          <w:tcPr>
            <w:tcW w:w="9871" w:type="dxa"/>
            <w:gridSpan w:val="2"/>
            <w:tcBorders>
              <w:top w:val="single" w:sz="4" w:space="0" w:color="000000" w:themeColor="text1"/>
              <w:bottom w:val="nil"/>
            </w:tcBorders>
            <w:tcMar>
              <w:top w:w="113" w:type="dxa"/>
            </w:tcMar>
          </w:tcPr>
          <w:p w:rsidR="000164D7" w:rsidRPr="00063E52" w:rsidRDefault="003317FA" w:rsidP="003317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plane leaves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Kineton</w:t>
            </w:r>
            <w:proofErr w:type="spellEnd"/>
            <w:r w:rsidR="000523A3">
              <w:rPr>
                <w:rFonts w:ascii="Times New Roman" w:hAnsi="Times New Roman" w:cs="Times New Roman"/>
                <w:sz w:val="24"/>
                <w:szCs w:val="24"/>
              </w:rPr>
              <w:t xml:space="preserve"> (K)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flie</w:t>
            </w:r>
            <w:r w:rsidR="000164D7">
              <w:rPr>
                <w:rFonts w:ascii="Times New Roman" w:hAnsi="Times New Roman" w:cs="Times New Roman"/>
                <w:sz w:val="24"/>
                <w:szCs w:val="24"/>
              </w:rPr>
              <w:t>s on a course 075</w:t>
            </w:r>
            <w:r w:rsidR="000164D7" w:rsidRPr="000164D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 w:rsidR="000164D7">
              <w:rPr>
                <w:rFonts w:ascii="Times New Roman" w:hAnsi="Times New Roman" w:cs="Times New Roman"/>
                <w:sz w:val="24"/>
                <w:szCs w:val="24"/>
              </w:rPr>
              <w:t xml:space="preserve"> for a distance of 120 km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Lowe</w:t>
            </w:r>
            <w:r w:rsidR="000523A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0523A3">
              <w:rPr>
                <w:rFonts w:ascii="Times New Roman" w:hAnsi="Times New Roman" w:cs="Times New Roman"/>
                <w:sz w:val="24"/>
                <w:szCs w:val="24"/>
              </w:rPr>
              <w:t>L)</w:t>
            </w:r>
            <w:r w:rsidR="000164D7">
              <w:rPr>
                <w:rFonts w:ascii="Times New Roman" w:hAnsi="Times New Roman" w:cs="Times New Roman"/>
                <w:sz w:val="24"/>
                <w:szCs w:val="24"/>
              </w:rPr>
              <w:t xml:space="preserve">. It then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flies on course of</w:t>
            </w:r>
            <w:r w:rsidR="000164D7">
              <w:rPr>
                <w:rFonts w:ascii="Times New Roman" w:hAnsi="Times New Roman" w:cs="Times New Roman"/>
                <w:sz w:val="24"/>
                <w:szCs w:val="24"/>
              </w:rPr>
              <w:t xml:space="preserve"> 160</w:t>
            </w:r>
            <w:r w:rsidR="000164D7" w:rsidRPr="000164D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 a distance of 140 km to Macy</w:t>
            </w:r>
            <w:r w:rsidR="000523A3">
              <w:rPr>
                <w:rFonts w:ascii="Times New Roman" w:hAnsi="Times New Roman" w:cs="Times New Roman"/>
                <w:sz w:val="24"/>
                <w:szCs w:val="24"/>
              </w:rPr>
              <w:t xml:space="preserve"> (M)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76A45" w:rsidRPr="004E1905" w:rsidTr="00C6546B">
        <w:trPr>
          <w:cantSplit/>
          <w:trHeight w:val="165"/>
        </w:trPr>
        <w:tc>
          <w:tcPr>
            <w:tcW w:w="396" w:type="dxa"/>
            <w:vMerge w:val="restart"/>
            <w:tcBorders>
              <w:top w:val="nil"/>
            </w:tcBorders>
            <w:tcMar>
              <w:top w:w="113" w:type="dxa"/>
            </w:tcMar>
          </w:tcPr>
          <w:p w:rsidR="00676A45" w:rsidRPr="00063E52" w:rsidRDefault="00676A45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8" w:type="dxa"/>
            <w:tcBorders>
              <w:top w:val="nil"/>
              <w:bottom w:val="nil"/>
            </w:tcBorders>
            <w:tcMar>
              <w:top w:w="113" w:type="dxa"/>
            </w:tcMar>
          </w:tcPr>
          <w:p w:rsidR="00676A45" w:rsidRDefault="00676A45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a)</w:t>
            </w:r>
          </w:p>
          <w:p w:rsidR="00676A45" w:rsidRDefault="00676A45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76A45" w:rsidRPr="00063E52" w:rsidRDefault="003317FA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  <w:r w:rsidR="00676A45">
              <w:rPr>
                <w:rFonts w:ascii="Times New Roman" w:hAnsi="Times New Roman" w:cs="Times New Roman"/>
                <w:sz w:val="24"/>
                <w:szCs w:val="24"/>
              </w:rPr>
              <w:t>marks</w:t>
            </w:r>
          </w:p>
        </w:tc>
        <w:tc>
          <w:tcPr>
            <w:tcW w:w="8883" w:type="dxa"/>
            <w:tcBorders>
              <w:top w:val="nil"/>
              <w:bottom w:val="nil"/>
            </w:tcBorders>
          </w:tcPr>
          <w:p w:rsidR="00676A45" w:rsidRDefault="000523A3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Mark the </w:t>
            </w:r>
            <w:r w:rsidR="003317FA">
              <w:rPr>
                <w:rFonts w:ascii="Times New Roman" w:hAnsi="Times New Roman" w:cs="Times New Roman"/>
                <w:sz w:val="24"/>
                <w:szCs w:val="24"/>
              </w:rPr>
              <w:t xml:space="preserve">information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from </w:t>
            </w:r>
            <w:r w:rsidR="003317FA">
              <w:rPr>
                <w:rFonts w:ascii="Times New Roman" w:hAnsi="Times New Roman" w:cs="Times New Roman"/>
                <w:sz w:val="24"/>
                <w:szCs w:val="24"/>
              </w:rPr>
              <w:t>above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on the sketch</w:t>
            </w:r>
            <w:r w:rsidR="003317F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3317FA" w:rsidRDefault="00260D61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105" type="#_x0000_t75" style="position:absolute;margin-left:51.75pt;margin-top:13.35pt;width:267.55pt;height:181.05pt;z-index:251801600;mso-position-horizontal-relative:text;mso-position-vertical-relative:text">
                  <v:imagedata r:id="rId90" o:title=""/>
                  <w10:wrap type="square"/>
                </v:shape>
                <o:OLEObject Type="Embed" ProgID="FXDraw3.Document" ShapeID="_x0000_s1105" DrawAspect="Content" ObjectID="_1392359527" r:id="rId91"/>
              </w:pict>
            </w:r>
          </w:p>
          <w:p w:rsidR="000523A3" w:rsidRDefault="000523A3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523A3" w:rsidRPr="000523A3" w:rsidRDefault="000523A3" w:rsidP="00CA16B3">
            <w:pPr>
              <w:rPr>
                <w:rFonts w:ascii="Times New Roman" w:hAnsi="Times New Roman" w:cs="Times New Roman"/>
                <w:position w:val="-8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3317FA" w:rsidRDefault="003317FA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317FA" w:rsidRDefault="003317FA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317FA" w:rsidRDefault="003317FA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317FA" w:rsidRDefault="003317FA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317FA" w:rsidRDefault="003317FA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317FA" w:rsidRDefault="003317FA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317FA" w:rsidRPr="00063E52" w:rsidRDefault="003317FA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6A45" w:rsidRPr="004E1905" w:rsidTr="00C6546B">
        <w:trPr>
          <w:cantSplit/>
          <w:trHeight w:val="165"/>
        </w:trPr>
        <w:tc>
          <w:tcPr>
            <w:tcW w:w="396" w:type="dxa"/>
            <w:vMerge/>
            <w:tcMar>
              <w:top w:w="113" w:type="dxa"/>
            </w:tcMar>
          </w:tcPr>
          <w:p w:rsidR="00676A45" w:rsidRDefault="00676A45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8" w:type="dxa"/>
            <w:tcBorders>
              <w:top w:val="nil"/>
              <w:bottom w:val="nil"/>
            </w:tcBorders>
            <w:tcMar>
              <w:top w:w="113" w:type="dxa"/>
            </w:tcMar>
          </w:tcPr>
          <w:p w:rsidR="00676A45" w:rsidRDefault="00676A45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b)</w:t>
            </w:r>
          </w:p>
          <w:p w:rsidR="00676A45" w:rsidRDefault="00676A45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76A45" w:rsidRPr="00063E52" w:rsidRDefault="00676A45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marks</w:t>
            </w:r>
          </w:p>
        </w:tc>
        <w:tc>
          <w:tcPr>
            <w:tcW w:w="8883" w:type="dxa"/>
            <w:tcBorders>
              <w:top w:val="nil"/>
              <w:bottom w:val="nil"/>
            </w:tcBorders>
          </w:tcPr>
          <w:p w:rsidR="00676A45" w:rsidRDefault="003317FA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Calculate the </w:t>
            </w:r>
            <w:r w:rsidR="000523A3">
              <w:rPr>
                <w:rFonts w:ascii="Times New Roman" w:hAnsi="Times New Roman" w:cs="Times New Roman"/>
                <w:sz w:val="24"/>
                <w:szCs w:val="24"/>
              </w:rPr>
              <w:t xml:space="preserve">size of  </w:t>
            </w:r>
            <w:r w:rsidR="000523A3" w:rsidRPr="000523A3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993" w:dyaOrig="361">
                <v:shape id="_x0000_i1041" type="#_x0000_t75" style="width:49.5pt;height:18pt" o:ole="">
                  <v:imagedata r:id="rId92" o:title=""/>
                </v:shape>
                <o:OLEObject Type="Embed" ProgID="FXE300.Equation" ShapeID="_x0000_i1041" DrawAspect="Content" ObjectID="_1392359492" r:id="rId93"/>
              </w:object>
            </w:r>
            <w:r w:rsidR="000523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523A3" w:rsidRDefault="000523A3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523A3" w:rsidRDefault="000523A3" w:rsidP="000523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……………………………………………………………………………………………..</w:t>
            </w:r>
          </w:p>
          <w:p w:rsidR="000523A3" w:rsidRDefault="000523A3" w:rsidP="000523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523A3" w:rsidRPr="00063E52" w:rsidRDefault="000523A3" w:rsidP="000523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……………………………………………………………………………………………..</w:t>
            </w:r>
          </w:p>
        </w:tc>
      </w:tr>
      <w:tr w:rsidR="00676A45" w:rsidRPr="004E1905" w:rsidTr="00C6546B">
        <w:trPr>
          <w:cantSplit/>
          <w:trHeight w:val="165"/>
        </w:trPr>
        <w:tc>
          <w:tcPr>
            <w:tcW w:w="396" w:type="dxa"/>
            <w:vMerge/>
            <w:tcBorders>
              <w:bottom w:val="single" w:sz="4" w:space="0" w:color="000000" w:themeColor="text1"/>
            </w:tcBorders>
            <w:tcMar>
              <w:top w:w="113" w:type="dxa"/>
            </w:tcMar>
          </w:tcPr>
          <w:p w:rsidR="00676A45" w:rsidRDefault="00676A45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8" w:type="dxa"/>
            <w:tcBorders>
              <w:top w:val="nil"/>
              <w:bottom w:val="single" w:sz="4" w:space="0" w:color="000000" w:themeColor="text1"/>
            </w:tcBorders>
            <w:tcMar>
              <w:top w:w="113" w:type="dxa"/>
            </w:tcMar>
          </w:tcPr>
          <w:p w:rsidR="00676A45" w:rsidRDefault="00676A45" w:rsidP="00676A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(c)</w:t>
            </w:r>
          </w:p>
          <w:p w:rsidR="00676A45" w:rsidRDefault="00676A45" w:rsidP="00676A4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76A45" w:rsidRDefault="00676A45" w:rsidP="00676A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marks</w:t>
            </w:r>
          </w:p>
        </w:tc>
        <w:tc>
          <w:tcPr>
            <w:tcW w:w="8883" w:type="dxa"/>
            <w:tcBorders>
              <w:top w:val="nil"/>
              <w:bottom w:val="single" w:sz="4" w:space="0" w:color="000000" w:themeColor="text1"/>
            </w:tcBorders>
          </w:tcPr>
          <w:p w:rsidR="00676A45" w:rsidRDefault="000523A3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Calculate the distance KM.</w:t>
            </w:r>
          </w:p>
          <w:p w:rsidR="000523A3" w:rsidRDefault="000523A3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523A3" w:rsidRDefault="000523A3" w:rsidP="000523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……………………………………………………………………………………………..</w:t>
            </w:r>
          </w:p>
          <w:p w:rsidR="000523A3" w:rsidRDefault="000523A3" w:rsidP="000523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523A3" w:rsidRPr="00063E52" w:rsidRDefault="000523A3" w:rsidP="000523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……………………………………………………………………………………………..</w:t>
            </w:r>
          </w:p>
        </w:tc>
      </w:tr>
      <w:tr w:rsidR="000523A3" w:rsidRPr="004E1905" w:rsidTr="00C6546B">
        <w:trPr>
          <w:cantSplit/>
          <w:trHeight w:val="165"/>
        </w:trPr>
        <w:tc>
          <w:tcPr>
            <w:tcW w:w="396" w:type="dxa"/>
            <w:tcBorders>
              <w:bottom w:val="single" w:sz="4" w:space="0" w:color="000000" w:themeColor="text1"/>
            </w:tcBorders>
            <w:tcMar>
              <w:top w:w="113" w:type="dxa"/>
            </w:tcMar>
          </w:tcPr>
          <w:p w:rsidR="000523A3" w:rsidRDefault="000523A3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8" w:type="dxa"/>
            <w:tcBorders>
              <w:top w:val="nil"/>
              <w:bottom w:val="single" w:sz="4" w:space="0" w:color="000000" w:themeColor="text1"/>
            </w:tcBorders>
            <w:tcMar>
              <w:top w:w="113" w:type="dxa"/>
            </w:tcMar>
          </w:tcPr>
          <w:p w:rsidR="000523A3" w:rsidRDefault="000523A3" w:rsidP="000523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(d)</w:t>
            </w:r>
          </w:p>
          <w:p w:rsidR="000523A3" w:rsidRDefault="000523A3" w:rsidP="000523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523A3" w:rsidRDefault="000523A3" w:rsidP="000523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marks</w:t>
            </w:r>
          </w:p>
        </w:tc>
        <w:tc>
          <w:tcPr>
            <w:tcW w:w="8883" w:type="dxa"/>
            <w:tcBorders>
              <w:top w:val="nil"/>
              <w:bottom w:val="single" w:sz="4" w:space="0" w:color="000000" w:themeColor="text1"/>
            </w:tcBorders>
          </w:tcPr>
          <w:p w:rsidR="000523A3" w:rsidRDefault="000523A3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Find the bearing of M from K.</w:t>
            </w:r>
          </w:p>
          <w:p w:rsidR="000523A3" w:rsidRDefault="000523A3" w:rsidP="00CA16B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523A3" w:rsidRDefault="000523A3" w:rsidP="000523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……………………………………………………………………………………………..</w:t>
            </w:r>
          </w:p>
          <w:p w:rsidR="000523A3" w:rsidRDefault="000523A3" w:rsidP="000523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523A3" w:rsidRPr="00063E52" w:rsidRDefault="000523A3" w:rsidP="000523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……………………………………………………………………………………………..</w:t>
            </w:r>
          </w:p>
        </w:tc>
      </w:tr>
    </w:tbl>
    <w:p w:rsidR="00FB269C" w:rsidRDefault="00FB269C" w:rsidP="00C67F16">
      <w:pPr>
        <w:tabs>
          <w:tab w:val="left" w:pos="2040"/>
        </w:tabs>
        <w:spacing w:line="240" w:lineRule="auto"/>
        <w:ind w:left="720"/>
        <w:jc w:val="center"/>
        <w:rPr>
          <w:sz w:val="28"/>
        </w:rPr>
        <w:sectPr w:rsidR="00FB269C" w:rsidSect="00E24335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3827"/>
        <w:gridCol w:w="4820"/>
      </w:tblGrid>
      <w:tr w:rsidR="00A95204" w:rsidRPr="004E1905" w:rsidTr="00CA16B3">
        <w:tc>
          <w:tcPr>
            <w:tcW w:w="1951" w:type="dxa"/>
            <w:vMerge w:val="restart"/>
            <w:tcBorders>
              <w:top w:val="nil"/>
            </w:tcBorders>
            <w:vAlign w:val="center"/>
          </w:tcPr>
          <w:p w:rsidR="00A95204" w:rsidRDefault="00A95204" w:rsidP="00CA16B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Year</w:t>
            </w:r>
          </w:p>
          <w:p w:rsidR="00A95204" w:rsidRPr="004E1905" w:rsidRDefault="00A95204" w:rsidP="00CA16B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10</w:t>
            </w:r>
          </w:p>
        </w:tc>
        <w:tc>
          <w:tcPr>
            <w:tcW w:w="8647" w:type="dxa"/>
            <w:gridSpan w:val="2"/>
            <w:tcBorders>
              <w:top w:val="nil"/>
              <w:bottom w:val="nil"/>
            </w:tcBorders>
            <w:vAlign w:val="center"/>
          </w:tcPr>
          <w:p w:rsidR="00A95204" w:rsidRDefault="00A95204" w:rsidP="00CA16B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A95204" w:rsidRDefault="00A95204" w:rsidP="00CA16B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Non-</w:t>
            </w:r>
            <w:r w:rsidRPr="00A95204">
              <w:rPr>
                <w:rFonts w:ascii="Times New Roman" w:hAnsi="Times New Roman" w:cs="Times New Roman"/>
                <w:sz w:val="36"/>
                <w:szCs w:val="36"/>
              </w:rPr>
              <w:t>Right Triangle Trigonometry</w:t>
            </w:r>
          </w:p>
          <w:p w:rsidR="00A95204" w:rsidRPr="004E1905" w:rsidRDefault="00A95204" w:rsidP="00A95204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A95204" w:rsidRPr="004E1905" w:rsidTr="00CA16B3">
        <w:tc>
          <w:tcPr>
            <w:tcW w:w="1951" w:type="dxa"/>
            <w:vMerge/>
            <w:tcBorders>
              <w:bottom w:val="nil"/>
            </w:tcBorders>
            <w:vAlign w:val="center"/>
          </w:tcPr>
          <w:p w:rsidR="00A95204" w:rsidRPr="004E1905" w:rsidRDefault="00A95204" w:rsidP="00CA16B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827" w:type="dxa"/>
            <w:tcBorders>
              <w:top w:val="nil"/>
              <w:bottom w:val="nil"/>
            </w:tcBorders>
            <w:vAlign w:val="center"/>
          </w:tcPr>
          <w:p w:rsidR="00A95204" w:rsidRDefault="00A95204" w:rsidP="00CA16B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Multiple Choice </w:t>
            </w:r>
          </w:p>
          <w:p w:rsidR="00A95204" w:rsidRDefault="00A95204" w:rsidP="00CA16B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Answer Sheet</w:t>
            </w:r>
          </w:p>
          <w:p w:rsidR="00A95204" w:rsidRPr="004E1905" w:rsidRDefault="00A95204" w:rsidP="00CA16B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820" w:type="dxa"/>
            <w:tcBorders>
              <w:top w:val="nil"/>
              <w:bottom w:val="nil"/>
            </w:tcBorders>
            <w:vAlign w:val="bottom"/>
          </w:tcPr>
          <w:p w:rsidR="00A95204" w:rsidRPr="004E1905" w:rsidRDefault="00A95204" w:rsidP="00CA16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</w:tbl>
    <w:p w:rsidR="00C67F16" w:rsidRDefault="00C67F16" w:rsidP="00C67F16">
      <w:pPr>
        <w:spacing w:line="240" w:lineRule="auto"/>
        <w:jc w:val="center"/>
      </w:pPr>
    </w:p>
    <w:p w:rsidR="00C67F16" w:rsidRPr="00A95204" w:rsidRDefault="00C67F16" w:rsidP="00C67F1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5204">
        <w:rPr>
          <w:rFonts w:ascii="Times New Roman" w:hAnsi="Times New Roman" w:cs="Times New Roman"/>
          <w:sz w:val="24"/>
          <w:szCs w:val="24"/>
        </w:rPr>
        <w:t>Completely fill the response oval representing the most correct answer.</w:t>
      </w:r>
    </w:p>
    <w:p w:rsidR="00620828" w:rsidRDefault="00C67F16" w:rsidP="00620828">
      <w:pPr>
        <w:spacing w:after="120" w:line="240" w:lineRule="auto"/>
        <w:sectPr w:rsidR="00620828" w:rsidSect="00E24335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  <w:r>
        <w:tab/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1710690</wp:posOffset>
                </wp:positionH>
                <wp:positionV relativeFrom="paragraph">
                  <wp:posOffset>43180</wp:posOffset>
                </wp:positionV>
                <wp:extent cx="171450" cy="114300"/>
                <wp:effectExtent l="5715" t="5715" r="13335" b="13335"/>
                <wp:wrapNone/>
                <wp:docPr id="100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margin-left:134.7pt;margin-top:3.4pt;width:13.5pt;height: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2922270</wp:posOffset>
                </wp:positionH>
                <wp:positionV relativeFrom="paragraph">
                  <wp:posOffset>24130</wp:posOffset>
                </wp:positionV>
                <wp:extent cx="171450" cy="114300"/>
                <wp:effectExtent l="7620" t="5715" r="11430" b="13335"/>
                <wp:wrapNone/>
                <wp:docPr id="99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230.1pt;margin-top:1.9pt;width:13.5pt;height: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Wa9GAIAAC0EAAAOAAAAZHJzL2Uyb0RvYy54bWysU1Fv0zAQfkfiP1h+p0lKy2j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2335530</wp:posOffset>
                </wp:positionH>
                <wp:positionV relativeFrom="paragraph">
                  <wp:posOffset>33655</wp:posOffset>
                </wp:positionV>
                <wp:extent cx="171450" cy="114300"/>
                <wp:effectExtent l="11430" t="5715" r="7620" b="13335"/>
                <wp:wrapNone/>
                <wp:docPr id="98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183.9pt;margin-top:2.65pt;width:13.5pt;height: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1131570</wp:posOffset>
                </wp:positionH>
                <wp:positionV relativeFrom="paragraph">
                  <wp:posOffset>62230</wp:posOffset>
                </wp:positionV>
                <wp:extent cx="171450" cy="114300"/>
                <wp:effectExtent l="7620" t="5715" r="11430" b="13335"/>
                <wp:wrapNone/>
                <wp:docPr id="97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89.1pt;margin-top:4.9pt;width:13.5pt;height: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9vcGAIAAC0EAAAOAAAAZHJzL2Uyb0RvYy54bWysU1Fv0zAQfkfiP1h+p0lKS1n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"/>
            </w:pict>
          </mc:Fallback>
        </mc:AlternateContent>
      </w:r>
      <w:r w:rsidR="00620828">
        <w:t xml:space="preserve">   </w:t>
      </w:r>
      <w:r w:rsidR="00620828">
        <w:tab/>
      </w:r>
      <w:r w:rsidR="00C67F16">
        <w:t xml:space="preserve"> 1.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6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" o:spid="_x0000_s1026" style="position:absolute;margin-left:230.85pt;margin-top:1.85pt;width:13.5pt;height: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LqoaJcZAgAALQ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95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" o:spid="_x0000_s1026" style="position:absolute;margin-left:182.4pt;margin-top:1.85pt;width:13.5pt;height: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94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" o:spid="_x0000_s1026" style="position:absolute;margin-left:133.95pt;margin-top:1.85pt;width:13.5pt;height: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SixGAIAAC0EAAAOAAAAZHJzL2Uyb0RvYy54bWysU1Fv0zAQfkfiP1h+p0lKS1n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Pm9KLEYAgAALQQAAA4AAAAAAAAAAAAAAAAALgIAAGRycy9lMm9Eb2MueG1sUEsBAi0AFAAG&#10;AAgAAAAhAAEpbhbeAAAACAEAAA8AAAAAAAAAAAAAAAAAcg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3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" o:spid="_x0000_s1026" style="position:absolute;margin-left:88.35pt;margin-top:1.85pt;width:13.5pt;height: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2Pn0hGQIAAC0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C67F16">
        <w:tab/>
        <w:t xml:space="preserve"> 2.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700" r="11430" b="6350"/>
                <wp:wrapNone/>
                <wp:docPr id="92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3" o:spid="_x0000_s1026" style="position:absolute;margin-left:230.85pt;margin-top:1.85pt;width:13.5pt;height: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Ejw8yY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2700" r="7620" b="6350"/>
                <wp:wrapNone/>
                <wp:docPr id="91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" o:spid="_x0000_s1026" style="position:absolute;margin-left:182.4pt;margin-top:1.85pt;width:13.5pt;height: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OBoXtQ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2700" r="13335" b="6350"/>
                <wp:wrapNone/>
                <wp:docPr id="90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1" o:spid="_x0000_s1026" style="position:absolute;margin-left:133.95pt;margin-top:1.85pt;width:13.5pt;height: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kgXGAIAAC4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Dl+SBcYAgAALgQAAA4AAAAAAAAAAAAAAAAALgIAAGRycy9lMm9Eb2MueG1sUEsBAi0AFAAG&#10;AAgAAAAhAAEpbhbeAAAACAEAAA8AAAAAAAAAAAAAAAAAcg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700" r="11430" b="6350"/>
                <wp:wrapNone/>
                <wp:docPr id="89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" o:spid="_x0000_s1026" style="position:absolute;margin-left:88.35pt;margin-top:1.85pt;width:13.5pt;height: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Jdb2Y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C67F16">
        <w:tab/>
        <w:t xml:space="preserve"> 3.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065" r="11430" b="6985"/>
                <wp:wrapNone/>
                <wp:docPr id="88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7" o:spid="_x0000_s1026" style="position:absolute;margin-left:230.85pt;margin-top:1.85pt;width:13.5pt;height: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k03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ASxk03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2065" r="7620" b="6985"/>
                <wp:wrapNone/>
                <wp:docPr id="87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182.4pt;margin-top:1.85pt;width:13.5pt;height: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LV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GpVS1R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2065" r="13335" b="6985"/>
                <wp:wrapNone/>
                <wp:docPr id="86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5" o:spid="_x0000_s1026" style="position:absolute;margin-left:133.95pt;margin-top:1.85pt;width:13.5pt;height: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0QW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ODRBY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065" r="11430" b="6985"/>
                <wp:wrapNone/>
                <wp:docPr id="85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" o:spid="_x0000_s1026" style="position:absolute;margin-left:88.35pt;margin-top:1.85pt;width:13.5pt;height: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axvp5B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4.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795" r="11430" b="8255"/>
                <wp:wrapNone/>
                <wp:docPr id="84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230.85pt;margin-top:1.85pt;width:13.5pt;height: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D+7Fec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0795" r="7620" b="8255"/>
                <wp:wrapNone/>
                <wp:docPr id="83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182.4pt;margin-top:1.85pt;width:13.5pt;height: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3mika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0795" r="13335" b="8255"/>
                <wp:wrapNone/>
                <wp:docPr id="82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" o:spid="_x0000_s1026" style="position:absolute;margin-left:133.95pt;margin-top:1.85pt;width:13.5pt;height: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P6sGgIAAC4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JdT+rB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795" r="11430" b="8255"/>
                <wp:wrapNone/>
                <wp:docPr id="81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8" o:spid="_x0000_s1026" style="position:absolute;margin-left:88.35pt;margin-top:1.85pt;width:13.5pt;height: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UxTXh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5.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160" r="11430" b="8890"/>
                <wp:wrapNone/>
                <wp:docPr id="80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5" o:spid="_x0000_s1026" style="position:absolute;margin-left:230.85pt;margin-top:1.85pt;width:13.5pt;height: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0160" r="7620" b="8890"/>
                <wp:wrapNone/>
                <wp:docPr id="79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4" o:spid="_x0000_s1026" style="position:absolute;margin-left:182.4pt;margin-top:1.85pt;width:13.5pt;height: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jcWGg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exjcW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0160" r="13335" b="8890"/>
                <wp:wrapNone/>
                <wp:docPr id="78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3" o:spid="_x0000_s1026" style="position:absolute;margin-left:133.95pt;margin-top:1.85pt;width:13.5pt;height: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ce5GgIAAC4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hXXHu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160" r="11430" b="8890"/>
                <wp:wrapNone/>
                <wp:docPr id="77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2" o:spid="_x0000_s1026" style="position:absolute;margin-left:88.35pt;margin-top:1.85pt;width:13.5pt;height: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SbYWx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6.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9525" r="11430" b="9525"/>
                <wp:wrapNone/>
                <wp:docPr id="76" name="Oval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9" o:spid="_x0000_s1026" style="position:absolute;margin-left:230.85pt;margin-top:1.85pt;width:13.5pt;height: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wNBGgIAAC4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QewNB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9525" r="7620" b="9525"/>
                <wp:wrapNone/>
                <wp:docPr id="75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8" o:spid="_x0000_s1026" style="position:absolute;margin-left:182.4pt;margin-top:1.85pt;width:13.5pt;height: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66z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4466z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9525" r="13335" b="9525"/>
                <wp:wrapNone/>
                <wp:docPr id="74" name="Oval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7" o:spid="_x0000_s1026" style="position:absolute;margin-left:133.95pt;margin-top:1.85pt;width:13.5pt;height: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5PF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pxuTx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9525" r="11430" b="9525"/>
                <wp:wrapNone/>
                <wp:docPr id="73" name="Oval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" o:spid="_x0000_s1026" style="position:absolute;margin-left:88.35pt;margin-top:1.85pt;width:13.5pt;height: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q84Gw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G86rzgbAgAALg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C67F16">
        <w:tab/>
        <w:t xml:space="preserve"> 7.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8255" r="11430" b="10795"/>
                <wp:wrapNone/>
                <wp:docPr id="72" name="Oval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3" o:spid="_x0000_s1026" style="position:absolute;margin-left:230.85pt;margin-top:1.85pt;width:13.5pt;height: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TxsG1xsCAAAu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8255" r="7620" b="10795"/>
                <wp:wrapNone/>
                <wp:docPr id="71" name="Oval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2" o:spid="_x0000_s1026" style="position:absolute;margin-left:182.4pt;margin-top:1.85pt;width:13.5pt;height: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6slGgIAAC4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ng6sl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8255" r="13335" b="10795"/>
                <wp:wrapNone/>
                <wp:docPr id="70" name="Oval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1" o:spid="_x0000_s1026" style="position:absolute;margin-left:133.95pt;margin-top:1.85pt;width:13.5pt;height: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8255" r="11430" b="10795"/>
                <wp:wrapNone/>
                <wp:docPr id="69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0" o:spid="_x0000_s1026" style="position:absolute;margin-left:88.35pt;margin-top:1.85pt;width:13.5pt;height: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Onkhp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C67F16">
        <w:tab/>
        <w:t xml:space="preserve"> 8.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7620" r="11430" b="11430"/>
                <wp:wrapNone/>
                <wp:docPr id="68" name="Oval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7" o:spid="_x0000_s1026" style="position:absolute;margin-left:230.85pt;margin-top:1.85pt;width:13.5pt;height: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bjG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AVLbjG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7620" r="7620" b="11430"/>
                <wp:wrapNone/>
                <wp:docPr id="67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6" o:spid="_x0000_s1026" style="position:absolute;margin-left:182.4pt;margin-top:1.85pt;width:13.5pt;height: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HX6nJB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7620" r="13335" b="11430"/>
                <wp:wrapNone/>
                <wp:docPr id="66" name="Oval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5" o:spid="_x0000_s1026" style="position:absolute;margin-left:133.95pt;margin-top:1.85pt;width:13.5pt;height: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Rosec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7620" r="11430" b="11430"/>
                <wp:wrapNone/>
                <wp:docPr id="65" name="Oval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4" o:spid="_x0000_s1026" style="position:absolute;margin-left:88.35pt;margin-top:1.85pt;width:13.5pt;height: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BwV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bPAcF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9.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6350" r="11430" b="12700"/>
                <wp:wrapNone/>
                <wp:docPr id="64" name="Oval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1" o:spid="_x0000_s1026" style="position:absolute;margin-left:230.85pt;margin-top:1.85pt;width:13.5pt;height: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JFUOhU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6350" r="7620" b="12700"/>
                <wp:wrapNone/>
                <wp:docPr id="63" name="Oval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0" o:spid="_x0000_s1026" style="position:absolute;margin-left:182.4pt;margin-top:1.85pt;width:13.5pt;height: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Fl1Bug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6350" r="13335" b="12700"/>
                <wp:wrapNone/>
                <wp:docPr id="62" name="Oval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9" o:spid="_x0000_s1026" style="position:absolute;margin-left:133.95pt;margin-top:1.85pt;width:13.5pt;height: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CI/C10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6350" r="11430" b="12700"/>
                <wp:wrapNone/>
                <wp:docPr id="61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8" o:spid="_x0000_s1026" style="position:absolute;margin-left:88.35pt;margin-top:1.85pt;width:13.5pt;height: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6avGwIAAC4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Iqnpq8bAgAALg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C67F16">
        <w:tab/>
        <w:t xml:space="preserve"> 10.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5715" r="11430" b="13335"/>
                <wp:wrapNone/>
                <wp:docPr id="60" name="Oval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5" o:spid="_x0000_s1026" style="position:absolute;margin-left:230.85pt;margin-top:1.85pt;width:13.5pt;height: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E12GQIAAC4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HNITXY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5715" r="7620" b="13335"/>
                <wp:wrapNone/>
                <wp:docPr id="59" name="Oval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4" o:spid="_x0000_s1026" style="position:absolute;margin-left:182.4pt;margin-top:1.85pt;width:13.5pt;height: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TON4y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5715" r="13335" b="13335"/>
                <wp:wrapNone/>
                <wp:docPr id="58" name="Oval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3" o:spid="_x0000_s1026" style="position:absolute;margin-left:133.95pt;margin-top:1.85pt;width:13.5pt;height: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y6dGgIAAC4EAAAOAAAAZHJzL2Uyb0RvYy54bWysU1Fv0zAQfkfiP1h+p0m6lL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CIsun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5715" r="11430" b="13335"/>
                <wp:wrapNone/>
                <wp:docPr id="57" name="Oval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2" o:spid="_x0000_s1026" style="position:absolute;margin-left:88.35pt;margin-top:1.85pt;width:13.5pt;height: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DF/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ANgxfx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11.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6" name="Oval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9" o:spid="_x0000_s1026" style="position:absolute;margin-left:230.85pt;margin-top:1.85pt;width:13.5pt;height: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eplGgIAAC4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dhepl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55" name="Oval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8" o:spid="_x0000_s1026" style="position:absolute;margin-left:182.4pt;margin-top:1.85pt;width:13.5pt;height: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1HUeX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54" name="Oval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7" o:spid="_x0000_s1026" style="position:absolute;margin-left:133.95pt;margin-top:1.85pt;width:13.5pt;height: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KuV64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3" name="Oval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6" o:spid="_x0000_s1026" style="position:absolute;margin-left:88.35pt;margin-top:1.85pt;width:13.5pt;height: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EYc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4sRGHB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12.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620828" w:rsidRDefault="00C67F16" w:rsidP="000523A3">
      <w:pPr>
        <w:spacing w:after="120" w:line="240" w:lineRule="auto"/>
      </w:pPr>
      <w:r>
        <w:tab/>
      </w:r>
    </w:p>
    <w:p w:rsidR="00620828" w:rsidRDefault="00620828"/>
    <w:p w:rsidR="00F51BE2" w:rsidRDefault="00F51BE2">
      <w:pPr>
        <w:sectPr w:rsidR="00F51BE2" w:rsidSect="00F51BE2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1BE2" w:rsidRDefault="00F51BE2" w:rsidP="00F51BE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300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CellMar>
          <w:top w:w="85" w:type="dxa"/>
        </w:tblCellMar>
        <w:tblLook w:val="04A0" w:firstRow="1" w:lastRow="0" w:firstColumn="1" w:lastColumn="0" w:noHBand="0" w:noVBand="1"/>
      </w:tblPr>
      <w:tblGrid>
        <w:gridCol w:w="2121"/>
        <w:gridCol w:w="7179"/>
      </w:tblGrid>
      <w:tr w:rsidR="00F51BE2" w:rsidTr="00F51BE2">
        <w:trPr>
          <w:cantSplit/>
        </w:trPr>
        <w:tc>
          <w:tcPr>
            <w:tcW w:w="2121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51BE2" w:rsidRDefault="00F51BE2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51BE2" w:rsidRDefault="00F51BE2" w:rsidP="00F51BE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F51BE2" w:rsidRPr="00F51BE2" w:rsidRDefault="00F51BE2" w:rsidP="00F51BE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Non-</w:t>
            </w:r>
            <w:r w:rsidRPr="00A95204">
              <w:rPr>
                <w:rFonts w:ascii="Times New Roman" w:hAnsi="Times New Roman" w:cs="Times New Roman"/>
                <w:sz w:val="36"/>
                <w:szCs w:val="36"/>
              </w:rPr>
              <w:t>Right Triangle Trigonometry</w:t>
            </w:r>
          </w:p>
        </w:tc>
      </w:tr>
      <w:tr w:rsidR="00F51BE2" w:rsidTr="00F51BE2">
        <w:trPr>
          <w:cantSplit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F51BE2" w:rsidRDefault="00F51B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79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F51BE2" w:rsidRDefault="00F51BE2" w:rsidP="00F51BE2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Answer Sheet</w:t>
            </w:r>
          </w:p>
        </w:tc>
      </w:tr>
    </w:tbl>
    <w:p w:rsidR="00F51BE2" w:rsidRDefault="00F51BE2" w:rsidP="00F51B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</w:t>
      </w:r>
    </w:p>
    <w:tbl>
      <w:tblPr>
        <w:tblStyle w:val="TableGrid"/>
        <w:tblpPr w:leftFromText="180" w:rightFromText="180" w:vertAnchor="text" w:horzAnchor="page" w:tblpX="1483" w:tblpY="346"/>
        <w:tblW w:w="4219" w:type="dxa"/>
        <w:tblLook w:val="04A0" w:firstRow="1" w:lastRow="0" w:firstColumn="1" w:lastColumn="0" w:noHBand="0" w:noVBand="1"/>
      </w:tblPr>
      <w:tblGrid>
        <w:gridCol w:w="568"/>
        <w:gridCol w:w="3651"/>
      </w:tblGrid>
      <w:tr w:rsidR="00F51BE2" w:rsidTr="00F51BE2">
        <w:tc>
          <w:tcPr>
            <w:tcW w:w="4219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BE2" w:rsidRDefault="00F51B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Short Answer</w:t>
            </w:r>
            <w:bookmarkStart w:id="0" w:name="_GoBack"/>
            <w:bookmarkEnd w:id="0"/>
          </w:p>
        </w:tc>
      </w:tr>
      <w:tr w:rsidR="00F51BE2" w:rsidTr="00F51BE2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BE2" w:rsidRDefault="00F51B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1BE2" w:rsidRDefault="00F51BE2">
            <w:pPr>
              <w:rPr>
                <w:rFonts w:ascii="Times New Roman" w:hAnsi="Times New Roman" w:cs="Times New Roman"/>
                <w:position w:val="-26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51BE2">
              <w:rPr>
                <w:rFonts w:ascii="Times New Roman" w:hAnsi="Times New Roman" w:cs="Times New Roman"/>
                <w:color w:val="FF0000"/>
                <w:position w:val="-26"/>
                <w:sz w:val="28"/>
                <w:szCs w:val="28"/>
              </w:rPr>
              <w:object w:dxaOrig="2228" w:dyaOrig="632">
                <v:shape id="_x0000_i1042" type="#_x0000_t75" style="width:111.75pt;height:31.5pt" o:ole="">
                  <v:imagedata r:id="rId94" o:title=""/>
                </v:shape>
                <o:OLEObject Type="Embed" ProgID="FXE300.Equation" ShapeID="_x0000_i1042" DrawAspect="Content" ObjectID="_1392359493" r:id="rId95"/>
              </w:object>
            </w:r>
            <w:r w:rsidRPr="00F51BE2">
              <w:rPr>
                <w:rFonts w:ascii="Times New Roman" w:hAnsi="Times New Roman" w:cs="Times New Roman"/>
                <w:position w:val="-26"/>
                <w:sz w:val="28"/>
                <w:szCs w:val="28"/>
              </w:rPr>
              <w:t xml:space="preserve"> </w:t>
            </w:r>
          </w:p>
          <w:p w:rsidR="00F51BE2" w:rsidRPr="00F51BE2" w:rsidRDefault="00F51BE2">
            <w:pPr>
              <w:rPr>
                <w:rFonts w:ascii="Times New Roman" w:hAnsi="Times New Roman" w:cs="Times New Roman"/>
                <w:position w:val="-26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-26"/>
                <w:sz w:val="28"/>
                <w:szCs w:val="28"/>
              </w:rPr>
              <w:t>or any combination of 2</w:t>
            </w:r>
          </w:p>
        </w:tc>
      </w:tr>
      <w:tr w:rsidR="00F51BE2" w:rsidTr="00F51BE2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BE2" w:rsidRDefault="00F51B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1BE2" w:rsidRDefault="00F51B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7.5 cm</w:t>
            </w:r>
          </w:p>
        </w:tc>
      </w:tr>
      <w:tr w:rsidR="00F51BE2" w:rsidTr="00F51BE2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BE2" w:rsidRDefault="00F51B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1BE2" w:rsidRPr="00F51BE2" w:rsidRDefault="00F51BE2" w:rsidP="00F51BE2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51BE2">
              <w:rPr>
                <w:rFonts w:ascii="Times New Roman" w:hAnsi="Times New Roman" w:cs="Times New Roman"/>
                <w:color w:val="FF0000"/>
                <w:position w:val="-8"/>
                <w:sz w:val="28"/>
                <w:szCs w:val="28"/>
              </w:rPr>
              <w:object w:dxaOrig="467" w:dyaOrig="389">
                <v:shape id="_x0000_i1043" type="#_x0000_t75" style="width:23.25pt;height:19.5pt" o:ole="">
                  <v:imagedata r:id="rId96" o:title=""/>
                </v:shape>
                <o:OLEObject Type="Embed" ProgID="FXE300.Equation" ShapeID="_x0000_i1043" DrawAspect="Content" ObjectID="_1392359494" r:id="rId97"/>
              </w:object>
            </w:r>
            <w:r w:rsidRPr="00F51BE2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 xml:space="preserve"> </w:t>
            </w:r>
          </w:p>
        </w:tc>
      </w:tr>
      <w:tr w:rsidR="00F51BE2" w:rsidTr="00F51BE2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BE2" w:rsidRDefault="00F51B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1BE2" w:rsidRDefault="00F51B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 km</w:t>
            </w:r>
          </w:p>
        </w:tc>
      </w:tr>
      <w:tr w:rsidR="00F51BE2" w:rsidTr="00F51BE2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BE2" w:rsidRDefault="00F51B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1BE2" w:rsidRPr="00F51BE2" w:rsidRDefault="00F51BE2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51BE2">
              <w:rPr>
                <w:rFonts w:ascii="Times New Roman" w:hAnsi="Times New Roman" w:cs="Times New Roman"/>
                <w:color w:val="FF0000"/>
                <w:position w:val="-8"/>
                <w:sz w:val="28"/>
                <w:szCs w:val="28"/>
              </w:rPr>
              <w:object w:dxaOrig="467" w:dyaOrig="389">
                <v:shape id="_x0000_i1044" type="#_x0000_t75" style="width:23.25pt;height:19.5pt" o:ole="">
                  <v:imagedata r:id="rId98" o:title=""/>
                </v:shape>
                <o:OLEObject Type="Embed" ProgID="FXE300.Equation" ShapeID="_x0000_i1044" DrawAspect="Content" ObjectID="_1392359495" r:id="rId99"/>
              </w:object>
            </w:r>
            <w:r w:rsidRPr="00F51BE2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 xml:space="preserve"> </w:t>
            </w:r>
          </w:p>
        </w:tc>
      </w:tr>
      <w:tr w:rsidR="00F51BE2" w:rsidTr="00F51BE2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BE2" w:rsidRDefault="00F51B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1BE2" w:rsidRPr="00F51BE2" w:rsidRDefault="00F51BE2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51BE2">
              <w:rPr>
                <w:rFonts w:ascii="Times New Roman" w:hAnsi="Times New Roman" w:cs="Times New Roman"/>
                <w:color w:val="FF0000"/>
                <w:position w:val="-8"/>
                <w:sz w:val="28"/>
                <w:szCs w:val="28"/>
              </w:rPr>
              <w:object w:dxaOrig="467" w:dyaOrig="389">
                <v:shape id="_x0000_i1045" type="#_x0000_t75" style="width:23.25pt;height:19.5pt" o:ole="">
                  <v:imagedata r:id="rId100" o:title=""/>
                </v:shape>
                <o:OLEObject Type="Embed" ProgID="FXE300.Equation" ShapeID="_x0000_i1045" DrawAspect="Content" ObjectID="_1392359496" r:id="rId101"/>
              </w:object>
            </w:r>
            <w:r w:rsidRPr="00F51BE2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 xml:space="preserve"> </w:t>
            </w:r>
          </w:p>
        </w:tc>
      </w:tr>
      <w:tr w:rsidR="00F51BE2" w:rsidTr="00F51BE2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BE2" w:rsidRDefault="00F51B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    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1BE2" w:rsidRDefault="00F51B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19.6 cm</w:t>
            </w:r>
          </w:p>
        </w:tc>
      </w:tr>
      <w:tr w:rsidR="00F51BE2" w:rsidTr="00F51BE2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BE2" w:rsidRDefault="00F51B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1BE2" w:rsidRPr="00F51BE2" w:rsidRDefault="00F51BE2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51BE2">
              <w:rPr>
                <w:rFonts w:ascii="Times New Roman" w:hAnsi="Times New Roman" w:cs="Times New Roman"/>
                <w:color w:val="FF0000"/>
                <w:position w:val="-8"/>
                <w:sz w:val="28"/>
                <w:szCs w:val="28"/>
              </w:rPr>
              <w:object w:dxaOrig="467" w:dyaOrig="389">
                <v:shape id="_x0000_i1046" type="#_x0000_t75" style="width:23.25pt;height:19.5pt" o:ole="">
                  <v:imagedata r:id="rId102" o:title=""/>
                </v:shape>
                <o:OLEObject Type="Embed" ProgID="FXE300.Equation" ShapeID="_x0000_i1046" DrawAspect="Content" ObjectID="_1392359497" r:id="rId103"/>
              </w:object>
            </w:r>
            <w:r w:rsidRPr="00F51BE2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 xml:space="preserve"> </w:t>
            </w:r>
          </w:p>
        </w:tc>
      </w:tr>
      <w:tr w:rsidR="00F51BE2" w:rsidTr="00F51BE2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BE2" w:rsidRDefault="00F51B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1BE2" w:rsidRDefault="00F51B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223 cm</w:t>
            </w:r>
          </w:p>
        </w:tc>
      </w:tr>
      <w:tr w:rsidR="00F51BE2" w:rsidTr="00F51BE2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BE2" w:rsidRDefault="00F51B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1BE2" w:rsidRDefault="00F51B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1 671 cm</w:t>
            </w:r>
            <w:r w:rsidRPr="00F51BE2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</w:tr>
    </w:tbl>
    <w:tbl>
      <w:tblPr>
        <w:tblStyle w:val="TableGrid"/>
        <w:tblpPr w:leftFromText="180" w:rightFromText="180" w:vertAnchor="text" w:horzAnchor="page" w:tblpX="7483" w:tblpY="241"/>
        <w:tblW w:w="2093" w:type="dxa"/>
        <w:tblLook w:val="04A0" w:firstRow="1" w:lastRow="0" w:firstColumn="1" w:lastColumn="0" w:noHBand="0" w:noVBand="1"/>
      </w:tblPr>
      <w:tblGrid>
        <w:gridCol w:w="675"/>
        <w:gridCol w:w="1418"/>
      </w:tblGrid>
      <w:tr w:rsidR="00F51BE2" w:rsidTr="00F51BE2">
        <w:tc>
          <w:tcPr>
            <w:tcW w:w="209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BE2" w:rsidRDefault="00F51B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Multiple Choice</w:t>
            </w:r>
          </w:p>
        </w:tc>
      </w:tr>
      <w:tr w:rsidR="00F51BE2" w:rsidTr="00F51BE2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BE2" w:rsidRDefault="00F51B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1BE2" w:rsidRDefault="00F51B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F51BE2" w:rsidTr="00F51BE2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BE2" w:rsidRDefault="00F51B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1BE2" w:rsidRDefault="00F51B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F51BE2" w:rsidTr="00F51BE2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BE2" w:rsidRDefault="00F51B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1BE2" w:rsidRDefault="00F51B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F51BE2" w:rsidTr="00F51BE2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BE2" w:rsidRDefault="00F51B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1BE2" w:rsidRDefault="00F51B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F51BE2" w:rsidTr="00F51BE2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BE2" w:rsidRDefault="00F51B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1BE2" w:rsidRDefault="00F51B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F51BE2" w:rsidTr="00F51BE2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BE2" w:rsidRDefault="00F51B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1BE2" w:rsidRDefault="00F51B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F51BE2" w:rsidTr="00F51BE2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BE2" w:rsidRDefault="00F51B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    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1BE2" w:rsidRDefault="00F51B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F51BE2" w:rsidTr="00F51BE2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BE2" w:rsidRDefault="00F51B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1BE2" w:rsidRDefault="00F51B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F51BE2" w:rsidTr="00F51BE2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BE2" w:rsidRDefault="00F51B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1BE2" w:rsidRDefault="00F51B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F51BE2" w:rsidTr="00F51BE2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BE2" w:rsidRDefault="00F51B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1BE2" w:rsidRDefault="00F51B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F51BE2" w:rsidTr="00F51BE2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BE2" w:rsidRDefault="00F51B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1BE2" w:rsidRDefault="00F51B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F51BE2" w:rsidTr="00F51BE2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BE2" w:rsidRDefault="00F51B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1BE2" w:rsidRDefault="00F51B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</w:tbl>
    <w:p w:rsidR="00F51BE2" w:rsidRDefault="00F51BE2" w:rsidP="00F51BE2">
      <w:pPr>
        <w:rPr>
          <w:rFonts w:ascii="Times New Roman" w:hAnsi="Times New Roman" w:cs="Times New Roman"/>
          <w:sz w:val="28"/>
          <w:szCs w:val="28"/>
        </w:rPr>
      </w:pPr>
    </w:p>
    <w:p w:rsidR="00F51BE2" w:rsidRDefault="00F51BE2" w:rsidP="00F51BE2">
      <w:pPr>
        <w:rPr>
          <w:rFonts w:ascii="Times New Roman" w:hAnsi="Times New Roman" w:cs="Times New Roman"/>
          <w:sz w:val="28"/>
          <w:szCs w:val="28"/>
        </w:rPr>
      </w:pPr>
    </w:p>
    <w:p w:rsidR="00F51BE2" w:rsidRDefault="00F51BE2" w:rsidP="00F51BE2">
      <w:pPr>
        <w:rPr>
          <w:rFonts w:ascii="Times New Roman" w:hAnsi="Times New Roman" w:cs="Times New Roman"/>
          <w:sz w:val="28"/>
          <w:szCs w:val="28"/>
        </w:rPr>
      </w:pPr>
    </w:p>
    <w:p w:rsidR="00F51BE2" w:rsidRDefault="00F51BE2" w:rsidP="00F51BE2">
      <w:pPr>
        <w:rPr>
          <w:rFonts w:ascii="Times New Roman" w:hAnsi="Times New Roman" w:cs="Times New Roman"/>
          <w:sz w:val="28"/>
          <w:szCs w:val="28"/>
        </w:rPr>
      </w:pPr>
    </w:p>
    <w:p w:rsidR="00F51BE2" w:rsidRDefault="00F51BE2" w:rsidP="00F51BE2">
      <w:pPr>
        <w:rPr>
          <w:rFonts w:ascii="Times New Roman" w:hAnsi="Times New Roman" w:cs="Times New Roman"/>
          <w:sz w:val="28"/>
          <w:szCs w:val="28"/>
        </w:rPr>
      </w:pPr>
    </w:p>
    <w:p w:rsidR="00F51BE2" w:rsidRDefault="00F51BE2" w:rsidP="00F51BE2">
      <w:pPr>
        <w:rPr>
          <w:rFonts w:ascii="Times New Roman" w:hAnsi="Times New Roman" w:cs="Times New Roman"/>
          <w:sz w:val="28"/>
          <w:szCs w:val="28"/>
        </w:rPr>
      </w:pPr>
    </w:p>
    <w:p w:rsidR="00F51BE2" w:rsidRDefault="00F51BE2" w:rsidP="00F51BE2">
      <w:pPr>
        <w:rPr>
          <w:rFonts w:ascii="Times New Roman" w:hAnsi="Times New Roman" w:cs="Times New Roman"/>
          <w:sz w:val="28"/>
          <w:szCs w:val="28"/>
        </w:rPr>
      </w:pPr>
    </w:p>
    <w:p w:rsidR="00F51BE2" w:rsidRDefault="00F51BE2" w:rsidP="00F51BE2">
      <w:pPr>
        <w:rPr>
          <w:rFonts w:ascii="Times New Roman" w:hAnsi="Times New Roman" w:cs="Times New Roman"/>
          <w:sz w:val="28"/>
          <w:szCs w:val="28"/>
        </w:rPr>
      </w:pPr>
    </w:p>
    <w:p w:rsidR="00F51BE2" w:rsidRDefault="00F51BE2" w:rsidP="00F51BE2">
      <w:pPr>
        <w:rPr>
          <w:rFonts w:ascii="Times New Roman" w:hAnsi="Times New Roman" w:cs="Times New Roman"/>
          <w:sz w:val="28"/>
          <w:szCs w:val="28"/>
        </w:rPr>
      </w:pPr>
    </w:p>
    <w:p w:rsidR="00F51BE2" w:rsidRDefault="00F51BE2" w:rsidP="00F51BE2">
      <w:pPr>
        <w:rPr>
          <w:rFonts w:ascii="Times New Roman" w:hAnsi="Times New Roman" w:cs="Times New Roman"/>
          <w:sz w:val="28"/>
          <w:szCs w:val="28"/>
        </w:rPr>
      </w:pPr>
    </w:p>
    <w:p w:rsidR="008F6128" w:rsidRDefault="008F6128">
      <w:r>
        <w:br w:type="page"/>
      </w:r>
    </w:p>
    <w:tbl>
      <w:tblPr>
        <w:tblStyle w:val="TableGrid"/>
        <w:tblpPr w:leftFromText="180" w:rightFromText="180" w:vertAnchor="text" w:horzAnchor="margin" w:tblpXSpec="center" w:tblpY="255"/>
        <w:tblW w:w="9683" w:type="dxa"/>
        <w:tblLook w:val="04A0" w:firstRow="1" w:lastRow="0" w:firstColumn="1" w:lastColumn="0" w:noHBand="0" w:noVBand="1"/>
      </w:tblPr>
      <w:tblGrid>
        <w:gridCol w:w="573"/>
        <w:gridCol w:w="573"/>
        <w:gridCol w:w="8537"/>
      </w:tblGrid>
      <w:tr w:rsidR="0083483B" w:rsidTr="0083483B">
        <w:tc>
          <w:tcPr>
            <w:tcW w:w="968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3483B" w:rsidRDefault="0083483B" w:rsidP="008348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Longer Answer</w:t>
            </w:r>
          </w:p>
        </w:tc>
      </w:tr>
      <w:tr w:rsidR="0083483B" w:rsidTr="0083483B"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3483B" w:rsidRDefault="0083483B" w:rsidP="008348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3483B" w:rsidRDefault="0083483B" w:rsidP="008348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85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3483B" w:rsidRPr="005757E3" w:rsidRDefault="0083483B" w:rsidP="0083483B">
            <w:pPr>
              <w:rPr>
                <w:position w:val="-44"/>
              </w:rPr>
            </w:pPr>
            <w:r>
              <w:t xml:space="preserve"> </w:t>
            </w:r>
            <w:r w:rsidRPr="005757E3">
              <w:rPr>
                <w:color w:val="FF0000"/>
                <w:position w:val="-44"/>
              </w:rPr>
              <w:object w:dxaOrig="2892" w:dyaOrig="749">
                <v:shape id="_x0000_i1047" type="#_x0000_t75" style="width:144.75pt;height:37.5pt" o:ole="">
                  <v:imagedata r:id="rId104" o:title=""/>
                </v:shape>
                <o:OLEObject Type="Embed" ProgID="FXE300.Equation" ShapeID="_x0000_i1047" DrawAspect="Content" ObjectID="_1392359498" r:id="rId105"/>
              </w:object>
            </w:r>
            <w:r w:rsidRPr="005757E3">
              <w:rPr>
                <w:position w:val="-44"/>
              </w:rPr>
              <w:t xml:space="preserve"> </w:t>
            </w:r>
          </w:p>
        </w:tc>
      </w:tr>
      <w:tr w:rsidR="0083483B" w:rsidTr="0083483B"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3483B" w:rsidRDefault="0083483B" w:rsidP="0083483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3483B" w:rsidRDefault="0083483B" w:rsidP="008348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85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3483B" w:rsidRPr="005757E3" w:rsidRDefault="0083483B" w:rsidP="0083483B">
            <w:pPr>
              <w:rPr>
                <w:position w:val="-140"/>
              </w:rPr>
            </w:pPr>
            <w:r>
              <w:t xml:space="preserve"> </w:t>
            </w:r>
            <w:r w:rsidRPr="005757E3">
              <w:rPr>
                <w:color w:val="FF0000"/>
                <w:position w:val="-140"/>
              </w:rPr>
              <w:object w:dxaOrig="3420" w:dyaOrig="1787">
                <v:shape id="_x0000_i1048" type="#_x0000_t75" style="width:171pt;height:89.25pt" o:ole="">
                  <v:imagedata r:id="rId106" o:title=""/>
                </v:shape>
                <o:OLEObject Type="Embed" ProgID="FXE300.Equation" ShapeID="_x0000_i1048" DrawAspect="Content" ObjectID="_1392359499" r:id="rId107"/>
              </w:object>
            </w:r>
            <w:r w:rsidRPr="005757E3">
              <w:rPr>
                <w:position w:val="-140"/>
              </w:rPr>
              <w:t xml:space="preserve"> </w:t>
            </w:r>
          </w:p>
        </w:tc>
      </w:tr>
      <w:tr w:rsidR="0083483B" w:rsidTr="0083483B"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3483B" w:rsidRDefault="0083483B" w:rsidP="0083483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3483B" w:rsidRDefault="0083483B" w:rsidP="008348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85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3483B" w:rsidRPr="005757E3" w:rsidRDefault="0083483B" w:rsidP="0083483B">
            <w:pPr>
              <w:rPr>
                <w:position w:val="-94"/>
              </w:rPr>
            </w:pPr>
            <w:r>
              <w:t xml:space="preserve"> </w:t>
            </w:r>
            <w:r w:rsidRPr="005757E3">
              <w:rPr>
                <w:color w:val="FF0000"/>
                <w:position w:val="-94"/>
              </w:rPr>
              <w:object w:dxaOrig="2355" w:dyaOrig="1312">
                <v:shape id="_x0000_i1049" type="#_x0000_t75" style="width:117.75pt;height:65.25pt" o:ole="">
                  <v:imagedata r:id="rId108" o:title=""/>
                </v:shape>
                <o:OLEObject Type="Embed" ProgID="FXE300.Equation" ShapeID="_x0000_i1049" DrawAspect="Content" ObjectID="_1392359500" r:id="rId109"/>
              </w:object>
            </w:r>
            <w:r w:rsidRPr="005757E3">
              <w:rPr>
                <w:position w:val="-94"/>
              </w:rPr>
              <w:t xml:space="preserve"> </w:t>
            </w:r>
          </w:p>
        </w:tc>
      </w:tr>
      <w:tr w:rsidR="0083483B" w:rsidTr="0083483B"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3483B" w:rsidRDefault="0083483B" w:rsidP="0083483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3483B" w:rsidRDefault="0083483B" w:rsidP="0083483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3483B" w:rsidRDefault="0083483B" w:rsidP="0083483B"/>
        </w:tc>
      </w:tr>
      <w:tr w:rsidR="0083483B" w:rsidTr="0083483B"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3483B" w:rsidRDefault="0083483B" w:rsidP="008348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3483B" w:rsidRDefault="0083483B" w:rsidP="008348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85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3483B" w:rsidRDefault="0083483B" w:rsidP="0083483B">
            <w:r>
              <w:rPr>
                <w:noProof/>
              </w:rPr>
              <w:pict>
                <v:shape id="_x0000_s1124" type="#_x0000_t75" style="position:absolute;margin-left:34.7pt;margin-top:4.5pt;width:267.65pt;height:181.15pt;z-index:251658240;mso-position-horizontal-relative:text;mso-position-vertical-relative:text">
                  <v:imagedata r:id="rId110" o:title=""/>
                  <w10:wrap type="square"/>
                </v:shape>
                <o:OLEObject Type="Embed" ProgID="FXDraw3.Document" ShapeID="_x0000_s1124" DrawAspect="Content" ObjectID="_1392359528" r:id="rId111"/>
              </w:pict>
            </w:r>
          </w:p>
          <w:p w:rsidR="0083483B" w:rsidRDefault="0083483B" w:rsidP="0083483B"/>
          <w:p w:rsidR="0083483B" w:rsidRDefault="0083483B" w:rsidP="0083483B"/>
          <w:p w:rsidR="0083483B" w:rsidRDefault="0083483B" w:rsidP="0083483B"/>
          <w:p w:rsidR="0083483B" w:rsidRDefault="0083483B" w:rsidP="0083483B"/>
          <w:p w:rsidR="0083483B" w:rsidRDefault="0083483B" w:rsidP="0083483B"/>
          <w:p w:rsidR="0083483B" w:rsidRDefault="0083483B" w:rsidP="0083483B"/>
          <w:p w:rsidR="0083483B" w:rsidRDefault="0083483B" w:rsidP="0083483B"/>
          <w:p w:rsidR="0083483B" w:rsidRDefault="0083483B" w:rsidP="0083483B"/>
          <w:p w:rsidR="0083483B" w:rsidRDefault="0083483B" w:rsidP="0083483B"/>
          <w:p w:rsidR="0083483B" w:rsidRDefault="0083483B" w:rsidP="0083483B"/>
          <w:p w:rsidR="0083483B" w:rsidRDefault="0083483B" w:rsidP="0083483B"/>
          <w:p w:rsidR="0083483B" w:rsidRDefault="0083483B" w:rsidP="0083483B"/>
          <w:p w:rsidR="0083483B" w:rsidRDefault="0083483B" w:rsidP="0083483B"/>
        </w:tc>
      </w:tr>
      <w:tr w:rsidR="0083483B" w:rsidTr="0083483B"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3483B" w:rsidRDefault="0083483B" w:rsidP="0083483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3483B" w:rsidRDefault="0083483B" w:rsidP="008348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85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3483B" w:rsidRPr="005757E3" w:rsidRDefault="0083483B" w:rsidP="0083483B">
            <w:pPr>
              <w:rPr>
                <w:position w:val="-8"/>
              </w:rPr>
            </w:pPr>
            <w:r>
              <w:t xml:space="preserve"> </w:t>
            </w:r>
            <w:r w:rsidRPr="005757E3">
              <w:rPr>
                <w:color w:val="FF0000"/>
                <w:position w:val="-8"/>
              </w:rPr>
              <w:object w:dxaOrig="3442" w:dyaOrig="389">
                <v:shape id="_x0000_i1050" type="#_x0000_t75" style="width:171.75pt;height:19.5pt" o:ole="">
                  <v:imagedata r:id="rId112" o:title=""/>
                </v:shape>
                <o:OLEObject Type="Embed" ProgID="FXE300.Equation" ShapeID="_x0000_i1050" DrawAspect="Content" ObjectID="_1392359501" r:id="rId113"/>
              </w:object>
            </w:r>
            <w:r w:rsidRPr="005757E3">
              <w:rPr>
                <w:position w:val="-8"/>
              </w:rPr>
              <w:t xml:space="preserve"> </w:t>
            </w:r>
          </w:p>
        </w:tc>
      </w:tr>
      <w:tr w:rsidR="0083483B" w:rsidTr="0083483B"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3483B" w:rsidRDefault="0083483B" w:rsidP="0083483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3483B" w:rsidRDefault="0083483B" w:rsidP="008348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85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3483B" w:rsidRPr="00DE3288" w:rsidRDefault="0083483B" w:rsidP="0083483B">
            <w:pPr>
              <w:rPr>
                <w:position w:val="-70"/>
              </w:rPr>
            </w:pPr>
            <w:r>
              <w:t xml:space="preserve"> </w:t>
            </w:r>
            <w:r w:rsidRPr="00DE3288">
              <w:rPr>
                <w:color w:val="FF0000"/>
                <w:position w:val="-70"/>
              </w:rPr>
              <w:object w:dxaOrig="5393" w:dyaOrig="1037">
                <v:shape id="_x0000_i1051" type="#_x0000_t75" style="width:270pt;height:51.75pt" o:ole="">
                  <v:imagedata r:id="rId114" o:title=""/>
                </v:shape>
                <o:OLEObject Type="Embed" ProgID="FXE300.Equation" ShapeID="_x0000_i1051" DrawAspect="Content" ObjectID="_1392359502" r:id="rId115"/>
              </w:object>
            </w:r>
            <w:r w:rsidRPr="00DE3288">
              <w:rPr>
                <w:position w:val="-70"/>
              </w:rPr>
              <w:t xml:space="preserve"> </w:t>
            </w:r>
          </w:p>
        </w:tc>
      </w:tr>
      <w:tr w:rsidR="0083483B" w:rsidTr="0083483B"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3483B" w:rsidRDefault="0083483B" w:rsidP="0083483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3483B" w:rsidRDefault="0083483B" w:rsidP="008348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85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3483B" w:rsidRPr="00DE3288" w:rsidRDefault="0083483B" w:rsidP="0083483B">
            <w:pPr>
              <w:rPr>
                <w:position w:val="-204"/>
              </w:rPr>
            </w:pPr>
            <w:r>
              <w:t xml:space="preserve"> </w:t>
            </w:r>
            <w:r w:rsidRPr="00DE3288">
              <w:rPr>
                <w:color w:val="FF0000"/>
                <w:position w:val="-204"/>
              </w:rPr>
              <w:object w:dxaOrig="3739" w:dyaOrig="2491">
                <v:shape id="_x0000_i1052" type="#_x0000_t75" style="width:186.75pt;height:124.5pt" o:ole="">
                  <v:imagedata r:id="rId116" o:title=""/>
                </v:shape>
                <o:OLEObject Type="Embed" ProgID="FXE300.Equation" ShapeID="_x0000_i1052" DrawAspect="Content" ObjectID="_1392359503" r:id="rId117"/>
              </w:object>
            </w:r>
            <w:r w:rsidRPr="00DE3288">
              <w:rPr>
                <w:position w:val="-204"/>
              </w:rPr>
              <w:t xml:space="preserve"> </w:t>
            </w:r>
          </w:p>
        </w:tc>
      </w:tr>
    </w:tbl>
    <w:p w:rsidR="00620828" w:rsidRDefault="00620828" w:rsidP="0083483B"/>
    <w:sectPr w:rsidR="00620828" w:rsidSect="00F51BE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72AE4" w:rsidRDefault="00872AE4" w:rsidP="00E24335">
      <w:pPr>
        <w:spacing w:after="0" w:line="240" w:lineRule="auto"/>
      </w:pPr>
      <w:r>
        <w:separator/>
      </w:r>
    </w:p>
  </w:endnote>
  <w:endnote w:type="continuationSeparator" w:id="0">
    <w:p w:rsidR="00872AE4" w:rsidRDefault="00872AE4" w:rsidP="00E24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807"/>
      <w:gridCol w:w="1068"/>
      <w:gridCol w:w="4807"/>
    </w:tblGrid>
    <w:tr w:rsidR="00F51BE2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F51BE2" w:rsidRDefault="00F51BE2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F51BE2" w:rsidRDefault="00F51BE2">
          <w:pPr>
            <w:pStyle w:val="NoSpacing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83483B" w:rsidRPr="0083483B">
            <w:rPr>
              <w:rFonts w:asciiTheme="majorHAnsi" w:hAnsiTheme="majorHAnsi"/>
              <w:b/>
              <w:noProof/>
            </w:rPr>
            <w:t>10</w:t>
          </w:r>
          <w:r>
            <w:rPr>
              <w:rFonts w:asciiTheme="majorHAnsi" w:hAnsiTheme="majorHAnsi"/>
              <w:b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F51BE2" w:rsidRDefault="00F51BE2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F51BE2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F51BE2" w:rsidRDefault="00F51BE2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F51BE2" w:rsidRDefault="00F51BE2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F51BE2" w:rsidRDefault="00F51BE2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F51BE2" w:rsidRDefault="00F51BE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72AE4" w:rsidRDefault="00872AE4" w:rsidP="00E24335">
      <w:pPr>
        <w:spacing w:after="0" w:line="240" w:lineRule="auto"/>
      </w:pPr>
      <w:r>
        <w:separator/>
      </w:r>
    </w:p>
  </w:footnote>
  <w:footnote w:type="continuationSeparator" w:id="0">
    <w:p w:rsidR="00872AE4" w:rsidRDefault="00872AE4" w:rsidP="00E243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1BE2" w:rsidRDefault="00F51BE2">
    <w:pPr>
      <w:pStyle w:val="Header"/>
    </w:pPr>
    <w:r>
      <w:t>Non-Right Triangle Trigonometry</w:t>
    </w:r>
    <w:r>
      <w:tab/>
      <w:t>Topic Test</w:t>
    </w:r>
    <w:r>
      <w:tab/>
      <w:t>2012</w:t>
    </w:r>
    <w:r>
      <w:tab/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1BE2" w:rsidRPr="00676A45" w:rsidRDefault="00F51BE2" w:rsidP="00FB269C">
    <w:pPr>
      <w:pStyle w:val="Header"/>
      <w:rPr>
        <w:rFonts w:ascii="Monotype Corsiva" w:hAnsi="Monotype Corsiva"/>
        <w:sz w:val="48"/>
        <w:szCs w:val="48"/>
      </w:rPr>
    </w:pPr>
    <w:r>
      <w:rPr>
        <w:rFonts w:ascii="Monotype Corsiva" w:hAnsi="Monotype Corsiva"/>
        <w:sz w:val="48"/>
        <w:szCs w:val="48"/>
      </w:rPr>
      <w:tab/>
    </w:r>
    <w:r w:rsidRPr="00676A45">
      <w:rPr>
        <w:rFonts w:ascii="Monotype Corsiva" w:hAnsi="Monotype Corsiva"/>
        <w:sz w:val="48"/>
        <w:szCs w:val="48"/>
      </w:rPr>
      <w:t>High School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5B6688"/>
    <w:multiLevelType w:val="hybridMultilevel"/>
    <w:tmpl w:val="DA02317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891601"/>
    <w:multiLevelType w:val="hybridMultilevel"/>
    <w:tmpl w:val="7458C06C"/>
    <w:lvl w:ilvl="0" w:tplc="0C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E61EAC"/>
    <w:multiLevelType w:val="multilevel"/>
    <w:tmpl w:val="02AE50C0"/>
    <w:styleLink w:val="Examstyle"/>
    <w:lvl w:ilvl="0">
      <w:start w:val="1"/>
      <w:numFmt w:val="lowerLetter"/>
      <w:lvlText w:val="%1)"/>
      <w:lvlJc w:val="left"/>
      <w:pPr>
        <w:ind w:left="680" w:hanging="680"/>
      </w:pPr>
      <w:rPr>
        <w:rFonts w:hint="default"/>
      </w:rPr>
    </w:lvl>
    <w:lvl w:ilvl="1">
      <w:start w:val="1"/>
      <w:numFmt w:val="lowerRoman"/>
      <w:lvlText w:val="(%2)"/>
      <w:lvlJc w:val="left"/>
      <w:pPr>
        <w:ind w:left="1134" w:hanging="774"/>
      </w:pPr>
      <w:rPr>
        <w:rFonts w:hint="default"/>
      </w:rPr>
    </w:lvl>
    <w:lvl w:ilvl="2">
      <w:start w:val="1"/>
      <w:numFmt w:val="upperLetter"/>
      <w:lvlText w:val="%3)"/>
      <w:lvlJc w:val="left"/>
      <w:pPr>
        <w:ind w:left="1758" w:hanging="73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428C2744"/>
    <w:multiLevelType w:val="hybridMultilevel"/>
    <w:tmpl w:val="BB428864"/>
    <w:lvl w:ilvl="0" w:tplc="441EA1FC">
      <w:start w:val="1"/>
      <w:numFmt w:val="upperLetter"/>
      <w:lvlText w:val="%1."/>
      <w:lvlJc w:val="left"/>
      <w:pPr>
        <w:ind w:left="10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40" w:hanging="360"/>
      </w:pPr>
    </w:lvl>
    <w:lvl w:ilvl="2" w:tplc="0C09001B" w:tentative="1">
      <w:start w:val="1"/>
      <w:numFmt w:val="lowerRoman"/>
      <w:lvlText w:val="%3."/>
      <w:lvlJc w:val="right"/>
      <w:pPr>
        <w:ind w:left="2460" w:hanging="180"/>
      </w:pPr>
    </w:lvl>
    <w:lvl w:ilvl="3" w:tplc="0C09000F" w:tentative="1">
      <w:start w:val="1"/>
      <w:numFmt w:val="decimal"/>
      <w:lvlText w:val="%4."/>
      <w:lvlJc w:val="left"/>
      <w:pPr>
        <w:ind w:left="3180" w:hanging="360"/>
      </w:pPr>
    </w:lvl>
    <w:lvl w:ilvl="4" w:tplc="0C090019" w:tentative="1">
      <w:start w:val="1"/>
      <w:numFmt w:val="lowerLetter"/>
      <w:lvlText w:val="%5."/>
      <w:lvlJc w:val="left"/>
      <w:pPr>
        <w:ind w:left="3900" w:hanging="360"/>
      </w:pPr>
    </w:lvl>
    <w:lvl w:ilvl="5" w:tplc="0C09001B" w:tentative="1">
      <w:start w:val="1"/>
      <w:numFmt w:val="lowerRoman"/>
      <w:lvlText w:val="%6."/>
      <w:lvlJc w:val="right"/>
      <w:pPr>
        <w:ind w:left="4620" w:hanging="180"/>
      </w:pPr>
    </w:lvl>
    <w:lvl w:ilvl="6" w:tplc="0C09000F" w:tentative="1">
      <w:start w:val="1"/>
      <w:numFmt w:val="decimal"/>
      <w:lvlText w:val="%7."/>
      <w:lvlJc w:val="left"/>
      <w:pPr>
        <w:ind w:left="5340" w:hanging="360"/>
      </w:pPr>
    </w:lvl>
    <w:lvl w:ilvl="7" w:tplc="0C090019" w:tentative="1">
      <w:start w:val="1"/>
      <w:numFmt w:val="lowerLetter"/>
      <w:lvlText w:val="%8."/>
      <w:lvlJc w:val="left"/>
      <w:pPr>
        <w:ind w:left="6060" w:hanging="360"/>
      </w:pPr>
    </w:lvl>
    <w:lvl w:ilvl="8" w:tplc="0C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4">
    <w:nsid w:val="5F7E3122"/>
    <w:multiLevelType w:val="hybridMultilevel"/>
    <w:tmpl w:val="6032F018"/>
    <w:lvl w:ilvl="0" w:tplc="C846BE76">
      <w:start w:val="1"/>
      <w:numFmt w:val="upperLetter"/>
      <w:lvlText w:val="%1."/>
      <w:lvlJc w:val="left"/>
      <w:pPr>
        <w:ind w:left="6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80" w:hanging="360"/>
      </w:pPr>
    </w:lvl>
    <w:lvl w:ilvl="2" w:tplc="0C09001B" w:tentative="1">
      <w:start w:val="1"/>
      <w:numFmt w:val="lowerRoman"/>
      <w:lvlText w:val="%3."/>
      <w:lvlJc w:val="right"/>
      <w:pPr>
        <w:ind w:left="2100" w:hanging="180"/>
      </w:pPr>
    </w:lvl>
    <w:lvl w:ilvl="3" w:tplc="0C09000F" w:tentative="1">
      <w:start w:val="1"/>
      <w:numFmt w:val="decimal"/>
      <w:lvlText w:val="%4."/>
      <w:lvlJc w:val="left"/>
      <w:pPr>
        <w:ind w:left="2820" w:hanging="360"/>
      </w:pPr>
    </w:lvl>
    <w:lvl w:ilvl="4" w:tplc="0C090019" w:tentative="1">
      <w:start w:val="1"/>
      <w:numFmt w:val="lowerLetter"/>
      <w:lvlText w:val="%5."/>
      <w:lvlJc w:val="left"/>
      <w:pPr>
        <w:ind w:left="3540" w:hanging="360"/>
      </w:pPr>
    </w:lvl>
    <w:lvl w:ilvl="5" w:tplc="0C09001B" w:tentative="1">
      <w:start w:val="1"/>
      <w:numFmt w:val="lowerRoman"/>
      <w:lvlText w:val="%6."/>
      <w:lvlJc w:val="right"/>
      <w:pPr>
        <w:ind w:left="4260" w:hanging="180"/>
      </w:pPr>
    </w:lvl>
    <w:lvl w:ilvl="6" w:tplc="0C09000F" w:tentative="1">
      <w:start w:val="1"/>
      <w:numFmt w:val="decimal"/>
      <w:lvlText w:val="%7."/>
      <w:lvlJc w:val="left"/>
      <w:pPr>
        <w:ind w:left="4980" w:hanging="360"/>
      </w:pPr>
    </w:lvl>
    <w:lvl w:ilvl="7" w:tplc="0C090019" w:tentative="1">
      <w:start w:val="1"/>
      <w:numFmt w:val="lowerLetter"/>
      <w:lvlText w:val="%8."/>
      <w:lvlJc w:val="left"/>
      <w:pPr>
        <w:ind w:left="5700" w:hanging="360"/>
      </w:pPr>
    </w:lvl>
    <w:lvl w:ilvl="8" w:tplc="0C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5">
    <w:nsid w:val="74F068AD"/>
    <w:multiLevelType w:val="hybridMultilevel"/>
    <w:tmpl w:val="1D3CFF42"/>
    <w:lvl w:ilvl="0" w:tplc="50CAC7F0">
      <w:start w:val="1"/>
      <w:numFmt w:val="bullet"/>
      <w:lvlText w:val=""/>
      <w:lvlJc w:val="left"/>
      <w:pPr>
        <w:tabs>
          <w:tab w:val="num" w:pos="907"/>
        </w:tabs>
        <w:ind w:left="907" w:hanging="547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7F74"/>
    <w:rsid w:val="00011BA3"/>
    <w:rsid w:val="00013474"/>
    <w:rsid w:val="000164D7"/>
    <w:rsid w:val="00024D2F"/>
    <w:rsid w:val="00031826"/>
    <w:rsid w:val="00034138"/>
    <w:rsid w:val="000523A3"/>
    <w:rsid w:val="00054524"/>
    <w:rsid w:val="00072016"/>
    <w:rsid w:val="00075E6F"/>
    <w:rsid w:val="000770C2"/>
    <w:rsid w:val="000F41E0"/>
    <w:rsid w:val="00134156"/>
    <w:rsid w:val="00177F74"/>
    <w:rsid w:val="0018418B"/>
    <w:rsid w:val="0019427A"/>
    <w:rsid w:val="001C7855"/>
    <w:rsid w:val="001D75FA"/>
    <w:rsid w:val="001E504A"/>
    <w:rsid w:val="00255C4E"/>
    <w:rsid w:val="00260D61"/>
    <w:rsid w:val="002A3D0B"/>
    <w:rsid w:val="002E78C7"/>
    <w:rsid w:val="002F08A0"/>
    <w:rsid w:val="003157FF"/>
    <w:rsid w:val="00325B6E"/>
    <w:rsid w:val="003317FA"/>
    <w:rsid w:val="003616C7"/>
    <w:rsid w:val="004355BF"/>
    <w:rsid w:val="004A7FD9"/>
    <w:rsid w:val="004E1905"/>
    <w:rsid w:val="004E5BED"/>
    <w:rsid w:val="00500633"/>
    <w:rsid w:val="00511AB8"/>
    <w:rsid w:val="00532CE0"/>
    <w:rsid w:val="005D7584"/>
    <w:rsid w:val="005E3D07"/>
    <w:rsid w:val="00605251"/>
    <w:rsid w:val="00620828"/>
    <w:rsid w:val="006708B0"/>
    <w:rsid w:val="00676A45"/>
    <w:rsid w:val="00681B74"/>
    <w:rsid w:val="00692776"/>
    <w:rsid w:val="006D5D42"/>
    <w:rsid w:val="0070532A"/>
    <w:rsid w:val="0071284D"/>
    <w:rsid w:val="007222B1"/>
    <w:rsid w:val="007452A3"/>
    <w:rsid w:val="00747020"/>
    <w:rsid w:val="007913C5"/>
    <w:rsid w:val="007E34C7"/>
    <w:rsid w:val="008068B9"/>
    <w:rsid w:val="0083483B"/>
    <w:rsid w:val="008521EC"/>
    <w:rsid w:val="00872AE4"/>
    <w:rsid w:val="008839FB"/>
    <w:rsid w:val="008A0EEF"/>
    <w:rsid w:val="008D3E75"/>
    <w:rsid w:val="008F6128"/>
    <w:rsid w:val="00915C54"/>
    <w:rsid w:val="00925B36"/>
    <w:rsid w:val="00932B35"/>
    <w:rsid w:val="00975460"/>
    <w:rsid w:val="00995DC9"/>
    <w:rsid w:val="009A1E43"/>
    <w:rsid w:val="009C3922"/>
    <w:rsid w:val="00A3116E"/>
    <w:rsid w:val="00A66A0F"/>
    <w:rsid w:val="00A95204"/>
    <w:rsid w:val="00B23E5A"/>
    <w:rsid w:val="00B3556B"/>
    <w:rsid w:val="00B56A89"/>
    <w:rsid w:val="00BD6FF3"/>
    <w:rsid w:val="00BF7A39"/>
    <w:rsid w:val="00C004B6"/>
    <w:rsid w:val="00C51347"/>
    <w:rsid w:val="00C6546B"/>
    <w:rsid w:val="00C67F16"/>
    <w:rsid w:val="00CA16B3"/>
    <w:rsid w:val="00CB0838"/>
    <w:rsid w:val="00CB21C4"/>
    <w:rsid w:val="00CE104E"/>
    <w:rsid w:val="00D01508"/>
    <w:rsid w:val="00D67875"/>
    <w:rsid w:val="00D7036C"/>
    <w:rsid w:val="00DA59C6"/>
    <w:rsid w:val="00DB5487"/>
    <w:rsid w:val="00DB77AB"/>
    <w:rsid w:val="00DC68E7"/>
    <w:rsid w:val="00DF2F12"/>
    <w:rsid w:val="00E11644"/>
    <w:rsid w:val="00E24335"/>
    <w:rsid w:val="00E417C3"/>
    <w:rsid w:val="00E71ED7"/>
    <w:rsid w:val="00EA78AC"/>
    <w:rsid w:val="00EB29D3"/>
    <w:rsid w:val="00EF28E7"/>
    <w:rsid w:val="00F27D76"/>
    <w:rsid w:val="00F35853"/>
    <w:rsid w:val="00F44632"/>
    <w:rsid w:val="00F51BE2"/>
    <w:rsid w:val="00F670BA"/>
    <w:rsid w:val="00FB269C"/>
    <w:rsid w:val="00FE00D4"/>
    <w:rsid w:val="00FF1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C67F16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 style"/>
    <w:uiPriority w:val="99"/>
    <w:rsid w:val="00034138"/>
    <w:pPr>
      <w:numPr>
        <w:numId w:val="1"/>
      </w:numPr>
    </w:pPr>
  </w:style>
  <w:style w:type="table" w:styleId="TableGrid">
    <w:name w:val="Table Grid"/>
    <w:basedOn w:val="TableNormal"/>
    <w:uiPriority w:val="59"/>
    <w:rsid w:val="007E34C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rsid w:val="00C67F16"/>
    <w:rPr>
      <w:rFonts w:ascii="Times New Roman" w:eastAsia="Times New Roman" w:hAnsi="Times New Roman" w:cs="Times New Roman"/>
      <w:sz w:val="28"/>
      <w:szCs w:val="24"/>
    </w:rPr>
  </w:style>
  <w:style w:type="paragraph" w:styleId="ListParagraph">
    <w:name w:val="List Paragraph"/>
    <w:basedOn w:val="Normal"/>
    <w:uiPriority w:val="34"/>
    <w:qFormat/>
    <w:rsid w:val="007452A3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335"/>
  </w:style>
  <w:style w:type="paragraph" w:styleId="Footer">
    <w:name w:val="footer"/>
    <w:basedOn w:val="Normal"/>
    <w:link w:val="Foot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335"/>
  </w:style>
  <w:style w:type="paragraph" w:styleId="NoSpacing">
    <w:name w:val="No Spacing"/>
    <w:link w:val="NoSpacingChar"/>
    <w:uiPriority w:val="1"/>
    <w:qFormat/>
    <w:rsid w:val="00E24335"/>
    <w:pPr>
      <w:spacing w:after="0" w:line="240" w:lineRule="auto"/>
    </w:pPr>
    <w:rPr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24335"/>
    <w:rPr>
      <w:rFonts w:eastAsiaTheme="minorEastAsia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C67F16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 style"/>
    <w:uiPriority w:val="99"/>
    <w:rsid w:val="00034138"/>
    <w:pPr>
      <w:numPr>
        <w:numId w:val="1"/>
      </w:numPr>
    </w:pPr>
  </w:style>
  <w:style w:type="table" w:styleId="TableGrid">
    <w:name w:val="Table Grid"/>
    <w:basedOn w:val="TableNormal"/>
    <w:uiPriority w:val="59"/>
    <w:rsid w:val="007E34C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rsid w:val="00C67F16"/>
    <w:rPr>
      <w:rFonts w:ascii="Times New Roman" w:eastAsia="Times New Roman" w:hAnsi="Times New Roman" w:cs="Times New Roman"/>
      <w:sz w:val="28"/>
      <w:szCs w:val="24"/>
    </w:rPr>
  </w:style>
  <w:style w:type="paragraph" w:styleId="ListParagraph">
    <w:name w:val="List Paragraph"/>
    <w:basedOn w:val="Normal"/>
    <w:uiPriority w:val="34"/>
    <w:qFormat/>
    <w:rsid w:val="007452A3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335"/>
  </w:style>
  <w:style w:type="paragraph" w:styleId="Footer">
    <w:name w:val="footer"/>
    <w:basedOn w:val="Normal"/>
    <w:link w:val="Foot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335"/>
  </w:style>
  <w:style w:type="paragraph" w:styleId="NoSpacing">
    <w:name w:val="No Spacing"/>
    <w:link w:val="NoSpacingChar"/>
    <w:uiPriority w:val="1"/>
    <w:qFormat/>
    <w:rsid w:val="00E24335"/>
    <w:pPr>
      <w:spacing w:after="0" w:line="240" w:lineRule="auto"/>
    </w:pPr>
    <w:rPr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24335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000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117" Type="http://schemas.openxmlformats.org/officeDocument/2006/relationships/oleObject" Target="embeddings/oleObject53.bin"/><Relationship Id="rId21" Type="http://schemas.openxmlformats.org/officeDocument/2006/relationships/image" Target="media/image7.wmf"/><Relationship Id="rId42" Type="http://schemas.openxmlformats.org/officeDocument/2006/relationships/image" Target="media/image16.wmf"/><Relationship Id="rId47" Type="http://schemas.openxmlformats.org/officeDocument/2006/relationships/oleObject" Target="embeddings/oleObject18.bin"/><Relationship Id="rId63" Type="http://schemas.openxmlformats.org/officeDocument/2006/relationships/oleObject" Target="embeddings/oleObject26.bin"/><Relationship Id="rId68" Type="http://schemas.openxmlformats.org/officeDocument/2006/relationships/image" Target="media/image29.png"/><Relationship Id="rId84" Type="http://schemas.openxmlformats.org/officeDocument/2006/relationships/image" Target="media/image37.wmf"/><Relationship Id="rId89" Type="http://schemas.openxmlformats.org/officeDocument/2006/relationships/oleObject" Target="embeddings/oleObject39.bin"/><Relationship Id="rId112" Type="http://schemas.openxmlformats.org/officeDocument/2006/relationships/image" Target="media/image51.wmf"/><Relationship Id="rId16" Type="http://schemas.openxmlformats.org/officeDocument/2006/relationships/oleObject" Target="embeddings/oleObject4.bin"/><Relationship Id="rId107" Type="http://schemas.openxmlformats.org/officeDocument/2006/relationships/oleObject" Target="embeddings/oleObject48.bin"/><Relationship Id="rId11" Type="http://schemas.openxmlformats.org/officeDocument/2006/relationships/image" Target="media/image2.png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header" Target="header1.xml"/><Relationship Id="rId40" Type="http://schemas.openxmlformats.org/officeDocument/2006/relationships/image" Target="media/image15.png"/><Relationship Id="rId45" Type="http://schemas.openxmlformats.org/officeDocument/2006/relationships/oleObject" Target="embeddings/oleObject17.bin"/><Relationship Id="rId53" Type="http://schemas.openxmlformats.org/officeDocument/2006/relationships/oleObject" Target="embeddings/oleObject21.bin"/><Relationship Id="rId58" Type="http://schemas.openxmlformats.org/officeDocument/2006/relationships/image" Target="media/image24.wmf"/><Relationship Id="rId66" Type="http://schemas.openxmlformats.org/officeDocument/2006/relationships/image" Target="media/image28.wmf"/><Relationship Id="rId74" Type="http://schemas.openxmlformats.org/officeDocument/2006/relationships/image" Target="media/image32.png"/><Relationship Id="rId79" Type="http://schemas.openxmlformats.org/officeDocument/2006/relationships/oleObject" Target="embeddings/oleObject34.bin"/><Relationship Id="rId87" Type="http://schemas.openxmlformats.org/officeDocument/2006/relationships/oleObject" Target="embeddings/oleObject38.bin"/><Relationship Id="rId102" Type="http://schemas.openxmlformats.org/officeDocument/2006/relationships/image" Target="media/image46.wmf"/><Relationship Id="rId110" Type="http://schemas.openxmlformats.org/officeDocument/2006/relationships/image" Target="media/image50.png"/><Relationship Id="rId115" Type="http://schemas.openxmlformats.org/officeDocument/2006/relationships/oleObject" Target="embeddings/oleObject52.bin"/><Relationship Id="rId5" Type="http://schemas.openxmlformats.org/officeDocument/2006/relationships/settings" Target="settings.xml"/><Relationship Id="rId61" Type="http://schemas.openxmlformats.org/officeDocument/2006/relationships/oleObject" Target="embeddings/oleObject25.bin"/><Relationship Id="rId82" Type="http://schemas.openxmlformats.org/officeDocument/2006/relationships/image" Target="media/image36.png"/><Relationship Id="rId90" Type="http://schemas.openxmlformats.org/officeDocument/2006/relationships/image" Target="media/image40.png"/><Relationship Id="rId95" Type="http://schemas.openxmlformats.org/officeDocument/2006/relationships/oleObject" Target="embeddings/oleObject42.bin"/><Relationship Id="rId19" Type="http://schemas.openxmlformats.org/officeDocument/2006/relationships/image" Target="media/image6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png"/><Relationship Id="rId30" Type="http://schemas.openxmlformats.org/officeDocument/2006/relationships/oleObject" Target="embeddings/oleObject11.bin"/><Relationship Id="rId35" Type="http://schemas.openxmlformats.org/officeDocument/2006/relationships/image" Target="media/image14.png"/><Relationship Id="rId43" Type="http://schemas.openxmlformats.org/officeDocument/2006/relationships/oleObject" Target="embeddings/oleObject16.bin"/><Relationship Id="rId48" Type="http://schemas.openxmlformats.org/officeDocument/2006/relationships/image" Target="media/image19.wmf"/><Relationship Id="rId56" Type="http://schemas.openxmlformats.org/officeDocument/2006/relationships/image" Target="media/image23.wmf"/><Relationship Id="rId64" Type="http://schemas.openxmlformats.org/officeDocument/2006/relationships/image" Target="media/image27.png"/><Relationship Id="rId69" Type="http://schemas.openxmlformats.org/officeDocument/2006/relationships/oleObject" Target="embeddings/oleObject29.bin"/><Relationship Id="rId77" Type="http://schemas.openxmlformats.org/officeDocument/2006/relationships/oleObject" Target="embeddings/oleObject33.bin"/><Relationship Id="rId100" Type="http://schemas.openxmlformats.org/officeDocument/2006/relationships/image" Target="media/image45.wmf"/><Relationship Id="rId105" Type="http://schemas.openxmlformats.org/officeDocument/2006/relationships/oleObject" Target="embeddings/oleObject47.bin"/><Relationship Id="rId113" Type="http://schemas.openxmlformats.org/officeDocument/2006/relationships/oleObject" Target="embeddings/oleObject51.bin"/><Relationship Id="rId118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oleObject" Target="embeddings/oleObject20.bin"/><Relationship Id="rId72" Type="http://schemas.openxmlformats.org/officeDocument/2006/relationships/image" Target="media/image31.png"/><Relationship Id="rId80" Type="http://schemas.openxmlformats.org/officeDocument/2006/relationships/image" Target="media/image35.wmf"/><Relationship Id="rId85" Type="http://schemas.openxmlformats.org/officeDocument/2006/relationships/oleObject" Target="embeddings/oleObject37.bin"/><Relationship Id="rId93" Type="http://schemas.openxmlformats.org/officeDocument/2006/relationships/oleObject" Target="embeddings/oleObject41.bin"/><Relationship Id="rId98" Type="http://schemas.openxmlformats.org/officeDocument/2006/relationships/image" Target="media/image44.wmf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9.wmf"/><Relationship Id="rId33" Type="http://schemas.openxmlformats.org/officeDocument/2006/relationships/image" Target="media/image13.png"/><Relationship Id="rId38" Type="http://schemas.openxmlformats.org/officeDocument/2006/relationships/footer" Target="footer1.xml"/><Relationship Id="rId46" Type="http://schemas.openxmlformats.org/officeDocument/2006/relationships/image" Target="media/image18.wmf"/><Relationship Id="rId59" Type="http://schemas.openxmlformats.org/officeDocument/2006/relationships/oleObject" Target="embeddings/oleObject24.bin"/><Relationship Id="rId67" Type="http://schemas.openxmlformats.org/officeDocument/2006/relationships/oleObject" Target="embeddings/oleObject28.bin"/><Relationship Id="rId103" Type="http://schemas.openxmlformats.org/officeDocument/2006/relationships/oleObject" Target="embeddings/oleObject46.bin"/><Relationship Id="rId108" Type="http://schemas.openxmlformats.org/officeDocument/2006/relationships/image" Target="media/image49.wmf"/><Relationship Id="rId116" Type="http://schemas.openxmlformats.org/officeDocument/2006/relationships/image" Target="media/image53.wmf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5.bin"/><Relationship Id="rId54" Type="http://schemas.openxmlformats.org/officeDocument/2006/relationships/image" Target="media/image22.wmf"/><Relationship Id="rId62" Type="http://schemas.openxmlformats.org/officeDocument/2006/relationships/image" Target="media/image26.png"/><Relationship Id="rId70" Type="http://schemas.openxmlformats.org/officeDocument/2006/relationships/image" Target="media/image30.wmf"/><Relationship Id="rId75" Type="http://schemas.openxmlformats.org/officeDocument/2006/relationships/oleObject" Target="embeddings/oleObject32.bin"/><Relationship Id="rId83" Type="http://schemas.openxmlformats.org/officeDocument/2006/relationships/oleObject" Target="embeddings/oleObject36.bin"/><Relationship Id="rId88" Type="http://schemas.openxmlformats.org/officeDocument/2006/relationships/image" Target="media/image39.png"/><Relationship Id="rId91" Type="http://schemas.openxmlformats.org/officeDocument/2006/relationships/oleObject" Target="embeddings/oleObject40.bin"/><Relationship Id="rId96" Type="http://schemas.openxmlformats.org/officeDocument/2006/relationships/image" Target="media/image43.wmf"/><Relationship Id="rId111" Type="http://schemas.openxmlformats.org/officeDocument/2006/relationships/oleObject" Target="embeddings/oleObject50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image" Target="media/image8.png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oleObject" Target="embeddings/oleObject19.bin"/><Relationship Id="rId57" Type="http://schemas.openxmlformats.org/officeDocument/2006/relationships/oleObject" Target="embeddings/oleObject23.bin"/><Relationship Id="rId106" Type="http://schemas.openxmlformats.org/officeDocument/2006/relationships/image" Target="media/image48.wmf"/><Relationship Id="rId114" Type="http://schemas.openxmlformats.org/officeDocument/2006/relationships/image" Target="media/image52.wmf"/><Relationship Id="rId119" Type="http://schemas.openxmlformats.org/officeDocument/2006/relationships/theme" Target="theme/theme1.xml"/><Relationship Id="rId10" Type="http://schemas.openxmlformats.org/officeDocument/2006/relationships/oleObject" Target="embeddings/oleObject1.bin"/><Relationship Id="rId31" Type="http://schemas.openxmlformats.org/officeDocument/2006/relationships/image" Target="media/image12.wmf"/><Relationship Id="rId44" Type="http://schemas.openxmlformats.org/officeDocument/2006/relationships/image" Target="media/image17.wmf"/><Relationship Id="rId52" Type="http://schemas.openxmlformats.org/officeDocument/2006/relationships/image" Target="media/image21.wmf"/><Relationship Id="rId60" Type="http://schemas.openxmlformats.org/officeDocument/2006/relationships/image" Target="media/image25.png"/><Relationship Id="rId65" Type="http://schemas.openxmlformats.org/officeDocument/2006/relationships/oleObject" Target="embeddings/oleObject27.bin"/><Relationship Id="rId73" Type="http://schemas.openxmlformats.org/officeDocument/2006/relationships/oleObject" Target="embeddings/oleObject31.bin"/><Relationship Id="rId78" Type="http://schemas.openxmlformats.org/officeDocument/2006/relationships/image" Target="media/image34.png"/><Relationship Id="rId81" Type="http://schemas.openxmlformats.org/officeDocument/2006/relationships/oleObject" Target="embeddings/oleObject35.bin"/><Relationship Id="rId86" Type="http://schemas.openxmlformats.org/officeDocument/2006/relationships/image" Target="media/image38.png"/><Relationship Id="rId94" Type="http://schemas.openxmlformats.org/officeDocument/2006/relationships/image" Target="media/image42.wmf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39" Type="http://schemas.openxmlformats.org/officeDocument/2006/relationships/header" Target="header2.xml"/><Relationship Id="rId109" Type="http://schemas.openxmlformats.org/officeDocument/2006/relationships/oleObject" Target="embeddings/oleObject49.bin"/><Relationship Id="rId34" Type="http://schemas.openxmlformats.org/officeDocument/2006/relationships/oleObject" Target="embeddings/oleObject13.bin"/><Relationship Id="rId50" Type="http://schemas.openxmlformats.org/officeDocument/2006/relationships/image" Target="media/image20.png"/><Relationship Id="rId55" Type="http://schemas.openxmlformats.org/officeDocument/2006/relationships/oleObject" Target="embeddings/oleObject22.bin"/><Relationship Id="rId76" Type="http://schemas.openxmlformats.org/officeDocument/2006/relationships/image" Target="media/image33.png"/><Relationship Id="rId97" Type="http://schemas.openxmlformats.org/officeDocument/2006/relationships/oleObject" Target="embeddings/oleObject43.bin"/><Relationship Id="rId104" Type="http://schemas.openxmlformats.org/officeDocument/2006/relationships/image" Target="media/image47.wmf"/><Relationship Id="rId7" Type="http://schemas.openxmlformats.org/officeDocument/2006/relationships/footnotes" Target="footnotes.xml"/><Relationship Id="rId71" Type="http://schemas.openxmlformats.org/officeDocument/2006/relationships/oleObject" Target="embeddings/oleObject30.bin"/><Relationship Id="rId92" Type="http://schemas.openxmlformats.org/officeDocument/2006/relationships/image" Target="media/image41.wmf"/><Relationship Id="rId2" Type="http://schemas.openxmlformats.org/officeDocument/2006/relationships/numbering" Target="numbering.xml"/><Relationship Id="rId29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Garrys%20data\BACKUP\WME%20Pty%20Ltd\WME%20Mathematics%20Assessment%20Bank%202012\Basic%20Test%20201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9365E6-D233-42F3-B63B-83C418039D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Basic Test 2012</Template>
  <TotalTime>218</TotalTime>
  <Pages>11</Pages>
  <Words>1421</Words>
  <Characters>8104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Western Trials</Company>
  <LinksUpToDate>false</LinksUpToDate>
  <CharactersWithSpaces>9506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Garry</dc:creator>
  <cp:lastModifiedBy>Garry</cp:lastModifiedBy>
  <cp:revision>12</cp:revision>
  <dcterms:created xsi:type="dcterms:W3CDTF">2011-12-12T20:27:00Z</dcterms:created>
  <dcterms:modified xsi:type="dcterms:W3CDTF">2012-03-03T22:34:00Z</dcterms:modified>
</cp:coreProperties>
</file>