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1417"/>
        <w:gridCol w:w="3827"/>
        <w:gridCol w:w="213"/>
        <w:gridCol w:w="4607"/>
      </w:tblGrid>
      <w:tr w:rsidR="004A7FD9" w:rsidRPr="004E1905" w:rsidTr="005D4239">
        <w:tc>
          <w:tcPr>
            <w:tcW w:w="1951" w:type="dxa"/>
            <w:gridSpan w:val="2"/>
            <w:vMerge w:val="restart"/>
            <w:tcBorders>
              <w:top w:val="nil"/>
            </w:tcBorders>
            <w:vAlign w:val="center"/>
          </w:tcPr>
          <w:p w:rsidR="004A7FD9" w:rsidRDefault="004A7FD9" w:rsidP="003157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E1905">
              <w:rPr>
                <w:rFonts w:ascii="Times New Roman" w:hAnsi="Times New Roman" w:cs="Times New Roman"/>
                <w:sz w:val="36"/>
                <w:szCs w:val="36"/>
              </w:rPr>
              <w:t>Year</w:t>
            </w:r>
          </w:p>
          <w:p w:rsidR="00EA78AC" w:rsidRPr="004E1905" w:rsidRDefault="00EA78AC" w:rsidP="003157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9</w:t>
            </w:r>
          </w:p>
        </w:tc>
        <w:tc>
          <w:tcPr>
            <w:tcW w:w="4040" w:type="dxa"/>
            <w:gridSpan w:val="2"/>
            <w:tcBorders>
              <w:top w:val="nil"/>
              <w:bottom w:val="nil"/>
            </w:tcBorders>
            <w:vAlign w:val="center"/>
          </w:tcPr>
          <w:p w:rsidR="004A7FD9" w:rsidRDefault="00EA78AC" w:rsidP="00915C54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Mathematics </w:t>
            </w:r>
            <w:r w:rsidR="004A7FD9">
              <w:rPr>
                <w:rFonts w:ascii="Times New Roman" w:hAnsi="Times New Roman" w:cs="Times New Roman"/>
                <w:sz w:val="36"/>
                <w:szCs w:val="36"/>
              </w:rPr>
              <w:t>Test</w:t>
            </w:r>
          </w:p>
          <w:p w:rsidR="00EA78AC" w:rsidRDefault="00272DCF" w:rsidP="00915C54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Area of Plane Shapes</w:t>
            </w:r>
          </w:p>
          <w:p w:rsidR="004A7FD9" w:rsidRDefault="004A7FD9" w:rsidP="00EA78A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607" w:type="dxa"/>
            <w:tcBorders>
              <w:top w:val="nil"/>
              <w:bottom w:val="nil"/>
            </w:tcBorders>
            <w:vAlign w:val="center"/>
          </w:tcPr>
          <w:p w:rsidR="004A7FD9" w:rsidRDefault="004A7FD9" w:rsidP="00E03174">
            <w:pPr>
              <w:jc w:val="right"/>
              <w:rPr>
                <w:rFonts w:ascii="Times New Roman" w:hAnsi="Times New Roman" w:cs="Times New Roman"/>
                <w:sz w:val="36"/>
                <w:szCs w:val="36"/>
              </w:rPr>
            </w:pPr>
            <w:r w:rsidRPr="00F670BA">
              <w:rPr>
                <w:rFonts w:ascii="Times New Roman" w:hAnsi="Times New Roman" w:cs="Times New Roman"/>
                <w:sz w:val="36"/>
                <w:szCs w:val="36"/>
              </w:rPr>
              <w:t>Calculator</w:t>
            </w:r>
            <w:r w:rsidR="00272DCF">
              <w:rPr>
                <w:rFonts w:ascii="Times New Roman" w:hAnsi="Times New Roman" w:cs="Times New Roman"/>
                <w:sz w:val="36"/>
                <w:szCs w:val="36"/>
              </w:rPr>
              <w:t xml:space="preserve"> Allowed</w:t>
            </w:r>
          </w:p>
          <w:p w:rsidR="004A7FD9" w:rsidRPr="004E1905" w:rsidRDefault="004A7FD9" w:rsidP="00FB0EC3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4A7FD9" w:rsidRPr="004E1905" w:rsidTr="005D4239">
        <w:tc>
          <w:tcPr>
            <w:tcW w:w="1951" w:type="dxa"/>
            <w:gridSpan w:val="2"/>
            <w:vMerge/>
            <w:tcBorders>
              <w:bottom w:val="nil"/>
            </w:tcBorders>
            <w:vAlign w:val="center"/>
          </w:tcPr>
          <w:p w:rsidR="004A7FD9" w:rsidRPr="004E1905" w:rsidRDefault="004A7FD9" w:rsidP="00915C54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827" w:type="dxa"/>
            <w:tcBorders>
              <w:top w:val="nil"/>
              <w:bottom w:val="nil"/>
            </w:tcBorders>
            <w:vAlign w:val="center"/>
          </w:tcPr>
          <w:p w:rsidR="004A7FD9" w:rsidRPr="004E1905" w:rsidRDefault="004A7FD9" w:rsidP="00915C54">
            <w:pPr>
              <w:spacing w:before="120" w:after="120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F670BA">
              <w:rPr>
                <w:rFonts w:ascii="Times New Roman" w:hAnsi="Times New Roman" w:cs="Times New Roman"/>
                <w:sz w:val="36"/>
                <w:szCs w:val="36"/>
              </w:rPr>
              <w:t>Short Answer Section</w:t>
            </w:r>
          </w:p>
        </w:tc>
        <w:tc>
          <w:tcPr>
            <w:tcW w:w="4820" w:type="dxa"/>
            <w:gridSpan w:val="2"/>
            <w:tcBorders>
              <w:top w:val="nil"/>
              <w:bottom w:val="nil"/>
            </w:tcBorders>
            <w:vAlign w:val="bottom"/>
          </w:tcPr>
          <w:p w:rsidR="004A7FD9" w:rsidRPr="004E1905" w:rsidRDefault="004A7FD9" w:rsidP="00FB0E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Name : __________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________</w:t>
            </w: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____</w:t>
            </w:r>
          </w:p>
        </w:tc>
      </w:tr>
      <w:tr w:rsidR="004A7FD9" w:rsidRPr="00F670BA" w:rsidTr="005D4239">
        <w:trPr>
          <w:cantSplit/>
        </w:trPr>
        <w:tc>
          <w:tcPr>
            <w:tcW w:w="534" w:type="dxa"/>
            <w:tcBorders>
              <w:bottom w:val="single" w:sz="4" w:space="0" w:color="000000" w:themeColor="text1"/>
            </w:tcBorders>
          </w:tcPr>
          <w:p w:rsidR="004A7FD9" w:rsidRDefault="004A7FD9" w:rsidP="00FB0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A7FD9" w:rsidRDefault="004A7FD9" w:rsidP="00FB0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A7FD9" w:rsidRPr="004E1905" w:rsidRDefault="004A7FD9" w:rsidP="00FB0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64" w:type="dxa"/>
            <w:gridSpan w:val="4"/>
            <w:tcBorders>
              <w:bottom w:val="single" w:sz="4" w:space="0" w:color="000000" w:themeColor="text1"/>
            </w:tcBorders>
          </w:tcPr>
          <w:p w:rsidR="004A7FD9" w:rsidRDefault="004A7FD9" w:rsidP="00FB0E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A7FD9" w:rsidRDefault="004A7FD9" w:rsidP="00FB0E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all working and answers in the spaces provided on this test paper.</w:t>
            </w:r>
          </w:p>
          <w:p w:rsidR="004A7FD9" w:rsidRPr="00F670BA" w:rsidRDefault="004A7FD9" w:rsidP="00FB0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A7FD9" w:rsidRPr="004E1905" w:rsidTr="005D4239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4A7FD9" w:rsidRPr="004E1905" w:rsidRDefault="004A7FD9" w:rsidP="00FB0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A375CA" w:rsidRPr="00EE6324" w:rsidRDefault="00A375CA" w:rsidP="00A375CA">
            <w:pPr>
              <w:ind w:right="5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Find the area of the triangle</w:t>
            </w:r>
            <w:r w:rsidRPr="00EE632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A375CA" w:rsidRDefault="00D66699" w:rsidP="00A375C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45" type="#_x0000_t75" style="position:absolute;margin-left:53.2pt;margin-top:10.4pt;width:179.2pt;height:92.05pt;z-index:251709952;mso-position-horizontal-relative:text;mso-position-vertical-relative:text">
                  <v:imagedata r:id="rId9" o:title=""/>
                </v:shape>
                <o:OLEObject Type="Embed" ProgID="FXDraw3.Document" ShapeID="_x0000_s1045" DrawAspect="Content" ObjectID="_1392355441" r:id="rId10"/>
              </w:pict>
            </w:r>
          </w:p>
          <w:p w:rsidR="00A375CA" w:rsidRPr="00EE6324" w:rsidRDefault="00A375CA" w:rsidP="00A375C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75CA" w:rsidRPr="00EE6324" w:rsidRDefault="00A375CA" w:rsidP="00A375C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75CA" w:rsidRDefault="00A375CA" w:rsidP="00A375C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</w:t>
            </w:r>
          </w:p>
          <w:p w:rsidR="00A375CA" w:rsidRDefault="00A375CA" w:rsidP="00A375C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75CA" w:rsidRPr="00FF1B42" w:rsidRDefault="00A375CA" w:rsidP="00A375C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</w:t>
            </w:r>
          </w:p>
          <w:p w:rsidR="00A375CA" w:rsidRPr="00FF1B42" w:rsidRDefault="00A375CA" w:rsidP="00A375C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A375CA" w:rsidRDefault="00A375CA" w:rsidP="00A375C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</w:t>
            </w:r>
          </w:p>
          <w:p w:rsidR="00A375CA" w:rsidRDefault="00A375CA" w:rsidP="00A375C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75CA" w:rsidRPr="00FF1B42" w:rsidRDefault="00A375CA" w:rsidP="00A375C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</w:t>
            </w:r>
          </w:p>
          <w:p w:rsidR="00EA78AC" w:rsidRPr="004E1905" w:rsidRDefault="00EA78AC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A7FD9" w:rsidRPr="004E1905" w:rsidTr="005D4239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4A7FD9" w:rsidRPr="004E1905" w:rsidRDefault="004A7FD9" w:rsidP="00FB0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A375CA" w:rsidRPr="00EE6324" w:rsidRDefault="00A375CA" w:rsidP="00A375CA">
            <w:pPr>
              <w:ind w:right="5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Find the area of the circle correct to 1 decimal place</w:t>
            </w:r>
            <w:r w:rsidRPr="00EE632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A375CA" w:rsidRDefault="00D66699" w:rsidP="00A375C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46" type="#_x0000_t75" style="position:absolute;margin-left:59.95pt;margin-top:10.4pt;width:128.6pt;height:123.55pt;z-index:251710976;mso-position-horizontal-relative:text;mso-position-vertical-relative:text">
                  <v:imagedata r:id="rId11" o:title=""/>
                </v:shape>
                <o:OLEObject Type="Embed" ProgID="FXDraw3.Document" ShapeID="_x0000_s1046" DrawAspect="Content" ObjectID="_1392355442" r:id="rId12"/>
              </w:pict>
            </w:r>
          </w:p>
          <w:p w:rsidR="00A375CA" w:rsidRPr="00EE6324" w:rsidRDefault="00A375CA" w:rsidP="00A375C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75CA" w:rsidRPr="00EE6324" w:rsidRDefault="00A375CA" w:rsidP="00A375C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75CA" w:rsidRDefault="00A375CA" w:rsidP="00A375C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</w:t>
            </w:r>
          </w:p>
          <w:p w:rsidR="00A375CA" w:rsidRDefault="00A375CA" w:rsidP="00A375C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75CA" w:rsidRPr="00FF1B42" w:rsidRDefault="00A375CA" w:rsidP="00A375C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</w:t>
            </w:r>
          </w:p>
          <w:p w:rsidR="00A375CA" w:rsidRPr="00FF1B42" w:rsidRDefault="00A375CA" w:rsidP="00A375C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A375CA" w:rsidRDefault="00A375CA" w:rsidP="00A375C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</w:t>
            </w:r>
          </w:p>
          <w:p w:rsidR="00A375CA" w:rsidRDefault="00A375CA" w:rsidP="00A375C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75CA" w:rsidRPr="00FF1B42" w:rsidRDefault="00A375CA" w:rsidP="00A375C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</w:t>
            </w:r>
          </w:p>
          <w:p w:rsidR="004A7FD9" w:rsidRPr="004E1905" w:rsidRDefault="004A7FD9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78AC" w:rsidRPr="004E1905" w:rsidTr="00E03174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:rsidR="00EA78AC" w:rsidRPr="004E1905" w:rsidRDefault="00EA78AC" w:rsidP="00FB0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:rsidR="00EA78AC" w:rsidRDefault="00A375CA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rectangular field measures 2.4 km by 900 m. What is its area in hectares?</w:t>
            </w:r>
          </w:p>
          <w:p w:rsidR="00EA78AC" w:rsidRPr="00FF1B42" w:rsidRDefault="00EA78AC" w:rsidP="00FB0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EA78AC" w:rsidRPr="00FF1B42" w:rsidRDefault="00EA78AC" w:rsidP="00FB0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EA78AC" w:rsidRPr="004E1905" w:rsidRDefault="00EA78AC" w:rsidP="00FB0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</w:tc>
      </w:tr>
      <w:tr w:rsidR="00A375CA" w:rsidRPr="004E1905" w:rsidTr="00E03174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:rsidR="00A375CA" w:rsidRPr="004E1905" w:rsidRDefault="00A375CA" w:rsidP="00FB0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:rsidR="00A375CA" w:rsidRPr="00EE6324" w:rsidRDefault="005D4239" w:rsidP="000455FC">
            <w:pPr>
              <w:ind w:right="5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Find the area of the rhombus</w:t>
            </w:r>
            <w:r w:rsidR="00A375CA" w:rsidRPr="00EE632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A375CA" w:rsidRDefault="00D66699" w:rsidP="000455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4E70D726">
                <v:shape id="_x0000_s1047" type="#_x0000_t75" style="position:absolute;margin-left:18.7pt;margin-top:11.15pt;width:172.9pt;height:109.1pt;z-index:251712000;mso-position-horizontal-relative:text;mso-position-vertical-relative:text">
                  <v:imagedata r:id="rId13" o:title=""/>
                </v:shape>
                <o:OLEObject Type="Embed" ProgID="FXDraw3.Document" ShapeID="_x0000_s1047" DrawAspect="Content" ObjectID="_1392355443" r:id="rId14"/>
              </w:pict>
            </w:r>
          </w:p>
          <w:p w:rsidR="00A375CA" w:rsidRPr="00EE6324" w:rsidRDefault="00A375CA" w:rsidP="000455F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75CA" w:rsidRPr="00EE6324" w:rsidRDefault="00A375CA" w:rsidP="000455F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75CA" w:rsidRDefault="00A375CA" w:rsidP="000455F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</w:t>
            </w:r>
          </w:p>
          <w:p w:rsidR="00A375CA" w:rsidRDefault="00A375CA" w:rsidP="000455F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75CA" w:rsidRPr="00FF1B42" w:rsidRDefault="00A375CA" w:rsidP="000455F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</w:t>
            </w:r>
          </w:p>
          <w:p w:rsidR="00A375CA" w:rsidRPr="00FF1B42" w:rsidRDefault="00A375CA" w:rsidP="000455F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A375CA" w:rsidRDefault="00A375CA" w:rsidP="000455F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</w:t>
            </w:r>
          </w:p>
          <w:p w:rsidR="00A375CA" w:rsidRDefault="00A375CA" w:rsidP="000455F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75CA" w:rsidRPr="00FF1B42" w:rsidRDefault="00A375CA" w:rsidP="000455F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</w:t>
            </w:r>
          </w:p>
          <w:p w:rsidR="00A375CA" w:rsidRPr="004E1905" w:rsidRDefault="00A375CA" w:rsidP="000455F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D4239" w:rsidRPr="004E1905" w:rsidTr="00E03174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5D4239" w:rsidRDefault="005D4239" w:rsidP="00FB0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5D4239" w:rsidRPr="00EE6324" w:rsidRDefault="005D4239" w:rsidP="005D4239">
            <w:pPr>
              <w:ind w:right="5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Find the area of the trapezium</w:t>
            </w:r>
            <w:r w:rsidRPr="00EE632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5D4239" w:rsidRDefault="00D66699" w:rsidP="005D42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50" type="#_x0000_t75" style="position:absolute;margin-left:18.7pt;margin-top:11.15pt;width:160.1pt;height:145.75pt;z-index:251715072;mso-position-horizontal-relative:text;mso-position-vertical-relative:text">
                  <v:imagedata r:id="rId15" o:title=""/>
                </v:shape>
                <o:OLEObject Type="Embed" ProgID="FXDraw3.Document" ShapeID="_x0000_s1050" DrawAspect="Content" ObjectID="_1392355444" r:id="rId16"/>
              </w:pict>
            </w:r>
          </w:p>
          <w:p w:rsidR="005D4239" w:rsidRPr="00EE6324" w:rsidRDefault="005D4239" w:rsidP="005D423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D4239" w:rsidRPr="00EE6324" w:rsidRDefault="005D4239" w:rsidP="005D4239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D4239" w:rsidRDefault="005D4239" w:rsidP="005D4239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</w:t>
            </w:r>
          </w:p>
          <w:p w:rsidR="005D4239" w:rsidRDefault="005D4239" w:rsidP="005D4239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D4239" w:rsidRPr="00FF1B42" w:rsidRDefault="005D4239" w:rsidP="005D4239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</w:t>
            </w:r>
          </w:p>
          <w:p w:rsidR="005D4239" w:rsidRPr="00FF1B42" w:rsidRDefault="005D4239" w:rsidP="005D4239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5D4239" w:rsidRDefault="005D4239" w:rsidP="005D4239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</w:t>
            </w:r>
          </w:p>
          <w:p w:rsidR="005D4239" w:rsidRDefault="005D4239" w:rsidP="005D4239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D4239" w:rsidRDefault="005D4239" w:rsidP="005D4239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</w:t>
            </w:r>
          </w:p>
          <w:p w:rsidR="005D4239" w:rsidRPr="00FF1B42" w:rsidRDefault="005D4239" w:rsidP="005D4239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D4239" w:rsidRDefault="005D4239" w:rsidP="005D4239">
            <w:pPr>
              <w:ind w:right="542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D4239" w:rsidRPr="004E1905" w:rsidTr="005D4239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5D4239" w:rsidRPr="004E1905" w:rsidRDefault="005D4239" w:rsidP="00FB0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5D4239" w:rsidRPr="00EE6324" w:rsidRDefault="005D4239" w:rsidP="008F1143">
            <w:pPr>
              <w:ind w:right="5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Find the area of the shape</w:t>
            </w:r>
            <w:r w:rsidRPr="00EE632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5D4239" w:rsidRDefault="00D66699" w:rsidP="008F11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49" type="#_x0000_t75" style="position:absolute;margin-left:6.7pt;margin-top:2.15pt;width:227.75pt;height:144.75pt;z-index:251714048;mso-position-horizontal-relative:text;mso-position-vertical-relative:text">
                  <v:imagedata r:id="rId17" o:title=""/>
                </v:shape>
                <o:OLEObject Type="Embed" ProgID="FXDraw3.Document" ShapeID="_x0000_s1049" DrawAspect="Content" ObjectID="_1392355445" r:id="rId18"/>
              </w:pict>
            </w:r>
          </w:p>
          <w:p w:rsidR="005D4239" w:rsidRPr="00EE6324" w:rsidRDefault="005D4239" w:rsidP="008F114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D4239" w:rsidRPr="00EE6324" w:rsidRDefault="005D4239" w:rsidP="00A375C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D4239" w:rsidRDefault="005D4239" w:rsidP="00A375C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</w:t>
            </w:r>
          </w:p>
          <w:p w:rsidR="005D4239" w:rsidRDefault="005D4239" w:rsidP="00A375C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D4239" w:rsidRPr="00FF1B42" w:rsidRDefault="005D4239" w:rsidP="00A375C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</w:t>
            </w:r>
          </w:p>
          <w:p w:rsidR="005D4239" w:rsidRPr="00FF1B42" w:rsidRDefault="005D4239" w:rsidP="00A375C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5D4239" w:rsidRDefault="005D4239" w:rsidP="00A375C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</w:t>
            </w:r>
          </w:p>
          <w:p w:rsidR="005D4239" w:rsidRDefault="005D4239" w:rsidP="00A375C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D4239" w:rsidRPr="00FF1B42" w:rsidRDefault="005D4239" w:rsidP="00A375C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</w:t>
            </w:r>
          </w:p>
          <w:p w:rsidR="005D4239" w:rsidRPr="004E1905" w:rsidRDefault="005D4239" w:rsidP="008F114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D4239" w:rsidRPr="004E1905" w:rsidTr="005D4239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5D4239" w:rsidRPr="004E1905" w:rsidRDefault="005D4239" w:rsidP="00FB0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5D4239" w:rsidRDefault="00D66699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48" type="#_x0000_t75" style="position:absolute;margin-left:276.3pt;margin-top:10.8pt;width:197.55pt;height:128.55pt;z-index:251713024;mso-position-horizontal-relative:text;mso-position-vertical-relative:text">
                  <v:imagedata r:id="rId19" o:title=""/>
                </v:shape>
                <o:OLEObject Type="Embed" ProgID="FXDraw3.Document" ShapeID="_x0000_s1048" DrawAspect="Content" ObjectID="_1392355446" r:id="rId20"/>
              </w:pict>
            </w:r>
            <w:r w:rsidR="005D4239">
              <w:rPr>
                <w:rFonts w:ascii="Times New Roman" w:hAnsi="Times New Roman" w:cs="Times New Roman"/>
                <w:sz w:val="24"/>
                <w:szCs w:val="24"/>
              </w:rPr>
              <w:t>Find the area of the shape.</w:t>
            </w:r>
          </w:p>
          <w:p w:rsidR="005D4239" w:rsidRDefault="005D4239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D4239" w:rsidRDefault="005D4239" w:rsidP="00FB0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</w:t>
            </w:r>
          </w:p>
          <w:p w:rsidR="005D4239" w:rsidRDefault="005D4239" w:rsidP="00FB0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D4239" w:rsidRPr="00FF1B42" w:rsidRDefault="005D4239" w:rsidP="00FB0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</w:t>
            </w:r>
          </w:p>
          <w:p w:rsidR="005D4239" w:rsidRPr="00FF1B42" w:rsidRDefault="005D4239" w:rsidP="00FB0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5D4239" w:rsidRDefault="005D4239" w:rsidP="008F11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</w:t>
            </w:r>
          </w:p>
          <w:p w:rsidR="005D4239" w:rsidRDefault="005D4239" w:rsidP="008F114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D4239" w:rsidRPr="00FF1B42" w:rsidRDefault="005D4239" w:rsidP="008F11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</w:t>
            </w:r>
          </w:p>
          <w:p w:rsidR="005D4239" w:rsidRPr="004E1905" w:rsidRDefault="005D4239" w:rsidP="00FB0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D4239" w:rsidRPr="004E1905" w:rsidTr="005D4239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5D4239" w:rsidRPr="004E1905" w:rsidRDefault="005D4239" w:rsidP="00FB0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5D4239" w:rsidRPr="00EE6324" w:rsidRDefault="001A1B2C" w:rsidP="001A1B2C">
            <w:pPr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cover for a child’s book is rectangular with a circular hole cut out of the front and no hole in the back. It is to be made </w:t>
            </w:r>
            <w:r w:rsidR="00D00783">
              <w:rPr>
                <w:rFonts w:ascii="Times New Roman" w:hAnsi="Times New Roman" w:cs="Times New Roman"/>
                <w:sz w:val="24"/>
                <w:szCs w:val="24"/>
              </w:rPr>
              <w:t xml:space="preserve">out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of card</w:t>
            </w:r>
            <w:r w:rsidR="005D4239" w:rsidRPr="00EE632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What area of card is needed for the cover?</w:t>
            </w:r>
          </w:p>
          <w:p w:rsidR="005D4239" w:rsidRDefault="00D66699" w:rsidP="000455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32457D7D">
                <v:shape id="_x0000_s1051" type="#_x0000_t75" style="position:absolute;margin-left:6.7pt;margin-top:8.9pt;width:252.45pt;height:117pt;z-index:251716096;mso-position-horizontal-relative:text;mso-position-vertical-relative:text">
                  <v:imagedata r:id="rId21" o:title=""/>
                </v:shape>
                <o:OLEObject Type="Embed" ProgID="FXDraw3.Document" ShapeID="_x0000_s1051" DrawAspect="Content" ObjectID="_1392355447" r:id="rId22"/>
              </w:pict>
            </w:r>
          </w:p>
          <w:p w:rsidR="005D4239" w:rsidRPr="00EE6324" w:rsidRDefault="005D4239" w:rsidP="000455F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D4239" w:rsidRPr="00EE6324" w:rsidRDefault="005D4239" w:rsidP="000455F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D4239" w:rsidRDefault="005D4239" w:rsidP="000455F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</w:t>
            </w:r>
          </w:p>
          <w:p w:rsidR="005D4239" w:rsidRDefault="005D4239" w:rsidP="000455F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D4239" w:rsidRPr="00FF1B42" w:rsidRDefault="005D4239" w:rsidP="000455F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</w:t>
            </w:r>
          </w:p>
          <w:p w:rsidR="005D4239" w:rsidRPr="00FF1B42" w:rsidRDefault="005D4239" w:rsidP="000455F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5D4239" w:rsidRDefault="005D4239" w:rsidP="000455F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</w:t>
            </w:r>
          </w:p>
          <w:p w:rsidR="005D4239" w:rsidRDefault="005D4239" w:rsidP="000455F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D4239" w:rsidRPr="00FF1B42" w:rsidRDefault="005D4239" w:rsidP="000455F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</w:t>
            </w:r>
          </w:p>
          <w:p w:rsidR="005D4239" w:rsidRPr="004E1905" w:rsidRDefault="005D4239" w:rsidP="000455F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D4239" w:rsidRPr="004E1905" w:rsidTr="005D4239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5D4239" w:rsidRPr="004E1905" w:rsidRDefault="005D4239" w:rsidP="00FB0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9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D00783" w:rsidRPr="00EE6324" w:rsidRDefault="00D00783" w:rsidP="00D00783">
            <w:pPr>
              <w:ind w:right="5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doormat is semicircular</w:t>
            </w:r>
            <w:r w:rsidRPr="00EE632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Find its area to the nearest 100cm</w:t>
            </w:r>
            <w:r w:rsidRPr="00D00783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D00783" w:rsidRDefault="00D66699" w:rsidP="00D007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52" type="#_x0000_t75" style="position:absolute;margin-left:18.7pt;margin-top:11.15pt;width:179.55pt;height:123.3pt;z-index:251717120;mso-position-horizontal-relative:text;mso-position-vertical-relative:text">
                  <v:imagedata r:id="rId23" o:title=""/>
                </v:shape>
                <o:OLEObject Type="Embed" ProgID="FXDraw3.Document" ShapeID="_x0000_s1052" DrawAspect="Content" ObjectID="_1392355448" r:id="rId24"/>
              </w:pict>
            </w:r>
          </w:p>
          <w:p w:rsidR="00D00783" w:rsidRPr="00EE6324" w:rsidRDefault="00D00783" w:rsidP="00D0078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00783" w:rsidRPr="00EE6324" w:rsidRDefault="00D00783" w:rsidP="00D0078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00783" w:rsidRDefault="00D00783" w:rsidP="00D0078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</w:t>
            </w:r>
          </w:p>
          <w:p w:rsidR="00D00783" w:rsidRDefault="00D00783" w:rsidP="00D0078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00783" w:rsidRPr="00FF1B42" w:rsidRDefault="00D00783" w:rsidP="00D0078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</w:t>
            </w:r>
          </w:p>
          <w:p w:rsidR="00D00783" w:rsidRPr="00FF1B42" w:rsidRDefault="00D00783" w:rsidP="00D0078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D00783" w:rsidRDefault="00D00783" w:rsidP="00D0078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</w:t>
            </w:r>
          </w:p>
          <w:p w:rsidR="00D00783" w:rsidRDefault="00D00783" w:rsidP="00D0078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00783" w:rsidRPr="00FF1B42" w:rsidRDefault="00D00783" w:rsidP="00D0078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</w:t>
            </w:r>
          </w:p>
          <w:p w:rsidR="005D4239" w:rsidRPr="004E1905" w:rsidRDefault="005D4239" w:rsidP="00FB0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00783" w:rsidRPr="004E1905" w:rsidTr="005D4239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D00783" w:rsidRPr="004E1905" w:rsidRDefault="00D00783" w:rsidP="00FB0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D00783" w:rsidRDefault="00D66699" w:rsidP="00610229">
            <w:pPr>
              <w:spacing w:after="240"/>
              <w:ind w:right="499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71F96EF6">
                <v:shape id="_x0000_s1053" type="#_x0000_t75" style="position:absolute;margin-left:276.3pt;margin-top:10.8pt;width:172.2pt;height:128.6pt;z-index:251718144;mso-position-horizontal-relative:text;mso-position-vertical-relative:text">
                  <v:imagedata r:id="rId25" o:title=""/>
                </v:shape>
                <o:OLEObject Type="Embed" ProgID="FXDraw3.Document" ShapeID="_x0000_s1053" DrawAspect="Content" ObjectID="_1392355449" r:id="rId26"/>
              </w:pict>
            </w:r>
            <w:r w:rsidR="00D00783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r w:rsidR="00610229">
              <w:rPr>
                <w:rFonts w:ascii="Times New Roman" w:hAnsi="Times New Roman" w:cs="Times New Roman"/>
                <w:sz w:val="24"/>
                <w:szCs w:val="24"/>
              </w:rPr>
              <w:t>lawn is in the shape of a rectangle with a trapezoidal section cut out of it</w:t>
            </w:r>
            <w:r w:rsidR="00D0078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610229">
              <w:rPr>
                <w:rFonts w:ascii="Times New Roman" w:hAnsi="Times New Roman" w:cs="Times New Roman"/>
                <w:sz w:val="24"/>
                <w:szCs w:val="24"/>
              </w:rPr>
              <w:t xml:space="preserve"> Find the area of the lawn.</w:t>
            </w:r>
          </w:p>
          <w:p w:rsidR="00D00783" w:rsidRDefault="00D00783" w:rsidP="000455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</w:t>
            </w:r>
          </w:p>
          <w:p w:rsidR="00D00783" w:rsidRDefault="00D00783" w:rsidP="000455F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00783" w:rsidRPr="00FF1B42" w:rsidRDefault="00D00783" w:rsidP="000455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</w:t>
            </w:r>
          </w:p>
          <w:p w:rsidR="00D00783" w:rsidRPr="00FF1B42" w:rsidRDefault="00D00783" w:rsidP="000455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D00783" w:rsidRDefault="00D00783" w:rsidP="000455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</w:t>
            </w:r>
          </w:p>
          <w:p w:rsidR="00D00783" w:rsidRDefault="00D00783" w:rsidP="000455F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00783" w:rsidRPr="00FF1B42" w:rsidRDefault="00D00783" w:rsidP="000455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</w:t>
            </w:r>
          </w:p>
          <w:p w:rsidR="00D00783" w:rsidRPr="004E1905" w:rsidRDefault="00D00783" w:rsidP="000455F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A7FD9" w:rsidRDefault="004A7FD9"/>
    <w:p w:rsidR="00E71ED7" w:rsidRDefault="00E71ED7">
      <w:r>
        <w:br w:type="page"/>
      </w:r>
    </w:p>
    <w:p w:rsidR="00FB269C" w:rsidRDefault="00FB269C" w:rsidP="003157FF">
      <w:pPr>
        <w:jc w:val="center"/>
        <w:rPr>
          <w:rFonts w:ascii="Times New Roman" w:hAnsi="Times New Roman" w:cs="Times New Roman"/>
          <w:sz w:val="36"/>
          <w:szCs w:val="36"/>
        </w:rPr>
        <w:sectPr w:rsidR="00FB269C" w:rsidSect="00E24335">
          <w:headerReference w:type="default" r:id="rId27"/>
          <w:footerReference w:type="default" r:id="rId28"/>
          <w:headerReference w:type="first" r:id="rId29"/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CellMar>
          <w:top w:w="142" w:type="dxa"/>
        </w:tblCellMar>
        <w:tblLook w:val="04A0" w:firstRow="1" w:lastRow="0" w:firstColumn="1" w:lastColumn="0" w:noHBand="0" w:noVBand="1"/>
      </w:tblPr>
      <w:tblGrid>
        <w:gridCol w:w="534"/>
        <w:gridCol w:w="1417"/>
        <w:gridCol w:w="3827"/>
        <w:gridCol w:w="213"/>
        <w:gridCol w:w="4607"/>
      </w:tblGrid>
      <w:tr w:rsidR="00272DCF" w:rsidRPr="004E1905" w:rsidTr="00AF32F7">
        <w:trPr>
          <w:cantSplit/>
        </w:trPr>
        <w:tc>
          <w:tcPr>
            <w:tcW w:w="1951" w:type="dxa"/>
            <w:gridSpan w:val="2"/>
            <w:vMerge w:val="restart"/>
            <w:tcBorders>
              <w:top w:val="nil"/>
            </w:tcBorders>
            <w:vAlign w:val="center"/>
          </w:tcPr>
          <w:p w:rsidR="00272DCF" w:rsidRDefault="00272DCF" w:rsidP="00FB0EC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E1905"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Year</w:t>
            </w:r>
          </w:p>
          <w:p w:rsidR="00272DCF" w:rsidRPr="004E1905" w:rsidRDefault="00272DCF" w:rsidP="00FB0EC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9</w:t>
            </w:r>
          </w:p>
        </w:tc>
        <w:tc>
          <w:tcPr>
            <w:tcW w:w="4040" w:type="dxa"/>
            <w:gridSpan w:val="2"/>
            <w:tcBorders>
              <w:top w:val="nil"/>
              <w:bottom w:val="nil"/>
            </w:tcBorders>
            <w:vAlign w:val="center"/>
          </w:tcPr>
          <w:p w:rsidR="00272DCF" w:rsidRDefault="00272DCF" w:rsidP="00FB0EC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Mathematics Test</w:t>
            </w:r>
          </w:p>
          <w:p w:rsidR="00272DCF" w:rsidRDefault="00272DCF" w:rsidP="00FB0EC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Area of Plane Shapes</w:t>
            </w:r>
          </w:p>
          <w:p w:rsidR="00272DCF" w:rsidRDefault="00272DCF" w:rsidP="00FB0EC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607" w:type="dxa"/>
            <w:tcBorders>
              <w:top w:val="nil"/>
              <w:bottom w:val="nil"/>
            </w:tcBorders>
            <w:vAlign w:val="center"/>
          </w:tcPr>
          <w:p w:rsidR="00272DCF" w:rsidRDefault="00272DCF" w:rsidP="00FB0EC3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F670BA">
              <w:rPr>
                <w:rFonts w:ascii="Times New Roman" w:hAnsi="Times New Roman" w:cs="Times New Roman"/>
                <w:sz w:val="36"/>
                <w:szCs w:val="36"/>
              </w:rPr>
              <w:t>Calculator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Allowed</w:t>
            </w:r>
          </w:p>
          <w:p w:rsidR="00272DCF" w:rsidRPr="004E1905" w:rsidRDefault="00272DCF" w:rsidP="00FB0EC3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4A7FD9" w:rsidRPr="004E1905" w:rsidTr="00AF32F7">
        <w:trPr>
          <w:cantSplit/>
        </w:trPr>
        <w:tc>
          <w:tcPr>
            <w:tcW w:w="1951" w:type="dxa"/>
            <w:gridSpan w:val="2"/>
            <w:vMerge/>
            <w:tcBorders>
              <w:bottom w:val="nil"/>
            </w:tcBorders>
            <w:vAlign w:val="center"/>
          </w:tcPr>
          <w:p w:rsidR="004A7FD9" w:rsidRPr="004E1905" w:rsidRDefault="004A7FD9" w:rsidP="003157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827" w:type="dxa"/>
            <w:tcBorders>
              <w:top w:val="nil"/>
              <w:bottom w:val="nil"/>
            </w:tcBorders>
            <w:vAlign w:val="center"/>
          </w:tcPr>
          <w:p w:rsidR="004A7FD9" w:rsidRDefault="004A7FD9" w:rsidP="003157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E1905">
              <w:rPr>
                <w:rFonts w:ascii="Times New Roman" w:hAnsi="Times New Roman" w:cs="Times New Roman"/>
                <w:sz w:val="36"/>
                <w:szCs w:val="36"/>
              </w:rPr>
              <w:t>Multiple Choice Section</w:t>
            </w:r>
          </w:p>
          <w:p w:rsidR="004A7FD9" w:rsidRPr="004E1905" w:rsidRDefault="004A7FD9" w:rsidP="003157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820" w:type="dxa"/>
            <w:gridSpan w:val="2"/>
            <w:tcBorders>
              <w:top w:val="nil"/>
              <w:bottom w:val="nil"/>
            </w:tcBorders>
            <w:vAlign w:val="bottom"/>
          </w:tcPr>
          <w:p w:rsidR="004A7FD9" w:rsidRPr="004E1905" w:rsidRDefault="004A7FD9" w:rsidP="004E19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Name : __________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________</w:t>
            </w: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____</w:t>
            </w:r>
          </w:p>
        </w:tc>
      </w:tr>
      <w:tr w:rsidR="002A3D0B" w:rsidRPr="004E1905" w:rsidTr="00AF32F7">
        <w:trPr>
          <w:cantSplit/>
        </w:trPr>
        <w:tc>
          <w:tcPr>
            <w:tcW w:w="534" w:type="dxa"/>
            <w:tcBorders>
              <w:top w:val="nil"/>
              <w:bottom w:val="nil"/>
            </w:tcBorders>
          </w:tcPr>
          <w:p w:rsidR="002A3D0B" w:rsidRPr="004E1905" w:rsidRDefault="002A3D0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64" w:type="dxa"/>
            <w:gridSpan w:val="4"/>
            <w:tcBorders>
              <w:top w:val="nil"/>
              <w:bottom w:val="nil"/>
            </w:tcBorders>
          </w:tcPr>
          <w:p w:rsidR="002A3D0B" w:rsidRPr="004E1905" w:rsidRDefault="002A3D0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A3D0B" w:rsidRPr="004E1905" w:rsidRDefault="002A3D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Mark all your answers on the accompanying multiple choice answer sheet, not on this test paper. You may do any working out on this test paper.</w:t>
            </w:r>
            <w:r w:rsidR="004A7FD9">
              <w:rPr>
                <w:rFonts w:ascii="Times New Roman" w:hAnsi="Times New Roman" w:cs="Times New Roman"/>
                <w:sz w:val="24"/>
                <w:szCs w:val="24"/>
              </w:rPr>
              <w:t xml:space="preserve"> Calculators are allowed for this section.</w:t>
            </w:r>
          </w:p>
          <w:p w:rsidR="00C67F16" w:rsidRPr="004E1905" w:rsidRDefault="00C67F1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17C3" w:rsidRPr="004E1905" w:rsidTr="00AF32F7">
        <w:trPr>
          <w:cantSplit/>
        </w:trPr>
        <w:tc>
          <w:tcPr>
            <w:tcW w:w="534" w:type="dxa"/>
            <w:tcBorders>
              <w:top w:val="nil"/>
            </w:tcBorders>
          </w:tcPr>
          <w:p w:rsidR="00E417C3" w:rsidRPr="004E1905" w:rsidRDefault="00E417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0064" w:type="dxa"/>
            <w:gridSpan w:val="4"/>
            <w:tcBorders>
              <w:top w:val="nil"/>
            </w:tcBorders>
          </w:tcPr>
          <w:p w:rsidR="00E417C3" w:rsidRDefault="00D66699" w:rsidP="00EA78A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26" type="#_x0000_t75" style="position:absolute;margin-left:274.8pt;margin-top:2.85pt;width:170.3pt;height:140.75pt;z-index:251706880;mso-position-horizontal-relative:text;mso-position-vertical-relative:text">
                  <v:imagedata r:id="rId30" o:title=""/>
                </v:shape>
                <o:OLEObject Type="Embed" ProgID="FXDraw3.Document" ShapeID="_x0000_s1026" DrawAspect="Content" ObjectID="_1392355450" r:id="rId31"/>
              </w:pict>
            </w:r>
            <w:r w:rsidR="00027F9B">
              <w:rPr>
                <w:rFonts w:ascii="Times New Roman" w:hAnsi="Times New Roman" w:cs="Times New Roman"/>
                <w:sz w:val="24"/>
                <w:szCs w:val="24"/>
              </w:rPr>
              <w:t>What is the area of the shape shown?</w:t>
            </w:r>
          </w:p>
          <w:p w:rsidR="00027F9B" w:rsidRDefault="00027F9B" w:rsidP="00EA78A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27F9B" w:rsidRDefault="00027F9B" w:rsidP="00EA78A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27F9B" w:rsidRDefault="00EA78AC" w:rsidP="00EA78A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027F9B">
              <w:rPr>
                <w:rFonts w:ascii="Times New Roman" w:hAnsi="Times New Roman" w:cs="Times New Roman"/>
                <w:sz w:val="24"/>
                <w:szCs w:val="24"/>
              </w:rPr>
              <w:t>191 m</w:t>
            </w:r>
            <w:r w:rsidR="00027F9B" w:rsidRPr="00027F9B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  <w:p w:rsidR="00027F9B" w:rsidRDefault="00EA78AC" w:rsidP="00EA78A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</w:t>
            </w:r>
            <w:r w:rsidR="00027F9B">
              <w:rPr>
                <w:rFonts w:ascii="Times New Roman" w:hAnsi="Times New Roman" w:cs="Times New Roman"/>
                <w:sz w:val="24"/>
                <w:szCs w:val="24"/>
              </w:rPr>
              <w:t>226 m</w:t>
            </w:r>
            <w:r w:rsidR="00027F9B" w:rsidRPr="00027F9B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 w:rsidR="00027F9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27F9B" w:rsidRDefault="00027F9B" w:rsidP="00EA78A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C.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231 m</w:t>
            </w:r>
            <w:r w:rsidRPr="00027F9B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EA78AC" w:rsidRDefault="00EA78AC" w:rsidP="00EA78A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 w:rsidR="00027F9B">
              <w:rPr>
                <w:rFonts w:ascii="Times New Roman" w:hAnsi="Times New Roman" w:cs="Times New Roman"/>
                <w:sz w:val="24"/>
                <w:szCs w:val="24"/>
              </w:rPr>
              <w:t xml:space="preserve">  261 m</w:t>
            </w:r>
            <w:r w:rsidR="00027F9B" w:rsidRPr="00027F9B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 w:rsidR="00027F9B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 w:rsidR="00027F9B" w:rsidRPr="00EA78AC" w:rsidRDefault="00027F9B" w:rsidP="00EA78A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32F7" w:rsidRPr="004E1905" w:rsidTr="00AF32F7">
        <w:trPr>
          <w:cantSplit/>
        </w:trPr>
        <w:tc>
          <w:tcPr>
            <w:tcW w:w="534" w:type="dxa"/>
          </w:tcPr>
          <w:p w:rsidR="00AF32F7" w:rsidRPr="004E1905" w:rsidRDefault="00AF32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0064" w:type="dxa"/>
            <w:gridSpan w:val="4"/>
            <w:tcBorders>
              <w:top w:val="nil"/>
            </w:tcBorders>
          </w:tcPr>
          <w:p w:rsidR="00AF32F7" w:rsidRDefault="00AF32F7" w:rsidP="00EA78AC">
            <w:pPr>
              <w:spacing w:after="12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Davida is a year 9 student. To find the area of her hand, she draws around it on a sheet of grid paper and counts the number of square centimetres. Her answer is </w:t>
            </w:r>
            <w:r w:rsidR="00403EBD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most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likely to </w:t>
            </w:r>
            <w:r w:rsidR="00403EBD">
              <w:rPr>
                <w:rFonts w:ascii="Times New Roman" w:hAnsi="Times New Roman" w:cs="Times New Roman"/>
                <w:noProof/>
                <w:sz w:val="24"/>
                <w:szCs w:val="24"/>
              </w:rPr>
              <w:t>be:</w:t>
            </w:r>
          </w:p>
          <w:p w:rsidR="00403EBD" w:rsidRDefault="00403EBD" w:rsidP="00EA78A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03EBD" w:rsidRDefault="00403EBD" w:rsidP="00403EBD">
            <w:pPr>
              <w:spacing w:after="12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20 cm</w:t>
            </w:r>
            <w:r w:rsidRPr="00403EBD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40 cm</w:t>
            </w:r>
            <w:r w:rsidRPr="00403EBD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C.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120 cm</w:t>
            </w:r>
            <w:r w:rsidRPr="00403EBD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240 cm</w:t>
            </w:r>
            <w:r w:rsidRPr="00403EBD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</w:tc>
      </w:tr>
      <w:tr w:rsidR="00AF32F7" w:rsidRPr="004E1905" w:rsidTr="00AF32F7">
        <w:trPr>
          <w:cantSplit/>
        </w:trPr>
        <w:tc>
          <w:tcPr>
            <w:tcW w:w="534" w:type="dxa"/>
          </w:tcPr>
          <w:p w:rsidR="00AF32F7" w:rsidRPr="004E1905" w:rsidRDefault="00AF32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10064" w:type="dxa"/>
            <w:gridSpan w:val="4"/>
          </w:tcPr>
          <w:p w:rsidR="00AF32F7" w:rsidRDefault="00D66699" w:rsidP="00A36680">
            <w:pPr>
              <w:spacing w:after="120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34" type="#_x0000_t75" style="position:absolute;margin-left:14.55pt;margin-top:17.75pt;width:400.5pt;height:101.3pt;z-index:251699712;mso-position-horizontal-relative:text;mso-position-vertical-relative:text">
                  <v:imagedata r:id="rId32" o:title=""/>
                </v:shape>
                <o:OLEObject Type="Embed" ProgID="FXDraw3.Document" ShapeID="_x0000_s1034" DrawAspect="Content" ObjectID="_1392355451" r:id="rId33"/>
              </w:pict>
            </w:r>
            <w:r w:rsidR="00AF32F7">
              <w:rPr>
                <w:rFonts w:ascii="Times New Roman" w:hAnsi="Times New Roman" w:cs="Times New Roman"/>
                <w:sz w:val="24"/>
                <w:szCs w:val="24"/>
              </w:rPr>
              <w:t xml:space="preserve">The rectangle and the triangle are equal in area. What is the value of </w:t>
            </w:r>
            <w:r w:rsidR="00AF32F7" w:rsidRPr="00C72BB4">
              <w:rPr>
                <w:rFonts w:ascii="Times New Roman" w:hAnsi="Times New Roman" w:cs="Times New Roman"/>
                <w:i/>
                <w:sz w:val="24"/>
                <w:szCs w:val="24"/>
              </w:rPr>
              <w:t>x</w:t>
            </w:r>
            <w:r w:rsidR="00AF32F7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AF32F7" w:rsidRDefault="00AF32F7" w:rsidP="00C72BB4">
            <w:pPr>
              <w:spacing w:after="120"/>
              <w:ind w:right="54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F32F7" w:rsidRDefault="00AF32F7" w:rsidP="00C72BB4">
            <w:pPr>
              <w:spacing w:after="120"/>
              <w:ind w:right="54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F32F7" w:rsidRDefault="00AF32F7" w:rsidP="00C72BB4">
            <w:pPr>
              <w:spacing w:after="120"/>
              <w:ind w:right="54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F32F7" w:rsidRDefault="00AF32F7" w:rsidP="00C72BB4">
            <w:pPr>
              <w:spacing w:after="120"/>
              <w:ind w:right="54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F32F7" w:rsidRDefault="00AF32F7" w:rsidP="00C72BB4">
            <w:pPr>
              <w:spacing w:after="120"/>
              <w:ind w:right="54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F32F7" w:rsidRPr="00EA78AC" w:rsidRDefault="00AF32F7" w:rsidP="00C72BB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C.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15 </w:t>
            </w:r>
          </w:p>
        </w:tc>
      </w:tr>
      <w:tr w:rsidR="00AF32F7" w:rsidRPr="004E1905" w:rsidTr="00E03174">
        <w:trPr>
          <w:cantSplit/>
        </w:trPr>
        <w:tc>
          <w:tcPr>
            <w:tcW w:w="534" w:type="dxa"/>
            <w:tcBorders>
              <w:bottom w:val="single" w:sz="4" w:space="0" w:color="000000" w:themeColor="text1"/>
            </w:tcBorders>
          </w:tcPr>
          <w:p w:rsidR="00AF32F7" w:rsidRPr="004E1905" w:rsidRDefault="00AF32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10064" w:type="dxa"/>
            <w:gridSpan w:val="4"/>
            <w:tcBorders>
              <w:bottom w:val="single" w:sz="4" w:space="0" w:color="000000" w:themeColor="text1"/>
            </w:tcBorders>
          </w:tcPr>
          <w:p w:rsidR="00AF32F7" w:rsidRDefault="00D66699" w:rsidP="00FB0EC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35" type="#_x0000_t75" style="position:absolute;margin-left:261pt;margin-top:16.3pt;width:146.3pt;height:109.35pt;z-index:251700736;mso-position-horizontal-relative:text;mso-position-vertical-relative:text">
                  <v:imagedata r:id="rId34" o:title=""/>
                </v:shape>
                <o:OLEObject Type="Embed" ProgID="FXDraw3.Document" ShapeID="_x0000_s1035" DrawAspect="Content" ObjectID="_1392355452" r:id="rId35"/>
              </w:pict>
            </w:r>
            <w:r w:rsidR="00AF32F7">
              <w:rPr>
                <w:rFonts w:ascii="Times New Roman" w:hAnsi="Times New Roman" w:cs="Times New Roman"/>
                <w:sz w:val="24"/>
                <w:szCs w:val="24"/>
              </w:rPr>
              <w:t>What is the area of the sector of a circle shown, (correct to the nearest cm</w:t>
            </w:r>
            <w:r w:rsidR="00AF32F7" w:rsidRPr="00A36680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 w:rsidR="00AF32F7">
              <w:rPr>
                <w:rFonts w:ascii="Times New Roman" w:hAnsi="Times New Roman" w:cs="Times New Roman"/>
                <w:sz w:val="24"/>
                <w:szCs w:val="24"/>
              </w:rPr>
              <w:t>)?</w:t>
            </w:r>
          </w:p>
          <w:p w:rsidR="00AF32F7" w:rsidRDefault="00AF32F7" w:rsidP="00027F9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F32F7" w:rsidRDefault="00AF32F7" w:rsidP="00027F9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101 cm</w:t>
            </w:r>
            <w:r w:rsidRPr="00A36680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  <w:p w:rsidR="00AF32F7" w:rsidRDefault="00AF32F7" w:rsidP="00027F9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134 cm</w:t>
            </w:r>
            <w:r w:rsidRPr="00A36680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  <w:p w:rsidR="00AF32F7" w:rsidRDefault="00AF32F7" w:rsidP="00027F9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C.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268 cm</w:t>
            </w:r>
            <w:r w:rsidRPr="00A36680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AF32F7" w:rsidRDefault="00AF32F7" w:rsidP="00027F9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804 cm</w:t>
            </w:r>
            <w:r w:rsidRPr="00A36680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:rsidR="00AF32F7" w:rsidRPr="00EA78AC" w:rsidRDefault="00AF32F7" w:rsidP="00027F9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F32F7" w:rsidRPr="004E1905" w:rsidTr="00E03174">
        <w:trPr>
          <w:cantSplit/>
        </w:trPr>
        <w:tc>
          <w:tcPr>
            <w:tcW w:w="534" w:type="dxa"/>
            <w:tcBorders>
              <w:top w:val="single" w:sz="4" w:space="0" w:color="000000" w:themeColor="text1"/>
            </w:tcBorders>
          </w:tcPr>
          <w:p w:rsidR="00AF32F7" w:rsidRPr="004E1905" w:rsidRDefault="00AF32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</w:tcBorders>
          </w:tcPr>
          <w:p w:rsidR="00AF32F7" w:rsidRDefault="00D66699" w:rsidP="00FB0EC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36" type="#_x0000_t75" style="position:absolute;margin-left:332.55pt;margin-top:-3.45pt;width:130.95pt;height:130.95pt;z-index:251701760;mso-position-horizontal-relative:text;mso-position-vertical-relative:text">
                  <v:imagedata r:id="rId36" o:title=""/>
                </v:shape>
                <o:OLEObject Type="Embed" ProgID="FXDraw3.Document" ShapeID="_x0000_s1036" DrawAspect="Content" ObjectID="_1392355453" r:id="rId37"/>
              </w:pict>
            </w:r>
            <w:r w:rsidR="00AF32F7">
              <w:rPr>
                <w:rFonts w:ascii="Times New Roman" w:hAnsi="Times New Roman" w:cs="Times New Roman"/>
                <w:sz w:val="24"/>
                <w:szCs w:val="24"/>
              </w:rPr>
              <w:t>The shaded area in square metres is given by:</w:t>
            </w:r>
          </w:p>
          <w:p w:rsidR="00AF32F7" w:rsidRDefault="00AF32F7" w:rsidP="004E655D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</w:p>
          <w:p w:rsidR="00AF32F7" w:rsidRDefault="00AF32F7" w:rsidP="004E655D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4π </w:t>
            </w:r>
          </w:p>
          <w:p w:rsidR="00AF32F7" w:rsidRDefault="00AF32F7" w:rsidP="004E655D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16π </w:t>
            </w:r>
          </w:p>
          <w:p w:rsidR="00AF32F7" w:rsidRDefault="00AF32F7" w:rsidP="004E655D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C.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48π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AF32F7" w:rsidRDefault="00AF32F7" w:rsidP="004E655D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144π     </w:t>
            </w:r>
          </w:p>
          <w:p w:rsidR="00AF32F7" w:rsidRPr="00EA78AC" w:rsidRDefault="00AF32F7" w:rsidP="00FB0EC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32F7" w:rsidRPr="004E1905" w:rsidTr="00AF32F7">
        <w:trPr>
          <w:cantSplit/>
        </w:trPr>
        <w:tc>
          <w:tcPr>
            <w:tcW w:w="534" w:type="dxa"/>
          </w:tcPr>
          <w:p w:rsidR="00AF32F7" w:rsidRPr="004E1905" w:rsidRDefault="00AF32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10064" w:type="dxa"/>
            <w:gridSpan w:val="4"/>
          </w:tcPr>
          <w:p w:rsidR="00AF32F7" w:rsidRDefault="00D66699" w:rsidP="00FB0EC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37" type="#_x0000_t75" style="position:absolute;margin-left:233.65pt;margin-top:15.15pt;width:211.4pt;height:115.3pt;z-index:251702784;mso-position-horizontal-relative:text;mso-position-vertical-relative:text">
                  <v:imagedata r:id="rId38" o:title=""/>
                </v:shape>
                <o:OLEObject Type="Embed" ProgID="FXDraw3.Document" ShapeID="_x0000_s1037" DrawAspect="Content" ObjectID="_1392355454" r:id="rId39"/>
              </w:pict>
            </w:r>
            <w:r w:rsidR="00AF32F7">
              <w:rPr>
                <w:rFonts w:ascii="Times New Roman" w:hAnsi="Times New Roman" w:cs="Times New Roman"/>
                <w:sz w:val="24"/>
                <w:szCs w:val="24"/>
              </w:rPr>
              <w:t>The area of the rhombus is:</w:t>
            </w:r>
          </w:p>
          <w:p w:rsidR="00AF32F7" w:rsidRDefault="00AF32F7" w:rsidP="004172E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F32F7" w:rsidRDefault="00AF32F7" w:rsidP="004172E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150 cm</w:t>
            </w:r>
            <w:r w:rsidRPr="00A36680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  <w:p w:rsidR="00AF32F7" w:rsidRDefault="00AF32F7" w:rsidP="004172E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300 cm</w:t>
            </w:r>
            <w:r w:rsidRPr="00A36680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  <w:p w:rsidR="00AF32F7" w:rsidRDefault="00AF32F7" w:rsidP="004172E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C.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450 cm</w:t>
            </w:r>
            <w:r w:rsidRPr="00A36680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AF32F7" w:rsidRDefault="00AF32F7" w:rsidP="004172E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600 cm</w:t>
            </w:r>
            <w:r w:rsidRPr="00A36680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:rsidR="00AF32F7" w:rsidRPr="00EA78AC" w:rsidRDefault="00AF32F7" w:rsidP="00FB0EC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32F7" w:rsidRPr="004E1905" w:rsidTr="00AF32F7">
        <w:trPr>
          <w:cantSplit/>
        </w:trPr>
        <w:tc>
          <w:tcPr>
            <w:tcW w:w="534" w:type="dxa"/>
          </w:tcPr>
          <w:p w:rsidR="00AF32F7" w:rsidRPr="004E1905" w:rsidRDefault="00AF32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10064" w:type="dxa"/>
            <w:gridSpan w:val="4"/>
          </w:tcPr>
          <w:p w:rsidR="00AF32F7" w:rsidRDefault="00D66699" w:rsidP="00E54C4A">
            <w:pPr>
              <w:spacing w:after="120"/>
              <w:ind w:right="598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38" type="#_x0000_t75" style="position:absolute;margin-left:218.9pt;margin-top:-2.25pt;width:196pt;height:125.85pt;z-index:251703808;mso-position-horizontal-relative:text;mso-position-vertical-relative:text">
                  <v:imagedata r:id="rId40" o:title=""/>
                </v:shape>
                <o:OLEObject Type="Embed" ProgID="FXDraw3.Document" ShapeID="_x0000_s1038" DrawAspect="Content" ObjectID="_1392355455" r:id="rId41"/>
              </w:pict>
            </w:r>
            <w:r w:rsidR="00AF32F7">
              <w:rPr>
                <w:rFonts w:ascii="Times New Roman" w:hAnsi="Times New Roman" w:cs="Times New Roman"/>
                <w:sz w:val="24"/>
                <w:szCs w:val="24"/>
              </w:rPr>
              <w:t>What is the height (</w:t>
            </w:r>
            <w:r w:rsidR="00AF32F7" w:rsidRPr="00E54C4A">
              <w:rPr>
                <w:rFonts w:ascii="Times New Roman" w:hAnsi="Times New Roman" w:cs="Times New Roman"/>
                <w:i/>
                <w:sz w:val="24"/>
                <w:szCs w:val="24"/>
              </w:rPr>
              <w:t>h</w:t>
            </w:r>
            <w:r w:rsidR="00AF32F7">
              <w:rPr>
                <w:rFonts w:ascii="Times New Roman" w:hAnsi="Times New Roman" w:cs="Times New Roman"/>
                <w:sz w:val="24"/>
                <w:szCs w:val="24"/>
              </w:rPr>
              <w:t>) of the parallelogram if its area is 576 cm</w:t>
            </w:r>
            <w:r w:rsidR="00AF32F7" w:rsidRPr="00E006D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 w:rsidR="00AF32F7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AF32F7" w:rsidRDefault="00AF32F7" w:rsidP="00FB0EC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F32F7" w:rsidRDefault="00AF32F7" w:rsidP="00FB0EC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F32F7" w:rsidRDefault="00AF32F7" w:rsidP="00FB0EC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F32F7" w:rsidRDefault="00AF32F7" w:rsidP="00FB0EC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F32F7" w:rsidRDefault="00AF32F7" w:rsidP="00FB0EC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F32F7" w:rsidRPr="00EA78AC" w:rsidRDefault="00AF32F7" w:rsidP="00FB0EC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15 cm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16 cm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C.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17 cm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18 cm</w:t>
            </w:r>
          </w:p>
        </w:tc>
      </w:tr>
      <w:tr w:rsidR="00AF32F7" w:rsidRPr="004E1905" w:rsidTr="00E03174">
        <w:trPr>
          <w:cantSplit/>
        </w:trPr>
        <w:tc>
          <w:tcPr>
            <w:tcW w:w="534" w:type="dxa"/>
            <w:tcBorders>
              <w:bottom w:val="single" w:sz="4" w:space="0" w:color="000000" w:themeColor="text1"/>
            </w:tcBorders>
          </w:tcPr>
          <w:p w:rsidR="00AF32F7" w:rsidRPr="004E1905" w:rsidRDefault="00AF32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10064" w:type="dxa"/>
            <w:gridSpan w:val="4"/>
            <w:tcBorders>
              <w:bottom w:val="single" w:sz="4" w:space="0" w:color="000000" w:themeColor="text1"/>
            </w:tcBorders>
          </w:tcPr>
          <w:p w:rsidR="00AF32F7" w:rsidRDefault="00AF32F7" w:rsidP="00FB0EC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area of a rectangle is 54 cm</w:t>
            </w:r>
            <w:r w:rsidRPr="00E54C4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AF32F7" w:rsidRDefault="00AF32F7" w:rsidP="00FB0EC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All of its sides, when measured in cm, are whole number values.</w:t>
            </w:r>
          </w:p>
          <w:p w:rsidR="00AF32F7" w:rsidRDefault="00AF32F7" w:rsidP="00FB0EC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Its perimeter could be:</w:t>
            </w:r>
          </w:p>
          <w:p w:rsidR="00AF32F7" w:rsidRPr="00EA78AC" w:rsidRDefault="00AF32F7" w:rsidP="00FB0EC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30 cm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33 cm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C.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35 cm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54 cm</w:t>
            </w:r>
          </w:p>
        </w:tc>
      </w:tr>
      <w:tr w:rsidR="00AF32F7" w:rsidRPr="004E1905" w:rsidTr="00E03174">
        <w:trPr>
          <w:cantSplit/>
        </w:trPr>
        <w:tc>
          <w:tcPr>
            <w:tcW w:w="534" w:type="dxa"/>
            <w:tcBorders>
              <w:top w:val="single" w:sz="4" w:space="0" w:color="000000" w:themeColor="text1"/>
            </w:tcBorders>
          </w:tcPr>
          <w:p w:rsidR="00AF32F7" w:rsidRPr="004E1905" w:rsidRDefault="00AF32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9.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</w:tcBorders>
          </w:tcPr>
          <w:p w:rsidR="00AF32F7" w:rsidRDefault="00D66699" w:rsidP="00FB0EC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39" type="#_x0000_t75" style="position:absolute;margin-left:301.8pt;margin-top:17.85pt;width:153.55pt;height:105.95pt;z-index:251704832;mso-position-horizontal-relative:text;mso-position-vertical-relative:text">
                  <v:imagedata r:id="rId42" o:title=""/>
                </v:shape>
                <o:OLEObject Type="Embed" ProgID="FXDraw3.Document" ShapeID="_x0000_s1039" DrawAspect="Content" ObjectID="_1392355456" r:id="rId43"/>
              </w:pict>
            </w:r>
            <w:r w:rsidR="00AF32F7">
              <w:rPr>
                <w:rFonts w:ascii="Times New Roman" w:hAnsi="Times New Roman" w:cs="Times New Roman"/>
                <w:sz w:val="24"/>
                <w:szCs w:val="24"/>
              </w:rPr>
              <w:t>The area of the trapezium could be found using the calculation:</w:t>
            </w:r>
          </w:p>
          <w:p w:rsidR="00AF32F7" w:rsidRDefault="00AF32F7" w:rsidP="00FB0EC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F32F7" w:rsidRDefault="00AF32F7" w:rsidP="00FB0EC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FB0EC3">
              <w:rPr>
                <w:rFonts w:ascii="Times New Roman" w:hAnsi="Times New Roman" w:cs="Times New Roman"/>
                <w:color w:val="FF0000"/>
                <w:position w:val="-24"/>
                <w:sz w:val="24"/>
                <w:szCs w:val="24"/>
              </w:rPr>
              <w:object w:dxaOrig="2362" w:dyaOrig="725">
                <v:shape id="_x0000_i1025" type="#_x0000_t75" style="width:93pt;height:28.5pt" o:ole="">
                  <v:imagedata r:id="rId44" o:title=""/>
                </v:shape>
                <o:OLEObject Type="Embed" ProgID="FXE300.Equation" ShapeID="_x0000_i1025" DrawAspect="Content" ObjectID="_1392355437" r:id="rId45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AF32F7" w:rsidRDefault="00AF32F7" w:rsidP="00FB0EC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FB0EC3">
              <w:rPr>
                <w:rFonts w:ascii="Times New Roman" w:hAnsi="Times New Roman" w:cs="Times New Roman"/>
                <w:color w:val="FF0000"/>
                <w:position w:val="-24"/>
                <w:sz w:val="24"/>
                <w:szCs w:val="24"/>
              </w:rPr>
              <w:object w:dxaOrig="2362" w:dyaOrig="725">
                <v:shape id="_x0000_i1026" type="#_x0000_t75" style="width:93pt;height:28.5pt" o:ole="">
                  <v:imagedata r:id="rId46" o:title=""/>
                </v:shape>
                <o:OLEObject Type="Embed" ProgID="FXE300.Equation" ShapeID="_x0000_i1026" DrawAspect="Content" ObjectID="_1392355438" r:id="rId47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 w:rsidR="00AF32F7" w:rsidRDefault="00AF32F7" w:rsidP="00FB0EC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C.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FB0EC3">
              <w:rPr>
                <w:rFonts w:ascii="Times New Roman" w:hAnsi="Times New Roman" w:cs="Times New Roman"/>
                <w:color w:val="FF0000"/>
                <w:position w:val="-24"/>
                <w:sz w:val="24"/>
                <w:szCs w:val="24"/>
              </w:rPr>
              <w:object w:dxaOrig="2381" w:dyaOrig="725">
                <v:shape id="_x0000_i1027" type="#_x0000_t75" style="width:93.75pt;height:28.5pt" o:ole="">
                  <v:imagedata r:id="rId48" o:title=""/>
                </v:shape>
                <o:OLEObject Type="Embed" ProgID="FXE300.Equation" ShapeID="_x0000_i1027" DrawAspect="Content" ObjectID="_1392355439" r:id="rId49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AF32F7" w:rsidRDefault="00AF32F7" w:rsidP="00FB0EC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D.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FB0EC3">
              <w:rPr>
                <w:rFonts w:ascii="Times New Roman" w:hAnsi="Times New Roman" w:cs="Times New Roman"/>
                <w:color w:val="FF0000"/>
                <w:position w:val="-24"/>
                <w:sz w:val="24"/>
                <w:szCs w:val="24"/>
              </w:rPr>
              <w:object w:dxaOrig="2381" w:dyaOrig="725">
                <v:shape id="_x0000_i1028" type="#_x0000_t75" style="width:93.75pt;height:28.5pt" o:ole="">
                  <v:imagedata r:id="rId50" o:title=""/>
                </v:shape>
                <o:OLEObject Type="Embed" ProgID="FXE300.Equation" ShapeID="_x0000_i1028" DrawAspect="Content" ObjectID="_1392355440" r:id="rId51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</w:p>
          <w:p w:rsidR="00AF32F7" w:rsidRPr="00EA78AC" w:rsidRDefault="00AF32F7" w:rsidP="00FB0EC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32F7" w:rsidRPr="004E1905" w:rsidTr="00AF32F7">
        <w:trPr>
          <w:cantSplit/>
        </w:trPr>
        <w:tc>
          <w:tcPr>
            <w:tcW w:w="534" w:type="dxa"/>
          </w:tcPr>
          <w:p w:rsidR="00AF32F7" w:rsidRPr="004E1905" w:rsidRDefault="00AF32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10064" w:type="dxa"/>
            <w:gridSpan w:val="4"/>
          </w:tcPr>
          <w:p w:rsidR="00AF32F7" w:rsidRDefault="00D66699" w:rsidP="00FB0EC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40" type="#_x0000_t75" style="position:absolute;margin-left:300.3pt;margin-top:-.9pt;width:160pt;height:130.65pt;z-index:251705856;mso-position-horizontal-relative:text;mso-position-vertical-relative:text">
                  <v:imagedata r:id="rId52" o:title=""/>
                </v:shape>
                <o:OLEObject Type="Embed" ProgID="FXDraw3.Document" ShapeID="_x0000_s1040" DrawAspect="Content" ObjectID="_1392355457" r:id="rId53"/>
              </w:pict>
            </w:r>
            <w:r w:rsidR="00AF32F7">
              <w:rPr>
                <w:rFonts w:ascii="Times New Roman" w:hAnsi="Times New Roman" w:cs="Times New Roman"/>
                <w:sz w:val="24"/>
                <w:szCs w:val="24"/>
              </w:rPr>
              <w:t>Find the area of this field to the nearest m</w:t>
            </w:r>
            <w:r w:rsidR="00AF32F7" w:rsidRPr="00C1683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 w:rsidR="00AF32F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AF32F7" w:rsidRDefault="00AF32F7" w:rsidP="00C1683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</w:p>
          <w:p w:rsidR="00AF32F7" w:rsidRDefault="00AF32F7" w:rsidP="00C1683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420 m</w:t>
            </w:r>
            <w:r w:rsidRPr="00C1683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AF32F7" w:rsidRDefault="00AF32F7" w:rsidP="00C1683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600 m</w:t>
            </w:r>
            <w:r w:rsidRPr="00C1683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AF32F7" w:rsidRDefault="00AF32F7" w:rsidP="00C1683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C.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660 m</w:t>
            </w:r>
            <w:r w:rsidRPr="00C1683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AF32F7" w:rsidRDefault="00AF32F7" w:rsidP="00C1683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840 m</w:t>
            </w:r>
            <w:r w:rsidRPr="00C1683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</w:p>
          <w:p w:rsidR="00AF32F7" w:rsidRPr="00EA78AC" w:rsidRDefault="00AF32F7" w:rsidP="00FB0EC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32F7" w:rsidRPr="004E1905" w:rsidTr="00AF32F7">
        <w:trPr>
          <w:cantSplit/>
        </w:trPr>
        <w:tc>
          <w:tcPr>
            <w:tcW w:w="534" w:type="dxa"/>
          </w:tcPr>
          <w:p w:rsidR="00AF32F7" w:rsidRPr="004E1905" w:rsidRDefault="00AF32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10064" w:type="dxa"/>
            <w:gridSpan w:val="4"/>
          </w:tcPr>
          <w:p w:rsidR="00AF32F7" w:rsidRDefault="00D66699" w:rsidP="000616AD">
            <w:pPr>
              <w:spacing w:after="120"/>
              <w:ind w:right="499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41" type="#_x0000_t75" style="position:absolute;margin-left:283.8pt;margin-top:-2.25pt;width:184.8pt;height:133.15pt;z-index:251707904;mso-position-horizontal-relative:text;mso-position-vertical-relative:text">
                  <v:imagedata r:id="rId54" o:title=""/>
                </v:shape>
                <o:OLEObject Type="Embed" ProgID="FXDraw3.Document" ShapeID="_x0000_s1041" DrawAspect="Content" ObjectID="_1392355458" r:id="rId55"/>
              </w:pict>
            </w:r>
            <w:r w:rsidR="000616AD">
              <w:rPr>
                <w:rFonts w:ascii="Times New Roman" w:hAnsi="Times New Roman" w:cs="Times New Roman"/>
                <w:sz w:val="24"/>
                <w:szCs w:val="24"/>
              </w:rPr>
              <w:t xml:space="preserve">Tada is going to pave a rectangular </w:t>
            </w:r>
            <w:r w:rsidR="00473051">
              <w:rPr>
                <w:rFonts w:ascii="Times New Roman" w:hAnsi="Times New Roman" w:cs="Times New Roman"/>
                <w:sz w:val="24"/>
                <w:szCs w:val="24"/>
              </w:rPr>
              <w:t>room</w:t>
            </w:r>
            <w:r w:rsidR="000616AD">
              <w:rPr>
                <w:rFonts w:ascii="Times New Roman" w:hAnsi="Times New Roman" w:cs="Times New Roman"/>
                <w:sz w:val="24"/>
                <w:szCs w:val="24"/>
              </w:rPr>
              <w:t xml:space="preserve"> which measures 8 m by 6 m with tiles that measure 20 cm × 10 cm, in the pattern shown</w:t>
            </w:r>
            <w:r w:rsidR="00473051">
              <w:rPr>
                <w:rFonts w:ascii="Times New Roman" w:hAnsi="Times New Roman" w:cs="Times New Roman"/>
                <w:sz w:val="24"/>
                <w:szCs w:val="24"/>
              </w:rPr>
              <w:t>. How many tiles</w:t>
            </w:r>
            <w:r w:rsidR="000616AD">
              <w:rPr>
                <w:rFonts w:ascii="Times New Roman" w:hAnsi="Times New Roman" w:cs="Times New Roman"/>
                <w:sz w:val="24"/>
                <w:szCs w:val="24"/>
              </w:rPr>
              <w:t xml:space="preserve"> will he need?</w:t>
            </w:r>
          </w:p>
          <w:p w:rsidR="000616AD" w:rsidRDefault="00AF32F7" w:rsidP="000616AD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r w:rsidR="000616AD">
              <w:rPr>
                <w:rFonts w:ascii="Times New Roman" w:hAnsi="Times New Roman" w:cs="Times New Roman"/>
                <w:sz w:val="24"/>
                <w:szCs w:val="24"/>
              </w:rPr>
              <w:t>A.</w:t>
            </w:r>
            <w:r w:rsidR="000616AD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473051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0616A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473051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  <w:r w:rsidR="000616A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616AD" w:rsidRDefault="000616AD" w:rsidP="000616AD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1</w:t>
            </w:r>
            <w:r w:rsidR="00473051">
              <w:rPr>
                <w:rFonts w:ascii="Times New Roman" w:hAnsi="Times New Roman" w:cs="Times New Roman"/>
                <w:sz w:val="24"/>
                <w:szCs w:val="24"/>
              </w:rPr>
              <w:t xml:space="preserve"> 200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616AD" w:rsidRDefault="000616AD" w:rsidP="000616AD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bookmarkStart w:id="0" w:name="_GoBack"/>
            <w:bookmarkEnd w:id="0"/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C.  </w:t>
            </w:r>
            <w:r w:rsidR="00473051">
              <w:rPr>
                <w:rFonts w:ascii="Times New Roman" w:hAnsi="Times New Roman" w:cs="Times New Roman"/>
                <w:sz w:val="24"/>
                <w:szCs w:val="24"/>
              </w:rPr>
              <w:t xml:space="preserve">  1 600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AF32F7" w:rsidRPr="00EA78AC" w:rsidRDefault="000616AD" w:rsidP="00FB0EC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473051">
              <w:rPr>
                <w:rFonts w:ascii="Times New Roman" w:hAnsi="Times New Roman" w:cs="Times New Roman"/>
                <w:sz w:val="24"/>
                <w:szCs w:val="24"/>
              </w:rPr>
              <w:t xml:space="preserve">  2 400     </w:t>
            </w:r>
          </w:p>
        </w:tc>
      </w:tr>
      <w:tr w:rsidR="00AF32F7" w:rsidRPr="004E1905" w:rsidTr="00AF32F7">
        <w:trPr>
          <w:cantSplit/>
        </w:trPr>
        <w:tc>
          <w:tcPr>
            <w:tcW w:w="534" w:type="dxa"/>
          </w:tcPr>
          <w:p w:rsidR="00AF32F7" w:rsidRPr="004E1905" w:rsidRDefault="00AF32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10064" w:type="dxa"/>
            <w:gridSpan w:val="4"/>
          </w:tcPr>
          <w:p w:rsidR="00473051" w:rsidRDefault="00D66699" w:rsidP="00473051">
            <w:pPr>
              <w:spacing w:after="120"/>
              <w:ind w:right="556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42" type="#_x0000_t75" style="position:absolute;margin-left:274.8pt;margin-top:1.8pt;width:195.2pt;height:172.55pt;z-index:251708928;mso-position-horizontal-relative:text;mso-position-vertical-relative:text">
                  <v:imagedata r:id="rId56" o:title=""/>
                </v:shape>
                <o:OLEObject Type="Embed" ProgID="FXDraw3.Document" ShapeID="_x0000_s1042" DrawAspect="Content" ObjectID="_1392355459" r:id="rId57"/>
              </w:pict>
            </w:r>
            <w:r w:rsidR="00473051">
              <w:rPr>
                <w:rFonts w:ascii="Times New Roman" w:hAnsi="Times New Roman" w:cs="Times New Roman"/>
                <w:sz w:val="24"/>
                <w:szCs w:val="24"/>
              </w:rPr>
              <w:t>A building has a façade in the shape shown.</w:t>
            </w:r>
          </w:p>
          <w:p w:rsidR="00E773F7" w:rsidRDefault="00E773F7" w:rsidP="00473051">
            <w:pPr>
              <w:spacing w:after="120"/>
              <w:ind w:right="556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Each window has an area of 3m</w:t>
            </w:r>
            <w:r w:rsidRPr="00E773F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the door has an area of 8 m</w:t>
            </w:r>
            <w:r w:rsidRPr="00E773F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473051" w:rsidRDefault="00E773F7" w:rsidP="00473051">
            <w:pPr>
              <w:spacing w:after="120"/>
              <w:ind w:right="556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The façade (not including the doors and windows)</w:t>
            </w:r>
            <w:r w:rsidR="00473051">
              <w:rPr>
                <w:rFonts w:ascii="Times New Roman" w:hAnsi="Times New Roman" w:cs="Times New Roman"/>
                <w:sz w:val="24"/>
                <w:szCs w:val="24"/>
              </w:rPr>
              <w:t xml:space="preserve"> is to be painted with two coats of paint which covers </w:t>
            </w:r>
            <w:proofErr w:type="gramStart"/>
            <w:r w:rsidR="00E0317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473051">
              <w:rPr>
                <w:rFonts w:ascii="Times New Roman" w:hAnsi="Times New Roman" w:cs="Times New Roman"/>
                <w:sz w:val="24"/>
                <w:szCs w:val="24"/>
              </w:rPr>
              <w:t> m</w:t>
            </w:r>
            <w:r w:rsidR="00473051" w:rsidRPr="00473051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 w:rsidR="00473051">
              <w:rPr>
                <w:rFonts w:ascii="Times New Roman" w:hAnsi="Times New Roman" w:cs="Times New Roman"/>
                <w:sz w:val="24"/>
                <w:szCs w:val="24"/>
              </w:rPr>
              <w:t>/litre</w:t>
            </w:r>
            <w:proofErr w:type="gramEnd"/>
            <w:r w:rsidR="00473051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:rsidR="00473051" w:rsidRDefault="00E03174" w:rsidP="00473051">
            <w:pPr>
              <w:spacing w:after="120"/>
              <w:ind w:right="556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paint comes in 6</w:t>
            </w:r>
            <w:r w:rsidR="00473051">
              <w:rPr>
                <w:rFonts w:ascii="Times New Roman" w:hAnsi="Times New Roman" w:cs="Times New Roman"/>
                <w:sz w:val="24"/>
                <w:szCs w:val="24"/>
              </w:rPr>
              <w:t xml:space="preserve"> litre tins. </w:t>
            </w:r>
          </w:p>
          <w:p w:rsidR="00AF32F7" w:rsidRDefault="00473051" w:rsidP="00473051">
            <w:pPr>
              <w:spacing w:after="120"/>
              <w:ind w:right="556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How many tins are needed to paint the façade?</w:t>
            </w:r>
          </w:p>
          <w:p w:rsidR="00473051" w:rsidRDefault="00473051" w:rsidP="00FB0EC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F32F7" w:rsidRPr="00EA78AC" w:rsidRDefault="00AF32F7" w:rsidP="00FB0EC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 w:rsidR="00E0317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   </w:t>
            </w:r>
            <w:r w:rsidR="00E03174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C.         </w:t>
            </w:r>
            <w:r w:rsidR="00E03174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 w:rsidR="00E03174">
              <w:rPr>
                <w:rFonts w:ascii="Times New Roman" w:hAnsi="Times New Roman" w:cs="Times New Roman"/>
                <w:sz w:val="24"/>
                <w:szCs w:val="24"/>
              </w:rPr>
              <w:t xml:space="preserve">    20</w:t>
            </w:r>
          </w:p>
        </w:tc>
      </w:tr>
    </w:tbl>
    <w:p w:rsidR="00C67F16" w:rsidRPr="004E1905" w:rsidRDefault="00C67F16">
      <w:pPr>
        <w:rPr>
          <w:rFonts w:ascii="Times New Roman" w:hAnsi="Times New Roman" w:cs="Times New Roman"/>
          <w:sz w:val="24"/>
          <w:szCs w:val="24"/>
        </w:rPr>
      </w:pPr>
    </w:p>
    <w:p w:rsidR="00FF1257" w:rsidRDefault="00FF12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B269C" w:rsidRDefault="00FB269C" w:rsidP="00FB0EC3">
      <w:pPr>
        <w:jc w:val="center"/>
        <w:rPr>
          <w:rFonts w:ascii="Times New Roman" w:hAnsi="Times New Roman" w:cs="Times New Roman"/>
          <w:sz w:val="36"/>
          <w:szCs w:val="36"/>
        </w:rPr>
        <w:sectPr w:rsidR="00FB269C" w:rsidSect="00E24335"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3827"/>
        <w:gridCol w:w="213"/>
        <w:gridCol w:w="4607"/>
      </w:tblGrid>
      <w:tr w:rsidR="00272DCF" w:rsidRPr="004E1905" w:rsidTr="00FB0EC3">
        <w:tc>
          <w:tcPr>
            <w:tcW w:w="1951" w:type="dxa"/>
            <w:vMerge w:val="restart"/>
            <w:tcBorders>
              <w:top w:val="nil"/>
            </w:tcBorders>
            <w:vAlign w:val="center"/>
          </w:tcPr>
          <w:p w:rsidR="00272DCF" w:rsidRDefault="00272DCF" w:rsidP="00FB0EC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E1905"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Year</w:t>
            </w:r>
          </w:p>
          <w:p w:rsidR="00272DCF" w:rsidRPr="004E1905" w:rsidRDefault="00272DCF" w:rsidP="00FB0EC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9</w:t>
            </w:r>
          </w:p>
        </w:tc>
        <w:tc>
          <w:tcPr>
            <w:tcW w:w="4040" w:type="dxa"/>
            <w:gridSpan w:val="2"/>
            <w:tcBorders>
              <w:top w:val="nil"/>
              <w:bottom w:val="nil"/>
            </w:tcBorders>
            <w:vAlign w:val="center"/>
          </w:tcPr>
          <w:p w:rsidR="00272DCF" w:rsidRDefault="00272DCF" w:rsidP="00FB0EC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Mathematics Test</w:t>
            </w:r>
          </w:p>
          <w:p w:rsidR="00272DCF" w:rsidRDefault="00272DCF" w:rsidP="00FB0EC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Area of Plane Shapes</w:t>
            </w:r>
          </w:p>
          <w:p w:rsidR="00272DCF" w:rsidRDefault="00272DCF" w:rsidP="00FB0EC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607" w:type="dxa"/>
            <w:tcBorders>
              <w:top w:val="nil"/>
              <w:bottom w:val="nil"/>
            </w:tcBorders>
            <w:vAlign w:val="center"/>
          </w:tcPr>
          <w:p w:rsidR="00272DCF" w:rsidRPr="004E1905" w:rsidRDefault="00272DCF" w:rsidP="00272DCF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272DCF" w:rsidRPr="004E1905" w:rsidTr="00FB0EC3">
        <w:tc>
          <w:tcPr>
            <w:tcW w:w="1951" w:type="dxa"/>
            <w:vMerge/>
            <w:tcBorders>
              <w:bottom w:val="nil"/>
            </w:tcBorders>
            <w:vAlign w:val="center"/>
          </w:tcPr>
          <w:p w:rsidR="00272DCF" w:rsidRPr="004E1905" w:rsidRDefault="00272DCF" w:rsidP="00FB0EC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827" w:type="dxa"/>
            <w:tcBorders>
              <w:top w:val="nil"/>
              <w:bottom w:val="nil"/>
            </w:tcBorders>
            <w:vAlign w:val="center"/>
          </w:tcPr>
          <w:p w:rsidR="00272DCF" w:rsidRDefault="00272DCF" w:rsidP="00FB0EC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Multiple Choice </w:t>
            </w:r>
          </w:p>
          <w:p w:rsidR="00272DCF" w:rsidRDefault="00272DCF" w:rsidP="00FB0EC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Answer Sheet</w:t>
            </w:r>
          </w:p>
          <w:p w:rsidR="00272DCF" w:rsidRPr="004E1905" w:rsidRDefault="00272DCF" w:rsidP="00FB0EC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820" w:type="dxa"/>
            <w:gridSpan w:val="2"/>
            <w:tcBorders>
              <w:top w:val="nil"/>
              <w:bottom w:val="nil"/>
            </w:tcBorders>
            <w:vAlign w:val="bottom"/>
          </w:tcPr>
          <w:p w:rsidR="00272DCF" w:rsidRPr="004E1905" w:rsidRDefault="00272DCF" w:rsidP="00FB0E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Name : __________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________</w:t>
            </w: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____</w:t>
            </w:r>
          </w:p>
        </w:tc>
      </w:tr>
    </w:tbl>
    <w:p w:rsidR="00C67F16" w:rsidRDefault="00C67F16" w:rsidP="00C67F16">
      <w:pPr>
        <w:spacing w:line="240" w:lineRule="auto"/>
        <w:jc w:val="center"/>
      </w:pPr>
    </w:p>
    <w:p w:rsidR="00C67F16" w:rsidRPr="00272DCF" w:rsidRDefault="00C67F16" w:rsidP="00C67F1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2DCF">
        <w:rPr>
          <w:rFonts w:ascii="Times New Roman" w:hAnsi="Times New Roman" w:cs="Times New Roman"/>
          <w:sz w:val="24"/>
          <w:szCs w:val="24"/>
        </w:rPr>
        <w:t>Completely fill the response oval representing the most correct answer.</w:t>
      </w:r>
    </w:p>
    <w:p w:rsidR="00620828" w:rsidRDefault="00C67F16" w:rsidP="00620828">
      <w:pPr>
        <w:spacing w:after="120" w:line="240" w:lineRule="auto"/>
        <w:sectPr w:rsidR="00620828" w:rsidSect="00E24335"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  <w:r>
        <w:tab/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598336" behindDoc="0" locked="0" layoutInCell="1" allowOverlap="1">
                <wp:simplePos x="0" y="0"/>
                <wp:positionH relativeFrom="column">
                  <wp:posOffset>1710690</wp:posOffset>
                </wp:positionH>
                <wp:positionV relativeFrom="paragraph">
                  <wp:posOffset>43180</wp:posOffset>
                </wp:positionV>
                <wp:extent cx="171450" cy="114300"/>
                <wp:effectExtent l="5715" t="5715" r="13335" b="13335"/>
                <wp:wrapNone/>
                <wp:docPr id="100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" o:spid="_x0000_s1026" style="position:absolute;margin-left:134.7pt;margin-top:3.4pt;width:13.5pt;height: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>
                <wp:simplePos x="0" y="0"/>
                <wp:positionH relativeFrom="column">
                  <wp:posOffset>2922270</wp:posOffset>
                </wp:positionH>
                <wp:positionV relativeFrom="paragraph">
                  <wp:posOffset>24130</wp:posOffset>
                </wp:positionV>
                <wp:extent cx="171450" cy="114300"/>
                <wp:effectExtent l="7620" t="5715" r="11430" b="13335"/>
                <wp:wrapNone/>
                <wp:docPr id="99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230.1pt;margin-top:1.9pt;width:13.5pt;height: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Wa9GAIAAC0EAAAOAAAAZHJzL2Uyb0RvYy54bWysU1Fv0zAQfkfiP1h+p0lKy2j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>
                <wp:simplePos x="0" y="0"/>
                <wp:positionH relativeFrom="column">
                  <wp:posOffset>2335530</wp:posOffset>
                </wp:positionH>
                <wp:positionV relativeFrom="paragraph">
                  <wp:posOffset>33655</wp:posOffset>
                </wp:positionV>
                <wp:extent cx="171450" cy="114300"/>
                <wp:effectExtent l="11430" t="5715" r="7620" b="13335"/>
                <wp:wrapNone/>
                <wp:docPr id="98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183.9pt;margin-top:2.65pt;width:13.5pt;height: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>
                <wp:simplePos x="0" y="0"/>
                <wp:positionH relativeFrom="column">
                  <wp:posOffset>1131570</wp:posOffset>
                </wp:positionH>
                <wp:positionV relativeFrom="paragraph">
                  <wp:posOffset>62230</wp:posOffset>
                </wp:positionV>
                <wp:extent cx="171450" cy="114300"/>
                <wp:effectExtent l="7620" t="5715" r="11430" b="13335"/>
                <wp:wrapNone/>
                <wp:docPr id="97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89.1pt;margin-top:4.9pt;width:13.5pt;height: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9vcGAIAAC0EAAAOAAAAZHJzL2Uyb0RvYy54bWysU1Fv0zAQfkfiP1h+p0lKS1n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"/>
            </w:pict>
          </mc:Fallback>
        </mc:AlternateContent>
      </w:r>
      <w:r w:rsidR="00620828">
        <w:t xml:space="preserve">   </w:t>
      </w:r>
      <w:r w:rsidR="00620828">
        <w:tab/>
      </w:r>
      <w:r w:rsidR="00C67F16">
        <w:t xml:space="preserve"> 1.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96" name="Oval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" o:spid="_x0000_s1026" style="position:absolute;margin-left:230.85pt;margin-top:1.85pt;width:13.5pt;height: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LqoaJcZAgAALQQAAA4AAAAAAAAAAAAAAAAALgIAAGRycy9lMm9Eb2MueG1sUEsBAi0AFAAG&#10;AAgAAAAhAONuqbL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95" name="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" o:spid="_x0000_s1026" style="position:absolute;margin-left:182.4pt;margin-top:1.85pt;width:13.5pt;height: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94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" o:spid="_x0000_s1026" style="position:absolute;margin-left:133.95pt;margin-top:1.85pt;width:13.5pt;height: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SixGAIAAC0EAAAOAAAAZHJzL2Uyb0RvYy54bWysU1Fv0zAQfkfiP1h+p0lKS1n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Pm9KLEYAgAALQQAAA4AAAAAAAAAAAAAAAAALgIAAGRycy9lMm9Eb2MueG1sUEsBAi0AFAAG&#10;AAgAAAAhAAEpbhbeAAAACAEAAA8AAAAAAAAAAAAAAAAAcg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93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" o:spid="_x0000_s1026" style="position:absolute;margin-left:88.35pt;margin-top:1.85pt;width:13.5pt;height: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2Pn0hGQIAAC0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C67F16">
        <w:tab/>
        <w:t xml:space="preserve"> 2.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2700" r="11430" b="6350"/>
                <wp:wrapNone/>
                <wp:docPr id="92" name="Oval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3" o:spid="_x0000_s1026" style="position:absolute;margin-left:230.85pt;margin-top:1.85pt;width:13.5pt;height: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Ejw8yY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2700" r="7620" b="6350"/>
                <wp:wrapNone/>
                <wp:docPr id="91" name="Oval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" o:spid="_x0000_s1026" style="position:absolute;margin-left:182.4pt;margin-top:1.85pt;width:13.5pt;height: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OBoXtQZAgAALgQAAA4AAAAAAAAAAAAAAAAALgIAAGRycy9lMm9Eb2MueG1sUEsBAi0AFAAG&#10;AAgAAAAhAO/9QgX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2700" r="13335" b="6350"/>
                <wp:wrapNone/>
                <wp:docPr id="90" name="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1" o:spid="_x0000_s1026" style="position:absolute;margin-left:133.95pt;margin-top:1.85pt;width:13.5pt;height: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kgXGAIAAC4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Dl+SBcYAgAALgQAAA4AAAAAAAAAAAAAAAAALgIAAGRycy9lMm9Eb2MueG1sUEsBAi0AFAAG&#10;AAgAAAAhAAEpbhbeAAAACAEAAA8AAAAAAAAAAAAAAAAAcg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2700" r="11430" b="6350"/>
                <wp:wrapNone/>
                <wp:docPr id="89" name="Oval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0" o:spid="_x0000_s1026" style="position:absolute;margin-left:88.35pt;margin-top:1.85pt;width:13.5pt;height: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Jdb2Y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C67F16">
        <w:tab/>
        <w:t xml:space="preserve"> 3.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2065" r="11430" b="6985"/>
                <wp:wrapNone/>
                <wp:docPr id="88" name="Oval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7" o:spid="_x0000_s1026" style="position:absolute;margin-left:230.85pt;margin-top:1.85pt;width:13.5pt;height: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k03GgIAAC4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ASxk03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2065" r="7620" b="6985"/>
                <wp:wrapNone/>
                <wp:docPr id="87" name="Oval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6" o:spid="_x0000_s1026" style="position:absolute;margin-left:182.4pt;margin-top:1.85pt;width:13.5pt;height: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VLVGwIAAC4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GpVS1R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2065" r="13335" b="6985"/>
                <wp:wrapNone/>
                <wp:docPr id="86" name="Oval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5" o:spid="_x0000_s1026" style="position:absolute;margin-left:133.95pt;margin-top:1.85pt;width:13.5pt;height: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0QWGwIAAC4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ODRBY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2065" r="11430" b="6985"/>
                <wp:wrapNone/>
                <wp:docPr id="85" name="Oval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4" o:spid="_x0000_s1026" style="position:absolute;margin-left:88.35pt;margin-top:1.85pt;width:13.5pt;height: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axvp5B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4.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0795" r="11430" b="8255"/>
                <wp:wrapNone/>
                <wp:docPr id="84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230.85pt;margin-top:1.85pt;width:13.5pt;height: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D+7Fec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0795" r="7620" b="8255"/>
                <wp:wrapNone/>
                <wp:docPr id="83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" o:spid="_x0000_s1026" style="position:absolute;margin-left:182.4pt;margin-top:1.85pt;width:13.5pt;height: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3mika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0795" r="13335" b="8255"/>
                <wp:wrapNone/>
                <wp:docPr id="82" name="Oval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" o:spid="_x0000_s1026" style="position:absolute;margin-left:133.95pt;margin-top:1.85pt;width:13.5pt;height: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JdT+rB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0795" r="11430" b="8255"/>
                <wp:wrapNone/>
                <wp:docPr id="81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8" o:spid="_x0000_s1026" style="position:absolute;margin-left:88.35pt;margin-top:1.85pt;width:13.5pt;height: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jUxTXh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5.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0160" r="11430" b="8890"/>
                <wp:wrapNone/>
                <wp:docPr id="80" name="Oval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5" o:spid="_x0000_s1026" style="position:absolute;margin-left:230.85pt;margin-top:1.85pt;width:13.5pt;height: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0160" r="7620" b="8890"/>
                <wp:wrapNone/>
                <wp:docPr id="79" name="Oval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4" o:spid="_x0000_s1026" style="position:absolute;margin-left:182.4pt;margin-top:1.85pt;width:13.5pt;height: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jcWGgIAAC4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exjcW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0160" r="13335" b="8890"/>
                <wp:wrapNone/>
                <wp:docPr id="78" name="Oval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3" o:spid="_x0000_s1026" style="position:absolute;margin-left:133.95pt;margin-top:1.85pt;width:13.5pt;height: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ce5GgIAAC4EAAAOAAAAZHJzL2Uyb0RvYy54bWysU1Fv0zAQfkfiP1h+p0m6lrK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hXXHu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0160" r="11430" b="8890"/>
                <wp:wrapNone/>
                <wp:docPr id="77" name="Oval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2" o:spid="_x0000_s1026" style="position:absolute;margin-left:88.35pt;margin-top:1.85pt;width:13.5pt;height: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jSbYWx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6.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9525" r="11430" b="9525"/>
                <wp:wrapNone/>
                <wp:docPr id="76" name="Oval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9" o:spid="_x0000_s1026" style="position:absolute;margin-left:230.85pt;margin-top:1.85pt;width:13.5pt;height: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wNBGgIAAC4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BQewNB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9525" r="7620" b="9525"/>
                <wp:wrapNone/>
                <wp:docPr id="75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8" o:spid="_x0000_s1026" style="position:absolute;margin-left:182.4pt;margin-top:1.85pt;width:13.5pt;height: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66zGgIAAC4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4466z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9525" r="13335" b="9525"/>
                <wp:wrapNone/>
                <wp:docPr id="74" name="Oval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7" o:spid="_x0000_s1026" style="position:absolute;margin-left:133.95pt;margin-top:1.85pt;width:13.5pt;height: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5PFGgIAAC4EAAAOAAAAZHJzL2Uyb0RvYy54bWysU1Fv0zAQfkfiP1h+p0lKS1n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pxuTx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9525" r="11430" b="9525"/>
                <wp:wrapNone/>
                <wp:docPr id="73" name="Oval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6" o:spid="_x0000_s1026" style="position:absolute;margin-left:88.35pt;margin-top:1.85pt;width:13.5pt;height: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q84Gw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G86rzgbAgAALg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="00C67F16">
        <w:tab/>
        <w:t xml:space="preserve"> 7.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8255" r="11430" b="10795"/>
                <wp:wrapNone/>
                <wp:docPr id="72" name="Oval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3" o:spid="_x0000_s1026" style="position:absolute;margin-left:230.85pt;margin-top:1.85pt;width:13.5pt;height: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TxsG1xsCAAAu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8255" r="7620" b="10795"/>
                <wp:wrapNone/>
                <wp:docPr id="71" name="Oval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2" o:spid="_x0000_s1026" style="position:absolute;margin-left:182.4pt;margin-top:1.85pt;width:13.5pt;height: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6slGgIAAC4EAAAOAAAAZHJzL2Uyb0RvYy54bWysU1Fv0zAQfkfiP1h+p0m6lrK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ng6sl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8255" r="13335" b="10795"/>
                <wp:wrapNone/>
                <wp:docPr id="70" name="Oval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1" o:spid="_x0000_s1026" style="position:absolute;margin-left:133.95pt;margin-top:1.85pt;width:13.5pt;height: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8255" r="11430" b="10795"/>
                <wp:wrapNone/>
                <wp:docPr id="69" name="Oval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0" o:spid="_x0000_s1026" style="position:absolute;margin-left:88.35pt;margin-top:1.85pt;width:13.5pt;height:9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Onkhp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C67F16">
        <w:tab/>
        <w:t xml:space="preserve"> 8.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7620" r="11430" b="11430"/>
                <wp:wrapNone/>
                <wp:docPr id="68" name="Oval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7" o:spid="_x0000_s1026" style="position:absolute;margin-left:230.85pt;margin-top:1.85pt;width:13.5pt;height:9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bjGGg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AVLbjG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7620" r="7620" b="11430"/>
                <wp:wrapNone/>
                <wp:docPr id="67" name="Oval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6" o:spid="_x0000_s1026" style="position:absolute;margin-left:182.4pt;margin-top:1.85pt;width:13.5pt;height: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HX6nJB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7620" r="13335" b="11430"/>
                <wp:wrapNone/>
                <wp:docPr id="66" name="Oval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5" o:spid="_x0000_s1026" style="position:absolute;margin-left:133.95pt;margin-top:1.85pt;width:13.5pt;height: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Rosec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7620" r="11430" b="11430"/>
                <wp:wrapNone/>
                <wp:docPr id="65" name="Oval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4" o:spid="_x0000_s1026" style="position:absolute;margin-left:88.35pt;margin-top:1.85pt;width:13.5pt;height: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BwVGg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bPAcFR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9.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6350" r="11430" b="12700"/>
                <wp:wrapNone/>
                <wp:docPr id="64" name="Oval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1" o:spid="_x0000_s1026" style="position:absolute;margin-left:230.85pt;margin-top:1.85pt;width:13.5pt;height: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JFUOhU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6350" r="7620" b="12700"/>
                <wp:wrapNone/>
                <wp:docPr id="63" name="Oval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0" o:spid="_x0000_s1026" style="position:absolute;margin-left:182.4pt;margin-top:1.85pt;width:13.5pt;height: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Fl1BugZAgAALgQAAA4AAAAAAAAAAAAAAAAALgIAAGRycy9lMm9Eb2MueG1sUEsBAi0AFAAG&#10;AAgAAAAhAO/9QgX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6350" r="13335" b="12700"/>
                <wp:wrapNone/>
                <wp:docPr id="62" name="Oval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9" o:spid="_x0000_s1026" style="position:absolute;margin-left:133.95pt;margin-top:1.85pt;width:13.5pt;height: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CI/C10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6350" r="11430" b="12700"/>
                <wp:wrapNone/>
                <wp:docPr id="61" name="Oval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8" o:spid="_x0000_s1026" style="position:absolute;margin-left:88.35pt;margin-top:1.85pt;width:13.5pt;height: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Iqnpq8bAgAALg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="00C67F16">
        <w:tab/>
        <w:t xml:space="preserve"> 10.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5715" r="11430" b="13335"/>
                <wp:wrapNone/>
                <wp:docPr id="60" name="Oval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5" o:spid="_x0000_s1026" style="position:absolute;margin-left:230.85pt;margin-top:1.85pt;width:13.5pt;height:9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HNITXY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5715" r="7620" b="13335"/>
                <wp:wrapNone/>
                <wp:docPr id="59" name="Oval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4" o:spid="_x0000_s1026" style="position:absolute;margin-left:182.4pt;margin-top:1.85pt;width:13.5pt;height:9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TON4y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5715" r="13335" b="13335"/>
                <wp:wrapNone/>
                <wp:docPr id="58" name="Oval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3" o:spid="_x0000_s1026" style="position:absolute;margin-left:133.95pt;margin-top:1.85pt;width:13.5pt;height: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CIsun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5715" r="11430" b="13335"/>
                <wp:wrapNone/>
                <wp:docPr id="57" name="Oval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2" o:spid="_x0000_s1026" style="position:absolute;margin-left:88.35pt;margin-top:1.85pt;width:13.5pt;height:9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DF/GgIAAC4EAAAOAAAAZHJzL2Uyb0RvYy54bWysU1Fv0zAQfkfiP1h+p0lKS1n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ANgxfx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11.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56" name="Oval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9" o:spid="_x0000_s1026" style="position:absolute;margin-left:230.85pt;margin-top:1.85pt;width:13.5pt;height: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eplGgIAAC4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Ddhepl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55" name="Oval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8" o:spid="_x0000_s1026" style="position:absolute;margin-left:182.4pt;margin-top:1.85pt;width:13.5pt;height:9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1HUeX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54" name="Oval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7" o:spid="_x0000_s1026" style="position:absolute;margin-left:133.95pt;margin-top:1.85pt;width:13.5pt;height: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KuV64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53" name="Oval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6" o:spid="_x0000_s1026" style="position:absolute;margin-left:88.35pt;margin-top:1.85pt;width:13.5pt;height: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EYcGg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4sRGHB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12.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620828" w:rsidRDefault="00C67F16" w:rsidP="00E03174">
      <w:pPr>
        <w:spacing w:after="120" w:line="240" w:lineRule="auto"/>
      </w:pPr>
      <w:r>
        <w:tab/>
      </w:r>
    </w:p>
    <w:p w:rsidR="00546D36" w:rsidRDefault="00546D36">
      <w:pPr>
        <w:sectPr w:rsidR="00546D36" w:rsidSect="00546D36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tbl>
      <w:tblPr>
        <w:tblStyle w:val="TableGrid"/>
        <w:tblW w:w="9300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CellMar>
          <w:top w:w="85" w:type="dxa"/>
        </w:tblCellMar>
        <w:tblLook w:val="04A0" w:firstRow="1" w:lastRow="0" w:firstColumn="1" w:lastColumn="0" w:noHBand="0" w:noVBand="1"/>
      </w:tblPr>
      <w:tblGrid>
        <w:gridCol w:w="2121"/>
        <w:gridCol w:w="7179"/>
      </w:tblGrid>
      <w:tr w:rsidR="00546D36" w:rsidTr="00546D36">
        <w:trPr>
          <w:cantSplit/>
        </w:trPr>
        <w:tc>
          <w:tcPr>
            <w:tcW w:w="2121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46D36" w:rsidRDefault="00546D36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1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46D36" w:rsidRDefault="00546D36" w:rsidP="00546D36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Mathematics Test</w:t>
            </w:r>
          </w:p>
          <w:p w:rsidR="00546D36" w:rsidRPr="00546D36" w:rsidRDefault="00546D36" w:rsidP="00546D36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Area of Plane Shapes</w:t>
            </w:r>
          </w:p>
        </w:tc>
      </w:tr>
      <w:tr w:rsidR="00546D36" w:rsidTr="00546D36">
        <w:trPr>
          <w:cantSplit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546D36" w:rsidRDefault="00546D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179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546D36" w:rsidRDefault="00546D36" w:rsidP="00546D36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Answer Sheet</w:t>
            </w:r>
          </w:p>
        </w:tc>
      </w:tr>
    </w:tbl>
    <w:p w:rsidR="00546D36" w:rsidRDefault="00546D36" w:rsidP="00546D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</w:t>
      </w:r>
    </w:p>
    <w:tbl>
      <w:tblPr>
        <w:tblStyle w:val="TableGrid"/>
        <w:tblpPr w:leftFromText="180" w:rightFromText="180" w:vertAnchor="text" w:horzAnchor="page" w:tblpX="1483" w:tblpY="346"/>
        <w:tblW w:w="4219" w:type="dxa"/>
        <w:tblLook w:val="04A0" w:firstRow="1" w:lastRow="0" w:firstColumn="1" w:lastColumn="0" w:noHBand="0" w:noVBand="1"/>
      </w:tblPr>
      <w:tblGrid>
        <w:gridCol w:w="568"/>
        <w:gridCol w:w="3651"/>
      </w:tblGrid>
      <w:tr w:rsidR="00546D36" w:rsidTr="00546D36">
        <w:tc>
          <w:tcPr>
            <w:tcW w:w="4219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46D36" w:rsidRDefault="00546D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Short Answer</w:t>
            </w:r>
          </w:p>
        </w:tc>
      </w:tr>
      <w:tr w:rsidR="00546D36" w:rsidTr="00546D36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46D36" w:rsidRDefault="00546D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6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46D36" w:rsidRDefault="00546D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 cm</w:t>
            </w:r>
            <w:r w:rsidRPr="00546D36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</w:tr>
      <w:tr w:rsidR="00546D36" w:rsidTr="00546D36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46D36" w:rsidRDefault="00546D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6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46D36" w:rsidRDefault="00546D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113.1 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 w:rsidRPr="00546D36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</w:tr>
      <w:tr w:rsidR="00546D36" w:rsidTr="00546D36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46D36" w:rsidRDefault="00546D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6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46D36" w:rsidRDefault="00546D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216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hA</w:t>
            </w:r>
            <w:proofErr w:type="spellEnd"/>
          </w:p>
        </w:tc>
      </w:tr>
      <w:tr w:rsidR="00546D36" w:rsidTr="00546D36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46D36" w:rsidRDefault="00546D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6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46D36" w:rsidRDefault="00546D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1 080 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 w:rsidRPr="00546D36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</w:tr>
      <w:tr w:rsidR="00546D36" w:rsidTr="00546D36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46D36" w:rsidRDefault="00546D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6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46D36" w:rsidRDefault="00546D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420  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 w:rsidRPr="00546D36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</w:tr>
      <w:tr w:rsidR="00546D36" w:rsidTr="00546D36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46D36" w:rsidRDefault="00546D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6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46D36" w:rsidRDefault="00546D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536  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 w:rsidRPr="00546D36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</w:tr>
      <w:tr w:rsidR="00546D36" w:rsidTr="00546D36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46D36" w:rsidRDefault="00546D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    </w:t>
            </w:r>
          </w:p>
        </w:tc>
        <w:tc>
          <w:tcPr>
            <w:tcW w:w="36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46D36" w:rsidRDefault="00546D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580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 w:rsidRPr="00546D36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</w:tr>
      <w:tr w:rsidR="00546D36" w:rsidTr="00546D36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46D36" w:rsidRDefault="00546D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6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46D36" w:rsidRDefault="00546D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1 335 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 w:rsidRPr="00546D36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</w:tr>
      <w:tr w:rsidR="00546D36" w:rsidTr="00546D36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46D36" w:rsidRDefault="00546D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6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46D36" w:rsidRDefault="00546D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2 900  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 w:rsidRPr="00546D36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</w:tr>
      <w:tr w:rsidR="00546D36" w:rsidTr="00546D36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46D36" w:rsidRDefault="00546D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6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46D36" w:rsidRDefault="00546D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640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 w:rsidRPr="00546D36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</w:tr>
    </w:tbl>
    <w:tbl>
      <w:tblPr>
        <w:tblStyle w:val="TableGrid"/>
        <w:tblpPr w:leftFromText="180" w:rightFromText="180" w:vertAnchor="text" w:horzAnchor="page" w:tblpX="7483" w:tblpY="241"/>
        <w:tblW w:w="2093" w:type="dxa"/>
        <w:tblLook w:val="04A0" w:firstRow="1" w:lastRow="0" w:firstColumn="1" w:lastColumn="0" w:noHBand="0" w:noVBand="1"/>
      </w:tblPr>
      <w:tblGrid>
        <w:gridCol w:w="675"/>
        <w:gridCol w:w="1418"/>
      </w:tblGrid>
      <w:tr w:rsidR="00546D36" w:rsidTr="00546D36">
        <w:tc>
          <w:tcPr>
            <w:tcW w:w="209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46D36" w:rsidRDefault="00546D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Multiple Choice</w:t>
            </w:r>
          </w:p>
        </w:tc>
      </w:tr>
      <w:tr w:rsidR="00546D36" w:rsidTr="00546D36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46D36" w:rsidRDefault="00546D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46D36" w:rsidRDefault="00546D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</w:tr>
      <w:tr w:rsidR="00546D36" w:rsidTr="00546D36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46D36" w:rsidRDefault="00546D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46D36" w:rsidRDefault="00546D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</w:tr>
      <w:tr w:rsidR="00546D36" w:rsidTr="00546D36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46D36" w:rsidRDefault="00546D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46D36" w:rsidRDefault="00546D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</w:tr>
      <w:tr w:rsidR="00546D36" w:rsidTr="00546D36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46D36" w:rsidRDefault="00546D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46D36" w:rsidRDefault="00546D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</w:tr>
      <w:tr w:rsidR="00546D36" w:rsidTr="00546D36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46D36" w:rsidRDefault="00546D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46D36" w:rsidRDefault="00546D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</w:tr>
      <w:tr w:rsidR="00546D36" w:rsidTr="00546D36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46D36" w:rsidRDefault="00546D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46D36" w:rsidRDefault="00546D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</w:tr>
      <w:tr w:rsidR="00546D36" w:rsidTr="00546D36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46D36" w:rsidRDefault="00546D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    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46D36" w:rsidRDefault="00546D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</w:tr>
      <w:tr w:rsidR="00546D36" w:rsidTr="00546D36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46D36" w:rsidRDefault="00546D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46D36" w:rsidRDefault="00546D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</w:tr>
      <w:tr w:rsidR="00546D36" w:rsidTr="00546D36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46D36" w:rsidRDefault="00546D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46D36" w:rsidRDefault="00546D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</w:tr>
      <w:tr w:rsidR="00546D36" w:rsidTr="00546D36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46D36" w:rsidRDefault="00546D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46D36" w:rsidRDefault="00546D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</w:tr>
      <w:tr w:rsidR="00546D36" w:rsidTr="00546D36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46D36" w:rsidRDefault="00546D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46D36" w:rsidRDefault="00546D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</w:tr>
      <w:tr w:rsidR="00546D36" w:rsidTr="00546D36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46D36" w:rsidRDefault="00546D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46D36" w:rsidRDefault="00546D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</w:tr>
    </w:tbl>
    <w:p w:rsidR="00546D36" w:rsidRDefault="00546D36" w:rsidP="00546D36">
      <w:pPr>
        <w:rPr>
          <w:rFonts w:ascii="Times New Roman" w:hAnsi="Times New Roman" w:cs="Times New Roman"/>
          <w:sz w:val="28"/>
          <w:szCs w:val="28"/>
        </w:rPr>
      </w:pPr>
    </w:p>
    <w:p w:rsidR="00546D36" w:rsidRDefault="00546D36" w:rsidP="00546D36">
      <w:pPr>
        <w:rPr>
          <w:rFonts w:ascii="Times New Roman" w:hAnsi="Times New Roman" w:cs="Times New Roman"/>
          <w:sz w:val="28"/>
          <w:szCs w:val="28"/>
        </w:rPr>
      </w:pPr>
    </w:p>
    <w:p w:rsidR="00546D36" w:rsidRDefault="00546D36" w:rsidP="00546D36">
      <w:pPr>
        <w:rPr>
          <w:rFonts w:ascii="Times New Roman" w:hAnsi="Times New Roman" w:cs="Times New Roman"/>
          <w:sz w:val="28"/>
          <w:szCs w:val="28"/>
        </w:rPr>
      </w:pPr>
    </w:p>
    <w:p w:rsidR="00546D36" w:rsidRDefault="00546D36" w:rsidP="00546D36">
      <w:pPr>
        <w:rPr>
          <w:rFonts w:ascii="Times New Roman" w:hAnsi="Times New Roman" w:cs="Times New Roman"/>
          <w:sz w:val="28"/>
          <w:szCs w:val="28"/>
        </w:rPr>
      </w:pPr>
    </w:p>
    <w:p w:rsidR="00546D36" w:rsidRDefault="00546D36" w:rsidP="00546D36">
      <w:pPr>
        <w:rPr>
          <w:rFonts w:ascii="Times New Roman" w:hAnsi="Times New Roman" w:cs="Times New Roman"/>
          <w:sz w:val="28"/>
          <w:szCs w:val="28"/>
        </w:rPr>
      </w:pPr>
    </w:p>
    <w:p w:rsidR="00546D36" w:rsidRDefault="00546D36" w:rsidP="00546D36">
      <w:pPr>
        <w:rPr>
          <w:rFonts w:ascii="Times New Roman" w:hAnsi="Times New Roman" w:cs="Times New Roman"/>
          <w:sz w:val="28"/>
          <w:szCs w:val="28"/>
        </w:rPr>
      </w:pPr>
    </w:p>
    <w:p w:rsidR="00546D36" w:rsidRDefault="00546D36" w:rsidP="00546D36">
      <w:pPr>
        <w:rPr>
          <w:rFonts w:ascii="Times New Roman" w:hAnsi="Times New Roman" w:cs="Times New Roman"/>
          <w:sz w:val="28"/>
          <w:szCs w:val="28"/>
        </w:rPr>
      </w:pPr>
    </w:p>
    <w:p w:rsidR="00546D36" w:rsidRDefault="00546D36" w:rsidP="00546D36">
      <w:pPr>
        <w:rPr>
          <w:rFonts w:ascii="Times New Roman" w:hAnsi="Times New Roman" w:cs="Times New Roman"/>
          <w:sz w:val="28"/>
          <w:szCs w:val="28"/>
        </w:rPr>
      </w:pPr>
    </w:p>
    <w:p w:rsidR="00546D36" w:rsidRDefault="00546D36" w:rsidP="00546D36">
      <w:pPr>
        <w:rPr>
          <w:rFonts w:ascii="Times New Roman" w:hAnsi="Times New Roman" w:cs="Times New Roman"/>
          <w:sz w:val="28"/>
          <w:szCs w:val="28"/>
        </w:rPr>
      </w:pPr>
    </w:p>
    <w:p w:rsidR="00546D36" w:rsidRDefault="00546D36" w:rsidP="00546D36">
      <w:pPr>
        <w:rPr>
          <w:rFonts w:ascii="Times New Roman" w:hAnsi="Times New Roman" w:cs="Times New Roman"/>
          <w:sz w:val="28"/>
          <w:szCs w:val="28"/>
        </w:rPr>
      </w:pPr>
    </w:p>
    <w:p w:rsidR="00546D36" w:rsidRDefault="00546D36"/>
    <w:sectPr w:rsidR="00546D36" w:rsidSect="00546D3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66699" w:rsidRDefault="00D66699" w:rsidP="00E24335">
      <w:pPr>
        <w:spacing w:after="0" w:line="240" w:lineRule="auto"/>
      </w:pPr>
      <w:r>
        <w:separator/>
      </w:r>
    </w:p>
  </w:endnote>
  <w:endnote w:type="continuationSeparator" w:id="0">
    <w:p w:rsidR="00D66699" w:rsidRDefault="00D66699" w:rsidP="00E243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807"/>
      <w:gridCol w:w="1068"/>
      <w:gridCol w:w="4807"/>
    </w:tblGrid>
    <w:tr w:rsidR="00FB0EC3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FB0EC3" w:rsidRDefault="00FB0EC3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FB0EC3" w:rsidRDefault="00FB0EC3">
          <w:pPr>
            <w:pStyle w:val="NoSpacing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\* MERGEFORMAT </w:instrText>
          </w:r>
          <w:r>
            <w:fldChar w:fldCharType="separate"/>
          </w:r>
          <w:r w:rsidR="00546D36" w:rsidRPr="00546D36">
            <w:rPr>
              <w:rFonts w:asciiTheme="majorHAnsi" w:hAnsiTheme="majorHAnsi"/>
              <w:b/>
              <w:noProof/>
            </w:rPr>
            <w:t>6</w:t>
          </w:r>
          <w:r>
            <w:rPr>
              <w:rFonts w:asciiTheme="majorHAnsi" w:hAnsiTheme="majorHAnsi"/>
              <w:b/>
              <w:noProof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FB0EC3" w:rsidRDefault="00FB0EC3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FB0EC3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FB0EC3" w:rsidRDefault="00FB0EC3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FB0EC3" w:rsidRDefault="00FB0EC3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FB0EC3" w:rsidRDefault="00FB0EC3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FB0EC3" w:rsidRDefault="00FB0EC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66699" w:rsidRDefault="00D66699" w:rsidP="00E24335">
      <w:pPr>
        <w:spacing w:after="0" w:line="240" w:lineRule="auto"/>
      </w:pPr>
      <w:r>
        <w:separator/>
      </w:r>
    </w:p>
  </w:footnote>
  <w:footnote w:type="continuationSeparator" w:id="0">
    <w:p w:rsidR="00D66699" w:rsidRDefault="00D66699" w:rsidP="00E243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B0EC3" w:rsidRDefault="00FB0EC3">
    <w:pPr>
      <w:pStyle w:val="Header"/>
    </w:pPr>
    <w:r>
      <w:t>Area of Plane Shapes</w:t>
    </w:r>
    <w:r>
      <w:tab/>
      <w:t>Topic Test</w:t>
    </w:r>
    <w:r>
      <w:tab/>
      <w:t>2012</w:t>
    </w:r>
    <w:r>
      <w:tab/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B0EC3" w:rsidRPr="00676A45" w:rsidRDefault="00FB0EC3" w:rsidP="00FB269C">
    <w:pPr>
      <w:pStyle w:val="Header"/>
      <w:rPr>
        <w:rFonts w:ascii="Monotype Corsiva" w:hAnsi="Monotype Corsiva"/>
        <w:sz w:val="48"/>
        <w:szCs w:val="48"/>
      </w:rPr>
    </w:pPr>
    <w:r>
      <w:rPr>
        <w:rFonts w:ascii="Monotype Corsiva" w:hAnsi="Monotype Corsiva"/>
        <w:sz w:val="48"/>
        <w:szCs w:val="48"/>
      </w:rPr>
      <w:tab/>
    </w:r>
    <w:r w:rsidRPr="00676A45">
      <w:rPr>
        <w:rFonts w:ascii="Monotype Corsiva" w:hAnsi="Monotype Corsiva"/>
        <w:sz w:val="48"/>
        <w:szCs w:val="48"/>
      </w:rPr>
      <w:t>High School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5B6688"/>
    <w:multiLevelType w:val="hybridMultilevel"/>
    <w:tmpl w:val="DA023172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891601"/>
    <w:multiLevelType w:val="hybridMultilevel"/>
    <w:tmpl w:val="7458C06C"/>
    <w:lvl w:ilvl="0" w:tplc="0C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E61EAC"/>
    <w:multiLevelType w:val="multilevel"/>
    <w:tmpl w:val="02AE50C0"/>
    <w:styleLink w:val="Examstyle"/>
    <w:lvl w:ilvl="0">
      <w:start w:val="1"/>
      <w:numFmt w:val="lowerLetter"/>
      <w:lvlText w:val="%1)"/>
      <w:lvlJc w:val="left"/>
      <w:pPr>
        <w:ind w:left="680" w:hanging="680"/>
      </w:pPr>
      <w:rPr>
        <w:rFonts w:hint="default"/>
      </w:rPr>
    </w:lvl>
    <w:lvl w:ilvl="1">
      <w:start w:val="1"/>
      <w:numFmt w:val="lowerRoman"/>
      <w:lvlText w:val="(%2)"/>
      <w:lvlJc w:val="left"/>
      <w:pPr>
        <w:ind w:left="1134" w:hanging="774"/>
      </w:pPr>
      <w:rPr>
        <w:rFonts w:hint="default"/>
      </w:rPr>
    </w:lvl>
    <w:lvl w:ilvl="2">
      <w:start w:val="1"/>
      <w:numFmt w:val="upperLetter"/>
      <w:lvlText w:val="%3)"/>
      <w:lvlJc w:val="left"/>
      <w:pPr>
        <w:ind w:left="1758" w:hanging="73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428C2744"/>
    <w:multiLevelType w:val="hybridMultilevel"/>
    <w:tmpl w:val="BB428864"/>
    <w:lvl w:ilvl="0" w:tplc="441EA1FC">
      <w:start w:val="1"/>
      <w:numFmt w:val="upperLetter"/>
      <w:lvlText w:val="%1."/>
      <w:lvlJc w:val="left"/>
      <w:pPr>
        <w:ind w:left="10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740" w:hanging="360"/>
      </w:pPr>
    </w:lvl>
    <w:lvl w:ilvl="2" w:tplc="0C09001B" w:tentative="1">
      <w:start w:val="1"/>
      <w:numFmt w:val="lowerRoman"/>
      <w:lvlText w:val="%3."/>
      <w:lvlJc w:val="right"/>
      <w:pPr>
        <w:ind w:left="2460" w:hanging="180"/>
      </w:pPr>
    </w:lvl>
    <w:lvl w:ilvl="3" w:tplc="0C09000F" w:tentative="1">
      <w:start w:val="1"/>
      <w:numFmt w:val="decimal"/>
      <w:lvlText w:val="%4."/>
      <w:lvlJc w:val="left"/>
      <w:pPr>
        <w:ind w:left="3180" w:hanging="360"/>
      </w:pPr>
    </w:lvl>
    <w:lvl w:ilvl="4" w:tplc="0C090019" w:tentative="1">
      <w:start w:val="1"/>
      <w:numFmt w:val="lowerLetter"/>
      <w:lvlText w:val="%5."/>
      <w:lvlJc w:val="left"/>
      <w:pPr>
        <w:ind w:left="3900" w:hanging="360"/>
      </w:pPr>
    </w:lvl>
    <w:lvl w:ilvl="5" w:tplc="0C09001B" w:tentative="1">
      <w:start w:val="1"/>
      <w:numFmt w:val="lowerRoman"/>
      <w:lvlText w:val="%6."/>
      <w:lvlJc w:val="right"/>
      <w:pPr>
        <w:ind w:left="4620" w:hanging="180"/>
      </w:pPr>
    </w:lvl>
    <w:lvl w:ilvl="6" w:tplc="0C09000F" w:tentative="1">
      <w:start w:val="1"/>
      <w:numFmt w:val="decimal"/>
      <w:lvlText w:val="%7."/>
      <w:lvlJc w:val="left"/>
      <w:pPr>
        <w:ind w:left="5340" w:hanging="360"/>
      </w:pPr>
    </w:lvl>
    <w:lvl w:ilvl="7" w:tplc="0C090019" w:tentative="1">
      <w:start w:val="1"/>
      <w:numFmt w:val="lowerLetter"/>
      <w:lvlText w:val="%8."/>
      <w:lvlJc w:val="left"/>
      <w:pPr>
        <w:ind w:left="6060" w:hanging="360"/>
      </w:pPr>
    </w:lvl>
    <w:lvl w:ilvl="8" w:tplc="0C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4">
    <w:nsid w:val="5F7E3122"/>
    <w:multiLevelType w:val="hybridMultilevel"/>
    <w:tmpl w:val="6032F018"/>
    <w:lvl w:ilvl="0" w:tplc="C846BE76">
      <w:start w:val="1"/>
      <w:numFmt w:val="upperLetter"/>
      <w:lvlText w:val="%1."/>
      <w:lvlJc w:val="left"/>
      <w:pPr>
        <w:ind w:left="6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80" w:hanging="360"/>
      </w:pPr>
    </w:lvl>
    <w:lvl w:ilvl="2" w:tplc="0C09001B" w:tentative="1">
      <w:start w:val="1"/>
      <w:numFmt w:val="lowerRoman"/>
      <w:lvlText w:val="%3."/>
      <w:lvlJc w:val="right"/>
      <w:pPr>
        <w:ind w:left="2100" w:hanging="180"/>
      </w:pPr>
    </w:lvl>
    <w:lvl w:ilvl="3" w:tplc="0C09000F" w:tentative="1">
      <w:start w:val="1"/>
      <w:numFmt w:val="decimal"/>
      <w:lvlText w:val="%4."/>
      <w:lvlJc w:val="left"/>
      <w:pPr>
        <w:ind w:left="2820" w:hanging="360"/>
      </w:pPr>
    </w:lvl>
    <w:lvl w:ilvl="4" w:tplc="0C090019" w:tentative="1">
      <w:start w:val="1"/>
      <w:numFmt w:val="lowerLetter"/>
      <w:lvlText w:val="%5."/>
      <w:lvlJc w:val="left"/>
      <w:pPr>
        <w:ind w:left="3540" w:hanging="360"/>
      </w:pPr>
    </w:lvl>
    <w:lvl w:ilvl="5" w:tplc="0C09001B" w:tentative="1">
      <w:start w:val="1"/>
      <w:numFmt w:val="lowerRoman"/>
      <w:lvlText w:val="%6."/>
      <w:lvlJc w:val="right"/>
      <w:pPr>
        <w:ind w:left="4260" w:hanging="180"/>
      </w:pPr>
    </w:lvl>
    <w:lvl w:ilvl="6" w:tplc="0C09000F" w:tentative="1">
      <w:start w:val="1"/>
      <w:numFmt w:val="decimal"/>
      <w:lvlText w:val="%7."/>
      <w:lvlJc w:val="left"/>
      <w:pPr>
        <w:ind w:left="4980" w:hanging="360"/>
      </w:pPr>
    </w:lvl>
    <w:lvl w:ilvl="7" w:tplc="0C090019" w:tentative="1">
      <w:start w:val="1"/>
      <w:numFmt w:val="lowerLetter"/>
      <w:lvlText w:val="%8."/>
      <w:lvlJc w:val="left"/>
      <w:pPr>
        <w:ind w:left="5700" w:hanging="360"/>
      </w:pPr>
    </w:lvl>
    <w:lvl w:ilvl="8" w:tplc="0C09001B" w:tentative="1">
      <w:start w:val="1"/>
      <w:numFmt w:val="lowerRoman"/>
      <w:lvlText w:val="%9."/>
      <w:lvlJc w:val="right"/>
      <w:pPr>
        <w:ind w:left="642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69CE"/>
    <w:rsid w:val="00013474"/>
    <w:rsid w:val="00027F9B"/>
    <w:rsid w:val="00031826"/>
    <w:rsid w:val="00034138"/>
    <w:rsid w:val="00054524"/>
    <w:rsid w:val="000616AD"/>
    <w:rsid w:val="00072016"/>
    <w:rsid w:val="000770C2"/>
    <w:rsid w:val="000C6EEF"/>
    <w:rsid w:val="000F41E0"/>
    <w:rsid w:val="00134156"/>
    <w:rsid w:val="0018418B"/>
    <w:rsid w:val="0019427A"/>
    <w:rsid w:val="001A1B2C"/>
    <w:rsid w:val="001D75FA"/>
    <w:rsid w:val="001E504A"/>
    <w:rsid w:val="002407B6"/>
    <w:rsid w:val="00272DCF"/>
    <w:rsid w:val="002A3D0B"/>
    <w:rsid w:val="002F08A0"/>
    <w:rsid w:val="003157FF"/>
    <w:rsid w:val="00325B6E"/>
    <w:rsid w:val="00403EBD"/>
    <w:rsid w:val="004172E2"/>
    <w:rsid w:val="004355BF"/>
    <w:rsid w:val="00473051"/>
    <w:rsid w:val="004A7FD9"/>
    <w:rsid w:val="004E1905"/>
    <w:rsid w:val="004E5BED"/>
    <w:rsid w:val="004E655D"/>
    <w:rsid w:val="00532CE0"/>
    <w:rsid w:val="00546D36"/>
    <w:rsid w:val="005D4239"/>
    <w:rsid w:val="005D7584"/>
    <w:rsid w:val="005E3D07"/>
    <w:rsid w:val="00605251"/>
    <w:rsid w:val="00610229"/>
    <w:rsid w:val="00620828"/>
    <w:rsid w:val="006269CE"/>
    <w:rsid w:val="006708B0"/>
    <w:rsid w:val="00676A45"/>
    <w:rsid w:val="00681B74"/>
    <w:rsid w:val="006D5D42"/>
    <w:rsid w:val="0070532A"/>
    <w:rsid w:val="0071284D"/>
    <w:rsid w:val="007222B1"/>
    <w:rsid w:val="00742AF1"/>
    <w:rsid w:val="007452A3"/>
    <w:rsid w:val="007913C5"/>
    <w:rsid w:val="007E34C7"/>
    <w:rsid w:val="008068B9"/>
    <w:rsid w:val="00814A08"/>
    <w:rsid w:val="008839FB"/>
    <w:rsid w:val="008D3E75"/>
    <w:rsid w:val="008F1143"/>
    <w:rsid w:val="00915C54"/>
    <w:rsid w:val="00925B36"/>
    <w:rsid w:val="00932B35"/>
    <w:rsid w:val="00995DC9"/>
    <w:rsid w:val="009A1E43"/>
    <w:rsid w:val="009C3922"/>
    <w:rsid w:val="00A3116E"/>
    <w:rsid w:val="00A36680"/>
    <w:rsid w:val="00A375CA"/>
    <w:rsid w:val="00A66A0F"/>
    <w:rsid w:val="00AF32F7"/>
    <w:rsid w:val="00B23E5A"/>
    <w:rsid w:val="00B3556B"/>
    <w:rsid w:val="00B56A89"/>
    <w:rsid w:val="00BD6FF3"/>
    <w:rsid w:val="00BF7A39"/>
    <w:rsid w:val="00C16834"/>
    <w:rsid w:val="00C51347"/>
    <w:rsid w:val="00C6546B"/>
    <w:rsid w:val="00C67F16"/>
    <w:rsid w:val="00C72BB4"/>
    <w:rsid w:val="00D00783"/>
    <w:rsid w:val="00D01508"/>
    <w:rsid w:val="00D66699"/>
    <w:rsid w:val="00DA59C6"/>
    <w:rsid w:val="00DB5487"/>
    <w:rsid w:val="00DB77AB"/>
    <w:rsid w:val="00DF2F12"/>
    <w:rsid w:val="00E006D6"/>
    <w:rsid w:val="00E03174"/>
    <w:rsid w:val="00E24335"/>
    <w:rsid w:val="00E417C3"/>
    <w:rsid w:val="00E54C4A"/>
    <w:rsid w:val="00E71ED7"/>
    <w:rsid w:val="00E773F7"/>
    <w:rsid w:val="00EA78AC"/>
    <w:rsid w:val="00EB29D3"/>
    <w:rsid w:val="00F27D76"/>
    <w:rsid w:val="00F35853"/>
    <w:rsid w:val="00F670BA"/>
    <w:rsid w:val="00FB0EC3"/>
    <w:rsid w:val="00FB1174"/>
    <w:rsid w:val="00FB269C"/>
    <w:rsid w:val="00FF1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C67F16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Examstyle">
    <w:name w:val="Exam style"/>
    <w:uiPriority w:val="99"/>
    <w:rsid w:val="00034138"/>
    <w:pPr>
      <w:numPr>
        <w:numId w:val="1"/>
      </w:numPr>
    </w:pPr>
  </w:style>
  <w:style w:type="table" w:styleId="TableGrid">
    <w:name w:val="Table Grid"/>
    <w:basedOn w:val="TableNormal"/>
    <w:uiPriority w:val="59"/>
    <w:rsid w:val="007E34C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rsid w:val="00C67F16"/>
    <w:rPr>
      <w:rFonts w:ascii="Times New Roman" w:eastAsia="Times New Roman" w:hAnsi="Times New Roman" w:cs="Times New Roman"/>
      <w:sz w:val="28"/>
      <w:szCs w:val="24"/>
    </w:rPr>
  </w:style>
  <w:style w:type="paragraph" w:styleId="ListParagraph">
    <w:name w:val="List Paragraph"/>
    <w:basedOn w:val="Normal"/>
    <w:uiPriority w:val="34"/>
    <w:qFormat/>
    <w:rsid w:val="007452A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243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4335"/>
  </w:style>
  <w:style w:type="paragraph" w:styleId="Footer">
    <w:name w:val="footer"/>
    <w:basedOn w:val="Normal"/>
    <w:link w:val="FooterChar"/>
    <w:uiPriority w:val="99"/>
    <w:unhideWhenUsed/>
    <w:rsid w:val="00E243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4335"/>
  </w:style>
  <w:style w:type="paragraph" w:styleId="NoSpacing">
    <w:name w:val="No Spacing"/>
    <w:link w:val="NoSpacingChar"/>
    <w:uiPriority w:val="1"/>
    <w:qFormat/>
    <w:rsid w:val="00E24335"/>
    <w:pPr>
      <w:spacing w:after="0" w:line="240" w:lineRule="auto"/>
    </w:pPr>
    <w:rPr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24335"/>
    <w:rPr>
      <w:rFonts w:eastAsiaTheme="minorEastAsia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C67F16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Examstyle">
    <w:name w:val="Exam style"/>
    <w:uiPriority w:val="99"/>
    <w:rsid w:val="00034138"/>
    <w:pPr>
      <w:numPr>
        <w:numId w:val="1"/>
      </w:numPr>
    </w:pPr>
  </w:style>
  <w:style w:type="table" w:styleId="TableGrid">
    <w:name w:val="Table Grid"/>
    <w:basedOn w:val="TableNormal"/>
    <w:uiPriority w:val="59"/>
    <w:rsid w:val="007E34C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rsid w:val="00C67F16"/>
    <w:rPr>
      <w:rFonts w:ascii="Times New Roman" w:eastAsia="Times New Roman" w:hAnsi="Times New Roman" w:cs="Times New Roman"/>
      <w:sz w:val="28"/>
      <w:szCs w:val="24"/>
    </w:rPr>
  </w:style>
  <w:style w:type="paragraph" w:styleId="ListParagraph">
    <w:name w:val="List Paragraph"/>
    <w:basedOn w:val="Normal"/>
    <w:uiPriority w:val="34"/>
    <w:qFormat/>
    <w:rsid w:val="007452A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243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4335"/>
  </w:style>
  <w:style w:type="paragraph" w:styleId="Footer">
    <w:name w:val="footer"/>
    <w:basedOn w:val="Normal"/>
    <w:link w:val="FooterChar"/>
    <w:uiPriority w:val="99"/>
    <w:unhideWhenUsed/>
    <w:rsid w:val="00E243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4335"/>
  </w:style>
  <w:style w:type="paragraph" w:styleId="NoSpacing">
    <w:name w:val="No Spacing"/>
    <w:link w:val="NoSpacingChar"/>
    <w:uiPriority w:val="1"/>
    <w:qFormat/>
    <w:rsid w:val="00E24335"/>
    <w:pPr>
      <w:spacing w:after="0" w:line="240" w:lineRule="auto"/>
    </w:pPr>
    <w:rPr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24335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33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oleObject" Target="embeddings/oleObject14.bin"/><Relationship Id="rId21" Type="http://schemas.openxmlformats.org/officeDocument/2006/relationships/image" Target="media/image7.png"/><Relationship Id="rId34" Type="http://schemas.openxmlformats.org/officeDocument/2006/relationships/image" Target="media/image12.png"/><Relationship Id="rId42" Type="http://schemas.openxmlformats.org/officeDocument/2006/relationships/image" Target="media/image16.png"/><Relationship Id="rId47" Type="http://schemas.openxmlformats.org/officeDocument/2006/relationships/oleObject" Target="embeddings/oleObject18.bin"/><Relationship Id="rId50" Type="http://schemas.openxmlformats.org/officeDocument/2006/relationships/image" Target="media/image20.wmf"/><Relationship Id="rId55" Type="http://schemas.openxmlformats.org/officeDocument/2006/relationships/oleObject" Target="embeddings/oleObject22.bin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oleObject" Target="embeddings/oleObject11.bin"/><Relationship Id="rId38" Type="http://schemas.openxmlformats.org/officeDocument/2006/relationships/image" Target="media/image14.png"/><Relationship Id="rId46" Type="http://schemas.openxmlformats.org/officeDocument/2006/relationships/image" Target="media/image18.wmf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header" Target="header2.xml"/><Relationship Id="rId41" Type="http://schemas.openxmlformats.org/officeDocument/2006/relationships/oleObject" Target="embeddings/oleObject15.bin"/><Relationship Id="rId54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oleObject" Target="embeddings/oleObject8.bin"/><Relationship Id="rId32" Type="http://schemas.openxmlformats.org/officeDocument/2006/relationships/image" Target="media/image11.png"/><Relationship Id="rId37" Type="http://schemas.openxmlformats.org/officeDocument/2006/relationships/oleObject" Target="embeddings/oleObject13.bin"/><Relationship Id="rId40" Type="http://schemas.openxmlformats.org/officeDocument/2006/relationships/image" Target="media/image15.png"/><Relationship Id="rId45" Type="http://schemas.openxmlformats.org/officeDocument/2006/relationships/oleObject" Target="embeddings/oleObject17.bin"/><Relationship Id="rId53" Type="http://schemas.openxmlformats.org/officeDocument/2006/relationships/oleObject" Target="embeddings/oleObject21.bin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footer" Target="footer1.xml"/><Relationship Id="rId36" Type="http://schemas.openxmlformats.org/officeDocument/2006/relationships/image" Target="media/image13.png"/><Relationship Id="rId49" Type="http://schemas.openxmlformats.org/officeDocument/2006/relationships/oleObject" Target="embeddings/oleObject19.bin"/><Relationship Id="rId57" Type="http://schemas.openxmlformats.org/officeDocument/2006/relationships/oleObject" Target="embeddings/oleObject23.bin"/><Relationship Id="rId10" Type="http://schemas.openxmlformats.org/officeDocument/2006/relationships/oleObject" Target="embeddings/oleObject1.bin"/><Relationship Id="rId19" Type="http://schemas.openxmlformats.org/officeDocument/2006/relationships/image" Target="media/image6.png"/><Relationship Id="rId31" Type="http://schemas.openxmlformats.org/officeDocument/2006/relationships/oleObject" Target="embeddings/oleObject10.bin"/><Relationship Id="rId44" Type="http://schemas.openxmlformats.org/officeDocument/2006/relationships/image" Target="media/image17.wmf"/><Relationship Id="rId52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header" Target="header1.xml"/><Relationship Id="rId30" Type="http://schemas.openxmlformats.org/officeDocument/2006/relationships/image" Target="media/image10.png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Relationship Id="rId48" Type="http://schemas.openxmlformats.org/officeDocument/2006/relationships/image" Target="media/image19.wmf"/><Relationship Id="rId56" Type="http://schemas.openxmlformats.org/officeDocument/2006/relationships/image" Target="media/image23.png"/><Relationship Id="rId8" Type="http://schemas.openxmlformats.org/officeDocument/2006/relationships/endnotes" Target="endnotes.xml"/><Relationship Id="rId51" Type="http://schemas.openxmlformats.org/officeDocument/2006/relationships/oleObject" Target="embeddings/oleObject20.bin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Garrys%20data\BACKUP\WME%20Pty%20Ltd\WME%20Mathematics%20Assessment%20Bank%202012\Basic%20Test%20201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03785C-78DF-4B37-AA94-A993887EA8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Basic Test 2012</Template>
  <TotalTime>234</TotalTime>
  <Pages>8</Pages>
  <Words>1164</Words>
  <Characters>6638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Western Trials</Company>
  <LinksUpToDate>false</LinksUpToDate>
  <CharactersWithSpaces>7787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Garry</dc:creator>
  <cp:lastModifiedBy>Garry</cp:lastModifiedBy>
  <cp:revision>11</cp:revision>
  <dcterms:created xsi:type="dcterms:W3CDTF">2011-12-08T21:31:00Z</dcterms:created>
  <dcterms:modified xsi:type="dcterms:W3CDTF">2012-03-03T21:37:00Z</dcterms:modified>
</cp:coreProperties>
</file>