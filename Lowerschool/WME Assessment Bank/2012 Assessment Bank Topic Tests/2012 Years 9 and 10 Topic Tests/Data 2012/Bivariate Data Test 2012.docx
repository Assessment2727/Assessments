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534"/>
        <w:gridCol w:w="1193"/>
        <w:gridCol w:w="3769"/>
        <w:gridCol w:w="204"/>
        <w:gridCol w:w="4982"/>
      </w:tblGrid>
      <w:tr w:rsidR="004A7FD9" w:rsidRPr="004E1905" w:rsidTr="00513C86">
        <w:trPr>
          <w:cantSplit/>
        </w:trPr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Year</w:t>
            </w:r>
          </w:p>
          <w:p w:rsidR="00EA78AC" w:rsidRPr="004E1905" w:rsidRDefault="00135477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4A7FD9" w:rsidRDefault="00EA78AC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Mathematics </w:t>
            </w:r>
            <w:r w:rsidR="004A7FD9">
              <w:rPr>
                <w:rFonts w:ascii="Times New Roman" w:hAnsi="Times New Roman" w:cs="Times New Roman"/>
                <w:sz w:val="36"/>
                <w:szCs w:val="36"/>
              </w:rPr>
              <w:t>Test</w:t>
            </w:r>
          </w:p>
          <w:p w:rsidR="004A7FD9" w:rsidRDefault="00135477" w:rsidP="00EA78A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Bivariate Data</w:t>
            </w: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4A7FD9" w:rsidRDefault="004A7FD9" w:rsidP="00894A6F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Non Calculator</w:t>
            </w:r>
            <w:r w:rsidR="00135477">
              <w:rPr>
                <w:rFonts w:ascii="Times New Roman" w:hAnsi="Times New Roman" w:cs="Times New Roman"/>
                <w:sz w:val="36"/>
                <w:szCs w:val="36"/>
              </w:rPr>
              <w:t xml:space="preserve"> Section</w:t>
            </w:r>
          </w:p>
          <w:p w:rsidR="004A7FD9" w:rsidRPr="004E1905" w:rsidRDefault="004A7FD9" w:rsidP="00894A6F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4A7FD9" w:rsidRPr="004E1905" w:rsidTr="00513C86">
        <w:trPr>
          <w:cantSplit/>
        </w:trPr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915C5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Pr="004E1905" w:rsidRDefault="004A7FD9" w:rsidP="00915C54">
            <w:pPr>
              <w:spacing w:before="120" w:after="120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670BA">
              <w:rPr>
                <w:rFonts w:ascii="Times New Roman" w:hAnsi="Times New Roman" w:cs="Times New Roman"/>
                <w:sz w:val="36"/>
                <w:szCs w:val="36"/>
              </w:rPr>
              <w:t>Short Answer Section</w:t>
            </w: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894A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4A7FD9" w:rsidRPr="00F670BA" w:rsidTr="00513C86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4A7FD9" w:rsidRDefault="004A7FD9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Pr="004E1905" w:rsidRDefault="004A7FD9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4A7FD9" w:rsidRDefault="004A7FD9" w:rsidP="00894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FD9" w:rsidRDefault="004A7FD9" w:rsidP="00894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4A7FD9" w:rsidRPr="00F670BA" w:rsidRDefault="004A7FD9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550" w:rsidRPr="004E1905" w:rsidTr="00513C86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F63550" w:rsidRDefault="00F63550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C846F2" w:rsidRPr="00AF4428" w:rsidRDefault="00C846F2" w:rsidP="00C6546B">
            <w:pPr>
              <w:spacing w:after="24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44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Questions 1 – 4 </w:t>
            </w:r>
            <w:r w:rsidR="00AF4428" w:rsidRPr="00AF4428">
              <w:rPr>
                <w:rFonts w:ascii="Times New Roman" w:hAnsi="Times New Roman" w:cs="Times New Roman"/>
                <w:b/>
                <w:sz w:val="24"/>
                <w:szCs w:val="24"/>
              </w:rPr>
              <w:t>refer to the following</w:t>
            </w:r>
            <w:r w:rsidRPr="00AF442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F63550" w:rsidRDefault="00F6355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graph below shown the number of mammal</w:t>
            </w:r>
            <w:r w:rsidR="00C846F2">
              <w:rPr>
                <w:rFonts w:ascii="Times New Roman" w:hAnsi="Times New Roman" w:cs="Times New Roman"/>
                <w:sz w:val="24"/>
                <w:szCs w:val="24"/>
              </w:rPr>
              <w:t xml:space="preserve"> species present in a National 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ark</w:t>
            </w:r>
            <w:r w:rsidR="00C846F2">
              <w:rPr>
                <w:rFonts w:ascii="Times New Roman" w:hAnsi="Times New Roman" w:cs="Times New Roman"/>
                <w:sz w:val="24"/>
                <w:szCs w:val="24"/>
              </w:rPr>
              <w:t xml:space="preserve"> since it was established 17 years ago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63550" w:rsidRDefault="005220FC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37FF85F4" wp14:editId="60C2B6AF">
                      <wp:simplePos x="0" y="0"/>
                      <wp:positionH relativeFrom="column">
                        <wp:posOffset>289560</wp:posOffset>
                      </wp:positionH>
                      <wp:positionV relativeFrom="paragraph">
                        <wp:posOffset>162560</wp:posOffset>
                      </wp:positionV>
                      <wp:extent cx="361950" cy="180975"/>
                      <wp:effectExtent l="0" t="0" r="19050" b="28575"/>
                      <wp:wrapNone/>
                      <wp:docPr id="101" name="Straight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1950" cy="18097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01" o:spid="_x0000_s1026" style="position:absolute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.8pt,12.8pt" to="51.3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" strokecolor="black [3213]" strokeweight="1pt"/>
                  </w:pict>
                </mc:Fallback>
              </mc:AlternateContent>
            </w:r>
            <w:r w:rsidR="0044009F">
              <w:rPr>
                <w:rFonts w:ascii="Times New Roman" w:hAnsi="Times New Roman" w:cs="Times New Roman"/>
                <w:sz w:val="24"/>
                <w:szCs w:val="24"/>
              </w:rPr>
              <w:object w:dxaOrig="18420" w:dyaOrig="8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93.5pt;height:222.75pt" o:ole="">
                  <v:imagedata r:id="rId9" o:title=""/>
                </v:shape>
                <o:OLEObject Type="Embed" ProgID="FXStat.V1" ShapeID="_x0000_i1025" DrawAspect="Content" ObjectID="_1392361227" r:id="rId10"/>
              </w:object>
            </w:r>
          </w:p>
        </w:tc>
      </w:tr>
      <w:tr w:rsidR="00AF4428" w:rsidRPr="004E1905" w:rsidTr="00513C86">
        <w:trPr>
          <w:cantSplit/>
        </w:trPr>
        <w:tc>
          <w:tcPr>
            <w:tcW w:w="534" w:type="dxa"/>
            <w:tcBorders>
              <w:top w:val="nil"/>
              <w:bottom w:val="single" w:sz="4" w:space="0" w:color="000000" w:themeColor="text1"/>
            </w:tcBorders>
          </w:tcPr>
          <w:p w:rsidR="00AF4428" w:rsidRDefault="00AF4428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AF4428" w:rsidRDefault="00AF4428" w:rsidP="00AF442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many species of mammals were in the park after 2 years?</w:t>
            </w:r>
          </w:p>
          <w:p w:rsidR="00AF4428" w:rsidRPr="00FF1B42" w:rsidRDefault="00AF4428" w:rsidP="00AF44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AF4428" w:rsidRPr="00FF1B42" w:rsidRDefault="00AF4428" w:rsidP="00AF442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4428" w:rsidRDefault="00AF4428" w:rsidP="00AF4428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AF4428" w:rsidRPr="004E1905" w:rsidTr="00513C86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AF4428" w:rsidRPr="004E1905" w:rsidRDefault="00AF4428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AF4428" w:rsidRDefault="00AF4428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 the first six years of the park, how many species were lost?</w:t>
            </w:r>
          </w:p>
          <w:p w:rsidR="00AF4428" w:rsidRPr="00FF1B42" w:rsidRDefault="00AF4428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AF4428" w:rsidRPr="00FF1B42" w:rsidRDefault="00AF4428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4428" w:rsidRPr="004E1905" w:rsidRDefault="00AF4428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AF4428" w:rsidRPr="004E1905" w:rsidTr="00513C86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AF4428" w:rsidRPr="004E1905" w:rsidRDefault="00AF4428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AF4428" w:rsidRDefault="0044009F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Compare the rate at which species were lost</w:t>
            </w:r>
            <w:r w:rsidR="00AF4428">
              <w:rPr>
                <w:rFonts w:ascii="Times New Roman" w:hAnsi="Times New Roman" w:cs="Times New Roman"/>
                <w:sz w:val="24"/>
                <w:szCs w:val="24"/>
              </w:rPr>
              <w:t xml:space="preserve"> in the first four years to that in the remaining eleven years.</w:t>
            </w:r>
          </w:p>
          <w:p w:rsidR="00AF4428" w:rsidRPr="00FF1B42" w:rsidRDefault="00AF4428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AF4428" w:rsidRPr="00FF1B42" w:rsidRDefault="00AF4428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4428" w:rsidRPr="004E1905" w:rsidRDefault="00AF4428" w:rsidP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AF4428" w:rsidRPr="004E1905" w:rsidTr="00513C86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AF4428" w:rsidRPr="004E1905" w:rsidRDefault="00AF4428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AF4428" w:rsidRDefault="00AF4428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percentage of the original number of species was lost over the 17 years?</w:t>
            </w:r>
          </w:p>
          <w:p w:rsidR="00AF4428" w:rsidRPr="00FF1B42" w:rsidRDefault="00AF4428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AF4428" w:rsidRPr="00FF1B42" w:rsidRDefault="00AF4428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F4428" w:rsidRPr="004E1905" w:rsidRDefault="00AF4428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AF4428" w:rsidRPr="004E1905" w:rsidTr="00513C86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AF4428" w:rsidRDefault="00AF4428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AF4428" w:rsidRPr="00AF4428" w:rsidRDefault="00AF4428" w:rsidP="00AF4428">
            <w:pPr>
              <w:spacing w:after="24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4428">
              <w:rPr>
                <w:rFonts w:ascii="Times New Roman" w:hAnsi="Times New Roman" w:cs="Times New Roman"/>
                <w:b/>
                <w:sz w:val="24"/>
                <w:szCs w:val="24"/>
              </w:rPr>
              <w:t>Questi</w:t>
            </w:r>
            <w:r w:rsidR="00D147C2">
              <w:rPr>
                <w:rFonts w:ascii="Times New Roman" w:hAnsi="Times New Roman" w:cs="Times New Roman"/>
                <w:b/>
                <w:sz w:val="24"/>
                <w:szCs w:val="24"/>
              </w:rPr>
              <w:t>ons 5</w:t>
            </w:r>
            <w:r w:rsidRPr="00AF44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</w:t>
            </w:r>
            <w:r w:rsidR="00D147C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308FB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Pr="00AF44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refer to the following.</w:t>
            </w:r>
          </w:p>
          <w:p w:rsidR="00AF4428" w:rsidRDefault="00155AB0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7" type="#_x0000_t75" style="position:absolute;margin-left:88.5pt;margin-top:19.35pt;width:391.05pt;height:293.6pt;z-index:251763712;mso-position-horizontal-relative:text;mso-position-vertical-relative:text">
                  <v:imagedata r:id="rId11" o:title=""/>
                </v:shape>
                <o:OLEObject Type="Embed" ProgID="FXDraw3.Document" ShapeID="_x0000_s1027" DrawAspect="Content" ObjectID="_1392361240" r:id="rId12"/>
              </w:pict>
            </w:r>
            <w:r w:rsidR="00B1579D">
              <w:rPr>
                <w:rFonts w:ascii="Times New Roman" w:hAnsi="Times New Roman" w:cs="Times New Roman"/>
                <w:sz w:val="24"/>
                <w:szCs w:val="24"/>
              </w:rPr>
              <w:t>The scatte</w:t>
            </w:r>
            <w:r w:rsidR="0044009F">
              <w:rPr>
                <w:rFonts w:ascii="Times New Roman" w:hAnsi="Times New Roman" w:cs="Times New Roman"/>
                <w:sz w:val="24"/>
                <w:szCs w:val="24"/>
              </w:rPr>
              <w:t>r graph compares the ages of</w:t>
            </w:r>
            <w:r w:rsidR="00B1579D">
              <w:rPr>
                <w:rFonts w:ascii="Times New Roman" w:hAnsi="Times New Roman" w:cs="Times New Roman"/>
                <w:sz w:val="24"/>
                <w:szCs w:val="24"/>
              </w:rPr>
              <w:t xml:space="preserve"> husband</w:t>
            </w:r>
            <w:r w:rsidR="0044009F">
              <w:rPr>
                <w:rFonts w:ascii="Times New Roman" w:hAnsi="Times New Roman" w:cs="Times New Roman"/>
                <w:sz w:val="24"/>
                <w:szCs w:val="24"/>
              </w:rPr>
              <w:t>s and wiv</w:t>
            </w:r>
            <w:r w:rsidR="00B1579D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44009F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B1579D">
              <w:rPr>
                <w:rFonts w:ascii="Times New Roman" w:hAnsi="Times New Roman" w:cs="Times New Roman"/>
                <w:sz w:val="24"/>
                <w:szCs w:val="24"/>
              </w:rPr>
              <w:t xml:space="preserve"> when they were married, for fifteen couples.</w:t>
            </w:r>
          </w:p>
          <w:p w:rsidR="00AF4428" w:rsidRDefault="00AF4428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4428" w:rsidRDefault="00AF4428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4428" w:rsidRDefault="00AF4428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F4428" w:rsidRDefault="00AF4428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579D" w:rsidRDefault="00B1579D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579D" w:rsidRDefault="00B1579D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579D" w:rsidRDefault="00B1579D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579D" w:rsidRDefault="00B1579D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579D" w:rsidRDefault="00B1579D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579D" w:rsidRDefault="00B1579D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1579D" w:rsidRDefault="00B1579D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3C86" w:rsidRPr="004E1905" w:rsidTr="00513C86">
        <w:trPr>
          <w:cantSplit/>
        </w:trPr>
        <w:tc>
          <w:tcPr>
            <w:tcW w:w="534" w:type="dxa"/>
            <w:tcBorders>
              <w:top w:val="nil"/>
              <w:bottom w:val="single" w:sz="4" w:space="0" w:color="000000" w:themeColor="text1"/>
            </w:tcBorders>
          </w:tcPr>
          <w:p w:rsidR="00513C86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513C86" w:rsidRDefault="00513C86" w:rsidP="00513C86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many husbands had wives who were older than them?</w:t>
            </w:r>
          </w:p>
          <w:p w:rsidR="00513C86" w:rsidRPr="00FF1B42" w:rsidRDefault="00513C86" w:rsidP="00513C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513C86" w:rsidRPr="00FF1B42" w:rsidRDefault="00513C86" w:rsidP="00513C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13C86" w:rsidRDefault="00513C86" w:rsidP="00513C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513C86" w:rsidRPr="004E1905" w:rsidTr="00513C86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513C86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Describe in words the relationship between the ages of the husband and wife.</w:t>
            </w:r>
          </w:p>
          <w:p w:rsidR="00513C86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13C86" w:rsidRPr="00FF1B42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513C86" w:rsidRPr="00FF1B42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513C86" w:rsidRPr="004E1905" w:rsidTr="00513C86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513C86" w:rsidRPr="004E1905" w:rsidRDefault="00513C86" w:rsidP="00D147C2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 the graph draw a line of best fit for the scatter graph.</w:t>
            </w:r>
          </w:p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3C86" w:rsidRPr="004E1905" w:rsidTr="00513C86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  <w:bottom w:val="nil"/>
            </w:tcBorders>
          </w:tcPr>
          <w:p w:rsidR="00513C86" w:rsidRDefault="00513C86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Calculate the gradient of the line of best fit.</w:t>
            </w:r>
          </w:p>
          <w:p w:rsidR="00513C86" w:rsidRPr="00FF1B42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513C86" w:rsidRPr="00FF1B42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</w:tbl>
    <w:p w:rsidR="008308FB" w:rsidRDefault="008308FB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534"/>
        <w:gridCol w:w="10064"/>
      </w:tblGrid>
      <w:tr w:rsidR="008308FB" w:rsidRPr="004E1905" w:rsidTr="008308FB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8308FB" w:rsidRDefault="008308FB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tcBorders>
              <w:top w:val="single" w:sz="4" w:space="0" w:color="000000" w:themeColor="text1"/>
              <w:bottom w:val="nil"/>
            </w:tcBorders>
          </w:tcPr>
          <w:p w:rsidR="008308FB" w:rsidRPr="00AF4428" w:rsidRDefault="008308FB" w:rsidP="008308FB">
            <w:pPr>
              <w:spacing w:after="24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4428">
              <w:rPr>
                <w:rFonts w:ascii="Times New Roman" w:hAnsi="Times New Roman" w:cs="Times New Roman"/>
                <w:b/>
                <w:sz w:val="24"/>
                <w:szCs w:val="24"/>
              </w:rPr>
              <w:t>Questi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ons 9</w:t>
            </w:r>
            <w:r w:rsidRPr="00AF44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</w:t>
            </w:r>
            <w:r w:rsidR="00940B5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12</w:t>
            </w:r>
            <w:r w:rsidRPr="00AF44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refer to the following.</w:t>
            </w:r>
          </w:p>
          <w:p w:rsidR="008308FB" w:rsidRDefault="008308FB" w:rsidP="008308F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r w:rsidR="00F43B0F">
              <w:rPr>
                <w:rFonts w:ascii="Times New Roman" w:hAnsi="Times New Roman" w:cs="Times New Roman"/>
                <w:sz w:val="24"/>
                <w:szCs w:val="24"/>
              </w:rPr>
              <w:t xml:space="preserve"> graph shows the ag</w:t>
            </w:r>
            <w:r w:rsidR="0044009F">
              <w:rPr>
                <w:rFonts w:ascii="Times New Roman" w:hAnsi="Times New Roman" w:cs="Times New Roman"/>
                <w:sz w:val="24"/>
                <w:szCs w:val="24"/>
              </w:rPr>
              <w:t>e (in months) of a number of taxis and the</w:t>
            </w:r>
            <w:r w:rsidR="00F43B0F">
              <w:rPr>
                <w:rFonts w:ascii="Times New Roman" w:hAnsi="Times New Roman" w:cs="Times New Roman"/>
                <w:sz w:val="24"/>
                <w:szCs w:val="24"/>
              </w:rPr>
              <w:t xml:space="preserve"> income that they earn per day.</w:t>
            </w:r>
          </w:p>
          <w:p w:rsidR="00F43B0F" w:rsidRDefault="00155AB0" w:rsidP="008308F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8" type="#_x0000_t75" style="position:absolute;margin-left:60.75pt;margin-top:14.05pt;width:390.9pt;height:293.5pt;z-index:251765760;mso-position-horizontal-relative:text;mso-position-vertical-relative:text">
                  <v:imagedata r:id="rId13" o:title=""/>
                </v:shape>
                <o:OLEObject Type="Embed" ProgID="FXDraw3.Document" ShapeID="_x0000_s1028" DrawAspect="Content" ObjectID="_1392361241" r:id="rId14"/>
              </w:pict>
            </w:r>
            <w:r w:rsidR="00F43B0F">
              <w:rPr>
                <w:rFonts w:ascii="Times New Roman" w:hAnsi="Times New Roman" w:cs="Times New Roman"/>
                <w:sz w:val="24"/>
                <w:szCs w:val="24"/>
              </w:rPr>
              <w:t>A line of best fit has been drawn on the graph.</w:t>
            </w:r>
          </w:p>
          <w:p w:rsidR="00F43B0F" w:rsidRDefault="00F43B0F" w:rsidP="008308F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3B0F" w:rsidRDefault="00F43B0F" w:rsidP="008308F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3B0F" w:rsidRDefault="00F43B0F" w:rsidP="008308F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3B0F" w:rsidRDefault="00F43B0F" w:rsidP="008308F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3B0F" w:rsidRDefault="00F43B0F" w:rsidP="008308F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3B0F" w:rsidRDefault="00F43B0F" w:rsidP="008308F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3B0F" w:rsidRDefault="00F43B0F" w:rsidP="008308F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3B0F" w:rsidRDefault="00F43B0F" w:rsidP="008308F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3B0F" w:rsidRDefault="00F43B0F" w:rsidP="008308F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3B0F" w:rsidRDefault="00F43B0F" w:rsidP="008308F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43B0F" w:rsidRDefault="00F43B0F" w:rsidP="008308F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13C86" w:rsidRPr="004E1905" w:rsidTr="008308FB">
        <w:trPr>
          <w:cantSplit/>
        </w:trPr>
        <w:tc>
          <w:tcPr>
            <w:tcW w:w="534" w:type="dxa"/>
            <w:tcBorders>
              <w:top w:val="nil"/>
              <w:bottom w:val="single" w:sz="4" w:space="0" w:color="000000" w:themeColor="text1"/>
            </w:tcBorders>
          </w:tcPr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tcBorders>
              <w:top w:val="nil"/>
              <w:bottom w:val="single" w:sz="4" w:space="0" w:color="000000" w:themeColor="text1"/>
            </w:tcBorders>
          </w:tcPr>
          <w:p w:rsidR="00513C86" w:rsidRDefault="00F43B0F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type of relationship exists between the age and income? </w:t>
            </w:r>
          </w:p>
          <w:p w:rsidR="00513C86" w:rsidRPr="00FF1B42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513C86" w:rsidRPr="00FF1B42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513C86" w:rsidRPr="004E1905" w:rsidTr="008308FB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nil"/>
            </w:tcBorders>
          </w:tcPr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tcBorders>
              <w:top w:val="single" w:sz="4" w:space="0" w:color="000000" w:themeColor="text1"/>
              <w:bottom w:val="nil"/>
            </w:tcBorders>
          </w:tcPr>
          <w:p w:rsidR="00513C86" w:rsidRDefault="00F43B0F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gradient of the line of best fit?</w:t>
            </w:r>
          </w:p>
          <w:p w:rsidR="00513C86" w:rsidRPr="00FF1B42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513C86" w:rsidRPr="00FF1B42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513C86" w:rsidRPr="004E1905" w:rsidTr="00513C86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tcBorders>
              <w:top w:val="single" w:sz="4" w:space="0" w:color="000000" w:themeColor="text1"/>
              <w:bottom w:val="nil"/>
            </w:tcBorders>
          </w:tcPr>
          <w:p w:rsidR="00513C86" w:rsidRDefault="00F43B0F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is the equation of the line of best fit?</w:t>
            </w:r>
          </w:p>
          <w:p w:rsidR="00513C86" w:rsidRPr="00FF1B42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513C86" w:rsidRPr="00FF1B42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  <w:tr w:rsidR="00513C86" w:rsidRPr="004E1905" w:rsidTr="00513C86">
        <w:trPr>
          <w:cantSplit/>
        </w:trPr>
        <w:tc>
          <w:tcPr>
            <w:tcW w:w="534" w:type="dxa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064" w:type="dxa"/>
            <w:tcBorders>
              <w:top w:val="single" w:sz="4" w:space="0" w:color="000000" w:themeColor="text1"/>
              <w:bottom w:val="nil"/>
            </w:tcBorders>
          </w:tcPr>
          <w:p w:rsidR="00513C86" w:rsidRDefault="00F43B0F" w:rsidP="00C6546B">
            <w:pPr>
              <w:spacing w:after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Estimate the i</w:t>
            </w:r>
            <w:r w:rsidR="0044009F">
              <w:rPr>
                <w:rFonts w:ascii="Times New Roman" w:hAnsi="Times New Roman" w:cs="Times New Roman"/>
                <w:sz w:val="24"/>
                <w:szCs w:val="24"/>
              </w:rPr>
              <w:t>ncome from a thirty month</w:t>
            </w:r>
            <w:r w:rsidR="00B169BD">
              <w:rPr>
                <w:rFonts w:ascii="Times New Roman" w:hAnsi="Times New Roman" w:cs="Times New Roman"/>
                <w:sz w:val="24"/>
                <w:szCs w:val="24"/>
              </w:rPr>
              <w:t xml:space="preserve"> old taxi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513C86" w:rsidRPr="00FF1B42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  <w:p w:rsidR="00513C86" w:rsidRPr="00FF1B42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513C86" w:rsidRPr="004E1905" w:rsidRDefault="00513C86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..........................................................................................................................................................</w:t>
            </w:r>
          </w:p>
        </w:tc>
      </w:tr>
    </w:tbl>
    <w:p w:rsidR="004A7FD9" w:rsidRDefault="004A7FD9"/>
    <w:p w:rsidR="00E71ED7" w:rsidRDefault="00E71ED7">
      <w:r>
        <w:br w:type="page"/>
      </w:r>
    </w:p>
    <w:p w:rsidR="00FB269C" w:rsidRDefault="00FB269C" w:rsidP="003157F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headerReference w:type="default" r:id="rId15"/>
          <w:footerReference w:type="default" r:id="rId16"/>
          <w:headerReference w:type="first" r:id="rId17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534"/>
        <w:gridCol w:w="1417"/>
        <w:gridCol w:w="3827"/>
        <w:gridCol w:w="213"/>
        <w:gridCol w:w="4607"/>
      </w:tblGrid>
      <w:tr w:rsidR="00135477" w:rsidRPr="004E1905" w:rsidTr="00894A6F">
        <w:trPr>
          <w:cantSplit/>
        </w:trPr>
        <w:tc>
          <w:tcPr>
            <w:tcW w:w="1951" w:type="dxa"/>
            <w:gridSpan w:val="2"/>
            <w:vMerge w:val="restart"/>
            <w:tcBorders>
              <w:top w:val="nil"/>
            </w:tcBorders>
            <w:vAlign w:val="center"/>
          </w:tcPr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135477" w:rsidRPr="004E1905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Bivariate Data</w:t>
            </w: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135477" w:rsidRPr="004E1905" w:rsidRDefault="00135477" w:rsidP="004E1905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Calculator</w:t>
            </w:r>
          </w:p>
        </w:tc>
      </w:tr>
      <w:tr w:rsidR="004A7FD9" w:rsidRPr="004E1905" w:rsidTr="00894A6F">
        <w:trPr>
          <w:cantSplit/>
        </w:trPr>
        <w:tc>
          <w:tcPr>
            <w:tcW w:w="1951" w:type="dxa"/>
            <w:gridSpan w:val="2"/>
            <w:vMerge/>
            <w:tcBorders>
              <w:bottom w:val="nil"/>
            </w:tcBorders>
            <w:vAlign w:val="center"/>
          </w:tcPr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4A7FD9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t>Multiple Choice Section</w:t>
            </w:r>
          </w:p>
          <w:p w:rsidR="004A7FD9" w:rsidRPr="004E1905" w:rsidRDefault="004A7FD9" w:rsidP="003157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4A7FD9" w:rsidRPr="004E1905" w:rsidRDefault="004A7FD9" w:rsidP="004E19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2A3D0B" w:rsidRPr="004E1905" w:rsidTr="00894A6F">
        <w:trPr>
          <w:cantSplit/>
        </w:trPr>
        <w:tc>
          <w:tcPr>
            <w:tcW w:w="534" w:type="dxa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nil"/>
              <w:bottom w:val="nil"/>
            </w:tcBorders>
          </w:tcPr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A3D0B" w:rsidRPr="004E1905" w:rsidRDefault="002A3D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Mark all your answers on the accompanying multiple choice answer sheet, not on this test paper. You may do any working out on this test paper.</w:t>
            </w:r>
            <w:r w:rsidR="004A7FD9">
              <w:rPr>
                <w:rFonts w:ascii="Times New Roman" w:hAnsi="Times New Roman" w:cs="Times New Roman"/>
                <w:sz w:val="24"/>
                <w:szCs w:val="24"/>
              </w:rPr>
              <w:t xml:space="preserve"> Calculators are allowed for this section.</w:t>
            </w:r>
          </w:p>
          <w:p w:rsidR="00C67F16" w:rsidRPr="004E1905" w:rsidRDefault="00C67F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10068" w:rsidRPr="004E1905" w:rsidTr="00110068">
        <w:trPr>
          <w:cantSplit/>
        </w:trPr>
        <w:tc>
          <w:tcPr>
            <w:tcW w:w="534" w:type="dxa"/>
            <w:tcBorders>
              <w:top w:val="nil"/>
              <w:bottom w:val="nil"/>
            </w:tcBorders>
          </w:tcPr>
          <w:p w:rsidR="00110068" w:rsidRPr="004E1905" w:rsidRDefault="0011006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64" w:type="dxa"/>
            <w:gridSpan w:val="4"/>
            <w:tcBorders>
              <w:top w:val="nil"/>
              <w:bottom w:val="nil"/>
            </w:tcBorders>
          </w:tcPr>
          <w:p w:rsidR="00D81481" w:rsidRPr="00D81481" w:rsidRDefault="00D81481" w:rsidP="00C41934">
            <w:pPr>
              <w:spacing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1481">
              <w:rPr>
                <w:rFonts w:ascii="Times New Roman" w:hAnsi="Times New Roman" w:cs="Times New Roman"/>
                <w:b/>
                <w:sz w:val="24"/>
                <w:szCs w:val="24"/>
              </w:rPr>
              <w:t>Questions 1 – 3 refer to the following.</w:t>
            </w:r>
          </w:p>
          <w:p w:rsidR="00C41934" w:rsidRDefault="00C41934" w:rsidP="00C4193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line graph shows how the population of a village has changed over a period of years.</w:t>
            </w:r>
          </w:p>
          <w:p w:rsidR="008472D2" w:rsidRDefault="00C41934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577A0D" wp14:editId="78F2168B">
                  <wp:extent cx="6153150" cy="2472195"/>
                  <wp:effectExtent l="0" t="0" r="0" b="444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variate data 2012 Graph 2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475" cy="2475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17C3" w:rsidRPr="004E1905" w:rsidTr="00894A6F">
        <w:trPr>
          <w:cantSplit/>
        </w:trPr>
        <w:tc>
          <w:tcPr>
            <w:tcW w:w="534" w:type="dxa"/>
            <w:tcBorders>
              <w:top w:val="nil"/>
            </w:tcBorders>
          </w:tcPr>
          <w:p w:rsidR="00E417C3" w:rsidRPr="004E1905" w:rsidRDefault="00E417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0064" w:type="dxa"/>
            <w:gridSpan w:val="4"/>
            <w:tcBorders>
              <w:top w:val="nil"/>
            </w:tcBorders>
          </w:tcPr>
          <w:p w:rsidR="00E417C3" w:rsidRDefault="00916EEC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was the highest population?</w:t>
            </w:r>
          </w:p>
          <w:p w:rsidR="00EA78AC" w:rsidRPr="00EA78AC" w:rsidRDefault="00EA78AC" w:rsidP="00EA78A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916EE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916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16EEC">
              <w:rPr>
                <w:rFonts w:ascii="Times New Roman" w:hAnsi="Times New Roman" w:cs="Times New Roman"/>
                <w:sz w:val="24"/>
                <w:szCs w:val="24"/>
              </w:rPr>
              <w:t>210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</w:t>
            </w:r>
            <w:r w:rsidR="00916EE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916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16EEC">
              <w:rPr>
                <w:rFonts w:ascii="Times New Roman" w:hAnsi="Times New Roman" w:cs="Times New Roman"/>
                <w:sz w:val="24"/>
                <w:szCs w:val="24"/>
              </w:rPr>
              <w:t xml:space="preserve">225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</w:t>
            </w:r>
            <w:r w:rsidR="00916EE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916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16EE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916EEC">
              <w:rPr>
                <w:rFonts w:ascii="Times New Roman" w:hAnsi="Times New Roman" w:cs="Times New Roman"/>
                <w:sz w:val="24"/>
                <w:szCs w:val="24"/>
              </w:rPr>
              <w:t xml:space="preserve">     1</w:t>
            </w:r>
            <w:r w:rsidR="00C916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16EEC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</w:tr>
      <w:tr w:rsidR="00EA78AC" w:rsidRPr="004E1905" w:rsidTr="00894A6F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0064" w:type="dxa"/>
            <w:gridSpan w:val="4"/>
          </w:tcPr>
          <w:p w:rsidR="00EA78AC" w:rsidRDefault="00C916CB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Between which years was the population above 1 100? </w:t>
            </w:r>
          </w:p>
          <w:p w:rsidR="00C916CB" w:rsidRDefault="00EA78AC" w:rsidP="00C916C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D81481">
              <w:rPr>
                <w:rFonts w:ascii="Times New Roman" w:hAnsi="Times New Roman" w:cs="Times New Roman"/>
                <w:sz w:val="24"/>
                <w:szCs w:val="24"/>
              </w:rPr>
              <w:t>1979</w:t>
            </w:r>
            <w:r w:rsidR="00C916CB">
              <w:rPr>
                <w:rFonts w:ascii="Times New Roman" w:hAnsi="Times New Roman" w:cs="Times New Roman"/>
                <w:sz w:val="24"/>
                <w:szCs w:val="24"/>
              </w:rPr>
              <w:t xml:space="preserve"> and 2000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C916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</w:t>
            </w:r>
            <w:r w:rsidR="00D81481">
              <w:rPr>
                <w:rFonts w:ascii="Times New Roman" w:hAnsi="Times New Roman" w:cs="Times New Roman"/>
                <w:sz w:val="24"/>
                <w:szCs w:val="24"/>
              </w:rPr>
              <w:t>1979</w:t>
            </w:r>
            <w:r w:rsidR="00C916CB">
              <w:rPr>
                <w:rFonts w:ascii="Times New Roman" w:hAnsi="Times New Roman" w:cs="Times New Roman"/>
                <w:sz w:val="24"/>
                <w:szCs w:val="24"/>
              </w:rPr>
              <w:t xml:space="preserve"> and 1990</w:t>
            </w:r>
          </w:p>
          <w:p w:rsidR="00EA78AC" w:rsidRPr="00EA78AC" w:rsidRDefault="00C916CB" w:rsidP="00C916C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C.      </w:t>
            </w:r>
            <w:r w:rsidR="00D81481">
              <w:rPr>
                <w:rFonts w:ascii="Times New Roman" w:hAnsi="Times New Roman" w:cs="Times New Roman"/>
                <w:sz w:val="24"/>
                <w:szCs w:val="24"/>
              </w:rPr>
              <w:t>1985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2000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1985 and 1990</w:t>
            </w:r>
          </w:p>
        </w:tc>
      </w:tr>
      <w:tr w:rsidR="00EA78AC" w:rsidRPr="004E1905" w:rsidTr="00894A6F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0064" w:type="dxa"/>
            <w:gridSpan w:val="4"/>
          </w:tcPr>
          <w:p w:rsidR="00EA78AC" w:rsidRDefault="00C916CB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Between which years was there the greatest growth in population?</w:t>
            </w:r>
          </w:p>
          <w:p w:rsidR="00C916CB" w:rsidRDefault="00C916CB" w:rsidP="00C916C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1965 and 1970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1970 and 1975</w:t>
            </w:r>
          </w:p>
          <w:p w:rsidR="00EA78AC" w:rsidRPr="00EA78AC" w:rsidRDefault="00C916CB" w:rsidP="00C916CB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C.     1975 and 1980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1980 and 1985</w:t>
            </w:r>
          </w:p>
        </w:tc>
      </w:tr>
      <w:tr w:rsidR="00EA78AC" w:rsidRPr="004E1905" w:rsidTr="00427001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567771" w:rsidRDefault="0056777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scatter graph indicates there is a </w:t>
            </w:r>
            <w:r w:rsidR="00894A6F">
              <w:rPr>
                <w:rFonts w:ascii="Times New Roman" w:hAnsi="Times New Roman" w:cs="Times New Roman"/>
                <w:sz w:val="24"/>
                <w:szCs w:val="24"/>
              </w:rPr>
              <w:t xml:space="preserve">linear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relationship between </w:t>
            </w:r>
            <w:r w:rsidR="00894A6F" w:rsidRPr="00894A6F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="00894A6F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="00894A6F" w:rsidRPr="00894A6F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 w:rsidR="006226B1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EA78AC" w:rsidRDefault="00155AB0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1" type="#_x0000_t75" style="position:absolute;margin-left:5.55pt;margin-top:2.55pt;width:459pt;height:99.05pt;z-index:-251547648;mso-position-horizontal-relative:text;mso-position-vertical-relative:text">
                  <v:imagedata r:id="rId19" o:title=""/>
                </v:shape>
                <o:OLEObject Type="Embed" ProgID="FXDraw3.Document" ShapeID="_x0000_s1031" DrawAspect="Content" ObjectID="_1392361242" r:id="rId20"/>
              </w:pic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  A.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4A6F">
              <w:rPr>
                <w:rFonts w:ascii="Times New Roman" w:hAnsi="Times New Roman" w:cs="Times New Roman"/>
                <w:sz w:val="24"/>
                <w:szCs w:val="24"/>
              </w:rPr>
              <w:t xml:space="preserve">           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       </w:t>
            </w:r>
            <w:r w:rsidR="00894A6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C.                </w:t>
            </w:r>
            <w:r w:rsidR="00894A6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</w:p>
          <w:p w:rsidR="00894A6F" w:rsidRDefault="00894A6F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226B1" w:rsidRDefault="006226B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94A6F" w:rsidRDefault="00894A6F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226B1" w:rsidRDefault="006226B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226B1" w:rsidRPr="00EA78AC" w:rsidRDefault="006226B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427001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0402C2" w:rsidRDefault="00155AB0" w:rsidP="000402C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29" type="#_x0000_t75" style="position:absolute;margin-left:291pt;margin-top:5.1pt;width:173.55pt;height:146.95pt;z-index:251766784;mso-position-horizontal-relative:text;mso-position-vertical-relative:text">
                  <v:imagedata r:id="rId21" o:title=""/>
                </v:shape>
                <o:OLEObject Type="Embed" ProgID="FXDraw3.Document" ShapeID="_x0000_s1029" DrawAspect="Content" ObjectID="_1392361243" r:id="rId22"/>
              </w:pict>
            </w:r>
            <w:r w:rsidR="000402C2">
              <w:rPr>
                <w:rFonts w:ascii="Times New Roman" w:hAnsi="Times New Roman" w:cs="Times New Roman"/>
                <w:sz w:val="24"/>
                <w:szCs w:val="24"/>
              </w:rPr>
              <w:t>What type of relationship is shown on the scatter graph?</w:t>
            </w:r>
          </w:p>
          <w:p w:rsidR="00EA78AC" w:rsidRDefault="00EA78AC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402C2" w:rsidRDefault="00EA78AC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0402C2">
              <w:rPr>
                <w:rFonts w:ascii="Times New Roman" w:hAnsi="Times New Roman" w:cs="Times New Roman"/>
                <w:sz w:val="24"/>
                <w:szCs w:val="24"/>
              </w:rPr>
              <w:t xml:space="preserve">A strong positive </w:t>
            </w:r>
            <w:r w:rsidR="00894A6F">
              <w:rPr>
                <w:rFonts w:ascii="Times New Roman" w:hAnsi="Times New Roman" w:cs="Times New Roman"/>
                <w:sz w:val="24"/>
                <w:szCs w:val="24"/>
              </w:rPr>
              <w:t xml:space="preserve">linear </w:t>
            </w:r>
            <w:r w:rsidR="000402C2">
              <w:rPr>
                <w:rFonts w:ascii="Times New Roman" w:hAnsi="Times New Roman" w:cs="Times New Roman"/>
                <w:sz w:val="24"/>
                <w:szCs w:val="24"/>
              </w:rPr>
              <w:t>relationship.</w:t>
            </w:r>
          </w:p>
          <w:p w:rsidR="000402C2" w:rsidRDefault="000402C2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weak positive </w:t>
            </w:r>
            <w:r w:rsidR="00894A6F">
              <w:rPr>
                <w:rFonts w:ascii="Times New Roman" w:hAnsi="Times New Roman" w:cs="Times New Roman"/>
                <w:sz w:val="24"/>
                <w:szCs w:val="24"/>
              </w:rPr>
              <w:t xml:space="preserve">linear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relationship.</w:t>
            </w:r>
          </w:p>
          <w:p w:rsidR="000402C2" w:rsidRDefault="000402C2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C.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strong negative </w:t>
            </w:r>
            <w:r w:rsidR="00894A6F">
              <w:rPr>
                <w:rFonts w:ascii="Times New Roman" w:hAnsi="Times New Roman" w:cs="Times New Roman"/>
                <w:sz w:val="24"/>
                <w:szCs w:val="24"/>
              </w:rPr>
              <w:t xml:space="preserve">linear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relationship.</w:t>
            </w:r>
          </w:p>
          <w:p w:rsidR="00EA78AC" w:rsidRDefault="000402C2" w:rsidP="000402C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A weak negative </w:t>
            </w:r>
            <w:r w:rsidR="00894A6F">
              <w:rPr>
                <w:rFonts w:ascii="Times New Roman" w:hAnsi="Times New Roman" w:cs="Times New Roman"/>
                <w:sz w:val="24"/>
                <w:szCs w:val="24"/>
              </w:rPr>
              <w:t xml:space="preserve">linear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relationship.</w:t>
            </w:r>
          </w:p>
          <w:p w:rsidR="000402C2" w:rsidRDefault="000402C2" w:rsidP="000402C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402C2" w:rsidRPr="00EA78AC" w:rsidRDefault="000402C2" w:rsidP="000402C2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894A6F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0064" w:type="dxa"/>
            <w:gridSpan w:val="4"/>
          </w:tcPr>
          <w:p w:rsidR="00EA78AC" w:rsidRDefault="00155AB0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0" type="#_x0000_t75" style="position:absolute;margin-left:54pt;margin-top:12.85pt;width:294.3pt;height:235.75pt;z-index:-251548672;mso-position-horizontal-relative:text;mso-position-vertical-relative:text">
                  <v:imagedata r:id="rId23" o:title=""/>
                </v:shape>
                <o:OLEObject Type="Embed" ProgID="FXDraw3.Document" ShapeID="_x0000_s1030" DrawAspect="Content" ObjectID="_1392361244" r:id="rId24"/>
              </w:pict>
            </w:r>
            <w:r w:rsidR="00567771">
              <w:rPr>
                <w:rFonts w:ascii="Times New Roman" w:hAnsi="Times New Roman" w:cs="Times New Roman"/>
                <w:sz w:val="24"/>
                <w:szCs w:val="24"/>
              </w:rPr>
              <w:t xml:space="preserve">Which scatter graph shows a strong negative </w:t>
            </w:r>
            <w:r w:rsidR="00894A6F">
              <w:rPr>
                <w:rFonts w:ascii="Times New Roman" w:hAnsi="Times New Roman" w:cs="Times New Roman"/>
                <w:sz w:val="24"/>
                <w:szCs w:val="24"/>
              </w:rPr>
              <w:t xml:space="preserve">linear </w:t>
            </w:r>
            <w:r w:rsidR="00567771">
              <w:rPr>
                <w:rFonts w:ascii="Times New Roman" w:hAnsi="Times New Roman" w:cs="Times New Roman"/>
                <w:sz w:val="24"/>
                <w:szCs w:val="24"/>
              </w:rPr>
              <w:t>relationship?</w:t>
            </w:r>
          </w:p>
          <w:p w:rsidR="00567771" w:rsidRDefault="00EA78AC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67771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B.</w:t>
            </w:r>
          </w:p>
          <w:p w:rsidR="00567771" w:rsidRDefault="0056777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7771" w:rsidRDefault="0056777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7771" w:rsidRDefault="0056777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7771" w:rsidRDefault="0056777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Default="00EA78AC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      </w:t>
            </w:r>
            <w:r w:rsidR="00567771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</w:p>
          <w:p w:rsidR="00567771" w:rsidRDefault="0056777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7771" w:rsidRDefault="0056777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7771" w:rsidRDefault="0056777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7771" w:rsidRDefault="0056777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7771" w:rsidRDefault="0056777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67771" w:rsidRPr="00EA78AC" w:rsidRDefault="0056777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894A6F">
        <w:trPr>
          <w:cantSplit/>
        </w:trPr>
        <w:tc>
          <w:tcPr>
            <w:tcW w:w="534" w:type="dxa"/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0064" w:type="dxa"/>
            <w:gridSpan w:val="4"/>
          </w:tcPr>
          <w:p w:rsidR="00894A6F" w:rsidRDefault="00894A6F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Which scatter graph indicates there is a strong non-linear relationship between </w:t>
            </w:r>
            <w:r w:rsidRPr="00894A6F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94A6F">
              <w:rPr>
                <w:rFonts w:ascii="Times New Roman" w:hAnsi="Times New Roman" w:cs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894A6F" w:rsidRDefault="00894A6F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C.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</w:p>
          <w:p w:rsidR="00894A6F" w:rsidRDefault="00D0448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3" type="#_x0000_t75" style="position:absolute;margin-left:1.8pt;margin-top:-.5pt;width:440.25pt;height:74.2pt;z-index:251770880;mso-position-horizontal-relative:text;mso-position-vertical-relative:text">
                  <v:imagedata r:id="rId25" o:title=""/>
                </v:shape>
                <o:OLEObject Type="Embed" ProgID="FXDraw3.Document" ShapeID="_x0000_s1033" DrawAspect="Content" ObjectID="_1392361245" r:id="rId26"/>
              </w:pict>
            </w:r>
          </w:p>
          <w:p w:rsidR="00894A6F" w:rsidRDefault="00894A6F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94A6F" w:rsidRDefault="00894A6F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94A6F" w:rsidRDefault="00894A6F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A78AC" w:rsidRPr="00EA78AC" w:rsidRDefault="00EA78AC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78AC" w:rsidRPr="004E1905" w:rsidTr="00427001">
        <w:trPr>
          <w:cantSplit/>
        </w:trPr>
        <w:tc>
          <w:tcPr>
            <w:tcW w:w="534" w:type="dxa"/>
            <w:tcBorders>
              <w:bottom w:val="single" w:sz="4" w:space="0" w:color="000000" w:themeColor="text1"/>
            </w:tcBorders>
          </w:tcPr>
          <w:p w:rsidR="00EA78AC" w:rsidRPr="004E1905" w:rsidRDefault="00EA78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0064" w:type="dxa"/>
            <w:gridSpan w:val="4"/>
            <w:tcBorders>
              <w:bottom w:val="single" w:sz="4" w:space="0" w:color="000000" w:themeColor="text1"/>
            </w:tcBorders>
          </w:tcPr>
          <w:p w:rsidR="00EA78AC" w:rsidRDefault="00155AB0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34" type="#_x0000_t75" style="position:absolute;margin-left:290.85pt;margin-top:-.05pt;width:173.55pt;height:146.95pt;z-index:251771904;mso-position-horizontal-relative:text;mso-position-vertical-relative:text">
                  <v:imagedata r:id="rId27" o:title=""/>
                </v:shape>
                <o:OLEObject Type="Embed" ProgID="FXDraw3.Document" ShapeID="_x0000_s1034" DrawAspect="Content" ObjectID="_1392361246" r:id="rId28"/>
              </w:pict>
            </w:r>
            <w:r w:rsidR="00FB6E61">
              <w:rPr>
                <w:rFonts w:ascii="Times New Roman" w:hAnsi="Times New Roman" w:cs="Times New Roman"/>
                <w:sz w:val="24"/>
                <w:szCs w:val="24"/>
              </w:rPr>
              <w:t>A line of best fit has been drawn on the scatter graph.</w:t>
            </w:r>
          </w:p>
          <w:p w:rsidR="00FB6E61" w:rsidRDefault="00A92B17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would be a close estimate for the gradient</w:t>
            </w:r>
            <w:r w:rsidR="00FB6E61">
              <w:rPr>
                <w:rFonts w:ascii="Times New Roman" w:hAnsi="Times New Roman" w:cs="Times New Roman"/>
                <w:sz w:val="24"/>
                <w:szCs w:val="24"/>
              </w:rPr>
              <w:t xml:space="preserve"> of the line?</w:t>
            </w:r>
          </w:p>
          <w:p w:rsidR="00FB6E61" w:rsidRDefault="00FB6E6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B6E61" w:rsidRDefault="00EA78AC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FB6E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92B17" w:rsidRPr="00FB6E61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990" w:dyaOrig="365">
                <v:shape id="_x0000_i1026" type="#_x0000_t75" style="width:86.25pt;height:15.75pt" o:ole="">
                  <v:imagedata r:id="rId29" o:title=""/>
                </v:shape>
                <o:OLEObject Type="Embed" ProgID="FXE300.Equation" ShapeID="_x0000_i1026" DrawAspect="Content" ObjectID="_1392361228" r:id="rId30"/>
              </w:object>
            </w:r>
            <w:r w:rsidR="00FB6E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B6E61" w:rsidRDefault="00FB6E6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</w:t>
            </w:r>
            <w:r w:rsidR="00A92B17" w:rsidRPr="00FB6E61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230" w:dyaOrig="365">
                <v:shape id="_x0000_i1027" type="#_x0000_t75" style="width:96pt;height:15.75pt" o:ole="">
                  <v:imagedata r:id="rId31" o:title=""/>
                </v:shape>
                <o:OLEObject Type="Embed" ProgID="FXE300.Equation" ShapeID="_x0000_i1027" DrawAspect="Content" ObjectID="_1392361229" r:id="rId32"/>
              </w:objec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B6E61" w:rsidRDefault="00FB6E6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C.      </w:t>
            </w:r>
            <w:r w:rsidR="00A92B17" w:rsidRPr="00FB6E61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884" w:dyaOrig="365">
                <v:shape id="_x0000_i1028" type="#_x0000_t75" style="width:81.75pt;height:15.75pt" o:ole="">
                  <v:imagedata r:id="rId33" o:title=""/>
                </v:shape>
                <o:OLEObject Type="Embed" ProgID="FXE300.Equation" ShapeID="_x0000_i1028" DrawAspect="Content" ObjectID="_1392361230" r:id="rId34"/>
              </w:objec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EA78AC" w:rsidRDefault="00FB6E61" w:rsidP="00894A6F">
            <w:pPr>
              <w:spacing w:after="120"/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 w:rsid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A78AC"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="00A92B17" w:rsidRPr="00FB6E61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2124" w:dyaOrig="365">
                <v:shape id="_x0000_i1029" type="#_x0000_t75" style="width:91.5pt;height:15.75pt" o:ole="">
                  <v:imagedata r:id="rId35" o:title=""/>
                </v:shape>
                <o:OLEObject Type="Embed" ProgID="FXE300.Equation" ShapeID="_x0000_i1029" DrawAspect="Content" ObjectID="_1392361231" r:id="rId36"/>
              </w:object>
            </w:r>
          </w:p>
          <w:p w:rsidR="00FB6E61" w:rsidRPr="00EA78AC" w:rsidRDefault="00FB6E6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B6E61" w:rsidRPr="004E1905" w:rsidTr="00427001">
        <w:trPr>
          <w:cantSplit/>
        </w:trPr>
        <w:tc>
          <w:tcPr>
            <w:tcW w:w="534" w:type="dxa"/>
            <w:tcBorders>
              <w:top w:val="single" w:sz="4" w:space="0" w:color="000000" w:themeColor="text1"/>
            </w:tcBorders>
          </w:tcPr>
          <w:p w:rsidR="00FB6E61" w:rsidRPr="004E1905" w:rsidRDefault="00FB6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9.</w:t>
            </w:r>
          </w:p>
        </w:tc>
        <w:tc>
          <w:tcPr>
            <w:tcW w:w="10064" w:type="dxa"/>
            <w:gridSpan w:val="4"/>
            <w:tcBorders>
              <w:top w:val="single" w:sz="4" w:space="0" w:color="000000" w:themeColor="text1"/>
            </w:tcBorders>
          </w:tcPr>
          <w:p w:rsidR="00FB6E61" w:rsidRDefault="00155AB0" w:rsidP="009D18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2A5418E">
                <v:shape id="_x0000_s1035" type="#_x0000_t75" style="position:absolute;margin-left:290.85pt;margin-top:-.05pt;width:173.55pt;height:146.95pt;z-index:251773952;mso-position-horizontal-relative:text;mso-position-vertical-relative:text">
                  <v:imagedata r:id="rId37" o:title=""/>
                </v:shape>
                <o:OLEObject Type="Embed" ProgID="FXDraw3.Document" ShapeID="_x0000_s1035" DrawAspect="Content" ObjectID="_1392361247" r:id="rId38"/>
              </w:pict>
            </w:r>
            <w:r w:rsidR="00FB6E61">
              <w:rPr>
                <w:rFonts w:ascii="Times New Roman" w:hAnsi="Times New Roman" w:cs="Times New Roman"/>
                <w:sz w:val="24"/>
                <w:szCs w:val="24"/>
              </w:rPr>
              <w:t>A line of best fit has been drawn on the scatter graph.</w:t>
            </w:r>
          </w:p>
          <w:p w:rsidR="00FB6E61" w:rsidRDefault="00FB6E61" w:rsidP="009D18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could be the equation of the line?</w:t>
            </w:r>
          </w:p>
          <w:p w:rsidR="00FB6E61" w:rsidRDefault="00FB6E61" w:rsidP="009D18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B6E61" w:rsidRDefault="00FB6E61" w:rsidP="009D18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6E61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049" w:dyaOrig="365" w14:anchorId="18D08F73">
                <v:shape id="_x0000_i1030" type="#_x0000_t75" style="width:45pt;height:15.75pt" o:ole="">
                  <v:imagedata r:id="rId39" o:title=""/>
                </v:shape>
                <o:OLEObject Type="Embed" ProgID="FXE300.Equation" ShapeID="_x0000_i1030" DrawAspect="Content" ObjectID="_1392361232" r:id="rId4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B6E61" w:rsidRDefault="00FB6E61" w:rsidP="009D18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   </w:t>
            </w:r>
            <w:r w:rsidRPr="00FB6E61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049" w:dyaOrig="365" w14:anchorId="141BDE5D">
                <v:shape id="_x0000_i1031" type="#_x0000_t75" style="width:45pt;height:15.75pt" o:ole="">
                  <v:imagedata r:id="rId41" o:title=""/>
                </v:shape>
                <o:OLEObject Type="Embed" ProgID="FXE300.Equation" ShapeID="_x0000_i1031" DrawAspect="Content" ObjectID="_1392361233" r:id="rId42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B6E61" w:rsidRDefault="00FB6E61" w:rsidP="009D18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C.      </w:t>
            </w:r>
            <w:r w:rsidRPr="00FB6E61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 w14:anchorId="0C2E4704">
                <v:shape id="_x0000_i1032" type="#_x0000_t75" style="width:59.25pt;height:15.75pt" o:ole="">
                  <v:imagedata r:id="rId43" o:title=""/>
                </v:shape>
                <o:OLEObject Type="Embed" ProgID="FXE300.Equation" ShapeID="_x0000_i1032" DrawAspect="Content" ObjectID="_1392361234" r:id="rId44"/>
              </w:objec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FB6E61" w:rsidRDefault="00FB6E61" w:rsidP="009D18D0">
            <w:pPr>
              <w:spacing w:after="120"/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FB6E61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729" w:dyaOrig="365" w14:anchorId="666724E4">
                <v:shape id="_x0000_i1033" type="#_x0000_t75" style="width:31.5pt;height:15.75pt" o:ole="">
                  <v:imagedata r:id="rId45" o:title=""/>
                </v:shape>
                <o:OLEObject Type="Embed" ProgID="FXE300.Equation" ShapeID="_x0000_i1033" DrawAspect="Content" ObjectID="_1392361235" r:id="rId46"/>
              </w:object>
            </w:r>
          </w:p>
          <w:p w:rsidR="00FB6E61" w:rsidRPr="00EA78AC" w:rsidRDefault="00FB6E61" w:rsidP="009D18D0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B6E61" w:rsidRPr="004E1905" w:rsidTr="00894A6F">
        <w:trPr>
          <w:cantSplit/>
        </w:trPr>
        <w:tc>
          <w:tcPr>
            <w:tcW w:w="534" w:type="dxa"/>
          </w:tcPr>
          <w:p w:rsidR="00FB6E61" w:rsidRPr="004E1905" w:rsidRDefault="00FB6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0064" w:type="dxa"/>
            <w:gridSpan w:val="4"/>
          </w:tcPr>
          <w:p w:rsidR="00FB6E61" w:rsidRDefault="00155AB0" w:rsidP="00A92B17">
            <w:pPr>
              <w:spacing w:after="12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2A5418E">
                <v:shape id="_x0000_s1036" type="#_x0000_t75" style="position:absolute;margin-left:306.6pt;margin-top:.85pt;width:173.55pt;height:146.95pt;z-index:251774976;mso-position-horizontal-relative:text;mso-position-vertical-relative:text">
                  <v:imagedata r:id="rId47" o:title=""/>
                </v:shape>
                <o:OLEObject Type="Embed" ProgID="FXDraw3.Document" ShapeID="_x0000_s1036" DrawAspect="Content" ObjectID="_1392361248" r:id="rId48"/>
              </w:pict>
            </w:r>
            <w:r w:rsidR="00A92B17">
              <w:rPr>
                <w:rFonts w:ascii="Times New Roman" w:hAnsi="Times New Roman" w:cs="Times New Roman"/>
                <w:sz w:val="24"/>
                <w:szCs w:val="24"/>
              </w:rPr>
              <w:t>The line of best fit on a scatter graph comparing distance (</w:t>
            </w:r>
            <w:r w:rsidR="00A92B17" w:rsidRPr="00A92B17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="00A92B17">
              <w:rPr>
                <w:rFonts w:ascii="Times New Roman" w:hAnsi="Times New Roman" w:cs="Times New Roman"/>
                <w:sz w:val="24"/>
                <w:szCs w:val="24"/>
              </w:rPr>
              <w:t xml:space="preserve"> metres) and time (</w:t>
            </w:r>
            <w:r w:rsidR="00A92B17" w:rsidRPr="00A92B17">
              <w:rPr>
                <w:rFonts w:ascii="Times New Roman" w:hAnsi="Times New Roman" w:cs="Times New Roman"/>
                <w:i/>
                <w:sz w:val="24"/>
                <w:szCs w:val="24"/>
              </w:rPr>
              <w:t>t</w:t>
            </w:r>
            <w:r w:rsidR="00A92B17">
              <w:rPr>
                <w:rFonts w:ascii="Times New Roman" w:hAnsi="Times New Roman" w:cs="Times New Roman"/>
                <w:sz w:val="24"/>
                <w:szCs w:val="24"/>
              </w:rPr>
              <w:t> seconds) is found to have an equation of</w:t>
            </w:r>
            <w:r w:rsidR="00A92B17" w:rsidRPr="00A92B17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375" w:dyaOrig="365">
                <v:shape id="_x0000_i1034" type="#_x0000_t75" style="width:57.75pt;height:15pt" o:ole="">
                  <v:imagedata r:id="rId49" o:title=""/>
                </v:shape>
                <o:OLEObject Type="Embed" ProgID="FXE300.Equation" ShapeID="_x0000_i1034" DrawAspect="Content" ObjectID="_1392361236" r:id="rId50"/>
              </w:object>
            </w:r>
            <w:r w:rsidR="00A92B1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A92B17" w:rsidRDefault="00A92B17" w:rsidP="00A92B17">
            <w:pPr>
              <w:spacing w:after="120"/>
              <w:ind w:right="54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distance would you estimate would correspond to a time of 50 seconds? </w:t>
            </w:r>
          </w:p>
          <w:p w:rsidR="00A92B17" w:rsidRDefault="00FB6E6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A.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="00A92B17">
              <w:rPr>
                <w:rFonts w:ascii="Times New Roman" w:hAnsi="Times New Roman" w:cs="Times New Roman"/>
                <w:sz w:val="24"/>
                <w:szCs w:val="24"/>
              </w:rPr>
              <w:t>25 sec</w:t>
            </w:r>
          </w:p>
          <w:p w:rsidR="00A92B17" w:rsidRDefault="00FB6E6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B.   </w:t>
            </w:r>
            <w:r w:rsidR="00A92B17">
              <w:rPr>
                <w:rFonts w:ascii="Times New Roman" w:hAnsi="Times New Roman" w:cs="Times New Roman"/>
                <w:sz w:val="24"/>
                <w:szCs w:val="24"/>
              </w:rPr>
              <w:t>105 sec</w:t>
            </w:r>
          </w:p>
          <w:p w:rsidR="00A92B17" w:rsidRDefault="00FB6E6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 C.    </w:t>
            </w:r>
            <w:r w:rsidR="00A92B17">
              <w:rPr>
                <w:rFonts w:ascii="Times New Roman" w:hAnsi="Times New Roman" w:cs="Times New Roman"/>
                <w:sz w:val="24"/>
                <w:szCs w:val="24"/>
              </w:rPr>
              <w:t>255 sec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B6E61" w:rsidRPr="00EA78AC" w:rsidRDefault="00FB6E61" w:rsidP="00894A6F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A78AC">
              <w:rPr>
                <w:rFonts w:ascii="Times New Roman" w:hAnsi="Times New Roman" w:cs="Times New Roman"/>
                <w:sz w:val="24"/>
                <w:szCs w:val="24"/>
              </w:rPr>
              <w:t>D.</w:t>
            </w:r>
            <w:r w:rsidR="00A92B17">
              <w:rPr>
                <w:rFonts w:ascii="Times New Roman" w:hAnsi="Times New Roman" w:cs="Times New Roman"/>
                <w:sz w:val="24"/>
                <w:szCs w:val="24"/>
              </w:rPr>
              <w:t xml:space="preserve">    1250 sec</w:t>
            </w:r>
          </w:p>
        </w:tc>
      </w:tr>
    </w:tbl>
    <w:p w:rsidR="00C67F16" w:rsidRPr="004E1905" w:rsidRDefault="00C67F16">
      <w:pPr>
        <w:rPr>
          <w:rFonts w:ascii="Times New Roman" w:hAnsi="Times New Roman" w:cs="Times New Roman"/>
          <w:sz w:val="24"/>
          <w:szCs w:val="24"/>
        </w:rPr>
      </w:pPr>
    </w:p>
    <w:p w:rsidR="00FF1257" w:rsidRDefault="00FF1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B269C" w:rsidRDefault="00FB269C" w:rsidP="00894A6F">
      <w:pPr>
        <w:jc w:val="center"/>
        <w:rPr>
          <w:rFonts w:ascii="Times New Roman" w:hAnsi="Times New Roman" w:cs="Times New Roman"/>
          <w:sz w:val="36"/>
          <w:szCs w:val="36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"/>
        <w:gridCol w:w="988"/>
        <w:gridCol w:w="423"/>
        <w:gridCol w:w="3947"/>
        <w:gridCol w:w="268"/>
        <w:gridCol w:w="4660"/>
      </w:tblGrid>
      <w:tr w:rsidR="00135477" w:rsidRPr="004E1905" w:rsidTr="005A4A04">
        <w:trPr>
          <w:cantSplit/>
        </w:trPr>
        <w:tc>
          <w:tcPr>
            <w:tcW w:w="1807" w:type="dxa"/>
            <w:gridSpan w:val="3"/>
            <w:vMerge w:val="restart"/>
            <w:tcBorders>
              <w:top w:val="nil"/>
            </w:tcBorders>
            <w:tcMar>
              <w:top w:w="113" w:type="dxa"/>
            </w:tcMar>
            <w:vAlign w:val="center"/>
          </w:tcPr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135477" w:rsidRPr="004E1905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4215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Bivariate Data</w:t>
            </w:r>
          </w:p>
        </w:tc>
        <w:tc>
          <w:tcPr>
            <w:tcW w:w="4660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135477" w:rsidRPr="004E1905" w:rsidRDefault="00135477" w:rsidP="00894A6F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FF1257" w:rsidRPr="004E1905" w:rsidTr="005A4A04">
        <w:trPr>
          <w:cantSplit/>
        </w:trPr>
        <w:tc>
          <w:tcPr>
            <w:tcW w:w="1807" w:type="dxa"/>
            <w:gridSpan w:val="3"/>
            <w:vMerge/>
            <w:tcBorders>
              <w:bottom w:val="nil"/>
            </w:tcBorders>
            <w:tcMar>
              <w:top w:w="113" w:type="dxa"/>
            </w:tcMar>
            <w:vAlign w:val="center"/>
          </w:tcPr>
          <w:p w:rsidR="00FF1257" w:rsidRPr="004E1905" w:rsidRDefault="00FF125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947" w:type="dxa"/>
            <w:tcBorders>
              <w:top w:val="nil"/>
              <w:bottom w:val="nil"/>
            </w:tcBorders>
            <w:tcMar>
              <w:top w:w="113" w:type="dxa"/>
            </w:tcMar>
            <w:vAlign w:val="center"/>
          </w:tcPr>
          <w:p w:rsidR="00FF1257" w:rsidRDefault="00FF125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Longer Questions</w:t>
            </w:r>
          </w:p>
          <w:p w:rsidR="00FF1257" w:rsidRPr="004E1905" w:rsidRDefault="00FF125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928" w:type="dxa"/>
            <w:gridSpan w:val="2"/>
            <w:tcBorders>
              <w:top w:val="nil"/>
              <w:bottom w:val="nil"/>
            </w:tcBorders>
            <w:tcMar>
              <w:top w:w="113" w:type="dxa"/>
            </w:tcMar>
            <w:vAlign w:val="bottom"/>
          </w:tcPr>
          <w:p w:rsidR="00FF1257" w:rsidRPr="004E1905" w:rsidRDefault="00FF1257" w:rsidP="00894A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  <w:tr w:rsidR="00FF1257" w:rsidRPr="004E1905" w:rsidTr="005A4A04">
        <w:trPr>
          <w:cantSplit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6" w:type="dxa"/>
            <w:gridSpan w:val="5"/>
            <w:tcBorders>
              <w:top w:val="nil"/>
              <w:bottom w:val="nil"/>
            </w:tcBorders>
            <w:tcMar>
              <w:top w:w="113" w:type="dxa"/>
            </w:tcMar>
          </w:tcPr>
          <w:p w:rsidR="00FF1257" w:rsidRPr="004E1905" w:rsidRDefault="00FF1257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F1257" w:rsidRPr="00582441" w:rsidRDefault="00FF1257" w:rsidP="00894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2441">
              <w:rPr>
                <w:rFonts w:ascii="Times New Roman" w:hAnsi="Times New Roman" w:cs="Times New Roman"/>
                <w:sz w:val="24"/>
                <w:szCs w:val="24"/>
              </w:rPr>
              <w:t>Write all working and answers in the spaces provided on this test paper.</w:t>
            </w:r>
          </w:p>
          <w:p w:rsidR="00FF1257" w:rsidRPr="004E1905" w:rsidRDefault="00FF1257" w:rsidP="00894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Calculators are allowed for this section.</w:t>
            </w:r>
          </w:p>
          <w:p w:rsidR="00FF1257" w:rsidRPr="004E1905" w:rsidRDefault="00FF1257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81481" w:rsidRPr="004E1905" w:rsidTr="005A4A04">
        <w:trPr>
          <w:cantSplit/>
          <w:trHeight w:val="1041"/>
        </w:trPr>
        <w:tc>
          <w:tcPr>
            <w:tcW w:w="396" w:type="dxa"/>
            <w:tcBorders>
              <w:top w:val="nil"/>
              <w:bottom w:val="nil"/>
            </w:tcBorders>
            <w:tcMar>
              <w:top w:w="113" w:type="dxa"/>
            </w:tcMar>
          </w:tcPr>
          <w:p w:rsidR="00D81481" w:rsidRPr="004E1905" w:rsidRDefault="00D81481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E190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  <w:p w:rsidR="00D81481" w:rsidRPr="004E1905" w:rsidRDefault="00D8148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86" w:type="dxa"/>
            <w:gridSpan w:val="5"/>
            <w:tcBorders>
              <w:top w:val="nil"/>
              <w:bottom w:val="nil"/>
            </w:tcBorders>
            <w:tcMar>
              <w:top w:w="113" w:type="dxa"/>
            </w:tcMar>
          </w:tcPr>
          <w:p w:rsidR="00D81481" w:rsidRDefault="00D8148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The table below </w:t>
            </w:r>
            <w:r w:rsidR="003C630F">
              <w:rPr>
                <w:rFonts w:ascii="Times New Roman" w:hAnsi="Times New Roman" w:cs="Times New Roman"/>
                <w:sz w:val="24"/>
                <w:szCs w:val="24"/>
              </w:rPr>
              <w:t>compares a cricketer’s score with the time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that </w:t>
            </w:r>
            <w:r w:rsidR="003C630F">
              <w:rPr>
                <w:rFonts w:ascii="Times New Roman" w:hAnsi="Times New Roman" w:cs="Times New Roman"/>
                <w:sz w:val="24"/>
                <w:szCs w:val="24"/>
              </w:rPr>
              <w:t>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was batting.  </w:t>
            </w:r>
          </w:p>
          <w:p w:rsidR="00D81481" w:rsidRPr="00F661A2" w:rsidRDefault="00D8148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56"/>
              <w:gridCol w:w="735"/>
              <w:gridCol w:w="735"/>
              <w:gridCol w:w="735"/>
              <w:gridCol w:w="735"/>
              <w:gridCol w:w="736"/>
              <w:gridCol w:w="735"/>
              <w:gridCol w:w="735"/>
              <w:gridCol w:w="736"/>
              <w:gridCol w:w="735"/>
              <w:gridCol w:w="736"/>
            </w:tblGrid>
            <w:tr w:rsidR="0009588B" w:rsidTr="005A4A04">
              <w:tc>
                <w:tcPr>
                  <w:tcW w:w="1556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Score (runs)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736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736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736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</w:tr>
            <w:tr w:rsidR="0009588B" w:rsidTr="005A4A04">
              <w:tc>
                <w:tcPr>
                  <w:tcW w:w="1556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Time (min)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736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33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736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27</w:t>
                  </w:r>
                </w:p>
              </w:tc>
              <w:tc>
                <w:tcPr>
                  <w:tcW w:w="735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736" w:type="dxa"/>
                  <w:vAlign w:val="center"/>
                </w:tcPr>
                <w:p w:rsidR="0009588B" w:rsidRDefault="0009588B" w:rsidP="00D8148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23</w:t>
                  </w:r>
                </w:p>
              </w:tc>
            </w:tr>
          </w:tbl>
          <w:p w:rsidR="005A4A04" w:rsidRPr="00F661A2" w:rsidRDefault="005A4A04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001" w:rsidRPr="004E1905" w:rsidTr="00427001">
        <w:trPr>
          <w:cantSplit/>
          <w:trHeight w:val="1041"/>
        </w:trPr>
        <w:tc>
          <w:tcPr>
            <w:tcW w:w="396" w:type="dxa"/>
            <w:vMerge w:val="restart"/>
            <w:tcBorders>
              <w:top w:val="nil"/>
            </w:tcBorders>
            <w:tcMar>
              <w:top w:w="113" w:type="dxa"/>
            </w:tcMar>
          </w:tcPr>
          <w:p w:rsidR="00427001" w:rsidRPr="004E1905" w:rsidRDefault="00427001" w:rsidP="00C654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(a)</w:t>
            </w:r>
          </w:p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Pr="00F661A2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  <w:tc>
          <w:tcPr>
            <w:tcW w:w="9298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630F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671359E7" wp14:editId="6C6CF1FE">
                      <wp:simplePos x="0" y="0"/>
                      <wp:positionH relativeFrom="column">
                        <wp:posOffset>4578985</wp:posOffset>
                      </wp:positionH>
                      <wp:positionV relativeFrom="paragraph">
                        <wp:posOffset>3419475</wp:posOffset>
                      </wp:positionV>
                      <wp:extent cx="904875" cy="342900"/>
                      <wp:effectExtent l="0" t="0" r="9525" b="0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48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27001" w:rsidRDefault="00427001">
                                  <w:r>
                                    <w:t>Score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360.55pt;margin-top:269.25pt;width:71.2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" stroked="f">
                      <v:textbox>
                        <w:txbxContent>
                          <w:p w:rsidR="00427001" w:rsidRDefault="00427001">
                            <w:r>
                              <w:t>Score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Mark the data onto a scatter plot using the grid below. </w:t>
            </w:r>
          </w:p>
          <w:p w:rsidR="00427001" w:rsidRDefault="00155AB0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 id="_x0000_s1048" type="#_x0000_t75" style="position:absolute;margin-left:56.65pt;margin-top:1.35pt;width:297pt;height:285.35pt;z-index:251782144;mso-position-horizontal-relative:text;mso-position-vertical-relative:text">
                  <v:imagedata r:id="rId51" o:title="" croptop="4788f" cropright="3643f"/>
                  <w10:wrap type="square"/>
                </v:shape>
                <o:OLEObject Type="Embed" ProgID="FXDraw3.Document" ShapeID="_x0000_s1048" DrawAspect="Content" ObjectID="_1392361249" r:id="rId52"/>
              </w:pict>
            </w:r>
          </w:p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630F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2A8C9FE0" wp14:editId="6FDE1EED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26670</wp:posOffset>
                      </wp:positionV>
                      <wp:extent cx="676275" cy="342900"/>
                      <wp:effectExtent l="0" t="0" r="9525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275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27001" w:rsidRDefault="00427001" w:rsidP="003C630F">
                                  <w:r>
                                    <w:t>Time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-.2pt;margin-top:2.1pt;width:53.25pt;height:2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" stroked="f">
                      <v:textbox>
                        <w:txbxContent>
                          <w:p w:rsidR="00427001" w:rsidRDefault="00427001" w:rsidP="003C630F">
                            <w:r>
                              <w:t>Time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Pr="00F661A2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7001" w:rsidRPr="004E1905" w:rsidTr="00427001">
        <w:trPr>
          <w:cantSplit/>
          <w:trHeight w:val="685"/>
        </w:trPr>
        <w:tc>
          <w:tcPr>
            <w:tcW w:w="396" w:type="dxa"/>
            <w:vMerge/>
            <w:tcMar>
              <w:top w:w="113" w:type="dxa"/>
            </w:tcMar>
          </w:tcPr>
          <w:p w:rsidR="00427001" w:rsidRPr="004E1905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tcMar>
              <w:top w:w="113" w:type="dxa"/>
            </w:tcMar>
          </w:tcPr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(b)</w:t>
            </w:r>
          </w:p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  <w:tc>
          <w:tcPr>
            <w:tcW w:w="9298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427001" w:rsidRPr="00F661A2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Draw a line of best fit on the graph.</w:t>
            </w:r>
          </w:p>
        </w:tc>
      </w:tr>
      <w:tr w:rsidR="00427001" w:rsidRPr="004E1905" w:rsidTr="00427001">
        <w:trPr>
          <w:cantSplit/>
          <w:trHeight w:val="1027"/>
        </w:trPr>
        <w:tc>
          <w:tcPr>
            <w:tcW w:w="396" w:type="dxa"/>
            <w:vMerge/>
            <w:tcMar>
              <w:top w:w="113" w:type="dxa"/>
            </w:tcMar>
          </w:tcPr>
          <w:p w:rsidR="00427001" w:rsidRPr="004E1905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tcMar>
              <w:top w:w="113" w:type="dxa"/>
            </w:tcMar>
          </w:tcPr>
          <w:p w:rsidR="00427001" w:rsidRDefault="00427001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(c)</w:t>
            </w:r>
          </w:p>
          <w:p w:rsidR="00427001" w:rsidRDefault="00427001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Default="00427001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  <w:tc>
          <w:tcPr>
            <w:tcW w:w="9298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Find the equation of the line of best fit.</w:t>
            </w:r>
          </w:p>
          <w:p w:rsidR="00427001" w:rsidRDefault="00427001" w:rsidP="005A4A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Pr="00FF1B42" w:rsidRDefault="00427001" w:rsidP="005A4A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  <w:p w:rsidR="00427001" w:rsidRPr="00FF1B42" w:rsidRDefault="00427001" w:rsidP="005A4A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27001" w:rsidRPr="00F661A2" w:rsidRDefault="00427001" w:rsidP="005A4A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.............................</w:t>
            </w:r>
          </w:p>
        </w:tc>
      </w:tr>
      <w:tr w:rsidR="00427001" w:rsidRPr="004E1905" w:rsidTr="00DF7389">
        <w:trPr>
          <w:cantSplit/>
          <w:trHeight w:val="1027"/>
        </w:trPr>
        <w:tc>
          <w:tcPr>
            <w:tcW w:w="396" w:type="dxa"/>
            <w:vMerge/>
            <w:tcBorders>
              <w:bottom w:val="single" w:sz="4" w:space="0" w:color="000000" w:themeColor="text1"/>
            </w:tcBorders>
            <w:tcMar>
              <w:top w:w="113" w:type="dxa"/>
            </w:tcMar>
          </w:tcPr>
          <w:p w:rsidR="00427001" w:rsidRPr="004E1905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8" w:type="dxa"/>
            <w:tcBorders>
              <w:top w:val="nil"/>
              <w:bottom w:val="single" w:sz="4" w:space="0" w:color="000000" w:themeColor="text1"/>
            </w:tcBorders>
            <w:tcMar>
              <w:top w:w="113" w:type="dxa"/>
            </w:tcMar>
          </w:tcPr>
          <w:p w:rsidR="00427001" w:rsidRDefault="00427001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(d)</w:t>
            </w:r>
          </w:p>
          <w:p w:rsidR="00427001" w:rsidRDefault="00427001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Default="00427001" w:rsidP="00676A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mark</w:t>
            </w:r>
          </w:p>
        </w:tc>
        <w:tc>
          <w:tcPr>
            <w:tcW w:w="9298" w:type="dxa"/>
            <w:gridSpan w:val="4"/>
            <w:tcBorders>
              <w:top w:val="nil"/>
              <w:bottom w:val="single" w:sz="4" w:space="0" w:color="000000" w:themeColor="text1"/>
            </w:tcBorders>
          </w:tcPr>
          <w:p w:rsidR="00427001" w:rsidRDefault="00427001" w:rsidP="005A4A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Estimate the time that a cricketer who scored 80 was batting.</w:t>
            </w:r>
          </w:p>
          <w:p w:rsidR="00427001" w:rsidRDefault="00427001" w:rsidP="005A4A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Default="00427001" w:rsidP="005A4A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27001" w:rsidRDefault="00427001" w:rsidP="00894A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1B42">
              <w:rPr>
                <w:rFonts w:ascii="Times New Roman" w:hAnsi="Times New Roman" w:cs="Times New Roman"/>
                <w:sz w:val="24"/>
                <w:szCs w:val="24"/>
              </w:rPr>
              <w:t>.....................................................................................................................................................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</w:p>
        </w:tc>
      </w:tr>
    </w:tbl>
    <w:p w:rsidR="00FB269C" w:rsidRDefault="00FB269C" w:rsidP="00C67F16">
      <w:pPr>
        <w:tabs>
          <w:tab w:val="left" w:pos="2040"/>
        </w:tabs>
        <w:spacing w:line="240" w:lineRule="auto"/>
        <w:ind w:left="720"/>
        <w:jc w:val="center"/>
        <w:rPr>
          <w:sz w:val="28"/>
        </w:rPr>
        <w:sectPr w:rsidR="00FB269C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3827"/>
        <w:gridCol w:w="213"/>
        <w:gridCol w:w="4607"/>
      </w:tblGrid>
      <w:tr w:rsidR="00135477" w:rsidRPr="004E1905" w:rsidTr="00894A6F">
        <w:tc>
          <w:tcPr>
            <w:tcW w:w="1951" w:type="dxa"/>
            <w:vMerge w:val="restart"/>
            <w:tcBorders>
              <w:top w:val="nil"/>
            </w:tcBorders>
            <w:vAlign w:val="center"/>
          </w:tcPr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4E1905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Year</w:t>
            </w:r>
          </w:p>
          <w:p w:rsidR="00135477" w:rsidRPr="004E1905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4040" w:type="dxa"/>
            <w:gridSpan w:val="2"/>
            <w:tcBorders>
              <w:top w:val="nil"/>
              <w:bottom w:val="nil"/>
            </w:tcBorders>
            <w:vAlign w:val="center"/>
          </w:tcPr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Bivariate Data</w:t>
            </w:r>
          </w:p>
        </w:tc>
        <w:tc>
          <w:tcPr>
            <w:tcW w:w="4607" w:type="dxa"/>
            <w:tcBorders>
              <w:top w:val="nil"/>
              <w:bottom w:val="nil"/>
            </w:tcBorders>
            <w:vAlign w:val="center"/>
          </w:tcPr>
          <w:p w:rsidR="00135477" w:rsidRPr="004E1905" w:rsidRDefault="00135477" w:rsidP="00894A6F">
            <w:pPr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  <w:tr w:rsidR="00135477" w:rsidRPr="004E1905" w:rsidTr="00894A6F">
        <w:tc>
          <w:tcPr>
            <w:tcW w:w="1951" w:type="dxa"/>
            <w:vMerge/>
            <w:tcBorders>
              <w:bottom w:val="nil"/>
            </w:tcBorders>
            <w:vAlign w:val="center"/>
          </w:tcPr>
          <w:p w:rsidR="00135477" w:rsidRPr="004E1905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3827" w:type="dxa"/>
            <w:tcBorders>
              <w:top w:val="nil"/>
              <w:bottom w:val="nil"/>
            </w:tcBorders>
            <w:vAlign w:val="center"/>
          </w:tcPr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Multiple Choice</w:t>
            </w:r>
          </w:p>
          <w:p w:rsidR="00135477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Answer Sheet</w:t>
            </w:r>
          </w:p>
          <w:p w:rsidR="00135477" w:rsidRPr="004E1905" w:rsidRDefault="00135477" w:rsidP="00894A6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4820" w:type="dxa"/>
            <w:gridSpan w:val="2"/>
            <w:tcBorders>
              <w:top w:val="nil"/>
              <w:bottom w:val="nil"/>
            </w:tcBorders>
            <w:vAlign w:val="bottom"/>
          </w:tcPr>
          <w:p w:rsidR="00135477" w:rsidRPr="004E1905" w:rsidRDefault="00135477" w:rsidP="00894A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Name : 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  <w:r w:rsidRPr="004E1905">
              <w:rPr>
                <w:rFonts w:ascii="Times New Roman" w:hAnsi="Times New Roman" w:cs="Times New Roman"/>
                <w:sz w:val="28"/>
                <w:szCs w:val="28"/>
              </w:rPr>
              <w:t>____</w:t>
            </w:r>
          </w:p>
        </w:tc>
      </w:tr>
    </w:tbl>
    <w:p w:rsidR="00C67F16" w:rsidRDefault="00C67F16" w:rsidP="00C67F16">
      <w:pPr>
        <w:spacing w:line="240" w:lineRule="auto"/>
        <w:jc w:val="center"/>
      </w:pPr>
    </w:p>
    <w:p w:rsidR="00C67F16" w:rsidRPr="00135477" w:rsidRDefault="00C67F16" w:rsidP="00C67F16">
      <w:pPr>
        <w:spacing w:line="240" w:lineRule="auto"/>
        <w:jc w:val="center"/>
        <w:rPr>
          <w:rFonts w:ascii="Times New Roman" w:hAnsi="Times New Roman" w:cs="Times New Roman"/>
        </w:rPr>
      </w:pPr>
      <w:r w:rsidRPr="00135477">
        <w:rPr>
          <w:rFonts w:ascii="Times New Roman" w:hAnsi="Times New Roman" w:cs="Times New Roman"/>
        </w:rPr>
        <w:t>Completely fill the response oval representing the most correct answer.</w:t>
      </w:r>
    </w:p>
    <w:p w:rsidR="00620828" w:rsidRDefault="00C67F16" w:rsidP="00620828">
      <w:pPr>
        <w:spacing w:after="120" w:line="240" w:lineRule="auto"/>
        <w:sectPr w:rsidR="00620828" w:rsidSect="00E24335"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  <w:r>
        <w:tab/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43180</wp:posOffset>
                </wp:positionV>
                <wp:extent cx="171450" cy="114300"/>
                <wp:effectExtent l="5715" t="5715" r="13335" b="13335"/>
                <wp:wrapNone/>
                <wp:docPr id="10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34.7pt;margin-top:3.4pt;width:13.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2922270</wp:posOffset>
                </wp:positionH>
                <wp:positionV relativeFrom="paragraph">
                  <wp:posOffset>24130</wp:posOffset>
                </wp:positionV>
                <wp:extent cx="171450" cy="114300"/>
                <wp:effectExtent l="7620" t="5715" r="11430" b="13335"/>
                <wp:wrapNone/>
                <wp:docPr id="9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0.1pt;margin-top:1.9pt;width:13.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a9GAIAAC0EAAAOAAAAZHJzL2Uyb0RvYy54bWysU1Fv0zAQfkfiP1h+p0lKy2j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33655</wp:posOffset>
                </wp:positionV>
                <wp:extent cx="171450" cy="114300"/>
                <wp:effectExtent l="11430" t="5715" r="7620" b="13335"/>
                <wp:wrapNone/>
                <wp:docPr id="98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183.9pt;margin-top:2.65pt;width:13.5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1131570</wp:posOffset>
                </wp:positionH>
                <wp:positionV relativeFrom="paragraph">
                  <wp:posOffset>62230</wp:posOffset>
                </wp:positionV>
                <wp:extent cx="171450" cy="114300"/>
                <wp:effectExtent l="7620" t="5715" r="11430" b="13335"/>
                <wp:wrapNone/>
                <wp:docPr id="9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89.1pt;margin-top:4.9pt;width:13.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9vc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GZFT31&#10;6GEvDJtG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"/>
            </w:pict>
          </mc:Fallback>
        </mc:AlternateContent>
      </w:r>
      <w:r w:rsidR="00620828">
        <w:t xml:space="preserve">   </w:t>
      </w:r>
      <w:r w:rsidR="00620828">
        <w:tab/>
      </w:r>
      <w:r w:rsidR="00C67F16">
        <w:t xml:space="preserve"> 1.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230.85pt;margin-top:1.85pt;width:13.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LqoaJcZAgAALQ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3970" r="7620" b="5080"/>
                <wp:wrapNone/>
                <wp:docPr id="95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2.4pt;margin-top:1.85pt;width:13.5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3970" r="13335" b="5080"/>
                <wp:wrapNone/>
                <wp:docPr id="94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133.95pt;margin-top:1.85pt;width:13.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Pm9KLEYAgAALQ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3970" r="11430" b="5080"/>
                <wp:wrapNone/>
                <wp:docPr id="93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88.35pt;margin-top:1.85pt;width:13.5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2Pn0hGQIAAC0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2.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92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230.85pt;margin-top:1.85pt;width:13.5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Ejw8yY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700" r="7620" b="6350"/>
                <wp:wrapNone/>
                <wp:docPr id="91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2.4pt;margin-top:1.85pt;width:13.5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OBoXtQ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700" r="13335" b="6350"/>
                <wp:wrapNone/>
                <wp:docPr id="90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33.95pt;margin-top:1.85pt;width:13.5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700" r="11430" b="6350"/>
                <wp:wrapNone/>
                <wp:docPr id="89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88.35pt;margin-top:1.85pt;width:13.5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Jdb2Y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3.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8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30.85pt;margin-top:1.85pt;width:13.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k03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Sxk03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2065" r="7620" b="6985"/>
                <wp:wrapNone/>
                <wp:docPr id="87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82.4pt;margin-top:1.85pt;width:13.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LV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GpVS1R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2065" r="13335" b="6985"/>
                <wp:wrapNone/>
                <wp:docPr id="8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133.95pt;margin-top:1.85pt;width:13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ODRBY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2065" r="11430" b="6985"/>
                <wp:wrapNone/>
                <wp:docPr id="8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88.35pt;margin-top:1.85pt;width:13.5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axvp5B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4.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4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30.85pt;margin-top:1.85pt;width:13.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D+7Fec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795" r="7620" b="8255"/>
                <wp:wrapNone/>
                <wp:docPr id="83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182.4pt;margin-top:1.85pt;width:13.5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3mika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795" r="13335" b="8255"/>
                <wp:wrapNone/>
                <wp:docPr id="8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33.95pt;margin-top:1.85pt;width:13.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JdT+rB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795" r="11430" b="8255"/>
                <wp:wrapNone/>
                <wp:docPr id="8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88.35pt;margin-top:1.85pt;width:13.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UxTXh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5.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80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230.85pt;margin-top:1.85pt;width:13.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10160" r="7620" b="8890"/>
                <wp:wrapNone/>
                <wp:docPr id="79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82.4pt;margin-top:1.85pt;width:13.5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cWGgIAAC4EAAAOAAAAZHJzL2Uyb0RvYy54bWysU1Fv0zAQfkfiP1h+p0lKy2j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exjcW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10160" r="13335" b="8890"/>
                <wp:wrapNone/>
                <wp:docPr id="78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33.95pt;margin-top:1.85pt;width:13.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ce5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hXXHu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10160" r="11430" b="8890"/>
                <wp:wrapNone/>
                <wp:docPr id="77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88.35pt;margin-top:1.85pt;width:13.5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jSbYWx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6.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6" name="Oval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0.85pt;margin-top:1.85pt;width:13.5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BQewNB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9525" r="7620" b="9525"/>
                <wp:wrapNone/>
                <wp:docPr id="75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182.4pt;margin-top:1.85pt;width:13.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4466z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9525" r="13335" b="9525"/>
                <wp:wrapNone/>
                <wp:docPr id="74" name="Oval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33.95pt;margin-top:1.85pt;width:13.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9525" r="11430" b="9525"/>
                <wp:wrapNone/>
                <wp:docPr id="73" name="Oval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88.35pt;margin-top:1.85pt;width:13.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q84Gw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G86rzg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7.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72" name="Oval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30.85pt;margin-top:1.85pt;width:13.5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8255" r="7620" b="10795"/>
                <wp:wrapNone/>
                <wp:docPr id="71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2" o:spid="_x0000_s1026" style="position:absolute;margin-left:182.4pt;margin-top:1.85pt;width:13.5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8255" r="13335" b="10795"/>
                <wp:wrapNone/>
                <wp:docPr id="70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33.95pt;margin-top:1.85pt;width:13.5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8255" r="11430" b="10795"/>
                <wp:wrapNone/>
                <wp:docPr id="69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88.35pt;margin-top:1.85pt;width:13.5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"/>
            </w:pict>
          </mc:Fallback>
        </mc:AlternateContent>
      </w:r>
      <w:r w:rsidR="00C67F16">
        <w:tab/>
        <w:t xml:space="preserve"> 8.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8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30.85pt;margin-top:1.85pt;width:13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bjG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7620" r="7620" b="11430"/>
                <wp:wrapNone/>
                <wp:docPr id="67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182.4pt;margin-top:1.85pt;width:13.5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7620" r="13335" b="11430"/>
                <wp:wrapNone/>
                <wp:docPr id="66" name="Oval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133.95pt;margin-top:1.85pt;width:13.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MRosec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7620" r="11430" b="11430"/>
                <wp:wrapNone/>
                <wp:docPr id="65" name="Oval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88.35pt;margin-top:1.85pt;width:13.5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"/>
            </w:pict>
          </mc:Fallback>
        </mc:AlternateContent>
      </w:r>
      <w:r w:rsidR="00C67F16">
        <w:tab/>
        <w:t xml:space="preserve"> 9.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C67F16" w:rsidRDefault="00BF7A39" w:rsidP="00620828">
      <w:pPr>
        <w:spacing w:after="120" w:line="240" w:lineRule="auto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2931795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4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230.85pt;margin-top:1.85pt;width:13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2316480</wp:posOffset>
                </wp:positionH>
                <wp:positionV relativeFrom="paragraph">
                  <wp:posOffset>23495</wp:posOffset>
                </wp:positionV>
                <wp:extent cx="171450" cy="114300"/>
                <wp:effectExtent l="11430" t="6350" r="7620" b="12700"/>
                <wp:wrapNone/>
                <wp:docPr id="63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182.4pt;margin-top:1.85pt;width:13.5pt;height: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1701165</wp:posOffset>
                </wp:positionH>
                <wp:positionV relativeFrom="paragraph">
                  <wp:posOffset>23495</wp:posOffset>
                </wp:positionV>
                <wp:extent cx="171450" cy="114300"/>
                <wp:effectExtent l="5715" t="6350" r="13335" b="12700"/>
                <wp:wrapNone/>
                <wp:docPr id="62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133.95pt;margin-top:1.85pt;width:13.5pt;height: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23495</wp:posOffset>
                </wp:positionV>
                <wp:extent cx="171450" cy="114300"/>
                <wp:effectExtent l="7620" t="6350" r="11430" b="12700"/>
                <wp:wrapNone/>
                <wp:docPr id="61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450" cy="1143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88.35pt;margin-top:1.85pt;width:13.5pt;height: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"/>
            </w:pict>
          </mc:Fallback>
        </mc:AlternateContent>
      </w:r>
      <w:r w:rsidR="00C67F16">
        <w:tab/>
        <w:t xml:space="preserve"> 10.</w:t>
      </w:r>
      <w:r w:rsidR="00C67F16">
        <w:tab/>
        <w:t>A</w:t>
      </w:r>
      <w:r w:rsidR="00C67F16">
        <w:tab/>
        <w:t xml:space="preserve">     B</w:t>
      </w:r>
      <w:r w:rsidR="00C67F16">
        <w:tab/>
        <w:t xml:space="preserve">         C</w:t>
      </w:r>
      <w:r w:rsidR="00C67F16">
        <w:tab/>
      </w:r>
      <w:r w:rsidR="00C67F16">
        <w:tab/>
        <w:t xml:space="preserve"> D</w:t>
      </w:r>
    </w:p>
    <w:p w:rsidR="00620828" w:rsidRDefault="00C67F16" w:rsidP="00940B5A">
      <w:pPr>
        <w:spacing w:after="120" w:line="240" w:lineRule="auto"/>
      </w:pPr>
      <w:r>
        <w:tab/>
      </w:r>
    </w:p>
    <w:p w:rsidR="00FE0570" w:rsidRDefault="00FE0570">
      <w:pPr>
        <w:sectPr w:rsidR="00FE0570" w:rsidSect="00FE0570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E0570" w:rsidRDefault="00FE0570" w:rsidP="00FE057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30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85" w:type="dxa"/>
        </w:tblCellMar>
        <w:tblLook w:val="04A0" w:firstRow="1" w:lastRow="0" w:firstColumn="1" w:lastColumn="0" w:noHBand="0" w:noVBand="1"/>
      </w:tblPr>
      <w:tblGrid>
        <w:gridCol w:w="2121"/>
        <w:gridCol w:w="7179"/>
      </w:tblGrid>
      <w:tr w:rsidR="00FE0570" w:rsidTr="00FE0570">
        <w:trPr>
          <w:cantSplit/>
        </w:trPr>
        <w:tc>
          <w:tcPr>
            <w:tcW w:w="212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E0570" w:rsidRDefault="00FE0570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E0570" w:rsidRDefault="00FE0570" w:rsidP="00FE057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Mathematics Test</w:t>
            </w:r>
          </w:p>
          <w:p w:rsidR="00FE0570" w:rsidRPr="00FE0570" w:rsidRDefault="00FE0570" w:rsidP="00FE057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Bivariate Data</w:t>
            </w:r>
          </w:p>
        </w:tc>
      </w:tr>
      <w:tr w:rsidR="00FE0570" w:rsidTr="00FE0570">
        <w:trPr>
          <w:cantSplit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7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E0570" w:rsidRDefault="00FE0570" w:rsidP="00FE0570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Answer Sheet</w:t>
            </w:r>
          </w:p>
        </w:tc>
      </w:tr>
    </w:tbl>
    <w:p w:rsidR="00FE0570" w:rsidRDefault="00FE0570" w:rsidP="00FE05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</w:t>
      </w:r>
    </w:p>
    <w:tbl>
      <w:tblPr>
        <w:tblStyle w:val="TableGrid"/>
        <w:tblpPr w:leftFromText="180" w:rightFromText="180" w:vertAnchor="text" w:horzAnchor="page" w:tblpX="1483" w:tblpY="346"/>
        <w:tblW w:w="4928" w:type="dxa"/>
        <w:tblLook w:val="04A0" w:firstRow="1" w:lastRow="0" w:firstColumn="1" w:lastColumn="0" w:noHBand="0" w:noVBand="1"/>
      </w:tblPr>
      <w:tblGrid>
        <w:gridCol w:w="568"/>
        <w:gridCol w:w="4360"/>
      </w:tblGrid>
      <w:tr w:rsidR="00FE0570" w:rsidTr="00FE0570">
        <w:tc>
          <w:tcPr>
            <w:tcW w:w="4928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Short Answer</w:t>
            </w:r>
          </w:p>
        </w:tc>
      </w:tr>
      <w:tr w:rsidR="00FE0570" w:rsidTr="00FE0570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238 species</w:t>
            </w:r>
          </w:p>
        </w:tc>
      </w:tr>
      <w:tr w:rsidR="00FE0570" w:rsidTr="00FE0570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 were lost</w:t>
            </w:r>
          </w:p>
        </w:tc>
      </w:tr>
      <w:tr w:rsidR="00FE0570" w:rsidTr="00FE0570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rate slows after the first 4 years.</w:t>
            </w:r>
          </w:p>
        </w:tc>
      </w:tr>
      <w:tr w:rsidR="00FE0570" w:rsidTr="00FE0570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16.4%</w:t>
            </w:r>
          </w:p>
        </w:tc>
      </w:tr>
      <w:tr w:rsidR="00FE0570" w:rsidTr="00FE0570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FE0570" w:rsidTr="00FE0570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ages of husbands and wives were similar, within a few years.</w:t>
            </w:r>
          </w:p>
        </w:tc>
      </w:tr>
      <w:tr w:rsidR="00FE0570" w:rsidTr="00FE0570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4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>
                <v:shape id="_x0000_s1059" type="#_x0000_t75" style="position:absolute;margin-left:-2.3pt;margin-top:11.8pt;width:196pt;height:144.8pt;z-index:251785216;mso-position-horizontal-relative:text;mso-position-vertical-relative:text">
                  <v:imagedata r:id="rId53" o:title=""/>
                </v:shape>
                <o:OLEObject Type="Embed" ProgID="FXDraw3.Document" ShapeID="_x0000_s1059" DrawAspect="Content" ObjectID="_1392361250" r:id="rId54"/>
              </w:pict>
            </w:r>
          </w:p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E0570" w:rsidTr="00FE0570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Gradient =1</w:t>
            </w:r>
          </w:p>
        </w:tc>
      </w:tr>
      <w:tr w:rsidR="00FE0570" w:rsidTr="00FE0570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4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As age increases, income decreases.</w:t>
            </w:r>
          </w:p>
        </w:tc>
      </w:tr>
      <w:tr w:rsidR="00FE0570" w:rsidTr="00FE0570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Accept values around -6</w:t>
            </w:r>
          </w:p>
        </w:tc>
      </w:tr>
      <w:tr w:rsidR="00FE0570" w:rsidTr="00FE0570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Pr="00FE0570" w:rsidRDefault="00FE0570">
            <w:pPr>
              <w:rPr>
                <w:rFonts w:ascii="Times New Roman" w:hAnsi="Times New Roman" w:cs="Times New Roman"/>
                <w:position w:val="-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E0570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1622" w:dyaOrig="329">
                <v:shape id="_x0000_i1035" type="#_x0000_t75" style="width:81pt;height:16.5pt" o:ole="">
                  <v:imagedata r:id="rId55" o:title=""/>
                </v:shape>
                <o:OLEObject Type="Embed" ProgID="FXE300.Equation" ShapeID="_x0000_i1035" DrawAspect="Content" ObjectID="_1392361237" r:id="rId56"/>
              </w:object>
            </w:r>
            <w:r w:rsidRPr="00FE0570"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position w:val="-8"/>
                <w:sz w:val="28"/>
                <w:szCs w:val="28"/>
              </w:rPr>
              <w:t>Depends on line drawn.</w:t>
            </w:r>
          </w:p>
        </w:tc>
      </w:tr>
      <w:tr w:rsidR="00FE0570" w:rsidTr="00FE0570">
        <w:tc>
          <w:tcPr>
            <w:tcW w:w="5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4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$57.50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( depends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on line drawn.)</w:t>
            </w:r>
          </w:p>
        </w:tc>
      </w:tr>
    </w:tbl>
    <w:tbl>
      <w:tblPr>
        <w:tblStyle w:val="TableGrid"/>
        <w:tblpPr w:leftFromText="180" w:rightFromText="180" w:vertAnchor="text" w:horzAnchor="page" w:tblpX="7483" w:tblpY="241"/>
        <w:tblW w:w="2093" w:type="dxa"/>
        <w:tblLook w:val="04A0" w:firstRow="1" w:lastRow="0" w:firstColumn="1" w:lastColumn="0" w:noHBand="0" w:noVBand="1"/>
      </w:tblPr>
      <w:tblGrid>
        <w:gridCol w:w="675"/>
        <w:gridCol w:w="1418"/>
      </w:tblGrid>
      <w:tr w:rsidR="00FE0570" w:rsidTr="00FE0570">
        <w:tc>
          <w:tcPr>
            <w:tcW w:w="209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Multiple Choice</w:t>
            </w:r>
          </w:p>
        </w:tc>
      </w:tr>
      <w:tr w:rsidR="00FE0570" w:rsidTr="00FE0570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E0570" w:rsidTr="00FE0570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FE0570" w:rsidTr="00FE0570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FE0570" w:rsidTr="00FE0570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FE0570" w:rsidTr="00FE0570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FE0570" w:rsidTr="00FE0570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FE0570" w:rsidTr="00FE0570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   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D044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FE0570" w:rsidTr="00FE0570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FE0570" w:rsidTr="00FE0570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FE0570" w:rsidTr="00FE0570">
        <w:tc>
          <w:tcPr>
            <w:tcW w:w="6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FE0570" w:rsidRDefault="00FE057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</w:tbl>
    <w:p w:rsidR="00FE0570" w:rsidRDefault="00FE0570" w:rsidP="00FE0570">
      <w:pPr>
        <w:rPr>
          <w:rFonts w:ascii="Times New Roman" w:hAnsi="Times New Roman" w:cs="Times New Roman"/>
          <w:sz w:val="28"/>
          <w:szCs w:val="28"/>
        </w:rPr>
      </w:pPr>
    </w:p>
    <w:p w:rsidR="00FE0570" w:rsidRDefault="00FE0570" w:rsidP="00FE0570">
      <w:pPr>
        <w:rPr>
          <w:rFonts w:ascii="Times New Roman" w:hAnsi="Times New Roman" w:cs="Times New Roman"/>
          <w:sz w:val="28"/>
          <w:szCs w:val="28"/>
        </w:rPr>
      </w:pPr>
    </w:p>
    <w:p w:rsidR="00FE0570" w:rsidRDefault="00FE0570" w:rsidP="00FE0570">
      <w:pPr>
        <w:rPr>
          <w:rFonts w:ascii="Times New Roman" w:hAnsi="Times New Roman" w:cs="Times New Roman"/>
          <w:sz w:val="28"/>
          <w:szCs w:val="28"/>
        </w:rPr>
      </w:pPr>
    </w:p>
    <w:p w:rsidR="00FE0570" w:rsidRDefault="00FE0570" w:rsidP="00FE0570">
      <w:pPr>
        <w:rPr>
          <w:rFonts w:ascii="Times New Roman" w:hAnsi="Times New Roman" w:cs="Times New Roman"/>
          <w:sz w:val="28"/>
          <w:szCs w:val="28"/>
        </w:rPr>
      </w:pPr>
    </w:p>
    <w:p w:rsidR="00FE0570" w:rsidRDefault="00FE0570" w:rsidP="00FE0570">
      <w:pPr>
        <w:rPr>
          <w:rFonts w:ascii="Times New Roman" w:hAnsi="Times New Roman" w:cs="Times New Roman"/>
          <w:sz w:val="28"/>
          <w:szCs w:val="28"/>
        </w:rPr>
      </w:pPr>
    </w:p>
    <w:p w:rsidR="00FE0570" w:rsidRDefault="00FE0570" w:rsidP="00FE0570">
      <w:pPr>
        <w:rPr>
          <w:rFonts w:ascii="Times New Roman" w:hAnsi="Times New Roman" w:cs="Times New Roman"/>
          <w:sz w:val="28"/>
          <w:szCs w:val="28"/>
        </w:rPr>
      </w:pPr>
    </w:p>
    <w:p w:rsidR="00FE0570" w:rsidRDefault="00FE0570" w:rsidP="00FE0570">
      <w:pPr>
        <w:rPr>
          <w:rFonts w:ascii="Times New Roman" w:hAnsi="Times New Roman" w:cs="Times New Roman"/>
          <w:sz w:val="28"/>
          <w:szCs w:val="28"/>
        </w:rPr>
      </w:pPr>
    </w:p>
    <w:p w:rsidR="00FE0570" w:rsidRDefault="00FE0570" w:rsidP="00FE0570">
      <w:pPr>
        <w:rPr>
          <w:rFonts w:ascii="Times New Roman" w:hAnsi="Times New Roman" w:cs="Times New Roman"/>
          <w:sz w:val="28"/>
          <w:szCs w:val="28"/>
        </w:rPr>
      </w:pPr>
    </w:p>
    <w:p w:rsidR="00FE0570" w:rsidRDefault="00FE0570" w:rsidP="00FE0570">
      <w:pPr>
        <w:rPr>
          <w:rFonts w:ascii="Times New Roman" w:hAnsi="Times New Roman" w:cs="Times New Roman"/>
          <w:sz w:val="28"/>
          <w:szCs w:val="28"/>
        </w:rPr>
      </w:pPr>
    </w:p>
    <w:p w:rsidR="00FE0570" w:rsidRDefault="00FE0570" w:rsidP="00FE0570">
      <w:pPr>
        <w:rPr>
          <w:rFonts w:ascii="Times New Roman" w:hAnsi="Times New Roman" w:cs="Times New Roman"/>
          <w:sz w:val="28"/>
          <w:szCs w:val="28"/>
        </w:rPr>
      </w:pPr>
    </w:p>
    <w:p w:rsidR="00DC2F87" w:rsidRDefault="00DC2F87"/>
    <w:p w:rsidR="00DC2F87" w:rsidRDefault="00DC2F87">
      <w:r>
        <w:br w:type="page"/>
      </w:r>
    </w:p>
    <w:tbl>
      <w:tblPr>
        <w:tblStyle w:val="TableGrid"/>
        <w:tblpPr w:leftFromText="180" w:rightFromText="180" w:vertAnchor="text" w:horzAnchor="margin" w:tblpXSpec="center" w:tblpY="855"/>
        <w:tblW w:w="9683" w:type="dxa"/>
        <w:tblLook w:val="04A0" w:firstRow="1" w:lastRow="0" w:firstColumn="1" w:lastColumn="0" w:noHBand="0" w:noVBand="1"/>
      </w:tblPr>
      <w:tblGrid>
        <w:gridCol w:w="573"/>
        <w:gridCol w:w="573"/>
        <w:gridCol w:w="8537"/>
      </w:tblGrid>
      <w:tr w:rsidR="00DC2F87" w:rsidTr="00DC2F87">
        <w:tc>
          <w:tcPr>
            <w:tcW w:w="968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C2F87" w:rsidRDefault="00DC2F87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Longer Answer</w:t>
            </w:r>
          </w:p>
        </w:tc>
      </w:tr>
      <w:tr w:rsidR="0009588B" w:rsidTr="00F12836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8537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pict>
                <v:shape id="_x0000_s1060" type="#_x0000_t75" style="position:absolute;margin-left:73.6pt;margin-top:8.4pt;width:244.65pt;height:242.8pt;z-index:251786240;mso-position-horizontal-relative:text;mso-position-vertical-relative:text">
                  <v:imagedata r:id="rId57" o:title="" croptop="4788f" cropright="3643f"/>
                  <w10:wrap type="square"/>
                </v:shape>
                <o:OLEObject Type="Embed" ProgID="FXDraw3.Document" ShapeID="_x0000_s1060" DrawAspect="Content" ObjectID="_1392361251" r:id="rId58"/>
              </w:pict>
            </w: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588B" w:rsidTr="00F12836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8537" w:type="dxa"/>
            <w:vMerge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9588B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2F87" w:rsidTr="00DC2F87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C2F87" w:rsidRDefault="00DC2F87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C2F87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C2F87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3EA7">
              <w:rPr>
                <w:color w:val="FF0000"/>
                <w:position w:val="-8"/>
              </w:rPr>
              <w:object w:dxaOrig="1915" w:dyaOrig="661">
                <v:shape id="_x0000_i1036" type="#_x0000_t75" style="width:96pt;height:33pt" o:ole="">
                  <v:imagedata r:id="rId59" o:title=""/>
                </v:shape>
                <o:OLEObject Type="Embed" ProgID="FXE300.Equation" ShapeID="_x0000_i1036" DrawAspect="Content" ObjectID="_1392361238" r:id="rId60"/>
              </w:object>
            </w:r>
          </w:p>
        </w:tc>
      </w:tr>
      <w:tr w:rsidR="00DC2F87" w:rsidTr="00DC2F87"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C2F87" w:rsidRDefault="00DC2F87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C2F87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853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C2F87" w:rsidRDefault="0009588B" w:rsidP="00DC2F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If S =80  </w:t>
            </w:r>
            <w:r w:rsidRPr="0009588B">
              <w:rPr>
                <w:rFonts w:ascii="Times New Roman" w:hAnsi="Times New Roman" w:cs="Times New Roman"/>
                <w:color w:val="FF0000"/>
                <w:position w:val="-8"/>
                <w:sz w:val="28"/>
                <w:szCs w:val="28"/>
              </w:rPr>
              <w:object w:dxaOrig="3033" w:dyaOrig="361">
                <v:shape id="_x0000_i1037" type="#_x0000_t75" style="width:151.5pt;height:18pt" o:ole="">
                  <v:imagedata r:id="rId61" o:title=""/>
                </v:shape>
                <o:OLEObject Type="Embed" ProgID="FXE300.Equation" ShapeID="_x0000_i1037" DrawAspect="Content" ObjectID="_1392361239" r:id="rId62"/>
              </w:objec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620828" w:rsidRDefault="00620828">
      <w:bookmarkStart w:id="0" w:name="_GoBack"/>
      <w:bookmarkEnd w:id="0"/>
    </w:p>
    <w:sectPr w:rsidR="00620828" w:rsidSect="00FE05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5AB0" w:rsidRDefault="00155AB0" w:rsidP="00E24335">
      <w:pPr>
        <w:spacing w:after="0" w:line="240" w:lineRule="auto"/>
      </w:pPr>
      <w:r>
        <w:separator/>
      </w:r>
    </w:p>
  </w:endnote>
  <w:endnote w:type="continuationSeparator" w:id="0">
    <w:p w:rsidR="00155AB0" w:rsidRDefault="00155AB0" w:rsidP="00E243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807"/>
      <w:gridCol w:w="1068"/>
      <w:gridCol w:w="4807"/>
    </w:tblGrid>
    <w:tr w:rsidR="00894A6F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894A6F" w:rsidRDefault="00894A6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894A6F" w:rsidRDefault="00894A6F">
          <w:pPr>
            <w:pStyle w:val="NoSpacing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09588B" w:rsidRPr="0009588B">
            <w:rPr>
              <w:rFonts w:asciiTheme="majorHAnsi" w:hAnsiTheme="majorHAnsi"/>
              <w:b/>
              <w:noProof/>
            </w:rPr>
            <w:t>10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894A6F" w:rsidRDefault="00894A6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894A6F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894A6F" w:rsidRDefault="00894A6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894A6F" w:rsidRDefault="00894A6F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894A6F" w:rsidRDefault="00894A6F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894A6F" w:rsidRDefault="00894A6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5AB0" w:rsidRDefault="00155AB0" w:rsidP="00E24335">
      <w:pPr>
        <w:spacing w:after="0" w:line="240" w:lineRule="auto"/>
      </w:pPr>
      <w:r>
        <w:separator/>
      </w:r>
    </w:p>
  </w:footnote>
  <w:footnote w:type="continuationSeparator" w:id="0">
    <w:p w:rsidR="00155AB0" w:rsidRDefault="00155AB0" w:rsidP="00E243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4A6F" w:rsidRDefault="00894A6F">
    <w:pPr>
      <w:pStyle w:val="Header"/>
    </w:pPr>
    <w:r>
      <w:t>Bivariate Data</w:t>
    </w:r>
    <w:r>
      <w:tab/>
      <w:t>Topic Test</w:t>
    </w:r>
    <w:r>
      <w:tab/>
      <w:t>2012</w:t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94A6F" w:rsidRPr="00676A45" w:rsidRDefault="00894A6F" w:rsidP="00FB269C">
    <w:pPr>
      <w:pStyle w:val="Header"/>
      <w:rPr>
        <w:rFonts w:ascii="Monotype Corsiva" w:hAnsi="Monotype Corsiva"/>
        <w:sz w:val="48"/>
        <w:szCs w:val="48"/>
      </w:rPr>
    </w:pPr>
    <w:r>
      <w:rPr>
        <w:rFonts w:ascii="Monotype Corsiva" w:hAnsi="Monotype Corsiva"/>
        <w:sz w:val="48"/>
        <w:szCs w:val="48"/>
      </w:rPr>
      <w:tab/>
    </w:r>
    <w:r w:rsidRPr="00676A45">
      <w:rPr>
        <w:rFonts w:ascii="Monotype Corsiva" w:hAnsi="Monotype Corsiva"/>
        <w:sz w:val="48"/>
        <w:szCs w:val="48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B6688"/>
    <w:multiLevelType w:val="hybridMultilevel"/>
    <w:tmpl w:val="DA02317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91601"/>
    <w:multiLevelType w:val="hybridMultilevel"/>
    <w:tmpl w:val="7458C06C"/>
    <w:lvl w:ilvl="0" w:tplc="0C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428C2744"/>
    <w:multiLevelType w:val="hybridMultilevel"/>
    <w:tmpl w:val="BB428864"/>
    <w:lvl w:ilvl="0" w:tplc="441EA1FC">
      <w:start w:val="1"/>
      <w:numFmt w:val="upperLetter"/>
      <w:lvlText w:val="%1."/>
      <w:lvlJc w:val="left"/>
      <w:pPr>
        <w:ind w:left="10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40" w:hanging="360"/>
      </w:pPr>
    </w:lvl>
    <w:lvl w:ilvl="2" w:tplc="0C09001B" w:tentative="1">
      <w:start w:val="1"/>
      <w:numFmt w:val="lowerRoman"/>
      <w:lvlText w:val="%3."/>
      <w:lvlJc w:val="right"/>
      <w:pPr>
        <w:ind w:left="2460" w:hanging="180"/>
      </w:pPr>
    </w:lvl>
    <w:lvl w:ilvl="3" w:tplc="0C09000F" w:tentative="1">
      <w:start w:val="1"/>
      <w:numFmt w:val="decimal"/>
      <w:lvlText w:val="%4."/>
      <w:lvlJc w:val="left"/>
      <w:pPr>
        <w:ind w:left="3180" w:hanging="360"/>
      </w:pPr>
    </w:lvl>
    <w:lvl w:ilvl="4" w:tplc="0C090019" w:tentative="1">
      <w:start w:val="1"/>
      <w:numFmt w:val="lowerLetter"/>
      <w:lvlText w:val="%5."/>
      <w:lvlJc w:val="left"/>
      <w:pPr>
        <w:ind w:left="3900" w:hanging="360"/>
      </w:pPr>
    </w:lvl>
    <w:lvl w:ilvl="5" w:tplc="0C09001B" w:tentative="1">
      <w:start w:val="1"/>
      <w:numFmt w:val="lowerRoman"/>
      <w:lvlText w:val="%6."/>
      <w:lvlJc w:val="right"/>
      <w:pPr>
        <w:ind w:left="4620" w:hanging="180"/>
      </w:pPr>
    </w:lvl>
    <w:lvl w:ilvl="6" w:tplc="0C09000F" w:tentative="1">
      <w:start w:val="1"/>
      <w:numFmt w:val="decimal"/>
      <w:lvlText w:val="%7."/>
      <w:lvlJc w:val="left"/>
      <w:pPr>
        <w:ind w:left="5340" w:hanging="360"/>
      </w:pPr>
    </w:lvl>
    <w:lvl w:ilvl="7" w:tplc="0C090019" w:tentative="1">
      <w:start w:val="1"/>
      <w:numFmt w:val="lowerLetter"/>
      <w:lvlText w:val="%8."/>
      <w:lvlJc w:val="left"/>
      <w:pPr>
        <w:ind w:left="6060" w:hanging="360"/>
      </w:pPr>
    </w:lvl>
    <w:lvl w:ilvl="8" w:tplc="0C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">
    <w:nsid w:val="5F7E3122"/>
    <w:multiLevelType w:val="hybridMultilevel"/>
    <w:tmpl w:val="6032F018"/>
    <w:lvl w:ilvl="0" w:tplc="C846BE76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80" w:hanging="360"/>
      </w:pPr>
    </w:lvl>
    <w:lvl w:ilvl="2" w:tplc="0C09001B" w:tentative="1">
      <w:start w:val="1"/>
      <w:numFmt w:val="lowerRoman"/>
      <w:lvlText w:val="%3."/>
      <w:lvlJc w:val="right"/>
      <w:pPr>
        <w:ind w:left="2100" w:hanging="180"/>
      </w:pPr>
    </w:lvl>
    <w:lvl w:ilvl="3" w:tplc="0C09000F" w:tentative="1">
      <w:start w:val="1"/>
      <w:numFmt w:val="decimal"/>
      <w:lvlText w:val="%4."/>
      <w:lvlJc w:val="left"/>
      <w:pPr>
        <w:ind w:left="2820" w:hanging="360"/>
      </w:pPr>
    </w:lvl>
    <w:lvl w:ilvl="4" w:tplc="0C090019" w:tentative="1">
      <w:start w:val="1"/>
      <w:numFmt w:val="lowerLetter"/>
      <w:lvlText w:val="%5."/>
      <w:lvlJc w:val="left"/>
      <w:pPr>
        <w:ind w:left="3540" w:hanging="360"/>
      </w:pPr>
    </w:lvl>
    <w:lvl w:ilvl="5" w:tplc="0C09001B" w:tentative="1">
      <w:start w:val="1"/>
      <w:numFmt w:val="lowerRoman"/>
      <w:lvlText w:val="%6."/>
      <w:lvlJc w:val="right"/>
      <w:pPr>
        <w:ind w:left="4260" w:hanging="180"/>
      </w:pPr>
    </w:lvl>
    <w:lvl w:ilvl="6" w:tplc="0C09000F" w:tentative="1">
      <w:start w:val="1"/>
      <w:numFmt w:val="decimal"/>
      <w:lvlText w:val="%7."/>
      <w:lvlJc w:val="left"/>
      <w:pPr>
        <w:ind w:left="4980" w:hanging="360"/>
      </w:pPr>
    </w:lvl>
    <w:lvl w:ilvl="7" w:tplc="0C090019" w:tentative="1">
      <w:start w:val="1"/>
      <w:numFmt w:val="lowerLetter"/>
      <w:lvlText w:val="%8."/>
      <w:lvlJc w:val="left"/>
      <w:pPr>
        <w:ind w:left="5700" w:hanging="360"/>
      </w:pPr>
    </w:lvl>
    <w:lvl w:ilvl="8" w:tplc="0C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28E"/>
    <w:rsid w:val="00013474"/>
    <w:rsid w:val="00031826"/>
    <w:rsid w:val="00034138"/>
    <w:rsid w:val="000402C2"/>
    <w:rsid w:val="00054524"/>
    <w:rsid w:val="00072016"/>
    <w:rsid w:val="000770C2"/>
    <w:rsid w:val="0009588B"/>
    <w:rsid w:val="000F41E0"/>
    <w:rsid w:val="00110068"/>
    <w:rsid w:val="00134156"/>
    <w:rsid w:val="00135477"/>
    <w:rsid w:val="00155AB0"/>
    <w:rsid w:val="0018418B"/>
    <w:rsid w:val="0019427A"/>
    <w:rsid w:val="001D75FA"/>
    <w:rsid w:val="001E504A"/>
    <w:rsid w:val="002A3D0B"/>
    <w:rsid w:val="002F08A0"/>
    <w:rsid w:val="003157FF"/>
    <w:rsid w:val="00325B6E"/>
    <w:rsid w:val="0039434D"/>
    <w:rsid w:val="003C630F"/>
    <w:rsid w:val="00427001"/>
    <w:rsid w:val="004355BF"/>
    <w:rsid w:val="0044009F"/>
    <w:rsid w:val="0049128E"/>
    <w:rsid w:val="004A7FD9"/>
    <w:rsid w:val="004E1905"/>
    <w:rsid w:val="004E5BED"/>
    <w:rsid w:val="004F7ED3"/>
    <w:rsid w:val="00513C86"/>
    <w:rsid w:val="005220FC"/>
    <w:rsid w:val="00532CE0"/>
    <w:rsid w:val="00567771"/>
    <w:rsid w:val="00595545"/>
    <w:rsid w:val="005A4A04"/>
    <w:rsid w:val="005D7584"/>
    <w:rsid w:val="005E3D07"/>
    <w:rsid w:val="00605251"/>
    <w:rsid w:val="00620828"/>
    <w:rsid w:val="006226B1"/>
    <w:rsid w:val="006259F0"/>
    <w:rsid w:val="006708B0"/>
    <w:rsid w:val="00676A45"/>
    <w:rsid w:val="00681B74"/>
    <w:rsid w:val="006D5D42"/>
    <w:rsid w:val="0070532A"/>
    <w:rsid w:val="00706732"/>
    <w:rsid w:val="0071284D"/>
    <w:rsid w:val="007222B1"/>
    <w:rsid w:val="007452A3"/>
    <w:rsid w:val="007913C5"/>
    <w:rsid w:val="007E34C7"/>
    <w:rsid w:val="007E6E52"/>
    <w:rsid w:val="008068B9"/>
    <w:rsid w:val="008308FB"/>
    <w:rsid w:val="008472D2"/>
    <w:rsid w:val="008839FB"/>
    <w:rsid w:val="00892B3D"/>
    <w:rsid w:val="00894A6F"/>
    <w:rsid w:val="008D3E75"/>
    <w:rsid w:val="00915C54"/>
    <w:rsid w:val="00916EEC"/>
    <w:rsid w:val="00925B36"/>
    <w:rsid w:val="00932B35"/>
    <w:rsid w:val="00940B5A"/>
    <w:rsid w:val="00995DC9"/>
    <w:rsid w:val="009A1E43"/>
    <w:rsid w:val="009C3922"/>
    <w:rsid w:val="00A3116E"/>
    <w:rsid w:val="00A53021"/>
    <w:rsid w:val="00A66A0F"/>
    <w:rsid w:val="00A92B17"/>
    <w:rsid w:val="00AF4428"/>
    <w:rsid w:val="00B1579D"/>
    <w:rsid w:val="00B169BD"/>
    <w:rsid w:val="00B23E5A"/>
    <w:rsid w:val="00B3556B"/>
    <w:rsid w:val="00B56A89"/>
    <w:rsid w:val="00BD6FF3"/>
    <w:rsid w:val="00BF7A39"/>
    <w:rsid w:val="00C41934"/>
    <w:rsid w:val="00C51347"/>
    <w:rsid w:val="00C6546B"/>
    <w:rsid w:val="00C67F16"/>
    <w:rsid w:val="00C846F2"/>
    <w:rsid w:val="00C916CB"/>
    <w:rsid w:val="00CF6408"/>
    <w:rsid w:val="00D01508"/>
    <w:rsid w:val="00D04481"/>
    <w:rsid w:val="00D147C2"/>
    <w:rsid w:val="00D81481"/>
    <w:rsid w:val="00DA59C6"/>
    <w:rsid w:val="00DB5487"/>
    <w:rsid w:val="00DB77AB"/>
    <w:rsid w:val="00DC2F87"/>
    <w:rsid w:val="00DF2F12"/>
    <w:rsid w:val="00E24335"/>
    <w:rsid w:val="00E417C3"/>
    <w:rsid w:val="00E71ED7"/>
    <w:rsid w:val="00EA78AC"/>
    <w:rsid w:val="00EB29D3"/>
    <w:rsid w:val="00F27D76"/>
    <w:rsid w:val="00F35853"/>
    <w:rsid w:val="00F43B0F"/>
    <w:rsid w:val="00F63550"/>
    <w:rsid w:val="00F670BA"/>
    <w:rsid w:val="00FB269C"/>
    <w:rsid w:val="00FB6E61"/>
    <w:rsid w:val="00FE0570"/>
    <w:rsid w:val="00FF1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1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9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C67F16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7E34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C67F16"/>
    <w:rPr>
      <w:rFonts w:ascii="Times New Roman" w:eastAsia="Times New Roman" w:hAnsi="Times New Roman" w:cs="Times New Roman"/>
      <w:sz w:val="28"/>
      <w:szCs w:val="24"/>
    </w:rPr>
  </w:style>
  <w:style w:type="paragraph" w:styleId="ListParagraph">
    <w:name w:val="List Paragraph"/>
    <w:basedOn w:val="Normal"/>
    <w:uiPriority w:val="34"/>
    <w:qFormat/>
    <w:rsid w:val="00745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335"/>
  </w:style>
  <w:style w:type="paragraph" w:styleId="Footer">
    <w:name w:val="footer"/>
    <w:basedOn w:val="Normal"/>
    <w:link w:val="FooterChar"/>
    <w:uiPriority w:val="99"/>
    <w:unhideWhenUsed/>
    <w:rsid w:val="00E243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335"/>
  </w:style>
  <w:style w:type="paragraph" w:styleId="NoSpacing">
    <w:name w:val="No Spacing"/>
    <w:link w:val="NoSpacingChar"/>
    <w:uiPriority w:val="1"/>
    <w:qFormat/>
    <w:rsid w:val="00E24335"/>
    <w:pPr>
      <w:spacing w:after="0" w:line="240" w:lineRule="auto"/>
    </w:pPr>
    <w:rPr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24335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1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9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6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JPG"/><Relationship Id="rId26" Type="http://schemas.openxmlformats.org/officeDocument/2006/relationships/oleObject" Target="embeddings/oleObject7.bin"/><Relationship Id="rId39" Type="http://schemas.openxmlformats.org/officeDocument/2006/relationships/image" Target="media/image15.wmf"/><Relationship Id="rId21" Type="http://schemas.openxmlformats.org/officeDocument/2006/relationships/image" Target="media/image6.png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image" Target="media/image19.png"/><Relationship Id="rId50" Type="http://schemas.openxmlformats.org/officeDocument/2006/relationships/oleObject" Target="embeddings/oleObject19.bin"/><Relationship Id="rId55" Type="http://schemas.openxmlformats.org/officeDocument/2006/relationships/image" Target="media/image23.wmf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oleObject" Target="embeddings/oleObject4.bin"/><Relationship Id="rId29" Type="http://schemas.openxmlformats.org/officeDocument/2006/relationships/image" Target="media/image10.wmf"/><Relationship Id="rId41" Type="http://schemas.openxmlformats.org/officeDocument/2006/relationships/image" Target="media/image16.wmf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4.png"/><Relationship Id="rId40" Type="http://schemas.openxmlformats.org/officeDocument/2006/relationships/oleObject" Target="embeddings/oleObject14.bin"/><Relationship Id="rId45" Type="http://schemas.openxmlformats.org/officeDocument/2006/relationships/image" Target="media/image18.wmf"/><Relationship Id="rId53" Type="http://schemas.openxmlformats.org/officeDocument/2006/relationships/image" Target="media/image22.png"/><Relationship Id="rId58" Type="http://schemas.openxmlformats.org/officeDocument/2006/relationships/oleObject" Target="embeddings/oleObject23.bin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image" Target="media/image7.pn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0.wmf"/><Relationship Id="rId57" Type="http://schemas.openxmlformats.org/officeDocument/2006/relationships/image" Target="media/image24.png"/><Relationship Id="rId61" Type="http://schemas.openxmlformats.org/officeDocument/2006/relationships/image" Target="media/image26.wmf"/><Relationship Id="rId10" Type="http://schemas.openxmlformats.org/officeDocument/2006/relationships/oleObject" Target="embeddings/oleObject1.bin"/><Relationship Id="rId19" Type="http://schemas.openxmlformats.org/officeDocument/2006/relationships/image" Target="media/image5.png"/><Relationship Id="rId31" Type="http://schemas.openxmlformats.org/officeDocument/2006/relationships/image" Target="media/image11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5.bin"/><Relationship Id="rId27" Type="http://schemas.openxmlformats.org/officeDocument/2006/relationships/image" Target="media/image9.png"/><Relationship Id="rId30" Type="http://schemas.openxmlformats.org/officeDocument/2006/relationships/oleObject" Target="embeddings/oleObject9.bin"/><Relationship Id="rId35" Type="http://schemas.openxmlformats.org/officeDocument/2006/relationships/image" Target="media/image13.wmf"/><Relationship Id="rId43" Type="http://schemas.openxmlformats.org/officeDocument/2006/relationships/image" Target="media/image17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header" Target="header2.xml"/><Relationship Id="rId25" Type="http://schemas.openxmlformats.org/officeDocument/2006/relationships/image" Target="media/image8.png"/><Relationship Id="rId33" Type="http://schemas.openxmlformats.org/officeDocument/2006/relationships/image" Target="media/image12.w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25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WME%20Mathematics%20Assessment%20Bank%202012\Basic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E2FC5B-FFAC-4ACA-9EBE-B27C566AE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Test 2012</Template>
  <TotalTime>989</TotalTime>
  <Pages>10</Pages>
  <Words>1519</Words>
  <Characters>8661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10160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</dc:creator>
  <cp:lastModifiedBy>Garry</cp:lastModifiedBy>
  <cp:revision>12</cp:revision>
  <dcterms:created xsi:type="dcterms:W3CDTF">2012-01-20T11:09:00Z</dcterms:created>
  <dcterms:modified xsi:type="dcterms:W3CDTF">2012-03-03T23:12:00Z</dcterms:modified>
</cp:coreProperties>
</file>