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683" w:type="dxa"/>
        <w:tblInd w:w="-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1"/>
        <w:gridCol w:w="1702"/>
        <w:gridCol w:w="5760"/>
        <w:gridCol w:w="2977"/>
        <w:gridCol w:w="193"/>
      </w:tblGrid>
      <w:tr w:rsidR="00A82BA8" w14:paraId="085C7120" w14:textId="77777777" w:rsidTr="00024D90">
        <w:trPr>
          <w:gridBefore w:val="1"/>
          <w:wBefore w:w="51" w:type="dxa"/>
          <w:cantSplit/>
          <w:trHeight w:val="851"/>
        </w:trPr>
        <w:tc>
          <w:tcPr>
            <w:tcW w:w="1702" w:type="dxa"/>
            <w:shd w:val="clear" w:color="auto" w:fill="B6DDE8" w:themeFill="accent5" w:themeFillTint="66"/>
            <w:vAlign w:val="center"/>
          </w:tcPr>
          <w:p w14:paraId="31E96888" w14:textId="77777777" w:rsidR="00A82BA8" w:rsidRDefault="00A82BA8" w:rsidP="00325745">
            <w:pPr>
              <w:jc w:val="center"/>
              <w:rPr>
                <w:sz w:val="36"/>
                <w:szCs w:val="36"/>
              </w:rPr>
            </w:pPr>
            <w:r w:rsidRPr="00325745">
              <w:rPr>
                <w:sz w:val="36"/>
                <w:szCs w:val="36"/>
              </w:rPr>
              <w:t>Year</w:t>
            </w:r>
          </w:p>
          <w:p w14:paraId="625BEA98" w14:textId="77777777" w:rsidR="00A82BA8" w:rsidRPr="00325745" w:rsidRDefault="00A82BA8" w:rsidP="00325745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5760" w:type="dxa"/>
            <w:shd w:val="clear" w:color="auto" w:fill="B6DDE8" w:themeFill="accent5" w:themeFillTint="66"/>
          </w:tcPr>
          <w:p w14:paraId="7B43A41A" w14:textId="018408CB" w:rsidR="00A82BA8" w:rsidRPr="005C44C0" w:rsidRDefault="00B645EF" w:rsidP="00BC3ACF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sdt>
              <w:sdtPr>
                <w:rPr>
                  <w:rFonts w:asciiTheme="majorHAnsi" w:hAnsiTheme="majorHAnsi"/>
                  <w:i/>
                  <w:sz w:val="52"/>
                  <w:szCs w:val="52"/>
                </w:rPr>
                <w:alias w:val="Title"/>
                <w:tag w:val=""/>
                <w:id w:val="1443415655"/>
                <w:placeholder>
                  <w:docPart w:val="E453F48068574A01AC38CCF3A5605183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BC3ACF">
                  <w:rPr>
                    <w:rFonts w:asciiTheme="majorHAnsi" w:hAnsiTheme="majorHAnsi"/>
                    <w:i/>
                    <w:sz w:val="52"/>
                    <w:szCs w:val="52"/>
                  </w:rPr>
                  <w:t>Two and Three Stage Events</w:t>
                </w:r>
              </w:sdtContent>
            </w:sdt>
          </w:p>
        </w:tc>
        <w:tc>
          <w:tcPr>
            <w:tcW w:w="3170" w:type="dxa"/>
            <w:gridSpan w:val="2"/>
            <w:shd w:val="clear" w:color="auto" w:fill="000000" w:themeFill="text1"/>
            <w:vAlign w:val="center"/>
          </w:tcPr>
          <w:p w14:paraId="4E38E76D" w14:textId="77777777" w:rsidR="00204CB2" w:rsidRDefault="00A82BA8" w:rsidP="00FC09DE">
            <w:pPr>
              <w:jc w:val="center"/>
              <w:rPr>
                <w:color w:val="FFFFFF" w:themeColor="background1"/>
                <w:sz w:val="36"/>
                <w:szCs w:val="36"/>
              </w:rPr>
            </w:pPr>
            <w:r>
              <w:rPr>
                <w:color w:val="FFFFFF" w:themeColor="background1"/>
                <w:sz w:val="36"/>
                <w:szCs w:val="36"/>
              </w:rPr>
              <w:t>Calculator</w:t>
            </w:r>
          </w:p>
          <w:p w14:paraId="6CFB864F" w14:textId="781330B0" w:rsidR="0035199D" w:rsidRPr="00FC09DE" w:rsidRDefault="0035199D" w:rsidP="00FC09DE">
            <w:pPr>
              <w:jc w:val="center"/>
              <w:rPr>
                <w:color w:val="FFFFFF" w:themeColor="background1"/>
                <w:sz w:val="36"/>
                <w:szCs w:val="36"/>
              </w:rPr>
            </w:pPr>
            <w:r>
              <w:rPr>
                <w:color w:val="FFFFFF" w:themeColor="background1"/>
                <w:sz w:val="36"/>
                <w:szCs w:val="36"/>
              </w:rPr>
              <w:t>Allowed</w:t>
            </w:r>
          </w:p>
        </w:tc>
      </w:tr>
      <w:tr w:rsidR="00204CB2" w14:paraId="23DACCF0" w14:textId="77777777" w:rsidTr="00024D90">
        <w:trPr>
          <w:gridBefore w:val="1"/>
          <w:wBefore w:w="51" w:type="dxa"/>
          <w:cantSplit/>
          <w:trHeight w:val="851"/>
        </w:trPr>
        <w:tc>
          <w:tcPr>
            <w:tcW w:w="7462" w:type="dxa"/>
            <w:gridSpan w:val="2"/>
            <w:shd w:val="clear" w:color="auto" w:fill="B6DDE8" w:themeFill="accent5" w:themeFillTint="66"/>
          </w:tcPr>
          <w:p w14:paraId="5D6C85CE" w14:textId="77777777" w:rsidR="00232C9D" w:rsidRDefault="00232C9D" w:rsidP="00232C9D">
            <w:pPr>
              <w:rPr>
                <w:b/>
                <w:sz w:val="20"/>
                <w:szCs w:val="20"/>
              </w:rPr>
            </w:pPr>
            <w:r w:rsidRPr="005A5683">
              <w:rPr>
                <w:b/>
                <w:sz w:val="20"/>
                <w:szCs w:val="20"/>
              </w:rPr>
              <w:t>Skills and Knowledge Assessed:</w:t>
            </w:r>
          </w:p>
          <w:p w14:paraId="27561DFB" w14:textId="77777777" w:rsidR="00232C9D" w:rsidRDefault="00232C9D" w:rsidP="00232C9D">
            <w:pPr>
              <w:pStyle w:val="ListParagraph"/>
              <w:numPr>
                <w:ilvl w:val="0"/>
                <w:numId w:val="10"/>
              </w:numPr>
              <w:ind w:left="459"/>
              <w:rPr>
                <w:sz w:val="16"/>
                <w:szCs w:val="16"/>
              </w:rPr>
            </w:pPr>
            <w:r w:rsidRPr="00613943">
              <w:rPr>
                <w:sz w:val="16"/>
                <w:szCs w:val="16"/>
              </w:rPr>
              <w:t>Describe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the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results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of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two­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and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three­step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chance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experiments,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both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with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and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without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replacements,</w:t>
            </w:r>
            <w:r>
              <w:rPr>
                <w:sz w:val="16"/>
                <w:szCs w:val="16"/>
              </w:rPr>
              <w:t xml:space="preserve"> a</w:t>
            </w:r>
            <w:r w:rsidRPr="00613943">
              <w:rPr>
                <w:sz w:val="16"/>
                <w:szCs w:val="16"/>
              </w:rPr>
              <w:t>ssign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probabilities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to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outcomes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and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determine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probabilities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of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events.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Investigate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the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concept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of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independence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(ACMSP246)</w:t>
            </w:r>
            <w:r>
              <w:rPr>
                <w:sz w:val="16"/>
                <w:szCs w:val="16"/>
              </w:rPr>
              <w:t xml:space="preserve"> </w:t>
            </w:r>
          </w:p>
          <w:p w14:paraId="2DC90079" w14:textId="77777777" w:rsidR="00204CB2" w:rsidRPr="00204CB2" w:rsidRDefault="00232C9D" w:rsidP="00232C9D">
            <w:pPr>
              <w:pStyle w:val="ListParagraph"/>
              <w:numPr>
                <w:ilvl w:val="0"/>
                <w:numId w:val="10"/>
              </w:numPr>
              <w:ind w:left="459"/>
              <w:rPr>
                <w:sz w:val="16"/>
                <w:szCs w:val="16"/>
              </w:rPr>
            </w:pPr>
            <w:r w:rsidRPr="00613943">
              <w:rPr>
                <w:sz w:val="16"/>
                <w:szCs w:val="16"/>
              </w:rPr>
              <w:t>Use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the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language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of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‘if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....then,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‘given’,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‘of’,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‘knowing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that’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to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investigate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conditional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statements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and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identify</w:t>
            </w:r>
            <w:r>
              <w:rPr>
                <w:sz w:val="16"/>
                <w:szCs w:val="16"/>
              </w:rPr>
              <w:t xml:space="preserve"> c</w:t>
            </w:r>
            <w:r w:rsidRPr="00613943">
              <w:rPr>
                <w:sz w:val="16"/>
                <w:szCs w:val="16"/>
              </w:rPr>
              <w:t>ommon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mistakes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in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interpreting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such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language</w:t>
            </w:r>
            <w:r>
              <w:rPr>
                <w:sz w:val="16"/>
                <w:szCs w:val="16"/>
              </w:rPr>
              <w:t xml:space="preserve"> </w:t>
            </w:r>
            <w:r w:rsidRPr="00613943">
              <w:rPr>
                <w:sz w:val="16"/>
                <w:szCs w:val="16"/>
              </w:rPr>
              <w:t>(ACMSP247)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3170" w:type="dxa"/>
            <w:gridSpan w:val="2"/>
            <w:shd w:val="clear" w:color="auto" w:fill="B6DDE8" w:themeFill="accent5" w:themeFillTint="66"/>
          </w:tcPr>
          <w:p w14:paraId="1323F714" w14:textId="77777777" w:rsidR="00204CB2" w:rsidRDefault="00204CB2" w:rsidP="002C2C5E"/>
          <w:p w14:paraId="65CA7AED" w14:textId="77777777" w:rsidR="00204CB2" w:rsidRPr="00325745" w:rsidRDefault="00204CB2" w:rsidP="002C2C5E">
            <w:pPr>
              <w:rPr>
                <w:sz w:val="36"/>
                <w:szCs w:val="36"/>
              </w:rPr>
            </w:pPr>
            <w:r w:rsidRPr="00204CB2">
              <w:t>Name</w:t>
            </w:r>
            <w:r>
              <w:rPr>
                <w:sz w:val="28"/>
                <w:szCs w:val="28"/>
              </w:rPr>
              <w:t>_________________</w:t>
            </w:r>
          </w:p>
        </w:tc>
      </w:tr>
      <w:tr w:rsidR="00A82BA8" w14:paraId="6BFFF194" w14:textId="77777777" w:rsidTr="00024D90">
        <w:tblPrEx>
          <w:tblCellMar>
            <w:left w:w="108" w:type="dxa"/>
            <w:bottom w:w="85" w:type="dxa"/>
            <w:right w:w="108" w:type="dxa"/>
          </w:tblCellMar>
        </w:tblPrEx>
        <w:trPr>
          <w:gridAfter w:val="1"/>
          <w:wAfter w:w="193" w:type="dxa"/>
          <w:trHeight w:val="397"/>
        </w:trPr>
        <w:tc>
          <w:tcPr>
            <w:tcW w:w="10490" w:type="dxa"/>
            <w:gridSpan w:val="4"/>
            <w:hideMark/>
          </w:tcPr>
          <w:p w14:paraId="142F0C84" w14:textId="0BBBBDC0" w:rsidR="00A82BA8" w:rsidRDefault="00A82BA8" w:rsidP="00024D90">
            <w:pPr>
              <w:jc w:val="center"/>
              <w:rPr>
                <w:b/>
                <w:sz w:val="32"/>
                <w:szCs w:val="32"/>
              </w:rPr>
            </w:pPr>
            <w:r>
              <w:br w:type="page"/>
            </w:r>
            <w:r w:rsidR="00024D90">
              <w:rPr>
                <w:rStyle w:val="Heading1Char"/>
              </w:rPr>
              <w:t>Longer Answer</w:t>
            </w:r>
            <w:r w:rsidR="0035199D">
              <w:rPr>
                <w:rStyle w:val="Heading1Char"/>
              </w:rPr>
              <w:t xml:space="preserve"> Test</w:t>
            </w:r>
          </w:p>
        </w:tc>
      </w:tr>
      <w:tr w:rsidR="00A82BA8" w:rsidRPr="00A82BA8" w14:paraId="09309763" w14:textId="77777777" w:rsidTr="00024D90">
        <w:tblPrEx>
          <w:tblCellMar>
            <w:left w:w="108" w:type="dxa"/>
            <w:bottom w:w="85" w:type="dxa"/>
            <w:right w:w="108" w:type="dxa"/>
          </w:tblCellMar>
        </w:tblPrEx>
        <w:trPr>
          <w:gridAfter w:val="1"/>
          <w:wAfter w:w="193" w:type="dxa"/>
          <w:trHeight w:val="389"/>
        </w:trPr>
        <w:tc>
          <w:tcPr>
            <w:tcW w:w="10490" w:type="dxa"/>
            <w:gridSpan w:val="4"/>
          </w:tcPr>
          <w:p w14:paraId="54E39B7F" w14:textId="77777777" w:rsidR="00A82BA8" w:rsidRDefault="006B3C9D" w:rsidP="006B3C9D">
            <w:pPr>
              <w:jc w:val="center"/>
            </w:pPr>
            <w:r>
              <w:t>Answers should be supported by relevant mathematical reasoning and/or calculations.</w:t>
            </w:r>
          </w:p>
          <w:p w14:paraId="3AD14428" w14:textId="77777777" w:rsidR="006B3C9D" w:rsidRDefault="006B3C9D" w:rsidP="006B3C9D">
            <w:pPr>
              <w:jc w:val="center"/>
            </w:pPr>
            <w:r>
              <w:t>Write all working and answers in the spaces provided on this test paper.</w:t>
            </w:r>
          </w:p>
        </w:tc>
      </w:tr>
    </w:tbl>
    <w:p w14:paraId="282C772D" w14:textId="77777777" w:rsidR="00A82BA8" w:rsidRPr="00A82BA8" w:rsidRDefault="00A82BA8">
      <w:pPr>
        <w:rPr>
          <w:sz w:val="16"/>
          <w:szCs w:val="16"/>
        </w:rPr>
      </w:pPr>
    </w:p>
    <w:tbl>
      <w:tblPr>
        <w:tblStyle w:val="TableGrid1"/>
        <w:tblW w:w="10740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4E01B5" w:rsidRPr="003A09E1" w14:paraId="1B2CCC80" w14:textId="77777777" w:rsidTr="007E3FD1">
        <w:trPr>
          <w:cantSplit/>
          <w:trHeight w:val="266"/>
          <w:tblHeader/>
        </w:trPr>
        <w:tc>
          <w:tcPr>
            <w:tcW w:w="9574" w:type="dxa"/>
            <w:gridSpan w:val="2"/>
          </w:tcPr>
          <w:p w14:paraId="4CE4B464" w14:textId="77777777" w:rsidR="004E01B5" w:rsidRPr="003A09E1" w:rsidRDefault="004E01B5" w:rsidP="002C2C5E"/>
        </w:tc>
        <w:tc>
          <w:tcPr>
            <w:tcW w:w="1166" w:type="dxa"/>
          </w:tcPr>
          <w:p w14:paraId="7CE93F42" w14:textId="77777777" w:rsidR="004E01B5" w:rsidRPr="003A09E1" w:rsidRDefault="004E01B5" w:rsidP="002C2C5E">
            <w:pPr>
              <w:jc w:val="center"/>
              <w:rPr>
                <w:b/>
              </w:rPr>
            </w:pPr>
            <w:r w:rsidRPr="003A09E1">
              <w:rPr>
                <w:b/>
              </w:rPr>
              <w:t>Marks</w:t>
            </w:r>
          </w:p>
        </w:tc>
      </w:tr>
      <w:tr w:rsidR="00024D90" w:rsidRPr="003A09E1" w14:paraId="03550685" w14:textId="77777777" w:rsidTr="007E3FD1">
        <w:trPr>
          <w:cantSplit/>
          <w:trHeight w:val="851"/>
        </w:trPr>
        <w:tc>
          <w:tcPr>
            <w:tcW w:w="567" w:type="dxa"/>
            <w:shd w:val="clear" w:color="auto" w:fill="00FF99"/>
          </w:tcPr>
          <w:p w14:paraId="3CA689E0" w14:textId="77777777" w:rsidR="00024D90" w:rsidRPr="003A09E1" w:rsidRDefault="00024D90" w:rsidP="004E01B5">
            <w:pPr>
              <w:numPr>
                <w:ilvl w:val="0"/>
                <w:numId w:val="3"/>
              </w:numPr>
              <w:ind w:right="-149" w:hanging="686"/>
              <w:contextualSpacing/>
            </w:pPr>
          </w:p>
        </w:tc>
        <w:tc>
          <w:tcPr>
            <w:tcW w:w="9007" w:type="dxa"/>
          </w:tcPr>
          <w:p w14:paraId="6FE7CFA4" w14:textId="70431E3F" w:rsidR="00024D90" w:rsidRDefault="00A87B4E" w:rsidP="00B405DD">
            <w:pPr>
              <w:pStyle w:val="LongerStyle"/>
            </w:pPr>
            <w:r>
              <w:t xml:space="preserve">          Dustin places the top four cards shown below in one pile and the bottom four in another. He shuffles both piles and draws a card from each pile.</w:t>
            </w:r>
          </w:p>
          <w:p w14:paraId="2B15B0AE" w14:textId="2BEFA05E" w:rsidR="00024D90" w:rsidRDefault="00024D90" w:rsidP="00B405DD">
            <w:pPr>
              <w:pStyle w:val="LongerStyle"/>
            </w:pPr>
          </w:p>
          <w:p w14:paraId="7A27D58E" w14:textId="22E808DF" w:rsidR="00024D90" w:rsidRDefault="00A87B4E" w:rsidP="00B405DD">
            <w:pPr>
              <w:pStyle w:val="Longer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0048" behindDoc="0" locked="0" layoutInCell="1" allowOverlap="1" wp14:anchorId="54DFBFE3" wp14:editId="7366C380">
                  <wp:simplePos x="0" y="0"/>
                  <wp:positionH relativeFrom="column">
                    <wp:posOffset>1697355</wp:posOffset>
                  </wp:positionH>
                  <wp:positionV relativeFrom="paragraph">
                    <wp:posOffset>13482</wp:posOffset>
                  </wp:positionV>
                  <wp:extent cx="2197882" cy="744416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iamonds cards shutterstock_111600116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14" t="4312" r="5559" b="65243"/>
                          <a:stretch/>
                        </pic:blipFill>
                        <pic:spPr bwMode="auto">
                          <a:xfrm>
                            <a:off x="0" y="0"/>
                            <a:ext cx="2197882" cy="744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5389A53" w14:textId="1187EB26" w:rsidR="00024D90" w:rsidRDefault="00024D90" w:rsidP="00B405DD">
            <w:pPr>
              <w:pStyle w:val="LongerStyle"/>
            </w:pPr>
          </w:p>
          <w:p w14:paraId="4785582A" w14:textId="342C5F20" w:rsidR="00024D90" w:rsidRDefault="00024D90" w:rsidP="00B405DD">
            <w:pPr>
              <w:pStyle w:val="LongerStyle"/>
            </w:pPr>
          </w:p>
          <w:p w14:paraId="61942051" w14:textId="19596DAC" w:rsidR="00024D90" w:rsidRDefault="00024D90" w:rsidP="00B405DD">
            <w:pPr>
              <w:pStyle w:val="LongerStyle"/>
            </w:pPr>
          </w:p>
          <w:p w14:paraId="0AA8B432" w14:textId="3EF9B974" w:rsidR="00024D90" w:rsidRDefault="00A87B4E" w:rsidP="00B405DD">
            <w:pPr>
              <w:pStyle w:val="Longer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4144" behindDoc="0" locked="0" layoutInCell="1" allowOverlap="1" wp14:anchorId="7A99F776" wp14:editId="480CC7B3">
                  <wp:simplePos x="0" y="0"/>
                  <wp:positionH relativeFrom="column">
                    <wp:posOffset>1697990</wp:posOffset>
                  </wp:positionH>
                  <wp:positionV relativeFrom="paragraph">
                    <wp:posOffset>108732</wp:posOffset>
                  </wp:positionV>
                  <wp:extent cx="2215515" cy="738065"/>
                  <wp:effectExtent l="0" t="0" r="0" b="508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iamonds cards shutterstock_111600116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4" t="34754" r="23494" b="35057"/>
                          <a:stretch/>
                        </pic:blipFill>
                        <pic:spPr bwMode="auto">
                          <a:xfrm>
                            <a:off x="0" y="0"/>
                            <a:ext cx="2215515" cy="738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515A3CE" w14:textId="4D75E5B2" w:rsidR="00024D90" w:rsidRDefault="00024D90" w:rsidP="00B405DD">
            <w:pPr>
              <w:pStyle w:val="LongerStyle"/>
            </w:pPr>
          </w:p>
          <w:p w14:paraId="2A39CDCF" w14:textId="77777777" w:rsidR="00024D90" w:rsidRDefault="00024D90" w:rsidP="00B405DD">
            <w:pPr>
              <w:pStyle w:val="LongerStyle"/>
            </w:pPr>
          </w:p>
          <w:p w14:paraId="06994BFB" w14:textId="77777777" w:rsidR="00024D90" w:rsidRDefault="00024D90" w:rsidP="00B405DD">
            <w:pPr>
              <w:pStyle w:val="LongerStyle"/>
            </w:pPr>
          </w:p>
          <w:p w14:paraId="5C043A2E" w14:textId="77777777" w:rsidR="00024D90" w:rsidRDefault="00024D90" w:rsidP="00B405DD">
            <w:pPr>
              <w:pStyle w:val="LongerStyle"/>
            </w:pPr>
          </w:p>
        </w:tc>
        <w:tc>
          <w:tcPr>
            <w:tcW w:w="1166" w:type="dxa"/>
          </w:tcPr>
          <w:p w14:paraId="2938CE74" w14:textId="77777777" w:rsidR="00024D90" w:rsidRPr="003A09E1" w:rsidRDefault="00024D90" w:rsidP="002C2C5E">
            <w:pPr>
              <w:jc w:val="center"/>
              <w:rPr>
                <w:b/>
              </w:rPr>
            </w:pPr>
          </w:p>
        </w:tc>
      </w:tr>
      <w:tr w:rsidR="004E01B5" w:rsidRPr="003A09E1" w14:paraId="7DFAC8DA" w14:textId="77777777" w:rsidTr="007E3FD1">
        <w:trPr>
          <w:cantSplit/>
          <w:trHeight w:val="851"/>
        </w:trPr>
        <w:tc>
          <w:tcPr>
            <w:tcW w:w="567" w:type="dxa"/>
            <w:shd w:val="clear" w:color="auto" w:fill="00FF99"/>
          </w:tcPr>
          <w:p w14:paraId="20AE185A" w14:textId="77777777" w:rsidR="004E01B5" w:rsidRPr="003A09E1" w:rsidRDefault="004E01B5" w:rsidP="00024D90">
            <w:pPr>
              <w:ind w:left="360" w:right="-149"/>
              <w:contextualSpacing/>
            </w:pPr>
          </w:p>
        </w:tc>
        <w:tc>
          <w:tcPr>
            <w:tcW w:w="9007" w:type="dxa"/>
          </w:tcPr>
          <w:p w14:paraId="29639A0D" w14:textId="77777777" w:rsidR="004E01B5" w:rsidRDefault="00B405DD" w:rsidP="00B405DD">
            <w:pPr>
              <w:pStyle w:val="LongerStyle"/>
            </w:pPr>
            <w:r>
              <w:t xml:space="preserve">(a)      </w:t>
            </w:r>
            <w:r w:rsidR="00242FD4">
              <w:t>Complete the table below to show the possible outcomes from drawing the two cards.</w:t>
            </w:r>
          </w:p>
          <w:p w14:paraId="4C26651A" w14:textId="77777777" w:rsidR="00242FD4" w:rsidRDefault="00242FD4" w:rsidP="00B405DD">
            <w:pPr>
              <w:pStyle w:val="LongerStyle"/>
            </w:pPr>
          </w:p>
          <w:p w14:paraId="78016B30" w14:textId="77777777" w:rsidR="00242FD4" w:rsidRDefault="00242FD4" w:rsidP="00B405DD">
            <w:pPr>
              <w:pStyle w:val="LongerStyle"/>
            </w:pPr>
          </w:p>
          <w:tbl>
            <w:tblPr>
              <w:tblStyle w:val="TableGrid"/>
              <w:tblW w:w="5385" w:type="dxa"/>
              <w:tblInd w:w="567" w:type="dxa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77"/>
              <w:gridCol w:w="1077"/>
              <w:gridCol w:w="1077"/>
              <w:gridCol w:w="1077"/>
              <w:gridCol w:w="1077"/>
            </w:tblGrid>
            <w:tr w:rsidR="00242FD4" w14:paraId="0B61BF22" w14:textId="77777777" w:rsidTr="00242FD4">
              <w:trPr>
                <w:trHeight w:val="454"/>
              </w:trPr>
              <w:tc>
                <w:tcPr>
                  <w:tcW w:w="1077" w:type="dxa"/>
                </w:tcPr>
                <w:p w14:paraId="43B465E1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077" w:type="dxa"/>
                </w:tcPr>
                <w:p w14:paraId="7AB537EF" w14:textId="1CBD3B4F" w:rsidR="00242FD4" w:rsidRDefault="00242FD4" w:rsidP="00B405DD">
                  <w:pPr>
                    <w:pStyle w:val="LongerStyle"/>
                    <w:ind w:left="0" w:firstLine="0"/>
                  </w:pPr>
                  <w:r>
                    <w:t>K</w:t>
                  </w:r>
                </w:p>
              </w:tc>
              <w:tc>
                <w:tcPr>
                  <w:tcW w:w="1077" w:type="dxa"/>
                </w:tcPr>
                <w:p w14:paraId="152FCBCE" w14:textId="2299011F" w:rsidR="00242FD4" w:rsidRDefault="00242FD4" w:rsidP="00B405DD">
                  <w:pPr>
                    <w:pStyle w:val="LongerStyle"/>
                    <w:ind w:left="0" w:firstLine="0"/>
                  </w:pPr>
                  <w:r>
                    <w:t>Q</w:t>
                  </w:r>
                </w:p>
              </w:tc>
              <w:tc>
                <w:tcPr>
                  <w:tcW w:w="1077" w:type="dxa"/>
                </w:tcPr>
                <w:p w14:paraId="65AA5A9A" w14:textId="62CCB74F" w:rsidR="00242FD4" w:rsidRDefault="00242FD4" w:rsidP="00B405DD">
                  <w:pPr>
                    <w:pStyle w:val="LongerStyle"/>
                    <w:ind w:left="0" w:firstLine="0"/>
                  </w:pPr>
                  <w:r>
                    <w:t>J</w:t>
                  </w:r>
                </w:p>
              </w:tc>
              <w:tc>
                <w:tcPr>
                  <w:tcW w:w="1077" w:type="dxa"/>
                </w:tcPr>
                <w:p w14:paraId="5362ABB2" w14:textId="62A1429D" w:rsidR="00242FD4" w:rsidRDefault="00242FD4" w:rsidP="00B405DD">
                  <w:pPr>
                    <w:pStyle w:val="LongerStyle"/>
                    <w:ind w:left="0" w:firstLine="0"/>
                  </w:pPr>
                  <w:r>
                    <w:t>10</w:t>
                  </w:r>
                </w:p>
              </w:tc>
            </w:tr>
            <w:tr w:rsidR="00242FD4" w14:paraId="5492B6AB" w14:textId="77777777" w:rsidTr="00242FD4">
              <w:trPr>
                <w:trHeight w:val="454"/>
              </w:trPr>
              <w:tc>
                <w:tcPr>
                  <w:tcW w:w="1077" w:type="dxa"/>
                </w:tcPr>
                <w:p w14:paraId="3FEE2B4E" w14:textId="5F8576F8" w:rsidR="00242FD4" w:rsidRDefault="00242FD4" w:rsidP="00B405DD">
                  <w:pPr>
                    <w:pStyle w:val="LongerStyle"/>
                    <w:ind w:left="0" w:firstLine="0"/>
                  </w:pPr>
                  <w:r>
                    <w:t>9</w:t>
                  </w:r>
                </w:p>
              </w:tc>
              <w:tc>
                <w:tcPr>
                  <w:tcW w:w="1077" w:type="dxa"/>
                </w:tcPr>
                <w:p w14:paraId="2F0032C4" w14:textId="62250146" w:rsidR="00242FD4" w:rsidRDefault="007C1EBF" w:rsidP="00B405DD">
                  <w:pPr>
                    <w:pStyle w:val="LongerStyle"/>
                    <w:ind w:left="0" w:firstLine="0"/>
                  </w:pPr>
                  <w:r>
                    <w:t>K 9</w:t>
                  </w:r>
                </w:p>
              </w:tc>
              <w:tc>
                <w:tcPr>
                  <w:tcW w:w="1077" w:type="dxa"/>
                </w:tcPr>
                <w:p w14:paraId="35A86477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077" w:type="dxa"/>
                </w:tcPr>
                <w:p w14:paraId="18230C37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077" w:type="dxa"/>
                </w:tcPr>
                <w:p w14:paraId="13984B70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</w:tr>
            <w:tr w:rsidR="00242FD4" w14:paraId="022E6615" w14:textId="77777777" w:rsidTr="00242FD4">
              <w:trPr>
                <w:trHeight w:val="454"/>
              </w:trPr>
              <w:tc>
                <w:tcPr>
                  <w:tcW w:w="1077" w:type="dxa"/>
                </w:tcPr>
                <w:p w14:paraId="1B7693B1" w14:textId="1E32048D" w:rsidR="00242FD4" w:rsidRDefault="00242FD4" w:rsidP="00B405DD">
                  <w:pPr>
                    <w:pStyle w:val="LongerStyle"/>
                    <w:ind w:left="0" w:firstLine="0"/>
                  </w:pPr>
                  <w:r>
                    <w:t>8</w:t>
                  </w:r>
                </w:p>
              </w:tc>
              <w:tc>
                <w:tcPr>
                  <w:tcW w:w="1077" w:type="dxa"/>
                </w:tcPr>
                <w:p w14:paraId="2F0CB169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077" w:type="dxa"/>
                </w:tcPr>
                <w:p w14:paraId="14FEE742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077" w:type="dxa"/>
                </w:tcPr>
                <w:p w14:paraId="11FA87DA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077" w:type="dxa"/>
                </w:tcPr>
                <w:p w14:paraId="533A6480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</w:tr>
            <w:tr w:rsidR="00242FD4" w14:paraId="4FA17F12" w14:textId="77777777" w:rsidTr="00242FD4">
              <w:trPr>
                <w:trHeight w:val="454"/>
              </w:trPr>
              <w:tc>
                <w:tcPr>
                  <w:tcW w:w="1077" w:type="dxa"/>
                </w:tcPr>
                <w:p w14:paraId="490EF677" w14:textId="7FE563BE" w:rsidR="00242FD4" w:rsidRDefault="00242FD4" w:rsidP="00B405DD">
                  <w:pPr>
                    <w:pStyle w:val="LongerStyle"/>
                    <w:ind w:left="0" w:firstLine="0"/>
                  </w:pPr>
                  <w:r>
                    <w:t>7</w:t>
                  </w:r>
                </w:p>
              </w:tc>
              <w:tc>
                <w:tcPr>
                  <w:tcW w:w="1077" w:type="dxa"/>
                </w:tcPr>
                <w:p w14:paraId="5E120DF8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077" w:type="dxa"/>
                </w:tcPr>
                <w:p w14:paraId="75AED2A9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077" w:type="dxa"/>
                </w:tcPr>
                <w:p w14:paraId="4ED488FE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077" w:type="dxa"/>
                </w:tcPr>
                <w:p w14:paraId="4A984BD1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</w:tr>
            <w:tr w:rsidR="00242FD4" w14:paraId="74366883" w14:textId="77777777" w:rsidTr="00242FD4">
              <w:trPr>
                <w:trHeight w:val="454"/>
              </w:trPr>
              <w:tc>
                <w:tcPr>
                  <w:tcW w:w="1077" w:type="dxa"/>
                </w:tcPr>
                <w:p w14:paraId="0194AFD5" w14:textId="1E307E04" w:rsidR="00242FD4" w:rsidRDefault="00242FD4" w:rsidP="00B405DD">
                  <w:pPr>
                    <w:pStyle w:val="LongerStyle"/>
                    <w:ind w:left="0" w:firstLine="0"/>
                  </w:pPr>
                  <w:r>
                    <w:t>6</w:t>
                  </w:r>
                </w:p>
              </w:tc>
              <w:tc>
                <w:tcPr>
                  <w:tcW w:w="1077" w:type="dxa"/>
                </w:tcPr>
                <w:p w14:paraId="402A2D22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077" w:type="dxa"/>
                </w:tcPr>
                <w:p w14:paraId="2D125861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077" w:type="dxa"/>
                </w:tcPr>
                <w:p w14:paraId="33D55D2D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077" w:type="dxa"/>
                </w:tcPr>
                <w:p w14:paraId="1B645C52" w14:textId="77777777" w:rsidR="00242FD4" w:rsidRDefault="00242FD4" w:rsidP="00B405DD">
                  <w:pPr>
                    <w:pStyle w:val="LongerStyle"/>
                    <w:ind w:left="0" w:firstLine="0"/>
                  </w:pPr>
                </w:p>
              </w:tc>
            </w:tr>
          </w:tbl>
          <w:p w14:paraId="51E903F8" w14:textId="158EFBEE" w:rsidR="00242FD4" w:rsidRPr="00B405DD" w:rsidRDefault="00242FD4" w:rsidP="00B405DD">
            <w:pPr>
              <w:pStyle w:val="LongerStyle"/>
            </w:pPr>
          </w:p>
        </w:tc>
        <w:tc>
          <w:tcPr>
            <w:tcW w:w="1166" w:type="dxa"/>
          </w:tcPr>
          <w:p w14:paraId="734A21AC" w14:textId="455F1B05" w:rsidR="004E01B5" w:rsidRPr="003A09E1" w:rsidRDefault="00242FD4" w:rsidP="002C2C5E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CD23E2" w:rsidRPr="003A09E1" w14:paraId="78618B26" w14:textId="77777777" w:rsidTr="007E3FD1">
        <w:trPr>
          <w:cantSplit/>
          <w:trHeight w:val="851"/>
        </w:trPr>
        <w:tc>
          <w:tcPr>
            <w:tcW w:w="567" w:type="dxa"/>
            <w:shd w:val="clear" w:color="auto" w:fill="00FF99"/>
          </w:tcPr>
          <w:p w14:paraId="1565E6ED" w14:textId="77777777" w:rsidR="00CD23E2" w:rsidRPr="003A09E1" w:rsidRDefault="00CD23E2" w:rsidP="00CD23E2">
            <w:pPr>
              <w:ind w:left="34"/>
              <w:contextualSpacing/>
            </w:pPr>
          </w:p>
        </w:tc>
        <w:tc>
          <w:tcPr>
            <w:tcW w:w="9007" w:type="dxa"/>
          </w:tcPr>
          <w:p w14:paraId="1C2DE4BA" w14:textId="671E3486" w:rsidR="00CD23E2" w:rsidRDefault="00CD23E2" w:rsidP="00CD23E2">
            <w:pPr>
              <w:pStyle w:val="LongerStyle"/>
            </w:pPr>
            <w:r>
              <w:t>(b)       What is the probability that he draws two diamonds?</w:t>
            </w:r>
          </w:p>
          <w:p w14:paraId="27AC7FA0" w14:textId="77777777" w:rsidR="00CD23E2" w:rsidRDefault="00CD23E2" w:rsidP="00CD23E2"/>
          <w:p w14:paraId="1FA8DE9D" w14:textId="77777777" w:rsidR="00CD23E2" w:rsidRDefault="00CD23E2" w:rsidP="00CD23E2">
            <w:r>
              <w:t>……………………………………………………………………………………………….</w:t>
            </w:r>
          </w:p>
          <w:p w14:paraId="2C70FD6F" w14:textId="77777777" w:rsidR="00CD23E2" w:rsidRDefault="00CD23E2" w:rsidP="00CD23E2"/>
          <w:p w14:paraId="0158D58A" w14:textId="05B76159" w:rsidR="00CD23E2" w:rsidRDefault="00CD23E2" w:rsidP="00CD23E2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4804BA07" w14:textId="0CD1E46E" w:rsidR="00CD23E2" w:rsidRDefault="00CD23E2" w:rsidP="00CD23E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D23E2" w:rsidRPr="003A09E1" w14:paraId="646A57BC" w14:textId="77777777" w:rsidTr="007E3FD1">
        <w:trPr>
          <w:cantSplit/>
          <w:trHeight w:val="851"/>
        </w:trPr>
        <w:tc>
          <w:tcPr>
            <w:tcW w:w="567" w:type="dxa"/>
            <w:shd w:val="clear" w:color="auto" w:fill="00FF99"/>
          </w:tcPr>
          <w:p w14:paraId="18F85FB0" w14:textId="77777777" w:rsidR="00CD23E2" w:rsidRPr="003A09E1" w:rsidRDefault="00CD23E2" w:rsidP="00CD23E2">
            <w:pPr>
              <w:ind w:left="34"/>
              <w:contextualSpacing/>
            </w:pPr>
          </w:p>
        </w:tc>
        <w:tc>
          <w:tcPr>
            <w:tcW w:w="9007" w:type="dxa"/>
          </w:tcPr>
          <w:p w14:paraId="3B5EEDF5" w14:textId="3B3EF820" w:rsidR="00CD23E2" w:rsidRDefault="008017F1" w:rsidP="00CD23E2">
            <w:pPr>
              <w:pStyle w:val="LongerStyle"/>
            </w:pPr>
            <w:r>
              <w:t>(c</w:t>
            </w:r>
            <w:r w:rsidR="00CD23E2">
              <w:t>)       What is the probability that he draws a Queen and a number less than 8?</w:t>
            </w:r>
          </w:p>
          <w:p w14:paraId="5CF8962C" w14:textId="77777777" w:rsidR="00CD23E2" w:rsidRDefault="00CD23E2" w:rsidP="00CD23E2"/>
          <w:p w14:paraId="47A61058" w14:textId="71DFFABF" w:rsidR="00CD23E2" w:rsidRDefault="00CD23E2" w:rsidP="00CD23E2">
            <w:r>
              <w:t>……………………………………………………………………………………………….</w:t>
            </w:r>
          </w:p>
          <w:p w14:paraId="48CDCB32" w14:textId="77777777" w:rsidR="00CD23E2" w:rsidRDefault="00CD23E2" w:rsidP="00CD23E2"/>
          <w:p w14:paraId="0B7BAC98" w14:textId="4FDB67E4" w:rsidR="00CD23E2" w:rsidRPr="00B405DD" w:rsidRDefault="00CD23E2" w:rsidP="00CD23E2"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22990BE7" w14:textId="7C4339F9" w:rsidR="00CD23E2" w:rsidRPr="003A09E1" w:rsidRDefault="00CD23E2" w:rsidP="00CD23E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D23E2" w:rsidRPr="003A09E1" w14:paraId="222B0652" w14:textId="77777777" w:rsidTr="007E3FD1">
        <w:trPr>
          <w:cantSplit/>
          <w:trHeight w:val="851"/>
        </w:trPr>
        <w:tc>
          <w:tcPr>
            <w:tcW w:w="567" w:type="dxa"/>
            <w:shd w:val="clear" w:color="auto" w:fill="00FF99"/>
          </w:tcPr>
          <w:p w14:paraId="5EB4B7B0" w14:textId="77777777" w:rsidR="00CD23E2" w:rsidRPr="003A09E1" w:rsidRDefault="00CD23E2" w:rsidP="00CD23E2">
            <w:pPr>
              <w:ind w:left="57"/>
              <w:contextualSpacing/>
            </w:pPr>
          </w:p>
        </w:tc>
        <w:tc>
          <w:tcPr>
            <w:tcW w:w="9007" w:type="dxa"/>
          </w:tcPr>
          <w:p w14:paraId="1ECFE884" w14:textId="192988EC" w:rsidR="00CD23E2" w:rsidRDefault="008017F1" w:rsidP="00CD23E2">
            <w:pPr>
              <w:pStyle w:val="LongerStyle"/>
            </w:pPr>
            <w:r>
              <w:t>(d</w:t>
            </w:r>
            <w:r w:rsidR="00CD23E2">
              <w:t>)       What is the probability that he draws a 10 or a 9 or both?</w:t>
            </w:r>
          </w:p>
          <w:p w14:paraId="13AAB6DB" w14:textId="77777777" w:rsidR="00CD23E2" w:rsidRDefault="00CD23E2" w:rsidP="00CD23E2"/>
          <w:p w14:paraId="1735A18A" w14:textId="77777777" w:rsidR="00CD23E2" w:rsidRDefault="00CD23E2" w:rsidP="00CD23E2">
            <w:r>
              <w:t>……………………………………………………………………………………………….</w:t>
            </w:r>
          </w:p>
          <w:p w14:paraId="7F82E486" w14:textId="77777777" w:rsidR="00CD23E2" w:rsidRDefault="00CD23E2" w:rsidP="00CD23E2"/>
          <w:p w14:paraId="55F7C675" w14:textId="5B85EE20" w:rsidR="00CD23E2" w:rsidRPr="00B405DD" w:rsidRDefault="00CD23E2" w:rsidP="00CD23E2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1D856972" w14:textId="4BA5A743" w:rsidR="00CD23E2" w:rsidRPr="003A09E1" w:rsidRDefault="00CD23E2" w:rsidP="00CD23E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D23E2" w:rsidRPr="003A09E1" w14:paraId="4A522EDB" w14:textId="77777777" w:rsidTr="007E3FD1">
        <w:trPr>
          <w:cantSplit/>
          <w:trHeight w:val="851"/>
        </w:trPr>
        <w:tc>
          <w:tcPr>
            <w:tcW w:w="567" w:type="dxa"/>
            <w:shd w:val="clear" w:color="auto" w:fill="FFFF99"/>
          </w:tcPr>
          <w:p w14:paraId="4A62FC0A" w14:textId="77777777" w:rsidR="00CD23E2" w:rsidRPr="003A09E1" w:rsidRDefault="00CD23E2" w:rsidP="00CD23E2">
            <w:pPr>
              <w:ind w:left="57"/>
              <w:contextualSpacing/>
            </w:pPr>
          </w:p>
        </w:tc>
        <w:tc>
          <w:tcPr>
            <w:tcW w:w="9007" w:type="dxa"/>
          </w:tcPr>
          <w:p w14:paraId="0B1EB652" w14:textId="0228D1E1" w:rsidR="00CD23E2" w:rsidRDefault="008017F1" w:rsidP="00CD23E2">
            <w:pPr>
              <w:pStyle w:val="LongerStyle"/>
            </w:pPr>
            <w:r>
              <w:t>(e</w:t>
            </w:r>
            <w:r w:rsidR="00CD23E2">
              <w:t>)     If he draws a Jack or a 10 from the first pile, what is the probability that both of the cards he draws are numbered cards?</w:t>
            </w:r>
          </w:p>
          <w:p w14:paraId="599B783A" w14:textId="77777777" w:rsidR="00CD23E2" w:rsidRDefault="00CD23E2" w:rsidP="00CD23E2"/>
          <w:p w14:paraId="3C603D0F" w14:textId="77777777" w:rsidR="00CD23E2" w:rsidRDefault="00CD23E2" w:rsidP="00CD23E2">
            <w:r>
              <w:t>……………………………………………………………………………………………….</w:t>
            </w:r>
          </w:p>
          <w:p w14:paraId="5313492E" w14:textId="77777777" w:rsidR="00CD23E2" w:rsidRDefault="00CD23E2" w:rsidP="00CD23E2"/>
          <w:p w14:paraId="526BF416" w14:textId="25EB56A9" w:rsidR="00CD23E2" w:rsidRDefault="00CD23E2" w:rsidP="00CD23E2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127FC26B" w14:textId="2D0E9F24" w:rsidR="00CD23E2" w:rsidRPr="003A09E1" w:rsidRDefault="00CD23E2" w:rsidP="00CD23E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D23E2" w:rsidRPr="003A09E1" w14:paraId="6A8EC813" w14:textId="77777777" w:rsidTr="007E3FD1">
        <w:trPr>
          <w:cantSplit/>
          <w:trHeight w:val="851"/>
        </w:trPr>
        <w:tc>
          <w:tcPr>
            <w:tcW w:w="567" w:type="dxa"/>
            <w:shd w:val="clear" w:color="auto" w:fill="00FF99"/>
          </w:tcPr>
          <w:p w14:paraId="6A64A387" w14:textId="77777777" w:rsidR="00CD23E2" w:rsidRPr="003A09E1" w:rsidRDefault="00CD23E2" w:rsidP="00CD23E2">
            <w:pPr>
              <w:numPr>
                <w:ilvl w:val="0"/>
                <w:numId w:val="3"/>
              </w:numPr>
              <w:ind w:left="57" w:firstLine="0"/>
              <w:contextualSpacing/>
            </w:pPr>
          </w:p>
        </w:tc>
        <w:tc>
          <w:tcPr>
            <w:tcW w:w="9007" w:type="dxa"/>
          </w:tcPr>
          <w:p w14:paraId="029E6AB5" w14:textId="0FF71AAC" w:rsidR="00CD23E2" w:rsidRDefault="0072557E" w:rsidP="0072557E">
            <w:pPr>
              <w:pStyle w:val="LongerStyle"/>
            </w:pPr>
            <w:r>
              <w:t xml:space="preserve">(a)      The two way table illustrates two features of the </w:t>
            </w:r>
            <w:r w:rsidR="002C2C5E">
              <w:t>mammal</w:t>
            </w:r>
            <w:r>
              <w:t xml:space="preserve"> in </w:t>
            </w:r>
            <w:r w:rsidR="00CD23E2">
              <w:t>a zoo</w:t>
            </w:r>
            <w:r>
              <w:t>.</w:t>
            </w:r>
            <w:r w:rsidR="00CD23E2">
              <w:t xml:space="preserve"> </w:t>
            </w:r>
          </w:p>
          <w:p w14:paraId="650D63EB" w14:textId="15C6FE18" w:rsidR="00CD23E2" w:rsidRDefault="00746D5A" w:rsidP="00CD23E2">
            <w:pPr>
              <w:pStyle w:val="Longer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8240" behindDoc="0" locked="0" layoutInCell="1" allowOverlap="1" wp14:anchorId="7B913CDE" wp14:editId="64528890">
                  <wp:simplePos x="0" y="0"/>
                  <wp:positionH relativeFrom="column">
                    <wp:posOffset>3957320</wp:posOffset>
                  </wp:positionH>
                  <wp:positionV relativeFrom="paragraph">
                    <wp:posOffset>5715</wp:posOffset>
                  </wp:positionV>
                  <wp:extent cx="1683385" cy="1219200"/>
                  <wp:effectExtent l="0" t="0" r="0" b="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Zoo animals shutterstock_105549926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38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Style w:val="TableGrid"/>
              <w:tblW w:w="5528" w:type="dxa"/>
              <w:tblInd w:w="676" w:type="dxa"/>
              <w:tblLayout w:type="fixed"/>
              <w:tblCellMar>
                <w:top w:w="57" w:type="dxa"/>
                <w:bottom w:w="28" w:type="dxa"/>
              </w:tblCellMar>
              <w:tblLook w:val="04A0" w:firstRow="1" w:lastRow="0" w:firstColumn="1" w:lastColumn="0" w:noHBand="0" w:noVBand="1"/>
            </w:tblPr>
            <w:tblGrid>
              <w:gridCol w:w="1421"/>
              <w:gridCol w:w="1272"/>
              <w:gridCol w:w="1701"/>
              <w:gridCol w:w="1134"/>
            </w:tblGrid>
            <w:tr w:rsidR="00CD23E2" w14:paraId="0606E42C" w14:textId="77777777" w:rsidTr="007E3FD1">
              <w:trPr>
                <w:trHeight w:val="340"/>
              </w:trPr>
              <w:tc>
                <w:tcPr>
                  <w:tcW w:w="1421" w:type="dxa"/>
                </w:tcPr>
                <w:p w14:paraId="271560C4" w14:textId="77777777" w:rsidR="00CD23E2" w:rsidRDefault="00CD23E2" w:rsidP="00CD23E2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272" w:type="dxa"/>
                  <w:shd w:val="clear" w:color="auto" w:fill="C2D69B" w:themeFill="accent3" w:themeFillTint="99"/>
                </w:tcPr>
                <w:p w14:paraId="7A2DFCB7" w14:textId="0E2B6FEE" w:rsidR="00CD23E2" w:rsidRDefault="0072557E" w:rsidP="00CD23E2">
                  <w:pPr>
                    <w:pStyle w:val="LongerStyle"/>
                    <w:ind w:left="0" w:firstLine="0"/>
                  </w:pPr>
                  <w:r>
                    <w:t>Herbivore</w:t>
                  </w:r>
                </w:p>
              </w:tc>
              <w:tc>
                <w:tcPr>
                  <w:tcW w:w="1701" w:type="dxa"/>
                  <w:shd w:val="clear" w:color="auto" w:fill="C2D69B" w:themeFill="accent3" w:themeFillTint="99"/>
                </w:tcPr>
                <w:p w14:paraId="5144FD8D" w14:textId="6F53022F" w:rsidR="00CD23E2" w:rsidRDefault="0072557E" w:rsidP="00CD23E2">
                  <w:pPr>
                    <w:pStyle w:val="LongerStyle"/>
                    <w:ind w:left="0" w:firstLine="0"/>
                  </w:pPr>
                  <w:r>
                    <w:t>Non Herbivore</w:t>
                  </w:r>
                </w:p>
              </w:tc>
              <w:tc>
                <w:tcPr>
                  <w:tcW w:w="1134" w:type="dxa"/>
                  <w:shd w:val="clear" w:color="auto" w:fill="C2D69B" w:themeFill="accent3" w:themeFillTint="99"/>
                </w:tcPr>
                <w:p w14:paraId="5EBFFAD7" w14:textId="2F047AD6" w:rsidR="00CD23E2" w:rsidRDefault="0072557E" w:rsidP="00CD23E2">
                  <w:pPr>
                    <w:pStyle w:val="LongerStyle"/>
                    <w:ind w:left="0" w:firstLine="0"/>
                  </w:pPr>
                  <w:r>
                    <w:t>Totals</w:t>
                  </w:r>
                </w:p>
              </w:tc>
            </w:tr>
            <w:tr w:rsidR="00CD23E2" w14:paraId="3AD17CC3" w14:textId="77777777" w:rsidTr="007E3FD1">
              <w:trPr>
                <w:trHeight w:val="340"/>
              </w:trPr>
              <w:tc>
                <w:tcPr>
                  <w:tcW w:w="1421" w:type="dxa"/>
                  <w:shd w:val="clear" w:color="auto" w:fill="B8CCE4" w:themeFill="accent1" w:themeFillTint="66"/>
                </w:tcPr>
                <w:p w14:paraId="516C2C32" w14:textId="647A07ED" w:rsidR="00CD23E2" w:rsidRDefault="002C2C5E" w:rsidP="002C2C5E">
                  <w:pPr>
                    <w:pStyle w:val="LongerStyle"/>
                    <w:ind w:left="0" w:firstLine="0"/>
                  </w:pPr>
                  <w:r>
                    <w:t xml:space="preserve">Placental </w:t>
                  </w:r>
                </w:p>
              </w:tc>
              <w:tc>
                <w:tcPr>
                  <w:tcW w:w="1272" w:type="dxa"/>
                </w:tcPr>
                <w:p w14:paraId="3DE86D8E" w14:textId="352F59EE" w:rsidR="00CD23E2" w:rsidRDefault="00CD23E2" w:rsidP="00CD23E2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701" w:type="dxa"/>
                </w:tcPr>
                <w:p w14:paraId="18BFAFF0" w14:textId="3C8C2151" w:rsidR="00CD23E2" w:rsidRDefault="0072557E" w:rsidP="00CD23E2">
                  <w:pPr>
                    <w:pStyle w:val="LongerStyle"/>
                    <w:ind w:left="0" w:firstLine="0"/>
                  </w:pPr>
                  <w:r>
                    <w:t>16</w:t>
                  </w:r>
                </w:p>
              </w:tc>
              <w:tc>
                <w:tcPr>
                  <w:tcW w:w="1134" w:type="dxa"/>
                </w:tcPr>
                <w:p w14:paraId="0CCD4B61" w14:textId="5ABD3E29" w:rsidR="00CD23E2" w:rsidRDefault="0072557E" w:rsidP="00CD23E2">
                  <w:pPr>
                    <w:pStyle w:val="LongerStyle"/>
                    <w:ind w:left="0" w:firstLine="0"/>
                  </w:pPr>
                  <w:r>
                    <w:t>47</w:t>
                  </w:r>
                </w:p>
              </w:tc>
            </w:tr>
            <w:tr w:rsidR="00CD23E2" w14:paraId="2B1F8A1D" w14:textId="77777777" w:rsidTr="007E3FD1">
              <w:trPr>
                <w:trHeight w:val="340"/>
              </w:trPr>
              <w:tc>
                <w:tcPr>
                  <w:tcW w:w="1421" w:type="dxa"/>
                  <w:shd w:val="clear" w:color="auto" w:fill="B8CCE4" w:themeFill="accent1" w:themeFillTint="66"/>
                </w:tcPr>
                <w:p w14:paraId="11AC2B58" w14:textId="617C0377" w:rsidR="002C2C5E" w:rsidRDefault="0072557E" w:rsidP="00CD23E2">
                  <w:pPr>
                    <w:pStyle w:val="LongerStyle"/>
                    <w:ind w:left="0" w:firstLine="0"/>
                  </w:pPr>
                  <w:r>
                    <w:t>Marsupial</w:t>
                  </w:r>
                </w:p>
              </w:tc>
              <w:tc>
                <w:tcPr>
                  <w:tcW w:w="1272" w:type="dxa"/>
                </w:tcPr>
                <w:p w14:paraId="15079508" w14:textId="5A8CA97F" w:rsidR="00CD23E2" w:rsidRDefault="0072557E" w:rsidP="00CD23E2">
                  <w:pPr>
                    <w:pStyle w:val="LongerStyle"/>
                    <w:ind w:left="0" w:firstLine="0"/>
                  </w:pPr>
                  <w:r>
                    <w:t>19</w:t>
                  </w:r>
                </w:p>
              </w:tc>
              <w:tc>
                <w:tcPr>
                  <w:tcW w:w="1701" w:type="dxa"/>
                </w:tcPr>
                <w:p w14:paraId="5EED0103" w14:textId="4D6EA723" w:rsidR="00CD23E2" w:rsidRDefault="0072557E" w:rsidP="00CD23E2">
                  <w:pPr>
                    <w:pStyle w:val="LongerStyle"/>
                    <w:ind w:left="0" w:firstLine="0"/>
                  </w:pPr>
                  <w:r>
                    <w:t>4</w:t>
                  </w:r>
                </w:p>
              </w:tc>
              <w:tc>
                <w:tcPr>
                  <w:tcW w:w="1134" w:type="dxa"/>
                </w:tcPr>
                <w:p w14:paraId="454CB744" w14:textId="690990CA" w:rsidR="00CD23E2" w:rsidRDefault="00CD23E2" w:rsidP="00CD23E2">
                  <w:pPr>
                    <w:pStyle w:val="LongerStyle"/>
                    <w:ind w:left="0" w:firstLine="0"/>
                  </w:pPr>
                </w:p>
              </w:tc>
            </w:tr>
            <w:tr w:rsidR="00CD23E2" w14:paraId="1C016FC4" w14:textId="77777777" w:rsidTr="007E3FD1">
              <w:trPr>
                <w:trHeight w:val="340"/>
              </w:trPr>
              <w:tc>
                <w:tcPr>
                  <w:tcW w:w="1421" w:type="dxa"/>
                  <w:shd w:val="clear" w:color="auto" w:fill="B8CCE4" w:themeFill="accent1" w:themeFillTint="66"/>
                </w:tcPr>
                <w:p w14:paraId="74024F47" w14:textId="59E93B55" w:rsidR="00CD23E2" w:rsidRDefault="0072557E" w:rsidP="00CD23E2">
                  <w:pPr>
                    <w:pStyle w:val="LongerStyle"/>
                    <w:ind w:left="0" w:firstLine="0"/>
                  </w:pPr>
                  <w:r>
                    <w:t>Totals</w:t>
                  </w:r>
                </w:p>
              </w:tc>
              <w:tc>
                <w:tcPr>
                  <w:tcW w:w="1272" w:type="dxa"/>
                </w:tcPr>
                <w:p w14:paraId="17A84158" w14:textId="77777777" w:rsidR="00CD23E2" w:rsidRDefault="00CD23E2" w:rsidP="00CD23E2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701" w:type="dxa"/>
                </w:tcPr>
                <w:p w14:paraId="2CDF8BD6" w14:textId="77777777" w:rsidR="00CD23E2" w:rsidRDefault="00CD23E2" w:rsidP="00CD23E2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134" w:type="dxa"/>
                </w:tcPr>
                <w:p w14:paraId="1704536E" w14:textId="77777777" w:rsidR="00CD23E2" w:rsidRDefault="00CD23E2" w:rsidP="00CD23E2">
                  <w:pPr>
                    <w:pStyle w:val="LongerStyle"/>
                    <w:ind w:left="0" w:firstLine="0"/>
                  </w:pPr>
                </w:p>
              </w:tc>
            </w:tr>
          </w:tbl>
          <w:p w14:paraId="77802CC4" w14:textId="77777777" w:rsidR="00CD23E2" w:rsidRDefault="00CD23E2" w:rsidP="00CD23E2">
            <w:pPr>
              <w:pStyle w:val="LongerStyle"/>
            </w:pPr>
          </w:p>
          <w:p w14:paraId="0B424382" w14:textId="5F18445B" w:rsidR="00CD23E2" w:rsidRDefault="0072557E" w:rsidP="00CD23E2">
            <w:pPr>
              <w:pStyle w:val="LongerStyle"/>
            </w:pPr>
            <w:r>
              <w:t>Complete the missing values in the table.</w:t>
            </w:r>
          </w:p>
          <w:p w14:paraId="31E25912" w14:textId="77777777" w:rsidR="00CD23E2" w:rsidRDefault="00CD23E2" w:rsidP="00CD23E2">
            <w:pPr>
              <w:pStyle w:val="LongerStyle"/>
            </w:pPr>
          </w:p>
        </w:tc>
        <w:tc>
          <w:tcPr>
            <w:tcW w:w="1166" w:type="dxa"/>
          </w:tcPr>
          <w:p w14:paraId="537FD803" w14:textId="255D6CC9" w:rsidR="00CD23E2" w:rsidRPr="003A09E1" w:rsidRDefault="0072557E" w:rsidP="00CD23E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CD23E2" w:rsidRPr="003A09E1" w14:paraId="6268AC2D" w14:textId="77777777" w:rsidTr="007E3FD1">
        <w:trPr>
          <w:cantSplit/>
          <w:trHeight w:val="851"/>
        </w:trPr>
        <w:tc>
          <w:tcPr>
            <w:tcW w:w="567" w:type="dxa"/>
            <w:shd w:val="clear" w:color="auto" w:fill="00FF99"/>
          </w:tcPr>
          <w:p w14:paraId="4CFED495" w14:textId="77777777" w:rsidR="00CD23E2" w:rsidRPr="003A09E1" w:rsidRDefault="00CD23E2" w:rsidP="00CD23E2">
            <w:pPr>
              <w:ind w:left="57"/>
              <w:contextualSpacing/>
            </w:pPr>
          </w:p>
        </w:tc>
        <w:tc>
          <w:tcPr>
            <w:tcW w:w="9007" w:type="dxa"/>
          </w:tcPr>
          <w:p w14:paraId="53280EB7" w14:textId="2BD1E6CE" w:rsidR="00CD23E2" w:rsidRDefault="00CD23E2" w:rsidP="00CD23E2">
            <w:pPr>
              <w:pStyle w:val="LongerStyle"/>
            </w:pPr>
            <w:r>
              <w:t xml:space="preserve">(b)     </w:t>
            </w:r>
            <w:r w:rsidR="002C2C5E">
              <w:t>If an animal is chosen at random from this zoo, what is the probability that it is a marsupial?</w:t>
            </w:r>
          </w:p>
          <w:p w14:paraId="4476E9FA" w14:textId="77777777" w:rsidR="00CD23E2" w:rsidRDefault="00CD23E2" w:rsidP="00CD23E2"/>
          <w:p w14:paraId="20FAE254" w14:textId="77777777" w:rsidR="00CD23E2" w:rsidRDefault="00CD23E2" w:rsidP="00CD23E2">
            <w:r>
              <w:t>……………………………………………………………………………………………….</w:t>
            </w:r>
          </w:p>
          <w:p w14:paraId="53C9876E" w14:textId="77777777" w:rsidR="00CD23E2" w:rsidRDefault="00CD23E2" w:rsidP="00CD23E2"/>
          <w:p w14:paraId="672E4153" w14:textId="755D7BC5" w:rsidR="00CD23E2" w:rsidRPr="00B405DD" w:rsidRDefault="00CD23E2" w:rsidP="00CD23E2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748D0E40" w14:textId="6D9DD0EE" w:rsidR="00CD23E2" w:rsidRPr="003A09E1" w:rsidRDefault="002C2C5E" w:rsidP="00CD23E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D23E2" w:rsidRPr="003A09E1" w14:paraId="73FDE988" w14:textId="77777777" w:rsidTr="007E3FD1">
        <w:trPr>
          <w:cantSplit/>
          <w:trHeight w:val="851"/>
        </w:trPr>
        <w:tc>
          <w:tcPr>
            <w:tcW w:w="567" w:type="dxa"/>
            <w:shd w:val="clear" w:color="auto" w:fill="00FF99"/>
          </w:tcPr>
          <w:p w14:paraId="64A22F29" w14:textId="77777777" w:rsidR="00CD23E2" w:rsidRPr="003A09E1" w:rsidRDefault="00CD23E2" w:rsidP="00CD23E2">
            <w:pPr>
              <w:ind w:left="57"/>
              <w:contextualSpacing/>
            </w:pPr>
          </w:p>
        </w:tc>
        <w:tc>
          <w:tcPr>
            <w:tcW w:w="9007" w:type="dxa"/>
          </w:tcPr>
          <w:p w14:paraId="6CC990FD" w14:textId="58F90678" w:rsidR="002C2C5E" w:rsidRDefault="00CD23E2" w:rsidP="002C2C5E">
            <w:pPr>
              <w:pStyle w:val="LongerStyle"/>
            </w:pPr>
            <w:r>
              <w:t xml:space="preserve">(c)     </w:t>
            </w:r>
            <w:r w:rsidR="002C2C5E">
              <w:t>If an animal is chosen at random from this zoo, what is the probability that it is a placental herbivore?</w:t>
            </w:r>
          </w:p>
          <w:p w14:paraId="1CEDD058" w14:textId="77777777" w:rsidR="00CD23E2" w:rsidRDefault="00CD23E2" w:rsidP="00CD23E2"/>
          <w:p w14:paraId="6A5E81AE" w14:textId="77777777" w:rsidR="00CD23E2" w:rsidRDefault="00CD23E2" w:rsidP="00CD23E2">
            <w:r>
              <w:t>……………………………………………………………………………………………….</w:t>
            </w:r>
          </w:p>
          <w:p w14:paraId="46A1D584" w14:textId="77777777" w:rsidR="00CD23E2" w:rsidRDefault="00CD23E2" w:rsidP="00CD23E2"/>
          <w:p w14:paraId="3CF8188D" w14:textId="4988F29B" w:rsidR="00CD23E2" w:rsidRPr="00B405DD" w:rsidRDefault="00CD23E2" w:rsidP="00CD23E2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14D2BF34" w14:textId="5A653F75" w:rsidR="00CD23E2" w:rsidRPr="003A09E1" w:rsidRDefault="002C2C5E" w:rsidP="00CD23E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2C2C5E" w:rsidRPr="003A09E1" w14:paraId="423AEDD8" w14:textId="77777777" w:rsidTr="007E3FD1">
        <w:trPr>
          <w:cantSplit/>
          <w:trHeight w:val="851"/>
        </w:trPr>
        <w:tc>
          <w:tcPr>
            <w:tcW w:w="567" w:type="dxa"/>
            <w:shd w:val="clear" w:color="auto" w:fill="00FF99"/>
          </w:tcPr>
          <w:p w14:paraId="16A9527B" w14:textId="77777777" w:rsidR="002C2C5E" w:rsidRPr="003A09E1" w:rsidRDefault="002C2C5E" w:rsidP="00CD23E2">
            <w:pPr>
              <w:ind w:left="57"/>
              <w:contextualSpacing/>
            </w:pPr>
          </w:p>
        </w:tc>
        <w:tc>
          <w:tcPr>
            <w:tcW w:w="9007" w:type="dxa"/>
          </w:tcPr>
          <w:p w14:paraId="615448B1" w14:textId="73ACB12D" w:rsidR="002C2C5E" w:rsidRDefault="002C2C5E" w:rsidP="007E3FD1">
            <w:pPr>
              <w:pStyle w:val="LongerStyle"/>
            </w:pPr>
            <w:r>
              <w:t xml:space="preserve">(d)     If an animal is chosen at random from this zoo, what is the probability that it is a not a marsupial herbivore? </w:t>
            </w:r>
          </w:p>
          <w:p w14:paraId="79759480" w14:textId="77777777" w:rsidR="002C2C5E" w:rsidRDefault="002C2C5E" w:rsidP="002C2C5E"/>
          <w:p w14:paraId="2ECEE96A" w14:textId="77777777" w:rsidR="002C2C5E" w:rsidRDefault="002C2C5E" w:rsidP="002C2C5E">
            <w:r>
              <w:t>……………………………………………………………………………………………….</w:t>
            </w:r>
          </w:p>
          <w:p w14:paraId="52DD452C" w14:textId="77777777" w:rsidR="002C2C5E" w:rsidRDefault="002C2C5E" w:rsidP="002C2C5E"/>
          <w:p w14:paraId="78CDEDBB" w14:textId="0DB395A2" w:rsidR="002C2C5E" w:rsidRDefault="002C2C5E" w:rsidP="002C2C5E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0F260FDB" w14:textId="79405539" w:rsidR="002C2C5E" w:rsidRPr="003A09E1" w:rsidRDefault="002C2C5E" w:rsidP="00CD23E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D23E2" w:rsidRPr="003A09E1" w14:paraId="335F87DD" w14:textId="77777777" w:rsidTr="007E3FD1">
        <w:trPr>
          <w:cantSplit/>
          <w:trHeight w:val="851"/>
        </w:trPr>
        <w:tc>
          <w:tcPr>
            <w:tcW w:w="567" w:type="dxa"/>
            <w:shd w:val="clear" w:color="auto" w:fill="FFFF99"/>
          </w:tcPr>
          <w:p w14:paraId="3E807D3D" w14:textId="1B368BC8" w:rsidR="00CD23E2" w:rsidRPr="003A09E1" w:rsidRDefault="00CD23E2" w:rsidP="00CD23E2">
            <w:pPr>
              <w:ind w:left="57"/>
              <w:contextualSpacing/>
            </w:pPr>
            <w:r>
              <w:t>3.</w:t>
            </w:r>
          </w:p>
        </w:tc>
        <w:tc>
          <w:tcPr>
            <w:tcW w:w="9007" w:type="dxa"/>
          </w:tcPr>
          <w:p w14:paraId="25D0135B" w14:textId="4DBDF49C" w:rsidR="00CD23E2" w:rsidRDefault="00375D00" w:rsidP="00CD23E2">
            <w:pPr>
              <w:pStyle w:val="LongerStyle"/>
            </w:pPr>
            <w:r>
              <w:t xml:space="preserve">   </w:t>
            </w:r>
            <w:r w:rsidR="00CD23E2">
              <w:t xml:space="preserve">      </w:t>
            </w:r>
            <w:r>
              <w:t>A tree diag</w:t>
            </w:r>
            <w:r w:rsidR="002B1BF8">
              <w:t>r</w:t>
            </w:r>
            <w:r>
              <w:t xml:space="preserve">am has been drawn to show the results of drawing two cards (without replacement) from a pack of four cards which have the letters A, B, C and D on them. </w:t>
            </w:r>
          </w:p>
          <w:p w14:paraId="3A8344E1" w14:textId="1321BA05" w:rsidR="00CD23E2" w:rsidRDefault="00B645EF" w:rsidP="00CD23E2">
            <w:r>
              <w:rPr>
                <w:noProof/>
                <w:lang w:eastAsia="en-AU"/>
              </w:rPr>
              <w:object w:dxaOrig="1440" w:dyaOrig="1440" w14:anchorId="548A8F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51.25pt;margin-top:9.2pt;width:201.9pt;height:185.15pt;z-index:251889664;mso-position-horizontal-relative:text;mso-position-vertical-relative:text">
                  <v:imagedata r:id="rId10" o:title=""/>
                </v:shape>
                <o:OLEObject Type="Embed" ProgID="FXDraw3.Document" ShapeID="_x0000_s1026" DrawAspect="Content" ObjectID="_1460100931" r:id="rId11"/>
              </w:object>
            </w:r>
          </w:p>
          <w:p w14:paraId="28C8123E" w14:textId="77777777" w:rsidR="00CD23E2" w:rsidRDefault="00CD23E2" w:rsidP="00CD23E2">
            <w:pPr>
              <w:pStyle w:val="LongerStyle"/>
            </w:pPr>
          </w:p>
          <w:p w14:paraId="1E708B60" w14:textId="77777777" w:rsidR="00375D00" w:rsidRDefault="00375D00" w:rsidP="00CD23E2">
            <w:pPr>
              <w:pStyle w:val="LongerStyle"/>
            </w:pPr>
          </w:p>
          <w:p w14:paraId="5E9F93DA" w14:textId="77777777" w:rsidR="00375D00" w:rsidRDefault="00375D00" w:rsidP="00CD23E2">
            <w:pPr>
              <w:pStyle w:val="LongerStyle"/>
            </w:pPr>
          </w:p>
          <w:p w14:paraId="2AF7F1F5" w14:textId="77777777" w:rsidR="00375D00" w:rsidRDefault="00375D00" w:rsidP="00CD23E2">
            <w:pPr>
              <w:pStyle w:val="LongerStyle"/>
            </w:pPr>
          </w:p>
          <w:p w14:paraId="0509FCBB" w14:textId="77777777" w:rsidR="00375D00" w:rsidRDefault="00375D00" w:rsidP="00CD23E2">
            <w:pPr>
              <w:pStyle w:val="LongerStyle"/>
            </w:pPr>
          </w:p>
          <w:p w14:paraId="6B31324D" w14:textId="77777777" w:rsidR="00375D00" w:rsidRDefault="00375D00" w:rsidP="00CD23E2">
            <w:pPr>
              <w:pStyle w:val="LongerStyle"/>
            </w:pPr>
          </w:p>
          <w:p w14:paraId="59639FCB" w14:textId="77777777" w:rsidR="00375D00" w:rsidRDefault="00375D00" w:rsidP="00CD23E2">
            <w:pPr>
              <w:pStyle w:val="LongerStyle"/>
            </w:pPr>
          </w:p>
          <w:p w14:paraId="5DF61745" w14:textId="77777777" w:rsidR="00375D00" w:rsidRDefault="00375D00" w:rsidP="00CD23E2">
            <w:pPr>
              <w:pStyle w:val="LongerStyle"/>
            </w:pPr>
          </w:p>
          <w:p w14:paraId="44E79AD1" w14:textId="77777777" w:rsidR="00375D00" w:rsidRDefault="00375D00" w:rsidP="00CD23E2">
            <w:pPr>
              <w:pStyle w:val="LongerStyle"/>
            </w:pPr>
          </w:p>
          <w:p w14:paraId="042B1B39" w14:textId="77777777" w:rsidR="00375D00" w:rsidRDefault="00375D00" w:rsidP="00CD23E2">
            <w:pPr>
              <w:pStyle w:val="LongerStyle"/>
            </w:pPr>
          </w:p>
          <w:p w14:paraId="6BA27E0C" w14:textId="77777777" w:rsidR="00375D00" w:rsidRDefault="00375D00" w:rsidP="00CD23E2">
            <w:pPr>
              <w:pStyle w:val="LongerStyle"/>
            </w:pPr>
          </w:p>
          <w:p w14:paraId="53CA8DEA" w14:textId="77777777" w:rsidR="000474F7" w:rsidRDefault="000474F7" w:rsidP="00CD23E2">
            <w:pPr>
              <w:pStyle w:val="LongerStyle"/>
            </w:pPr>
          </w:p>
          <w:p w14:paraId="625153D1" w14:textId="4C131537" w:rsidR="000474F7" w:rsidRDefault="000474F7" w:rsidP="00CD23E2">
            <w:pPr>
              <w:pStyle w:val="LongerStyle"/>
            </w:pPr>
          </w:p>
        </w:tc>
        <w:tc>
          <w:tcPr>
            <w:tcW w:w="1166" w:type="dxa"/>
          </w:tcPr>
          <w:p w14:paraId="65095DC7" w14:textId="77777777" w:rsidR="00CD23E2" w:rsidRPr="003A09E1" w:rsidRDefault="00CD23E2" w:rsidP="00CD23E2">
            <w:pPr>
              <w:jc w:val="center"/>
              <w:rPr>
                <w:b/>
              </w:rPr>
            </w:pPr>
          </w:p>
        </w:tc>
      </w:tr>
      <w:tr w:rsidR="00375D00" w:rsidRPr="003A09E1" w14:paraId="35659B61" w14:textId="77777777" w:rsidTr="007E3FD1">
        <w:trPr>
          <w:cantSplit/>
          <w:trHeight w:val="851"/>
        </w:trPr>
        <w:tc>
          <w:tcPr>
            <w:tcW w:w="567" w:type="dxa"/>
            <w:shd w:val="clear" w:color="auto" w:fill="FFFF99"/>
          </w:tcPr>
          <w:p w14:paraId="387667D7" w14:textId="77777777" w:rsidR="00375D00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09EFE9CA" w14:textId="3CEF91ED" w:rsidR="00375D00" w:rsidRDefault="00375D00" w:rsidP="00375D00">
            <w:pPr>
              <w:pStyle w:val="LongerStyle"/>
            </w:pPr>
            <w:r>
              <w:t xml:space="preserve">(a)       </w:t>
            </w:r>
            <w:r w:rsidR="000474F7">
              <w:t>What is the probabilit</w:t>
            </w:r>
            <w:r w:rsidR="002B1BF8">
              <w:t>y that the two cards are A and D</w:t>
            </w:r>
            <w:r w:rsidR="000474F7">
              <w:t xml:space="preserve"> in any order?</w:t>
            </w:r>
          </w:p>
          <w:p w14:paraId="1F67024D" w14:textId="77777777" w:rsidR="00375D00" w:rsidRDefault="00375D00" w:rsidP="00375D00"/>
          <w:p w14:paraId="4DD008D5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40EFAA72" w14:textId="77777777" w:rsidR="00375D00" w:rsidRDefault="00375D00" w:rsidP="00375D00"/>
          <w:p w14:paraId="317A75C1" w14:textId="456AB3CD" w:rsidR="00375D00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42042E00" w14:textId="22E67E4E" w:rsidR="00375D00" w:rsidRPr="003A09E1" w:rsidRDefault="000474F7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75D00" w:rsidRPr="003A09E1" w14:paraId="57B8CF93" w14:textId="77777777" w:rsidTr="007E3FD1">
        <w:trPr>
          <w:cantSplit/>
          <w:trHeight w:val="851"/>
        </w:trPr>
        <w:tc>
          <w:tcPr>
            <w:tcW w:w="567" w:type="dxa"/>
            <w:shd w:val="clear" w:color="auto" w:fill="FFFF99"/>
          </w:tcPr>
          <w:p w14:paraId="72EC0AB0" w14:textId="77777777" w:rsidR="00375D00" w:rsidRPr="003A09E1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3D55E569" w14:textId="105EC550" w:rsidR="00375D00" w:rsidRDefault="00375D00" w:rsidP="00375D00">
            <w:pPr>
              <w:pStyle w:val="LongerStyle"/>
            </w:pPr>
            <w:r>
              <w:t xml:space="preserve">(b)       </w:t>
            </w:r>
            <w:r w:rsidR="000474F7">
              <w:t>What is the probability that the two cards show the same letter?</w:t>
            </w:r>
          </w:p>
          <w:p w14:paraId="1ECA5384" w14:textId="77777777" w:rsidR="00375D00" w:rsidRDefault="00375D00" w:rsidP="00375D00"/>
          <w:p w14:paraId="52F2B682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445084F9" w14:textId="77777777" w:rsidR="00375D00" w:rsidRDefault="00375D00" w:rsidP="00375D00"/>
          <w:p w14:paraId="6463073C" w14:textId="600A25F0" w:rsidR="00375D00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46196808" w14:textId="7F883A24" w:rsidR="00375D00" w:rsidRPr="003A09E1" w:rsidRDefault="000474F7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75D00" w:rsidRPr="003A09E1" w14:paraId="31D8CB2C" w14:textId="77777777" w:rsidTr="007E3FD1">
        <w:trPr>
          <w:cantSplit/>
          <w:trHeight w:val="851"/>
        </w:trPr>
        <w:tc>
          <w:tcPr>
            <w:tcW w:w="567" w:type="dxa"/>
            <w:shd w:val="clear" w:color="auto" w:fill="FFFF99"/>
          </w:tcPr>
          <w:p w14:paraId="68001DFB" w14:textId="77777777" w:rsidR="00375D00" w:rsidRPr="003A09E1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005E4E18" w14:textId="7F038979" w:rsidR="00375D00" w:rsidRDefault="00375D00" w:rsidP="00375D00">
            <w:pPr>
              <w:pStyle w:val="LongerStyle"/>
            </w:pPr>
            <w:r>
              <w:t xml:space="preserve">(c)     </w:t>
            </w:r>
            <w:r w:rsidR="000474F7">
              <w:t>What is the probability that one card is D with either A or B in any order?</w:t>
            </w:r>
          </w:p>
          <w:p w14:paraId="771727C4" w14:textId="77777777" w:rsidR="00375D00" w:rsidRDefault="00375D00" w:rsidP="00375D00"/>
          <w:p w14:paraId="4E5D7CC5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73886110" w14:textId="77777777" w:rsidR="00375D00" w:rsidRDefault="00375D00" w:rsidP="00375D00"/>
          <w:p w14:paraId="678B0F61" w14:textId="5200984D" w:rsidR="00375D00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5CD9FD57" w14:textId="282B860B" w:rsidR="00375D00" w:rsidRPr="003A09E1" w:rsidRDefault="000474F7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75D00" w:rsidRPr="003A09E1" w14:paraId="1326C893" w14:textId="77777777" w:rsidTr="007E3FD1">
        <w:trPr>
          <w:cantSplit/>
          <w:trHeight w:val="851"/>
        </w:trPr>
        <w:tc>
          <w:tcPr>
            <w:tcW w:w="567" w:type="dxa"/>
            <w:shd w:val="clear" w:color="auto" w:fill="F2DBDB" w:themeFill="accent2" w:themeFillTint="33"/>
          </w:tcPr>
          <w:p w14:paraId="64F72548" w14:textId="20942701" w:rsidR="00375D00" w:rsidRPr="003A09E1" w:rsidRDefault="00375D00" w:rsidP="000474F7">
            <w:pPr>
              <w:contextualSpacing/>
            </w:pPr>
          </w:p>
        </w:tc>
        <w:tc>
          <w:tcPr>
            <w:tcW w:w="9007" w:type="dxa"/>
          </w:tcPr>
          <w:p w14:paraId="7BDF949E" w14:textId="1E8D0431" w:rsidR="00375D00" w:rsidRDefault="000474F7" w:rsidP="00375D00">
            <w:pPr>
              <w:pStyle w:val="LongerStyle"/>
            </w:pPr>
            <w:r>
              <w:t>(d</w:t>
            </w:r>
            <w:r w:rsidR="00375D00">
              <w:t xml:space="preserve">)      </w:t>
            </w:r>
            <w:r>
              <w:t>Given that the first card is not C, what is the probability that the two cards are A and B in any order?</w:t>
            </w:r>
          </w:p>
          <w:p w14:paraId="2436BDD6" w14:textId="77777777" w:rsidR="00375D00" w:rsidRDefault="00375D00" w:rsidP="00375D00"/>
          <w:p w14:paraId="631D72F0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7BCF43DD" w14:textId="77777777" w:rsidR="00375D00" w:rsidRDefault="00375D00" w:rsidP="00375D00"/>
          <w:p w14:paraId="785E343D" w14:textId="596B7DF4" w:rsidR="00375D00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5106F661" w14:textId="28C21D5A" w:rsidR="00375D00" w:rsidRPr="003A09E1" w:rsidRDefault="000474F7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75D00" w:rsidRPr="00A417C8" w14:paraId="63CB1B6C" w14:textId="77777777" w:rsidTr="007E3FD1">
        <w:trPr>
          <w:cantSplit/>
          <w:trHeight w:val="851"/>
        </w:trPr>
        <w:tc>
          <w:tcPr>
            <w:tcW w:w="567" w:type="dxa"/>
            <w:shd w:val="clear" w:color="auto" w:fill="FFFF99"/>
          </w:tcPr>
          <w:p w14:paraId="6EF4F6B9" w14:textId="6FE4C580" w:rsidR="00375D00" w:rsidRPr="00A417C8" w:rsidRDefault="001A52BD" w:rsidP="00375D00">
            <w:pPr>
              <w:ind w:left="57"/>
              <w:contextualSpacing/>
            </w:pPr>
            <w:r>
              <w:t>4</w:t>
            </w:r>
            <w:r w:rsidR="00375D00" w:rsidRPr="00A417C8">
              <w:t>.</w:t>
            </w:r>
          </w:p>
        </w:tc>
        <w:tc>
          <w:tcPr>
            <w:tcW w:w="9007" w:type="dxa"/>
          </w:tcPr>
          <w:p w14:paraId="5FC95CE2" w14:textId="31E23BC1" w:rsidR="00375D00" w:rsidRDefault="00375D00" w:rsidP="00375D00">
            <w:pPr>
              <w:pStyle w:val="LongerStyle"/>
            </w:pPr>
            <w:r>
              <w:t>(a)      Four swimmers</w:t>
            </w:r>
            <w:r w:rsidR="001A52BD">
              <w:t>; Jackie, Katie</w:t>
            </w:r>
            <w:r>
              <w:t xml:space="preserve">, Leanne and Margaret; </w:t>
            </w:r>
            <w:r w:rsidR="000474F7">
              <w:t xml:space="preserve">competed in </w:t>
            </w:r>
            <w:r w:rsidR="001A52BD">
              <w:t>two</w:t>
            </w:r>
            <w:r w:rsidR="000474F7">
              <w:t xml:space="preserve"> race</w:t>
            </w:r>
            <w:r w:rsidR="001A52BD">
              <w:t>s</w:t>
            </w:r>
            <w:r>
              <w:t xml:space="preserve"> in which they were the only competitors.  </w:t>
            </w:r>
          </w:p>
          <w:p w14:paraId="50698C6F" w14:textId="4847BF67" w:rsidR="000474F7" w:rsidRDefault="000474F7" w:rsidP="00375D00">
            <w:pPr>
              <w:pStyle w:val="LongerStyle"/>
            </w:pPr>
          </w:p>
          <w:p w14:paraId="4AFD3E17" w14:textId="433A7B93" w:rsidR="00375D00" w:rsidRDefault="000474F7" w:rsidP="00375D00">
            <w:r>
              <w:t xml:space="preserve">          Draw a tree diagram to show the possible </w:t>
            </w:r>
            <w:r w:rsidR="001A52BD">
              <w:t>winners of the two races</w:t>
            </w:r>
            <w:r>
              <w:t>.</w:t>
            </w:r>
          </w:p>
          <w:p w14:paraId="7043D916" w14:textId="05333276" w:rsidR="00375D00" w:rsidRDefault="00375D00" w:rsidP="00375D00"/>
          <w:p w14:paraId="584C765A" w14:textId="18238095" w:rsidR="00375D00" w:rsidRDefault="00607FD0" w:rsidP="00375D00">
            <w:pPr>
              <w:pStyle w:val="Longer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2336" behindDoc="0" locked="0" layoutInCell="1" allowOverlap="1" wp14:anchorId="2214E99E" wp14:editId="29CC5425">
                  <wp:simplePos x="0" y="0"/>
                  <wp:positionH relativeFrom="column">
                    <wp:posOffset>4527941</wp:posOffset>
                  </wp:positionH>
                  <wp:positionV relativeFrom="paragraph">
                    <wp:posOffset>146929</wp:posOffset>
                  </wp:positionV>
                  <wp:extent cx="1108675" cy="1664677"/>
                  <wp:effectExtent l="0" t="0" r="0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hutterstock_109793315 Swimmer 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675" cy="166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8653B22" w14:textId="77777777" w:rsidR="000474F7" w:rsidRDefault="000474F7" w:rsidP="00375D00">
            <w:pPr>
              <w:pStyle w:val="LongerStyle"/>
            </w:pPr>
          </w:p>
          <w:p w14:paraId="2E9A3210" w14:textId="77777777" w:rsidR="000474F7" w:rsidRDefault="000474F7" w:rsidP="00375D00">
            <w:pPr>
              <w:pStyle w:val="LongerStyle"/>
            </w:pPr>
          </w:p>
          <w:p w14:paraId="6C7F57D1" w14:textId="77777777" w:rsidR="000474F7" w:rsidRDefault="000474F7" w:rsidP="00375D00">
            <w:pPr>
              <w:pStyle w:val="LongerStyle"/>
            </w:pPr>
          </w:p>
          <w:p w14:paraId="6C58DC1E" w14:textId="77777777" w:rsidR="000474F7" w:rsidRDefault="000474F7" w:rsidP="00375D00">
            <w:pPr>
              <w:pStyle w:val="LongerStyle"/>
            </w:pPr>
          </w:p>
          <w:p w14:paraId="28015A05" w14:textId="77777777" w:rsidR="000474F7" w:rsidRDefault="000474F7" w:rsidP="00375D00">
            <w:pPr>
              <w:pStyle w:val="LongerStyle"/>
            </w:pPr>
          </w:p>
          <w:p w14:paraId="56E733AD" w14:textId="77777777" w:rsidR="000474F7" w:rsidRDefault="000474F7" w:rsidP="00375D00">
            <w:pPr>
              <w:pStyle w:val="LongerStyle"/>
            </w:pPr>
          </w:p>
          <w:p w14:paraId="7EB66715" w14:textId="77777777" w:rsidR="000474F7" w:rsidRDefault="000474F7" w:rsidP="00375D00">
            <w:pPr>
              <w:pStyle w:val="LongerStyle"/>
            </w:pPr>
          </w:p>
          <w:p w14:paraId="369D9EC5" w14:textId="77777777" w:rsidR="000474F7" w:rsidRDefault="000474F7" w:rsidP="00375D00">
            <w:pPr>
              <w:pStyle w:val="LongerStyle"/>
            </w:pPr>
          </w:p>
          <w:p w14:paraId="57E0B512" w14:textId="77777777" w:rsidR="000474F7" w:rsidRDefault="000474F7" w:rsidP="00375D00">
            <w:pPr>
              <w:pStyle w:val="LongerStyle"/>
            </w:pPr>
          </w:p>
          <w:p w14:paraId="628F54A5" w14:textId="77777777" w:rsidR="000474F7" w:rsidRDefault="000474F7" w:rsidP="00375D00">
            <w:pPr>
              <w:pStyle w:val="LongerStyle"/>
            </w:pPr>
          </w:p>
          <w:p w14:paraId="2FAF275E" w14:textId="77777777" w:rsidR="000474F7" w:rsidRDefault="000474F7" w:rsidP="00375D00">
            <w:pPr>
              <w:pStyle w:val="LongerStyle"/>
            </w:pPr>
          </w:p>
          <w:p w14:paraId="46A9FBD6" w14:textId="7C3D5756" w:rsidR="000474F7" w:rsidRPr="00B405DD" w:rsidRDefault="000474F7" w:rsidP="00375D00">
            <w:pPr>
              <w:pStyle w:val="LongerStyle"/>
            </w:pPr>
          </w:p>
        </w:tc>
        <w:tc>
          <w:tcPr>
            <w:tcW w:w="1166" w:type="dxa"/>
          </w:tcPr>
          <w:p w14:paraId="022F187D" w14:textId="6D860A6D" w:rsidR="00375D00" w:rsidRPr="00A417C8" w:rsidRDefault="000474F7" w:rsidP="00375D00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375D00" w:rsidRPr="00A417C8" w14:paraId="3404BF01" w14:textId="77777777" w:rsidTr="007E3FD1">
        <w:trPr>
          <w:cantSplit/>
          <w:trHeight w:val="851"/>
        </w:trPr>
        <w:tc>
          <w:tcPr>
            <w:tcW w:w="567" w:type="dxa"/>
            <w:shd w:val="clear" w:color="auto" w:fill="FFFF99"/>
          </w:tcPr>
          <w:p w14:paraId="01E7D7EE" w14:textId="77777777" w:rsidR="00375D00" w:rsidRPr="00A417C8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5EE22131" w14:textId="08724ABB" w:rsidR="00375D00" w:rsidRDefault="00375D00" w:rsidP="00375D00">
            <w:pPr>
              <w:pStyle w:val="LongerStyle"/>
            </w:pPr>
            <w:r>
              <w:t xml:space="preserve">(b)     </w:t>
            </w:r>
            <w:r w:rsidR="000474F7">
              <w:t>What is the probability that Margaret wins</w:t>
            </w:r>
            <w:r w:rsidR="001A52BD">
              <w:t xml:space="preserve"> the first race</w:t>
            </w:r>
            <w:r w:rsidR="000474F7">
              <w:t xml:space="preserve"> and Leanne</w:t>
            </w:r>
            <w:r w:rsidR="001A52BD">
              <w:t xml:space="preserve"> wins the second race</w:t>
            </w:r>
            <w:r w:rsidR="000474F7">
              <w:t>?</w:t>
            </w:r>
          </w:p>
          <w:p w14:paraId="24203ADB" w14:textId="77777777" w:rsidR="00375D00" w:rsidRDefault="00375D00" w:rsidP="00375D00"/>
          <w:p w14:paraId="037EA62D" w14:textId="77777777" w:rsidR="00375D00" w:rsidRDefault="00375D00" w:rsidP="00375D00"/>
          <w:p w14:paraId="2CB9ABD2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6A0155DA" w14:textId="77777777" w:rsidR="00375D00" w:rsidRDefault="00375D00" w:rsidP="00375D00"/>
          <w:p w14:paraId="365379D6" w14:textId="50477FBC" w:rsidR="00375D00" w:rsidRPr="00B405DD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3B75DF4F" w14:textId="62DB57B7" w:rsidR="00375D00" w:rsidRPr="00A417C8" w:rsidRDefault="00607FD0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75D00" w:rsidRPr="00A417C8" w14:paraId="18C81FD2" w14:textId="77777777" w:rsidTr="007E3FD1">
        <w:trPr>
          <w:cantSplit/>
          <w:trHeight w:val="851"/>
        </w:trPr>
        <w:tc>
          <w:tcPr>
            <w:tcW w:w="567" w:type="dxa"/>
            <w:shd w:val="clear" w:color="auto" w:fill="FFFF99"/>
          </w:tcPr>
          <w:p w14:paraId="35205305" w14:textId="77777777" w:rsidR="00375D00" w:rsidRPr="00A417C8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61FC2C95" w14:textId="5E567EF5" w:rsidR="00375D00" w:rsidRDefault="00375D00" w:rsidP="00375D00">
            <w:pPr>
              <w:pStyle w:val="LongerStyle"/>
            </w:pPr>
            <w:r>
              <w:t xml:space="preserve">(c)     </w:t>
            </w:r>
            <w:r w:rsidR="000474F7">
              <w:t>W</w:t>
            </w:r>
            <w:r w:rsidR="001A52BD">
              <w:t xml:space="preserve">hat is the probability that Jackie and Katie </w:t>
            </w:r>
            <w:r w:rsidR="007D28CC">
              <w:t>both win a race</w:t>
            </w:r>
            <w:r w:rsidR="001A52BD">
              <w:t>?</w:t>
            </w:r>
            <w:r w:rsidR="000474F7">
              <w:t xml:space="preserve"> </w:t>
            </w:r>
          </w:p>
          <w:p w14:paraId="22472F71" w14:textId="77777777" w:rsidR="00375D00" w:rsidRDefault="00375D00" w:rsidP="00375D00"/>
          <w:p w14:paraId="1FF3B754" w14:textId="77777777" w:rsidR="00375D00" w:rsidRDefault="00375D00" w:rsidP="00375D00"/>
          <w:p w14:paraId="63CCCA9C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4285AC3F" w14:textId="77777777" w:rsidR="00375D00" w:rsidRDefault="00375D00" w:rsidP="00375D00"/>
          <w:p w14:paraId="341DAF7F" w14:textId="1D2DC41B" w:rsidR="00375D00" w:rsidRPr="00B405DD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71E27C51" w14:textId="13C0E55E" w:rsidR="00375D00" w:rsidRPr="00A417C8" w:rsidRDefault="00607FD0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75D00" w:rsidRPr="00A417C8" w14:paraId="4CFB7548" w14:textId="77777777" w:rsidTr="007E3FD1">
        <w:trPr>
          <w:cantSplit/>
          <w:trHeight w:val="851"/>
        </w:trPr>
        <w:tc>
          <w:tcPr>
            <w:tcW w:w="567" w:type="dxa"/>
            <w:shd w:val="clear" w:color="auto" w:fill="F2DBDB" w:themeFill="accent2" w:themeFillTint="33"/>
          </w:tcPr>
          <w:p w14:paraId="50798072" w14:textId="7709F627" w:rsidR="00375D00" w:rsidRPr="00A417C8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7B537F6F" w14:textId="4EA3F009" w:rsidR="00375D00" w:rsidRDefault="001A52BD" w:rsidP="00375D00">
            <w:pPr>
              <w:pStyle w:val="LongerStyle"/>
            </w:pPr>
            <w:r>
              <w:t>(d</w:t>
            </w:r>
            <w:r w:rsidR="00375D00">
              <w:t xml:space="preserve">)      </w:t>
            </w:r>
            <w:r w:rsidR="00607FD0">
              <w:t xml:space="preserve">Given that Jackie wins </w:t>
            </w:r>
            <w:r w:rsidR="007D28CC">
              <w:t xml:space="preserve">at least </w:t>
            </w:r>
            <w:r w:rsidR="00607FD0">
              <w:t>one of the races, what is the probability that Margaret wins the other?</w:t>
            </w:r>
          </w:p>
          <w:p w14:paraId="4D4CBC9C" w14:textId="77777777" w:rsidR="00375D00" w:rsidRDefault="00375D00" w:rsidP="00375D00"/>
          <w:p w14:paraId="13EC8D1C" w14:textId="77777777" w:rsidR="00375D00" w:rsidRDefault="00375D00" w:rsidP="00375D00"/>
          <w:p w14:paraId="74EE15E1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6CCA471B" w14:textId="77777777" w:rsidR="00375D00" w:rsidRDefault="00375D00" w:rsidP="00375D00"/>
          <w:p w14:paraId="6041885A" w14:textId="2716C614" w:rsidR="00375D00" w:rsidRPr="00B405DD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4D18D6F6" w14:textId="6A2C117A" w:rsidR="00375D00" w:rsidRPr="00A417C8" w:rsidRDefault="00607FD0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607FD0" w:rsidRPr="00A417C8" w14:paraId="0B72B820" w14:textId="77777777" w:rsidTr="007E3FD1">
        <w:trPr>
          <w:cantSplit/>
          <w:trHeight w:val="851"/>
        </w:trPr>
        <w:tc>
          <w:tcPr>
            <w:tcW w:w="567" w:type="dxa"/>
            <w:shd w:val="clear" w:color="auto" w:fill="FFCCCC"/>
          </w:tcPr>
          <w:p w14:paraId="68474921" w14:textId="7483A124" w:rsidR="00607FD0" w:rsidRDefault="00607FD0" w:rsidP="00375D00">
            <w:pPr>
              <w:ind w:left="57"/>
              <w:contextualSpacing/>
            </w:pPr>
            <w:r>
              <w:t>5</w:t>
            </w:r>
            <w:r w:rsidRPr="00A417C8">
              <w:t>.</w:t>
            </w:r>
          </w:p>
        </w:tc>
        <w:tc>
          <w:tcPr>
            <w:tcW w:w="9007" w:type="dxa"/>
          </w:tcPr>
          <w:p w14:paraId="329044E5" w14:textId="6B5CDF89" w:rsidR="00607FD0" w:rsidRDefault="00210B9B" w:rsidP="00375D00">
            <w:pPr>
              <w:pStyle w:val="LongerStyle"/>
            </w:pPr>
            <w:r>
              <w:t>(a)</w:t>
            </w:r>
            <w:r w:rsidR="00607FD0">
              <w:t xml:space="preserve">     An election is to be held among four committee me</w:t>
            </w:r>
            <w:r>
              <w:t>mbers for the</w:t>
            </w:r>
            <w:r w:rsidR="00607FD0">
              <w:t xml:space="preserve"> positions of President and Vice-president.</w:t>
            </w:r>
            <w:r w:rsidR="001455E3">
              <w:t xml:space="preserve"> The committee has two male members William and</w:t>
            </w:r>
            <w:r w:rsidR="00607FD0">
              <w:t xml:space="preserve"> Yosef and</w:t>
            </w:r>
            <w:r w:rsidR="001455E3">
              <w:t xml:space="preserve"> two female members Xanthe and</w:t>
            </w:r>
            <w:r w:rsidR="00607FD0">
              <w:t xml:space="preserve"> Zoe.</w:t>
            </w:r>
          </w:p>
          <w:p w14:paraId="53E77CC5" w14:textId="77777777" w:rsidR="00210B9B" w:rsidRDefault="00210B9B" w:rsidP="00375D00">
            <w:pPr>
              <w:pStyle w:val="LongerStyle"/>
            </w:pPr>
          </w:p>
          <w:p w14:paraId="66880DC9" w14:textId="4A96F811" w:rsidR="00607FD0" w:rsidRDefault="00210B9B" w:rsidP="00375D00">
            <w:pPr>
              <w:pStyle w:val="LongerStyle"/>
            </w:pPr>
            <w:r>
              <w:t xml:space="preserve">          Draw a tree diagram to show the possible way</w:t>
            </w:r>
            <w:r w:rsidR="00AA5739">
              <w:t>s that</w:t>
            </w:r>
            <w:r>
              <w:t xml:space="preserve"> the two positions can be filled.</w:t>
            </w:r>
          </w:p>
          <w:p w14:paraId="0C85D24E" w14:textId="0F5F5968" w:rsidR="00210B9B" w:rsidRDefault="00AA5739" w:rsidP="00375D00">
            <w:pPr>
              <w:pStyle w:val="Longer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6432" behindDoc="0" locked="0" layoutInCell="1" allowOverlap="1" wp14:anchorId="1C4C279A" wp14:editId="362F363F">
                  <wp:simplePos x="0" y="0"/>
                  <wp:positionH relativeFrom="column">
                    <wp:posOffset>3650469</wp:posOffset>
                  </wp:positionH>
                  <wp:positionV relativeFrom="paragraph">
                    <wp:posOffset>82111</wp:posOffset>
                  </wp:positionV>
                  <wp:extent cx="1940170" cy="1294093"/>
                  <wp:effectExtent l="0" t="0" r="3175" b="1905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EETING shutterstock_124546972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170" cy="129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4E1BE99" w14:textId="48F1FF91" w:rsidR="00210B9B" w:rsidRDefault="00210B9B" w:rsidP="00375D00">
            <w:pPr>
              <w:pStyle w:val="LongerStyle"/>
            </w:pPr>
          </w:p>
          <w:p w14:paraId="6359B943" w14:textId="77777777" w:rsidR="00210B9B" w:rsidRDefault="00210B9B" w:rsidP="00375D00">
            <w:pPr>
              <w:pStyle w:val="LongerStyle"/>
            </w:pPr>
          </w:p>
          <w:p w14:paraId="4C40E235" w14:textId="77777777" w:rsidR="00AA5739" w:rsidRDefault="00AA5739" w:rsidP="00375D00">
            <w:pPr>
              <w:pStyle w:val="LongerStyle"/>
            </w:pPr>
          </w:p>
          <w:p w14:paraId="7032E47E" w14:textId="77777777" w:rsidR="00AA5739" w:rsidRDefault="00AA5739" w:rsidP="00375D00">
            <w:pPr>
              <w:pStyle w:val="LongerStyle"/>
            </w:pPr>
          </w:p>
          <w:p w14:paraId="6B749C6C" w14:textId="77777777" w:rsidR="00AA5739" w:rsidRDefault="00AA5739" w:rsidP="00375D00">
            <w:pPr>
              <w:pStyle w:val="LongerStyle"/>
            </w:pPr>
          </w:p>
          <w:p w14:paraId="73A1D5BD" w14:textId="77777777" w:rsidR="00AA5739" w:rsidRDefault="00AA5739" w:rsidP="00375D00">
            <w:pPr>
              <w:pStyle w:val="LongerStyle"/>
            </w:pPr>
          </w:p>
          <w:p w14:paraId="2291B344" w14:textId="77777777" w:rsidR="00AA5739" w:rsidRDefault="00AA5739" w:rsidP="00375D00">
            <w:pPr>
              <w:pStyle w:val="LongerStyle"/>
            </w:pPr>
          </w:p>
          <w:p w14:paraId="04253CB3" w14:textId="77777777" w:rsidR="00210B9B" w:rsidRDefault="00210B9B" w:rsidP="00375D00">
            <w:pPr>
              <w:pStyle w:val="LongerStyle"/>
            </w:pPr>
          </w:p>
          <w:p w14:paraId="23964E16" w14:textId="77777777" w:rsidR="00210B9B" w:rsidRDefault="00210B9B" w:rsidP="00375D00">
            <w:pPr>
              <w:pStyle w:val="LongerStyle"/>
            </w:pPr>
          </w:p>
          <w:p w14:paraId="583E582A" w14:textId="77777777" w:rsidR="00210B9B" w:rsidRDefault="00210B9B" w:rsidP="00375D00">
            <w:pPr>
              <w:pStyle w:val="LongerStyle"/>
            </w:pPr>
          </w:p>
          <w:p w14:paraId="6AC9299C" w14:textId="77777777" w:rsidR="00210B9B" w:rsidRDefault="00210B9B" w:rsidP="00375D00">
            <w:pPr>
              <w:pStyle w:val="LongerStyle"/>
            </w:pPr>
          </w:p>
          <w:p w14:paraId="11CD68F5" w14:textId="77777777" w:rsidR="00210B9B" w:rsidRDefault="00210B9B" w:rsidP="00375D00">
            <w:pPr>
              <w:pStyle w:val="LongerStyle"/>
            </w:pPr>
          </w:p>
        </w:tc>
        <w:tc>
          <w:tcPr>
            <w:tcW w:w="1166" w:type="dxa"/>
          </w:tcPr>
          <w:p w14:paraId="10403D0C" w14:textId="5044171C" w:rsidR="00607FD0" w:rsidRPr="00A417C8" w:rsidRDefault="00A96C2A" w:rsidP="00375D00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375D00" w:rsidRPr="00A417C8" w14:paraId="2954D3DF" w14:textId="77777777" w:rsidTr="007E3FD1">
        <w:trPr>
          <w:cantSplit/>
          <w:trHeight w:val="851"/>
        </w:trPr>
        <w:tc>
          <w:tcPr>
            <w:tcW w:w="567" w:type="dxa"/>
            <w:shd w:val="clear" w:color="auto" w:fill="FFCCCC"/>
          </w:tcPr>
          <w:p w14:paraId="7460D407" w14:textId="7F477C97" w:rsidR="00375D00" w:rsidRPr="00A417C8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65CCA24D" w14:textId="690BA65F" w:rsidR="00375D00" w:rsidRDefault="00AA5739" w:rsidP="00375D00">
            <w:pPr>
              <w:pStyle w:val="LongerStyle"/>
            </w:pPr>
            <w:r>
              <w:t>(b</w:t>
            </w:r>
            <w:r w:rsidR="00375D00">
              <w:t xml:space="preserve">)      </w:t>
            </w:r>
            <w:r>
              <w:t>What is the probability that William and Xanthe fill the two positions?</w:t>
            </w:r>
          </w:p>
          <w:p w14:paraId="71300408" w14:textId="77777777" w:rsidR="00375D00" w:rsidRDefault="00375D00" w:rsidP="00375D00"/>
          <w:p w14:paraId="5A17AD67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5964240E" w14:textId="77777777" w:rsidR="00375D00" w:rsidRDefault="00375D00" w:rsidP="00375D00"/>
          <w:p w14:paraId="41B30595" w14:textId="71C80C8B" w:rsidR="00375D00" w:rsidRPr="00B405DD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0BE9F47B" w14:textId="5F37618A" w:rsidR="00375D00" w:rsidRPr="00A417C8" w:rsidRDefault="00A96C2A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75D00" w:rsidRPr="00A417C8" w14:paraId="68DE89B2" w14:textId="77777777" w:rsidTr="007E3FD1">
        <w:trPr>
          <w:cantSplit/>
          <w:trHeight w:val="851"/>
        </w:trPr>
        <w:tc>
          <w:tcPr>
            <w:tcW w:w="567" w:type="dxa"/>
            <w:shd w:val="clear" w:color="auto" w:fill="FFCCCC"/>
          </w:tcPr>
          <w:p w14:paraId="3650ECE7" w14:textId="77777777" w:rsidR="00375D00" w:rsidRPr="00A417C8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7372FBD4" w14:textId="07650016" w:rsidR="00375D00" w:rsidRDefault="00AA5739" w:rsidP="00375D00">
            <w:pPr>
              <w:pStyle w:val="LongerStyle"/>
            </w:pPr>
            <w:r>
              <w:t>(c</w:t>
            </w:r>
            <w:r w:rsidR="00375D00">
              <w:t xml:space="preserve">)       </w:t>
            </w:r>
            <w:r>
              <w:t>What is the probability that the preside</w:t>
            </w:r>
            <w:r w:rsidR="001455E3">
              <w:t>nt and vice president are both the same gender?</w:t>
            </w:r>
          </w:p>
          <w:p w14:paraId="6AF0D3C0" w14:textId="77777777" w:rsidR="00375D00" w:rsidRDefault="00375D00" w:rsidP="00375D00"/>
          <w:p w14:paraId="33F8549A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58D2687E" w14:textId="77777777" w:rsidR="00375D00" w:rsidRDefault="00375D00" w:rsidP="00375D00"/>
          <w:p w14:paraId="599D1A0E" w14:textId="1AFF8DBB" w:rsidR="00375D00" w:rsidRPr="00B405DD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7AFD7781" w14:textId="6AA5D933" w:rsidR="00375D00" w:rsidRPr="00A417C8" w:rsidRDefault="00A96C2A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75D00" w:rsidRPr="00A417C8" w14:paraId="3FCFE19E" w14:textId="77777777" w:rsidTr="007E3FD1">
        <w:trPr>
          <w:cantSplit/>
          <w:trHeight w:val="851"/>
        </w:trPr>
        <w:tc>
          <w:tcPr>
            <w:tcW w:w="567" w:type="dxa"/>
            <w:shd w:val="clear" w:color="auto" w:fill="FFCCCC"/>
          </w:tcPr>
          <w:p w14:paraId="3C5558FE" w14:textId="77777777" w:rsidR="00375D00" w:rsidRPr="00A417C8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78AB5E8B" w14:textId="5CEB8417" w:rsidR="001455E3" w:rsidRDefault="001455E3" w:rsidP="001455E3">
            <w:pPr>
              <w:pStyle w:val="LongerStyle"/>
            </w:pPr>
            <w:r>
              <w:t>(d</w:t>
            </w:r>
            <w:r w:rsidR="00375D00">
              <w:t xml:space="preserve">)     </w:t>
            </w:r>
            <w:r>
              <w:t>Given that William is not elected as president, what is the probability that the president and vice president are both the same gender?</w:t>
            </w:r>
          </w:p>
          <w:p w14:paraId="71D47FAF" w14:textId="77777777" w:rsidR="00375D00" w:rsidRDefault="00375D00" w:rsidP="00375D00"/>
          <w:p w14:paraId="003361BA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4E38C781" w14:textId="77777777" w:rsidR="00375D00" w:rsidRDefault="00375D00" w:rsidP="00375D00"/>
          <w:p w14:paraId="3143CE42" w14:textId="734A7CC6" w:rsidR="00375D00" w:rsidRPr="00B405DD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114C867B" w14:textId="778A7335" w:rsidR="00375D00" w:rsidRPr="00A417C8" w:rsidRDefault="00A96C2A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1455E3" w:rsidRPr="00A417C8" w14:paraId="36FC5457" w14:textId="77777777" w:rsidTr="007E3FD1">
        <w:trPr>
          <w:cantSplit/>
          <w:trHeight w:val="851"/>
        </w:trPr>
        <w:tc>
          <w:tcPr>
            <w:tcW w:w="567" w:type="dxa"/>
            <w:shd w:val="clear" w:color="auto" w:fill="FFCCCC"/>
          </w:tcPr>
          <w:p w14:paraId="656AADCC" w14:textId="482D06B0" w:rsidR="001455E3" w:rsidRDefault="001455E3" w:rsidP="00375D00">
            <w:pPr>
              <w:ind w:left="57"/>
              <w:contextualSpacing/>
            </w:pPr>
            <w:r>
              <w:t>6</w:t>
            </w:r>
            <w:r w:rsidRPr="00A417C8">
              <w:t>.</w:t>
            </w:r>
          </w:p>
        </w:tc>
        <w:tc>
          <w:tcPr>
            <w:tcW w:w="9007" w:type="dxa"/>
          </w:tcPr>
          <w:p w14:paraId="02667485" w14:textId="57DAF960" w:rsidR="001455E3" w:rsidRDefault="001455E3" w:rsidP="00375D00">
            <w:pPr>
              <w:pStyle w:val="LongerStyle"/>
            </w:pPr>
            <w:r>
              <w:t xml:space="preserve">         The Venn diagr</w:t>
            </w:r>
            <w:r w:rsidR="00D005D8">
              <w:t>am shows the number of songs in different musical</w:t>
            </w:r>
            <w:r>
              <w:t xml:space="preserve"> styles played by a band called The Lonesome.</w:t>
            </w:r>
          </w:p>
          <w:p w14:paraId="7374EF76" w14:textId="52A2A34B" w:rsidR="001455E3" w:rsidRDefault="00B645EF" w:rsidP="00375D00">
            <w:pPr>
              <w:pStyle w:val="LongerStyle"/>
            </w:pPr>
            <w:r>
              <w:rPr>
                <w:noProof/>
                <w:lang w:eastAsia="en-AU"/>
              </w:rPr>
              <w:object w:dxaOrig="1440" w:dyaOrig="1440" w14:anchorId="023A8418">
                <v:shape id="_x0000_s1027" type="#_x0000_t75" style="position:absolute;left:0;text-align:left;margin-left:64.6pt;margin-top:9.75pt;width:207.15pt;height:133.3pt;z-index:251892736;mso-position-horizontal-relative:text;mso-position-vertical-relative:text">
                  <v:imagedata r:id="rId14" o:title=""/>
                </v:shape>
                <o:OLEObject Type="Embed" ProgID="FXDraw3.Document" ShapeID="_x0000_s1027" DrawAspect="Content" ObjectID="_1460100932" r:id="rId15"/>
              </w:object>
            </w:r>
          </w:p>
          <w:p w14:paraId="69ABE344" w14:textId="1F6F4640" w:rsidR="001455E3" w:rsidRDefault="001455E3" w:rsidP="00375D00">
            <w:pPr>
              <w:pStyle w:val="LongerStyle"/>
            </w:pPr>
          </w:p>
          <w:p w14:paraId="5E154489" w14:textId="77777777" w:rsidR="001455E3" w:rsidRDefault="001455E3" w:rsidP="00375D00">
            <w:pPr>
              <w:pStyle w:val="LongerStyle"/>
            </w:pPr>
          </w:p>
          <w:p w14:paraId="70F313F5" w14:textId="77777777" w:rsidR="001455E3" w:rsidRDefault="001455E3" w:rsidP="00375D00">
            <w:pPr>
              <w:pStyle w:val="LongerStyle"/>
            </w:pPr>
          </w:p>
          <w:p w14:paraId="38519631" w14:textId="77777777" w:rsidR="001455E3" w:rsidRDefault="001455E3" w:rsidP="00375D00">
            <w:pPr>
              <w:pStyle w:val="LongerStyle"/>
            </w:pPr>
          </w:p>
          <w:p w14:paraId="2CFB96C4" w14:textId="77777777" w:rsidR="001455E3" w:rsidRDefault="001455E3" w:rsidP="00375D00">
            <w:pPr>
              <w:pStyle w:val="LongerStyle"/>
            </w:pPr>
          </w:p>
          <w:p w14:paraId="4AD3A330" w14:textId="19DD1CB2" w:rsidR="001455E3" w:rsidRDefault="001455E3" w:rsidP="00375D00">
            <w:pPr>
              <w:pStyle w:val="LongerStyle"/>
            </w:pPr>
          </w:p>
          <w:p w14:paraId="342834F1" w14:textId="77777777" w:rsidR="001455E3" w:rsidRDefault="001455E3" w:rsidP="00375D00">
            <w:pPr>
              <w:pStyle w:val="LongerStyle"/>
            </w:pPr>
          </w:p>
          <w:p w14:paraId="0583C67D" w14:textId="77777777" w:rsidR="001455E3" w:rsidRDefault="001455E3" w:rsidP="00375D00">
            <w:pPr>
              <w:pStyle w:val="LongerStyle"/>
            </w:pPr>
          </w:p>
          <w:p w14:paraId="2B626115" w14:textId="77777777" w:rsidR="001455E3" w:rsidRDefault="001455E3" w:rsidP="00375D00">
            <w:pPr>
              <w:pStyle w:val="LongerStyle"/>
            </w:pPr>
          </w:p>
          <w:p w14:paraId="489A452C" w14:textId="77777777" w:rsidR="001455E3" w:rsidRDefault="001455E3" w:rsidP="00375D00">
            <w:pPr>
              <w:pStyle w:val="LongerStyle"/>
            </w:pPr>
          </w:p>
        </w:tc>
        <w:tc>
          <w:tcPr>
            <w:tcW w:w="1166" w:type="dxa"/>
          </w:tcPr>
          <w:p w14:paraId="615C8F8F" w14:textId="77777777" w:rsidR="001455E3" w:rsidRPr="00A417C8" w:rsidRDefault="001455E3" w:rsidP="00375D00">
            <w:pPr>
              <w:jc w:val="center"/>
              <w:rPr>
                <w:b/>
              </w:rPr>
            </w:pPr>
          </w:p>
        </w:tc>
      </w:tr>
      <w:tr w:rsidR="00375D00" w:rsidRPr="00A417C8" w14:paraId="4FC1C425" w14:textId="77777777" w:rsidTr="007E3FD1">
        <w:trPr>
          <w:cantSplit/>
          <w:trHeight w:val="851"/>
        </w:trPr>
        <w:tc>
          <w:tcPr>
            <w:tcW w:w="567" w:type="dxa"/>
            <w:shd w:val="clear" w:color="auto" w:fill="FFFF99"/>
          </w:tcPr>
          <w:p w14:paraId="250F486F" w14:textId="6813758E" w:rsidR="00375D00" w:rsidRPr="00A417C8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2524F690" w14:textId="5AC5D508" w:rsidR="00375D00" w:rsidRDefault="00375D00" w:rsidP="00375D00">
            <w:pPr>
              <w:pStyle w:val="LongerStyle"/>
            </w:pPr>
            <w:r>
              <w:t>(a)</w:t>
            </w:r>
            <w:r w:rsidR="001455E3">
              <w:t xml:space="preserve">    </w:t>
            </w:r>
            <w:r>
              <w:t xml:space="preserve"> </w:t>
            </w:r>
            <w:r w:rsidR="00D005D8">
              <w:t>If one song is chosen at random, what is the probability that it is Bluegrass style?</w:t>
            </w:r>
          </w:p>
          <w:p w14:paraId="0FDC6DBB" w14:textId="77777777" w:rsidR="00375D00" w:rsidRDefault="00375D00" w:rsidP="00375D00"/>
          <w:p w14:paraId="166A672B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0B0493FF" w14:textId="77777777" w:rsidR="00375D00" w:rsidRDefault="00375D00" w:rsidP="00375D00"/>
          <w:p w14:paraId="565AA297" w14:textId="49AE5A07" w:rsidR="00375D00" w:rsidRPr="00B405DD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6E1C53A5" w14:textId="1572B7DC" w:rsidR="00375D00" w:rsidRPr="00A417C8" w:rsidRDefault="00A96C2A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75D00" w:rsidRPr="00A417C8" w14:paraId="692D6D1A" w14:textId="77777777" w:rsidTr="007E3FD1">
        <w:trPr>
          <w:cantSplit/>
          <w:trHeight w:val="851"/>
        </w:trPr>
        <w:tc>
          <w:tcPr>
            <w:tcW w:w="567" w:type="dxa"/>
            <w:shd w:val="clear" w:color="auto" w:fill="FFCCCC"/>
          </w:tcPr>
          <w:p w14:paraId="578EAC29" w14:textId="77777777" w:rsidR="00375D00" w:rsidRPr="00A417C8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39F2DEA2" w14:textId="40E58FC4" w:rsidR="00375D00" w:rsidRDefault="00375D00" w:rsidP="00375D00">
            <w:pPr>
              <w:pStyle w:val="LongerStyle"/>
            </w:pPr>
            <w:r>
              <w:t xml:space="preserve">(b)     </w:t>
            </w:r>
            <w:r w:rsidR="00D005D8">
              <w:t>If two songs are chosen at random, what is the probability that they are both Bluegrass style?</w:t>
            </w:r>
            <w:r>
              <w:t xml:space="preserve"> </w:t>
            </w:r>
          </w:p>
          <w:p w14:paraId="692B4F48" w14:textId="77777777" w:rsidR="00375D00" w:rsidRDefault="00375D00" w:rsidP="00375D00"/>
          <w:p w14:paraId="3D8D72B8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7676D674" w14:textId="77777777" w:rsidR="00375D00" w:rsidRDefault="00375D00" w:rsidP="00375D00"/>
          <w:p w14:paraId="176F903E" w14:textId="480E29A2" w:rsidR="00375D00" w:rsidRPr="00B405DD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2DFD4ADB" w14:textId="6D043348" w:rsidR="00375D00" w:rsidRPr="00A417C8" w:rsidRDefault="00A96C2A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75D00" w:rsidRPr="00A417C8" w14:paraId="195E30F0" w14:textId="77777777" w:rsidTr="007E3FD1">
        <w:trPr>
          <w:cantSplit/>
          <w:trHeight w:val="851"/>
        </w:trPr>
        <w:tc>
          <w:tcPr>
            <w:tcW w:w="567" w:type="dxa"/>
            <w:shd w:val="clear" w:color="auto" w:fill="FFCCCC"/>
          </w:tcPr>
          <w:p w14:paraId="0EBF6B78" w14:textId="77777777" w:rsidR="00375D00" w:rsidRPr="00A417C8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177DE05B" w14:textId="7005DCA1" w:rsidR="00375D00" w:rsidRDefault="00D005D8" w:rsidP="00D005D8">
            <w:pPr>
              <w:pStyle w:val="LongerStyle"/>
            </w:pPr>
            <w:r>
              <w:t xml:space="preserve">(c)     If two songs are chosen at random, what is the probability that </w:t>
            </w:r>
            <w:r w:rsidR="00634DCC">
              <w:t>they are not both</w:t>
            </w:r>
            <w:r>
              <w:t xml:space="preserve"> Bluegrass style?   </w:t>
            </w:r>
          </w:p>
          <w:p w14:paraId="5314C080" w14:textId="77777777" w:rsidR="00375D00" w:rsidRDefault="00375D00" w:rsidP="00375D00"/>
          <w:p w14:paraId="5E29C63D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03A706E7" w14:textId="77777777" w:rsidR="00375D00" w:rsidRDefault="00375D00" w:rsidP="00375D00"/>
          <w:p w14:paraId="608A9915" w14:textId="39C07F3F" w:rsidR="00375D00" w:rsidRPr="00B405DD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401FA733" w14:textId="5530527B" w:rsidR="00375D00" w:rsidRPr="00A417C8" w:rsidRDefault="00A96C2A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D005D8" w:rsidRPr="00A417C8" w14:paraId="63646501" w14:textId="77777777" w:rsidTr="007E3FD1">
        <w:trPr>
          <w:cantSplit/>
          <w:trHeight w:val="851"/>
        </w:trPr>
        <w:tc>
          <w:tcPr>
            <w:tcW w:w="567" w:type="dxa"/>
            <w:shd w:val="clear" w:color="auto" w:fill="FFCCCC"/>
          </w:tcPr>
          <w:p w14:paraId="6031FDA2" w14:textId="6702C67A" w:rsidR="00D005D8" w:rsidRPr="00A417C8" w:rsidRDefault="00D005D8" w:rsidP="00D005D8">
            <w:pPr>
              <w:contextualSpacing/>
            </w:pPr>
          </w:p>
        </w:tc>
        <w:tc>
          <w:tcPr>
            <w:tcW w:w="9007" w:type="dxa"/>
          </w:tcPr>
          <w:p w14:paraId="21940EAD" w14:textId="1E242CD9" w:rsidR="00D005D8" w:rsidRDefault="00D005D8" w:rsidP="00D005D8">
            <w:pPr>
              <w:pStyle w:val="LongerStyle"/>
            </w:pPr>
            <w:r>
              <w:t xml:space="preserve">(d)     If two Soul songs are chosen at random, what is the probability that they are also Bluegrass style?   </w:t>
            </w:r>
          </w:p>
          <w:p w14:paraId="4803B6B3" w14:textId="77777777" w:rsidR="00D005D8" w:rsidRDefault="00D005D8" w:rsidP="00D005D8"/>
          <w:p w14:paraId="5184BF2D" w14:textId="77777777" w:rsidR="00D005D8" w:rsidRDefault="00D005D8" w:rsidP="00D005D8">
            <w:r>
              <w:t>……………………………………………………………………………………………….</w:t>
            </w:r>
          </w:p>
          <w:p w14:paraId="6CA70C7E" w14:textId="77777777" w:rsidR="00D005D8" w:rsidRDefault="00D005D8" w:rsidP="00D005D8"/>
          <w:p w14:paraId="78DC16A6" w14:textId="5F97343C" w:rsidR="00D005D8" w:rsidRDefault="00D005D8" w:rsidP="00D005D8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2E5DE69A" w14:textId="39D9264E" w:rsidR="00D005D8" w:rsidRPr="00A417C8" w:rsidRDefault="00A96C2A" w:rsidP="00D005D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75D00" w:rsidRPr="00A417C8" w14:paraId="4FE78B65" w14:textId="77777777" w:rsidTr="007E3FD1">
        <w:trPr>
          <w:cantSplit/>
          <w:trHeight w:val="851"/>
        </w:trPr>
        <w:tc>
          <w:tcPr>
            <w:tcW w:w="567" w:type="dxa"/>
            <w:shd w:val="clear" w:color="auto" w:fill="FFCCCC"/>
          </w:tcPr>
          <w:p w14:paraId="340E4D5F" w14:textId="7F70B559" w:rsidR="00375D00" w:rsidRPr="00A417C8" w:rsidRDefault="00D005D8" w:rsidP="00375D00">
            <w:pPr>
              <w:ind w:left="57"/>
              <w:contextualSpacing/>
            </w:pPr>
            <w:r>
              <w:t>7</w:t>
            </w:r>
            <w:r w:rsidR="00375D00" w:rsidRPr="00A417C8">
              <w:t>.</w:t>
            </w:r>
          </w:p>
        </w:tc>
        <w:tc>
          <w:tcPr>
            <w:tcW w:w="9007" w:type="dxa"/>
          </w:tcPr>
          <w:p w14:paraId="58294C10" w14:textId="77777777" w:rsidR="00C63542" w:rsidRDefault="00375D00" w:rsidP="00375D00">
            <w:pPr>
              <w:pStyle w:val="LongerStyle"/>
            </w:pPr>
            <w:r>
              <w:t xml:space="preserve">(a) </w:t>
            </w:r>
            <w:r w:rsidR="00A96C2A">
              <w:t xml:space="preserve">    Rick, Steve and Terry run a company and must fill the positions of Manager, Secretary and Treasurer. </w:t>
            </w:r>
          </w:p>
          <w:p w14:paraId="28C3BCFB" w14:textId="71DE59D9" w:rsidR="00375D00" w:rsidRDefault="00C63542" w:rsidP="00375D00">
            <w:pPr>
              <w:pStyle w:val="LongerStyle"/>
            </w:pPr>
            <w:r>
              <w:t xml:space="preserve">          </w:t>
            </w:r>
            <w:r w:rsidR="006C319C">
              <w:t>Two different people must hold the positions of Manager and Secretary, but any one of them can be the Treasurer</w:t>
            </w:r>
            <w:r w:rsidR="00A96C2A">
              <w:t xml:space="preserve">. </w:t>
            </w:r>
            <w:r w:rsidR="00375D00">
              <w:t xml:space="preserve">     </w:t>
            </w:r>
          </w:p>
          <w:p w14:paraId="19DB6D53" w14:textId="77777777" w:rsidR="00A96C2A" w:rsidRPr="006C319C" w:rsidRDefault="00A96C2A" w:rsidP="00375D00">
            <w:pPr>
              <w:pStyle w:val="LongerStyle"/>
              <w:rPr>
                <w:sz w:val="16"/>
                <w:szCs w:val="16"/>
              </w:rPr>
            </w:pPr>
          </w:p>
          <w:p w14:paraId="11FDC4CC" w14:textId="45C24EDC" w:rsidR="00A96C2A" w:rsidRDefault="00A96C2A" w:rsidP="00375D00">
            <w:pPr>
              <w:pStyle w:val="LongerStyle"/>
            </w:pPr>
            <w:r>
              <w:t xml:space="preserve">         Complete the tree diagram to show the possible combinations of positions held.</w:t>
            </w:r>
          </w:p>
          <w:p w14:paraId="27DC56DA" w14:textId="77777777" w:rsidR="006C319C" w:rsidRPr="006C319C" w:rsidRDefault="006C319C" w:rsidP="00375D00">
            <w:pPr>
              <w:pStyle w:val="LongerStyle"/>
              <w:rPr>
                <w:sz w:val="16"/>
                <w:szCs w:val="16"/>
              </w:rPr>
            </w:pPr>
          </w:p>
          <w:p w14:paraId="23BB0949" w14:textId="05DBE174" w:rsidR="00375D00" w:rsidRDefault="006C319C" w:rsidP="00AF5BA6">
            <w:r>
              <w:object w:dxaOrig="7094" w:dyaOrig="6940" w14:anchorId="4B2E05B9">
                <v:shape id="_x0000_i1025" type="#_x0000_t75" style="width:263.3pt;height:258.15pt" o:ole="">
                  <v:imagedata r:id="rId16" o:title=""/>
                </v:shape>
                <o:OLEObject Type="Embed" ProgID="FXDraw3.Document" ShapeID="_x0000_i1025" DrawAspect="Content" ObjectID="_1460100903" r:id="rId17"/>
              </w:object>
            </w:r>
          </w:p>
        </w:tc>
        <w:tc>
          <w:tcPr>
            <w:tcW w:w="1166" w:type="dxa"/>
          </w:tcPr>
          <w:p w14:paraId="595FEBD7" w14:textId="4A5814CE" w:rsidR="00375D00" w:rsidRPr="00A417C8" w:rsidRDefault="00A96C2A" w:rsidP="00375D00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375D00" w:rsidRPr="00A417C8" w14:paraId="65C1E723" w14:textId="77777777" w:rsidTr="007E3FD1">
        <w:trPr>
          <w:cantSplit/>
          <w:trHeight w:val="851"/>
        </w:trPr>
        <w:tc>
          <w:tcPr>
            <w:tcW w:w="567" w:type="dxa"/>
            <w:shd w:val="clear" w:color="auto" w:fill="FFCCCC"/>
          </w:tcPr>
          <w:p w14:paraId="00DB77F0" w14:textId="77777777" w:rsidR="00375D00" w:rsidRPr="00A417C8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27CCCB69" w14:textId="42EA749D" w:rsidR="00375D00" w:rsidRDefault="00375D00" w:rsidP="00375D00">
            <w:pPr>
              <w:pStyle w:val="LongerStyle"/>
            </w:pPr>
            <w:r>
              <w:t xml:space="preserve">(b)       </w:t>
            </w:r>
            <w:r w:rsidR="00C63542">
              <w:t>What is the probability that Rick and Steve hold all of the positions between them</w:t>
            </w:r>
            <w:r w:rsidR="00A96C2A">
              <w:t>?</w:t>
            </w:r>
          </w:p>
          <w:p w14:paraId="18B660B9" w14:textId="77777777" w:rsidR="00375D00" w:rsidRDefault="00375D00" w:rsidP="00375D00"/>
          <w:p w14:paraId="27A95514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263198C3" w14:textId="77777777" w:rsidR="00375D00" w:rsidRDefault="00375D00" w:rsidP="00375D00"/>
          <w:p w14:paraId="7E94E848" w14:textId="57BE4908" w:rsidR="00375D00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31A017E8" w14:textId="799FE5C6" w:rsidR="00375D00" w:rsidRPr="00A417C8" w:rsidRDefault="00A44226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75D00" w:rsidRPr="00A417C8" w14:paraId="23824173" w14:textId="77777777" w:rsidTr="007E3FD1">
        <w:trPr>
          <w:cantSplit/>
          <w:trHeight w:val="851"/>
        </w:trPr>
        <w:tc>
          <w:tcPr>
            <w:tcW w:w="567" w:type="dxa"/>
            <w:shd w:val="clear" w:color="auto" w:fill="FFCCCC"/>
          </w:tcPr>
          <w:p w14:paraId="5ACD0AF8" w14:textId="77777777" w:rsidR="00375D00" w:rsidRPr="00A417C8" w:rsidRDefault="00375D00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5B248BE5" w14:textId="072FC6E1" w:rsidR="00375D00" w:rsidRDefault="00375D00" w:rsidP="00375D00">
            <w:pPr>
              <w:pStyle w:val="LongerStyle"/>
            </w:pPr>
            <w:r>
              <w:t xml:space="preserve">(c)      </w:t>
            </w:r>
            <w:r w:rsidR="00C63542">
              <w:t xml:space="preserve">What is the probability that </w:t>
            </w:r>
            <w:r w:rsidR="009B6754">
              <w:t>only</w:t>
            </w:r>
            <w:r w:rsidR="00A175CA">
              <w:t xml:space="preserve"> </w:t>
            </w:r>
            <w:r w:rsidR="009B6754">
              <w:t>two people holds all three</w:t>
            </w:r>
            <w:r w:rsidR="00C63542">
              <w:t xml:space="preserve"> positions?</w:t>
            </w:r>
          </w:p>
          <w:p w14:paraId="3DA8C6A3" w14:textId="77777777" w:rsidR="00375D00" w:rsidRDefault="00375D00" w:rsidP="00375D00"/>
          <w:p w14:paraId="0ED92027" w14:textId="77777777" w:rsidR="00375D00" w:rsidRDefault="00375D00" w:rsidP="00375D00">
            <w:r>
              <w:t>……………………………………………………………………………………………….</w:t>
            </w:r>
          </w:p>
          <w:p w14:paraId="3AB32FD7" w14:textId="77777777" w:rsidR="00375D00" w:rsidRDefault="00375D00" w:rsidP="00375D00"/>
          <w:p w14:paraId="072AC375" w14:textId="073F2360" w:rsidR="00375D00" w:rsidRDefault="00375D00" w:rsidP="00375D00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0E99208C" w14:textId="063EC755" w:rsidR="00375D00" w:rsidRPr="00A417C8" w:rsidRDefault="00A44226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96C2A" w:rsidRPr="00A417C8" w14:paraId="38599C3F" w14:textId="77777777" w:rsidTr="007E3FD1">
        <w:trPr>
          <w:cantSplit/>
          <w:trHeight w:val="851"/>
        </w:trPr>
        <w:tc>
          <w:tcPr>
            <w:tcW w:w="567" w:type="dxa"/>
            <w:shd w:val="clear" w:color="auto" w:fill="FFCCCC"/>
          </w:tcPr>
          <w:p w14:paraId="2A9E7183" w14:textId="77777777" w:rsidR="00A96C2A" w:rsidRPr="00A417C8" w:rsidRDefault="00A96C2A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1B812EF9" w14:textId="717FF5C5" w:rsidR="00A96C2A" w:rsidRDefault="00C63542" w:rsidP="00A96C2A">
            <w:pPr>
              <w:pStyle w:val="LongerStyle"/>
            </w:pPr>
            <w:r>
              <w:t>d</w:t>
            </w:r>
            <w:r w:rsidR="00A96C2A">
              <w:t xml:space="preserve">)      </w:t>
            </w:r>
            <w:r>
              <w:t>What is the probability that the three positions are held by three different people?</w:t>
            </w:r>
            <w:r w:rsidR="00A96C2A">
              <w:t xml:space="preserve">  </w:t>
            </w:r>
          </w:p>
          <w:p w14:paraId="31EBDA9A" w14:textId="77777777" w:rsidR="00A96C2A" w:rsidRDefault="00A96C2A" w:rsidP="00A96C2A"/>
          <w:p w14:paraId="402E0F27" w14:textId="77777777" w:rsidR="00A96C2A" w:rsidRDefault="00A96C2A" w:rsidP="00A96C2A">
            <w:r>
              <w:t>……………………………………………………………………………………………….</w:t>
            </w:r>
          </w:p>
          <w:p w14:paraId="42081067" w14:textId="77777777" w:rsidR="00A96C2A" w:rsidRDefault="00A96C2A" w:rsidP="00A96C2A"/>
          <w:p w14:paraId="1B75825D" w14:textId="4A6A12F6" w:rsidR="00A96C2A" w:rsidRDefault="00A96C2A" w:rsidP="00A96C2A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0616EB9D" w14:textId="3171B8A9" w:rsidR="00A96C2A" w:rsidRPr="00A417C8" w:rsidRDefault="00A44226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96C2A" w:rsidRPr="00A417C8" w14:paraId="74187B4C" w14:textId="77777777" w:rsidTr="007E3FD1">
        <w:trPr>
          <w:cantSplit/>
          <w:trHeight w:val="851"/>
        </w:trPr>
        <w:tc>
          <w:tcPr>
            <w:tcW w:w="567" w:type="dxa"/>
            <w:shd w:val="clear" w:color="auto" w:fill="FFCCCC"/>
          </w:tcPr>
          <w:p w14:paraId="11304190" w14:textId="77777777" w:rsidR="00A96C2A" w:rsidRPr="00A417C8" w:rsidRDefault="00A96C2A" w:rsidP="00375D00">
            <w:pPr>
              <w:ind w:left="57"/>
              <w:contextualSpacing/>
            </w:pPr>
          </w:p>
        </w:tc>
        <w:tc>
          <w:tcPr>
            <w:tcW w:w="9007" w:type="dxa"/>
          </w:tcPr>
          <w:p w14:paraId="62665583" w14:textId="0122B287" w:rsidR="00A96C2A" w:rsidRDefault="00C63542" w:rsidP="00A96C2A">
            <w:pPr>
              <w:pStyle w:val="LongerStyle"/>
            </w:pPr>
            <w:r>
              <w:t>e</w:t>
            </w:r>
            <w:r w:rsidR="00A96C2A">
              <w:t>)      Given that</w:t>
            </w:r>
            <w:r>
              <w:t xml:space="preserve"> Steve does not hold the Managers position, what is the probabili</w:t>
            </w:r>
            <w:r w:rsidR="009B6754">
              <w:t>ty that o</w:t>
            </w:r>
            <w:r w:rsidR="00A175CA">
              <w:t>n</w:t>
            </w:r>
            <w:r w:rsidR="009B6754">
              <w:t>l</w:t>
            </w:r>
            <w:r w:rsidR="00A175CA">
              <w:t>y two people</w:t>
            </w:r>
            <w:r>
              <w:t xml:space="preserve"> hold</w:t>
            </w:r>
            <w:r w:rsidR="00A175CA">
              <w:t xml:space="preserve"> all</w:t>
            </w:r>
            <w:r>
              <w:t xml:space="preserve"> </w:t>
            </w:r>
            <w:r w:rsidR="009B6754">
              <w:t xml:space="preserve">three </w:t>
            </w:r>
            <w:r>
              <w:t>positions?</w:t>
            </w:r>
            <w:r w:rsidR="00A96C2A">
              <w:t xml:space="preserve"> </w:t>
            </w:r>
          </w:p>
          <w:p w14:paraId="0256F8DC" w14:textId="77777777" w:rsidR="00A96C2A" w:rsidRDefault="00A96C2A" w:rsidP="00A96C2A"/>
          <w:p w14:paraId="5D95D095" w14:textId="77777777" w:rsidR="00A96C2A" w:rsidRDefault="00A96C2A" w:rsidP="00A96C2A">
            <w:r>
              <w:t>……………………………………………………………………………………………….</w:t>
            </w:r>
          </w:p>
          <w:p w14:paraId="576FDAF7" w14:textId="77777777" w:rsidR="00A96C2A" w:rsidRDefault="00A96C2A" w:rsidP="00A96C2A"/>
          <w:p w14:paraId="034FF979" w14:textId="793029B7" w:rsidR="00A96C2A" w:rsidRDefault="00A96C2A" w:rsidP="00A96C2A">
            <w:pPr>
              <w:pStyle w:val="LongerStyle"/>
            </w:pPr>
            <w:r>
              <w:t>……………………………………………………………………………………………….</w:t>
            </w:r>
          </w:p>
        </w:tc>
        <w:tc>
          <w:tcPr>
            <w:tcW w:w="1166" w:type="dxa"/>
          </w:tcPr>
          <w:p w14:paraId="2E22475D" w14:textId="72C5E862" w:rsidR="00A96C2A" w:rsidRPr="00A417C8" w:rsidRDefault="00A44226" w:rsidP="00375D0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599C11EE" w14:textId="77777777" w:rsidR="00A44226" w:rsidRDefault="0035199D">
      <w:pPr>
        <w:sectPr w:rsidR="00A44226" w:rsidSect="006475AA">
          <w:headerReference w:type="default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br w:type="page"/>
      </w:r>
    </w:p>
    <w:sdt>
      <w:sdtPr>
        <w:rPr>
          <w:sz w:val="40"/>
          <w:szCs w:val="40"/>
        </w:rPr>
        <w:alias w:val="Title"/>
        <w:tag w:val=""/>
        <w:id w:val="-1840609025"/>
        <w:placeholder>
          <w:docPart w:val="8DDECA6BF43E4CAC884B5C78A89A3D7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7C9E5F30" w14:textId="7F092082" w:rsidR="0035199D" w:rsidRPr="00A44226" w:rsidRDefault="00A44226" w:rsidP="00A44226">
          <w:pPr>
            <w:jc w:val="center"/>
            <w:rPr>
              <w:sz w:val="40"/>
              <w:szCs w:val="40"/>
            </w:rPr>
          </w:pPr>
          <w:r w:rsidRPr="00A44226">
            <w:rPr>
              <w:sz w:val="40"/>
              <w:szCs w:val="40"/>
            </w:rPr>
            <w:t>Two and Three Stage Events</w:t>
          </w:r>
        </w:p>
      </w:sdtContent>
    </w:sdt>
    <w:tbl>
      <w:tblPr>
        <w:tblStyle w:val="TableGrid"/>
        <w:tblW w:w="10105" w:type="dxa"/>
        <w:tblInd w:w="68" w:type="dxa"/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607"/>
        <w:gridCol w:w="7088"/>
        <w:gridCol w:w="2410"/>
      </w:tblGrid>
      <w:tr w:rsidR="00C5783F" w14:paraId="77D61E36" w14:textId="77777777" w:rsidTr="009F6EBE">
        <w:trPr>
          <w:cantSplit/>
        </w:trPr>
        <w:tc>
          <w:tcPr>
            <w:tcW w:w="76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32176" w14:textId="610AB527" w:rsidR="00C5783F" w:rsidRDefault="00A44226" w:rsidP="002C2C5E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Answers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79AAF" w14:textId="77777777" w:rsidR="00C5783F" w:rsidRDefault="00C5783F" w:rsidP="002C2C5E">
            <w:pPr>
              <w:jc w:val="center"/>
              <w:rPr>
                <w:rFonts w:asciiTheme="majorHAnsi" w:hAnsiTheme="majorHAnsi"/>
              </w:rPr>
            </w:pPr>
          </w:p>
        </w:tc>
      </w:tr>
      <w:tr w:rsidR="00C5783F" w14:paraId="6B54C18A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1FA85" w14:textId="77777777" w:rsidR="00C5783F" w:rsidRPr="00E60529" w:rsidRDefault="00C5783F" w:rsidP="00C5783F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4B8BA" w14:textId="77777777" w:rsidR="00C5783F" w:rsidRDefault="00C5783F" w:rsidP="00C5783F">
            <w:pPr>
              <w:tabs>
                <w:tab w:val="left" w:pos="1519"/>
              </w:tabs>
              <w:jc w:val="center"/>
            </w:pPr>
            <w:r>
              <w:t>Working and Answers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F8D83" w14:textId="77777777" w:rsidR="00C5783F" w:rsidRPr="00E60529" w:rsidRDefault="00C5783F" w:rsidP="00E60529">
            <w:pPr>
              <w:tabs>
                <w:tab w:val="left" w:pos="1519"/>
              </w:tabs>
            </w:pPr>
            <w:r>
              <w:rPr>
                <w:rFonts w:asciiTheme="majorHAnsi" w:hAnsiTheme="majorHAnsi"/>
              </w:rPr>
              <w:t>Marks</w:t>
            </w:r>
          </w:p>
        </w:tc>
      </w:tr>
      <w:tr w:rsidR="00E60529" w14:paraId="66A6225F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1BB27" w14:textId="77777777" w:rsidR="00E60529" w:rsidRPr="00E60529" w:rsidRDefault="00C5783F" w:rsidP="00C5783F">
            <w:pPr>
              <w:pStyle w:val="ListParagraph"/>
              <w:ind w:left="0"/>
              <w:contextualSpacing w:val="0"/>
            </w:pPr>
            <w:r>
              <w:t>1.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AC4EE" w14:textId="77777777" w:rsidR="00E60529" w:rsidRDefault="00E60529" w:rsidP="0068468D">
            <w:pPr>
              <w:pStyle w:val="QuestionStyle"/>
            </w:pPr>
            <w:r>
              <w:t xml:space="preserve">a)      </w:t>
            </w:r>
          </w:p>
          <w:p w14:paraId="45656BC8" w14:textId="77777777" w:rsidR="007C1EBF" w:rsidRDefault="007C1EBF" w:rsidP="0068468D">
            <w:pPr>
              <w:pStyle w:val="QuestionStyle"/>
            </w:pPr>
            <w:r>
              <w:t xml:space="preserve">       </w:t>
            </w:r>
          </w:p>
          <w:tbl>
            <w:tblPr>
              <w:tblStyle w:val="TableGrid"/>
              <w:tblW w:w="5385" w:type="dxa"/>
              <w:tblInd w:w="567" w:type="dxa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77"/>
              <w:gridCol w:w="1077"/>
              <w:gridCol w:w="1077"/>
              <w:gridCol w:w="1077"/>
              <w:gridCol w:w="1077"/>
            </w:tblGrid>
            <w:tr w:rsidR="007C1EBF" w14:paraId="67DE39BB" w14:textId="77777777" w:rsidTr="00A175CA">
              <w:trPr>
                <w:trHeight w:val="454"/>
              </w:trPr>
              <w:tc>
                <w:tcPr>
                  <w:tcW w:w="1077" w:type="dxa"/>
                </w:tcPr>
                <w:p w14:paraId="5EE4BC95" w14:textId="77777777" w:rsidR="007C1EBF" w:rsidRDefault="007C1EBF" w:rsidP="007C1EBF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077" w:type="dxa"/>
                </w:tcPr>
                <w:p w14:paraId="082393AC" w14:textId="77777777" w:rsidR="007C1EBF" w:rsidRDefault="007C1EBF" w:rsidP="007C1EBF">
                  <w:pPr>
                    <w:pStyle w:val="LongerStyle"/>
                    <w:ind w:left="0" w:firstLine="0"/>
                  </w:pPr>
                  <w:r>
                    <w:t>K</w:t>
                  </w:r>
                </w:p>
              </w:tc>
              <w:tc>
                <w:tcPr>
                  <w:tcW w:w="1077" w:type="dxa"/>
                </w:tcPr>
                <w:p w14:paraId="57E4E468" w14:textId="77777777" w:rsidR="007C1EBF" w:rsidRDefault="007C1EBF" w:rsidP="007C1EBF">
                  <w:pPr>
                    <w:pStyle w:val="LongerStyle"/>
                    <w:ind w:left="0" w:firstLine="0"/>
                  </w:pPr>
                  <w:r>
                    <w:t>Q</w:t>
                  </w:r>
                </w:p>
              </w:tc>
              <w:tc>
                <w:tcPr>
                  <w:tcW w:w="1077" w:type="dxa"/>
                </w:tcPr>
                <w:p w14:paraId="031B4918" w14:textId="77777777" w:rsidR="007C1EBF" w:rsidRDefault="007C1EBF" w:rsidP="007C1EBF">
                  <w:pPr>
                    <w:pStyle w:val="LongerStyle"/>
                    <w:ind w:left="0" w:firstLine="0"/>
                  </w:pPr>
                  <w:r>
                    <w:t>J</w:t>
                  </w:r>
                </w:p>
              </w:tc>
              <w:tc>
                <w:tcPr>
                  <w:tcW w:w="1077" w:type="dxa"/>
                </w:tcPr>
                <w:p w14:paraId="48CFD2FE" w14:textId="77777777" w:rsidR="007C1EBF" w:rsidRDefault="007C1EBF" w:rsidP="007C1EBF">
                  <w:pPr>
                    <w:pStyle w:val="LongerStyle"/>
                    <w:ind w:left="0" w:firstLine="0"/>
                  </w:pPr>
                  <w:r>
                    <w:t>10</w:t>
                  </w:r>
                </w:p>
              </w:tc>
            </w:tr>
            <w:tr w:rsidR="007C1EBF" w14:paraId="6BA816CF" w14:textId="77777777" w:rsidTr="00A175CA">
              <w:trPr>
                <w:trHeight w:val="454"/>
              </w:trPr>
              <w:tc>
                <w:tcPr>
                  <w:tcW w:w="1077" w:type="dxa"/>
                </w:tcPr>
                <w:p w14:paraId="5359BB82" w14:textId="77777777" w:rsidR="007C1EBF" w:rsidRDefault="007C1EBF" w:rsidP="007C1EBF">
                  <w:pPr>
                    <w:pStyle w:val="LongerStyle"/>
                    <w:ind w:left="0" w:firstLine="0"/>
                  </w:pPr>
                  <w:r>
                    <w:t>9</w:t>
                  </w:r>
                </w:p>
              </w:tc>
              <w:tc>
                <w:tcPr>
                  <w:tcW w:w="1077" w:type="dxa"/>
                </w:tcPr>
                <w:p w14:paraId="347B5EBE" w14:textId="2D3097E0" w:rsidR="007C1EBF" w:rsidRDefault="007C1EBF" w:rsidP="007C1EBF">
                  <w:pPr>
                    <w:pStyle w:val="LongerStyle"/>
                    <w:ind w:left="0" w:firstLine="0"/>
                  </w:pPr>
                  <w:r>
                    <w:t>K 9</w:t>
                  </w:r>
                </w:p>
              </w:tc>
              <w:tc>
                <w:tcPr>
                  <w:tcW w:w="1077" w:type="dxa"/>
                </w:tcPr>
                <w:p w14:paraId="7BEE63CE" w14:textId="3C3F441E" w:rsidR="007C1EBF" w:rsidRDefault="007C1EBF" w:rsidP="007C1EBF">
                  <w:pPr>
                    <w:pStyle w:val="LongerStyle"/>
                    <w:ind w:left="0" w:firstLine="0"/>
                  </w:pPr>
                  <w:r>
                    <w:t>Q 9</w:t>
                  </w:r>
                </w:p>
              </w:tc>
              <w:tc>
                <w:tcPr>
                  <w:tcW w:w="1077" w:type="dxa"/>
                </w:tcPr>
                <w:p w14:paraId="0377CC4D" w14:textId="4870DF3A" w:rsidR="007C1EBF" w:rsidRDefault="007C1EBF" w:rsidP="007C1EBF">
                  <w:pPr>
                    <w:pStyle w:val="LongerStyle"/>
                    <w:ind w:left="0" w:firstLine="0"/>
                  </w:pPr>
                  <w:r>
                    <w:t>J 9</w:t>
                  </w:r>
                </w:p>
              </w:tc>
              <w:tc>
                <w:tcPr>
                  <w:tcW w:w="1077" w:type="dxa"/>
                </w:tcPr>
                <w:p w14:paraId="25E56032" w14:textId="5C0860A7" w:rsidR="007C1EBF" w:rsidRDefault="007C1EBF" w:rsidP="007C1EBF">
                  <w:pPr>
                    <w:pStyle w:val="LongerStyle"/>
                    <w:ind w:left="0" w:firstLine="0"/>
                  </w:pPr>
                  <w:r>
                    <w:t>10 9</w:t>
                  </w:r>
                </w:p>
              </w:tc>
            </w:tr>
            <w:tr w:rsidR="007C1EBF" w14:paraId="4AFEA34A" w14:textId="77777777" w:rsidTr="00A175CA">
              <w:trPr>
                <w:trHeight w:val="454"/>
              </w:trPr>
              <w:tc>
                <w:tcPr>
                  <w:tcW w:w="1077" w:type="dxa"/>
                </w:tcPr>
                <w:p w14:paraId="2A7FE954" w14:textId="77777777" w:rsidR="007C1EBF" w:rsidRDefault="007C1EBF" w:rsidP="007C1EBF">
                  <w:pPr>
                    <w:pStyle w:val="LongerStyle"/>
                    <w:ind w:left="0" w:firstLine="0"/>
                  </w:pPr>
                  <w:r>
                    <w:t>8</w:t>
                  </w:r>
                </w:p>
              </w:tc>
              <w:tc>
                <w:tcPr>
                  <w:tcW w:w="1077" w:type="dxa"/>
                </w:tcPr>
                <w:p w14:paraId="0827052D" w14:textId="60B3088A" w:rsidR="007C1EBF" w:rsidRDefault="007C1EBF" w:rsidP="007C1EBF">
                  <w:pPr>
                    <w:pStyle w:val="LongerStyle"/>
                    <w:ind w:left="0" w:firstLine="0"/>
                  </w:pPr>
                  <w:r>
                    <w:t>K 8</w:t>
                  </w:r>
                </w:p>
              </w:tc>
              <w:tc>
                <w:tcPr>
                  <w:tcW w:w="1077" w:type="dxa"/>
                </w:tcPr>
                <w:p w14:paraId="5BFE31AA" w14:textId="16053445" w:rsidR="007C1EBF" w:rsidRDefault="007C1EBF" w:rsidP="007C1EBF">
                  <w:pPr>
                    <w:pStyle w:val="LongerStyle"/>
                    <w:ind w:left="0" w:firstLine="0"/>
                  </w:pPr>
                  <w:r>
                    <w:t>Q 8</w:t>
                  </w:r>
                </w:p>
              </w:tc>
              <w:tc>
                <w:tcPr>
                  <w:tcW w:w="1077" w:type="dxa"/>
                </w:tcPr>
                <w:p w14:paraId="41C427F1" w14:textId="4F5B8F4B" w:rsidR="007C1EBF" w:rsidRDefault="007C1EBF" w:rsidP="007C1EBF">
                  <w:pPr>
                    <w:pStyle w:val="LongerStyle"/>
                    <w:ind w:left="0" w:firstLine="0"/>
                  </w:pPr>
                  <w:r>
                    <w:t>J 8</w:t>
                  </w:r>
                </w:p>
              </w:tc>
              <w:tc>
                <w:tcPr>
                  <w:tcW w:w="1077" w:type="dxa"/>
                </w:tcPr>
                <w:p w14:paraId="1D3D1295" w14:textId="0694FF13" w:rsidR="007C1EBF" w:rsidRDefault="007C1EBF" w:rsidP="007C1EBF">
                  <w:pPr>
                    <w:pStyle w:val="LongerStyle"/>
                    <w:ind w:left="0" w:firstLine="0"/>
                  </w:pPr>
                  <w:r>
                    <w:t>10 8</w:t>
                  </w:r>
                </w:p>
              </w:tc>
            </w:tr>
            <w:tr w:rsidR="007C1EBF" w14:paraId="75A562C5" w14:textId="77777777" w:rsidTr="00A175CA">
              <w:trPr>
                <w:trHeight w:val="454"/>
              </w:trPr>
              <w:tc>
                <w:tcPr>
                  <w:tcW w:w="1077" w:type="dxa"/>
                </w:tcPr>
                <w:p w14:paraId="25CB1A76" w14:textId="77777777" w:rsidR="007C1EBF" w:rsidRDefault="007C1EBF" w:rsidP="007C1EBF">
                  <w:pPr>
                    <w:pStyle w:val="LongerStyle"/>
                    <w:ind w:left="0" w:firstLine="0"/>
                  </w:pPr>
                  <w:r>
                    <w:t>7</w:t>
                  </w:r>
                </w:p>
              </w:tc>
              <w:tc>
                <w:tcPr>
                  <w:tcW w:w="1077" w:type="dxa"/>
                </w:tcPr>
                <w:p w14:paraId="7BC2ECC4" w14:textId="1D0A32AD" w:rsidR="007C1EBF" w:rsidRDefault="007C1EBF" w:rsidP="007C1EBF">
                  <w:pPr>
                    <w:pStyle w:val="LongerStyle"/>
                    <w:ind w:left="0" w:firstLine="0"/>
                  </w:pPr>
                  <w:r>
                    <w:t>K 7</w:t>
                  </w:r>
                </w:p>
              </w:tc>
              <w:tc>
                <w:tcPr>
                  <w:tcW w:w="1077" w:type="dxa"/>
                </w:tcPr>
                <w:p w14:paraId="00021B7C" w14:textId="2B46E839" w:rsidR="007C1EBF" w:rsidRDefault="007C1EBF" w:rsidP="007C1EBF">
                  <w:pPr>
                    <w:pStyle w:val="LongerStyle"/>
                    <w:ind w:left="0" w:firstLine="0"/>
                  </w:pPr>
                  <w:r>
                    <w:t>Q 7</w:t>
                  </w:r>
                </w:p>
              </w:tc>
              <w:tc>
                <w:tcPr>
                  <w:tcW w:w="1077" w:type="dxa"/>
                </w:tcPr>
                <w:p w14:paraId="6BE51652" w14:textId="5A479039" w:rsidR="007C1EBF" w:rsidRDefault="007C1EBF" w:rsidP="007C1EBF">
                  <w:pPr>
                    <w:pStyle w:val="LongerStyle"/>
                    <w:ind w:left="0" w:firstLine="0"/>
                  </w:pPr>
                  <w:r>
                    <w:t>J 7</w:t>
                  </w:r>
                </w:p>
              </w:tc>
              <w:tc>
                <w:tcPr>
                  <w:tcW w:w="1077" w:type="dxa"/>
                </w:tcPr>
                <w:p w14:paraId="4E96436C" w14:textId="0674B96C" w:rsidR="007C1EBF" w:rsidRDefault="007C1EBF" w:rsidP="007C1EBF">
                  <w:pPr>
                    <w:pStyle w:val="LongerStyle"/>
                    <w:ind w:left="0" w:firstLine="0"/>
                  </w:pPr>
                  <w:r>
                    <w:t>10 7</w:t>
                  </w:r>
                </w:p>
              </w:tc>
            </w:tr>
            <w:tr w:rsidR="007C1EBF" w14:paraId="71148E66" w14:textId="77777777" w:rsidTr="00A175CA">
              <w:trPr>
                <w:trHeight w:val="454"/>
              </w:trPr>
              <w:tc>
                <w:tcPr>
                  <w:tcW w:w="1077" w:type="dxa"/>
                </w:tcPr>
                <w:p w14:paraId="64CB05EB" w14:textId="77777777" w:rsidR="007C1EBF" w:rsidRDefault="007C1EBF" w:rsidP="007C1EBF">
                  <w:pPr>
                    <w:pStyle w:val="LongerStyle"/>
                    <w:ind w:left="0" w:firstLine="0"/>
                  </w:pPr>
                  <w:r>
                    <w:t>6</w:t>
                  </w:r>
                </w:p>
              </w:tc>
              <w:tc>
                <w:tcPr>
                  <w:tcW w:w="1077" w:type="dxa"/>
                </w:tcPr>
                <w:p w14:paraId="5BAEE701" w14:textId="46FA0820" w:rsidR="007C1EBF" w:rsidRDefault="007C1EBF" w:rsidP="007C1EBF">
                  <w:pPr>
                    <w:pStyle w:val="LongerStyle"/>
                    <w:ind w:left="0" w:firstLine="0"/>
                  </w:pPr>
                  <w:r>
                    <w:t>K 6</w:t>
                  </w:r>
                </w:p>
              </w:tc>
              <w:tc>
                <w:tcPr>
                  <w:tcW w:w="1077" w:type="dxa"/>
                </w:tcPr>
                <w:p w14:paraId="5FE0FB03" w14:textId="01168DB1" w:rsidR="007C1EBF" w:rsidRDefault="007C1EBF" w:rsidP="007C1EBF">
                  <w:pPr>
                    <w:pStyle w:val="LongerStyle"/>
                    <w:ind w:left="0" w:firstLine="0"/>
                  </w:pPr>
                  <w:r>
                    <w:t>Q 6</w:t>
                  </w:r>
                </w:p>
              </w:tc>
              <w:tc>
                <w:tcPr>
                  <w:tcW w:w="1077" w:type="dxa"/>
                </w:tcPr>
                <w:p w14:paraId="550A8046" w14:textId="59467F83" w:rsidR="007C1EBF" w:rsidRDefault="007C1EBF" w:rsidP="007C1EBF">
                  <w:pPr>
                    <w:pStyle w:val="LongerStyle"/>
                    <w:ind w:left="0" w:firstLine="0"/>
                  </w:pPr>
                  <w:r>
                    <w:t>J 6</w:t>
                  </w:r>
                </w:p>
              </w:tc>
              <w:tc>
                <w:tcPr>
                  <w:tcW w:w="1077" w:type="dxa"/>
                </w:tcPr>
                <w:p w14:paraId="0EE7E3A3" w14:textId="0096B7FC" w:rsidR="007C1EBF" w:rsidRDefault="007C1EBF" w:rsidP="007C1EBF">
                  <w:pPr>
                    <w:pStyle w:val="LongerStyle"/>
                    <w:ind w:left="0" w:firstLine="0"/>
                  </w:pPr>
                  <w:r>
                    <w:t>10 6</w:t>
                  </w:r>
                </w:p>
              </w:tc>
            </w:tr>
          </w:tbl>
          <w:p w14:paraId="4E91AABD" w14:textId="31AC988F" w:rsidR="007C1EBF" w:rsidRDefault="007C1EBF" w:rsidP="0068468D">
            <w:pPr>
              <w:pStyle w:val="QuestionStyle"/>
            </w:pPr>
          </w:p>
          <w:p w14:paraId="4AC58FEC" w14:textId="77777777" w:rsidR="007C1EBF" w:rsidRPr="00E60529" w:rsidRDefault="007C1EBF" w:rsidP="0068468D">
            <w:pPr>
              <w:pStyle w:val="QuestionStyle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38E3" w14:textId="7ECC5C59" w:rsidR="00E60529" w:rsidRPr="00E60529" w:rsidRDefault="007C1EBF" w:rsidP="0068468D">
            <w:pPr>
              <w:pStyle w:val="QuestionStyle"/>
            </w:pPr>
            <w:r>
              <w:t>2</w:t>
            </w:r>
          </w:p>
        </w:tc>
      </w:tr>
      <w:tr w:rsidR="00E60529" w14:paraId="2B803E3A" w14:textId="77777777" w:rsidTr="009F6EBE">
        <w:trPr>
          <w:cantSplit/>
          <w:trHeight w:val="267"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18269" w14:textId="77777777" w:rsidR="00E60529" w:rsidRPr="00E60529" w:rsidRDefault="00E60529" w:rsidP="00E60529"/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4BF34" w14:textId="00FFCBD4" w:rsidR="00E60529" w:rsidRPr="00E60529" w:rsidRDefault="00E60529" w:rsidP="0068468D">
            <w:pPr>
              <w:pStyle w:val="QuestionStyle"/>
            </w:pPr>
            <w:r>
              <w:t xml:space="preserve">b)    </w:t>
            </w:r>
            <w:r w:rsidR="007C1EBF">
              <w:t xml:space="preserve">Since all cards are diamonds,  </w:t>
            </w:r>
            <w:r w:rsidR="007C1EBF" w:rsidRPr="007C1EBF">
              <w:rPr>
                <w:color w:val="FF0000"/>
                <w:position w:val="-6"/>
              </w:rPr>
              <w:object w:dxaOrig="2120" w:dyaOrig="238" w14:anchorId="0E4A6DAB">
                <v:shape id="_x0000_i1026" type="#_x0000_t75" style="width:105.95pt;height:11.3pt" o:ole="">
                  <v:imagedata r:id="rId22" o:title=""/>
                </v:shape>
                <o:OLEObject Type="Embed" ProgID="FXE300.Equation" ShapeID="_x0000_i1026" DrawAspect="Content" ObjectID="_1460100904" r:id="rId23"/>
              </w:object>
            </w:r>
            <w:r w:rsidR="007C1EBF"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7E530" w14:textId="794247E0" w:rsidR="00E60529" w:rsidRPr="00E60529" w:rsidRDefault="007C1EBF" w:rsidP="0068468D">
            <w:pPr>
              <w:pStyle w:val="QuestionStyle"/>
            </w:pPr>
            <w:r>
              <w:t>1</w:t>
            </w:r>
          </w:p>
        </w:tc>
      </w:tr>
      <w:tr w:rsidR="00E60529" w14:paraId="3CFED521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FFE1A" w14:textId="77777777" w:rsidR="00E60529" w:rsidRPr="00E60529" w:rsidRDefault="00E60529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B437A" w14:textId="77777777" w:rsidR="00E60529" w:rsidRDefault="00E60529" w:rsidP="0068468D">
            <w:pPr>
              <w:pStyle w:val="QuestionStyle"/>
            </w:pPr>
            <w:r>
              <w:t xml:space="preserve">c)    </w:t>
            </w:r>
            <w:r w:rsidR="007C1EBF">
              <w:t>Q 6 and Q 7 meet the criteria</w:t>
            </w:r>
          </w:p>
          <w:p w14:paraId="39240CC7" w14:textId="418DCC96" w:rsidR="007C1EBF" w:rsidRPr="007C1EBF" w:rsidRDefault="007C1EBF" w:rsidP="0068468D">
            <w:pPr>
              <w:pStyle w:val="QuestionStyle"/>
              <w:rPr>
                <w:position w:val="-18"/>
              </w:rPr>
            </w:pPr>
            <w:r w:rsidRPr="007C1EBF">
              <w:rPr>
                <w:color w:val="FF0000"/>
                <w:position w:val="-18"/>
              </w:rPr>
              <w:object w:dxaOrig="3362" w:dyaOrig="510" w14:anchorId="416E5A5F">
                <v:shape id="_x0000_i1027" type="#_x0000_t75" style="width:168.7pt;height:25.7pt" o:ole="">
                  <v:imagedata r:id="rId24" o:title=""/>
                </v:shape>
                <o:OLEObject Type="Embed" ProgID="FXE300.Equation" ShapeID="_x0000_i1027" DrawAspect="Content" ObjectID="_1460100905" r:id="rId25"/>
              </w:obje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B0656" w14:textId="0EC03C6E" w:rsidR="00E60529" w:rsidRPr="00E60529" w:rsidRDefault="007C1EBF" w:rsidP="0068468D">
            <w:pPr>
              <w:pStyle w:val="QuestionStyle"/>
            </w:pPr>
            <w:r>
              <w:t>1</w:t>
            </w:r>
          </w:p>
        </w:tc>
      </w:tr>
      <w:tr w:rsidR="009B6754" w14:paraId="0F6D0DD8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DC205" w14:textId="77777777" w:rsidR="009B6754" w:rsidRPr="00E60529" w:rsidRDefault="009B6754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8E038" w14:textId="2D0F5F2A" w:rsidR="009B6754" w:rsidRDefault="009B6754" w:rsidP="0068468D">
            <w:pPr>
              <w:pStyle w:val="QuestionStyle"/>
            </w:pPr>
            <w:r>
              <w:t xml:space="preserve">d)  </w:t>
            </w:r>
            <w:r w:rsidRPr="009B6754">
              <w:rPr>
                <w:color w:val="FF0000"/>
                <w:position w:val="-62"/>
              </w:rPr>
              <w:object w:dxaOrig="4772" w:dyaOrig="844" w14:anchorId="44581C4D">
                <v:shape id="_x0000_i1028" type="#_x0000_t75" style="width:238.65pt;height:42.15pt" o:ole="">
                  <v:imagedata r:id="rId26" o:title=""/>
                </v:shape>
                <o:OLEObject Type="Embed" ProgID="FXE300.Equation" ShapeID="_x0000_i1028" DrawAspect="Content" ObjectID="_1460100906" r:id="rId27"/>
              </w:object>
            </w:r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E8E7D" w14:textId="662354A6" w:rsidR="009B6754" w:rsidRDefault="009B6754" w:rsidP="0068468D">
            <w:pPr>
              <w:pStyle w:val="QuestionStyle"/>
            </w:pPr>
            <w:r>
              <w:t>1</w:t>
            </w:r>
          </w:p>
        </w:tc>
      </w:tr>
      <w:tr w:rsidR="007C1EBF" w14:paraId="6ED73579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A1041" w14:textId="77777777" w:rsidR="007C1EBF" w:rsidRPr="00E60529" w:rsidRDefault="007C1EBF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9228B" w14:textId="61E9EC83" w:rsidR="007C1EBF" w:rsidRDefault="009B6754" w:rsidP="0068468D">
            <w:pPr>
              <w:pStyle w:val="QuestionStyle"/>
            </w:pPr>
            <w:r>
              <w:t>e</w:t>
            </w:r>
            <w:r w:rsidR="007C1EBF">
              <w:t>)  If he draws a J or 10 first, there are 8 possible combinations.</w:t>
            </w:r>
          </w:p>
          <w:p w14:paraId="41D79689" w14:textId="77777777" w:rsidR="007C1EBF" w:rsidRDefault="007C1EBF" w:rsidP="0068468D">
            <w:pPr>
              <w:pStyle w:val="QuestionStyle"/>
            </w:pPr>
            <w:r>
              <w:t xml:space="preserve">    Those with 2 numbered card are those with 10 first, so 4.</w:t>
            </w:r>
          </w:p>
          <w:p w14:paraId="08FE5805" w14:textId="32ADB432" w:rsidR="007C1EBF" w:rsidRPr="007C1EBF" w:rsidRDefault="007C1EBF" w:rsidP="0068468D">
            <w:pPr>
              <w:pStyle w:val="QuestionStyle"/>
              <w:rPr>
                <w:position w:val="-18"/>
              </w:rPr>
            </w:pPr>
            <w:r w:rsidRPr="007C1EBF">
              <w:rPr>
                <w:color w:val="FF0000"/>
                <w:position w:val="-18"/>
              </w:rPr>
              <w:object w:dxaOrig="3158" w:dyaOrig="510" w14:anchorId="332878C4">
                <v:shape id="_x0000_i1029" type="#_x0000_t75" style="width:158.4pt;height:25.7pt" o:ole="">
                  <v:imagedata r:id="rId28" o:title=""/>
                </v:shape>
                <o:OLEObject Type="Embed" ProgID="FXE300.Equation" ShapeID="_x0000_i1029" DrawAspect="Content" ObjectID="_1460100907" r:id="rId29"/>
              </w:obje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37975" w14:textId="49F28D9B" w:rsidR="007C1EBF" w:rsidRDefault="007C1EBF" w:rsidP="0068468D">
            <w:pPr>
              <w:pStyle w:val="QuestionStyle"/>
            </w:pPr>
            <w:r>
              <w:t>1</w:t>
            </w:r>
          </w:p>
        </w:tc>
      </w:tr>
      <w:tr w:rsidR="00E60529" w14:paraId="4C112EBA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31C32" w14:textId="06B6F02C" w:rsidR="00E60529" w:rsidRPr="00E60529" w:rsidRDefault="00E60529" w:rsidP="00E60529">
            <w:pPr>
              <w:pStyle w:val="ListParagraph"/>
              <w:ind w:left="0"/>
              <w:contextualSpacing w:val="0"/>
            </w:pPr>
            <w:r>
              <w:t>2.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DBEFF" w14:textId="77777777" w:rsidR="00E60529" w:rsidRDefault="00E60529" w:rsidP="0068468D">
            <w:pPr>
              <w:pStyle w:val="QuestionStyle"/>
            </w:pPr>
            <w:r>
              <w:t xml:space="preserve">a)      </w:t>
            </w:r>
          </w:p>
          <w:p w14:paraId="001F8155" w14:textId="77777777" w:rsidR="002B1BF8" w:rsidRDefault="002B1BF8" w:rsidP="0068468D">
            <w:pPr>
              <w:pStyle w:val="QuestionStyle"/>
            </w:pPr>
            <w:r>
              <w:t xml:space="preserve">     </w:t>
            </w:r>
          </w:p>
          <w:tbl>
            <w:tblPr>
              <w:tblStyle w:val="TableGrid"/>
              <w:tblW w:w="5528" w:type="dxa"/>
              <w:tblInd w:w="676" w:type="dxa"/>
              <w:tblLayout w:type="fixed"/>
              <w:tblLook w:val="04A0" w:firstRow="1" w:lastRow="0" w:firstColumn="1" w:lastColumn="0" w:noHBand="0" w:noVBand="1"/>
            </w:tblPr>
            <w:tblGrid>
              <w:gridCol w:w="1421"/>
              <w:gridCol w:w="1272"/>
              <w:gridCol w:w="1701"/>
              <w:gridCol w:w="1134"/>
            </w:tblGrid>
            <w:tr w:rsidR="002B1BF8" w14:paraId="75653CB1" w14:textId="77777777" w:rsidTr="00A175CA">
              <w:trPr>
                <w:trHeight w:val="340"/>
              </w:trPr>
              <w:tc>
                <w:tcPr>
                  <w:tcW w:w="1421" w:type="dxa"/>
                </w:tcPr>
                <w:p w14:paraId="53B147CF" w14:textId="77777777" w:rsidR="002B1BF8" w:rsidRDefault="002B1BF8" w:rsidP="002B1BF8">
                  <w:pPr>
                    <w:pStyle w:val="LongerStyle"/>
                    <w:ind w:left="0" w:firstLine="0"/>
                  </w:pPr>
                </w:p>
              </w:tc>
              <w:tc>
                <w:tcPr>
                  <w:tcW w:w="1272" w:type="dxa"/>
                  <w:shd w:val="clear" w:color="auto" w:fill="C2D69B" w:themeFill="accent3" w:themeFillTint="99"/>
                </w:tcPr>
                <w:p w14:paraId="531CB74D" w14:textId="77777777" w:rsidR="002B1BF8" w:rsidRDefault="002B1BF8" w:rsidP="002B1BF8">
                  <w:pPr>
                    <w:pStyle w:val="LongerStyle"/>
                    <w:ind w:left="0" w:firstLine="0"/>
                  </w:pPr>
                  <w:r>
                    <w:t>Herbivore</w:t>
                  </w:r>
                </w:p>
              </w:tc>
              <w:tc>
                <w:tcPr>
                  <w:tcW w:w="1701" w:type="dxa"/>
                  <w:shd w:val="clear" w:color="auto" w:fill="C2D69B" w:themeFill="accent3" w:themeFillTint="99"/>
                </w:tcPr>
                <w:p w14:paraId="0FB0EACE" w14:textId="77777777" w:rsidR="002B1BF8" w:rsidRDefault="002B1BF8" w:rsidP="002B1BF8">
                  <w:pPr>
                    <w:pStyle w:val="LongerStyle"/>
                    <w:ind w:left="0" w:firstLine="0"/>
                  </w:pPr>
                  <w:r>
                    <w:t>Non Herbivore</w:t>
                  </w:r>
                </w:p>
              </w:tc>
              <w:tc>
                <w:tcPr>
                  <w:tcW w:w="1134" w:type="dxa"/>
                  <w:shd w:val="clear" w:color="auto" w:fill="C2D69B" w:themeFill="accent3" w:themeFillTint="99"/>
                </w:tcPr>
                <w:p w14:paraId="112C8E8C" w14:textId="77777777" w:rsidR="002B1BF8" w:rsidRDefault="002B1BF8" w:rsidP="002B1BF8">
                  <w:pPr>
                    <w:pStyle w:val="LongerStyle"/>
                    <w:ind w:left="0" w:firstLine="0"/>
                  </w:pPr>
                  <w:r>
                    <w:t>Totals</w:t>
                  </w:r>
                </w:p>
              </w:tc>
            </w:tr>
            <w:tr w:rsidR="002B1BF8" w14:paraId="5A0677E8" w14:textId="77777777" w:rsidTr="00A175CA">
              <w:trPr>
                <w:trHeight w:val="340"/>
              </w:trPr>
              <w:tc>
                <w:tcPr>
                  <w:tcW w:w="1421" w:type="dxa"/>
                  <w:shd w:val="clear" w:color="auto" w:fill="B8CCE4" w:themeFill="accent1" w:themeFillTint="66"/>
                </w:tcPr>
                <w:p w14:paraId="47D6361B" w14:textId="77777777" w:rsidR="002B1BF8" w:rsidRDefault="002B1BF8" w:rsidP="002B1BF8">
                  <w:pPr>
                    <w:pStyle w:val="LongerStyle"/>
                    <w:ind w:left="0" w:firstLine="0"/>
                  </w:pPr>
                  <w:r>
                    <w:t xml:space="preserve">Placental </w:t>
                  </w:r>
                </w:p>
              </w:tc>
              <w:tc>
                <w:tcPr>
                  <w:tcW w:w="1272" w:type="dxa"/>
                </w:tcPr>
                <w:p w14:paraId="7FE6818C" w14:textId="2ACD8F63" w:rsidR="002B1BF8" w:rsidRDefault="002B1BF8" w:rsidP="002B1BF8">
                  <w:pPr>
                    <w:pStyle w:val="LongerStyle"/>
                    <w:ind w:left="0" w:firstLine="0"/>
                  </w:pPr>
                  <w:r>
                    <w:t>31</w:t>
                  </w:r>
                </w:p>
              </w:tc>
              <w:tc>
                <w:tcPr>
                  <w:tcW w:w="1701" w:type="dxa"/>
                </w:tcPr>
                <w:p w14:paraId="4904CC99" w14:textId="77777777" w:rsidR="002B1BF8" w:rsidRDefault="002B1BF8" w:rsidP="002B1BF8">
                  <w:pPr>
                    <w:pStyle w:val="LongerStyle"/>
                    <w:ind w:left="0" w:firstLine="0"/>
                  </w:pPr>
                  <w:r>
                    <w:t>16</w:t>
                  </w:r>
                </w:p>
              </w:tc>
              <w:tc>
                <w:tcPr>
                  <w:tcW w:w="1134" w:type="dxa"/>
                </w:tcPr>
                <w:p w14:paraId="5829E36B" w14:textId="77777777" w:rsidR="002B1BF8" w:rsidRDefault="002B1BF8" w:rsidP="002B1BF8">
                  <w:pPr>
                    <w:pStyle w:val="LongerStyle"/>
                    <w:ind w:left="0" w:firstLine="0"/>
                  </w:pPr>
                  <w:r>
                    <w:t>47</w:t>
                  </w:r>
                </w:p>
              </w:tc>
            </w:tr>
            <w:tr w:rsidR="002B1BF8" w14:paraId="07CDFDCC" w14:textId="77777777" w:rsidTr="00A175CA">
              <w:trPr>
                <w:trHeight w:val="340"/>
              </w:trPr>
              <w:tc>
                <w:tcPr>
                  <w:tcW w:w="1421" w:type="dxa"/>
                  <w:shd w:val="clear" w:color="auto" w:fill="B8CCE4" w:themeFill="accent1" w:themeFillTint="66"/>
                </w:tcPr>
                <w:p w14:paraId="4532D8AC" w14:textId="77777777" w:rsidR="002B1BF8" w:rsidRDefault="002B1BF8" w:rsidP="002B1BF8">
                  <w:pPr>
                    <w:pStyle w:val="LongerStyle"/>
                    <w:ind w:left="0" w:firstLine="0"/>
                  </w:pPr>
                  <w:r>
                    <w:t>Marsupial</w:t>
                  </w:r>
                </w:p>
              </w:tc>
              <w:tc>
                <w:tcPr>
                  <w:tcW w:w="1272" w:type="dxa"/>
                </w:tcPr>
                <w:p w14:paraId="4AAF0CB6" w14:textId="77777777" w:rsidR="002B1BF8" w:rsidRDefault="002B1BF8" w:rsidP="002B1BF8">
                  <w:pPr>
                    <w:pStyle w:val="LongerStyle"/>
                    <w:ind w:left="0" w:firstLine="0"/>
                  </w:pPr>
                  <w:r>
                    <w:t>19</w:t>
                  </w:r>
                </w:p>
              </w:tc>
              <w:tc>
                <w:tcPr>
                  <w:tcW w:w="1701" w:type="dxa"/>
                </w:tcPr>
                <w:p w14:paraId="38876DDF" w14:textId="77777777" w:rsidR="002B1BF8" w:rsidRDefault="002B1BF8" w:rsidP="002B1BF8">
                  <w:pPr>
                    <w:pStyle w:val="LongerStyle"/>
                    <w:ind w:left="0" w:firstLine="0"/>
                  </w:pPr>
                  <w:r>
                    <w:t>4</w:t>
                  </w:r>
                </w:p>
              </w:tc>
              <w:tc>
                <w:tcPr>
                  <w:tcW w:w="1134" w:type="dxa"/>
                </w:tcPr>
                <w:p w14:paraId="3E8ECFFD" w14:textId="63C7BC7B" w:rsidR="002B1BF8" w:rsidRDefault="002B1BF8" w:rsidP="002B1BF8">
                  <w:pPr>
                    <w:pStyle w:val="LongerStyle"/>
                    <w:ind w:left="0" w:firstLine="0"/>
                  </w:pPr>
                  <w:r>
                    <w:t>23</w:t>
                  </w:r>
                </w:p>
              </w:tc>
            </w:tr>
            <w:tr w:rsidR="002B1BF8" w14:paraId="644AF608" w14:textId="77777777" w:rsidTr="00A175CA">
              <w:trPr>
                <w:trHeight w:val="340"/>
              </w:trPr>
              <w:tc>
                <w:tcPr>
                  <w:tcW w:w="1421" w:type="dxa"/>
                  <w:shd w:val="clear" w:color="auto" w:fill="B8CCE4" w:themeFill="accent1" w:themeFillTint="66"/>
                </w:tcPr>
                <w:p w14:paraId="048E2945" w14:textId="77777777" w:rsidR="002B1BF8" w:rsidRDefault="002B1BF8" w:rsidP="002B1BF8">
                  <w:pPr>
                    <w:pStyle w:val="LongerStyle"/>
                    <w:ind w:left="0" w:firstLine="0"/>
                  </w:pPr>
                  <w:r>
                    <w:t>Totals</w:t>
                  </w:r>
                </w:p>
              </w:tc>
              <w:tc>
                <w:tcPr>
                  <w:tcW w:w="1272" w:type="dxa"/>
                </w:tcPr>
                <w:p w14:paraId="5CD1EB58" w14:textId="2B0293D2" w:rsidR="002B1BF8" w:rsidRDefault="002B1BF8" w:rsidP="002B1BF8">
                  <w:pPr>
                    <w:pStyle w:val="LongerStyle"/>
                    <w:ind w:left="0" w:firstLine="0"/>
                  </w:pPr>
                  <w:r>
                    <w:t>50</w:t>
                  </w:r>
                </w:p>
              </w:tc>
              <w:tc>
                <w:tcPr>
                  <w:tcW w:w="1701" w:type="dxa"/>
                </w:tcPr>
                <w:p w14:paraId="7C3E8068" w14:textId="1CEDA460" w:rsidR="002B1BF8" w:rsidRDefault="002B1BF8" w:rsidP="002B1BF8">
                  <w:pPr>
                    <w:pStyle w:val="LongerStyle"/>
                    <w:ind w:left="0" w:firstLine="0"/>
                  </w:pPr>
                  <w:r>
                    <w:t>20</w:t>
                  </w:r>
                </w:p>
              </w:tc>
              <w:tc>
                <w:tcPr>
                  <w:tcW w:w="1134" w:type="dxa"/>
                </w:tcPr>
                <w:p w14:paraId="04D11623" w14:textId="0096B113" w:rsidR="002B1BF8" w:rsidRDefault="002B1BF8" w:rsidP="002B1BF8">
                  <w:pPr>
                    <w:pStyle w:val="LongerStyle"/>
                    <w:ind w:left="0" w:firstLine="0"/>
                  </w:pPr>
                  <w:r>
                    <w:t>70</w:t>
                  </w:r>
                </w:p>
              </w:tc>
            </w:tr>
          </w:tbl>
          <w:p w14:paraId="6E5500E5" w14:textId="600A244D" w:rsidR="002B1BF8" w:rsidRDefault="002B1BF8" w:rsidP="0068468D">
            <w:pPr>
              <w:pStyle w:val="QuestionStyle"/>
            </w:pPr>
          </w:p>
          <w:p w14:paraId="049D6F67" w14:textId="77777777" w:rsidR="002B1BF8" w:rsidRPr="00E60529" w:rsidRDefault="002B1BF8" w:rsidP="0068468D">
            <w:pPr>
              <w:pStyle w:val="QuestionStyle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76F9A" w14:textId="3013D914" w:rsidR="00E60529" w:rsidRPr="00E60529" w:rsidRDefault="002B1BF8" w:rsidP="0068468D">
            <w:pPr>
              <w:pStyle w:val="QuestionStyle"/>
            </w:pPr>
            <w:r>
              <w:t>2</w:t>
            </w:r>
          </w:p>
        </w:tc>
      </w:tr>
      <w:tr w:rsidR="00E60529" w14:paraId="43B051DE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A6FDC" w14:textId="77777777" w:rsidR="00E60529" w:rsidRPr="00E60529" w:rsidRDefault="00E60529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2200A" w14:textId="46E9850C" w:rsidR="00E60529" w:rsidRPr="00E60529" w:rsidRDefault="00E60529" w:rsidP="0068468D">
            <w:pPr>
              <w:pStyle w:val="QuestionStyle"/>
            </w:pPr>
            <w:r>
              <w:t xml:space="preserve">b)    </w:t>
            </w:r>
            <w:r w:rsidR="002B1BF8">
              <w:t xml:space="preserve"> </w:t>
            </w:r>
            <w:r w:rsidR="002B1BF8" w:rsidRPr="002B1BF8">
              <w:rPr>
                <w:color w:val="FF0000"/>
                <w:position w:val="-18"/>
              </w:rPr>
              <w:object w:dxaOrig="2030" w:dyaOrig="510" w14:anchorId="5653EEA1">
                <v:shape id="_x0000_i1030" type="#_x0000_t75" style="width:101.85pt;height:25.7pt" o:ole="">
                  <v:imagedata r:id="rId30" o:title=""/>
                </v:shape>
                <o:OLEObject Type="Embed" ProgID="FXE300.Equation" ShapeID="_x0000_i1030" DrawAspect="Content" ObjectID="_1460100908" r:id="rId31"/>
              </w:object>
            </w:r>
            <w:r w:rsidR="002B1BF8"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406AA" w14:textId="46669A9A" w:rsidR="00E60529" w:rsidRPr="00E60529" w:rsidRDefault="00A44226" w:rsidP="0068468D">
            <w:pPr>
              <w:pStyle w:val="QuestionStyle"/>
            </w:pPr>
            <w:r>
              <w:t>1</w:t>
            </w:r>
          </w:p>
        </w:tc>
      </w:tr>
      <w:tr w:rsidR="00E60529" w14:paraId="40FAC58F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18EA2" w14:textId="77777777" w:rsidR="00E60529" w:rsidRPr="00E60529" w:rsidRDefault="00E60529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9C6A7" w14:textId="2F9F6C24" w:rsidR="00E60529" w:rsidRPr="00E60529" w:rsidRDefault="00E60529" w:rsidP="0068468D">
            <w:pPr>
              <w:pStyle w:val="QuestionStyle"/>
            </w:pPr>
            <w:r>
              <w:t xml:space="preserve">c)    </w:t>
            </w:r>
            <w:r w:rsidR="002B1BF8" w:rsidRPr="002B1BF8">
              <w:rPr>
                <w:color w:val="FF0000"/>
                <w:position w:val="-18"/>
              </w:rPr>
              <w:object w:dxaOrig="2942" w:dyaOrig="510" w14:anchorId="58F44F9F">
                <v:shape id="_x0000_i1031" type="#_x0000_t75" style="width:147.1pt;height:25.7pt" o:ole="">
                  <v:imagedata r:id="rId32" o:title=""/>
                </v:shape>
                <o:OLEObject Type="Embed" ProgID="FXE300.Equation" ShapeID="_x0000_i1031" DrawAspect="Content" ObjectID="_1460100909" r:id="rId33"/>
              </w:obje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6BA6D" w14:textId="6945F270" w:rsidR="00E60529" w:rsidRPr="00E60529" w:rsidRDefault="00A44226" w:rsidP="0068468D">
            <w:pPr>
              <w:pStyle w:val="QuestionStyle"/>
            </w:pPr>
            <w:r>
              <w:t>1</w:t>
            </w:r>
          </w:p>
        </w:tc>
      </w:tr>
      <w:tr w:rsidR="002B1BF8" w14:paraId="737EA75D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30278" w14:textId="77777777" w:rsidR="002B1BF8" w:rsidRPr="00E60529" w:rsidRDefault="002B1BF8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2864B" w14:textId="5D4C1FEC" w:rsidR="002B1BF8" w:rsidRDefault="002B1BF8" w:rsidP="0068468D">
            <w:pPr>
              <w:pStyle w:val="QuestionStyle"/>
            </w:pPr>
            <w:r>
              <w:t xml:space="preserve">d)  </w:t>
            </w:r>
            <w:r w:rsidRPr="002B1BF8">
              <w:rPr>
                <w:color w:val="FF0000"/>
                <w:position w:val="-78"/>
              </w:rPr>
              <w:object w:dxaOrig="4286" w:dyaOrig="1109" w14:anchorId="395A6E74">
                <v:shape id="_x0000_i1032" type="#_x0000_t75" style="width:213.95pt;height:55.55pt" o:ole="">
                  <v:imagedata r:id="rId34" o:title=""/>
                </v:shape>
                <o:OLEObject Type="Embed" ProgID="FXE300.Equation" ShapeID="_x0000_i1032" DrawAspect="Content" ObjectID="_1460100910" r:id="rId35"/>
              </w:obje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6B6C7" w14:textId="3B72B37D" w:rsidR="002B1BF8" w:rsidRPr="00E60529" w:rsidRDefault="00A44226" w:rsidP="0068468D">
            <w:pPr>
              <w:pStyle w:val="QuestionStyle"/>
            </w:pPr>
            <w:r>
              <w:t>1</w:t>
            </w:r>
          </w:p>
        </w:tc>
      </w:tr>
      <w:tr w:rsidR="00E60529" w14:paraId="636E906E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9D03E" w14:textId="77777777" w:rsidR="00E60529" w:rsidRPr="00E60529" w:rsidRDefault="00E60529" w:rsidP="00E60529">
            <w:pPr>
              <w:pStyle w:val="ListParagraph"/>
              <w:ind w:left="0"/>
              <w:contextualSpacing w:val="0"/>
            </w:pPr>
            <w:r>
              <w:t>3.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6DDCD" w14:textId="2DA718AD" w:rsidR="00E60529" w:rsidRPr="00E60529" w:rsidRDefault="00E60529" w:rsidP="0068468D">
            <w:pPr>
              <w:pStyle w:val="QuestionStyle"/>
            </w:pPr>
            <w:r>
              <w:t xml:space="preserve">a)      </w:t>
            </w:r>
            <w:r w:rsidR="002B1BF8">
              <w:t xml:space="preserve"> </w:t>
            </w:r>
            <w:r w:rsidR="002B1BF8" w:rsidRPr="002B1BF8">
              <w:rPr>
                <w:color w:val="FF0000"/>
                <w:position w:val="-18"/>
              </w:rPr>
              <w:object w:dxaOrig="2402" w:dyaOrig="510" w14:anchorId="29370FE5">
                <v:shape id="_x0000_i1033" type="#_x0000_t75" style="width:119.3pt;height:25.7pt" o:ole="">
                  <v:imagedata r:id="rId36" o:title=""/>
                </v:shape>
                <o:OLEObject Type="Embed" ProgID="FXE300.Equation" ShapeID="_x0000_i1033" DrawAspect="Content" ObjectID="_1460100911" r:id="rId37"/>
              </w:object>
            </w:r>
            <w:r w:rsidR="002B1BF8"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7BDF0" w14:textId="24E322DA" w:rsidR="00E60529" w:rsidRPr="00E60529" w:rsidRDefault="007D28CC" w:rsidP="0068468D">
            <w:pPr>
              <w:pStyle w:val="QuestionStyle"/>
            </w:pPr>
            <w:r>
              <w:t>1</w:t>
            </w:r>
          </w:p>
        </w:tc>
      </w:tr>
      <w:tr w:rsidR="00E60529" w14:paraId="6ADA4AD1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7A98C" w14:textId="77777777" w:rsidR="00E60529" w:rsidRPr="00E60529" w:rsidRDefault="00E60529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AEFF4" w14:textId="77777777" w:rsidR="007D28CC" w:rsidRDefault="00E60529" w:rsidP="0068468D">
            <w:pPr>
              <w:pStyle w:val="QuestionStyle"/>
            </w:pPr>
            <w:r>
              <w:t xml:space="preserve">b)    </w:t>
            </w:r>
            <w:r w:rsidR="007D28CC">
              <w:t xml:space="preserve">P( Same letter ) = 0 </w:t>
            </w:r>
          </w:p>
          <w:p w14:paraId="722034AD" w14:textId="34C4402E" w:rsidR="00E60529" w:rsidRPr="00E60529" w:rsidRDefault="007D28CC" w:rsidP="0068468D">
            <w:pPr>
              <w:pStyle w:val="QuestionStyle"/>
            </w:pPr>
            <w:r>
              <w:t>( since there is only one of each card and they are not replaced.)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1C25D" w14:textId="38BCC782" w:rsidR="00E60529" w:rsidRPr="00E60529" w:rsidRDefault="007D28CC" w:rsidP="0068468D">
            <w:pPr>
              <w:pStyle w:val="QuestionStyle"/>
            </w:pPr>
            <w:r>
              <w:t>1</w:t>
            </w:r>
          </w:p>
        </w:tc>
      </w:tr>
      <w:tr w:rsidR="00E60529" w14:paraId="4A987B87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51661" w14:textId="77777777" w:rsidR="00E60529" w:rsidRPr="00E60529" w:rsidRDefault="00E60529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88582" w14:textId="77777777" w:rsidR="007D28CC" w:rsidRDefault="00E60529" w:rsidP="0068468D">
            <w:pPr>
              <w:pStyle w:val="QuestionStyle"/>
            </w:pPr>
            <w:r>
              <w:t xml:space="preserve">c)   </w:t>
            </w:r>
            <w:r w:rsidR="007D28CC">
              <w:t>Possibilities are DA DB AD AB.</w:t>
            </w:r>
          </w:p>
          <w:p w14:paraId="4DE87B27" w14:textId="3BB67EBA" w:rsidR="00E60529" w:rsidRPr="007D28CC" w:rsidRDefault="007D28CC" w:rsidP="0068468D">
            <w:pPr>
              <w:pStyle w:val="QuestionStyle"/>
              <w:rPr>
                <w:position w:val="-18"/>
              </w:rPr>
            </w:pPr>
            <w:r>
              <w:t xml:space="preserve"> </w:t>
            </w:r>
            <w:r w:rsidRPr="007D28CC">
              <w:rPr>
                <w:color w:val="FF0000"/>
                <w:position w:val="-18"/>
              </w:rPr>
              <w:object w:dxaOrig="2894" w:dyaOrig="510" w14:anchorId="072A9C83">
                <v:shape id="_x0000_i1034" type="#_x0000_t75" style="width:145.05pt;height:25.7pt" o:ole="">
                  <v:imagedata r:id="rId38" o:title=""/>
                </v:shape>
                <o:OLEObject Type="Embed" ProgID="FXE300.Equation" ShapeID="_x0000_i1034" DrawAspect="Content" ObjectID="_1460100912" r:id="rId39"/>
              </w:object>
            </w:r>
            <w:r w:rsidRPr="007D28CC">
              <w:rPr>
                <w:position w:val="-18"/>
              </w:rPr>
              <w:t xml:space="preserve"> </w:t>
            </w:r>
            <w:r w:rsidR="00E60529" w:rsidRPr="007D28CC">
              <w:rPr>
                <w:position w:val="-18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960EE" w14:textId="3D3E968D" w:rsidR="00E60529" w:rsidRPr="00E60529" w:rsidRDefault="007D28CC" w:rsidP="0068468D">
            <w:pPr>
              <w:pStyle w:val="QuestionStyle"/>
            </w:pPr>
            <w:r>
              <w:t>1</w:t>
            </w:r>
          </w:p>
        </w:tc>
      </w:tr>
      <w:tr w:rsidR="007D28CC" w14:paraId="3831C491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0FBB7" w14:textId="77777777" w:rsidR="007D28CC" w:rsidRPr="00E60529" w:rsidRDefault="007D28CC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D249A" w14:textId="77777777" w:rsidR="007D28CC" w:rsidRDefault="007D28CC" w:rsidP="0068468D">
            <w:pPr>
              <w:pStyle w:val="QuestionStyle"/>
            </w:pPr>
            <w:r>
              <w:t>d)  If first is not C, there are 9 possible outcomes.</w:t>
            </w:r>
          </w:p>
          <w:p w14:paraId="155FC4FB" w14:textId="77777777" w:rsidR="007D28CC" w:rsidRDefault="007D28CC" w:rsidP="0068468D">
            <w:pPr>
              <w:pStyle w:val="QuestionStyle"/>
            </w:pPr>
            <w:r>
              <w:t xml:space="preserve">     Required result is AB or BA, so 2 outcomes.</w:t>
            </w:r>
          </w:p>
          <w:p w14:paraId="3FB56FA0" w14:textId="0F913E33" w:rsidR="007D28CC" w:rsidRPr="007D28CC" w:rsidRDefault="007D28CC" w:rsidP="0068468D">
            <w:pPr>
              <w:pStyle w:val="QuestionStyle"/>
              <w:rPr>
                <w:position w:val="-18"/>
              </w:rPr>
            </w:pPr>
            <w:r>
              <w:t xml:space="preserve"> </w:t>
            </w:r>
            <w:r w:rsidRPr="007D28CC">
              <w:rPr>
                <w:color w:val="FF0000"/>
                <w:position w:val="-18"/>
              </w:rPr>
              <w:object w:dxaOrig="3146" w:dyaOrig="510" w14:anchorId="5FDED300">
                <v:shape id="_x0000_i1035" type="#_x0000_t75" style="width:158.4pt;height:25.7pt" o:ole="">
                  <v:imagedata r:id="rId40" o:title=""/>
                </v:shape>
                <o:OLEObject Type="Embed" ProgID="FXE300.Equation" ShapeID="_x0000_i1035" DrawAspect="Content" ObjectID="_1460100913" r:id="rId41"/>
              </w:object>
            </w:r>
            <w:r w:rsidRPr="007D28CC">
              <w:rPr>
                <w:position w:val="-18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8264B" w14:textId="3A5CA577" w:rsidR="007D28CC" w:rsidRDefault="00A44226" w:rsidP="0068468D">
            <w:pPr>
              <w:pStyle w:val="QuestionStyle"/>
            </w:pPr>
            <w:r>
              <w:t>1</w:t>
            </w:r>
          </w:p>
        </w:tc>
      </w:tr>
      <w:tr w:rsidR="00430164" w14:paraId="494A4927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7C7A1" w14:textId="1614845D" w:rsidR="00430164" w:rsidRPr="00E60529" w:rsidRDefault="00430164" w:rsidP="00E60529">
            <w:pPr>
              <w:pStyle w:val="ListParagraph"/>
              <w:ind w:left="0"/>
              <w:contextualSpacing w:val="0"/>
            </w:pPr>
            <w:r>
              <w:t>4.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85CA3" w14:textId="2ABB3CF5" w:rsidR="001A52BD" w:rsidRDefault="00430164" w:rsidP="0068468D">
            <w:pPr>
              <w:pStyle w:val="QuestionStyle"/>
            </w:pPr>
            <w:r>
              <w:t xml:space="preserve">a)   </w:t>
            </w:r>
          </w:p>
          <w:p w14:paraId="4942404F" w14:textId="185151A6" w:rsidR="001A52BD" w:rsidRPr="00E60529" w:rsidRDefault="00210B9B" w:rsidP="0068468D">
            <w:pPr>
              <w:pStyle w:val="QuestionStyle"/>
            </w:pPr>
            <w:r>
              <w:object w:dxaOrig="4930" w:dyaOrig="5813" w14:anchorId="2BF6AC76">
                <v:shape id="_x0000_i1036" type="#_x0000_t75" style="width:203.65pt;height:239.65pt" o:ole="">
                  <v:imagedata r:id="rId42" o:title=""/>
                </v:shape>
                <o:OLEObject Type="Embed" ProgID="FXDraw3.Document" ShapeID="_x0000_i1036" DrawAspect="Content" ObjectID="_1460100914" r:id="rId43"/>
              </w:obje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9E1DB" w14:textId="215DF87B" w:rsidR="00430164" w:rsidRPr="00E60529" w:rsidRDefault="007D28CC" w:rsidP="0068468D">
            <w:pPr>
              <w:pStyle w:val="QuestionStyle"/>
            </w:pPr>
            <w:r>
              <w:t>2</w:t>
            </w:r>
          </w:p>
        </w:tc>
      </w:tr>
      <w:tr w:rsidR="00430164" w14:paraId="69D5C319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538A8" w14:textId="77777777" w:rsidR="00430164" w:rsidRPr="00E60529" w:rsidRDefault="00430164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B568E" w14:textId="5C88FEBB" w:rsidR="00430164" w:rsidRPr="00E60529" w:rsidRDefault="00430164" w:rsidP="0068468D">
            <w:pPr>
              <w:pStyle w:val="QuestionStyle"/>
            </w:pPr>
            <w:r>
              <w:t xml:space="preserve">b)    </w:t>
            </w:r>
            <w:r w:rsidR="007D28CC">
              <w:t xml:space="preserve"> </w:t>
            </w:r>
            <w:r w:rsidR="007D28CC" w:rsidRPr="007D28CC">
              <w:rPr>
                <w:color w:val="FF0000"/>
                <w:position w:val="-18"/>
              </w:rPr>
              <w:object w:dxaOrig="1430" w:dyaOrig="510" w14:anchorId="30A6F90C">
                <v:shape id="_x0000_i1037" type="#_x0000_t75" style="width:1in;height:25.7pt" o:ole="">
                  <v:imagedata r:id="rId44" o:title=""/>
                </v:shape>
                <o:OLEObject Type="Embed" ProgID="FXE300.Equation" ShapeID="_x0000_i1037" DrawAspect="Content" ObjectID="_1460100915" r:id="rId45"/>
              </w:object>
            </w:r>
            <w:r w:rsidR="007D28CC"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4510A" w14:textId="5ABF45BC" w:rsidR="00430164" w:rsidRPr="00E60529" w:rsidRDefault="007D28CC" w:rsidP="0068468D">
            <w:pPr>
              <w:pStyle w:val="QuestionStyle"/>
            </w:pPr>
            <w:r>
              <w:t>1</w:t>
            </w:r>
          </w:p>
        </w:tc>
      </w:tr>
      <w:tr w:rsidR="00430164" w14:paraId="44102AE1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A8773" w14:textId="77777777" w:rsidR="00430164" w:rsidRPr="00E60529" w:rsidRDefault="00430164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B19CC" w14:textId="57B4FA46" w:rsidR="00430164" w:rsidRPr="00E60529" w:rsidRDefault="00430164" w:rsidP="0068468D">
            <w:pPr>
              <w:pStyle w:val="QuestionStyle"/>
            </w:pPr>
            <w:r>
              <w:t xml:space="preserve">c)    </w:t>
            </w:r>
            <w:r w:rsidR="007D28CC" w:rsidRPr="007D28CC">
              <w:rPr>
                <w:color w:val="FF0000"/>
                <w:position w:val="-18"/>
              </w:rPr>
              <w:object w:dxaOrig="2498" w:dyaOrig="510" w14:anchorId="608B3674">
                <v:shape id="_x0000_i1038" type="#_x0000_t75" style="width:124.45pt;height:25.7pt" o:ole="">
                  <v:imagedata r:id="rId46" o:title=""/>
                </v:shape>
                <o:OLEObject Type="Embed" ProgID="FXE300.Equation" ShapeID="_x0000_i1038" DrawAspect="Content" ObjectID="_1460100916" r:id="rId47"/>
              </w:obje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98AD7" w14:textId="27A2BB0E" w:rsidR="00430164" w:rsidRPr="00E60529" w:rsidRDefault="007D28CC" w:rsidP="0068468D">
            <w:pPr>
              <w:pStyle w:val="QuestionStyle"/>
            </w:pPr>
            <w:r>
              <w:t>1</w:t>
            </w:r>
          </w:p>
        </w:tc>
      </w:tr>
      <w:tr w:rsidR="007D28CC" w14:paraId="2FD98756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7EBC0" w14:textId="6C58D9A7" w:rsidR="007D28CC" w:rsidRPr="00E60529" w:rsidRDefault="007D28CC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C5D6B" w14:textId="77777777" w:rsidR="007D28CC" w:rsidRDefault="007D28CC" w:rsidP="0068468D">
            <w:pPr>
              <w:pStyle w:val="QuestionStyle"/>
            </w:pPr>
            <w:r>
              <w:t>d)   7 outcomes where J is a winner of at least 1.</w:t>
            </w:r>
          </w:p>
          <w:p w14:paraId="012C4558" w14:textId="63013308" w:rsidR="007D28CC" w:rsidRDefault="007D28CC" w:rsidP="0068468D">
            <w:pPr>
              <w:pStyle w:val="QuestionStyle"/>
            </w:pPr>
            <w:r>
              <w:t>Of these 2 have Margaret as the other winner.</w:t>
            </w:r>
          </w:p>
          <w:p w14:paraId="400F9F8C" w14:textId="1554965B" w:rsidR="007D28CC" w:rsidRPr="007D28CC" w:rsidRDefault="007D28CC" w:rsidP="0068468D">
            <w:pPr>
              <w:pStyle w:val="QuestionStyle"/>
              <w:rPr>
                <w:position w:val="-18"/>
              </w:rPr>
            </w:pPr>
            <w:r>
              <w:t xml:space="preserve"> </w:t>
            </w:r>
            <w:r w:rsidRPr="007D28CC">
              <w:rPr>
                <w:color w:val="FF0000"/>
                <w:position w:val="-18"/>
              </w:rPr>
              <w:object w:dxaOrig="2882" w:dyaOrig="510" w14:anchorId="7AEBE335">
                <v:shape id="_x0000_i1039" type="#_x0000_t75" style="width:2in;height:25.7pt" o:ole="">
                  <v:imagedata r:id="rId48" o:title=""/>
                </v:shape>
                <o:OLEObject Type="Embed" ProgID="FXE300.Equation" ShapeID="_x0000_i1039" DrawAspect="Content" ObjectID="_1460100917" r:id="rId49"/>
              </w:object>
            </w:r>
            <w:r w:rsidRPr="007D28CC">
              <w:rPr>
                <w:position w:val="-18"/>
              </w:rPr>
              <w:t xml:space="preserve"> </w:t>
            </w:r>
          </w:p>
          <w:p w14:paraId="5DBBD4DA" w14:textId="5CB404E2" w:rsidR="007D28CC" w:rsidRDefault="007D28CC" w:rsidP="0068468D">
            <w:pPr>
              <w:pStyle w:val="QuestionStyle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A091" w14:textId="28EEC468" w:rsidR="007D28CC" w:rsidRPr="00E60529" w:rsidRDefault="007D28CC" w:rsidP="0068468D">
            <w:pPr>
              <w:pStyle w:val="QuestionStyle"/>
            </w:pPr>
            <w:r>
              <w:t>1</w:t>
            </w:r>
          </w:p>
        </w:tc>
      </w:tr>
      <w:tr w:rsidR="00430164" w14:paraId="3BAF499F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9CC3C" w14:textId="326893BA" w:rsidR="00430164" w:rsidRPr="00E60529" w:rsidRDefault="00430164" w:rsidP="00E60529">
            <w:pPr>
              <w:pStyle w:val="ListParagraph"/>
              <w:ind w:left="0"/>
              <w:contextualSpacing w:val="0"/>
            </w:pPr>
            <w:r>
              <w:t>5.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5FA7E" w14:textId="77777777" w:rsidR="00210B9B" w:rsidRDefault="00430164" w:rsidP="0068468D">
            <w:pPr>
              <w:pStyle w:val="QuestionStyle"/>
            </w:pPr>
            <w:r>
              <w:t>a)</w:t>
            </w:r>
          </w:p>
          <w:p w14:paraId="192CF31D" w14:textId="1A576C32" w:rsidR="00430164" w:rsidRPr="00E60529" w:rsidRDefault="00430164" w:rsidP="0068468D">
            <w:pPr>
              <w:pStyle w:val="QuestionStyle"/>
            </w:pPr>
            <w:r>
              <w:t xml:space="preserve">      </w:t>
            </w:r>
            <w:bookmarkStart w:id="0" w:name="_GoBack"/>
            <w:r w:rsidR="00210B9B">
              <w:object w:dxaOrig="4348" w:dyaOrig="4531" w14:anchorId="48EA36BA">
                <v:shape id="_x0000_i1040" type="#_x0000_t75" style="width:186.15pt;height:195.45pt" o:ole="">
                  <v:imagedata r:id="rId50" o:title=""/>
                </v:shape>
                <o:OLEObject Type="Embed" ProgID="FXDraw3.Document" ShapeID="_x0000_i1040" DrawAspect="Content" ObjectID="_1460100918" r:id="rId51"/>
              </w:object>
            </w:r>
            <w:bookmarkEnd w:id="0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766CA" w14:textId="7A44EA6D" w:rsidR="00430164" w:rsidRPr="00E60529" w:rsidRDefault="007D28CC" w:rsidP="0068468D">
            <w:pPr>
              <w:pStyle w:val="QuestionStyle"/>
            </w:pPr>
            <w:r>
              <w:t>2</w:t>
            </w:r>
          </w:p>
        </w:tc>
      </w:tr>
      <w:tr w:rsidR="00430164" w14:paraId="47E1A27D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82483" w14:textId="77777777" w:rsidR="00430164" w:rsidRPr="00E60529" w:rsidRDefault="00430164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DA7EF" w14:textId="3643BF16" w:rsidR="00430164" w:rsidRPr="00E60529" w:rsidRDefault="00430164" w:rsidP="0068468D">
            <w:pPr>
              <w:pStyle w:val="QuestionStyle"/>
            </w:pPr>
            <w:r>
              <w:t xml:space="preserve">b)    </w:t>
            </w:r>
            <w:r w:rsidR="007D28CC">
              <w:t xml:space="preserve"> </w:t>
            </w:r>
            <w:r w:rsidR="007D28CC" w:rsidRPr="007D28CC">
              <w:rPr>
                <w:color w:val="FF0000"/>
                <w:position w:val="-18"/>
              </w:rPr>
              <w:object w:dxaOrig="2558" w:dyaOrig="510" w14:anchorId="47717815">
                <v:shape id="_x0000_i1041" type="#_x0000_t75" style="width:128.55pt;height:25.7pt" o:ole="">
                  <v:imagedata r:id="rId52" o:title=""/>
                </v:shape>
                <o:OLEObject Type="Embed" ProgID="FXE300.Equation" ShapeID="_x0000_i1041" DrawAspect="Content" ObjectID="_1460100919" r:id="rId53"/>
              </w:object>
            </w:r>
            <w:r w:rsidR="007D28CC"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03659" w14:textId="457D30A7" w:rsidR="00430164" w:rsidRPr="00E60529" w:rsidRDefault="00AE6D3B" w:rsidP="0068468D">
            <w:pPr>
              <w:pStyle w:val="QuestionStyle"/>
            </w:pPr>
            <w:r>
              <w:t>1</w:t>
            </w:r>
          </w:p>
        </w:tc>
      </w:tr>
      <w:tr w:rsidR="00430164" w14:paraId="0CD6DC80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36B0E" w14:textId="77777777" w:rsidR="00430164" w:rsidRPr="00E60529" w:rsidRDefault="00430164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22C98" w14:textId="77777777" w:rsidR="00AA032E" w:rsidRDefault="00430164" w:rsidP="0068468D">
            <w:pPr>
              <w:pStyle w:val="QuestionStyle"/>
            </w:pPr>
            <w:r>
              <w:t>c)</w:t>
            </w:r>
            <w:r w:rsidR="00AA032E">
              <w:t xml:space="preserve">  Two males is WY and YW, two females is XZ or ZX.</w:t>
            </w:r>
          </w:p>
          <w:p w14:paraId="07CEC32B" w14:textId="5AA51F0F" w:rsidR="00430164" w:rsidRPr="00AA032E" w:rsidRDefault="00AA032E" w:rsidP="0068468D">
            <w:pPr>
              <w:pStyle w:val="QuestionStyle"/>
              <w:rPr>
                <w:position w:val="-18"/>
              </w:rPr>
            </w:pPr>
            <w:r>
              <w:t xml:space="preserve"> </w:t>
            </w:r>
            <w:r w:rsidRPr="00AA032E">
              <w:rPr>
                <w:color w:val="FF0000"/>
                <w:position w:val="-18"/>
              </w:rPr>
              <w:object w:dxaOrig="2522" w:dyaOrig="510" w14:anchorId="2DD6A636">
                <v:shape id="_x0000_i1042" type="#_x0000_t75" style="width:125.5pt;height:25.7pt" o:ole="">
                  <v:imagedata r:id="rId54" o:title=""/>
                </v:shape>
                <o:OLEObject Type="Embed" ProgID="FXE300.Equation" ShapeID="_x0000_i1042" DrawAspect="Content" ObjectID="_1460100920" r:id="rId55"/>
              </w:object>
            </w:r>
            <w:r w:rsidRPr="00AA032E">
              <w:rPr>
                <w:position w:val="-18"/>
              </w:rPr>
              <w:t xml:space="preserve"> </w:t>
            </w:r>
            <w:r w:rsidR="00430164" w:rsidRPr="00AA032E">
              <w:rPr>
                <w:position w:val="-18"/>
              </w:rPr>
              <w:t xml:space="preserve">   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1FC40" w14:textId="6EC04D6F" w:rsidR="00430164" w:rsidRPr="00E60529" w:rsidRDefault="00AE6D3B" w:rsidP="0068468D">
            <w:pPr>
              <w:pStyle w:val="QuestionStyle"/>
            </w:pPr>
            <w:r>
              <w:t>1</w:t>
            </w:r>
          </w:p>
        </w:tc>
      </w:tr>
      <w:tr w:rsidR="00AA032E" w14:paraId="3FAC3F49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097C2" w14:textId="2B1593C5" w:rsidR="00AA032E" w:rsidRPr="00E60529" w:rsidRDefault="00AA032E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5CBC2" w14:textId="29C526D6" w:rsidR="00AA032E" w:rsidRDefault="00AA032E" w:rsidP="0068468D">
            <w:pPr>
              <w:pStyle w:val="QuestionStyle"/>
            </w:pPr>
            <w:r>
              <w:t>d)  If William is not president, there are only 9 outcomes altogether.</w:t>
            </w:r>
          </w:p>
          <w:p w14:paraId="3BB8A523" w14:textId="47C4C195" w:rsidR="00AA032E" w:rsidRDefault="00AA032E" w:rsidP="00AA032E">
            <w:pPr>
              <w:pStyle w:val="QuestionStyle"/>
            </w:pPr>
            <w:r>
              <w:t xml:space="preserve">   </w:t>
            </w:r>
            <w:r w:rsidR="00AE6D3B">
              <w:t>Now there are o</w:t>
            </w:r>
            <w:r>
              <w:t xml:space="preserve">nly </w:t>
            </w:r>
            <w:r w:rsidR="00AE6D3B">
              <w:t>3 combinations with same gender (</w:t>
            </w:r>
            <w:r>
              <w:t>two males YW or two females XZ or ZX</w:t>
            </w:r>
            <w:r w:rsidR="00AE6D3B">
              <w:t>)</w:t>
            </w:r>
            <w:r>
              <w:t>.</w:t>
            </w:r>
          </w:p>
          <w:p w14:paraId="67EAD301" w14:textId="659982E4" w:rsidR="00AA032E" w:rsidRPr="00AA032E" w:rsidRDefault="00AA032E" w:rsidP="0068468D">
            <w:pPr>
              <w:pStyle w:val="QuestionStyle"/>
              <w:rPr>
                <w:position w:val="-18"/>
              </w:rPr>
            </w:pPr>
            <w:r>
              <w:t xml:space="preserve"> </w:t>
            </w:r>
            <w:r w:rsidRPr="00AA032E">
              <w:rPr>
                <w:color w:val="FF0000"/>
                <w:position w:val="-18"/>
              </w:rPr>
              <w:object w:dxaOrig="4476" w:dyaOrig="510" w14:anchorId="5292234C">
                <v:shape id="_x0000_i1043" type="#_x0000_t75" style="width:223.2pt;height:25.7pt" o:ole="">
                  <v:imagedata r:id="rId56" o:title=""/>
                </v:shape>
                <o:OLEObject Type="Embed" ProgID="FXE300.Equation" ShapeID="_x0000_i1043" DrawAspect="Content" ObjectID="_1460100921" r:id="rId57"/>
              </w:object>
            </w:r>
            <w:r w:rsidRPr="00AA032E">
              <w:rPr>
                <w:position w:val="-18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DAC00" w14:textId="2C68A48B" w:rsidR="00AA032E" w:rsidRPr="00E60529" w:rsidRDefault="00AE6D3B" w:rsidP="0068468D">
            <w:pPr>
              <w:pStyle w:val="QuestionStyle"/>
            </w:pPr>
            <w:r>
              <w:t>1</w:t>
            </w:r>
          </w:p>
        </w:tc>
      </w:tr>
      <w:tr w:rsidR="00430164" w14:paraId="2EBF39F7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5C549" w14:textId="27B6C58B" w:rsidR="00430164" w:rsidRPr="00E60529" w:rsidRDefault="00430164" w:rsidP="00E60529">
            <w:pPr>
              <w:pStyle w:val="ListParagraph"/>
              <w:ind w:left="0"/>
              <w:contextualSpacing w:val="0"/>
            </w:pPr>
            <w:r>
              <w:t>6.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E507F" w14:textId="2401D682" w:rsidR="00430164" w:rsidRPr="00E60529" w:rsidRDefault="00430164" w:rsidP="0068468D">
            <w:pPr>
              <w:pStyle w:val="QuestionStyle"/>
            </w:pPr>
            <w:r>
              <w:t xml:space="preserve">a)      </w:t>
            </w:r>
            <w:r w:rsidR="00634DCC">
              <w:t xml:space="preserve"> </w:t>
            </w:r>
            <w:r w:rsidR="00634DCC" w:rsidRPr="00634DCC">
              <w:rPr>
                <w:color w:val="FF0000"/>
                <w:position w:val="-18"/>
              </w:rPr>
              <w:object w:dxaOrig="2042" w:dyaOrig="510" w14:anchorId="1AE82014">
                <v:shape id="_x0000_i1044" type="#_x0000_t75" style="width:101.85pt;height:25.7pt" o:ole="">
                  <v:imagedata r:id="rId58" o:title=""/>
                </v:shape>
                <o:OLEObject Type="Embed" ProgID="FXE300.Equation" ShapeID="_x0000_i1044" DrawAspect="Content" ObjectID="_1460100922" r:id="rId59"/>
              </w:object>
            </w:r>
            <w:r w:rsidR="00634DCC"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2DCD9" w14:textId="0F71FC30" w:rsidR="00430164" w:rsidRPr="00E60529" w:rsidRDefault="00634DCC" w:rsidP="0068468D">
            <w:pPr>
              <w:pStyle w:val="QuestionStyle"/>
            </w:pPr>
            <w:r>
              <w:t>1</w:t>
            </w:r>
          </w:p>
        </w:tc>
      </w:tr>
      <w:tr w:rsidR="00430164" w14:paraId="46F59D93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F76FE" w14:textId="77777777" w:rsidR="00430164" w:rsidRPr="00E60529" w:rsidRDefault="00430164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4EC4D" w14:textId="45D38B43" w:rsidR="00430164" w:rsidRPr="00E60529" w:rsidRDefault="00430164" w:rsidP="0068468D">
            <w:pPr>
              <w:pStyle w:val="QuestionStyle"/>
            </w:pPr>
            <w:r>
              <w:t xml:space="preserve">b)    </w:t>
            </w:r>
            <w:r w:rsidR="00634DCC" w:rsidRPr="00634DCC">
              <w:rPr>
                <w:color w:val="FF0000"/>
                <w:position w:val="-18"/>
              </w:rPr>
              <w:object w:dxaOrig="3422" w:dyaOrig="510" w14:anchorId="28E3CA45">
                <v:shape id="_x0000_i1045" type="#_x0000_t75" style="width:171.75pt;height:25.7pt" o:ole="">
                  <v:imagedata r:id="rId60" o:title=""/>
                </v:shape>
                <o:OLEObject Type="Embed" ProgID="FXE300.Equation" ShapeID="_x0000_i1045" DrawAspect="Content" ObjectID="_1460100923" r:id="rId61"/>
              </w:obje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A33E4" w14:textId="22E46574" w:rsidR="00430164" w:rsidRPr="00E60529" w:rsidRDefault="00634DCC" w:rsidP="0068468D">
            <w:pPr>
              <w:pStyle w:val="QuestionStyle"/>
            </w:pPr>
            <w:r>
              <w:t>1</w:t>
            </w:r>
          </w:p>
        </w:tc>
      </w:tr>
      <w:tr w:rsidR="00430164" w14:paraId="639ED3E6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AF208" w14:textId="77777777" w:rsidR="00430164" w:rsidRPr="00E60529" w:rsidRDefault="00430164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410BF" w14:textId="13595C75" w:rsidR="00430164" w:rsidRPr="00E60529" w:rsidRDefault="00430164" w:rsidP="0068468D">
            <w:pPr>
              <w:pStyle w:val="QuestionStyle"/>
            </w:pPr>
            <w:r>
              <w:t xml:space="preserve">c)    </w:t>
            </w:r>
            <w:r w:rsidR="00634DCC" w:rsidRPr="00634DCC">
              <w:rPr>
                <w:color w:val="FF0000"/>
                <w:position w:val="-18"/>
              </w:rPr>
              <w:object w:dxaOrig="3866" w:dyaOrig="510" w14:anchorId="257BA443">
                <v:shape id="_x0000_i1046" type="#_x0000_t75" style="width:193.35pt;height:25.7pt" o:ole="">
                  <v:imagedata r:id="rId62" o:title=""/>
                </v:shape>
                <o:OLEObject Type="Embed" ProgID="FXE300.Equation" ShapeID="_x0000_i1046" DrawAspect="Content" ObjectID="_1460100924" r:id="rId63"/>
              </w:obje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3422F" w14:textId="2F14C678" w:rsidR="00430164" w:rsidRPr="00E60529" w:rsidRDefault="00634DCC" w:rsidP="0068468D">
            <w:pPr>
              <w:pStyle w:val="QuestionStyle"/>
            </w:pPr>
            <w:r>
              <w:t>1</w:t>
            </w:r>
          </w:p>
        </w:tc>
      </w:tr>
      <w:tr w:rsidR="00634DCC" w14:paraId="26CFE086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258F4" w14:textId="77777777" w:rsidR="00634DCC" w:rsidRPr="00E60529" w:rsidRDefault="00634DCC" w:rsidP="00E60529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B5777" w14:textId="02E98178" w:rsidR="00634DCC" w:rsidRDefault="00634DCC" w:rsidP="0068468D">
            <w:pPr>
              <w:pStyle w:val="QuestionStyle"/>
            </w:pPr>
            <w:r>
              <w:t xml:space="preserve">d)    </w:t>
            </w:r>
            <w:r w:rsidRPr="00634DCC">
              <w:rPr>
                <w:color w:val="FF0000"/>
                <w:position w:val="-18"/>
              </w:rPr>
              <w:object w:dxaOrig="4094" w:dyaOrig="510" w14:anchorId="0A2A5518">
                <v:shape id="_x0000_i1047" type="#_x0000_t75" style="width:204.7pt;height:25.7pt" o:ole="">
                  <v:imagedata r:id="rId64" o:title=""/>
                </v:shape>
                <o:OLEObject Type="Embed" ProgID="FXE300.Equation" ShapeID="_x0000_i1047" DrawAspect="Content" ObjectID="_1460100925" r:id="rId65"/>
              </w:object>
            </w:r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74D5E" w14:textId="6EFC0922" w:rsidR="00634DCC" w:rsidRDefault="00634DCC" w:rsidP="0068468D">
            <w:pPr>
              <w:pStyle w:val="QuestionStyle"/>
            </w:pPr>
            <w:r>
              <w:t>1</w:t>
            </w:r>
          </w:p>
        </w:tc>
      </w:tr>
      <w:tr w:rsidR="0035199D" w14:paraId="03E2FEEB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68420" w14:textId="5CEFB70E" w:rsidR="0035199D" w:rsidRPr="00E60529" w:rsidRDefault="0035199D" w:rsidP="0035199D">
            <w:pPr>
              <w:pStyle w:val="ListParagraph"/>
              <w:ind w:left="0"/>
              <w:contextualSpacing w:val="0"/>
            </w:pPr>
            <w:r>
              <w:t>7.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2498E" w14:textId="77777777" w:rsidR="00AF5BA6" w:rsidRDefault="0035199D" w:rsidP="00AF5BA6">
            <w:pPr>
              <w:pStyle w:val="QuestionStyle"/>
            </w:pPr>
            <w:r>
              <w:t xml:space="preserve">a)    </w:t>
            </w:r>
          </w:p>
          <w:p w14:paraId="7A077C50" w14:textId="428C939E" w:rsidR="0035199D" w:rsidRDefault="006C319C" w:rsidP="00AF5BA6">
            <w:pPr>
              <w:pStyle w:val="QuestionStyle"/>
            </w:pPr>
            <w:r>
              <w:object w:dxaOrig="7094" w:dyaOrig="7090" w14:anchorId="55F243D7">
                <v:shape id="_x0000_i1048" type="#_x0000_t75" style="width:263.3pt;height:263.3pt" o:ole="">
                  <v:imagedata r:id="rId66" o:title=""/>
                </v:shape>
                <o:OLEObject Type="Embed" ProgID="FXDraw3.Document" ShapeID="_x0000_i1048" DrawAspect="Content" ObjectID="_1460100926" r:id="rId67"/>
              </w:obje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B2207" w14:textId="77777777" w:rsidR="0035199D" w:rsidRDefault="00634DCC" w:rsidP="0035199D">
            <w:pPr>
              <w:pStyle w:val="QuestionStyle"/>
            </w:pPr>
            <w:r>
              <w:t>2</w:t>
            </w:r>
          </w:p>
          <w:p w14:paraId="71E520AF" w14:textId="77777777" w:rsidR="00A175CA" w:rsidRDefault="00A175CA" w:rsidP="0035199D">
            <w:pPr>
              <w:pStyle w:val="QuestionStyle"/>
            </w:pPr>
          </w:p>
          <w:p w14:paraId="7E23D7FA" w14:textId="77777777" w:rsidR="00A175CA" w:rsidRDefault="00A175CA" w:rsidP="0035199D">
            <w:pPr>
              <w:pStyle w:val="QuestionStyle"/>
            </w:pPr>
          </w:p>
          <w:p w14:paraId="0C390E37" w14:textId="4513980D" w:rsidR="00A175CA" w:rsidRPr="00E60529" w:rsidRDefault="00A175CA" w:rsidP="0035199D">
            <w:pPr>
              <w:pStyle w:val="QuestionStyle"/>
            </w:pPr>
          </w:p>
        </w:tc>
      </w:tr>
      <w:tr w:rsidR="0035199D" w14:paraId="522D9027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A33EB" w14:textId="77777777" w:rsidR="0035199D" w:rsidRPr="00E60529" w:rsidRDefault="0035199D" w:rsidP="0035199D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48481" w14:textId="77777777" w:rsidR="00A175CA" w:rsidRDefault="0035199D" w:rsidP="0035199D">
            <w:pPr>
              <w:pStyle w:val="QuestionStyle"/>
            </w:pPr>
            <w:r>
              <w:t xml:space="preserve">b)    </w:t>
            </w:r>
            <w:r w:rsidR="00A175CA">
              <w:t>Total possible outcomes = 18</w:t>
            </w:r>
          </w:p>
          <w:p w14:paraId="3F9FDC95" w14:textId="77777777" w:rsidR="0035199D" w:rsidRDefault="00A175CA" w:rsidP="0035199D">
            <w:pPr>
              <w:pStyle w:val="QuestionStyle"/>
            </w:pPr>
            <w:r>
              <w:t>Outcomes which meet the criteria are RSR   RSS  SRR SRS.</w:t>
            </w:r>
          </w:p>
          <w:p w14:paraId="3D86A134" w14:textId="549B4F4E" w:rsidR="00A175CA" w:rsidRPr="00A175CA" w:rsidRDefault="00A175CA" w:rsidP="0035199D">
            <w:pPr>
              <w:pStyle w:val="QuestionStyle"/>
              <w:rPr>
                <w:position w:val="-18"/>
              </w:rPr>
            </w:pPr>
            <w:r>
              <w:t xml:space="preserve"> </w:t>
            </w:r>
            <w:r w:rsidRPr="00A175CA">
              <w:rPr>
                <w:color w:val="FF0000"/>
                <w:position w:val="-18"/>
              </w:rPr>
              <w:object w:dxaOrig="4574" w:dyaOrig="510" w14:anchorId="08F6F33C">
                <v:shape id="_x0000_i1049" type="#_x0000_t75" style="width:228.35pt;height:25.7pt" o:ole="">
                  <v:imagedata r:id="rId68" o:title=""/>
                </v:shape>
                <o:OLEObject Type="Embed" ProgID="FXE300.Equation" ShapeID="_x0000_i1049" DrawAspect="Content" ObjectID="_1460100927" r:id="rId69"/>
              </w:object>
            </w:r>
            <w:r w:rsidRPr="00A175CA">
              <w:rPr>
                <w:position w:val="-18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311C4" w14:textId="21056A47" w:rsidR="0035199D" w:rsidRPr="00E60529" w:rsidRDefault="00A175CA" w:rsidP="0035199D">
            <w:pPr>
              <w:pStyle w:val="QuestionStyle"/>
            </w:pPr>
            <w:r>
              <w:t>1</w:t>
            </w:r>
          </w:p>
        </w:tc>
      </w:tr>
      <w:tr w:rsidR="0035199D" w14:paraId="5AB82841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FFD10" w14:textId="158C3A28" w:rsidR="0035199D" w:rsidRPr="00E60529" w:rsidRDefault="0035199D" w:rsidP="0035199D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AA82E" w14:textId="77777777" w:rsidR="00A175CA" w:rsidRDefault="0035199D" w:rsidP="00A175CA">
            <w:pPr>
              <w:pStyle w:val="QuestionStyle"/>
            </w:pPr>
            <w:r>
              <w:t xml:space="preserve">c)    </w:t>
            </w:r>
            <w:r w:rsidR="00A175CA">
              <w:t>Outcomes which meet the criteria are RSR   RSS  SRR SRS.</w:t>
            </w:r>
          </w:p>
          <w:p w14:paraId="3FEFFDCF" w14:textId="5A960118" w:rsidR="00A175CA" w:rsidRDefault="00A175CA" w:rsidP="00A175CA">
            <w:pPr>
              <w:pStyle w:val="QuestionStyle"/>
            </w:pPr>
            <w:r>
              <w:t xml:space="preserve">                                                                    TST   TSS  STT STS.</w:t>
            </w:r>
          </w:p>
          <w:p w14:paraId="5DAE128A" w14:textId="48A2D0FC" w:rsidR="00A175CA" w:rsidRDefault="00A175CA" w:rsidP="00A175CA">
            <w:pPr>
              <w:pStyle w:val="QuestionStyle"/>
            </w:pPr>
            <w:r>
              <w:t xml:space="preserve">                                                                    RTR   RTT  TRR TRT.</w:t>
            </w:r>
          </w:p>
          <w:p w14:paraId="4F9C20EF" w14:textId="4A52B265" w:rsidR="0035199D" w:rsidRPr="00A175CA" w:rsidRDefault="00A175CA" w:rsidP="00A175CA">
            <w:pPr>
              <w:pStyle w:val="QuestionStyle"/>
              <w:rPr>
                <w:position w:val="-18"/>
              </w:rPr>
            </w:pPr>
            <w:r>
              <w:t xml:space="preserve"> </w:t>
            </w:r>
            <w:r w:rsidRPr="00A175CA">
              <w:rPr>
                <w:color w:val="FF0000"/>
                <w:position w:val="-18"/>
              </w:rPr>
              <w:object w:dxaOrig="4262" w:dyaOrig="510" w14:anchorId="3237FEE7">
                <v:shape id="_x0000_i1050" type="#_x0000_t75" style="width:212.9pt;height:25.7pt" o:ole="">
                  <v:imagedata r:id="rId70" o:title=""/>
                </v:shape>
                <o:OLEObject Type="Embed" ProgID="FXE300.Equation" ShapeID="_x0000_i1050" DrawAspect="Content" ObjectID="_1460100928" r:id="rId71"/>
              </w:obje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84DA9" w14:textId="0F44A505" w:rsidR="0035199D" w:rsidRPr="00E60529" w:rsidRDefault="00A44226" w:rsidP="0035199D">
            <w:pPr>
              <w:pStyle w:val="QuestionStyle"/>
            </w:pPr>
            <w:r>
              <w:t>1</w:t>
            </w:r>
          </w:p>
        </w:tc>
      </w:tr>
      <w:tr w:rsidR="0035199D" w14:paraId="008460A6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39FA" w14:textId="4A259C58" w:rsidR="0035199D" w:rsidRPr="00E60529" w:rsidRDefault="0035199D" w:rsidP="0035199D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566F" w14:textId="77777777" w:rsidR="0035199D" w:rsidRDefault="00A175CA" w:rsidP="00A175CA">
            <w:pPr>
              <w:pStyle w:val="QuestionStyle"/>
            </w:pPr>
            <w:r>
              <w:t>d)  Outcomes which meet the criteria are RST    RTS   SRT  STR    TRS    TSR</w:t>
            </w:r>
          </w:p>
          <w:p w14:paraId="58D60908" w14:textId="03C1CFFC" w:rsidR="00A175CA" w:rsidRPr="00A175CA" w:rsidRDefault="00A175CA" w:rsidP="00A175CA">
            <w:pPr>
              <w:pStyle w:val="QuestionStyle"/>
              <w:rPr>
                <w:position w:val="-18"/>
              </w:rPr>
            </w:pPr>
            <w:r w:rsidRPr="00A175CA">
              <w:rPr>
                <w:color w:val="FF0000"/>
                <w:position w:val="-18"/>
              </w:rPr>
              <w:object w:dxaOrig="4694" w:dyaOrig="510" w14:anchorId="6AF99479">
                <v:shape id="_x0000_i1051" type="#_x0000_t75" style="width:235.55pt;height:25.7pt" o:ole="">
                  <v:imagedata r:id="rId72" o:title=""/>
                </v:shape>
                <o:OLEObject Type="Embed" ProgID="FXE300.Equation" ShapeID="_x0000_i1051" DrawAspect="Content" ObjectID="_1460100929" r:id="rId73"/>
              </w:obje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55040" w14:textId="577B5BAD" w:rsidR="0035199D" w:rsidRPr="00E60529" w:rsidRDefault="00A44226" w:rsidP="0035199D">
            <w:pPr>
              <w:pStyle w:val="QuestionStyle"/>
            </w:pPr>
            <w:r>
              <w:t>1</w:t>
            </w:r>
          </w:p>
        </w:tc>
      </w:tr>
      <w:tr w:rsidR="0035199D" w14:paraId="7E8058C8" w14:textId="77777777" w:rsidTr="009F6EBE">
        <w:trPr>
          <w:cantSplit/>
        </w:trPr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C7906" w14:textId="77777777" w:rsidR="0035199D" w:rsidRPr="00E60529" w:rsidRDefault="0035199D" w:rsidP="0035199D">
            <w:pPr>
              <w:pStyle w:val="ListParagraph"/>
              <w:ind w:left="0"/>
              <w:contextualSpacing w:val="0"/>
            </w:pP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65D78" w14:textId="722EB343" w:rsidR="00AF5BA6" w:rsidRDefault="00A175CA" w:rsidP="0035199D">
            <w:pPr>
              <w:pStyle w:val="QuestionStyle"/>
            </w:pPr>
            <w:r>
              <w:t>e</w:t>
            </w:r>
            <w:r w:rsidR="0035199D">
              <w:t>)</w:t>
            </w:r>
            <w:r w:rsidR="00AF5BA6">
              <w:t xml:space="preserve"> If Steve is not the manager, the middle section of the tree diagram is taken out leaving a total of 12 outcomes.</w:t>
            </w:r>
          </w:p>
          <w:p w14:paraId="0B6937B3" w14:textId="067ED997" w:rsidR="00AF5BA6" w:rsidRDefault="00AF5BA6" w:rsidP="00AF5BA6">
            <w:pPr>
              <w:pStyle w:val="QuestionStyle"/>
            </w:pPr>
            <w:r>
              <w:t xml:space="preserve"> </w:t>
            </w:r>
            <w:r w:rsidR="0035199D">
              <w:t xml:space="preserve">    </w:t>
            </w:r>
            <w:r>
              <w:t xml:space="preserve">Outcomes which meet the criteria are RSR   RSS TST  TSS  </w:t>
            </w:r>
          </w:p>
          <w:p w14:paraId="5E8A77D6" w14:textId="5CCCCCB2" w:rsidR="00AF5BA6" w:rsidRDefault="00AF5BA6" w:rsidP="00AF5BA6">
            <w:pPr>
              <w:pStyle w:val="QuestionStyle"/>
            </w:pPr>
            <w:r>
              <w:t xml:space="preserve">                                                                  RTR   RTT  TRR TRT.</w:t>
            </w:r>
          </w:p>
          <w:p w14:paraId="4F3BC847" w14:textId="05FB0E2C" w:rsidR="0035199D" w:rsidRPr="00AF5BA6" w:rsidRDefault="00AF5BA6" w:rsidP="0035199D">
            <w:pPr>
              <w:pStyle w:val="QuestionStyle"/>
              <w:rPr>
                <w:position w:val="-18"/>
              </w:rPr>
            </w:pPr>
            <w:r w:rsidRPr="00AF5BA6">
              <w:rPr>
                <w:color w:val="FF0000"/>
                <w:position w:val="-18"/>
              </w:rPr>
              <w:object w:dxaOrig="6638" w:dyaOrig="510" w14:anchorId="5A79994D">
                <v:shape id="_x0000_i1052" type="#_x0000_t75" style="width:331.2pt;height:25.7pt" o:ole="">
                  <v:imagedata r:id="rId74" o:title=""/>
                </v:shape>
                <o:OLEObject Type="Embed" ProgID="FXE300.Equation" ShapeID="_x0000_i1052" DrawAspect="Content" ObjectID="_1460100930" r:id="rId75"/>
              </w:obje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F1CCA" w14:textId="49275B06" w:rsidR="0035199D" w:rsidRPr="00E60529" w:rsidRDefault="00AF5BA6" w:rsidP="0035199D">
            <w:pPr>
              <w:pStyle w:val="QuestionStyle"/>
            </w:pPr>
            <w:r>
              <w:t>1</w:t>
            </w:r>
          </w:p>
        </w:tc>
      </w:tr>
    </w:tbl>
    <w:p w14:paraId="315123ED" w14:textId="4489D492" w:rsidR="00E01AE0" w:rsidRPr="008F4C0E" w:rsidRDefault="00E01AE0" w:rsidP="00AF5BA6">
      <w:pPr>
        <w:jc w:val="center"/>
      </w:pPr>
    </w:p>
    <w:sectPr w:rsidR="00E01AE0" w:rsidRPr="008F4C0E" w:rsidSect="006475AA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0E8871" w14:textId="77777777" w:rsidR="00B645EF" w:rsidRDefault="00B645EF" w:rsidP="006475AA">
      <w:r>
        <w:separator/>
      </w:r>
    </w:p>
  </w:endnote>
  <w:endnote w:type="continuationSeparator" w:id="0">
    <w:p w14:paraId="61E09F40" w14:textId="77777777" w:rsidR="00B645EF" w:rsidRDefault="00B645EF" w:rsidP="00647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823450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73535C" w14:textId="77777777" w:rsidR="00A175CA" w:rsidRDefault="00A175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6EBE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1451D6A1" w14:textId="77777777" w:rsidR="00A175CA" w:rsidRDefault="00A175C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90979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136877" w14:textId="77777777" w:rsidR="00A175CA" w:rsidRDefault="00A175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45E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79B7C2A" w14:textId="77777777" w:rsidR="00A175CA" w:rsidRDefault="00A175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386DB6" w14:textId="77777777" w:rsidR="00B645EF" w:rsidRDefault="00B645EF" w:rsidP="006475AA">
      <w:r>
        <w:separator/>
      </w:r>
    </w:p>
  </w:footnote>
  <w:footnote w:type="continuationSeparator" w:id="0">
    <w:p w14:paraId="55EF1A27" w14:textId="77777777" w:rsidR="00B645EF" w:rsidRDefault="00B645EF" w:rsidP="006475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0EF467" w14:textId="1250006A" w:rsidR="00A175CA" w:rsidRPr="006475AA" w:rsidRDefault="00B645EF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2047329495"/>
        <w:placeholder>
          <w:docPart w:val="CB028CD72FDE4BD3AB4C6E0EC8F4E6A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175CA">
          <w:rPr>
            <w:u w:val="single"/>
          </w:rPr>
          <w:t>Two and Three Stage Events</w:t>
        </w:r>
      </w:sdtContent>
    </w:sdt>
    <w:r w:rsidR="00A175CA">
      <w:rPr>
        <w:u w:val="single"/>
      </w:rPr>
      <w:tab/>
      <w:t>Test</w:t>
    </w:r>
    <w:r w:rsidR="00A175CA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BF1270" w14:textId="77777777" w:rsidR="00A175CA" w:rsidRDefault="00A175CA" w:rsidP="008F4C0E">
    <w:pPr>
      <w:pStyle w:val="Header"/>
      <w:jc w:val="center"/>
      <w:rPr>
        <w:rFonts w:asciiTheme="majorHAnsi" w:hAnsiTheme="majorHAnsi"/>
        <w:i/>
        <w:sz w:val="48"/>
        <w:szCs w:val="48"/>
      </w:rPr>
    </w:pPr>
    <w:r w:rsidRPr="008F4C0E">
      <w:rPr>
        <w:rFonts w:asciiTheme="majorHAnsi" w:hAnsiTheme="majorHAnsi"/>
        <w:i/>
        <w:sz w:val="48"/>
        <w:szCs w:val="48"/>
      </w:rPr>
      <w:t>High School</w:t>
    </w:r>
  </w:p>
  <w:p w14:paraId="1B33385E" w14:textId="77777777" w:rsidR="00A175CA" w:rsidRPr="00A82BA8" w:rsidRDefault="00A175CA" w:rsidP="00A82BA8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 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0500BA"/>
    <w:multiLevelType w:val="hybridMultilevel"/>
    <w:tmpl w:val="1C80B3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FA68FB"/>
    <w:multiLevelType w:val="hybridMultilevel"/>
    <w:tmpl w:val="7BE816AE"/>
    <w:lvl w:ilvl="0" w:tplc="504268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531AF9"/>
    <w:multiLevelType w:val="hybridMultilevel"/>
    <w:tmpl w:val="0690FACA"/>
    <w:lvl w:ilvl="0" w:tplc="33E682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spacing w:val="0"/>
        <w:w w:val="100"/>
        <w:position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61559C"/>
    <w:multiLevelType w:val="hybridMultilevel"/>
    <w:tmpl w:val="F6FA68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2A691A"/>
    <w:multiLevelType w:val="hybridMultilevel"/>
    <w:tmpl w:val="AFBADECC"/>
    <w:lvl w:ilvl="0" w:tplc="C00E49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2B5A2B"/>
    <w:multiLevelType w:val="hybridMultilevel"/>
    <w:tmpl w:val="5A3A004C"/>
    <w:lvl w:ilvl="0" w:tplc="AA365AC8">
      <w:start w:val="1"/>
      <w:numFmt w:val="lowerLetter"/>
      <w:lvlText w:val="%1)"/>
      <w:lvlJc w:val="left"/>
      <w:pPr>
        <w:ind w:left="720" w:hanging="360"/>
      </w:pPr>
      <w:rPr>
        <w:rFonts w:hint="default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A76550"/>
    <w:multiLevelType w:val="hybridMultilevel"/>
    <w:tmpl w:val="DA38441A"/>
    <w:lvl w:ilvl="0" w:tplc="C71299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E04D2C"/>
    <w:multiLevelType w:val="hybridMultilevel"/>
    <w:tmpl w:val="B476A53C"/>
    <w:lvl w:ilvl="0" w:tplc="C4B267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A5434F"/>
    <w:multiLevelType w:val="hybridMultilevel"/>
    <w:tmpl w:val="7CAA04CE"/>
    <w:lvl w:ilvl="0" w:tplc="AD1816F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462D61"/>
    <w:multiLevelType w:val="hybridMultilevel"/>
    <w:tmpl w:val="5AD886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8"/>
  </w:num>
  <w:num w:numId="9">
    <w:abstractNumId w:val="2"/>
  </w:num>
  <w:num w:numId="10">
    <w:abstractNumId w:val="15"/>
  </w:num>
  <w:num w:numId="11">
    <w:abstractNumId w:val="14"/>
  </w:num>
  <w:num w:numId="12">
    <w:abstractNumId w:val="5"/>
  </w:num>
  <w:num w:numId="13">
    <w:abstractNumId w:val="12"/>
  </w:num>
  <w:num w:numId="14">
    <w:abstractNumId w:val="4"/>
  </w:num>
  <w:num w:numId="15">
    <w:abstractNumId w:val="10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C9D"/>
    <w:rsid w:val="00024D90"/>
    <w:rsid w:val="000474F7"/>
    <w:rsid w:val="0005581D"/>
    <w:rsid w:val="00067A27"/>
    <w:rsid w:val="00077B33"/>
    <w:rsid w:val="00090968"/>
    <w:rsid w:val="000966B2"/>
    <w:rsid w:val="000A3FD5"/>
    <w:rsid w:val="00104ACA"/>
    <w:rsid w:val="001455E3"/>
    <w:rsid w:val="0016759D"/>
    <w:rsid w:val="00180879"/>
    <w:rsid w:val="0018287C"/>
    <w:rsid w:val="001A52BD"/>
    <w:rsid w:val="001B0750"/>
    <w:rsid w:val="001D51F7"/>
    <w:rsid w:val="001E54D2"/>
    <w:rsid w:val="00204CB2"/>
    <w:rsid w:val="00210B9B"/>
    <w:rsid w:val="00216994"/>
    <w:rsid w:val="00232C9D"/>
    <w:rsid w:val="00242FD4"/>
    <w:rsid w:val="002A67A9"/>
    <w:rsid w:val="002B1BF8"/>
    <w:rsid w:val="002B1F86"/>
    <w:rsid w:val="002B4995"/>
    <w:rsid w:val="002C2C5E"/>
    <w:rsid w:val="00325745"/>
    <w:rsid w:val="00342263"/>
    <w:rsid w:val="0035199D"/>
    <w:rsid w:val="00375D00"/>
    <w:rsid w:val="00397E38"/>
    <w:rsid w:val="00430164"/>
    <w:rsid w:val="00466178"/>
    <w:rsid w:val="004A63B9"/>
    <w:rsid w:val="004E01B5"/>
    <w:rsid w:val="00510833"/>
    <w:rsid w:val="00536FB5"/>
    <w:rsid w:val="005F6CBB"/>
    <w:rsid w:val="00607FD0"/>
    <w:rsid w:val="00634DCC"/>
    <w:rsid w:val="006475AA"/>
    <w:rsid w:val="00674B12"/>
    <w:rsid w:val="0068468D"/>
    <w:rsid w:val="006B3C9D"/>
    <w:rsid w:val="006C319C"/>
    <w:rsid w:val="006E6EC0"/>
    <w:rsid w:val="007130FB"/>
    <w:rsid w:val="0072557E"/>
    <w:rsid w:val="00746D5A"/>
    <w:rsid w:val="0077682A"/>
    <w:rsid w:val="007A12DD"/>
    <w:rsid w:val="007A7FAC"/>
    <w:rsid w:val="007C1EBF"/>
    <w:rsid w:val="007D28CC"/>
    <w:rsid w:val="007E3FD1"/>
    <w:rsid w:val="007F0DF3"/>
    <w:rsid w:val="008017F1"/>
    <w:rsid w:val="00887934"/>
    <w:rsid w:val="008E3476"/>
    <w:rsid w:val="008F4C0E"/>
    <w:rsid w:val="009B6754"/>
    <w:rsid w:val="009F6EBE"/>
    <w:rsid w:val="00A175CA"/>
    <w:rsid w:val="00A3636F"/>
    <w:rsid w:val="00A433DF"/>
    <w:rsid w:val="00A44226"/>
    <w:rsid w:val="00A45973"/>
    <w:rsid w:val="00A82BA8"/>
    <w:rsid w:val="00A8708F"/>
    <w:rsid w:val="00A87B4E"/>
    <w:rsid w:val="00A96C2A"/>
    <w:rsid w:val="00AA032E"/>
    <w:rsid w:val="00AA5739"/>
    <w:rsid w:val="00AE6D3B"/>
    <w:rsid w:val="00AF2DC6"/>
    <w:rsid w:val="00AF5BA6"/>
    <w:rsid w:val="00B405DD"/>
    <w:rsid w:val="00B466FB"/>
    <w:rsid w:val="00B47C2C"/>
    <w:rsid w:val="00B645EF"/>
    <w:rsid w:val="00B92B31"/>
    <w:rsid w:val="00BA7DA8"/>
    <w:rsid w:val="00BC3ACF"/>
    <w:rsid w:val="00BE51BB"/>
    <w:rsid w:val="00BF3C4A"/>
    <w:rsid w:val="00BF414C"/>
    <w:rsid w:val="00C05E38"/>
    <w:rsid w:val="00C5783F"/>
    <w:rsid w:val="00C62886"/>
    <w:rsid w:val="00C63542"/>
    <w:rsid w:val="00CD23E2"/>
    <w:rsid w:val="00CF3C83"/>
    <w:rsid w:val="00D005D8"/>
    <w:rsid w:val="00D1063D"/>
    <w:rsid w:val="00D221C9"/>
    <w:rsid w:val="00D51BD2"/>
    <w:rsid w:val="00D822A0"/>
    <w:rsid w:val="00DA0092"/>
    <w:rsid w:val="00DA52F9"/>
    <w:rsid w:val="00DA664D"/>
    <w:rsid w:val="00DB3201"/>
    <w:rsid w:val="00DD53EB"/>
    <w:rsid w:val="00E01AE0"/>
    <w:rsid w:val="00E2585A"/>
    <w:rsid w:val="00E60529"/>
    <w:rsid w:val="00EA33A1"/>
    <w:rsid w:val="00F74C53"/>
    <w:rsid w:val="00FC0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20E7E"/>
  <w15:docId w15:val="{3970B597-B666-4354-B20F-C86B028DF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</w:style>
  <w:style w:type="paragraph" w:styleId="Heading1">
    <w:name w:val="heading 1"/>
    <w:basedOn w:val="Normal"/>
    <w:next w:val="Normal"/>
    <w:link w:val="Heading1Char"/>
    <w:uiPriority w:val="9"/>
    <w:qFormat/>
    <w:rsid w:val="00E605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3257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75A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75AA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475A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75AA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75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5AA"/>
    <w:rPr>
      <w:rFonts w:ascii="Tahoma" w:eastAsia="Calibri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F6CBB"/>
    <w:rPr>
      <w:color w:val="808080"/>
    </w:rPr>
  </w:style>
  <w:style w:type="table" w:customStyle="1" w:styleId="TableGrid1">
    <w:name w:val="Table Grid1"/>
    <w:basedOn w:val="TableNormal"/>
    <w:next w:val="TableGrid"/>
    <w:uiPriority w:val="59"/>
    <w:rsid w:val="004E01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QuestionStyle">
    <w:name w:val="Question Style"/>
    <w:basedOn w:val="Normal"/>
    <w:link w:val="QuestionStyleChar"/>
    <w:autoRedefine/>
    <w:qFormat/>
    <w:rsid w:val="00B405DD"/>
  </w:style>
  <w:style w:type="paragraph" w:customStyle="1" w:styleId="LongerStyle">
    <w:name w:val="Longer Style"/>
    <w:basedOn w:val="ListParagraph"/>
    <w:link w:val="LongerStyleChar"/>
    <w:autoRedefine/>
    <w:qFormat/>
    <w:rsid w:val="00B405DD"/>
    <w:pPr>
      <w:ind w:left="567" w:hanging="567"/>
    </w:pPr>
  </w:style>
  <w:style w:type="character" w:customStyle="1" w:styleId="QuestionStyleChar">
    <w:name w:val="Question Style Char"/>
    <w:basedOn w:val="DefaultParagraphFont"/>
    <w:link w:val="QuestionStyle"/>
    <w:rsid w:val="00B405DD"/>
    <w:rPr>
      <w:rFonts w:ascii="Times New Roman" w:eastAsia="Calibri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405DD"/>
    <w:rPr>
      <w:rFonts w:ascii="Calibri" w:eastAsia="Calibri" w:hAnsi="Calibri" w:cs="Times New Roman"/>
    </w:rPr>
  </w:style>
  <w:style w:type="character" w:customStyle="1" w:styleId="LongerStyleChar">
    <w:name w:val="Longer Style Char"/>
    <w:basedOn w:val="ListParagraphChar"/>
    <w:link w:val="LongerStyle"/>
    <w:rsid w:val="00B405DD"/>
    <w:rPr>
      <w:rFonts w:ascii="Times New Roman" w:eastAsia="Calibri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60529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3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26" Type="http://schemas.openxmlformats.org/officeDocument/2006/relationships/image" Target="media/image11.png"/><Relationship Id="rId39" Type="http://schemas.openxmlformats.org/officeDocument/2006/relationships/oleObject" Target="embeddings/oleObject12.bin"/><Relationship Id="rId21" Type="http://schemas.openxmlformats.org/officeDocument/2006/relationships/footer" Target="footer2.xm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16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0.bin"/><Relationship Id="rId63" Type="http://schemas.openxmlformats.org/officeDocument/2006/relationships/oleObject" Target="embeddings/oleObject24.bin"/><Relationship Id="rId68" Type="http://schemas.openxmlformats.org/officeDocument/2006/relationships/image" Target="media/image32.png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oleObject" Target="embeddings/oleObject28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7.bin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1.bin"/><Relationship Id="rId40" Type="http://schemas.openxmlformats.org/officeDocument/2006/relationships/image" Target="media/image18.png"/><Relationship Id="rId45" Type="http://schemas.openxmlformats.org/officeDocument/2006/relationships/oleObject" Target="embeddings/oleObject15.bin"/><Relationship Id="rId53" Type="http://schemas.openxmlformats.org/officeDocument/2006/relationships/oleObject" Target="embeddings/oleObject19.bin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4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17.bin"/><Relationship Id="rId57" Type="http://schemas.openxmlformats.org/officeDocument/2006/relationships/oleObject" Target="embeddings/oleObject21.bin"/><Relationship Id="rId61" Type="http://schemas.openxmlformats.org/officeDocument/2006/relationships/oleObject" Target="embeddings/oleObject23.bin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oleObject" Target="embeddings/oleObject25.bin"/><Relationship Id="rId73" Type="http://schemas.openxmlformats.org/officeDocument/2006/relationships/oleObject" Target="embeddings/oleObject29.bin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oleObject" Target="embeddings/oleObject6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oleObject" Target="embeddings/oleObject27.bin"/><Relationship Id="rId77" Type="http://schemas.openxmlformats.org/officeDocument/2006/relationships/glossaryDocument" Target="glossary/document.xml"/><Relationship Id="rId8" Type="http://schemas.openxmlformats.org/officeDocument/2006/relationships/image" Target="media/image2.jpeg"/><Relationship Id="rId51" Type="http://schemas.openxmlformats.org/officeDocument/2006/relationships/oleObject" Target="embeddings/oleObject18.bin"/><Relationship Id="rId72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2.bin"/><Relationship Id="rId67" Type="http://schemas.openxmlformats.org/officeDocument/2006/relationships/oleObject" Target="embeddings/oleObject26.bin"/><Relationship Id="rId20" Type="http://schemas.openxmlformats.org/officeDocument/2006/relationships/header" Target="header2.xml"/><Relationship Id="rId41" Type="http://schemas.openxmlformats.org/officeDocument/2006/relationships/oleObject" Target="embeddings/oleObject13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0.bin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ocuments\WME%20Pty%20Ltd%2012\Draft%20Products\Draft%20Products%202014\2014%20WME%20Mathematics%20Assessment%20Bank\2014%20Templates\Year%209%2010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453F48068574A01AC38CCF3A56051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A30195-2283-46DE-B86A-B3F0F601CAA7}"/>
      </w:docPartPr>
      <w:docPartBody>
        <w:p w:rsidR="001D46CE" w:rsidRDefault="001D46CE">
          <w:pPr>
            <w:pStyle w:val="E453F48068574A01AC38CCF3A5605183"/>
          </w:pPr>
          <w:r w:rsidRPr="00C91EEC">
            <w:rPr>
              <w:rStyle w:val="PlaceholderText"/>
            </w:rPr>
            <w:t>[Title]</w:t>
          </w:r>
        </w:p>
      </w:docPartBody>
    </w:docPart>
    <w:docPart>
      <w:docPartPr>
        <w:name w:val="CB028CD72FDE4BD3AB4C6E0EC8F4E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20186B-4ED6-453A-815F-AF3C551A2A7B}"/>
      </w:docPartPr>
      <w:docPartBody>
        <w:p w:rsidR="001D46CE" w:rsidRDefault="001D46CE">
          <w:pPr>
            <w:pStyle w:val="CB028CD72FDE4BD3AB4C6E0EC8F4E6A5"/>
          </w:pPr>
          <w:r w:rsidRPr="00C91EEC">
            <w:rPr>
              <w:rStyle w:val="PlaceholderText"/>
            </w:rPr>
            <w:t>[Title]</w:t>
          </w:r>
        </w:p>
      </w:docPartBody>
    </w:docPart>
    <w:docPart>
      <w:docPartPr>
        <w:name w:val="8DDECA6BF43E4CAC884B5C78A89A3D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AD3A93-1D28-4206-AA55-A7CED6C7577F}"/>
      </w:docPartPr>
      <w:docPartBody>
        <w:p w:rsidR="00CE279D" w:rsidRDefault="001D46CE">
          <w:r w:rsidRPr="000644E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6CE"/>
    <w:rsid w:val="001D46CE"/>
    <w:rsid w:val="00A3668F"/>
    <w:rsid w:val="00CE279D"/>
    <w:rsid w:val="00FB6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D46CE"/>
    <w:rPr>
      <w:color w:val="808080"/>
    </w:rPr>
  </w:style>
  <w:style w:type="paragraph" w:customStyle="1" w:styleId="E453F48068574A01AC38CCF3A5605183">
    <w:name w:val="E453F48068574A01AC38CCF3A5605183"/>
  </w:style>
  <w:style w:type="paragraph" w:customStyle="1" w:styleId="0A4CDCB50AED4B5A8F0910E52A1A27E8">
    <w:name w:val="0A4CDCB50AED4B5A8F0910E52A1A27E8"/>
  </w:style>
  <w:style w:type="paragraph" w:customStyle="1" w:styleId="9B507047DB0B4D6DAF762003E123EEE5">
    <w:name w:val="9B507047DB0B4D6DAF762003E123EEE5"/>
  </w:style>
  <w:style w:type="paragraph" w:customStyle="1" w:styleId="2241AF758EC94F77A64BE32EC53B66D1">
    <w:name w:val="2241AF758EC94F77A64BE32EC53B66D1"/>
  </w:style>
  <w:style w:type="paragraph" w:customStyle="1" w:styleId="CB028CD72FDE4BD3AB4C6E0EC8F4E6A5">
    <w:name w:val="CB028CD72FDE4BD3AB4C6E0EC8F4E6A5"/>
  </w:style>
  <w:style w:type="paragraph" w:customStyle="1" w:styleId="4D4F8DC4891A44D094A1A5334129ECE8">
    <w:name w:val="4D4F8DC4891A44D094A1A5334129EC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Year 9 10 Test Template.dotx</Template>
  <TotalTime>2</TotalTime>
  <Pages>11</Pages>
  <Words>1461</Words>
  <Characters>8331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Two and Three Stage Events</vt:lpstr>
    </vt:vector>
  </TitlesOfParts>
  <Company>Toshiba</Company>
  <LinksUpToDate>false</LinksUpToDate>
  <CharactersWithSpaces>9773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Two and Three Stage Events</dc:title>
  <dc:creator>Garry</dc:creator>
  <cp:keywords>Two and Three Stage Events</cp:keywords>
  <cp:lastModifiedBy>Garry</cp:lastModifiedBy>
  <cp:revision>4</cp:revision>
  <cp:lastPrinted>2014-04-26T01:08:00Z</cp:lastPrinted>
  <dcterms:created xsi:type="dcterms:W3CDTF">2014-04-26T01:47:00Z</dcterms:created>
  <dcterms:modified xsi:type="dcterms:W3CDTF">2014-04-27T00:35:00Z</dcterms:modified>
</cp:coreProperties>
</file>