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bookmarkStart w:id="0" w:name="_GoBack"/>
            <w:bookmarkEnd w:id="0"/>
            <w:r w:rsidRPr="00325745">
              <w:rPr>
                <w:sz w:val="36"/>
                <w:szCs w:val="36"/>
              </w:rPr>
              <w:t>Year</w:t>
            </w:r>
          </w:p>
          <w:p w:rsidR="00A82BA8" w:rsidRPr="00325745" w:rsidRDefault="007F4F61" w:rsidP="00325745">
            <w:pPr>
              <w:jc w:val="center"/>
              <w:rPr>
                <w:sz w:val="36"/>
                <w:szCs w:val="36"/>
              </w:rPr>
            </w:pPr>
            <w:r>
              <w:rPr>
                <w:sz w:val="36"/>
                <w:szCs w:val="36"/>
              </w:rPr>
              <w:t>9</w:t>
            </w:r>
          </w:p>
        </w:tc>
        <w:tc>
          <w:tcPr>
            <w:tcW w:w="5760" w:type="dxa"/>
            <w:shd w:val="clear" w:color="auto" w:fill="B6DDE8" w:themeFill="accent5" w:themeFillTint="66"/>
          </w:tcPr>
          <w:p w:rsidR="00A82BA8" w:rsidRPr="005C44C0" w:rsidRDefault="00AA423F"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BB191363F740455CAABBE2CE6A03F71D"/>
                </w:placeholder>
                <w:dataBinding w:prefixMappings="xmlns:ns0='http://purl.org/dc/elements/1.1/' xmlns:ns1='http://schemas.openxmlformats.org/package/2006/metadata/core-properties' " w:xpath="/ns1:coreProperties[1]/ns0:title[1]" w:storeItemID="{6C3C8BC8-F283-45AE-878A-BAB7291924A1}"/>
                <w:text/>
              </w:sdtPr>
              <w:sdtEndPr/>
              <w:sdtContent>
                <w:r w:rsidR="000E6A99">
                  <w:rPr>
                    <w:rFonts w:asciiTheme="majorHAnsi" w:hAnsiTheme="majorHAnsi"/>
                    <w:i/>
                    <w:sz w:val="52"/>
                    <w:szCs w:val="52"/>
                  </w:rPr>
                  <w:t>Right Triangle Trigonometry</w:t>
                </w:r>
              </w:sdtContent>
            </w:sdt>
          </w:p>
        </w:tc>
        <w:tc>
          <w:tcPr>
            <w:tcW w:w="3170" w:type="dxa"/>
            <w:shd w:val="clear" w:color="auto" w:fill="000000" w:themeFill="text1"/>
            <w:vAlign w:val="center"/>
          </w:tcPr>
          <w:p w:rsidR="007F4F61" w:rsidRPr="00FC09DE" w:rsidRDefault="00A82BA8" w:rsidP="007F4F61">
            <w:pPr>
              <w:jc w:val="center"/>
              <w:rPr>
                <w:color w:val="FFFFFF" w:themeColor="background1"/>
                <w:sz w:val="36"/>
                <w:szCs w:val="36"/>
              </w:rPr>
            </w:pPr>
            <w:r>
              <w:rPr>
                <w:color w:val="FFFFFF" w:themeColor="background1"/>
                <w:sz w:val="36"/>
                <w:szCs w:val="36"/>
              </w:rPr>
              <w:t>Calculator</w:t>
            </w:r>
            <w:r w:rsidR="007F4F61">
              <w:rPr>
                <w:color w:val="FFFFFF" w:themeColor="background1"/>
                <w:sz w:val="36"/>
                <w:szCs w:val="36"/>
              </w:rPr>
              <w:t xml:space="preserve"> Allowed</w:t>
            </w:r>
          </w:p>
        </w:tc>
      </w:tr>
      <w:tr w:rsidR="00204CB2" w:rsidTr="00430164">
        <w:trPr>
          <w:cantSplit/>
          <w:trHeight w:val="851"/>
        </w:trPr>
        <w:tc>
          <w:tcPr>
            <w:tcW w:w="7462" w:type="dxa"/>
            <w:gridSpan w:val="3"/>
            <w:shd w:val="clear" w:color="auto" w:fill="B6DDE8" w:themeFill="accent5" w:themeFillTint="66"/>
          </w:tcPr>
          <w:p w:rsidR="007F4F61" w:rsidRPr="007F4F61" w:rsidRDefault="007F4F61" w:rsidP="007F4F61">
            <w:pPr>
              <w:rPr>
                <w:b/>
                <w:sz w:val="20"/>
                <w:szCs w:val="20"/>
              </w:rPr>
            </w:pPr>
            <w:r w:rsidRPr="007F4F61">
              <w:rPr>
                <w:b/>
                <w:sz w:val="20"/>
                <w:szCs w:val="20"/>
              </w:rPr>
              <w:t>Skills and Knowledge Assessed:</w:t>
            </w:r>
          </w:p>
          <w:p w:rsidR="007F4F61" w:rsidRPr="007F4F61" w:rsidRDefault="007F4F61" w:rsidP="007F4F61">
            <w:pPr>
              <w:numPr>
                <w:ilvl w:val="0"/>
                <w:numId w:val="18"/>
              </w:numPr>
              <w:rPr>
                <w:sz w:val="18"/>
                <w:szCs w:val="18"/>
              </w:rPr>
            </w:pPr>
            <w:r w:rsidRPr="007F4F61">
              <w:rPr>
                <w:sz w:val="18"/>
                <w:szCs w:val="18"/>
              </w:rPr>
              <w:t>Use similarity to investigate the constancy of the sine, cosine and tangent ratios for a given angle in right - angled triangles  (ACMMG223)</w:t>
            </w:r>
          </w:p>
          <w:p w:rsidR="007F4F61" w:rsidRPr="007F4F61" w:rsidRDefault="007F4F61" w:rsidP="007F4F61">
            <w:pPr>
              <w:numPr>
                <w:ilvl w:val="0"/>
                <w:numId w:val="18"/>
              </w:numPr>
              <w:rPr>
                <w:sz w:val="18"/>
                <w:szCs w:val="18"/>
              </w:rPr>
            </w:pPr>
            <w:r w:rsidRPr="007F4F61">
              <w:rPr>
                <w:sz w:val="18"/>
                <w:szCs w:val="18"/>
              </w:rPr>
              <w:t>Apply trigonometry to solve right - angled triangle problems (ACMMG224)</w:t>
            </w:r>
          </w:p>
          <w:p w:rsidR="00204CB2" w:rsidRPr="00204CB2" w:rsidRDefault="007F4F61" w:rsidP="007F4F61">
            <w:pPr>
              <w:numPr>
                <w:ilvl w:val="0"/>
                <w:numId w:val="18"/>
              </w:numPr>
              <w:rPr>
                <w:sz w:val="16"/>
                <w:szCs w:val="16"/>
              </w:rPr>
            </w:pPr>
            <w:r w:rsidRPr="007F4F61">
              <w:rPr>
                <w:sz w:val="18"/>
                <w:szCs w:val="18"/>
              </w:rPr>
              <w:t>Solve right- angled triangle problems including those involving direction and angles of elevation and depression  (ACMMG245)</w:t>
            </w:r>
          </w:p>
        </w:tc>
        <w:tc>
          <w:tcPr>
            <w:tcW w:w="3170" w:type="dxa"/>
            <w:shd w:val="clear" w:color="auto" w:fill="B6DDE8" w:themeFill="accent5" w:themeFillTint="66"/>
          </w:tcPr>
          <w:p w:rsidR="00204CB2" w:rsidRDefault="00204CB2" w:rsidP="00B47146"/>
          <w:p w:rsidR="00204CB2" w:rsidRPr="00325745" w:rsidRDefault="00204CB2" w:rsidP="00B47146">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B47146">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B47146">
            <w:pPr>
              <w:jc w:val="center"/>
            </w:pPr>
            <w:r>
              <w:t>Write all working and answers in the spaces provided on this test paper.</w:t>
            </w:r>
          </w:p>
          <w:p w:rsidR="00A82BA8" w:rsidRDefault="00A82BA8" w:rsidP="00B47146"/>
        </w:tc>
      </w:tr>
      <w:tr w:rsidR="007F4F61" w:rsidTr="00430164">
        <w:trPr>
          <w:cantSplit/>
          <w:trHeight w:val="851"/>
        </w:trPr>
        <w:tc>
          <w:tcPr>
            <w:tcW w:w="658" w:type="dxa"/>
            <w:tcBorders>
              <w:bottom w:val="single" w:sz="4" w:space="0" w:color="auto"/>
            </w:tcBorders>
            <w:shd w:val="clear" w:color="auto" w:fill="00FF99"/>
          </w:tcPr>
          <w:p w:rsidR="007F4F61" w:rsidRPr="001B3341" w:rsidRDefault="007F4F61" w:rsidP="007F4F61">
            <w:pPr>
              <w:pStyle w:val="ListParagraph"/>
              <w:numPr>
                <w:ilvl w:val="0"/>
                <w:numId w:val="1"/>
              </w:numPr>
              <w:ind w:left="57" w:firstLine="0"/>
            </w:pPr>
          </w:p>
        </w:tc>
        <w:tc>
          <w:tcPr>
            <w:tcW w:w="9974" w:type="dxa"/>
            <w:gridSpan w:val="3"/>
            <w:tcBorders>
              <w:bottom w:val="single" w:sz="4" w:space="0" w:color="auto"/>
            </w:tcBorders>
          </w:tcPr>
          <w:p w:rsidR="007F4F61" w:rsidRDefault="00AA423F" w:rsidP="007F4F61">
            <w:pPr>
              <w:spacing w:after="240"/>
              <w:ind w:firstLine="4995"/>
            </w:pPr>
            <w:r>
              <w:rPr>
                <w:noProof/>
              </w:rPr>
              <w:object w:dxaOrig="1440" w:dyaOrig="1440" w14:anchorId="089CD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7pt;margin-top:6.15pt;width:215.25pt;height:118pt;z-index:251889664;mso-position-horizontal-relative:text;mso-position-vertical-relative:text">
                  <v:imagedata r:id="rId7" o:title=""/>
                </v:shape>
                <o:OLEObject Type="Embed" ProgID="FXDraw3.Document" ShapeID="_x0000_s1026" DrawAspect="Content" ObjectID="_1460099660" r:id="rId8"/>
              </w:object>
            </w:r>
            <w:r w:rsidR="007C4799">
              <w:t>What is the value of</w:t>
            </w:r>
            <w:r w:rsidR="007C4799">
              <w:rPr>
                <w:color w:val="FF0000"/>
              </w:rPr>
              <w:t xml:space="preserve"> </w:t>
            </w:r>
            <w:r w:rsidR="007C4799" w:rsidRPr="007C4799">
              <w:rPr>
                <w:color w:val="FF0000"/>
                <w:position w:val="-6"/>
              </w:rPr>
              <w:object w:dxaOrig="689" w:dyaOrig="330">
                <v:shape id="_x0000_i1025" type="#_x0000_t75" style="width:34.5pt;height:16.5pt" o:ole="">
                  <v:imagedata r:id="rId9" o:title=""/>
                </v:shape>
                <o:OLEObject Type="Embed" ProgID="FXE300.Equation" ShapeID="_x0000_i1025" DrawAspect="Content" ObjectID="_1460099607" r:id="rId10"/>
              </w:objec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FF1B42" w:rsidRDefault="007F4F61" w:rsidP="007F4F61">
            <w:pPr>
              <w:jc w:val="right"/>
            </w:pPr>
            <w:r w:rsidRPr="00FF1B42">
              <w:t xml:space="preserve"> </w: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4E1905" w:rsidRDefault="007F4F61" w:rsidP="007F4F61"/>
        </w:tc>
      </w:tr>
      <w:tr w:rsidR="007F4F61" w:rsidTr="00430164">
        <w:trPr>
          <w:cantSplit/>
          <w:trHeight w:val="851"/>
        </w:trPr>
        <w:tc>
          <w:tcPr>
            <w:tcW w:w="658" w:type="dxa"/>
            <w:tcBorders>
              <w:top w:val="single" w:sz="4" w:space="0" w:color="auto"/>
              <w:bottom w:val="single" w:sz="4" w:space="0" w:color="auto"/>
            </w:tcBorders>
            <w:shd w:val="clear" w:color="auto" w:fill="00FF99"/>
          </w:tcPr>
          <w:p w:rsidR="007F4F61" w:rsidRPr="001B3341" w:rsidRDefault="007F4F61" w:rsidP="007F4F61">
            <w:pPr>
              <w:pStyle w:val="ListParagraph"/>
              <w:numPr>
                <w:ilvl w:val="0"/>
                <w:numId w:val="1"/>
              </w:numPr>
              <w:ind w:left="57" w:firstLine="0"/>
            </w:pPr>
          </w:p>
        </w:tc>
        <w:tc>
          <w:tcPr>
            <w:tcW w:w="9974" w:type="dxa"/>
            <w:gridSpan w:val="3"/>
            <w:tcBorders>
              <w:top w:val="single" w:sz="4" w:space="0" w:color="auto"/>
              <w:bottom w:val="single" w:sz="4" w:space="0" w:color="auto"/>
            </w:tcBorders>
          </w:tcPr>
          <w:p w:rsidR="007F4F61" w:rsidRDefault="007F4F61" w:rsidP="007F4F61">
            <w:pPr>
              <w:spacing w:after="240"/>
            </w:pPr>
            <w:r>
              <w:t xml:space="preserve">Evaluate  </w:t>
            </w:r>
            <w:r w:rsidR="007C4799" w:rsidRPr="007C4799">
              <w:rPr>
                <w:color w:val="FF0000"/>
                <w:position w:val="-6"/>
              </w:rPr>
              <w:object w:dxaOrig="1566" w:dyaOrig="389" w14:anchorId="7C6AB897">
                <v:shape id="_x0000_i1026" type="#_x0000_t75" style="width:64.5pt;height:15.75pt" o:ole="">
                  <v:imagedata r:id="rId11" o:title=""/>
                </v:shape>
                <o:OLEObject Type="Embed" ProgID="FXE300.Equation" ShapeID="_x0000_i1026" DrawAspect="Content" ObjectID="_1460099608" r:id="rId12"/>
              </w:object>
            </w:r>
            <w:r>
              <w:t xml:space="preserve"> correct to </w:t>
            </w:r>
            <w:r w:rsidR="007C4799">
              <w:t>2 decimal places</w:t>
            </w:r>
            <w:r>
              <w:t>.</w:t>
            </w:r>
          </w:p>
          <w:p w:rsidR="007F4F61" w:rsidRPr="00FF1B42" w:rsidRDefault="007F4F61" w:rsidP="007F4F61">
            <w:r w:rsidRPr="00FF1B42">
              <w:t>..........................................................................................................................................................</w:t>
            </w:r>
          </w:p>
          <w:p w:rsidR="007F4F61" w:rsidRPr="00FF1B42" w:rsidRDefault="007F4F61" w:rsidP="007F4F61">
            <w:r w:rsidRPr="00FF1B42">
              <w:t xml:space="preserve"> </w:t>
            </w:r>
          </w:p>
          <w:p w:rsidR="007F4F61" w:rsidRPr="004E1905" w:rsidRDefault="007F4F61" w:rsidP="007F4F61">
            <w:r w:rsidRPr="00FF1B42">
              <w:t>..........................................................................................................................................................</w:t>
            </w:r>
          </w:p>
        </w:tc>
      </w:tr>
      <w:tr w:rsidR="007F4F61" w:rsidTr="00430164">
        <w:trPr>
          <w:cantSplit/>
          <w:trHeight w:val="851"/>
        </w:trPr>
        <w:tc>
          <w:tcPr>
            <w:tcW w:w="658" w:type="dxa"/>
            <w:tcBorders>
              <w:top w:val="single" w:sz="4" w:space="0" w:color="auto"/>
              <w:bottom w:val="single" w:sz="4" w:space="0" w:color="auto"/>
            </w:tcBorders>
            <w:shd w:val="clear" w:color="auto" w:fill="00FF99"/>
          </w:tcPr>
          <w:p w:rsidR="007F4F61" w:rsidRPr="001B3341" w:rsidRDefault="007F4F61" w:rsidP="007F4F61">
            <w:pPr>
              <w:pStyle w:val="ListParagraph"/>
              <w:numPr>
                <w:ilvl w:val="0"/>
                <w:numId w:val="1"/>
              </w:numPr>
              <w:ind w:left="57" w:firstLine="0"/>
            </w:pPr>
          </w:p>
        </w:tc>
        <w:tc>
          <w:tcPr>
            <w:tcW w:w="9974" w:type="dxa"/>
            <w:gridSpan w:val="3"/>
            <w:tcBorders>
              <w:top w:val="single" w:sz="4" w:space="0" w:color="auto"/>
              <w:bottom w:val="single" w:sz="4" w:space="0" w:color="auto"/>
            </w:tcBorders>
          </w:tcPr>
          <w:p w:rsidR="007F4F61" w:rsidRDefault="007F4F61" w:rsidP="007F4F61">
            <w:pPr>
              <w:spacing w:after="240"/>
            </w:pPr>
            <w:r>
              <w:t xml:space="preserve">If   </w:t>
            </w:r>
            <w:r w:rsidR="00323E0B" w:rsidRPr="00323E0B">
              <w:rPr>
                <w:color w:val="FF0000"/>
                <w:position w:val="-6"/>
              </w:rPr>
              <w:object w:dxaOrig="1709" w:dyaOrig="396" w14:anchorId="15E69B00">
                <v:shape id="_x0000_i1027" type="#_x0000_t75" style="width:77.25pt;height:17.25pt" o:ole="">
                  <v:imagedata r:id="rId13" o:title=""/>
                </v:shape>
                <o:OLEObject Type="Embed" ProgID="FXE300.Equation" ShapeID="_x0000_i1027" DrawAspect="Content" ObjectID="_1460099609" r:id="rId14"/>
              </w:object>
            </w:r>
            <w:r>
              <w:t xml:space="preserve"> find the value of  </w:t>
            </w:r>
            <w:r w:rsidRPr="00E60545">
              <w:rPr>
                <w:color w:val="FF0000"/>
                <w:position w:val="-6"/>
              </w:rPr>
              <w:object w:dxaOrig="303" w:dyaOrig="401" w14:anchorId="4AD4FF7A">
                <v:shape id="_x0000_i1028" type="#_x0000_t75" style="width:11.25pt;height:15pt" o:ole="">
                  <v:imagedata r:id="rId15" o:title=""/>
                </v:shape>
                <o:OLEObject Type="Embed" ProgID="FXE300.Equation" ShapeID="_x0000_i1028" DrawAspect="Content" ObjectID="_1460099610" r:id="rId16"/>
              </w:object>
            </w:r>
            <w:r>
              <w:rPr>
                <w:color w:val="FF0000"/>
                <w:position w:val="-6"/>
              </w:rPr>
              <w:t xml:space="preserve"> </w:t>
            </w:r>
            <w:r>
              <w:t>to the nearest degree.</w:t>
            </w:r>
          </w:p>
          <w:p w:rsidR="007F4F61" w:rsidRPr="00FF1B42" w:rsidRDefault="007F4F61" w:rsidP="007F4F61">
            <w:r w:rsidRPr="00FF1B42">
              <w:t>..........................................................................................................................................................</w:t>
            </w:r>
          </w:p>
          <w:p w:rsidR="007F4F61" w:rsidRPr="00FF1B42" w:rsidRDefault="007F4F61" w:rsidP="007F4F61">
            <w:r w:rsidRPr="00FF1B42">
              <w:t xml:space="preserve"> </w:t>
            </w:r>
          </w:p>
          <w:p w:rsidR="007F4F61" w:rsidRDefault="007F4F61" w:rsidP="007F4F61">
            <w:pPr>
              <w:spacing w:after="240"/>
            </w:pPr>
            <w:r w:rsidRPr="00FF1B42">
              <w:t>..........................................................................................................................................................</w:t>
            </w:r>
          </w:p>
        </w:tc>
      </w:tr>
      <w:tr w:rsidR="007F4F61" w:rsidTr="00430164">
        <w:trPr>
          <w:cantSplit/>
          <w:trHeight w:val="851"/>
        </w:trPr>
        <w:tc>
          <w:tcPr>
            <w:tcW w:w="658" w:type="dxa"/>
            <w:tcBorders>
              <w:top w:val="single" w:sz="4" w:space="0" w:color="auto"/>
              <w:bottom w:val="single" w:sz="4" w:space="0" w:color="auto"/>
            </w:tcBorders>
            <w:shd w:val="clear" w:color="auto" w:fill="00FF99"/>
          </w:tcPr>
          <w:p w:rsidR="007F4F61" w:rsidRPr="001B3341" w:rsidRDefault="007F4F61" w:rsidP="007F4F61">
            <w:pPr>
              <w:pStyle w:val="ListParagraph"/>
              <w:numPr>
                <w:ilvl w:val="0"/>
                <w:numId w:val="1"/>
              </w:numPr>
              <w:ind w:left="57" w:firstLine="0"/>
            </w:pPr>
          </w:p>
        </w:tc>
        <w:tc>
          <w:tcPr>
            <w:tcW w:w="9974" w:type="dxa"/>
            <w:gridSpan w:val="3"/>
            <w:tcBorders>
              <w:top w:val="single" w:sz="4" w:space="0" w:color="auto"/>
              <w:bottom w:val="single" w:sz="4" w:space="0" w:color="auto"/>
            </w:tcBorders>
          </w:tcPr>
          <w:p w:rsidR="007F4F61" w:rsidRDefault="00AA423F" w:rsidP="007F4F61">
            <w:pPr>
              <w:spacing w:after="240"/>
            </w:pPr>
            <w:r>
              <w:rPr>
                <w:noProof/>
              </w:rPr>
              <w:object w:dxaOrig="1440" w:dyaOrig="1440" w14:anchorId="6B5263C4">
                <v:shape id="_x0000_s1027" type="#_x0000_t75" style="position:absolute;margin-left:30.7pt;margin-top:22.15pt;width:203.15pt;height:110.9pt;z-index:251890688;mso-position-horizontal-relative:text;mso-position-vertical-relative:text">
                  <v:imagedata r:id="rId17" o:title=""/>
                </v:shape>
                <o:OLEObject Type="Embed" ProgID="FXDraw3.Document" ShapeID="_x0000_s1027" DrawAspect="Content" ObjectID="_1460099661" r:id="rId18"/>
              </w:object>
            </w:r>
            <w:r w:rsidR="007F4F61">
              <w:t xml:space="preserve">Find the value of </w:t>
            </w:r>
            <w:r w:rsidR="007F4F61" w:rsidRPr="00E60545">
              <w:rPr>
                <w:i/>
              </w:rPr>
              <w:t>x</w:t>
            </w:r>
            <w:r w:rsidR="007F4F61">
              <w:t>, correct to the nearest metre.</w: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FF1B42" w:rsidRDefault="007F4F61" w:rsidP="007F4F61">
            <w:pPr>
              <w:jc w:val="right"/>
            </w:pPr>
            <w:r w:rsidRPr="00FF1B42">
              <w:t xml:space="preserve"> </w: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4E1905" w:rsidRDefault="007F4F61" w:rsidP="007F4F61"/>
        </w:tc>
      </w:tr>
      <w:tr w:rsidR="007F4F61" w:rsidTr="00430164">
        <w:trPr>
          <w:cantSplit/>
          <w:trHeight w:val="851"/>
        </w:trPr>
        <w:tc>
          <w:tcPr>
            <w:tcW w:w="658" w:type="dxa"/>
            <w:tcBorders>
              <w:top w:val="single" w:sz="4" w:space="0" w:color="auto"/>
              <w:bottom w:val="single" w:sz="4" w:space="0" w:color="auto"/>
            </w:tcBorders>
            <w:shd w:val="clear" w:color="auto" w:fill="00FF99"/>
          </w:tcPr>
          <w:p w:rsidR="007F4F61" w:rsidRPr="001B3341" w:rsidRDefault="007F4F61" w:rsidP="007F4F61">
            <w:pPr>
              <w:pStyle w:val="ListParagraph"/>
              <w:numPr>
                <w:ilvl w:val="0"/>
                <w:numId w:val="1"/>
              </w:numPr>
              <w:ind w:left="57" w:firstLine="0"/>
            </w:pPr>
          </w:p>
        </w:tc>
        <w:tc>
          <w:tcPr>
            <w:tcW w:w="9974" w:type="dxa"/>
            <w:gridSpan w:val="3"/>
            <w:tcBorders>
              <w:top w:val="single" w:sz="4" w:space="0" w:color="auto"/>
              <w:bottom w:val="single" w:sz="4" w:space="0" w:color="auto"/>
            </w:tcBorders>
          </w:tcPr>
          <w:p w:rsidR="007F4F61" w:rsidRDefault="00AA423F" w:rsidP="007F4F61">
            <w:pPr>
              <w:spacing w:after="240"/>
            </w:pPr>
            <w:r>
              <w:rPr>
                <w:noProof/>
              </w:rPr>
              <w:object w:dxaOrig="1440" w:dyaOrig="1440" w14:anchorId="34F7C66E">
                <v:shape id="_x0000_s1028" type="#_x0000_t75" style="position:absolute;margin-left:7.45pt;margin-top:24.8pt;width:233.5pt;height:111.25pt;z-index:251891712;mso-position-horizontal-relative:text;mso-position-vertical-relative:text">
                  <v:imagedata r:id="rId19" o:title=""/>
                </v:shape>
                <o:OLEObject Type="Embed" ProgID="FXDraw3.Document" ShapeID="_x0000_s1028" DrawAspect="Content" ObjectID="_1460099662" r:id="rId20"/>
              </w:object>
            </w:r>
            <w:r w:rsidR="00323E0B">
              <w:t xml:space="preserve">Find the value of  </w:t>
            </w:r>
            <w:r w:rsidR="00323E0B" w:rsidRPr="00323E0B">
              <w:rPr>
                <w:color w:val="FF0000"/>
                <w:position w:val="-8"/>
              </w:rPr>
              <w:object w:dxaOrig="226" w:dyaOrig="361">
                <v:shape id="_x0000_i1029" type="#_x0000_t75" style="width:11.25pt;height:18pt" o:ole="">
                  <v:imagedata r:id="rId21" o:title=""/>
                </v:shape>
                <o:OLEObject Type="Embed" ProgID="FXE300.Equation" ShapeID="_x0000_i1029" DrawAspect="Content" ObjectID="_1460099611" r:id="rId22"/>
              </w:object>
            </w:r>
            <w:r w:rsidR="00323E0B">
              <w:t xml:space="preserve"> </w:t>
            </w:r>
            <w:r w:rsidR="007F4F61">
              <w:t>, correct to the nearest degree.</w: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FF1B42" w:rsidRDefault="007F4F61" w:rsidP="007F4F61">
            <w:pPr>
              <w:jc w:val="right"/>
            </w:pPr>
            <w:r w:rsidRPr="00FF1B42">
              <w:t xml:space="preserve"> </w:t>
            </w:r>
          </w:p>
          <w:p w:rsidR="007F4F61" w:rsidRDefault="007F4F61" w:rsidP="007F4F61">
            <w:pPr>
              <w:jc w:val="right"/>
            </w:pPr>
            <w:r w:rsidRPr="00FF1B42">
              <w:t>.............................................................................</w:t>
            </w:r>
          </w:p>
          <w:p w:rsidR="007F4F61" w:rsidRDefault="007F4F61" w:rsidP="007F4F61">
            <w:pPr>
              <w:jc w:val="right"/>
            </w:pPr>
          </w:p>
          <w:p w:rsidR="007F4F61" w:rsidRPr="00FF1B42" w:rsidRDefault="007F4F61" w:rsidP="007F4F61">
            <w:pPr>
              <w:jc w:val="right"/>
            </w:pPr>
            <w:r w:rsidRPr="00FF1B42">
              <w:t>.............................................................................</w:t>
            </w:r>
          </w:p>
          <w:p w:rsidR="007F4F61" w:rsidRPr="004E1905" w:rsidRDefault="007F4F61" w:rsidP="007F4F61"/>
        </w:tc>
      </w:tr>
      <w:tr w:rsidR="00897E77" w:rsidTr="00430164">
        <w:trPr>
          <w:cantSplit/>
          <w:trHeight w:val="851"/>
        </w:trPr>
        <w:tc>
          <w:tcPr>
            <w:tcW w:w="658" w:type="dxa"/>
            <w:tcBorders>
              <w:top w:val="single" w:sz="4" w:space="0" w:color="auto"/>
              <w:bottom w:val="single" w:sz="4" w:space="0" w:color="auto"/>
            </w:tcBorders>
            <w:shd w:val="clear" w:color="auto" w:fill="FFFF99"/>
          </w:tcPr>
          <w:p w:rsidR="00897E77" w:rsidRPr="001B3341" w:rsidRDefault="00897E77" w:rsidP="00897E77">
            <w:pPr>
              <w:pStyle w:val="ListParagraph"/>
              <w:numPr>
                <w:ilvl w:val="0"/>
                <w:numId w:val="1"/>
              </w:numPr>
              <w:ind w:left="57" w:firstLine="0"/>
            </w:pPr>
          </w:p>
        </w:tc>
        <w:tc>
          <w:tcPr>
            <w:tcW w:w="9974" w:type="dxa"/>
            <w:gridSpan w:val="3"/>
            <w:tcBorders>
              <w:top w:val="single" w:sz="4" w:space="0" w:color="auto"/>
              <w:bottom w:val="single" w:sz="4" w:space="0" w:color="auto"/>
            </w:tcBorders>
          </w:tcPr>
          <w:p w:rsidR="00897E77" w:rsidRDefault="00AA423F" w:rsidP="00897E77">
            <w:pPr>
              <w:ind w:right="4995"/>
            </w:pPr>
            <w:r>
              <w:object w:dxaOrig="1440" w:dyaOrig="1440" w14:anchorId="44B59628">
                <v:shape id="_x0000_s1059" type="#_x0000_t75" style="position:absolute;margin-left:255.2pt;margin-top:5.8pt;width:230.65pt;height:110pt;z-index:251915264;mso-position-horizontal-relative:text;mso-position-vertical-relative:text">
                  <v:imagedata r:id="rId23" o:title=""/>
                </v:shape>
                <o:OLEObject Type="Embed" ProgID="FXDraw3.Document" ShapeID="_x0000_s1059" DrawAspect="Content" ObjectID="_1460099663" r:id="rId24"/>
              </w:object>
            </w:r>
            <w:r w:rsidR="00897E77">
              <w:rPr>
                <w:noProof/>
                <w:lang w:eastAsia="en-AU"/>
              </w:rPr>
              <w:t xml:space="preserve">What is the value of </w:t>
            </w:r>
            <w:r w:rsidR="00897E77">
              <w:rPr>
                <w:i/>
                <w:noProof/>
                <w:lang w:eastAsia="en-AU"/>
              </w:rPr>
              <w:t>y</w:t>
            </w:r>
            <w:r w:rsidR="00897E77">
              <w:rPr>
                <w:noProof/>
                <w:lang w:eastAsia="en-AU"/>
              </w:rPr>
              <w:t>, correct to 1 decimal place?</w:t>
            </w:r>
          </w:p>
          <w:p w:rsidR="00897E77" w:rsidRDefault="00897E77" w:rsidP="00897E77"/>
          <w:p w:rsidR="00897E77" w:rsidRDefault="00897E77" w:rsidP="00897E77"/>
          <w:p w:rsidR="00897E77" w:rsidRDefault="00897E77" w:rsidP="00897E77">
            <w:r>
              <w:t>.....................................................................</w:t>
            </w:r>
          </w:p>
          <w:p w:rsidR="00897E77" w:rsidRDefault="00897E77" w:rsidP="00897E77"/>
          <w:p w:rsidR="00897E77" w:rsidRDefault="00897E77" w:rsidP="00897E77">
            <w:r>
              <w:t>.....................................................................</w:t>
            </w:r>
          </w:p>
          <w:p w:rsidR="00897E77" w:rsidRDefault="00897E77" w:rsidP="00897E77"/>
          <w:p w:rsidR="00897E77" w:rsidRDefault="00897E77" w:rsidP="00897E77">
            <w:r>
              <w:t>.....................................................................</w:t>
            </w:r>
          </w:p>
          <w:p w:rsidR="00897E77" w:rsidRDefault="00897E77" w:rsidP="00897E77"/>
        </w:tc>
      </w:tr>
      <w:tr w:rsidR="00897E77" w:rsidTr="00430164">
        <w:trPr>
          <w:cantSplit/>
          <w:trHeight w:val="851"/>
        </w:trPr>
        <w:tc>
          <w:tcPr>
            <w:tcW w:w="658" w:type="dxa"/>
            <w:tcBorders>
              <w:top w:val="single" w:sz="4" w:space="0" w:color="auto"/>
              <w:bottom w:val="single" w:sz="4" w:space="0" w:color="auto"/>
            </w:tcBorders>
            <w:shd w:val="clear" w:color="auto" w:fill="FFFF99"/>
          </w:tcPr>
          <w:p w:rsidR="00897E77" w:rsidRPr="001B3341" w:rsidRDefault="00897E77" w:rsidP="00897E77">
            <w:pPr>
              <w:pStyle w:val="ListParagraph"/>
              <w:numPr>
                <w:ilvl w:val="0"/>
                <w:numId w:val="1"/>
              </w:numPr>
              <w:ind w:left="57" w:firstLine="0"/>
            </w:pPr>
          </w:p>
        </w:tc>
        <w:tc>
          <w:tcPr>
            <w:tcW w:w="9974" w:type="dxa"/>
            <w:gridSpan w:val="3"/>
            <w:tcBorders>
              <w:top w:val="single" w:sz="4" w:space="0" w:color="auto"/>
              <w:bottom w:val="single" w:sz="4" w:space="0" w:color="auto"/>
            </w:tcBorders>
          </w:tcPr>
          <w:p w:rsidR="00897E77" w:rsidRDefault="00897E77" w:rsidP="00897E77">
            <w:r>
              <w:t xml:space="preserve">Find the size of </w:t>
            </w:r>
            <w:r w:rsidR="00E72F50">
              <w:rPr>
                <w:color w:val="FF0000"/>
                <w:position w:val="-6"/>
              </w:rPr>
              <w:object w:dxaOrig="481" w:dyaOrig="300" w14:anchorId="5DBEFCC7">
                <v:shape id="_x0000_i1077" type="#_x0000_t75" style="width:24pt;height:15pt" o:ole="">
                  <v:imagedata r:id="rId25" o:title=""/>
                </v:shape>
                <o:OLEObject Type="Embed" ProgID="FXE300.Equation" ShapeID="_x0000_i1077" DrawAspect="Content" ObjectID="_1460099612" r:id="rId26"/>
              </w:object>
            </w:r>
            <w:r>
              <w:t xml:space="preserve">  correct to the nearest degree.</w:t>
            </w:r>
          </w:p>
          <w:p w:rsidR="00897E77" w:rsidRDefault="00AA423F" w:rsidP="00897E77">
            <w:r>
              <w:rPr>
                <w:noProof/>
                <w:lang w:eastAsia="en-AU"/>
              </w:rPr>
              <w:object w:dxaOrig="1440" w:dyaOrig="1440">
                <v:shape id="_x0000_s1063" type="#_x0000_t75" style="position:absolute;margin-left:256.5pt;margin-top:1.6pt;width:221pt;height:102.8pt;z-index:251919360;mso-position-horizontal-relative:text;mso-position-vertical-relative:text">
                  <v:imagedata r:id="rId27" o:title=""/>
                </v:shape>
                <o:OLEObject Type="Embed" ProgID="FXDraw3.Document" ShapeID="_x0000_s1063" DrawAspect="Content" ObjectID="_1460099664" r:id="rId28"/>
              </w:object>
            </w:r>
          </w:p>
          <w:p w:rsidR="00897E77" w:rsidRDefault="00897E77" w:rsidP="00897E77">
            <w:r>
              <w:t>.....................................................................</w:t>
            </w:r>
          </w:p>
          <w:p w:rsidR="00897E77" w:rsidRDefault="00897E77" w:rsidP="00897E77"/>
          <w:p w:rsidR="00897E77" w:rsidRDefault="00897E77" w:rsidP="00897E77">
            <w:r>
              <w:t>.....................................................................</w:t>
            </w:r>
          </w:p>
          <w:p w:rsidR="00897E77" w:rsidRDefault="00897E77" w:rsidP="00897E77"/>
          <w:p w:rsidR="00897E77" w:rsidRDefault="00897E77" w:rsidP="00897E77">
            <w:r>
              <w:t>.....................................................................</w:t>
            </w:r>
          </w:p>
          <w:p w:rsidR="00897E77" w:rsidRDefault="00897E77" w:rsidP="00897E77"/>
          <w:p w:rsidR="00897E77" w:rsidRDefault="00897E77" w:rsidP="00897E77">
            <w:r>
              <w:t>.....................................................................</w:t>
            </w:r>
          </w:p>
        </w:tc>
      </w:tr>
      <w:tr w:rsidR="00897E77" w:rsidTr="00430164">
        <w:trPr>
          <w:cantSplit/>
          <w:trHeight w:val="851"/>
        </w:trPr>
        <w:tc>
          <w:tcPr>
            <w:tcW w:w="658" w:type="dxa"/>
            <w:tcBorders>
              <w:top w:val="single" w:sz="4" w:space="0" w:color="auto"/>
              <w:bottom w:val="single" w:sz="4" w:space="0" w:color="auto"/>
            </w:tcBorders>
            <w:shd w:val="clear" w:color="auto" w:fill="FFFF99"/>
          </w:tcPr>
          <w:p w:rsidR="00897E77" w:rsidRPr="001B3341" w:rsidRDefault="00897E77" w:rsidP="00897E77">
            <w:pPr>
              <w:pStyle w:val="ListParagraph"/>
              <w:numPr>
                <w:ilvl w:val="0"/>
                <w:numId w:val="1"/>
              </w:numPr>
              <w:ind w:left="57" w:firstLine="0"/>
            </w:pPr>
          </w:p>
        </w:tc>
        <w:tc>
          <w:tcPr>
            <w:tcW w:w="9974" w:type="dxa"/>
            <w:gridSpan w:val="3"/>
            <w:tcBorders>
              <w:top w:val="single" w:sz="4" w:space="0" w:color="auto"/>
              <w:bottom w:val="single" w:sz="4" w:space="0" w:color="auto"/>
            </w:tcBorders>
          </w:tcPr>
          <w:p w:rsidR="00897E77" w:rsidRDefault="00AA423F" w:rsidP="00897E77">
            <w:r>
              <w:rPr>
                <w:rFonts w:asciiTheme="minorHAnsi" w:hAnsiTheme="minorHAnsi" w:cstheme="minorBidi"/>
                <w:sz w:val="22"/>
                <w:szCs w:val="22"/>
              </w:rPr>
              <w:object w:dxaOrig="1440" w:dyaOrig="1440" w14:anchorId="0DA4F076">
                <v:shape id="_x0000_s1061" type="#_x0000_t75" style="position:absolute;margin-left:256.05pt;margin-top:15.55pt;width:222.2pt;height:100.9pt;z-index:251917312;mso-position-horizontal-relative:text;mso-position-vertical-relative:text">
                  <v:imagedata r:id="rId29" o:title=""/>
                  <o:lock v:ext="edit" aspectratio="f"/>
                </v:shape>
                <o:OLEObject Type="Embed" ProgID="FXDraw3.Document" ShapeID="_x0000_s1061" DrawAspect="Content" ObjectID="_1460099665" r:id="rId30"/>
              </w:object>
            </w:r>
            <w:r w:rsidR="00636D4A">
              <w:t xml:space="preserve">Find the value of </w:t>
            </w:r>
            <w:r w:rsidR="00636D4A" w:rsidRPr="00636D4A">
              <w:rPr>
                <w:color w:val="FF0000"/>
                <w:position w:val="-8"/>
              </w:rPr>
              <w:object w:dxaOrig="265" w:dyaOrig="361">
                <v:shape id="_x0000_i1030" type="#_x0000_t75" style="width:13.5pt;height:18pt" o:ole="">
                  <v:imagedata r:id="rId31" o:title=""/>
                </v:shape>
                <o:OLEObject Type="Embed" ProgID="FXE300.Equation" ShapeID="_x0000_i1030" DrawAspect="Content" ObjectID="_1460099613" r:id="rId32"/>
              </w:object>
            </w:r>
            <w:r w:rsidR="00897E77">
              <w:t xml:space="preserve"> correct to the nearest degree.</w:t>
            </w:r>
          </w:p>
          <w:p w:rsidR="00897E77" w:rsidRDefault="00897E77" w:rsidP="00897E77"/>
          <w:p w:rsidR="00897E77" w:rsidRDefault="00897E77" w:rsidP="00897E77">
            <w:r>
              <w:t>.....................................................................</w:t>
            </w:r>
          </w:p>
          <w:p w:rsidR="00897E77" w:rsidRDefault="00897E77" w:rsidP="00897E77"/>
          <w:p w:rsidR="00897E77" w:rsidRDefault="00897E77" w:rsidP="00897E77">
            <w:r>
              <w:t>.....................................................................</w:t>
            </w:r>
          </w:p>
          <w:p w:rsidR="00897E77" w:rsidRDefault="00897E77" w:rsidP="00897E77"/>
          <w:p w:rsidR="00897E77" w:rsidRDefault="00897E77" w:rsidP="00897E77">
            <w:r>
              <w:t>.....................................................................</w:t>
            </w:r>
          </w:p>
          <w:p w:rsidR="00897E77" w:rsidRDefault="00897E77" w:rsidP="00897E77"/>
          <w:p w:rsidR="00897E77" w:rsidRDefault="00897E77" w:rsidP="00897E77">
            <w:r>
              <w:t>.....................................................................</w:t>
            </w:r>
          </w:p>
        </w:tc>
      </w:tr>
      <w:tr w:rsidR="00897E77" w:rsidTr="00430164">
        <w:trPr>
          <w:cantSplit/>
          <w:trHeight w:val="851"/>
        </w:trPr>
        <w:tc>
          <w:tcPr>
            <w:tcW w:w="658" w:type="dxa"/>
            <w:tcBorders>
              <w:top w:val="single" w:sz="4" w:space="0" w:color="auto"/>
              <w:bottom w:val="single" w:sz="4" w:space="0" w:color="auto"/>
            </w:tcBorders>
            <w:shd w:val="clear" w:color="auto" w:fill="FFFF99"/>
          </w:tcPr>
          <w:p w:rsidR="00897E77" w:rsidRPr="001B3341" w:rsidRDefault="00897E77" w:rsidP="00897E77">
            <w:pPr>
              <w:pStyle w:val="ListParagraph"/>
              <w:numPr>
                <w:ilvl w:val="0"/>
                <w:numId w:val="1"/>
              </w:numPr>
              <w:ind w:left="57" w:firstLine="0"/>
            </w:pPr>
          </w:p>
        </w:tc>
        <w:tc>
          <w:tcPr>
            <w:tcW w:w="9974" w:type="dxa"/>
            <w:gridSpan w:val="3"/>
            <w:tcBorders>
              <w:top w:val="single" w:sz="4" w:space="0" w:color="auto"/>
              <w:bottom w:val="single" w:sz="4" w:space="0" w:color="auto"/>
            </w:tcBorders>
          </w:tcPr>
          <w:p w:rsidR="00897E77" w:rsidRDefault="00897E77" w:rsidP="00897E77">
            <w:r>
              <w:t xml:space="preserve">Calculate the distance </w:t>
            </w:r>
            <w:r>
              <w:rPr>
                <w:i/>
              </w:rPr>
              <w:t>Y</w:t>
            </w:r>
            <w:r w:rsidR="004447D4">
              <w:rPr>
                <w:i/>
              </w:rPr>
              <w:t xml:space="preserve">Z </w:t>
            </w:r>
            <w:r w:rsidR="004447D4">
              <w:t>(correct to 1 decimal place)</w:t>
            </w:r>
            <w:r>
              <w:t>.</w:t>
            </w:r>
          </w:p>
          <w:p w:rsidR="00897E77" w:rsidRDefault="00AA423F" w:rsidP="00897E77">
            <w:r>
              <w:rPr>
                <w:rFonts w:asciiTheme="minorHAnsi" w:hAnsiTheme="minorHAnsi" w:cstheme="minorBidi"/>
                <w:sz w:val="22"/>
                <w:szCs w:val="22"/>
              </w:rPr>
              <w:object w:dxaOrig="1440" w:dyaOrig="1440" w14:anchorId="00A915CC">
                <v:shape id="_x0000_s1062" type="#_x0000_t75" style="position:absolute;margin-left:258.75pt;margin-top:4.6pt;width:205.85pt;height:108.85pt;z-index:251918336;mso-position-horizontal-relative:text;mso-position-vertical-relative:text">
                  <v:imagedata r:id="rId33" o:title=""/>
                </v:shape>
                <o:OLEObject Type="Embed" ProgID="FXDraw3.Document" ShapeID="_x0000_s1062" DrawAspect="Content" ObjectID="_1460099666" r:id="rId34"/>
              </w:object>
            </w:r>
          </w:p>
          <w:p w:rsidR="00897E77" w:rsidRDefault="00897E77" w:rsidP="004447D4">
            <w:pPr>
              <w:ind w:right="5239"/>
            </w:pPr>
            <w:r>
              <w:t>...........................................................................</w:t>
            </w:r>
          </w:p>
          <w:p w:rsidR="00897E77" w:rsidRDefault="00897E77" w:rsidP="004447D4">
            <w:pPr>
              <w:ind w:right="5239"/>
            </w:pPr>
          </w:p>
          <w:p w:rsidR="00897E77" w:rsidRDefault="00897E77" w:rsidP="004447D4">
            <w:pPr>
              <w:ind w:right="5239"/>
            </w:pPr>
            <w:r>
              <w:t>...........................................................................</w:t>
            </w:r>
          </w:p>
          <w:p w:rsidR="00897E77" w:rsidRDefault="00897E77" w:rsidP="004447D4">
            <w:pPr>
              <w:ind w:right="5239"/>
            </w:pPr>
          </w:p>
          <w:p w:rsidR="00897E77" w:rsidRDefault="00897E77" w:rsidP="004447D4">
            <w:pPr>
              <w:ind w:right="5239"/>
            </w:pPr>
            <w:r>
              <w:t>...........................................................................</w:t>
            </w:r>
          </w:p>
          <w:p w:rsidR="00897E77" w:rsidRDefault="00897E77" w:rsidP="004447D4">
            <w:pPr>
              <w:ind w:right="5239"/>
            </w:pPr>
          </w:p>
          <w:p w:rsidR="00897E77" w:rsidRDefault="00897E77" w:rsidP="004447D4">
            <w:pPr>
              <w:ind w:right="5239"/>
            </w:pPr>
            <w:r>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B34BDC" w:rsidRPr="00B34BDC" w:rsidRDefault="00AA423F" w:rsidP="00143CA7">
            <w:pPr>
              <w:pStyle w:val="QuestionStyle"/>
            </w:pPr>
            <w:r>
              <w:object w:dxaOrig="1440" w:dyaOrig="1440">
                <v:shape id="_x0000_s1065" type="#_x0000_t75" style="position:absolute;margin-left:349.95pt;margin-top:3.3pt;width:141.8pt;height:153.65pt;z-index:251921408;mso-position-horizontal-relative:text;mso-position-vertical-relative:text">
                  <v:imagedata r:id="rId35" o:title=""/>
                  <o:lock v:ext="edit" aspectratio="f"/>
                </v:shape>
                <o:OLEObject Type="Embed" ProgID="FXDraw3.Document" ShapeID="_x0000_s1065" DrawAspect="Content" ObjectID="_1460099667" r:id="rId36"/>
              </w:object>
            </w:r>
            <w:r w:rsidR="00B34BDC">
              <w:t>From a point 28</w:t>
            </w:r>
            <w:r w:rsidR="00B34BDC" w:rsidRPr="00B34BDC">
              <w:t xml:space="preserve"> m from </w:t>
            </w:r>
            <w:r w:rsidR="00B34BDC">
              <w:t>the base of the building, Miles</w:t>
            </w:r>
            <w:r w:rsidR="00B34BDC" w:rsidRPr="00B34BDC">
              <w:t xml:space="preserve"> measure</w:t>
            </w:r>
            <w:r w:rsidR="00B34BDC">
              <w:t>s the angle of elevation to be 6</w:t>
            </w:r>
            <w:r w:rsidR="00B34BDC" w:rsidRPr="00B34BDC">
              <w:t>4</w:t>
            </w:r>
            <w:r w:rsidR="00B34BDC" w:rsidRPr="00B34BDC">
              <w:rPr>
                <w:vertAlign w:val="superscript"/>
              </w:rPr>
              <w:t>o</w:t>
            </w:r>
            <w:r w:rsidR="00B34BDC" w:rsidRPr="00B34BDC">
              <w:t>. What is the height of the building?</w:t>
            </w:r>
          </w:p>
          <w:p w:rsidR="00B34BDC" w:rsidRPr="00B34BDC" w:rsidRDefault="00B34BDC" w:rsidP="00143CA7">
            <w:pPr>
              <w:pStyle w:val="QuestionStyle"/>
            </w:pPr>
          </w:p>
          <w:p w:rsidR="00B34BDC" w:rsidRPr="00B34BDC" w:rsidRDefault="00B34BDC" w:rsidP="00143CA7">
            <w:pPr>
              <w:pStyle w:val="QuestionStyle"/>
            </w:pPr>
            <w:r w:rsidRPr="00B34BDC">
              <w:t>....................................................................</w:t>
            </w:r>
          </w:p>
          <w:p w:rsidR="00B34BDC" w:rsidRPr="00B34BDC" w:rsidRDefault="00B34BDC" w:rsidP="00143CA7">
            <w:pPr>
              <w:pStyle w:val="QuestionStyle"/>
            </w:pPr>
          </w:p>
          <w:p w:rsidR="00B34BDC" w:rsidRPr="00B34BDC" w:rsidRDefault="00B34BDC" w:rsidP="00143CA7">
            <w:pPr>
              <w:pStyle w:val="QuestionStyle"/>
            </w:pPr>
            <w:r w:rsidRPr="00B34BDC">
              <w:t>....................................................................</w:t>
            </w:r>
          </w:p>
          <w:p w:rsidR="00B34BDC" w:rsidRPr="00B34BDC" w:rsidRDefault="00B34BDC" w:rsidP="00143CA7">
            <w:pPr>
              <w:pStyle w:val="QuestionStyle"/>
            </w:pPr>
          </w:p>
          <w:p w:rsidR="00B34BDC" w:rsidRPr="00B34BDC" w:rsidRDefault="00B34BDC" w:rsidP="00143CA7">
            <w:pPr>
              <w:pStyle w:val="QuestionStyle"/>
            </w:pPr>
            <w:r w:rsidRPr="00B34BDC">
              <w:t>....................................................................</w:t>
            </w:r>
          </w:p>
          <w:p w:rsidR="00B34BDC" w:rsidRPr="00B34BDC" w:rsidRDefault="00B34BDC" w:rsidP="00143CA7">
            <w:pPr>
              <w:pStyle w:val="QuestionStyle"/>
            </w:pPr>
          </w:p>
          <w:p w:rsidR="00B34BDC" w:rsidRPr="00B34BDC" w:rsidRDefault="00B34BDC" w:rsidP="00143CA7">
            <w:pPr>
              <w:pStyle w:val="QuestionStyle"/>
            </w:pPr>
            <w:r w:rsidRPr="00B34BDC">
              <w:t>....................................................................</w:t>
            </w:r>
          </w:p>
          <w:p w:rsidR="005F6CBB" w:rsidRDefault="005F6CBB" w:rsidP="00143CA7">
            <w:pPr>
              <w:pStyle w:val="QuestionStyle"/>
            </w:pPr>
          </w:p>
          <w:p w:rsidR="006776C0" w:rsidRDefault="006776C0" w:rsidP="00143CA7">
            <w:pPr>
              <w:pStyle w:val="QuestionStyle"/>
            </w:pP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2E0862" w:rsidRPr="002E0862" w:rsidRDefault="00AA423F" w:rsidP="00143CA7">
            <w:pPr>
              <w:pStyle w:val="QuestionStyle"/>
            </w:pPr>
            <w:r>
              <w:object w:dxaOrig="1440" w:dyaOrig="1440">
                <v:shape id="_x0000_s1067" type="#_x0000_t75" style="position:absolute;margin-left:300.85pt;margin-top:11.45pt;width:177.4pt;height:132.8pt;z-index:251923456;mso-position-horizontal-relative:text;mso-position-vertical-relative:text">
                  <v:imagedata r:id="rId37" o:title=""/>
                  <o:lock v:ext="edit" aspectratio="f"/>
                </v:shape>
                <o:OLEObject Type="Embed" ProgID="FXDraw3.Document" ShapeID="_x0000_s1067" DrawAspect="Content" ObjectID="_1460099668" r:id="rId38"/>
              </w:object>
            </w:r>
            <w:r w:rsidR="002E0862" w:rsidRPr="002E0862">
              <w:t xml:space="preserve">A ship sails from </w:t>
            </w:r>
            <w:r w:rsidR="002E0862" w:rsidRPr="002E0862">
              <w:rPr>
                <w:i/>
              </w:rPr>
              <w:t>B</w:t>
            </w:r>
            <w:r w:rsidR="002E0862" w:rsidRPr="002E0862">
              <w:t xml:space="preserve"> to </w:t>
            </w:r>
            <w:r w:rsidR="002E0862" w:rsidRPr="002E0862">
              <w:rPr>
                <w:i/>
              </w:rPr>
              <w:t>C</w:t>
            </w:r>
            <w:r w:rsidR="002E0862">
              <w:t xml:space="preserve"> on a bearing of 260</w:t>
            </w:r>
            <w:r w:rsidR="002E0862" w:rsidRPr="002E0862">
              <w:rPr>
                <w:vertAlign w:val="superscript"/>
              </w:rPr>
              <w:t>o</w:t>
            </w:r>
            <w:r w:rsidR="002E0862">
              <w:t xml:space="preserve"> for a distance of 465</w:t>
            </w:r>
            <w:r w:rsidR="002E0862" w:rsidRPr="002E0862">
              <w:t xml:space="preserve"> km at which time it is due east of A. </w:t>
            </w:r>
          </w:p>
          <w:p w:rsidR="002E0862" w:rsidRPr="002E0862" w:rsidRDefault="002E0862" w:rsidP="00143CA7">
            <w:pPr>
              <w:pStyle w:val="QuestionStyle"/>
            </w:pPr>
            <w:r w:rsidRPr="002E0862">
              <w:t xml:space="preserve">How many kilometres is </w:t>
            </w:r>
            <w:r w:rsidRPr="002E0862">
              <w:rPr>
                <w:i/>
              </w:rPr>
              <w:t>A</w:t>
            </w:r>
            <w:r w:rsidRPr="002E0862">
              <w:t xml:space="preserve"> south of </w:t>
            </w:r>
            <w:r w:rsidRPr="002E0862">
              <w:rPr>
                <w:i/>
              </w:rPr>
              <w:t>B</w:t>
            </w:r>
            <w:r w:rsidRPr="002E0862">
              <w:t>?</w:t>
            </w:r>
          </w:p>
          <w:p w:rsidR="002E0862" w:rsidRPr="002E0862" w:rsidRDefault="002E0862" w:rsidP="00143CA7">
            <w:pPr>
              <w:pStyle w:val="QuestionStyle"/>
            </w:pPr>
          </w:p>
          <w:p w:rsidR="002E0862" w:rsidRPr="002E0862" w:rsidRDefault="002E0862" w:rsidP="00143CA7">
            <w:pPr>
              <w:pStyle w:val="QuestionStyle"/>
            </w:pPr>
            <w:r w:rsidRPr="002E0862">
              <w:t>....................................................................</w:t>
            </w:r>
          </w:p>
          <w:p w:rsidR="002E0862" w:rsidRPr="002E0862" w:rsidRDefault="002E0862" w:rsidP="00143CA7">
            <w:pPr>
              <w:pStyle w:val="QuestionStyle"/>
            </w:pPr>
          </w:p>
          <w:p w:rsidR="002E0862" w:rsidRPr="002E0862" w:rsidRDefault="002E0862" w:rsidP="00143CA7">
            <w:pPr>
              <w:pStyle w:val="QuestionStyle"/>
            </w:pPr>
            <w:r w:rsidRPr="002E0862">
              <w:t>....................................................................</w:t>
            </w:r>
          </w:p>
          <w:p w:rsidR="002E0862" w:rsidRPr="002E0862" w:rsidRDefault="002E0862" w:rsidP="00143CA7">
            <w:pPr>
              <w:pStyle w:val="QuestionStyle"/>
            </w:pPr>
          </w:p>
          <w:p w:rsidR="002E0862" w:rsidRPr="002E0862" w:rsidRDefault="002E0862" w:rsidP="00143CA7">
            <w:pPr>
              <w:pStyle w:val="QuestionStyle"/>
            </w:pPr>
            <w:r w:rsidRPr="002E0862">
              <w:t>....................................................................</w:t>
            </w:r>
          </w:p>
          <w:p w:rsidR="002E0862" w:rsidRPr="002E0862" w:rsidRDefault="002E0862" w:rsidP="00143CA7">
            <w:pPr>
              <w:pStyle w:val="QuestionStyle"/>
            </w:pPr>
          </w:p>
          <w:p w:rsidR="004E01B5" w:rsidRDefault="002E0862" w:rsidP="00143CA7">
            <w:pPr>
              <w:pStyle w:val="QuestionStyle"/>
            </w:pPr>
            <w:r w:rsidRPr="002E0862">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6776C0" w:rsidRDefault="00AA423F" w:rsidP="006776C0">
            <w:pPr>
              <w:pStyle w:val="QuestionStyle"/>
              <w:ind w:right="3680"/>
            </w:pPr>
            <w:r>
              <w:object w:dxaOrig="1440" w:dyaOrig="1440">
                <v:shape id="_x0000_s1069" type="#_x0000_t75" style="position:absolute;margin-left:325.4pt;margin-top:15.65pt;width:165.55pt;height:131.3pt;z-index:251925504;mso-position-horizontal-relative:text;mso-position-vertical-relative:text">
                  <v:imagedata r:id="rId39" o:title=""/>
                </v:shape>
                <o:OLEObject Type="Embed" ProgID="FXDraw3.Document" ShapeID="_x0000_s1069" DrawAspect="Content" ObjectID="_1460099669" r:id="rId40"/>
              </w:object>
            </w:r>
            <w:r w:rsidR="006776C0">
              <w:t>Elvis hikes cross country</w:t>
            </w:r>
            <w:r w:rsidR="00006E66">
              <w:t xml:space="preserve"> from Motown</w:t>
            </w:r>
            <w:r w:rsidR="00EA5C35" w:rsidRPr="00EA5C35">
              <w:t xml:space="preserve"> (</w:t>
            </w:r>
            <w:r w:rsidR="00006E66">
              <w:rPr>
                <w:i/>
              </w:rPr>
              <w:t>M</w:t>
            </w:r>
            <w:r w:rsidR="00EA5C35" w:rsidRPr="00EA5C35">
              <w:t xml:space="preserve">) </w:t>
            </w:r>
            <w:r w:rsidR="00006E66">
              <w:t>to Nashville (N) a distance of 20</w:t>
            </w:r>
            <w:r w:rsidR="006776C0">
              <w:t>.</w:t>
            </w:r>
            <w:r w:rsidR="00006E66">
              <w:t>3</w:t>
            </w:r>
            <w:r w:rsidR="006776C0">
              <w:t> </w:t>
            </w:r>
            <w:r w:rsidR="00006E66">
              <w:t xml:space="preserve">km. </w:t>
            </w:r>
          </w:p>
          <w:p w:rsidR="00EA5C35" w:rsidRPr="00EA5C35" w:rsidRDefault="00147557" w:rsidP="006776C0">
            <w:pPr>
              <w:pStyle w:val="QuestionStyle"/>
              <w:ind w:right="3680"/>
            </w:pPr>
            <w:r>
              <w:t>Orlean (O) is 15</w:t>
            </w:r>
            <w:r w:rsidR="006776C0">
              <w:t>.2 </w:t>
            </w:r>
            <w:r>
              <w:t>km west of Motown and due south of Nashville</w:t>
            </w:r>
            <w:r w:rsidR="00EA5C35" w:rsidRPr="00EA5C35">
              <w:t xml:space="preserve">. What is the bearing of </w:t>
            </w:r>
            <w:r>
              <w:t>Nashville</w:t>
            </w:r>
            <w:r w:rsidR="00EA5C35" w:rsidRPr="00EA5C35">
              <w:t xml:space="preserve"> from </w:t>
            </w:r>
            <w:r>
              <w:t>Motown</w:t>
            </w:r>
            <w:r w:rsidR="00EA5C35" w:rsidRPr="00EA5C35">
              <w:t>?</w:t>
            </w:r>
          </w:p>
          <w:p w:rsidR="00EA5C35" w:rsidRPr="00EA5C35" w:rsidRDefault="00EA5C35" w:rsidP="00143CA7">
            <w:pPr>
              <w:pStyle w:val="QuestionStyle"/>
            </w:pPr>
          </w:p>
          <w:p w:rsidR="00EA5C35" w:rsidRPr="00EA5C35" w:rsidRDefault="00313E95" w:rsidP="00143CA7">
            <w:pPr>
              <w:pStyle w:val="QuestionStyle"/>
            </w:pPr>
            <w:r>
              <w:t>………</w:t>
            </w:r>
            <w:r w:rsidR="00EA5C35" w:rsidRPr="00EA5C35">
              <w:t>.…………………………………………</w:t>
            </w:r>
          </w:p>
          <w:p w:rsidR="00EA5C35" w:rsidRPr="00EA5C35" w:rsidRDefault="00EA5C35" w:rsidP="00143CA7">
            <w:pPr>
              <w:pStyle w:val="QuestionStyle"/>
            </w:pPr>
          </w:p>
          <w:p w:rsidR="00EA5C35" w:rsidRPr="00EA5C35" w:rsidRDefault="00EA5C35" w:rsidP="00143CA7">
            <w:pPr>
              <w:pStyle w:val="QuestionStyle"/>
            </w:pPr>
            <w:r w:rsidRPr="00EA5C35">
              <w:t>………………………………………………….</w:t>
            </w:r>
          </w:p>
          <w:p w:rsidR="00EA5C35" w:rsidRPr="00EA5C35" w:rsidRDefault="00EA5C35" w:rsidP="00143CA7">
            <w:pPr>
              <w:pStyle w:val="QuestionStyle"/>
            </w:pPr>
          </w:p>
          <w:p w:rsidR="00EA5C35" w:rsidRPr="00EA5C35" w:rsidRDefault="00EA5C35" w:rsidP="00143CA7">
            <w:pPr>
              <w:pStyle w:val="QuestionStyle"/>
            </w:pPr>
            <w:r w:rsidRPr="00EA5C35">
              <w:t>…….……………………………………………</w:t>
            </w:r>
          </w:p>
          <w:p w:rsidR="00EA5C35" w:rsidRPr="00EA5C35" w:rsidRDefault="00EA5C35" w:rsidP="00143CA7">
            <w:pPr>
              <w:pStyle w:val="QuestionStyle"/>
            </w:pPr>
          </w:p>
          <w:p w:rsidR="004E01B5" w:rsidRDefault="00EA5C35" w:rsidP="00143CA7">
            <w:pPr>
              <w:pStyle w:val="QuestionStyle"/>
            </w:pPr>
            <w:r w:rsidRPr="00EA5C35">
              <w:t>………………………………………………….</w:t>
            </w:r>
          </w:p>
        </w:tc>
      </w:tr>
      <w:tr w:rsidR="004E01B5" w:rsidTr="006417B0">
        <w:trPr>
          <w:cantSplit/>
          <w:trHeight w:val="276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AA423F" w:rsidP="00143CA7">
            <w:pPr>
              <w:pStyle w:val="QuestionStyle"/>
            </w:pPr>
            <w:r>
              <w:rPr>
                <w:noProof/>
                <w:lang w:eastAsia="en-AU"/>
              </w:rPr>
              <w:object w:dxaOrig="1440" w:dyaOrig="1440">
                <v:shape id="_x0000_s1072" type="#_x0000_t75" style="position:absolute;margin-left:252pt;margin-top:2pt;width:206.55pt;height:106.25pt;z-index:251928576;mso-position-horizontal-relative:text;mso-position-vertical-relative:text">
                  <v:imagedata r:id="rId41" o:title=""/>
                </v:shape>
                <o:OLEObject Type="Embed" ProgID="FXDraw3.Document" ShapeID="_x0000_s1072" DrawAspect="Content" ObjectID="_1460099670" r:id="rId42"/>
              </w:object>
            </w:r>
            <w:r w:rsidR="006417B0">
              <w:t xml:space="preserve">Find the length of the hypotenuse of  </w:t>
            </w:r>
            <w:r w:rsidR="006417B0" w:rsidRPr="006417B0">
              <w:rPr>
                <w:color w:val="FF0000"/>
                <w:position w:val="-8"/>
              </w:rPr>
              <w:object w:dxaOrig="971" w:dyaOrig="361">
                <v:shape id="_x0000_i1031" type="#_x0000_t75" style="width:45pt;height:16.5pt" o:ole="">
                  <v:imagedata r:id="rId43" o:title=""/>
                </v:shape>
                <o:OLEObject Type="Embed" ProgID="FXE300.Equation" ShapeID="_x0000_i1031" DrawAspect="Content" ObjectID="_1460099614" r:id="rId44"/>
              </w:object>
            </w:r>
            <w:r w:rsidR="006417B0">
              <w:t xml:space="preserve"> </w:t>
            </w:r>
          </w:p>
          <w:p w:rsidR="006417B0" w:rsidRPr="00EA5C35" w:rsidRDefault="006417B0" w:rsidP="00143CA7">
            <w:pPr>
              <w:pStyle w:val="QuestionStyle"/>
            </w:pPr>
          </w:p>
          <w:p w:rsidR="006417B0" w:rsidRPr="00EA5C35" w:rsidRDefault="006417B0" w:rsidP="00143CA7">
            <w:pPr>
              <w:pStyle w:val="QuestionStyle"/>
            </w:pPr>
            <w:r>
              <w:t>………</w:t>
            </w:r>
            <w:r w:rsidRPr="00EA5C35">
              <w:t>.…………………………………………</w:t>
            </w:r>
          </w:p>
          <w:p w:rsidR="006417B0" w:rsidRPr="00EA5C35" w:rsidRDefault="006417B0" w:rsidP="00143CA7">
            <w:pPr>
              <w:pStyle w:val="QuestionStyle"/>
            </w:pPr>
          </w:p>
          <w:p w:rsidR="006417B0" w:rsidRPr="00EA5C35" w:rsidRDefault="006417B0" w:rsidP="00143CA7">
            <w:pPr>
              <w:pStyle w:val="QuestionStyle"/>
            </w:pPr>
            <w:r w:rsidRPr="00EA5C35">
              <w:t>………………………………………………….</w:t>
            </w:r>
          </w:p>
          <w:p w:rsidR="006417B0" w:rsidRPr="00EA5C35" w:rsidRDefault="006417B0" w:rsidP="00143CA7">
            <w:pPr>
              <w:pStyle w:val="QuestionStyle"/>
            </w:pPr>
          </w:p>
          <w:p w:rsidR="006417B0" w:rsidRPr="00EA5C35" w:rsidRDefault="006417B0" w:rsidP="00143CA7">
            <w:pPr>
              <w:pStyle w:val="QuestionStyle"/>
            </w:pPr>
            <w:r w:rsidRPr="00EA5C35">
              <w:t>…….……………………………………………</w:t>
            </w:r>
          </w:p>
          <w:p w:rsidR="006417B0" w:rsidRPr="00EA5C35" w:rsidRDefault="006417B0" w:rsidP="00143CA7">
            <w:pPr>
              <w:pStyle w:val="QuestionStyle"/>
            </w:pPr>
          </w:p>
          <w:p w:rsidR="006417B0" w:rsidRDefault="006417B0" w:rsidP="00143CA7">
            <w:pPr>
              <w:pStyle w:val="QuestionStyle"/>
            </w:pPr>
            <w:r w:rsidRPr="00EA5C35">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313E95" w:rsidRPr="00313E95" w:rsidRDefault="00AA423F" w:rsidP="002E5DD2">
            <w:pPr>
              <w:spacing w:after="120" w:line="276" w:lineRule="auto"/>
              <w:ind w:right="4955"/>
              <w:rPr>
                <w:rFonts w:eastAsia="Times New Roman"/>
                <w:lang w:eastAsia="en-AU"/>
              </w:rPr>
            </w:pPr>
            <w:r>
              <w:rPr>
                <w:rFonts w:eastAsia="Times New Roman"/>
                <w:noProof/>
                <w:lang w:eastAsia="en-AU"/>
              </w:rPr>
              <w:object w:dxaOrig="1440" w:dyaOrig="1440">
                <v:shape id="_x0000_s1071" type="#_x0000_t75" style="position:absolute;margin-left:291.9pt;margin-top:14.45pt;width:169.75pt;height:152.35pt;z-index:251927552;mso-position-horizontal-relative:text;mso-position-vertical-relative:text">
                  <v:imagedata r:id="rId45" o:title=""/>
                </v:shape>
                <o:OLEObject Type="Embed" ProgID="FXDraw3.Document" ShapeID="_x0000_s1071" DrawAspect="Content" ObjectID="_1460099671" r:id="rId46"/>
              </w:object>
            </w:r>
            <w:r w:rsidR="00313E95" w:rsidRPr="00313E95">
              <w:rPr>
                <w:rFonts w:eastAsia="Times New Roman"/>
                <w:lang w:eastAsia="en-AU"/>
              </w:rPr>
              <w:t>From the top deck of a lighthouse</w:t>
            </w:r>
            <w:r w:rsidR="00313E95">
              <w:rPr>
                <w:rFonts w:eastAsia="Times New Roman"/>
                <w:lang w:eastAsia="en-AU"/>
              </w:rPr>
              <w:t>, Jessie</w:t>
            </w:r>
            <w:r w:rsidR="00313E95" w:rsidRPr="00313E95">
              <w:rPr>
                <w:rFonts w:eastAsia="Times New Roman"/>
                <w:lang w:eastAsia="en-AU"/>
              </w:rPr>
              <w:t xml:space="preserve"> measures the angle of depression of a yacht </w:t>
            </w:r>
            <w:r w:rsidR="00313E95">
              <w:rPr>
                <w:rFonts w:eastAsia="Times New Roman"/>
                <w:lang w:eastAsia="en-AU"/>
              </w:rPr>
              <w:t>which is 160</w:t>
            </w:r>
            <w:r w:rsidR="00313E95" w:rsidRPr="00313E95">
              <w:rPr>
                <w:rFonts w:eastAsia="Times New Roman"/>
                <w:lang w:eastAsia="en-AU"/>
              </w:rPr>
              <w:t xml:space="preserve"> m out to</w:t>
            </w:r>
            <w:r w:rsidR="00313E95">
              <w:rPr>
                <w:rFonts w:eastAsia="Times New Roman"/>
                <w:lang w:eastAsia="en-AU"/>
              </w:rPr>
              <w:t xml:space="preserve"> sea to be 55</w:t>
            </w:r>
            <w:r w:rsidR="00313E95" w:rsidRPr="00313E95">
              <w:rPr>
                <w:rFonts w:eastAsia="Times New Roman"/>
                <w:lang w:eastAsia="en-AU"/>
              </w:rPr>
              <w:t xml:space="preserve"> </w:t>
            </w:r>
            <w:r w:rsidR="00313E95" w:rsidRPr="00313E95">
              <w:rPr>
                <w:rFonts w:eastAsia="Times New Roman"/>
                <w:vertAlign w:val="superscript"/>
                <w:lang w:eastAsia="en-AU"/>
              </w:rPr>
              <w:t>o</w:t>
            </w:r>
            <w:r w:rsidR="00313E95" w:rsidRPr="00313E95">
              <w:rPr>
                <w:rFonts w:eastAsia="Times New Roman"/>
                <w:lang w:eastAsia="en-AU"/>
              </w:rPr>
              <w:t xml:space="preserve">. </w:t>
            </w:r>
            <w:r w:rsidR="006417B0">
              <w:rPr>
                <w:rFonts w:eastAsia="Times New Roman"/>
                <w:lang w:eastAsia="en-AU"/>
              </w:rPr>
              <w:t>How far is Jessie</w:t>
            </w:r>
            <w:r w:rsidR="00313E95" w:rsidRPr="00313E95">
              <w:rPr>
                <w:rFonts w:eastAsia="Times New Roman"/>
                <w:lang w:eastAsia="en-AU"/>
              </w:rPr>
              <w:t xml:space="preserve"> in a straight line from the yacht? </w:t>
            </w:r>
          </w:p>
          <w:p w:rsidR="00313E95" w:rsidRPr="00EA5C35" w:rsidRDefault="00313E95" w:rsidP="00143CA7">
            <w:pPr>
              <w:pStyle w:val="QuestionStyle"/>
            </w:pPr>
          </w:p>
          <w:p w:rsidR="00313E95" w:rsidRPr="00EA5C35" w:rsidRDefault="00313E95" w:rsidP="00143CA7">
            <w:pPr>
              <w:pStyle w:val="QuestionStyle"/>
            </w:pPr>
            <w:r w:rsidRPr="00EA5C35">
              <w:t>.…………………………………………</w:t>
            </w:r>
            <w:r>
              <w:t>………</w:t>
            </w:r>
          </w:p>
          <w:p w:rsidR="00313E95" w:rsidRPr="00EA5C35" w:rsidRDefault="00313E95" w:rsidP="00143CA7">
            <w:pPr>
              <w:pStyle w:val="QuestionStyle"/>
            </w:pPr>
          </w:p>
          <w:p w:rsidR="00313E95" w:rsidRPr="00EA5C35" w:rsidRDefault="00313E95" w:rsidP="00143CA7">
            <w:pPr>
              <w:pStyle w:val="QuestionStyle"/>
            </w:pPr>
            <w:r w:rsidRPr="00EA5C35">
              <w:t>………………………………………………….</w:t>
            </w:r>
          </w:p>
          <w:p w:rsidR="00313E95" w:rsidRPr="00EA5C35" w:rsidRDefault="00313E95" w:rsidP="00143CA7">
            <w:pPr>
              <w:pStyle w:val="QuestionStyle"/>
            </w:pPr>
          </w:p>
          <w:p w:rsidR="00313E95" w:rsidRPr="00EA5C35" w:rsidRDefault="00313E95" w:rsidP="00143CA7">
            <w:pPr>
              <w:pStyle w:val="QuestionStyle"/>
            </w:pPr>
            <w:r w:rsidRPr="00EA5C35">
              <w:t>…….……………………………………………</w:t>
            </w:r>
          </w:p>
          <w:p w:rsidR="00313E95" w:rsidRPr="00EA5C35" w:rsidRDefault="00313E95" w:rsidP="00143CA7">
            <w:pPr>
              <w:pStyle w:val="QuestionStyle"/>
            </w:pPr>
          </w:p>
          <w:p w:rsidR="004E01B5" w:rsidRDefault="00313E95" w:rsidP="00143CA7">
            <w:pPr>
              <w:pStyle w:val="QuestionStyle"/>
            </w:pPr>
            <w:r w:rsidRPr="00EA5C35">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AA423F" w:rsidP="00143CA7">
            <w:pPr>
              <w:pStyle w:val="QuestionStyle"/>
            </w:pPr>
            <w:r>
              <w:rPr>
                <w:noProof/>
                <w:lang w:eastAsia="en-AU"/>
              </w:rPr>
              <w:object w:dxaOrig="1440" w:dyaOrig="1440">
                <v:shape id="_x0000_s1073" type="#_x0000_t75" style="position:absolute;margin-left:255.75pt;margin-top:1.25pt;width:202.9pt;height:134.65pt;z-index:251929600;mso-position-horizontal-relative:text;mso-position-vertical-relative:text">
                  <v:imagedata r:id="rId47" o:title=""/>
                </v:shape>
                <o:OLEObject Type="Embed" ProgID="FXDraw3.Document" ShapeID="_x0000_s1073" DrawAspect="Content" ObjectID="_1460099672" r:id="rId48"/>
              </w:object>
            </w:r>
            <w:r w:rsidR="00E22AE6">
              <w:t xml:space="preserve"> </w:t>
            </w:r>
            <w:r w:rsidR="005B79AB">
              <w:t>Find the distance A</w:t>
            </w:r>
            <w:r w:rsidR="00E22AE6">
              <w:t>Y in the diagram.</w:t>
            </w:r>
          </w:p>
          <w:p w:rsidR="002E5DD2" w:rsidRPr="00EA5C35" w:rsidRDefault="002E5DD2" w:rsidP="00143CA7">
            <w:pPr>
              <w:pStyle w:val="QuestionStyle"/>
            </w:pPr>
          </w:p>
          <w:p w:rsidR="002E5DD2" w:rsidRDefault="002E5DD2" w:rsidP="00143CA7">
            <w:pPr>
              <w:pStyle w:val="QuestionStyle"/>
            </w:pPr>
            <w:r w:rsidRPr="00EA5C35">
              <w:t>.…………………………………………</w:t>
            </w:r>
            <w:r>
              <w:t>………</w:t>
            </w:r>
          </w:p>
          <w:p w:rsidR="00E22AE6" w:rsidRPr="00EA5C35" w:rsidRDefault="00E22AE6" w:rsidP="00143CA7">
            <w:pPr>
              <w:pStyle w:val="QuestionStyle"/>
            </w:pPr>
          </w:p>
          <w:p w:rsidR="00E22AE6" w:rsidRPr="00EA5C35" w:rsidRDefault="00E22AE6" w:rsidP="00143CA7">
            <w:pPr>
              <w:pStyle w:val="QuestionStyle"/>
            </w:pPr>
            <w:r w:rsidRPr="00EA5C35">
              <w:t>.…………………………………………</w:t>
            </w:r>
            <w:r>
              <w:t>………</w:t>
            </w:r>
          </w:p>
          <w:p w:rsidR="00E22AE6" w:rsidRPr="00EA5C35" w:rsidRDefault="00E22AE6" w:rsidP="00143CA7">
            <w:pPr>
              <w:pStyle w:val="QuestionStyle"/>
            </w:pPr>
          </w:p>
          <w:p w:rsidR="00E22AE6" w:rsidRPr="00EA5C35" w:rsidRDefault="00E22AE6" w:rsidP="00143CA7">
            <w:pPr>
              <w:pStyle w:val="QuestionStyle"/>
            </w:pPr>
            <w:r w:rsidRPr="00EA5C35">
              <w:t>………………………………………………….</w:t>
            </w:r>
          </w:p>
          <w:p w:rsidR="00E22AE6" w:rsidRPr="00EA5C35" w:rsidRDefault="00E22AE6" w:rsidP="00143CA7">
            <w:pPr>
              <w:pStyle w:val="QuestionStyle"/>
            </w:pPr>
          </w:p>
          <w:p w:rsidR="00E22AE6" w:rsidRPr="00EA5C35" w:rsidRDefault="00E22AE6" w:rsidP="00143CA7">
            <w:pPr>
              <w:pStyle w:val="QuestionStyle"/>
            </w:pPr>
            <w:r w:rsidRPr="00EA5C35">
              <w:t>…….……………………………………………</w:t>
            </w:r>
          </w:p>
          <w:p w:rsidR="00E22AE6" w:rsidRPr="00EA5C35" w:rsidRDefault="00E22AE6" w:rsidP="00143CA7">
            <w:pPr>
              <w:pStyle w:val="QuestionStyle"/>
            </w:pPr>
          </w:p>
          <w:p w:rsidR="00E22AE6" w:rsidRPr="00E22AE6" w:rsidRDefault="00E22AE6" w:rsidP="00143CA7">
            <w:pPr>
              <w:pStyle w:val="QuestionStyle"/>
              <w:rPr>
                <w:position w:val="-8"/>
              </w:rPr>
            </w:pPr>
            <w:r w:rsidRPr="00EA5C35">
              <w:t>………………………………………………….</w:t>
            </w:r>
          </w:p>
        </w:tc>
      </w:tr>
    </w:tbl>
    <w:p w:rsidR="006475AA" w:rsidRDefault="00325745">
      <w:pPr>
        <w:sectPr w:rsidR="006475AA" w:rsidSect="006475AA">
          <w:headerReference w:type="default" r:id="rId49"/>
          <w:footerReference w:type="default" r:id="rId50"/>
          <w:headerReference w:type="first" r:id="rId51"/>
          <w:footerReference w:type="first" r:id="rId52"/>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B47146">
            <w:pPr>
              <w:jc w:val="center"/>
              <w:rPr>
                <w:sz w:val="36"/>
                <w:szCs w:val="36"/>
              </w:rPr>
            </w:pPr>
            <w:r w:rsidRPr="00325745">
              <w:rPr>
                <w:sz w:val="36"/>
                <w:szCs w:val="36"/>
              </w:rPr>
              <w:t>Year</w:t>
            </w:r>
          </w:p>
          <w:p w:rsidR="007F4F61" w:rsidRPr="00325745" w:rsidRDefault="007F4F61" w:rsidP="00B47146">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AA423F"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85122221785F4100BC773E46B2A08949"/>
                </w:placeholder>
                <w:dataBinding w:prefixMappings="xmlns:ns0='http://purl.org/dc/elements/1.1/' xmlns:ns1='http://schemas.openxmlformats.org/package/2006/metadata/core-properties' " w:xpath="/ns1:coreProperties[1]/ns0:title[1]" w:storeItemID="{6C3C8BC8-F283-45AE-878A-BAB7291924A1}"/>
                <w:text/>
              </w:sdtPr>
              <w:sdtEndPr/>
              <w:sdtContent>
                <w:r w:rsidR="000E6A99">
                  <w:rPr>
                    <w:rFonts w:asciiTheme="majorHAnsi" w:hAnsiTheme="majorHAnsi"/>
                    <w:i/>
                    <w:sz w:val="52"/>
                    <w:szCs w:val="52"/>
                  </w:rPr>
                  <w:t>Right Triangle Trigonometry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B47146">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B47146">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B47146"/>
          <w:p w:rsidR="00430164" w:rsidRPr="00325745" w:rsidRDefault="00430164" w:rsidP="00B47146">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B47146">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B47146"/>
        </w:tc>
      </w:tr>
      <w:tr w:rsidR="005D0F42" w:rsidTr="00180879">
        <w:trPr>
          <w:cantSplit/>
          <w:trHeight w:val="851"/>
        </w:trPr>
        <w:tc>
          <w:tcPr>
            <w:tcW w:w="709" w:type="dxa"/>
            <w:tcBorders>
              <w:bottom w:val="single" w:sz="4" w:space="0" w:color="auto"/>
            </w:tcBorders>
            <w:shd w:val="clear" w:color="auto" w:fill="00FF99"/>
          </w:tcPr>
          <w:p w:rsidR="005D0F42" w:rsidRPr="001B3341" w:rsidRDefault="005D0F42" w:rsidP="005D0F42">
            <w:pPr>
              <w:pStyle w:val="ListParagraph"/>
              <w:numPr>
                <w:ilvl w:val="0"/>
                <w:numId w:val="2"/>
              </w:numPr>
              <w:ind w:left="460" w:right="-149" w:hanging="426"/>
            </w:pPr>
          </w:p>
        </w:tc>
        <w:tc>
          <w:tcPr>
            <w:tcW w:w="9781" w:type="dxa"/>
            <w:gridSpan w:val="3"/>
            <w:tcBorders>
              <w:bottom w:val="single" w:sz="4" w:space="0" w:color="auto"/>
            </w:tcBorders>
          </w:tcPr>
          <w:p w:rsidR="005D0F42" w:rsidRDefault="00AA423F" w:rsidP="00143CA7">
            <w:pPr>
              <w:pStyle w:val="QuestionStyle"/>
            </w:pPr>
            <w:r>
              <w:object w:dxaOrig="1440" w:dyaOrig="1440" w14:anchorId="0ECD743B">
                <v:shape id="_x0000_s1030" type="#_x0000_t75" style="position:absolute;margin-left:248.1pt;margin-top:5.1pt;width:197.75pt;height:106.15pt;z-index:251893760;mso-position-horizontal-relative:text;mso-position-vertical-relative:text">
                  <v:imagedata r:id="rId53" o:title=""/>
                </v:shape>
                <o:OLEObject Type="Embed" ProgID="FXDraw3.Document" ShapeID="_x0000_s1030" DrawAspect="Content" ObjectID="_1460099673" r:id="rId54"/>
              </w:object>
            </w:r>
            <w:r w:rsidR="005D0F42">
              <w:t xml:space="preserve">In the diagram  </w:t>
            </w:r>
            <w:r w:rsidR="005D0F42">
              <w:rPr>
                <w:position w:val="-6"/>
              </w:rPr>
              <w:object w:dxaOrig="1006" w:dyaOrig="330" w14:anchorId="7AF0C22A">
                <v:shape id="_x0000_i1032" type="#_x0000_t75" style="width:50.25pt;height:16.5pt" o:ole="">
                  <v:imagedata r:id="rId55" o:title=""/>
                </v:shape>
                <o:OLEObject Type="Embed" ProgID="FXE300.Equation" ShapeID="_x0000_i1032" DrawAspect="Content" ObjectID="_1460099615" r:id="rId56"/>
              </w:object>
            </w:r>
            <w:r w:rsidR="005D0F42">
              <w:t xml:space="preserve"> </w:t>
            </w:r>
          </w:p>
          <w:p w:rsidR="005D0F42" w:rsidRDefault="005D0F42" w:rsidP="00143CA7">
            <w:pPr>
              <w:pStyle w:val="QuestionStyle"/>
            </w:pPr>
          </w:p>
          <w:p w:rsidR="004F395C" w:rsidRDefault="004F395C" w:rsidP="00143CA7">
            <w:pPr>
              <w:pStyle w:val="QuestionStyle"/>
            </w:pPr>
          </w:p>
          <w:p w:rsidR="005D0F42" w:rsidRDefault="005D0F42" w:rsidP="00143CA7">
            <w:pPr>
              <w:pStyle w:val="QuestionStyle"/>
            </w:pPr>
            <w:r>
              <w:t xml:space="preserve">       A.         </w:t>
            </w:r>
            <w:r w:rsidR="004F395C">
              <w:rPr>
                <w:position w:val="-22"/>
              </w:rPr>
              <w:object w:dxaOrig="304" w:dyaOrig="539" w14:anchorId="0155B115">
                <v:shape id="_x0000_i1033" type="#_x0000_t75" style="width:15pt;height:27pt" o:ole="">
                  <v:imagedata r:id="rId57" o:title=""/>
                </v:shape>
                <o:OLEObject Type="Embed" ProgID="FXE300.Equation" ShapeID="_x0000_i1033" DrawAspect="Content" ObjectID="_1460099616" r:id="rId58"/>
              </w:object>
            </w:r>
            <w:r>
              <w:t xml:space="preserve">     B.         </w:t>
            </w:r>
            <w:r w:rsidR="004F395C">
              <w:rPr>
                <w:position w:val="-22"/>
              </w:rPr>
              <w:object w:dxaOrig="304" w:dyaOrig="539" w14:anchorId="4F7734CA">
                <v:shape id="_x0000_i1034" type="#_x0000_t75" style="width:15pt;height:27pt" o:ole="">
                  <v:imagedata r:id="rId59" o:title=""/>
                </v:shape>
                <o:OLEObject Type="Embed" ProgID="FXE300.Equation" ShapeID="_x0000_i1034" DrawAspect="Content" ObjectID="_1460099617" r:id="rId60"/>
              </w:object>
            </w:r>
            <w:r>
              <w:t xml:space="preserve">  </w:t>
            </w:r>
          </w:p>
          <w:p w:rsidR="004F395C" w:rsidRPr="004F395C" w:rsidRDefault="004F395C" w:rsidP="00143CA7">
            <w:pPr>
              <w:pStyle w:val="QuestionStyle"/>
            </w:pPr>
          </w:p>
          <w:p w:rsidR="005D0F42" w:rsidRDefault="005D0F42" w:rsidP="00143CA7">
            <w:pPr>
              <w:pStyle w:val="QuestionStyle"/>
            </w:pPr>
            <w:r>
              <w:t xml:space="preserve">       C.         </w:t>
            </w:r>
            <w:r w:rsidR="004F395C">
              <w:rPr>
                <w:position w:val="-22"/>
              </w:rPr>
              <w:object w:dxaOrig="304" w:dyaOrig="539" w14:anchorId="2B311223">
                <v:shape id="_x0000_i1035" type="#_x0000_t75" style="width:15pt;height:27pt" o:ole="">
                  <v:imagedata r:id="rId61" o:title=""/>
                </v:shape>
                <o:OLEObject Type="Embed" ProgID="FXE300.Equation" ShapeID="_x0000_i1035" DrawAspect="Content" ObjectID="_1460099618" r:id="rId62"/>
              </w:object>
            </w:r>
            <w:r>
              <w:t xml:space="preserve">     D.         </w:t>
            </w:r>
            <w:r w:rsidR="004F395C">
              <w:rPr>
                <w:position w:val="-22"/>
              </w:rPr>
              <w:object w:dxaOrig="304" w:dyaOrig="539" w14:anchorId="1491851C">
                <v:shape id="_x0000_i1036" type="#_x0000_t75" style="width:15pt;height:27pt" o:ole="">
                  <v:imagedata r:id="rId63" o:title=""/>
                </v:shape>
                <o:OLEObject Type="Embed" ProgID="FXE300.Equation" ShapeID="_x0000_i1036" DrawAspect="Content" ObjectID="_1460099619" r:id="rId64"/>
              </w:object>
            </w:r>
            <w:r>
              <w:t xml:space="preserve">     </w:t>
            </w:r>
          </w:p>
          <w:p w:rsidR="005D0F42" w:rsidRDefault="005D0F42" w:rsidP="00143CA7">
            <w:pPr>
              <w:pStyle w:val="QuestionStyle"/>
            </w:pPr>
          </w:p>
        </w:tc>
      </w:tr>
      <w:tr w:rsidR="005D0F42" w:rsidTr="00180879">
        <w:trPr>
          <w:cantSplit/>
          <w:trHeight w:val="851"/>
        </w:trPr>
        <w:tc>
          <w:tcPr>
            <w:tcW w:w="709" w:type="dxa"/>
            <w:tcBorders>
              <w:top w:val="single" w:sz="4" w:space="0" w:color="auto"/>
              <w:bottom w:val="single" w:sz="4" w:space="0" w:color="auto"/>
            </w:tcBorders>
            <w:shd w:val="clear" w:color="auto" w:fill="00FF99"/>
          </w:tcPr>
          <w:p w:rsidR="005D0F42" w:rsidRPr="001B3341" w:rsidRDefault="005D0F42" w:rsidP="005D0F42">
            <w:pPr>
              <w:pStyle w:val="ListParagraph"/>
              <w:numPr>
                <w:ilvl w:val="0"/>
                <w:numId w:val="2"/>
              </w:numPr>
              <w:ind w:left="34" w:firstLine="0"/>
            </w:pPr>
          </w:p>
        </w:tc>
        <w:tc>
          <w:tcPr>
            <w:tcW w:w="9781" w:type="dxa"/>
            <w:gridSpan w:val="3"/>
            <w:tcBorders>
              <w:top w:val="single" w:sz="4" w:space="0" w:color="auto"/>
              <w:bottom w:val="single" w:sz="4" w:space="0" w:color="auto"/>
            </w:tcBorders>
          </w:tcPr>
          <w:p w:rsidR="005D0F42" w:rsidRDefault="00AA423F" w:rsidP="00143CA7">
            <w:pPr>
              <w:pStyle w:val="QuestionStyle"/>
            </w:pPr>
            <w:r>
              <w:rPr>
                <w:rFonts w:asciiTheme="minorHAnsi" w:hAnsiTheme="minorHAnsi" w:cstheme="minorBidi"/>
                <w:sz w:val="22"/>
                <w:szCs w:val="22"/>
              </w:rPr>
              <w:object w:dxaOrig="1440" w:dyaOrig="1440" w14:anchorId="1A70A803">
                <v:shape id="_x0000_s1031" type="#_x0000_t75" style="position:absolute;margin-left:197.95pt;margin-top:12.3pt;width:210.05pt;height:112.8pt;z-index:251894784;mso-position-horizontal-relative:text;mso-position-vertical-relative:text">
                  <v:imagedata r:id="rId65" o:title=""/>
                  <o:lock v:ext="edit" aspectratio="f"/>
                </v:shape>
                <o:OLEObject Type="Embed" ProgID="FXDraw3.Document" ShapeID="_x0000_s1031" DrawAspect="Content" ObjectID="_1460099674" r:id="rId66"/>
              </w:object>
            </w:r>
            <w:r w:rsidR="005D0F42">
              <w:rPr>
                <w:noProof/>
                <w:lang w:eastAsia="en-AU"/>
              </w:rPr>
              <w:t>What is the value of</w:t>
            </w:r>
            <w:r w:rsidR="005D0F42">
              <w:t xml:space="preserve"> </w:t>
            </w:r>
            <w:r w:rsidR="00DD5D6E">
              <w:rPr>
                <w:position w:val="-6"/>
              </w:rPr>
              <w:object w:dxaOrig="988" w:dyaOrig="273" w14:anchorId="6EEA2C9D">
                <v:shape id="_x0000_i1037" type="#_x0000_t75" style="width:49.5pt;height:13.5pt" o:ole="">
                  <v:imagedata r:id="rId67" o:title=""/>
                </v:shape>
                <o:OLEObject Type="Embed" ProgID="FXE300.Equation" ShapeID="_x0000_i1037" DrawAspect="Content" ObjectID="_1460099620" r:id="rId68"/>
              </w:object>
            </w:r>
            <w:r w:rsidR="005D0F42">
              <w:t xml:space="preserve"> </w:t>
            </w:r>
          </w:p>
          <w:p w:rsidR="005D0F42" w:rsidRPr="00461C70" w:rsidRDefault="005D0F42" w:rsidP="00143CA7">
            <w:pPr>
              <w:pStyle w:val="QuestionStyle"/>
            </w:pPr>
          </w:p>
          <w:p w:rsidR="005D0F42" w:rsidRDefault="005D0F42" w:rsidP="00143CA7">
            <w:pPr>
              <w:pStyle w:val="QuestionStyle"/>
            </w:pPr>
            <w:r>
              <w:t xml:space="preserve">       A.         </w:t>
            </w:r>
            <w:r w:rsidR="00461C70">
              <w:rPr>
                <w:position w:val="-22"/>
              </w:rPr>
              <w:object w:dxaOrig="383" w:dyaOrig="539">
                <v:shape id="_x0000_i1038" type="#_x0000_t75" style="width:19.5pt;height:27pt" o:ole="">
                  <v:imagedata r:id="rId69" o:title=""/>
                </v:shape>
                <o:OLEObject Type="Embed" ProgID="FXE300.Equation" ShapeID="_x0000_i1038" DrawAspect="Content" ObjectID="_1460099621" r:id="rId70"/>
              </w:object>
            </w:r>
            <w:r>
              <w:t xml:space="preserve">     </w:t>
            </w:r>
          </w:p>
          <w:p w:rsidR="00461C70" w:rsidRPr="00461C70" w:rsidRDefault="00461C70" w:rsidP="00143CA7">
            <w:pPr>
              <w:pStyle w:val="QuestionStyle"/>
            </w:pPr>
          </w:p>
          <w:p w:rsidR="005D0F42" w:rsidRDefault="005D0F42" w:rsidP="00143CA7">
            <w:pPr>
              <w:pStyle w:val="QuestionStyle"/>
            </w:pPr>
            <w:r>
              <w:t xml:space="preserve">       B.         </w:t>
            </w:r>
            <w:r w:rsidR="00461C70">
              <w:rPr>
                <w:position w:val="-22"/>
              </w:rPr>
              <w:object w:dxaOrig="383" w:dyaOrig="539">
                <v:shape id="_x0000_i1039" type="#_x0000_t75" style="width:19.5pt;height:27pt" o:ole="">
                  <v:imagedata r:id="rId71" o:title=""/>
                </v:shape>
                <o:OLEObject Type="Embed" ProgID="FXE300.Equation" ShapeID="_x0000_i1039" DrawAspect="Content" ObjectID="_1460099622" r:id="rId72"/>
              </w:object>
            </w:r>
            <w:r>
              <w:t xml:space="preserve">     </w:t>
            </w:r>
          </w:p>
          <w:p w:rsidR="00461C70" w:rsidRPr="00461C70" w:rsidRDefault="00461C70" w:rsidP="00143CA7">
            <w:pPr>
              <w:pStyle w:val="QuestionStyle"/>
            </w:pPr>
          </w:p>
          <w:p w:rsidR="00461C70" w:rsidRDefault="005D0F42" w:rsidP="00143CA7">
            <w:pPr>
              <w:pStyle w:val="QuestionStyle"/>
            </w:pPr>
            <w:r>
              <w:t xml:space="preserve">       C.         </w:t>
            </w:r>
            <w:r w:rsidR="00461C70">
              <w:rPr>
                <w:position w:val="-22"/>
              </w:rPr>
              <w:object w:dxaOrig="383" w:dyaOrig="539">
                <v:shape id="_x0000_i1040" type="#_x0000_t75" style="width:19.5pt;height:27pt" o:ole="">
                  <v:imagedata r:id="rId73" o:title=""/>
                </v:shape>
                <o:OLEObject Type="Embed" ProgID="FXE300.Equation" ShapeID="_x0000_i1040" DrawAspect="Content" ObjectID="_1460099623" r:id="rId74"/>
              </w:object>
            </w:r>
            <w:r>
              <w:t xml:space="preserve">     </w:t>
            </w:r>
          </w:p>
          <w:p w:rsidR="00461C70" w:rsidRPr="00461C70" w:rsidRDefault="00461C70" w:rsidP="00143CA7">
            <w:pPr>
              <w:pStyle w:val="QuestionStyle"/>
            </w:pPr>
          </w:p>
          <w:p w:rsidR="005D0F42" w:rsidRDefault="005D0F42" w:rsidP="00143CA7">
            <w:pPr>
              <w:pStyle w:val="QuestionStyle"/>
            </w:pPr>
            <w:r>
              <w:t xml:space="preserve">      D.         </w:t>
            </w:r>
            <w:r w:rsidR="00461C70">
              <w:rPr>
                <w:position w:val="-22"/>
              </w:rPr>
              <w:object w:dxaOrig="383" w:dyaOrig="539">
                <v:shape id="_x0000_i1041" type="#_x0000_t75" style="width:19.5pt;height:27pt" o:ole="">
                  <v:imagedata r:id="rId75" o:title=""/>
                </v:shape>
                <o:OLEObject Type="Embed" ProgID="FXE300.Equation" ShapeID="_x0000_i1041" DrawAspect="Content" ObjectID="_1460099624" r:id="rId76"/>
              </w:object>
            </w:r>
            <w:r>
              <w:t xml:space="preserve">     </w:t>
            </w:r>
          </w:p>
          <w:p w:rsidR="005D0F42" w:rsidRPr="00461C70" w:rsidRDefault="005D0F42" w:rsidP="00143CA7">
            <w:pPr>
              <w:pStyle w:val="QuestionStyle"/>
            </w:pPr>
          </w:p>
        </w:tc>
      </w:tr>
      <w:tr w:rsidR="005D0F42" w:rsidTr="00180879">
        <w:trPr>
          <w:cantSplit/>
          <w:trHeight w:val="851"/>
        </w:trPr>
        <w:tc>
          <w:tcPr>
            <w:tcW w:w="709" w:type="dxa"/>
            <w:tcBorders>
              <w:top w:val="single" w:sz="4" w:space="0" w:color="auto"/>
              <w:bottom w:val="single" w:sz="4" w:space="0" w:color="auto"/>
            </w:tcBorders>
            <w:shd w:val="clear" w:color="auto" w:fill="00FF99"/>
          </w:tcPr>
          <w:p w:rsidR="005D0F42" w:rsidRPr="001B3341" w:rsidRDefault="005D0F42" w:rsidP="005D0F42">
            <w:pPr>
              <w:pStyle w:val="ListParagraph"/>
              <w:numPr>
                <w:ilvl w:val="0"/>
                <w:numId w:val="2"/>
              </w:numPr>
              <w:ind w:left="57" w:firstLine="0"/>
            </w:pPr>
          </w:p>
        </w:tc>
        <w:tc>
          <w:tcPr>
            <w:tcW w:w="9781" w:type="dxa"/>
            <w:gridSpan w:val="3"/>
            <w:tcBorders>
              <w:top w:val="single" w:sz="4" w:space="0" w:color="auto"/>
              <w:bottom w:val="single" w:sz="4" w:space="0" w:color="auto"/>
            </w:tcBorders>
          </w:tcPr>
          <w:p w:rsidR="005D0F42" w:rsidRDefault="00DD5D6E" w:rsidP="00143CA7">
            <w:pPr>
              <w:pStyle w:val="QuestionStyle"/>
            </w:pPr>
            <w:r>
              <w:t xml:space="preserve">Evaluate  </w:t>
            </w:r>
            <w:r>
              <w:rPr>
                <w:position w:val="-6"/>
              </w:rPr>
              <w:object w:dxaOrig="767" w:dyaOrig="325" w14:anchorId="157A6E29">
                <v:shape id="_x0000_i1042" type="#_x0000_t75" style="width:38.25pt;height:16.5pt" o:ole="">
                  <v:imagedata r:id="rId77" o:title=""/>
                </v:shape>
                <o:OLEObject Type="Embed" ProgID="FXE300.Equation" ShapeID="_x0000_i1042" DrawAspect="Content" ObjectID="_1460099625" r:id="rId78"/>
              </w:object>
            </w:r>
            <w:r w:rsidR="005D0F42">
              <w:t>correct to 2 decimal places.</w:t>
            </w:r>
          </w:p>
          <w:p w:rsidR="005D0F42" w:rsidRDefault="005D0F42" w:rsidP="00143CA7">
            <w:pPr>
              <w:pStyle w:val="QuestionStyle"/>
            </w:pPr>
          </w:p>
          <w:p w:rsidR="005D0F42" w:rsidRDefault="005D0F42" w:rsidP="00143CA7">
            <w:pPr>
              <w:pStyle w:val="QuestionStyle"/>
            </w:pPr>
            <w:r>
              <w:t xml:space="preserve">       A.    </w:t>
            </w:r>
            <w:r w:rsidR="00DD5D6E">
              <w:t>0.</w:t>
            </w:r>
            <w:r w:rsidR="00040624">
              <w:t>56</w:t>
            </w:r>
            <w:r>
              <w:t xml:space="preserve">          B.     </w:t>
            </w:r>
            <w:r w:rsidR="00040624">
              <w:t>0.67</w:t>
            </w:r>
            <w:r>
              <w:t xml:space="preserve">         C.      </w:t>
            </w:r>
            <w:r w:rsidR="00DD5D6E">
              <w:t>0.83</w:t>
            </w:r>
            <w:r>
              <w:t xml:space="preserve">        D.     </w:t>
            </w:r>
            <w:r w:rsidR="00DD5D6E">
              <w:t>1.48</w:t>
            </w:r>
          </w:p>
          <w:p w:rsidR="005D0F42" w:rsidRDefault="005D0F42" w:rsidP="00143CA7">
            <w:pPr>
              <w:pStyle w:val="QuestionStyle"/>
            </w:pPr>
          </w:p>
        </w:tc>
      </w:tr>
      <w:tr w:rsidR="005D0F42" w:rsidTr="00180879">
        <w:trPr>
          <w:cantSplit/>
          <w:trHeight w:val="851"/>
        </w:trPr>
        <w:tc>
          <w:tcPr>
            <w:tcW w:w="709" w:type="dxa"/>
            <w:tcBorders>
              <w:top w:val="single" w:sz="4" w:space="0" w:color="auto"/>
              <w:bottom w:val="single" w:sz="4" w:space="0" w:color="auto"/>
            </w:tcBorders>
            <w:shd w:val="clear" w:color="auto" w:fill="00FF99"/>
          </w:tcPr>
          <w:p w:rsidR="005D0F42" w:rsidRPr="001B3341" w:rsidRDefault="005D0F42" w:rsidP="005D0F42">
            <w:pPr>
              <w:pStyle w:val="ListParagraph"/>
              <w:numPr>
                <w:ilvl w:val="0"/>
                <w:numId w:val="2"/>
              </w:numPr>
              <w:ind w:left="57" w:firstLine="0"/>
            </w:pPr>
          </w:p>
        </w:tc>
        <w:tc>
          <w:tcPr>
            <w:tcW w:w="9781" w:type="dxa"/>
            <w:gridSpan w:val="3"/>
            <w:tcBorders>
              <w:top w:val="single" w:sz="4" w:space="0" w:color="auto"/>
              <w:bottom w:val="single" w:sz="4" w:space="0" w:color="auto"/>
            </w:tcBorders>
          </w:tcPr>
          <w:p w:rsidR="005D0F42" w:rsidRDefault="005D0F42" w:rsidP="00143CA7">
            <w:pPr>
              <w:pStyle w:val="QuestionStyle"/>
            </w:pPr>
            <w:r>
              <w:t xml:space="preserve">If   </w:t>
            </w:r>
            <w:r w:rsidR="00040624">
              <w:rPr>
                <w:position w:val="-22"/>
              </w:rPr>
              <w:object w:dxaOrig="1102" w:dyaOrig="539" w14:anchorId="4C80A685">
                <v:shape id="_x0000_i1043" type="#_x0000_t75" style="width:54.75pt;height:27pt" o:ole="">
                  <v:imagedata r:id="rId79" o:title=""/>
                </v:shape>
                <o:OLEObject Type="Embed" ProgID="FXE300.Equation" ShapeID="_x0000_i1043" DrawAspect="Content" ObjectID="_1460099626" r:id="rId80"/>
              </w:object>
            </w:r>
            <w:r>
              <w:t xml:space="preserve">  calculate the size of angle </w:t>
            </w:r>
            <w:r>
              <w:rPr>
                <w:i/>
              </w:rPr>
              <w:t>X</w:t>
            </w:r>
            <w:r>
              <w:t xml:space="preserve"> to the nearest degree</w:t>
            </w:r>
          </w:p>
          <w:p w:rsidR="005D0F42" w:rsidRDefault="005D0F42" w:rsidP="00143CA7">
            <w:pPr>
              <w:pStyle w:val="QuestionStyle"/>
            </w:pPr>
          </w:p>
          <w:p w:rsidR="005D0F42" w:rsidRDefault="005D0F42" w:rsidP="00143CA7">
            <w:pPr>
              <w:pStyle w:val="QuestionStyle"/>
            </w:pPr>
          </w:p>
          <w:p w:rsidR="005D0F42" w:rsidRDefault="005D0F42" w:rsidP="00143CA7">
            <w:pPr>
              <w:pStyle w:val="QuestionStyle"/>
            </w:pPr>
            <w:r>
              <w:t xml:space="preserve">       A.      </w:t>
            </w:r>
            <w:r w:rsidR="00040624">
              <w:t>37</w:t>
            </w:r>
            <w:r>
              <w:rPr>
                <w:vertAlign w:val="superscript"/>
              </w:rPr>
              <w:t>o</w:t>
            </w:r>
            <w:r>
              <w:t xml:space="preserve">          B.     </w:t>
            </w:r>
            <w:r w:rsidR="00040624">
              <w:t>53</w:t>
            </w:r>
            <w:r>
              <w:rPr>
                <w:vertAlign w:val="superscript"/>
              </w:rPr>
              <w:t>o</w:t>
            </w:r>
            <w:r>
              <w:t xml:space="preserve">          C.       </w:t>
            </w:r>
            <w:r w:rsidR="00040624">
              <w:t>121</w:t>
            </w:r>
            <w:r>
              <w:rPr>
                <w:vertAlign w:val="superscript"/>
              </w:rPr>
              <w:t>o</w:t>
            </w:r>
            <w:r>
              <w:t xml:space="preserve">          D.      </w:t>
            </w:r>
            <w:r w:rsidR="00040624">
              <w:t>149</w:t>
            </w:r>
            <w:r>
              <w:rPr>
                <w:vertAlign w:val="superscript"/>
              </w:rPr>
              <w:t>o</w:t>
            </w:r>
            <w:r>
              <w:t xml:space="preserve">          </w:t>
            </w:r>
          </w:p>
          <w:p w:rsidR="005D0F42" w:rsidRDefault="005D0F42" w:rsidP="00143CA7">
            <w:pPr>
              <w:pStyle w:val="QuestionStyle"/>
            </w:pPr>
          </w:p>
        </w:tc>
      </w:tr>
      <w:tr w:rsidR="005D0F42" w:rsidTr="00180879">
        <w:trPr>
          <w:cantSplit/>
          <w:trHeight w:val="851"/>
        </w:trPr>
        <w:tc>
          <w:tcPr>
            <w:tcW w:w="709" w:type="dxa"/>
            <w:tcBorders>
              <w:top w:val="single" w:sz="4" w:space="0" w:color="auto"/>
              <w:bottom w:val="single" w:sz="4" w:space="0" w:color="auto"/>
            </w:tcBorders>
            <w:shd w:val="clear" w:color="auto" w:fill="00FF99"/>
          </w:tcPr>
          <w:p w:rsidR="005D0F42" w:rsidRPr="001B3341" w:rsidRDefault="005D0F42" w:rsidP="005D0F42">
            <w:pPr>
              <w:pStyle w:val="ListParagraph"/>
              <w:numPr>
                <w:ilvl w:val="0"/>
                <w:numId w:val="2"/>
              </w:numPr>
              <w:ind w:left="57" w:firstLine="0"/>
            </w:pPr>
          </w:p>
        </w:tc>
        <w:tc>
          <w:tcPr>
            <w:tcW w:w="9781" w:type="dxa"/>
            <w:gridSpan w:val="3"/>
            <w:tcBorders>
              <w:top w:val="single" w:sz="4" w:space="0" w:color="auto"/>
              <w:bottom w:val="single" w:sz="4" w:space="0" w:color="auto"/>
            </w:tcBorders>
          </w:tcPr>
          <w:p w:rsidR="005D0F42" w:rsidRDefault="005D0F42" w:rsidP="00143CA7">
            <w:pPr>
              <w:pStyle w:val="QuestionStyle"/>
            </w:pPr>
            <w:r>
              <w:t xml:space="preserve">Find the value of </w:t>
            </w:r>
            <w:r w:rsidR="00040624" w:rsidRPr="00040624">
              <w:rPr>
                <w:i/>
              </w:rPr>
              <w:t>k</w:t>
            </w:r>
            <w:r>
              <w:t xml:space="preserve"> correct to one decimal place.</w:t>
            </w:r>
          </w:p>
          <w:p w:rsidR="005D0F42" w:rsidRDefault="00AA423F" w:rsidP="00143CA7">
            <w:pPr>
              <w:pStyle w:val="QuestionStyle"/>
            </w:pPr>
            <w:r>
              <w:object w:dxaOrig="1440" w:dyaOrig="1440" w14:anchorId="1CD80F58">
                <v:shape id="_x0000_s1032" type="#_x0000_t75" style="position:absolute;margin-left:230.15pt;margin-top:4.15pt;width:189.1pt;height:106pt;z-index:251895808;mso-position-horizontal-relative:text;mso-position-vertical-relative:text">
                  <v:imagedata r:id="rId81" o:title=""/>
                </v:shape>
                <o:OLEObject Type="Embed" ProgID="FXDraw3.Document" ShapeID="_x0000_s1032" DrawAspect="Content" ObjectID="_1460099675" r:id="rId82"/>
              </w:object>
            </w:r>
          </w:p>
          <w:p w:rsidR="00040624" w:rsidRDefault="00040624" w:rsidP="00143CA7">
            <w:pPr>
              <w:pStyle w:val="QuestionStyle"/>
            </w:pPr>
          </w:p>
          <w:p w:rsidR="005D0F42" w:rsidRDefault="005D0F42" w:rsidP="00143CA7">
            <w:pPr>
              <w:pStyle w:val="QuestionStyle"/>
            </w:pPr>
            <w:r>
              <w:t xml:space="preserve">   </w:t>
            </w:r>
            <w:r w:rsidR="00040624">
              <w:t xml:space="preserve"> A.    </w:t>
            </w:r>
            <w:r w:rsidR="00461C70">
              <w:t>19</w:t>
            </w:r>
            <w:r w:rsidR="00E2728D">
              <w:t>.5</w:t>
            </w:r>
            <w:r>
              <w:t xml:space="preserve"> cm</w:t>
            </w:r>
          </w:p>
          <w:p w:rsidR="005D0F42" w:rsidRPr="00040624" w:rsidRDefault="005D0F42" w:rsidP="00143CA7">
            <w:pPr>
              <w:pStyle w:val="QuestionStyle"/>
            </w:pPr>
          </w:p>
          <w:p w:rsidR="005D0F42" w:rsidRDefault="005D0F42" w:rsidP="00143CA7">
            <w:pPr>
              <w:pStyle w:val="QuestionStyle"/>
            </w:pPr>
            <w:r>
              <w:t xml:space="preserve">   </w:t>
            </w:r>
            <w:r w:rsidR="00040624">
              <w:t xml:space="preserve"> B.     </w:t>
            </w:r>
            <w:r w:rsidR="00461C70">
              <w:t>21.0</w:t>
            </w:r>
            <w:r>
              <w:t xml:space="preserve"> cm</w:t>
            </w:r>
          </w:p>
          <w:p w:rsidR="005D0F42" w:rsidRPr="00040624" w:rsidRDefault="00040624" w:rsidP="00143CA7">
            <w:pPr>
              <w:pStyle w:val="QuestionStyle"/>
              <w:rPr>
                <w:sz w:val="12"/>
              </w:rPr>
            </w:pPr>
            <w:r>
              <w:t xml:space="preserve"> </w:t>
            </w:r>
          </w:p>
          <w:p w:rsidR="005D0F42" w:rsidRDefault="005D0F42" w:rsidP="00143CA7">
            <w:pPr>
              <w:pStyle w:val="QuestionStyle"/>
            </w:pPr>
            <w:r>
              <w:t xml:space="preserve">    C. </w:t>
            </w:r>
            <w:r w:rsidR="00461C70">
              <w:t xml:space="preserve">    48.2</w:t>
            </w:r>
            <w:r>
              <w:t xml:space="preserve"> cm   </w:t>
            </w:r>
          </w:p>
          <w:p w:rsidR="005D0F42" w:rsidRPr="00040624" w:rsidRDefault="005D0F42" w:rsidP="00143CA7">
            <w:pPr>
              <w:pStyle w:val="QuestionStyle"/>
            </w:pPr>
          </w:p>
          <w:p w:rsidR="005D0F42" w:rsidRDefault="005D0F42" w:rsidP="00143CA7">
            <w:pPr>
              <w:pStyle w:val="QuestionStyle"/>
            </w:pPr>
            <w:r>
              <w:t xml:space="preserve">    </w:t>
            </w:r>
            <w:r w:rsidR="00461C70">
              <w:t>D.   128.7</w:t>
            </w:r>
            <w:r>
              <w:t xml:space="preserve"> cm </w:t>
            </w:r>
          </w:p>
          <w:p w:rsidR="005D0F42" w:rsidRDefault="005D0F42" w:rsidP="00143CA7">
            <w:pPr>
              <w:pStyle w:val="QuestionStyle"/>
            </w:pPr>
            <w:r>
              <w:t xml:space="preserve">                 </w:t>
            </w:r>
          </w:p>
          <w:p w:rsidR="005D0F42" w:rsidRDefault="005D0F42"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FF99"/>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Pr="004E1905" w:rsidRDefault="00AA423F" w:rsidP="00143CA7">
            <w:pPr>
              <w:pStyle w:val="QuestionStyle"/>
            </w:pPr>
            <w:r>
              <w:rPr>
                <w:noProof/>
              </w:rPr>
              <w:object w:dxaOrig="1440" w:dyaOrig="1440" w14:anchorId="1AFF8CD4">
                <v:shape id="_x0000_s1033" type="#_x0000_t75" style="position:absolute;margin-left:276.75pt;margin-top:5.35pt;width:161.8pt;height:110.9pt;z-index:251897856;mso-position-horizontal-relative:text;mso-position-vertical-relative:text">
                  <v:imagedata r:id="rId83" o:title=""/>
                </v:shape>
                <o:OLEObject Type="Embed" ProgID="FXDraw3.Document" ShapeID="_x0000_s1033" DrawAspect="Content" ObjectID="_1460099676" r:id="rId84"/>
              </w:object>
            </w:r>
            <w:r w:rsidR="002E0CD4">
              <w:t xml:space="preserve">Find the length of </w:t>
            </w:r>
            <w:r w:rsidR="002E0CD4">
              <w:rPr>
                <w:i/>
              </w:rPr>
              <w:t>BC</w:t>
            </w:r>
            <w:r w:rsidR="002E0CD4">
              <w:t xml:space="preserve"> correct to one decimal place.</w:t>
            </w:r>
          </w:p>
          <w:p w:rsidR="002E0CD4" w:rsidRDefault="002E0CD4" w:rsidP="00143CA7">
            <w:pPr>
              <w:pStyle w:val="QuestionStyle"/>
            </w:pPr>
          </w:p>
          <w:p w:rsidR="002E0CD4" w:rsidRPr="00C23BEC" w:rsidRDefault="002E0CD4" w:rsidP="00143CA7">
            <w:pPr>
              <w:pStyle w:val="QuestionStyle"/>
            </w:pPr>
            <w:r>
              <w:t xml:space="preserve">   </w:t>
            </w:r>
            <w:r w:rsidR="007A00A1">
              <w:t xml:space="preserve">  A.   </w:t>
            </w:r>
            <w:r>
              <w:t>18.7 m</w:t>
            </w:r>
          </w:p>
          <w:p w:rsidR="002E0CD4" w:rsidRPr="007A00A1" w:rsidRDefault="002E0CD4" w:rsidP="00143CA7">
            <w:pPr>
              <w:pStyle w:val="QuestionStyle"/>
            </w:pPr>
          </w:p>
          <w:p w:rsidR="002E0CD4" w:rsidRPr="00C23BEC" w:rsidRDefault="002E0CD4" w:rsidP="00143CA7">
            <w:pPr>
              <w:pStyle w:val="QuestionStyle"/>
            </w:pPr>
            <w:r>
              <w:t xml:space="preserve">   </w:t>
            </w:r>
            <w:r w:rsidR="007A00A1">
              <w:t xml:space="preserve">  B</w:t>
            </w:r>
            <w:r w:rsidR="007A00A1">
              <w:rPr>
                <w:b/>
              </w:rPr>
              <w:t xml:space="preserve">.   </w:t>
            </w:r>
            <w:r>
              <w:t>19.5</w:t>
            </w:r>
            <w:r w:rsidRPr="00C23BEC">
              <w:t xml:space="preserve"> cm</w:t>
            </w:r>
          </w:p>
          <w:p w:rsidR="002E0CD4" w:rsidRPr="007A00A1" w:rsidRDefault="002E0CD4" w:rsidP="00143CA7">
            <w:pPr>
              <w:pStyle w:val="QuestionStyle"/>
            </w:pPr>
          </w:p>
          <w:p w:rsidR="002E0CD4" w:rsidRDefault="002E0CD4" w:rsidP="00143CA7">
            <w:pPr>
              <w:pStyle w:val="QuestionStyle"/>
            </w:pPr>
            <w:r w:rsidRPr="004E1905">
              <w:t xml:space="preserve">   </w:t>
            </w:r>
            <w:r>
              <w:t xml:space="preserve"> </w:t>
            </w:r>
            <w:r w:rsidRPr="004E1905">
              <w:t xml:space="preserve">C.     </w:t>
            </w:r>
            <w:r>
              <w:t>65.4 cm</w:t>
            </w:r>
            <w:r w:rsidRPr="004E1905">
              <w:t xml:space="preserve">   </w:t>
            </w:r>
          </w:p>
          <w:p w:rsidR="002E0CD4" w:rsidRPr="007A00A1" w:rsidRDefault="002E0CD4" w:rsidP="00143CA7">
            <w:pPr>
              <w:pStyle w:val="QuestionStyle"/>
            </w:pPr>
          </w:p>
          <w:p w:rsidR="002E0CD4" w:rsidRPr="004E1905" w:rsidRDefault="002E0CD4" w:rsidP="00143CA7">
            <w:pPr>
              <w:pStyle w:val="QuestionStyle"/>
            </w:pPr>
            <w:r w:rsidRPr="004E1905">
              <w:t xml:space="preserve">    D.</w:t>
            </w:r>
            <w:r>
              <w:t xml:space="preserve">    237.1 cm </w:t>
            </w:r>
          </w:p>
          <w:p w:rsidR="002E0CD4" w:rsidRPr="004E1905" w:rsidRDefault="002E0CD4" w:rsidP="00143CA7">
            <w:pPr>
              <w:pStyle w:val="QuestionStyle"/>
            </w:pPr>
            <w:r w:rsidRPr="004E1905">
              <w:t xml:space="preserve">             </w:t>
            </w:r>
            <w:r>
              <w:t xml:space="preserve">    </w:t>
            </w:r>
          </w:p>
          <w:p w:rsidR="002E0CD4" w:rsidRPr="004E1905" w:rsidRDefault="002E0CD4"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FF99"/>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Default="00AA423F" w:rsidP="00143CA7">
            <w:pPr>
              <w:pStyle w:val="QuestionStyle"/>
            </w:pPr>
            <w:r>
              <w:rPr>
                <w:noProof/>
              </w:rPr>
              <w:object w:dxaOrig="1440" w:dyaOrig="1440" w14:anchorId="408BF21B">
                <v:shape id="_x0000_s1034" type="#_x0000_t75" style="position:absolute;margin-left:269.85pt;margin-top:3.65pt;width:189.55pt;height:131.65pt;z-index:251898880;mso-position-horizontal-relative:text;mso-position-vertical-relative:text">
                  <v:imagedata r:id="rId85" o:title=""/>
                  <o:lock v:ext="edit" aspectratio="f"/>
                </v:shape>
                <o:OLEObject Type="Embed" ProgID="FXDraw3.Document" ShapeID="_x0000_s1034" DrawAspect="Content" ObjectID="_1460099677" r:id="rId86"/>
              </w:object>
            </w:r>
            <w:r w:rsidR="002E0CD4">
              <w:t>Find the value of</w:t>
            </w:r>
            <w:r w:rsidR="00B47146" w:rsidRPr="00B47146">
              <w:rPr>
                <w:color w:val="FF0000"/>
                <w:position w:val="-8"/>
              </w:rPr>
              <w:object w:dxaOrig="287" w:dyaOrig="361">
                <v:shape id="_x0000_i1044" type="#_x0000_t75" style="width:14.25pt;height:18pt" o:ole="">
                  <v:imagedata r:id="rId87" o:title=""/>
                </v:shape>
                <o:OLEObject Type="Embed" ProgID="FXE300.Equation" ShapeID="_x0000_i1044" DrawAspect="Content" ObjectID="_1460099627" r:id="rId88"/>
              </w:object>
            </w:r>
            <w:r w:rsidR="002E0CD4">
              <w:t>, correct to the nearest degree.</w:t>
            </w:r>
          </w:p>
          <w:p w:rsidR="002E0CD4" w:rsidRDefault="002E0CD4" w:rsidP="00143CA7">
            <w:pPr>
              <w:pStyle w:val="QuestionStyle"/>
            </w:pPr>
          </w:p>
          <w:p w:rsidR="002E0CD4" w:rsidRPr="004E1905" w:rsidRDefault="002E0CD4" w:rsidP="00143CA7">
            <w:pPr>
              <w:pStyle w:val="QuestionStyle"/>
            </w:pPr>
          </w:p>
          <w:p w:rsidR="002E0CD4" w:rsidRDefault="002E0CD4" w:rsidP="00143CA7">
            <w:pPr>
              <w:pStyle w:val="QuestionStyle"/>
            </w:pPr>
            <w:r w:rsidRPr="004E1905">
              <w:t xml:space="preserve">       A.   </w:t>
            </w:r>
            <w:r w:rsidR="00B47146">
              <w:t>28</w:t>
            </w:r>
            <w:r w:rsidRPr="00C23BEC">
              <w:rPr>
                <w:vertAlign w:val="superscript"/>
              </w:rPr>
              <w:t>o</w:t>
            </w:r>
          </w:p>
          <w:p w:rsidR="002E0CD4" w:rsidRPr="004042DC" w:rsidRDefault="002E0CD4" w:rsidP="00143CA7">
            <w:pPr>
              <w:pStyle w:val="QuestionStyle"/>
              <w:rPr>
                <w:sz w:val="12"/>
                <w:szCs w:val="12"/>
              </w:rPr>
            </w:pPr>
            <w:r>
              <w:t xml:space="preserve">  </w:t>
            </w:r>
            <w:r w:rsidRPr="004E1905">
              <w:t xml:space="preserve"> </w:t>
            </w:r>
          </w:p>
          <w:p w:rsidR="002E0CD4" w:rsidRPr="00C23BEC" w:rsidRDefault="002E0CD4" w:rsidP="00143CA7">
            <w:pPr>
              <w:pStyle w:val="QuestionStyle"/>
            </w:pPr>
            <w:r>
              <w:t xml:space="preserve">  </w:t>
            </w:r>
            <w:r w:rsidR="004042DC">
              <w:t xml:space="preserve">     B.   </w:t>
            </w:r>
            <w:r w:rsidR="00B47146">
              <w:t>41</w:t>
            </w:r>
            <w:r w:rsidRPr="00C23BEC">
              <w:rPr>
                <w:vertAlign w:val="superscript"/>
              </w:rPr>
              <w:t>o</w:t>
            </w:r>
            <w:r w:rsidRPr="00C23BEC">
              <w:t xml:space="preserve">   </w:t>
            </w:r>
          </w:p>
          <w:p w:rsidR="002E0CD4" w:rsidRPr="004042DC" w:rsidRDefault="002E0CD4" w:rsidP="00143CA7">
            <w:pPr>
              <w:pStyle w:val="QuestionStyle"/>
            </w:pPr>
          </w:p>
          <w:p w:rsidR="002E0CD4" w:rsidRDefault="002E0CD4" w:rsidP="00143CA7">
            <w:pPr>
              <w:pStyle w:val="QuestionStyle"/>
            </w:pPr>
            <w:r>
              <w:t xml:space="preserve">  </w:t>
            </w:r>
            <w:r w:rsidRPr="004E1905">
              <w:t xml:space="preserve">     C.    </w:t>
            </w:r>
            <w:r w:rsidR="00B47146">
              <w:t>49</w:t>
            </w:r>
            <w:r w:rsidRPr="00C23BEC">
              <w:rPr>
                <w:vertAlign w:val="superscript"/>
              </w:rPr>
              <w:t>o</w:t>
            </w:r>
          </w:p>
          <w:p w:rsidR="002E0CD4" w:rsidRPr="004042DC" w:rsidRDefault="002E0CD4" w:rsidP="00143CA7">
            <w:pPr>
              <w:pStyle w:val="QuestionStyle"/>
            </w:pPr>
          </w:p>
          <w:p w:rsidR="002E0CD4" w:rsidRPr="004E1905" w:rsidRDefault="002E0CD4" w:rsidP="00143CA7">
            <w:pPr>
              <w:pStyle w:val="QuestionStyle"/>
            </w:pPr>
            <w:r>
              <w:t xml:space="preserve">   </w:t>
            </w:r>
            <w:r w:rsidRPr="004E1905">
              <w:t xml:space="preserve">    D.</w:t>
            </w:r>
            <w:r>
              <w:t xml:space="preserve">    </w:t>
            </w:r>
            <w:r w:rsidR="00B47146">
              <w:t>62</w:t>
            </w:r>
            <w:r w:rsidRPr="00C23BEC">
              <w:rPr>
                <w:vertAlign w:val="superscript"/>
              </w:rPr>
              <w:t>o</w:t>
            </w:r>
            <w:r>
              <w:t xml:space="preserve"> </w:t>
            </w:r>
          </w:p>
          <w:p w:rsidR="002E0CD4" w:rsidRDefault="002E0CD4" w:rsidP="00143CA7">
            <w:pPr>
              <w:pStyle w:val="QuestionStyle"/>
            </w:pPr>
          </w:p>
          <w:p w:rsidR="002E0CD4" w:rsidRPr="004E1905" w:rsidRDefault="002E0CD4"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FF99"/>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Pr="004E1905" w:rsidRDefault="002E0CD4" w:rsidP="00143CA7">
            <w:pPr>
              <w:pStyle w:val="QuestionStyle"/>
            </w:pPr>
            <w:r>
              <w:t xml:space="preserve">Find the value of </w:t>
            </w:r>
            <w:r>
              <w:rPr>
                <w:i/>
              </w:rPr>
              <w:t>d</w:t>
            </w:r>
            <w:r>
              <w:t xml:space="preserve"> correct to one decimal place.</w:t>
            </w:r>
          </w:p>
          <w:p w:rsidR="002E0CD4" w:rsidRDefault="002E0CD4" w:rsidP="00143CA7">
            <w:pPr>
              <w:pStyle w:val="QuestionStyle"/>
            </w:pPr>
          </w:p>
          <w:p w:rsidR="002E0CD4" w:rsidRPr="00C5357B" w:rsidRDefault="00AA423F" w:rsidP="00143CA7">
            <w:pPr>
              <w:pStyle w:val="QuestionStyle"/>
            </w:pPr>
            <w:r>
              <w:rPr>
                <w:noProof/>
              </w:rPr>
              <w:object w:dxaOrig="1440" w:dyaOrig="1440" w14:anchorId="1EB46360">
                <v:shape id="_x0000_s1035" type="#_x0000_t75" style="position:absolute;margin-left:229.5pt;margin-top:.7pt;width:199.65pt;height:79.75pt;z-index:251899904">
                  <v:imagedata r:id="rId89" o:title=""/>
                </v:shape>
                <o:OLEObject Type="Embed" ProgID="FXDraw3.Document" ShapeID="_x0000_s1035" DrawAspect="Content" ObjectID="_1460099678" r:id="rId90"/>
              </w:object>
            </w:r>
            <w:r w:rsidR="00B47146">
              <w:t xml:space="preserve">    </w:t>
            </w:r>
            <w:r w:rsidR="004042DC">
              <w:t xml:space="preserve"> A.   </w:t>
            </w:r>
            <w:r w:rsidR="003819C8">
              <w:t>1.3</w:t>
            </w:r>
            <w:r w:rsidR="002E0CD4" w:rsidRPr="00C5357B">
              <w:t xml:space="preserve"> </w:t>
            </w:r>
          </w:p>
          <w:p w:rsidR="002E0CD4" w:rsidRPr="004042DC" w:rsidRDefault="002E0CD4" w:rsidP="00143CA7">
            <w:pPr>
              <w:pStyle w:val="QuestionStyle"/>
            </w:pPr>
          </w:p>
          <w:p w:rsidR="002E0CD4" w:rsidRPr="00C5357B" w:rsidRDefault="00B47146" w:rsidP="00143CA7">
            <w:pPr>
              <w:pStyle w:val="QuestionStyle"/>
            </w:pPr>
            <w:r>
              <w:t xml:space="preserve">    </w:t>
            </w:r>
            <w:r w:rsidR="004042DC">
              <w:t xml:space="preserve"> B.   </w:t>
            </w:r>
            <w:r w:rsidR="003819C8">
              <w:t>2.4</w:t>
            </w:r>
          </w:p>
          <w:p w:rsidR="002E0CD4" w:rsidRPr="004042DC" w:rsidRDefault="002E0CD4" w:rsidP="00143CA7">
            <w:pPr>
              <w:pStyle w:val="QuestionStyle"/>
            </w:pPr>
          </w:p>
          <w:p w:rsidR="002E0CD4" w:rsidRDefault="002E0CD4" w:rsidP="00143CA7">
            <w:pPr>
              <w:pStyle w:val="QuestionStyle"/>
            </w:pPr>
            <w:r w:rsidRPr="004E1905">
              <w:t xml:space="preserve">   </w:t>
            </w:r>
            <w:r>
              <w:t xml:space="preserve"> </w:t>
            </w:r>
            <w:r w:rsidR="004042DC">
              <w:t xml:space="preserve"> </w:t>
            </w:r>
            <w:r w:rsidRPr="004E1905">
              <w:t xml:space="preserve">C.  </w:t>
            </w:r>
            <w:r w:rsidR="003819C8">
              <w:t xml:space="preserve"> 2.6</w:t>
            </w:r>
            <w:r>
              <w:t xml:space="preserve"> </w:t>
            </w:r>
            <w:r w:rsidRPr="004E1905">
              <w:t xml:space="preserve">   </w:t>
            </w:r>
          </w:p>
          <w:p w:rsidR="002E0CD4" w:rsidRPr="004042DC" w:rsidRDefault="002E0CD4" w:rsidP="00143CA7">
            <w:pPr>
              <w:pStyle w:val="QuestionStyle"/>
            </w:pPr>
          </w:p>
          <w:p w:rsidR="002E0CD4" w:rsidRPr="004E1905" w:rsidRDefault="002E0CD4" w:rsidP="00143CA7">
            <w:pPr>
              <w:pStyle w:val="QuestionStyle"/>
            </w:pPr>
            <w:r w:rsidRPr="004E1905">
              <w:t xml:space="preserve">    </w:t>
            </w:r>
            <w:r w:rsidR="004042DC">
              <w:t xml:space="preserve"> </w:t>
            </w:r>
            <w:r w:rsidRPr="004E1905">
              <w:t>D.</w:t>
            </w:r>
            <w:r>
              <w:t xml:space="preserve"> </w:t>
            </w:r>
            <w:r w:rsidR="003819C8">
              <w:t xml:space="preserve">  3.9</w:t>
            </w:r>
            <w:r>
              <w:t xml:space="preserve">  </w:t>
            </w:r>
          </w:p>
          <w:p w:rsidR="002E0CD4" w:rsidRPr="004E1905" w:rsidRDefault="002E0CD4" w:rsidP="00143CA7">
            <w:pPr>
              <w:pStyle w:val="QuestionStyle"/>
            </w:pPr>
            <w:r w:rsidRPr="004E1905">
              <w:t xml:space="preserve">             </w:t>
            </w:r>
            <w:r>
              <w:t xml:space="preserve">    </w:t>
            </w:r>
          </w:p>
        </w:tc>
      </w:tr>
      <w:tr w:rsidR="002E0CD4" w:rsidTr="00180879">
        <w:trPr>
          <w:cantSplit/>
          <w:trHeight w:val="851"/>
        </w:trPr>
        <w:tc>
          <w:tcPr>
            <w:tcW w:w="709" w:type="dxa"/>
            <w:tcBorders>
              <w:top w:val="single" w:sz="4" w:space="0" w:color="auto"/>
              <w:bottom w:val="single" w:sz="4" w:space="0" w:color="auto"/>
            </w:tcBorders>
            <w:shd w:val="clear" w:color="auto" w:fill="FFFF99"/>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Default="00AA423F" w:rsidP="00143CA7">
            <w:pPr>
              <w:pStyle w:val="QuestionStyle"/>
            </w:pPr>
            <w:r>
              <w:rPr>
                <w:noProof/>
                <w:lang w:eastAsia="en-AU"/>
              </w:rPr>
              <w:object w:dxaOrig="1440" w:dyaOrig="1440" w14:anchorId="408BF21B">
                <v:shape id="_x0000_s1039" type="#_x0000_t75" style="position:absolute;margin-left:268.35pt;margin-top:10.85pt;width:188.25pt;height:115.25pt;z-index:251904000;mso-position-horizontal-relative:text;mso-position-vertical-relative:text">
                  <v:imagedata r:id="rId91" o:title=""/>
                  <o:lock v:ext="edit" aspectratio="f"/>
                </v:shape>
                <o:OLEObject Type="Embed" ProgID="FXDraw3.Document" ShapeID="_x0000_s1039" DrawAspect="Content" ObjectID="_1460099679" r:id="rId92"/>
              </w:object>
            </w:r>
            <w:r w:rsidR="002E0CD4">
              <w:t xml:space="preserve">Find the size of </w:t>
            </w:r>
            <w:r w:rsidR="007A00A1">
              <w:t xml:space="preserve"> </w:t>
            </w:r>
            <w:r w:rsidR="007A00A1" w:rsidRPr="007A00A1">
              <w:rPr>
                <w:color w:val="FF0000"/>
                <w:position w:val="-8"/>
              </w:rPr>
              <w:object w:dxaOrig="562" w:dyaOrig="361">
                <v:shape id="_x0000_i1045" type="#_x0000_t75" style="width:24pt;height:15.75pt" o:ole="">
                  <v:imagedata r:id="rId93" o:title=""/>
                </v:shape>
                <o:OLEObject Type="Embed" ProgID="FXE300.Equation" ShapeID="_x0000_i1045" DrawAspect="Content" ObjectID="_1460099628" r:id="rId94"/>
              </w:object>
            </w:r>
            <w:r w:rsidR="007A00A1">
              <w:t xml:space="preserve"> c</w:t>
            </w:r>
            <w:r w:rsidR="002E0CD4">
              <w:t>orrect to the nearest degree.</w:t>
            </w:r>
          </w:p>
          <w:p w:rsidR="002E0CD4" w:rsidRDefault="002E0CD4" w:rsidP="00143CA7">
            <w:pPr>
              <w:pStyle w:val="QuestionStyle"/>
            </w:pPr>
          </w:p>
          <w:p w:rsidR="002E0CD4" w:rsidRPr="00C23BEC" w:rsidRDefault="004042DC" w:rsidP="00143CA7">
            <w:pPr>
              <w:pStyle w:val="QuestionStyle"/>
            </w:pPr>
            <w:r>
              <w:t xml:space="preserve">    </w:t>
            </w:r>
            <w:r w:rsidR="002E0CD4">
              <w:t>A.</w:t>
            </w:r>
            <w:r w:rsidR="002E0CD4" w:rsidRPr="00C23BEC">
              <w:t xml:space="preserve"> </w:t>
            </w:r>
            <w:r w:rsidR="007A00A1">
              <w:t xml:space="preserve">  37</w:t>
            </w:r>
            <w:r w:rsidR="002E0CD4" w:rsidRPr="00C23BEC">
              <w:rPr>
                <w:vertAlign w:val="superscript"/>
              </w:rPr>
              <w:t>o</w:t>
            </w:r>
          </w:p>
          <w:p w:rsidR="002E0CD4" w:rsidRPr="004042DC" w:rsidRDefault="002E0CD4" w:rsidP="00143CA7">
            <w:pPr>
              <w:pStyle w:val="QuestionStyle"/>
            </w:pPr>
          </w:p>
          <w:p w:rsidR="002E0CD4" w:rsidRPr="00C23BEC" w:rsidRDefault="002E0CD4" w:rsidP="00143CA7">
            <w:pPr>
              <w:pStyle w:val="QuestionStyle"/>
            </w:pPr>
            <w:r>
              <w:t xml:space="preserve">    B.  </w:t>
            </w:r>
            <w:r w:rsidRPr="00C23BEC">
              <w:t xml:space="preserve"> </w:t>
            </w:r>
            <w:r>
              <w:t>39</w:t>
            </w:r>
            <w:r w:rsidRPr="00C23BEC">
              <w:rPr>
                <w:vertAlign w:val="superscript"/>
              </w:rPr>
              <w:t>o</w:t>
            </w:r>
          </w:p>
          <w:p w:rsidR="002E0CD4" w:rsidRPr="004042DC" w:rsidRDefault="002E0CD4" w:rsidP="00143CA7">
            <w:pPr>
              <w:pStyle w:val="QuestionStyle"/>
            </w:pPr>
          </w:p>
          <w:p w:rsidR="002E0CD4" w:rsidRDefault="002E0CD4" w:rsidP="00143CA7">
            <w:pPr>
              <w:pStyle w:val="QuestionStyle"/>
            </w:pPr>
            <w:r w:rsidRPr="004E1905">
              <w:t xml:space="preserve">   </w:t>
            </w:r>
            <w:r>
              <w:t xml:space="preserve"> </w:t>
            </w:r>
            <w:r w:rsidRPr="004E1905">
              <w:t xml:space="preserve">C.   </w:t>
            </w:r>
            <w:r>
              <w:t>51</w:t>
            </w:r>
            <w:r w:rsidRPr="00C23BEC">
              <w:rPr>
                <w:vertAlign w:val="superscript"/>
              </w:rPr>
              <w:t>o</w:t>
            </w:r>
          </w:p>
          <w:p w:rsidR="002E0CD4" w:rsidRPr="004042DC" w:rsidRDefault="002E0CD4" w:rsidP="00143CA7">
            <w:pPr>
              <w:pStyle w:val="QuestionStyle"/>
            </w:pPr>
          </w:p>
          <w:p w:rsidR="002E0CD4" w:rsidRPr="004E1905" w:rsidRDefault="002E0CD4" w:rsidP="00143CA7">
            <w:pPr>
              <w:pStyle w:val="QuestionStyle"/>
            </w:pPr>
            <w:r w:rsidRPr="004E1905">
              <w:t xml:space="preserve">    D.</w:t>
            </w:r>
            <w:r w:rsidR="007A00A1">
              <w:t xml:space="preserve">   53</w:t>
            </w:r>
            <w:r w:rsidRPr="00C23BEC">
              <w:rPr>
                <w:vertAlign w:val="superscript"/>
              </w:rPr>
              <w:t>o</w:t>
            </w:r>
          </w:p>
          <w:p w:rsidR="002E0CD4" w:rsidRPr="004E1905" w:rsidRDefault="002E0CD4" w:rsidP="00143CA7">
            <w:pPr>
              <w:pStyle w:val="QuestionStyle"/>
            </w:pPr>
            <w:r w:rsidRPr="004E1905">
              <w:t xml:space="preserve">             </w:t>
            </w:r>
            <w:r>
              <w:t xml:space="preserve">    </w:t>
            </w:r>
          </w:p>
        </w:tc>
      </w:tr>
      <w:tr w:rsidR="002E0CD4" w:rsidTr="00180879">
        <w:trPr>
          <w:cantSplit/>
          <w:trHeight w:val="851"/>
        </w:trPr>
        <w:tc>
          <w:tcPr>
            <w:tcW w:w="709" w:type="dxa"/>
            <w:tcBorders>
              <w:top w:val="single" w:sz="4" w:space="0" w:color="auto"/>
              <w:bottom w:val="single" w:sz="4" w:space="0" w:color="auto"/>
            </w:tcBorders>
            <w:shd w:val="clear" w:color="auto" w:fill="FFFF99"/>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Default="00AA423F" w:rsidP="00143CA7">
            <w:pPr>
              <w:pStyle w:val="QuestionStyle"/>
            </w:pPr>
            <w:r>
              <w:rPr>
                <w:noProof/>
                <w:lang w:eastAsia="en-AU"/>
              </w:rPr>
              <w:object w:dxaOrig="1440" w:dyaOrig="1440">
                <v:shape id="_x0000_s1040" type="#_x0000_t75" style="position:absolute;margin-left:323.15pt;margin-top:1.8pt;width:113.9pt;height:136.2pt;z-index:251905024;mso-position-horizontal-relative:text;mso-position-vertical-relative:text">
                  <v:imagedata r:id="rId95" o:title=""/>
                </v:shape>
                <o:OLEObject Type="Embed" ProgID="FXDraw3.Document" ShapeID="_x0000_s1040" DrawAspect="Content" ObjectID="_1460099680" r:id="rId96"/>
              </w:object>
            </w:r>
            <w:r w:rsidR="004042DC">
              <w:t>Find the height of the tree (</w:t>
            </w:r>
            <w:r w:rsidR="004042DC" w:rsidRPr="004042DC">
              <w:rPr>
                <w:i/>
              </w:rPr>
              <w:t>h</w:t>
            </w:r>
            <w:r w:rsidR="004042DC">
              <w:t>)</w:t>
            </w:r>
            <w:r w:rsidR="002E0CD4">
              <w:t>, c</w:t>
            </w:r>
            <w:r w:rsidR="004042DC">
              <w:t>orrect to the nearest</w:t>
            </w:r>
            <w:r w:rsidR="00E1218C">
              <w:t xml:space="preserve"> 10</w:t>
            </w:r>
            <w:r w:rsidR="00E1218C" w:rsidRPr="00E1218C">
              <w:rPr>
                <w:vertAlign w:val="superscript"/>
              </w:rPr>
              <w:t>th</w:t>
            </w:r>
            <w:r w:rsidR="00E1218C">
              <w:t xml:space="preserve"> of a</w:t>
            </w:r>
            <w:r w:rsidR="004042DC">
              <w:t xml:space="preserve"> metre</w:t>
            </w:r>
            <w:r w:rsidR="002E0CD4">
              <w:t>.</w:t>
            </w:r>
          </w:p>
          <w:p w:rsidR="002E0CD4" w:rsidRPr="004E1905" w:rsidRDefault="002E0CD4" w:rsidP="00143CA7">
            <w:pPr>
              <w:pStyle w:val="QuestionStyle"/>
            </w:pPr>
          </w:p>
          <w:p w:rsidR="002E0CD4" w:rsidRDefault="002E0CD4" w:rsidP="00143CA7">
            <w:pPr>
              <w:pStyle w:val="QuestionStyle"/>
            </w:pPr>
            <w:r w:rsidRPr="004E1905">
              <w:t xml:space="preserve">       A.   </w:t>
            </w:r>
            <w:r w:rsidR="00E1218C">
              <w:t>7.7</w:t>
            </w:r>
            <w:r>
              <w:t xml:space="preserve"> m</w:t>
            </w:r>
            <w:r w:rsidRPr="00C23BEC">
              <w:t xml:space="preserve">  </w:t>
            </w:r>
          </w:p>
          <w:p w:rsidR="004042DC" w:rsidRPr="00E1218C" w:rsidRDefault="004042DC" w:rsidP="00143CA7">
            <w:pPr>
              <w:pStyle w:val="QuestionStyle"/>
            </w:pPr>
          </w:p>
          <w:p w:rsidR="002E0CD4" w:rsidRPr="00C5357B" w:rsidRDefault="004042DC" w:rsidP="00143CA7">
            <w:pPr>
              <w:pStyle w:val="QuestionStyle"/>
            </w:pPr>
            <w:r>
              <w:t xml:space="preserve">       </w:t>
            </w:r>
            <w:r w:rsidR="002E0CD4">
              <w:t xml:space="preserve">B. </w:t>
            </w:r>
            <w:r w:rsidR="002E0CD4" w:rsidRPr="00C5357B">
              <w:t xml:space="preserve">   </w:t>
            </w:r>
            <w:r w:rsidR="00E1218C">
              <w:t>8.1</w:t>
            </w:r>
            <w:r w:rsidR="002E0CD4" w:rsidRPr="00C5357B">
              <w:t xml:space="preserve"> m  </w:t>
            </w:r>
          </w:p>
          <w:p w:rsidR="002E0CD4" w:rsidRPr="00E1218C" w:rsidRDefault="002E0CD4" w:rsidP="00143CA7">
            <w:pPr>
              <w:pStyle w:val="QuestionStyle"/>
            </w:pPr>
          </w:p>
          <w:p w:rsidR="002E0CD4" w:rsidRDefault="002E0CD4" w:rsidP="00143CA7">
            <w:pPr>
              <w:pStyle w:val="QuestionStyle"/>
            </w:pPr>
            <w:r>
              <w:t xml:space="preserve">  </w:t>
            </w:r>
            <w:r w:rsidRPr="004E1905">
              <w:t xml:space="preserve">     C.    </w:t>
            </w:r>
            <w:r w:rsidR="00E1218C">
              <w:t>23.8</w:t>
            </w:r>
            <w:r w:rsidRPr="00C23BEC">
              <w:t xml:space="preserve"> </w:t>
            </w:r>
            <w:r>
              <w:t>m</w:t>
            </w:r>
            <w:r w:rsidRPr="00C23BEC">
              <w:t xml:space="preserve">  </w:t>
            </w:r>
          </w:p>
          <w:p w:rsidR="002E0CD4" w:rsidRPr="00E1218C" w:rsidRDefault="002E0CD4" w:rsidP="00143CA7">
            <w:pPr>
              <w:pStyle w:val="QuestionStyle"/>
            </w:pPr>
          </w:p>
          <w:p w:rsidR="002E0CD4" w:rsidRPr="004E1905" w:rsidRDefault="002E0CD4" w:rsidP="00143CA7">
            <w:pPr>
              <w:pStyle w:val="QuestionStyle"/>
            </w:pPr>
            <w:r>
              <w:t xml:space="preserve">   </w:t>
            </w:r>
            <w:r w:rsidRPr="004E1905">
              <w:t xml:space="preserve">    D.</w:t>
            </w:r>
            <w:r w:rsidR="00E1218C">
              <w:t xml:space="preserve">    76.9</w:t>
            </w:r>
            <w:r w:rsidRPr="00C23BEC">
              <w:t xml:space="preserve"> </w:t>
            </w:r>
            <w:r>
              <w:t>m</w:t>
            </w:r>
            <w:r w:rsidRPr="00C23BEC">
              <w:t xml:space="preserve">  </w:t>
            </w:r>
          </w:p>
          <w:p w:rsidR="004042DC" w:rsidRDefault="004042DC" w:rsidP="00143CA7">
            <w:pPr>
              <w:pStyle w:val="QuestionStyle"/>
            </w:pPr>
          </w:p>
          <w:p w:rsidR="00E1218C" w:rsidRPr="004E1905" w:rsidRDefault="00E1218C"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CCCC"/>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Default="0053759A" w:rsidP="00143CA7">
            <w:pPr>
              <w:pStyle w:val="QuestionStyle"/>
            </w:pPr>
            <w:r>
              <w:t>The bearing of</w:t>
            </w:r>
            <w:r w:rsidR="007778EA">
              <w:t xml:space="preserve"> A from B is 216</w:t>
            </w:r>
            <w:r w:rsidR="007778EA" w:rsidRPr="007778EA">
              <w:rPr>
                <w:vertAlign w:val="superscript"/>
              </w:rPr>
              <w:t>o</w:t>
            </w:r>
            <w:r w:rsidR="007778EA">
              <w:t>.</w:t>
            </w:r>
          </w:p>
          <w:p w:rsidR="002E0CD4" w:rsidRDefault="007778EA" w:rsidP="00143CA7">
            <w:pPr>
              <w:pStyle w:val="QuestionStyle"/>
            </w:pPr>
            <w:r>
              <w:t>Which diagram shows this?</w:t>
            </w:r>
          </w:p>
          <w:p w:rsidR="007778EA" w:rsidRDefault="00AA423F" w:rsidP="00143CA7">
            <w:pPr>
              <w:pStyle w:val="QuestionStyle"/>
            </w:pPr>
            <w:r>
              <w:rPr>
                <w:noProof/>
                <w:lang w:eastAsia="en-AU"/>
              </w:rPr>
              <w:object w:dxaOrig="1440" w:dyaOrig="1440">
                <v:shape id="_x0000_s1041" type="#_x0000_t75" style="position:absolute;margin-left:3.6pt;margin-top:8.45pt;width:435.9pt;height:103.65pt;z-index:251906048;mso-position-horizontal-relative:text;mso-position-vertical-relative:text">
                  <v:imagedata r:id="rId97" o:title=""/>
                </v:shape>
                <o:OLEObject Type="Embed" ProgID="FXDraw3.Document" ShapeID="_x0000_s1041" DrawAspect="Content" ObjectID="_1460099681" r:id="rId98"/>
              </w:object>
            </w: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Default="007778EA" w:rsidP="00143CA7">
            <w:pPr>
              <w:pStyle w:val="QuestionStyle"/>
            </w:pPr>
          </w:p>
          <w:p w:rsidR="007778EA" w:rsidRPr="00597C06" w:rsidRDefault="007778EA"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CCCC"/>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2E0CD4" w:rsidRDefault="00AA423F" w:rsidP="00143CA7">
            <w:pPr>
              <w:pStyle w:val="QuestionStyle"/>
            </w:pPr>
            <w:r>
              <w:rPr>
                <w:noProof/>
                <w:sz w:val="12"/>
                <w:szCs w:val="12"/>
                <w:lang w:eastAsia="en-AU"/>
              </w:rPr>
              <w:object w:dxaOrig="1440" w:dyaOrig="1440">
                <v:shape id="_x0000_s1048" type="#_x0000_t75" style="position:absolute;margin-left:237.75pt;margin-top:7.9pt;width:179.4pt;height:110.05pt;z-index:251911168;mso-position-horizontal-relative:text;mso-position-vertical-relative:text">
                  <v:imagedata r:id="rId99" o:title=""/>
                </v:shape>
                <o:OLEObject Type="Embed" ProgID="FXDraw3.Document" ShapeID="_x0000_s1048" DrawAspect="Content" ObjectID="_1460099682" r:id="rId100"/>
              </w:object>
            </w:r>
            <w:r w:rsidR="005B0F09">
              <w:t xml:space="preserve">What is the length of </w:t>
            </w:r>
            <w:r w:rsidR="005B0F09" w:rsidRPr="005B0F09">
              <w:t xml:space="preserve">GH </w:t>
            </w:r>
            <w:r w:rsidR="005B0F09">
              <w:t>in the diagram?</w:t>
            </w:r>
          </w:p>
          <w:p w:rsidR="005B0F09" w:rsidRPr="005B0F09" w:rsidRDefault="005B0F09" w:rsidP="005B0F09">
            <w:pPr>
              <w:rPr>
                <w:sz w:val="12"/>
                <w:szCs w:val="12"/>
              </w:rPr>
            </w:pPr>
          </w:p>
          <w:p w:rsidR="005B0F09" w:rsidRPr="005B0F09" w:rsidRDefault="005B0F09" w:rsidP="005B0F09">
            <w:pPr>
              <w:ind w:left="420"/>
            </w:pPr>
            <w:r w:rsidRPr="005B0F09">
              <w:t xml:space="preserve">A.    </w:t>
            </w:r>
            <w:r w:rsidR="00721DB8">
              <w:t>30 cm</w:t>
            </w:r>
          </w:p>
          <w:p w:rsidR="005B0F09" w:rsidRPr="005B0F09" w:rsidRDefault="005B0F09" w:rsidP="005B0F09">
            <w:pPr>
              <w:rPr>
                <w:sz w:val="12"/>
                <w:szCs w:val="12"/>
              </w:rPr>
            </w:pPr>
          </w:p>
          <w:p w:rsidR="005B0F09" w:rsidRPr="005B0F09" w:rsidRDefault="005B0F09" w:rsidP="005B0F09">
            <w:pPr>
              <w:ind w:left="420"/>
            </w:pPr>
            <w:r w:rsidRPr="005B0F09">
              <w:t xml:space="preserve">B.    </w:t>
            </w:r>
            <w:r w:rsidR="00721DB8">
              <w:t>55 cm</w:t>
            </w:r>
          </w:p>
          <w:p w:rsidR="005B0F09" w:rsidRPr="005B0F09" w:rsidRDefault="005B0F09" w:rsidP="005B0F09">
            <w:pPr>
              <w:rPr>
                <w:sz w:val="12"/>
                <w:szCs w:val="12"/>
              </w:rPr>
            </w:pPr>
          </w:p>
          <w:p w:rsidR="005B0F09" w:rsidRPr="005B0F09" w:rsidRDefault="005B0F09" w:rsidP="005B0F09">
            <w:pPr>
              <w:ind w:left="420"/>
            </w:pPr>
            <w:r w:rsidRPr="005B0F09">
              <w:t xml:space="preserve">C.    </w:t>
            </w:r>
            <w:r w:rsidR="00721DB8">
              <w:t>62 cm</w:t>
            </w:r>
          </w:p>
          <w:p w:rsidR="005B0F09" w:rsidRPr="005B0F09" w:rsidRDefault="005B0F09" w:rsidP="005B0F09">
            <w:pPr>
              <w:rPr>
                <w:sz w:val="12"/>
                <w:szCs w:val="12"/>
              </w:rPr>
            </w:pPr>
          </w:p>
          <w:p w:rsidR="005B0F09" w:rsidRPr="005B0F09" w:rsidRDefault="005B0F09" w:rsidP="005B0F09">
            <w:pPr>
              <w:ind w:left="420"/>
            </w:pPr>
            <w:r w:rsidRPr="005B0F09">
              <w:t xml:space="preserve">D.    </w:t>
            </w:r>
            <w:r w:rsidR="00721DB8">
              <w:t>85 cm</w:t>
            </w:r>
          </w:p>
          <w:p w:rsidR="005B0F09" w:rsidRDefault="005B0F09" w:rsidP="00143CA7">
            <w:pPr>
              <w:pStyle w:val="QuestionStyle"/>
            </w:pPr>
          </w:p>
          <w:p w:rsidR="005B0F09" w:rsidRDefault="005B0F09"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CCCC"/>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721DB8" w:rsidRDefault="00AA423F" w:rsidP="00143CA7">
            <w:pPr>
              <w:pStyle w:val="QuestionStyle"/>
            </w:pPr>
            <w:r>
              <w:object w:dxaOrig="1440" w:dyaOrig="1440">
                <v:shape id="_x0000_s1050" type="#_x0000_t75" style="position:absolute;margin-left:268.5pt;margin-top:22.05pt;width:171.55pt;height:155.2pt;z-index:251913216;mso-position-horizontal-relative:text;mso-position-vertical-relative:text">
                  <v:imagedata r:id="rId101" o:title=""/>
                  <o:lock v:ext="edit" aspectratio="f"/>
                </v:shape>
                <o:OLEObject Type="Embed" ProgID="FXDraw3.Document" ShapeID="_x0000_s1050" DrawAspect="Content" ObjectID="_1460099683" r:id="rId102"/>
              </w:object>
            </w:r>
            <w:r w:rsidR="00721DB8">
              <w:t>A plane</w:t>
            </w:r>
            <w:r w:rsidR="005F342C">
              <w:t xml:space="preserve"> </w:t>
            </w:r>
            <w:r w:rsidR="00721DB8">
              <w:t>leaves Perth</w:t>
            </w:r>
            <w:r w:rsidR="00721DB8" w:rsidRPr="00721DB8">
              <w:t xml:space="preserve"> (</w:t>
            </w:r>
            <w:r w:rsidR="00721DB8">
              <w:rPr>
                <w:i/>
              </w:rPr>
              <w:t>P</w:t>
            </w:r>
            <w:r w:rsidR="00721DB8">
              <w:t>) and flie</w:t>
            </w:r>
            <w:r w:rsidR="005F342C">
              <w:t>s</w:t>
            </w:r>
            <w:r w:rsidR="00721DB8">
              <w:t xml:space="preserve"> on a bearing 11</w:t>
            </w:r>
            <w:r w:rsidR="00721DB8" w:rsidRPr="00721DB8">
              <w:t>6</w:t>
            </w:r>
            <w:r w:rsidR="00721DB8" w:rsidRPr="00721DB8">
              <w:rPr>
                <w:vertAlign w:val="superscript"/>
              </w:rPr>
              <w:t>o</w:t>
            </w:r>
            <w:r w:rsidR="005F342C">
              <w:t xml:space="preserve"> to Decuna</w:t>
            </w:r>
            <w:r w:rsidR="00721DB8">
              <w:t xml:space="preserve"> (D).</w:t>
            </w:r>
            <w:r w:rsidR="00721DB8" w:rsidRPr="00721DB8">
              <w:t xml:space="preserve"> </w:t>
            </w:r>
          </w:p>
          <w:p w:rsidR="005F342C" w:rsidRPr="005F342C" w:rsidRDefault="005F342C" w:rsidP="00143CA7">
            <w:pPr>
              <w:pStyle w:val="QuestionStyle"/>
            </w:pPr>
          </w:p>
          <w:p w:rsidR="005F342C" w:rsidRPr="00721DB8" w:rsidRDefault="005F342C" w:rsidP="00143CA7">
            <w:pPr>
              <w:pStyle w:val="QuestionStyle"/>
            </w:pPr>
            <w:r>
              <w:t xml:space="preserve">Encinada is 360 km due east of Perth and due north of Decuna. </w:t>
            </w:r>
          </w:p>
          <w:p w:rsidR="00721DB8" w:rsidRPr="00721DB8" w:rsidRDefault="00721DB8" w:rsidP="00143CA7">
            <w:pPr>
              <w:pStyle w:val="QuestionStyle"/>
            </w:pPr>
          </w:p>
          <w:p w:rsidR="00721DB8" w:rsidRDefault="00721DB8" w:rsidP="00143CA7">
            <w:pPr>
              <w:pStyle w:val="QuestionStyle"/>
            </w:pPr>
            <w:r w:rsidRPr="00721DB8">
              <w:t xml:space="preserve">How far is Decuna from </w:t>
            </w:r>
            <w:r>
              <w:t>Perth?</w:t>
            </w:r>
          </w:p>
          <w:p w:rsidR="00721DB8" w:rsidRPr="00721DB8" w:rsidRDefault="00721DB8" w:rsidP="00721DB8">
            <w:pPr>
              <w:rPr>
                <w:sz w:val="12"/>
                <w:szCs w:val="12"/>
              </w:rPr>
            </w:pPr>
          </w:p>
          <w:p w:rsidR="00721DB8" w:rsidRPr="00721DB8" w:rsidRDefault="00721DB8" w:rsidP="00721DB8">
            <w:pPr>
              <w:ind w:left="420"/>
            </w:pPr>
            <w:r w:rsidRPr="00721DB8">
              <w:t xml:space="preserve">A.    </w:t>
            </w:r>
            <w:r w:rsidR="005F342C">
              <w:t>324 km</w:t>
            </w:r>
          </w:p>
          <w:p w:rsidR="00721DB8" w:rsidRPr="00721DB8" w:rsidRDefault="00721DB8" w:rsidP="00721DB8">
            <w:pPr>
              <w:rPr>
                <w:sz w:val="12"/>
                <w:szCs w:val="12"/>
              </w:rPr>
            </w:pPr>
          </w:p>
          <w:p w:rsidR="00721DB8" w:rsidRPr="00721DB8" w:rsidRDefault="00721DB8" w:rsidP="00721DB8">
            <w:pPr>
              <w:ind w:left="420"/>
            </w:pPr>
            <w:r w:rsidRPr="00721DB8">
              <w:t xml:space="preserve">B.    </w:t>
            </w:r>
            <w:r w:rsidR="005F342C">
              <w:t>401 km</w:t>
            </w:r>
          </w:p>
          <w:p w:rsidR="00721DB8" w:rsidRPr="00721DB8" w:rsidRDefault="00721DB8" w:rsidP="00721DB8">
            <w:pPr>
              <w:rPr>
                <w:sz w:val="12"/>
                <w:szCs w:val="12"/>
              </w:rPr>
            </w:pPr>
          </w:p>
          <w:p w:rsidR="00721DB8" w:rsidRPr="00721DB8" w:rsidRDefault="00721DB8" w:rsidP="00721DB8">
            <w:pPr>
              <w:ind w:left="420"/>
            </w:pPr>
            <w:r w:rsidRPr="00721DB8">
              <w:t xml:space="preserve">C.    </w:t>
            </w:r>
            <w:r w:rsidR="005F342C">
              <w:t>738 km</w:t>
            </w:r>
          </w:p>
          <w:p w:rsidR="00721DB8" w:rsidRPr="00721DB8" w:rsidRDefault="00721DB8" w:rsidP="00721DB8">
            <w:pPr>
              <w:rPr>
                <w:sz w:val="12"/>
                <w:szCs w:val="12"/>
              </w:rPr>
            </w:pPr>
          </w:p>
          <w:p w:rsidR="00721DB8" w:rsidRPr="00721DB8" w:rsidRDefault="00721DB8" w:rsidP="00721DB8">
            <w:pPr>
              <w:ind w:left="420"/>
            </w:pPr>
            <w:r w:rsidRPr="00721DB8">
              <w:t xml:space="preserve">D.    </w:t>
            </w:r>
            <w:r w:rsidR="005F342C">
              <w:t>821 km</w:t>
            </w:r>
          </w:p>
          <w:p w:rsidR="00721DB8" w:rsidRPr="00721DB8" w:rsidRDefault="00721DB8" w:rsidP="00143CA7">
            <w:pPr>
              <w:pStyle w:val="QuestionStyle"/>
            </w:pPr>
          </w:p>
          <w:p w:rsidR="002E0CD4" w:rsidRDefault="002E0CD4" w:rsidP="00143CA7">
            <w:pPr>
              <w:pStyle w:val="QuestionStyle"/>
            </w:pPr>
          </w:p>
        </w:tc>
      </w:tr>
      <w:tr w:rsidR="002E0CD4" w:rsidTr="00180879">
        <w:trPr>
          <w:cantSplit/>
          <w:trHeight w:val="851"/>
        </w:trPr>
        <w:tc>
          <w:tcPr>
            <w:tcW w:w="709" w:type="dxa"/>
            <w:tcBorders>
              <w:top w:val="single" w:sz="4" w:space="0" w:color="auto"/>
              <w:bottom w:val="single" w:sz="4" w:space="0" w:color="auto"/>
            </w:tcBorders>
            <w:shd w:val="clear" w:color="auto" w:fill="FFCCCC"/>
          </w:tcPr>
          <w:p w:rsidR="002E0CD4" w:rsidRPr="001B3341" w:rsidRDefault="002E0CD4" w:rsidP="002E0CD4">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206" w:rsidRDefault="00AA423F" w:rsidP="00143CA7">
            <w:pPr>
              <w:pStyle w:val="QuestionStyle"/>
            </w:pPr>
            <w:r>
              <w:object w:dxaOrig="1440" w:dyaOrig="1440">
                <v:shape id="_x0000_s1047" type="#_x0000_t75" style="position:absolute;margin-left:172.35pt;margin-top:14.35pt;width:291.9pt;height:106.15pt;z-index:251910144;mso-position-horizontal-relative:text;mso-position-vertical-relative:text">
                  <v:imagedata r:id="rId103" o:title="" cropbottom="551f"/>
                </v:shape>
                <o:OLEObject Type="Embed" ProgID="FXDraw3.Document" ShapeID="_x0000_s1047" DrawAspect="Content" ObjectID="_1460099684" r:id="rId104"/>
              </w:object>
            </w:r>
            <w:r w:rsidR="00E36206" w:rsidRPr="00E36206">
              <w:t>A section of a roof truss is shown. What is the slope of the roof (</w:t>
            </w:r>
            <w:r w:rsidR="00E36206">
              <w:t xml:space="preserve"> </w:t>
            </w:r>
            <w:r w:rsidR="00E36206" w:rsidRPr="00E36206">
              <w:rPr>
                <w:color w:val="FF0000"/>
                <w:position w:val="-8"/>
              </w:rPr>
              <w:object w:dxaOrig="257" w:dyaOrig="361">
                <v:shape id="_x0000_i1046" type="#_x0000_t75" style="width:12.35pt;height:17.5pt" o:ole="">
                  <v:imagedata r:id="rId105" o:title=""/>
                </v:shape>
                <o:OLEObject Type="Embed" ProgID="FXE300.Equation" ShapeID="_x0000_i1046" DrawAspect="Content" ObjectID="_1460099629" r:id="rId106"/>
              </w:object>
            </w:r>
            <w:r w:rsidR="00E36206">
              <w:t xml:space="preserve"> </w:t>
            </w:r>
            <w:r w:rsidR="00E36206" w:rsidRPr="00E36206">
              <w:t>)?</w:t>
            </w:r>
          </w:p>
          <w:p w:rsidR="00E36206" w:rsidRPr="00E36206" w:rsidRDefault="00E36206" w:rsidP="00143CA7">
            <w:pPr>
              <w:pStyle w:val="QuestionStyle"/>
            </w:pPr>
          </w:p>
          <w:p w:rsidR="00E36206" w:rsidRPr="00E36206" w:rsidRDefault="00E36206" w:rsidP="00143CA7">
            <w:pPr>
              <w:pStyle w:val="QuestionStyle"/>
            </w:pPr>
            <w:r>
              <w:t xml:space="preserve">         A.        19</w:t>
            </w:r>
            <w:r w:rsidRPr="00E36206">
              <w:rPr>
                <w:vertAlign w:val="superscript"/>
              </w:rPr>
              <w:t>o</w:t>
            </w:r>
            <w:r w:rsidRPr="00E36206">
              <w:t xml:space="preserve"> </w:t>
            </w:r>
          </w:p>
          <w:p w:rsidR="00E36206" w:rsidRPr="00E36206" w:rsidRDefault="00E36206" w:rsidP="00143CA7">
            <w:pPr>
              <w:pStyle w:val="QuestionStyle"/>
            </w:pPr>
          </w:p>
          <w:p w:rsidR="00E36206" w:rsidRPr="00E36206" w:rsidRDefault="00E36206" w:rsidP="00143CA7">
            <w:pPr>
              <w:pStyle w:val="QuestionStyle"/>
            </w:pPr>
            <w:r w:rsidRPr="00E36206">
              <w:t xml:space="preserve">         B.      </w:t>
            </w:r>
            <w:r>
              <w:t xml:space="preserve">  20</w:t>
            </w:r>
            <w:r w:rsidRPr="00E36206">
              <w:rPr>
                <w:vertAlign w:val="superscript"/>
              </w:rPr>
              <w:t>o</w:t>
            </w:r>
            <w:r w:rsidRPr="00E36206">
              <w:t xml:space="preserve"> </w:t>
            </w:r>
          </w:p>
          <w:p w:rsidR="00E36206" w:rsidRPr="00E36206" w:rsidRDefault="00E36206" w:rsidP="00143CA7">
            <w:pPr>
              <w:pStyle w:val="QuestionStyle"/>
            </w:pPr>
          </w:p>
          <w:p w:rsidR="00E36206" w:rsidRPr="00E36206" w:rsidRDefault="00E36206" w:rsidP="00143CA7">
            <w:pPr>
              <w:pStyle w:val="QuestionStyle"/>
            </w:pPr>
            <w:r>
              <w:t xml:space="preserve">         C.        41</w:t>
            </w:r>
            <w:r w:rsidRPr="00E36206">
              <w:rPr>
                <w:vertAlign w:val="superscript"/>
              </w:rPr>
              <w:t>o</w:t>
            </w:r>
            <w:r w:rsidRPr="00E36206">
              <w:t xml:space="preserve"> </w:t>
            </w:r>
          </w:p>
          <w:p w:rsidR="00E36206" w:rsidRPr="00E36206" w:rsidRDefault="00E36206" w:rsidP="00143CA7">
            <w:pPr>
              <w:pStyle w:val="QuestionStyle"/>
            </w:pPr>
          </w:p>
          <w:p w:rsidR="00E36206" w:rsidRPr="00E36206" w:rsidRDefault="00E36206" w:rsidP="00143CA7">
            <w:pPr>
              <w:pStyle w:val="QuestionStyle"/>
              <w:rPr>
                <w:vertAlign w:val="superscript"/>
              </w:rPr>
            </w:pPr>
            <w:r>
              <w:t xml:space="preserve">         D.        77</w:t>
            </w:r>
            <w:r w:rsidRPr="00E36206">
              <w:rPr>
                <w:vertAlign w:val="superscript"/>
              </w:rPr>
              <w:t>o</w:t>
            </w:r>
          </w:p>
          <w:p w:rsidR="002E0CD4" w:rsidRDefault="002E0CD4" w:rsidP="00143CA7">
            <w:pPr>
              <w:pStyle w:val="QuestionStyle"/>
            </w:pPr>
          </w:p>
        </w:tc>
      </w:tr>
      <w:tr w:rsidR="003819C8" w:rsidTr="00180879">
        <w:trPr>
          <w:cantSplit/>
          <w:trHeight w:val="851"/>
        </w:trPr>
        <w:tc>
          <w:tcPr>
            <w:tcW w:w="709" w:type="dxa"/>
            <w:tcBorders>
              <w:top w:val="single" w:sz="4" w:space="0" w:color="auto"/>
              <w:bottom w:val="single" w:sz="4" w:space="0" w:color="auto"/>
            </w:tcBorders>
            <w:shd w:val="clear" w:color="auto" w:fill="FFCCCC"/>
          </w:tcPr>
          <w:p w:rsidR="003819C8" w:rsidRPr="001B3341" w:rsidRDefault="003819C8" w:rsidP="003819C8">
            <w:pPr>
              <w:pStyle w:val="ListParagraph"/>
              <w:numPr>
                <w:ilvl w:val="0"/>
                <w:numId w:val="2"/>
              </w:numPr>
              <w:ind w:left="57" w:firstLine="0"/>
            </w:pPr>
          </w:p>
        </w:tc>
        <w:tc>
          <w:tcPr>
            <w:tcW w:w="9781" w:type="dxa"/>
            <w:gridSpan w:val="3"/>
            <w:tcBorders>
              <w:top w:val="single" w:sz="4" w:space="0" w:color="auto"/>
              <w:bottom w:val="single" w:sz="4" w:space="0" w:color="auto"/>
            </w:tcBorders>
          </w:tcPr>
          <w:p w:rsidR="003819C8" w:rsidRPr="007778EA" w:rsidRDefault="003819C8" w:rsidP="00143CA7">
            <w:pPr>
              <w:pStyle w:val="QuestionStyle"/>
            </w:pPr>
            <w:r>
              <w:t>Find the distance in a straight line from the observer on the top of the cliff to the boat.</w:t>
            </w:r>
          </w:p>
          <w:p w:rsidR="003819C8" w:rsidRDefault="00AA423F" w:rsidP="00143CA7">
            <w:pPr>
              <w:pStyle w:val="QuestionStyle"/>
            </w:pPr>
            <w:r>
              <w:rPr>
                <w:noProof/>
                <w:lang w:eastAsia="en-AU"/>
              </w:rPr>
              <w:object w:dxaOrig="1440" w:dyaOrig="1440" w14:anchorId="0839CB5F">
                <v:shape id="_x0000_s1045" type="#_x0000_t75" style="position:absolute;margin-left:124.35pt;margin-top:7.15pt;width:343.2pt;height:115.05pt;z-index:251908096;mso-position-horizontal-relative:text;mso-position-vertical-relative:text">
                  <v:imagedata r:id="rId107" o:title=""/>
                </v:shape>
                <o:OLEObject Type="Embed" ProgID="FXDraw3.Document" ShapeID="_x0000_s1045" DrawAspect="Content" ObjectID="_1460099685" r:id="rId108"/>
              </w:object>
            </w:r>
          </w:p>
          <w:p w:rsidR="003819C8" w:rsidRPr="007778EA" w:rsidRDefault="003819C8" w:rsidP="00143CA7">
            <w:pPr>
              <w:pStyle w:val="QuestionStyle"/>
            </w:pPr>
          </w:p>
          <w:p w:rsidR="003819C8" w:rsidRPr="007778EA" w:rsidRDefault="003819C8" w:rsidP="003819C8">
            <w:pPr>
              <w:rPr>
                <w:sz w:val="12"/>
                <w:szCs w:val="12"/>
              </w:rPr>
            </w:pPr>
          </w:p>
          <w:p w:rsidR="003819C8" w:rsidRPr="007778EA" w:rsidRDefault="003819C8" w:rsidP="003819C8">
            <w:pPr>
              <w:ind w:left="420"/>
            </w:pPr>
            <w:r w:rsidRPr="007778EA">
              <w:t xml:space="preserve">A.    </w:t>
            </w:r>
            <w:r w:rsidR="00EA3383">
              <w:t>40.7</w:t>
            </w:r>
            <w:r w:rsidR="00E36206">
              <w:t xml:space="preserve"> m</w:t>
            </w:r>
          </w:p>
          <w:p w:rsidR="003819C8" w:rsidRPr="007778EA" w:rsidRDefault="003819C8" w:rsidP="003819C8">
            <w:pPr>
              <w:rPr>
                <w:sz w:val="12"/>
                <w:szCs w:val="12"/>
              </w:rPr>
            </w:pPr>
          </w:p>
          <w:p w:rsidR="003819C8" w:rsidRPr="007778EA" w:rsidRDefault="003819C8" w:rsidP="003819C8">
            <w:pPr>
              <w:ind w:left="420"/>
            </w:pPr>
            <w:r w:rsidRPr="007778EA">
              <w:t xml:space="preserve">B.    </w:t>
            </w:r>
            <w:r w:rsidR="00EA3383">
              <w:t>76.8</w:t>
            </w:r>
            <w:r w:rsidR="00E36206">
              <w:t xml:space="preserve"> m</w:t>
            </w:r>
          </w:p>
          <w:p w:rsidR="003819C8" w:rsidRPr="007778EA" w:rsidRDefault="003819C8" w:rsidP="003819C8">
            <w:pPr>
              <w:rPr>
                <w:sz w:val="12"/>
                <w:szCs w:val="12"/>
              </w:rPr>
            </w:pPr>
          </w:p>
          <w:p w:rsidR="003819C8" w:rsidRPr="007778EA" w:rsidRDefault="003819C8" w:rsidP="003819C8">
            <w:pPr>
              <w:ind w:left="420"/>
            </w:pPr>
            <w:r w:rsidRPr="007778EA">
              <w:t xml:space="preserve">C.    </w:t>
            </w:r>
            <w:r w:rsidR="00EA3383">
              <w:t>90.6</w:t>
            </w:r>
            <w:r w:rsidR="00E36206">
              <w:t xml:space="preserve"> m</w:t>
            </w:r>
          </w:p>
          <w:p w:rsidR="003819C8" w:rsidRPr="007778EA" w:rsidRDefault="003819C8" w:rsidP="003819C8">
            <w:pPr>
              <w:rPr>
                <w:sz w:val="12"/>
                <w:szCs w:val="12"/>
              </w:rPr>
            </w:pPr>
          </w:p>
          <w:p w:rsidR="003819C8" w:rsidRPr="007778EA" w:rsidRDefault="003819C8" w:rsidP="003819C8">
            <w:pPr>
              <w:ind w:left="420"/>
            </w:pPr>
            <w:r w:rsidRPr="007778EA">
              <w:t xml:space="preserve">D.    </w:t>
            </w:r>
            <w:r w:rsidR="00EA3383">
              <w:t>96.0</w:t>
            </w:r>
            <w:r>
              <w:t xml:space="preserve"> m</w:t>
            </w:r>
          </w:p>
          <w:p w:rsidR="003819C8" w:rsidRDefault="003819C8" w:rsidP="00143CA7">
            <w:pPr>
              <w:pStyle w:val="QuestionStyle"/>
            </w:pP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alias w:val="Title"/>
        <w:tag w:val=""/>
        <w:id w:val="-898127224"/>
        <w:placeholder>
          <w:docPart w:val="B20FB15621D0456390DA38942360FECD"/>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0E6A99" w:rsidP="00E60529">
          <w:pPr>
            <w:pStyle w:val="Heading1"/>
            <w:jc w:val="center"/>
          </w:pPr>
          <w:r>
            <w:t>Right Triangle Trigonometry</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71200" behindDoc="0" locked="0" layoutInCell="1" allowOverlap="1" wp14:anchorId="3D2E5A3D" wp14:editId="3648A729">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890948" id="Oval 200" o:spid="_x0000_s1026" style="position:absolute;margin-left:134.7pt;margin-top:3.4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1C4190EF" wp14:editId="1A61EDC7">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C4A9C" id="Oval 199" o:spid="_x0000_s1026" style="position:absolute;margin-left:230.1pt;margin-top:1.9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14:anchorId="39EBB3AD" wp14:editId="2258B929">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9175F" id="Oval 198" o:spid="_x0000_s1026" style="position:absolute;margin-left:183.9pt;margin-top:2.6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14:anchorId="40C40E0B" wp14:editId="3C5BA605">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1B689" id="Oval 197" o:spid="_x0000_s1026" style="position:absolute;margin-left:89.1pt;margin-top:4.9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9632" behindDoc="0" locked="0" layoutInCell="1" allowOverlap="1" wp14:anchorId="22FCE87B" wp14:editId="5B6F884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572CC" id="Oval 196" o:spid="_x0000_s1026" style="position:absolute;margin-left:230.8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14:anchorId="60CC0493" wp14:editId="0DD8741D">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2E1A49" id="Oval 19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3488" behindDoc="0" locked="0" layoutInCell="1" allowOverlap="1" wp14:anchorId="43EB47EA" wp14:editId="3432AB82">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27DB7" id="Oval 194" o:spid="_x0000_s1026" style="position:absolute;margin-left:133.9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14:anchorId="16EA695B" wp14:editId="39D8745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F5EB9" id="Oval 193"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1920" behindDoc="0" locked="0" layoutInCell="1" allowOverlap="1" wp14:anchorId="3FF414DB" wp14:editId="11D0FAF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512BB8" id="Oval 192" o:spid="_x0000_s1026" style="position:absolute;margin-left:230.8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14:anchorId="193799D0" wp14:editId="05148520">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EB4B61" id="Oval 191"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7F43D7D1" wp14:editId="68BB59CB">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B7F99" id="Oval 190" o:spid="_x0000_s1026" style="position:absolute;margin-left:133.9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14:anchorId="7670BE19" wp14:editId="5E39C0DD">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52165" id="Oval 189"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4208" behindDoc="0" locked="0" layoutInCell="1" allowOverlap="1" wp14:anchorId="68A8BAD2" wp14:editId="2C13F0A5">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91821" id="Oval 188" o:spid="_x0000_s1026" style="position:absolute;margin-left:230.8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1403A211" wp14:editId="6A6D1B86">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27238" id="Oval 187"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064" behindDoc="0" locked="0" layoutInCell="1" allowOverlap="1" wp14:anchorId="76C5CA1B" wp14:editId="1CE7534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B3B71" id="Oval 186" o:spid="_x0000_s1026" style="position:absolute;margin-left:133.9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71720914" wp14:editId="3ED3390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211216" id="Oval 185"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6496" behindDoc="0" locked="0" layoutInCell="1" allowOverlap="1" wp14:anchorId="483EB534" wp14:editId="28BA5D90">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99390" id="Oval 184" o:spid="_x0000_s1026" style="position:absolute;margin-left:230.8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10A436B5" wp14:editId="06D3659F">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8042E" id="Oval 183" o:spid="_x0000_s1026" style="position:absolute;margin-left:182.4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76EE2A26" wp14:editId="29D3E62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0BD772" id="Oval 182"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4130FA79" wp14:editId="0F05D66B">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AED284" id="Oval 181"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8784" behindDoc="0" locked="0" layoutInCell="1" allowOverlap="1" wp14:anchorId="6DFF6DE8" wp14:editId="7B284F78">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9CD88" id="Oval 180" o:spid="_x0000_s1026" style="position:absolute;margin-left:230.8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547DA7E7" wp14:editId="739F25C0">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AA969" id="Oval 179" o:spid="_x0000_s1026" style="position:absolute;margin-left:182.4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3B7838FA" wp14:editId="0E2E9CF9">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AFAFBD" id="Oval 178" o:spid="_x0000_s1026" style="position:absolute;margin-left:133.9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2D48C13E" wp14:editId="5B2A379F">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E536B" id="Oval 177"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1072" behindDoc="0" locked="0" layoutInCell="1" allowOverlap="1" wp14:anchorId="7DA4AF44" wp14:editId="31E4C21C">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A35379" id="Oval 176" o:spid="_x0000_s1026" style="position:absolute;margin-left:230.8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2FF77022" wp14:editId="4295988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377C4E" id="Oval 175" o:spid="_x0000_s1026" style="position:absolute;margin-left:182.4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00093429" wp14:editId="7C22B67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41727" id="Oval 174" o:spid="_x0000_s1026" style="position:absolute;margin-left:133.9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5ABE4467" wp14:editId="5052F6D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A0B8D8" id="Oval 173"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3360" behindDoc="0" locked="0" layoutInCell="1" allowOverlap="1" wp14:anchorId="19D369C6" wp14:editId="5E8D8D18">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5CCC9" id="Oval 172" o:spid="_x0000_s1026" style="position:absolute;margin-left:230.8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776ACC73" wp14:editId="573245D9">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282A2" id="Oval 171" o:spid="_x0000_s1026" style="position:absolute;margin-left:182.4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3EAE693A" wp14:editId="4407B647">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DA33E" id="Oval 170" o:spid="_x0000_s1026" style="position:absolute;margin-left:133.9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76E8A452" wp14:editId="55F4D88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5772C" id="Oval 169" o:spid="_x0000_s1026" style="position:absolute;margin-left:88.3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5648" behindDoc="0" locked="0" layoutInCell="1" allowOverlap="1" wp14:anchorId="2D23548A" wp14:editId="3F6EED07">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30B1A" id="Oval 168"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D87F68B" wp14:editId="0409F38A">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6975B" id="Oval 167" o:spid="_x0000_s1026" style="position:absolute;margin-left:182.4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0CD09BB9" wp14:editId="39F2D097">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C235B9" id="Oval 166"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3338F62A" wp14:editId="2B4883C6">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8A6F9F" id="Oval 165" o:spid="_x0000_s1026" style="position:absolute;margin-left:88.3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7936" behindDoc="0" locked="0" layoutInCell="1" allowOverlap="1" wp14:anchorId="17F40698" wp14:editId="07ADA986">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1D5A7" id="Oval 164"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2C4D24EA" wp14:editId="268DF76E">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629A0" id="Oval 163" o:spid="_x0000_s1026" style="position:absolute;margin-left:182.4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F5A094F" wp14:editId="2C23E714">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D97A2B" id="Oval 162"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7864B9C3" wp14:editId="4B376354">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6E3F7" id="Oval 161" o:spid="_x0000_s1026" style="position:absolute;margin-left:88.3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94080" behindDoc="0" locked="0" layoutInCell="1" allowOverlap="1" wp14:anchorId="26EA602A" wp14:editId="0877EC2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B434D" id="Oval 1" o:spid="_x0000_s1026" style="position:absolute;margin-left:134.7pt;margin-top:3.4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7BAB2CD1" wp14:editId="70E344E9">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393C8" id="Oval 2" o:spid="_x0000_s1026" style="position:absolute;margin-left:230.1pt;margin-top:1.9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9D78991" wp14:editId="3CC5614F">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69AE7" id="Oval 3" o:spid="_x0000_s1026" style="position:absolute;margin-left:183.9pt;margin-top:2.6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7B32E12C" wp14:editId="69F54E24">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A5267D" id="Oval 4" o:spid="_x0000_s1026" style="position:absolute;margin-left:89.1pt;margin-top:4.9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12512" behindDoc="0" locked="0" layoutInCell="1" allowOverlap="1" wp14:anchorId="02C3B058" wp14:editId="2850DDB6">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E6E558" id="Oval 5" o:spid="_x0000_s1026" style="position:absolute;margin-left:230.8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41565C5F" wp14:editId="29227D68">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6C5F4" id="Oval 6" o:spid="_x0000_s1026" style="position:absolute;margin-left:182.4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2B31D0E7" wp14:editId="31280AC1">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A85CE" id="Oval 7"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683169F9" wp14:editId="4ABB69D2">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BEF7E" id="Oval 8" o:spid="_x0000_s1026" style="position:absolute;margin-left:88.35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24800" behindDoc="0" locked="0" layoutInCell="1" allowOverlap="1" wp14:anchorId="12D77A81" wp14:editId="6F8358D6">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9B8CF" id="Oval 9" o:spid="_x0000_s1026" style="position:absolute;margin-left:230.8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1CF40FDE" wp14:editId="5A117085">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E33F5" id="Oval 10" o:spid="_x0000_s1026" style="position:absolute;margin-left:182.4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A1672FC" wp14:editId="7A461120">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D937D9" id="Oval 11" o:spid="_x0000_s1026" style="position:absolute;margin-left:133.9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15584" behindDoc="0" locked="0" layoutInCell="1" allowOverlap="1" wp14:anchorId="6D0BE1D2" wp14:editId="7BE3366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D3D91" id="Oval 12" o:spid="_x0000_s1026" style="position:absolute;margin-left:88.35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37088" behindDoc="0" locked="0" layoutInCell="1" allowOverlap="1" wp14:anchorId="56AA72F8" wp14:editId="6409696F">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FE508" id="Oval 13" o:spid="_x0000_s1026" style="position:absolute;margin-left:230.85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4016" behindDoc="0" locked="0" layoutInCell="1" allowOverlap="1" wp14:anchorId="581EC341" wp14:editId="2F357F16">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9724B" id="Oval 14" o:spid="_x0000_s1026" style="position:absolute;margin-left:182.4pt;margin-top:1.85pt;width:13.5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0944" behindDoc="0" locked="0" layoutInCell="1" allowOverlap="1" wp14:anchorId="32594D1A" wp14:editId="26EFBDAE">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3A495" id="Oval 15" o:spid="_x0000_s1026" style="position:absolute;margin-left:133.9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27872" behindDoc="0" locked="0" layoutInCell="1" allowOverlap="1" wp14:anchorId="564C90E1" wp14:editId="525EEB51">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CFA0D9" id="Oval 16" o:spid="_x0000_s1026" style="position:absolute;margin-left:88.35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49376" behindDoc="0" locked="0" layoutInCell="1" allowOverlap="1" wp14:anchorId="1E766BA1" wp14:editId="400BB3DD">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8D4B0" id="Oval 17"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BFFFDDA" wp14:editId="46BA627F">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44E6F" id="Oval 18" o:spid="_x0000_s1026" style="position:absolute;margin-left:182.4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3232" behindDoc="0" locked="0" layoutInCell="1" allowOverlap="1" wp14:anchorId="776174DB" wp14:editId="70CCE3C7">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ADF4EC" id="Oval 19" o:spid="_x0000_s1026" style="position:absolute;margin-left:133.95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40160" behindDoc="0" locked="0" layoutInCell="1" allowOverlap="1" wp14:anchorId="7F4B2A9F" wp14:editId="01AF142B">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81758" id="Oval 20" o:spid="_x0000_s1026" style="position:absolute;margin-left:88.35pt;margin-top:1.85pt;width:13.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32D78B839B824BB7A4DE99F7F80192BB"/>
          </w:placeholder>
          <w:dataBinding w:prefixMappings="xmlns:ns0='http://purl.org/dc/elements/1.1/' xmlns:ns1='http://schemas.openxmlformats.org/package/2006/metadata/core-properties' " w:xpath="/ns1:coreProperties[1]/ns0:title[1]" w:storeItemID="{6C3C8BC8-F283-45AE-878A-BAB7291924A1}"/>
          <w:text/>
        </w:sdtPr>
        <w:sdtEndPr/>
        <w:sdtContent>
          <w:r w:rsidR="000E6A99">
            <w:rPr>
              <w:rFonts w:asciiTheme="majorHAnsi" w:hAnsiTheme="majorHAnsi"/>
              <w:i/>
              <w:sz w:val="52"/>
              <w:szCs w:val="52"/>
            </w:rPr>
            <w:t>Right Triangle Trigonometry</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E72F50">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B47146">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E72F50">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C4799" w:rsidRDefault="007C4799" w:rsidP="00143CA7">
            <w:pPr>
              <w:pStyle w:val="QuestionStyle"/>
            </w:pPr>
            <w:r>
              <w:t xml:space="preserve"> </w:t>
            </w:r>
            <w:r w:rsidRPr="007C4799">
              <w:object w:dxaOrig="1658" w:dyaOrig="539">
                <v:shape id="_x0000_i1047" type="#_x0000_t75" style="width:83.3pt;height:27.75pt" o:ole="">
                  <v:imagedata r:id="rId109" o:title=""/>
                </v:shape>
                <o:OLEObject Type="Embed" ProgID="FXE300.Equation" ShapeID="_x0000_i1047" DrawAspect="Content" ObjectID="_1460099630" r:id="rId110"/>
              </w:object>
            </w:r>
            <w:r w:rsidRPr="007C4799">
              <w:t xml:space="preserve"> </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C4799" w:rsidRDefault="007C4799" w:rsidP="00143CA7">
            <w:pPr>
              <w:pStyle w:val="QuestionStyle"/>
            </w:pPr>
            <w:r>
              <w:t xml:space="preserve"> </w:t>
            </w:r>
            <w:r w:rsidRPr="007C4799">
              <w:object w:dxaOrig="3905" w:dyaOrig="825">
                <v:shape id="_x0000_i1048" type="#_x0000_t75" style="width:195.45pt;height:41.15pt" o:ole="">
                  <v:imagedata r:id="rId111" o:title=""/>
                </v:shape>
                <o:OLEObject Type="Embed" ProgID="FXE300.Equation" ShapeID="_x0000_i1048" DrawAspect="Content" ObjectID="_1460099631" r:id="rId112"/>
              </w:object>
            </w:r>
            <w:r w:rsidRPr="007C4799">
              <w:t xml:space="preserve"> </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23E0B" w:rsidP="00143CA7">
            <w:pPr>
              <w:pStyle w:val="QuestionStyle"/>
              <w:rPr>
                <w:rFonts w:asciiTheme="majorHAnsi" w:hAnsiTheme="majorHAnsi"/>
              </w:rPr>
            </w:pPr>
            <w:r w:rsidRPr="00323E0B">
              <w:object w:dxaOrig="3302" w:dyaOrig="3195">
                <v:shape id="_x0000_i1049" type="#_x0000_t75" style="width:149.15pt;height:138.85pt" o:ole="">
                  <v:imagedata r:id="rId113" o:title=""/>
                </v:shape>
                <o:OLEObject Type="Embed" ProgID="FXE300.Equation" ShapeID="_x0000_i1049" DrawAspect="Content" ObjectID="_1460099632" r:id="rId114"/>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23E0B" w:rsidRDefault="00323E0B" w:rsidP="00143CA7">
            <w:pPr>
              <w:pStyle w:val="QuestionStyle"/>
            </w:pPr>
            <w:r>
              <w:t xml:space="preserve"> </w:t>
            </w:r>
            <w:r w:rsidRPr="00323E0B">
              <w:object w:dxaOrig="3649" w:dyaOrig="2292">
                <v:shape id="_x0000_i1050" type="#_x0000_t75" style="width:182.05pt;height:115.2pt" o:ole="">
                  <v:imagedata r:id="rId115" o:title=""/>
                </v:shape>
                <o:OLEObject Type="Embed" ProgID="FXE300.Equation" ShapeID="_x0000_i1050" DrawAspect="Content" ObjectID="_1460099633" r:id="rId116"/>
              </w:object>
            </w:r>
            <w:r w:rsidRPr="00323E0B">
              <w:t xml:space="preserve"> </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97E77" w:rsidP="00143CA7">
            <w:pPr>
              <w:pStyle w:val="QuestionStyle"/>
            </w:pPr>
            <w:r w:rsidRPr="00323E0B">
              <w:object w:dxaOrig="3302" w:dyaOrig="2332">
                <v:shape id="_x0000_i1051" type="#_x0000_t75" style="width:149.15pt;height:100.8pt" o:ole="">
                  <v:imagedata r:id="rId117" o:title=""/>
                </v:shape>
                <o:OLEObject Type="Embed" ProgID="FXE300.Equation" ShapeID="_x0000_i1051" DrawAspect="Content" ObjectID="_1460099634" r:id="rId118"/>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97E77" w:rsidP="00143CA7">
            <w:pPr>
              <w:pStyle w:val="QuestionStyle"/>
            </w:pPr>
            <w:r w:rsidRPr="00323E0B">
              <w:object w:dxaOrig="3179" w:dyaOrig="2292">
                <v:shape id="_x0000_i1052" type="#_x0000_t75" style="width:159.45pt;height:115.2pt" o:ole="">
                  <v:imagedata r:id="rId119" o:title=""/>
                </v:shape>
                <o:OLEObject Type="Embed" ProgID="FXE300.Equation" ShapeID="_x0000_i1052" DrawAspect="Content" ObjectID="_1460099635" r:id="rId120"/>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36D4A" w:rsidP="00143CA7">
            <w:pPr>
              <w:pStyle w:val="QuestionStyle"/>
            </w:pPr>
            <w:r w:rsidRPr="00323E0B">
              <w:object w:dxaOrig="3302" w:dyaOrig="2332">
                <v:shape id="_x0000_i1053" type="#_x0000_t75" style="width:149.15pt;height:100.8pt" o:ole="">
                  <v:imagedata r:id="rId121" o:title=""/>
                </v:shape>
                <o:OLEObject Type="Embed" ProgID="FXE300.Equation" ShapeID="_x0000_i1053" DrawAspect="Content" ObjectID="_1460099636" r:id="rId122"/>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36D4A" w:rsidP="00143CA7">
            <w:pPr>
              <w:pStyle w:val="QuestionStyle"/>
            </w:pPr>
            <w:r w:rsidRPr="00323E0B">
              <w:object w:dxaOrig="3302" w:dyaOrig="2332">
                <v:shape id="_x0000_i1054" type="#_x0000_t75" style="width:149.15pt;height:100.8pt" o:ole="">
                  <v:imagedata r:id="rId123" o:title=""/>
                </v:shape>
                <o:OLEObject Type="Embed" ProgID="FXE300.Equation" ShapeID="_x0000_i1054" DrawAspect="Content" ObjectID="_1460099637" r:id="rId124"/>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447D4" w:rsidP="00143CA7">
            <w:pPr>
              <w:pStyle w:val="QuestionStyle"/>
            </w:pPr>
            <w:r w:rsidRPr="00323E0B">
              <w:object w:dxaOrig="3179" w:dyaOrig="3152">
                <v:shape id="_x0000_i1055" type="#_x0000_t75" style="width:159.45pt;height:157.35pt" o:ole="">
                  <v:imagedata r:id="rId125" o:title=""/>
                </v:shape>
                <o:OLEObject Type="Embed" ProgID="FXE300.Equation" ShapeID="_x0000_i1055" DrawAspect="Content" ObjectID="_1460099638" r:id="rId126"/>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776C0" w:rsidRDefault="006776C0" w:rsidP="00143CA7">
            <w:pPr>
              <w:pStyle w:val="QuestionStyle"/>
              <w:rPr>
                <w:position w:val="-124"/>
              </w:rPr>
            </w:pPr>
            <w:r w:rsidRPr="006776C0">
              <w:rPr>
                <w:color w:val="FF0000"/>
                <w:position w:val="-124"/>
              </w:rPr>
              <w:object w:dxaOrig="3040" w:dyaOrig="1626">
                <v:shape id="_x0000_i1056" type="#_x0000_t75" style="width:152.25pt;height:81.25pt" o:ole="">
                  <v:imagedata r:id="rId127" o:title=""/>
                </v:shape>
                <o:OLEObject Type="Embed" ProgID="FXE300.Equation" ShapeID="_x0000_i1056" DrawAspect="Content" ObjectID="_1460099639" r:id="rId128"/>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776C0" w:rsidRDefault="006776C0" w:rsidP="00143CA7">
            <w:pPr>
              <w:pStyle w:val="QuestionStyle"/>
              <w:rPr>
                <w:position w:val="-166"/>
              </w:rPr>
            </w:pPr>
            <w:r w:rsidRPr="006776C0">
              <w:rPr>
                <w:color w:val="FF0000"/>
                <w:position w:val="-166"/>
              </w:rPr>
              <w:object w:dxaOrig="3834" w:dyaOrig="1860">
                <v:shape id="_x0000_i1057" type="#_x0000_t75" style="width:191.3pt;height:92.55pt" o:ole="">
                  <v:imagedata r:id="rId129" o:title=""/>
                </v:shape>
                <o:OLEObject Type="Embed" ProgID="FXE300.Equation" ShapeID="_x0000_i1057" DrawAspect="Content" ObjectID="_1460099640" r:id="rId130"/>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2E5DD2" w:rsidRDefault="002E5DD2" w:rsidP="00143CA7">
            <w:pPr>
              <w:pStyle w:val="QuestionStyle"/>
            </w:pPr>
            <w:r>
              <w:t xml:space="preserve"> </w:t>
            </w:r>
            <w:r w:rsidRPr="002E5DD2">
              <w:object w:dxaOrig="3767" w:dyaOrig="2392">
                <v:shape id="_x0000_i1058" type="#_x0000_t75" style="width:188.25pt;height:119.3pt" o:ole="">
                  <v:imagedata r:id="rId131" o:title=""/>
                </v:shape>
                <o:OLEObject Type="Embed" ProgID="FXE300.Equation" ShapeID="_x0000_i1058" DrawAspect="Content" ObjectID="_1460099641" r:id="rId132"/>
              </w:object>
            </w:r>
            <w:r w:rsidRPr="002E5DD2">
              <w:t xml:space="preserve"> </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2E5DD2" w:rsidP="00143CA7">
            <w:pPr>
              <w:pStyle w:val="QuestionStyle"/>
            </w:pPr>
            <w:r w:rsidRPr="005F342C">
              <w:object w:dxaOrig="2217" w:dyaOrig="2091">
                <v:shape id="_x0000_i1059" type="#_x0000_t75" style="width:111.1pt;height:104.9pt" o:ole="">
                  <v:imagedata r:id="rId133" o:title=""/>
                </v:shape>
                <o:OLEObject Type="Embed" ProgID="FXE300.Equation" ShapeID="_x0000_i1059" DrawAspect="Content" ObjectID="_1460099642" r:id="rId134"/>
              </w:objec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91A3C" w:rsidRDefault="00491A3C" w:rsidP="00143CA7">
            <w:pPr>
              <w:pStyle w:val="QuestionStyle"/>
            </w:pPr>
            <w:r>
              <w:t xml:space="preserve"> </w:t>
            </w:r>
            <w:r w:rsidRPr="00491A3C">
              <w:object w:dxaOrig="4228" w:dyaOrig="2690">
                <v:shape id="_x0000_i1060" type="#_x0000_t75" style="width:211.9pt;height:133.7pt" o:ole="">
                  <v:imagedata r:id="rId135" o:title=""/>
                </v:shape>
                <o:OLEObject Type="Embed" ProgID="FXE300.Equation" ShapeID="_x0000_i1060" DrawAspect="Content" ObjectID="_1460099643" r:id="rId136"/>
              </w:object>
            </w:r>
            <w:r w:rsidRPr="00491A3C">
              <w:t xml:space="preserve"> </w:t>
            </w:r>
          </w:p>
        </w:tc>
      </w:tr>
      <w:tr w:rsidR="00E60529" w:rsidTr="00E72F50">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91A3C" w:rsidRDefault="00491A3C" w:rsidP="00143CA7">
            <w:pPr>
              <w:pStyle w:val="QuestionStyle"/>
            </w:pPr>
            <w:r>
              <w:t xml:space="preserve"> </w:t>
            </w:r>
            <w:r w:rsidR="005B79AB" w:rsidRPr="00491A3C">
              <w:object w:dxaOrig="3233" w:dyaOrig="3149">
                <v:shape id="_x0000_i1061" type="#_x0000_t75" style="width:161.5pt;height:157.35pt" o:ole="">
                  <v:imagedata r:id="rId137" o:title=""/>
                </v:shape>
                <o:OLEObject Type="Embed" ProgID="FXE300.Equation" ShapeID="_x0000_i1061" DrawAspect="Content" ObjectID="_1460099644" r:id="rId138"/>
              </w:object>
            </w:r>
            <w:r w:rsidRPr="00491A3C">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9640" w:type="dxa"/>
        <w:tblInd w:w="-176" w:type="dxa"/>
        <w:tblLayout w:type="fixed"/>
        <w:tblCellMar>
          <w:top w:w="113" w:type="dxa"/>
          <w:bottom w:w="57" w:type="dxa"/>
        </w:tblCellMar>
        <w:tblLook w:val="04A0" w:firstRow="1" w:lastRow="0" w:firstColumn="1" w:lastColumn="0" w:noHBand="0" w:noVBand="1"/>
      </w:tblPr>
      <w:tblGrid>
        <w:gridCol w:w="710"/>
        <w:gridCol w:w="7371"/>
        <w:gridCol w:w="1559"/>
      </w:tblGrid>
      <w:tr w:rsidR="00C5783F" w:rsidTr="00E72F50">
        <w:trPr>
          <w:cantSplit/>
        </w:trPr>
        <w:tc>
          <w:tcPr>
            <w:tcW w:w="9640" w:type="dxa"/>
            <w:gridSpan w:val="3"/>
            <w:tcBorders>
              <w:top w:val="single" w:sz="4" w:space="0" w:color="auto"/>
              <w:left w:val="single" w:sz="4" w:space="0" w:color="auto"/>
              <w:bottom w:val="single" w:sz="4" w:space="0" w:color="auto"/>
              <w:right w:val="single" w:sz="4" w:space="0" w:color="auto"/>
            </w:tcBorders>
          </w:tcPr>
          <w:p w:rsidR="00C5783F" w:rsidRDefault="00C5783F" w:rsidP="00B47146">
            <w:pPr>
              <w:jc w:val="center"/>
              <w:rPr>
                <w:rFonts w:asciiTheme="majorHAnsi" w:hAnsiTheme="majorHAnsi"/>
              </w:rPr>
            </w:pPr>
            <w:r>
              <w:rPr>
                <w:rFonts w:asciiTheme="majorHAnsi" w:hAnsiTheme="majorHAnsi"/>
              </w:rPr>
              <w:t>Section 2    (1 mark each)</w:t>
            </w:r>
          </w:p>
        </w:tc>
      </w:tr>
      <w:tr w:rsidR="00C5783F" w:rsidTr="00E72F50">
        <w:trPr>
          <w:cantSplit/>
        </w:trPr>
        <w:tc>
          <w:tcPr>
            <w:tcW w:w="710"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559" w:type="dxa"/>
            <w:tcBorders>
              <w:top w:val="single" w:sz="4" w:space="0" w:color="auto"/>
              <w:left w:val="single" w:sz="4" w:space="0" w:color="auto"/>
              <w:bottom w:val="single" w:sz="4" w:space="0" w:color="auto"/>
              <w:right w:val="single" w:sz="4" w:space="0" w:color="auto"/>
            </w:tcBorders>
          </w:tcPr>
          <w:p w:rsidR="00C5783F" w:rsidRDefault="00C5783F" w:rsidP="00B47146">
            <w:pPr>
              <w:jc w:val="center"/>
              <w:rPr>
                <w:rFonts w:asciiTheme="majorHAnsi" w:hAnsiTheme="majorHAnsi"/>
              </w:rPr>
            </w:pPr>
            <w:r>
              <w:t>Answers</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DD5D6E" w:rsidRDefault="00DD5D6E" w:rsidP="00143CA7">
            <w:pPr>
              <w:pStyle w:val="QuestionStyle"/>
            </w:pPr>
            <w:r>
              <w:t xml:space="preserve"> </w:t>
            </w:r>
            <w:r w:rsidRPr="00DD5D6E">
              <w:object w:dxaOrig="2055" w:dyaOrig="632">
                <v:shape id="_x0000_i1062" type="#_x0000_t75" style="width:102.85pt;height:30.85pt" o:ole="">
                  <v:imagedata r:id="rId139" o:title=""/>
                </v:shape>
                <o:OLEObject Type="Embed" ProgID="FXE300.Equation" ShapeID="_x0000_i1062" DrawAspect="Content" ObjectID="_1460099645" r:id="rId140"/>
              </w:object>
            </w:r>
            <w:r w:rsidRPr="00DD5D6E">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DD5D6E" w:rsidP="00143CA7">
            <w:pPr>
              <w:pStyle w:val="QuestionStyle"/>
            </w:pPr>
            <w:r>
              <w:t>C</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DD5D6E" w:rsidP="00143CA7">
            <w:pPr>
              <w:pStyle w:val="QuestionStyle"/>
            </w:pPr>
            <w:r>
              <w:rPr>
                <w:position w:val="-6"/>
              </w:rPr>
              <w:object w:dxaOrig="1645" w:dyaOrig="539">
                <v:shape id="_x0000_i1063" type="#_x0000_t75" style="width:82.3pt;height:27.75pt" o:ole="">
                  <v:imagedata r:id="rId141" o:title=""/>
                </v:shape>
                <o:OLEObject Type="Embed" ProgID="FXE300.Equation" ShapeID="_x0000_i1063" DrawAspect="Content" ObjectID="_1460099646" r:id="rId142"/>
              </w:object>
            </w:r>
          </w:p>
        </w:tc>
        <w:tc>
          <w:tcPr>
            <w:tcW w:w="1559" w:type="dxa"/>
            <w:tcBorders>
              <w:top w:val="single" w:sz="4" w:space="0" w:color="auto"/>
              <w:left w:val="single" w:sz="4" w:space="0" w:color="auto"/>
              <w:bottom w:val="single" w:sz="4" w:space="0" w:color="auto"/>
              <w:right w:val="single" w:sz="4" w:space="0" w:color="auto"/>
            </w:tcBorders>
          </w:tcPr>
          <w:p w:rsidR="00E60529" w:rsidRDefault="00461C70" w:rsidP="00143CA7">
            <w:pPr>
              <w:pStyle w:val="QuestionStyle"/>
            </w:pPr>
            <w:r>
              <w:t>A</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DD5D6E" w:rsidP="00143CA7">
            <w:pPr>
              <w:pStyle w:val="QuestionStyle"/>
            </w:pPr>
            <w:r>
              <w:rPr>
                <w:position w:val="-6"/>
              </w:rPr>
              <w:object w:dxaOrig="3793" w:dyaOrig="325">
                <v:shape id="_x0000_i1064" type="#_x0000_t75" style="width:190.3pt;height:16.45pt" o:ole="">
                  <v:imagedata r:id="rId143" o:title=""/>
                </v:shape>
                <o:OLEObject Type="Embed" ProgID="FXE300.Equation" ShapeID="_x0000_i1064" DrawAspect="Content" ObjectID="_1460099647" r:id="rId144"/>
              </w:object>
            </w:r>
            <w:r w:rsidR="00040624">
              <w:t xml:space="preserve"> From Calculator.</w:t>
            </w:r>
          </w:p>
        </w:tc>
        <w:tc>
          <w:tcPr>
            <w:tcW w:w="1559" w:type="dxa"/>
            <w:tcBorders>
              <w:top w:val="single" w:sz="4" w:space="0" w:color="auto"/>
              <w:left w:val="single" w:sz="4" w:space="0" w:color="auto"/>
              <w:bottom w:val="single" w:sz="4" w:space="0" w:color="auto"/>
              <w:right w:val="single" w:sz="4" w:space="0" w:color="auto"/>
            </w:tcBorders>
          </w:tcPr>
          <w:p w:rsidR="00E60529" w:rsidRDefault="00040624" w:rsidP="00143CA7">
            <w:pPr>
              <w:pStyle w:val="QuestionStyle"/>
            </w:pPr>
            <w:r>
              <w:t>D</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040624" w:rsidP="00143CA7">
            <w:pPr>
              <w:pStyle w:val="QuestionStyle"/>
            </w:pPr>
            <w:r>
              <w:rPr>
                <w:position w:val="-22"/>
              </w:rPr>
              <w:object w:dxaOrig="3277" w:dyaOrig="2038">
                <v:shape id="_x0000_i1065" type="#_x0000_t75" style="width:163.55pt;height:101.85pt" o:ole="">
                  <v:imagedata r:id="rId145" o:title=""/>
                </v:shape>
                <o:OLEObject Type="Embed" ProgID="FXE300.Equation" ShapeID="_x0000_i1065" DrawAspect="Content" ObjectID="_1460099648" r:id="rId146"/>
              </w:object>
            </w:r>
          </w:p>
        </w:tc>
        <w:tc>
          <w:tcPr>
            <w:tcW w:w="1559" w:type="dxa"/>
            <w:tcBorders>
              <w:top w:val="single" w:sz="4" w:space="0" w:color="auto"/>
              <w:left w:val="single" w:sz="4" w:space="0" w:color="auto"/>
              <w:bottom w:val="single" w:sz="4" w:space="0" w:color="auto"/>
              <w:right w:val="single" w:sz="4" w:space="0" w:color="auto"/>
            </w:tcBorders>
          </w:tcPr>
          <w:p w:rsidR="00E60529" w:rsidRDefault="00040624" w:rsidP="00143CA7">
            <w:pPr>
              <w:pStyle w:val="QuestionStyle"/>
            </w:pPr>
            <w:r>
              <w:t>B</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461C70" w:rsidRDefault="00461C70" w:rsidP="00143CA7">
            <w:pPr>
              <w:pStyle w:val="QuestionStyle"/>
            </w:pPr>
            <w:r>
              <w:t xml:space="preserve"> </w:t>
            </w:r>
            <w:r w:rsidRPr="00461C70">
              <w:object w:dxaOrig="2565" w:dyaOrig="2292">
                <v:shape id="_x0000_i1066" type="#_x0000_t75" style="width:128.55pt;height:115.2pt" o:ole="">
                  <v:imagedata r:id="rId147" o:title=""/>
                </v:shape>
                <o:OLEObject Type="Embed" ProgID="FXE300.Equation" ShapeID="_x0000_i1066" DrawAspect="Content" ObjectID="_1460099649" r:id="rId148"/>
              </w:object>
            </w:r>
            <w:r w:rsidRPr="00461C70">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461C70" w:rsidP="00143CA7">
            <w:pPr>
              <w:pStyle w:val="QuestionStyle"/>
            </w:pPr>
            <w:r>
              <w:t>D</w:t>
            </w:r>
          </w:p>
        </w:tc>
      </w:tr>
      <w:tr w:rsidR="00E60529" w:rsidTr="00E72F50">
        <w:trPr>
          <w:cantSplit/>
          <w:trHeight w:val="359"/>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2E0CD4" w:rsidRDefault="002E0CD4" w:rsidP="00143CA7">
            <w:pPr>
              <w:pStyle w:val="QuestionStyle"/>
            </w:pPr>
            <w:r>
              <w:t xml:space="preserve"> </w:t>
            </w:r>
            <w:r w:rsidRPr="002E0CD4">
              <w:object w:dxaOrig="2331" w:dyaOrig="2272">
                <v:shape id="_x0000_i1067" type="#_x0000_t75" style="width:116.25pt;height:113.15pt" o:ole="">
                  <v:imagedata r:id="rId149" o:title=""/>
                </v:shape>
                <o:OLEObject Type="Embed" ProgID="FXE300.Equation" ShapeID="_x0000_i1067" DrawAspect="Content" ObjectID="_1460099650" r:id="rId150"/>
              </w:object>
            </w:r>
            <w:r w:rsidRPr="002E0CD4">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2E0CD4" w:rsidP="00143CA7">
            <w:pPr>
              <w:pStyle w:val="QuestionStyle"/>
            </w:pPr>
            <w:r>
              <w:t>C</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B47146" w:rsidRDefault="00B47146" w:rsidP="00143CA7">
            <w:pPr>
              <w:pStyle w:val="QuestionStyle"/>
            </w:pPr>
            <w:r>
              <w:t xml:space="preserve"> </w:t>
            </w:r>
            <w:r w:rsidRPr="00B47146">
              <w:object w:dxaOrig="3284" w:dyaOrig="2671">
                <v:shape id="_x0000_i1068" type="#_x0000_t75" style="width:164.55pt;height:133.7pt" o:ole="">
                  <v:imagedata r:id="rId151" o:title=""/>
                </v:shape>
                <o:OLEObject Type="Embed" ProgID="FXE300.Equation" ShapeID="_x0000_i1068" DrawAspect="Content" ObjectID="_1460099651" r:id="rId152"/>
              </w:object>
            </w:r>
            <w:r w:rsidRPr="00B47146">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B47146" w:rsidP="00143CA7">
            <w:pPr>
              <w:pStyle w:val="QuestionStyle"/>
            </w:pPr>
            <w:r>
              <w:t>A</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B47146" w:rsidP="00143CA7">
            <w:pPr>
              <w:pStyle w:val="QuestionStyle"/>
            </w:pPr>
            <w:r w:rsidRPr="002E0CD4">
              <w:object w:dxaOrig="2475" w:dyaOrig="2272">
                <v:shape id="_x0000_i1069" type="#_x0000_t75" style="width:123.45pt;height:113.15pt" o:ole="">
                  <v:imagedata r:id="rId153" o:title=""/>
                </v:shape>
                <o:OLEObject Type="Embed" ProgID="FXE300.Equation" ShapeID="_x0000_i1069" DrawAspect="Content" ObjectID="_1460099652" r:id="rId154"/>
              </w:object>
            </w:r>
          </w:p>
        </w:tc>
        <w:tc>
          <w:tcPr>
            <w:tcW w:w="1559" w:type="dxa"/>
            <w:tcBorders>
              <w:top w:val="single" w:sz="4" w:space="0" w:color="auto"/>
              <w:left w:val="single" w:sz="4" w:space="0" w:color="auto"/>
              <w:bottom w:val="single" w:sz="4" w:space="0" w:color="auto"/>
              <w:right w:val="single" w:sz="4" w:space="0" w:color="auto"/>
            </w:tcBorders>
          </w:tcPr>
          <w:p w:rsidR="00E60529" w:rsidRDefault="0029209F" w:rsidP="00143CA7">
            <w:pPr>
              <w:pStyle w:val="QuestionStyle"/>
            </w:pPr>
            <w:r>
              <w:t>B</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67459D" w:rsidRDefault="0067459D" w:rsidP="00143CA7">
            <w:pPr>
              <w:pStyle w:val="QuestionStyle"/>
            </w:pPr>
            <w:r>
              <w:t xml:space="preserve"> </w:t>
            </w:r>
            <w:r w:rsidRPr="0067459D">
              <w:object w:dxaOrig="2297" w:dyaOrig="2671">
                <v:shape id="_x0000_i1070" type="#_x0000_t75" style="width:115.2pt;height:133.7pt" o:ole="">
                  <v:imagedata r:id="rId155" o:title=""/>
                </v:shape>
                <o:OLEObject Type="Embed" ProgID="FXE300.Equation" ShapeID="_x0000_i1070" DrawAspect="Content" ObjectID="_1460099653" r:id="rId156"/>
              </w:object>
            </w:r>
            <w:r w:rsidRPr="0067459D">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29209F" w:rsidP="00143CA7">
            <w:pPr>
              <w:pStyle w:val="QuestionStyle"/>
            </w:pPr>
            <w:r>
              <w:t>D</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3819C8" w:rsidP="00143CA7">
            <w:pPr>
              <w:pStyle w:val="QuestionStyle"/>
            </w:pPr>
            <w:r w:rsidRPr="002E0CD4">
              <w:object w:dxaOrig="2405" w:dyaOrig="2272">
                <v:shape id="_x0000_i1071" type="#_x0000_t75" style="width:120.35pt;height:113.15pt" o:ole="">
                  <v:imagedata r:id="rId157" o:title=""/>
                </v:shape>
                <o:OLEObject Type="Embed" ProgID="FXE300.Equation" ShapeID="_x0000_i1071" DrawAspect="Content" ObjectID="_1460099654" r:id="rId158"/>
              </w:object>
            </w:r>
          </w:p>
        </w:tc>
        <w:tc>
          <w:tcPr>
            <w:tcW w:w="1559" w:type="dxa"/>
            <w:tcBorders>
              <w:top w:val="single" w:sz="4" w:space="0" w:color="auto"/>
              <w:left w:val="single" w:sz="4" w:space="0" w:color="auto"/>
              <w:bottom w:val="single" w:sz="4" w:space="0" w:color="auto"/>
              <w:right w:val="single" w:sz="4" w:space="0" w:color="auto"/>
            </w:tcBorders>
          </w:tcPr>
          <w:p w:rsidR="00E60529" w:rsidRDefault="003819C8" w:rsidP="00143CA7">
            <w:pPr>
              <w:pStyle w:val="QuestionStyle"/>
            </w:pPr>
            <w:r>
              <w:t>D</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3819C8" w:rsidRDefault="003819C8" w:rsidP="00143CA7">
            <w:pPr>
              <w:pStyle w:val="QuestionStyle"/>
            </w:pPr>
            <w:r>
              <w:t xml:space="preserve"> </w:t>
            </w:r>
            <w:r w:rsidRPr="003819C8">
              <w:object w:dxaOrig="2303" w:dyaOrig="969">
                <v:shape id="_x0000_i1072" type="#_x0000_t75" style="width:115.2pt;height:48.35pt" o:ole="">
                  <v:imagedata r:id="rId159" o:title=""/>
                </v:shape>
                <o:OLEObject Type="Embed" ProgID="FXE300.Equation" ShapeID="_x0000_i1072" DrawAspect="Content" ObjectID="_1460099655" r:id="rId160"/>
              </w:object>
            </w:r>
            <w:r w:rsidRPr="003819C8">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EA3383" w:rsidP="00143CA7">
            <w:pPr>
              <w:pStyle w:val="QuestionStyle"/>
            </w:pPr>
            <w:r>
              <w:t>A</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721DB8" w:rsidRDefault="00721DB8" w:rsidP="00143CA7">
            <w:pPr>
              <w:pStyle w:val="QuestionStyle"/>
            </w:pPr>
            <w:r>
              <w:t xml:space="preserve"> </w:t>
            </w:r>
            <w:r w:rsidRPr="00721DB8">
              <w:object w:dxaOrig="2221" w:dyaOrig="2011">
                <v:shape id="_x0000_i1073" type="#_x0000_t75" style="width:111.1pt;height:100.8pt" o:ole="">
                  <v:imagedata r:id="rId161" o:title=""/>
                </v:shape>
                <o:OLEObject Type="Embed" ProgID="FXE300.Equation" ShapeID="_x0000_i1073" DrawAspect="Content" ObjectID="_1460099656" r:id="rId162"/>
              </w:object>
            </w:r>
            <w:r w:rsidRPr="00721DB8">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5B79AB" w:rsidP="00143CA7">
            <w:pPr>
              <w:pStyle w:val="QuestionStyle"/>
            </w:pPr>
            <w:r>
              <w:t>C</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Pr="005F342C" w:rsidRDefault="005F342C" w:rsidP="00143CA7">
            <w:pPr>
              <w:pStyle w:val="QuestionStyle"/>
            </w:pPr>
            <w:r>
              <w:t xml:space="preserve"> </w:t>
            </w:r>
            <w:r w:rsidRPr="005F342C">
              <w:object w:dxaOrig="3036" w:dyaOrig="2690">
                <v:shape id="_x0000_i1074" type="#_x0000_t75" style="width:151.2pt;height:133.7pt" o:ole="">
                  <v:imagedata r:id="rId163" o:title=""/>
                </v:shape>
                <o:OLEObject Type="Embed" ProgID="FXE300.Equation" ShapeID="_x0000_i1074" DrawAspect="Content" ObjectID="_1460099657" r:id="rId164"/>
              </w:object>
            </w:r>
            <w:r w:rsidRPr="005F342C">
              <w:t xml:space="preserve"> </w:t>
            </w:r>
          </w:p>
        </w:tc>
        <w:tc>
          <w:tcPr>
            <w:tcW w:w="1559" w:type="dxa"/>
            <w:tcBorders>
              <w:top w:val="single" w:sz="4" w:space="0" w:color="auto"/>
              <w:left w:val="single" w:sz="4" w:space="0" w:color="auto"/>
              <w:bottom w:val="single" w:sz="4" w:space="0" w:color="auto"/>
              <w:right w:val="single" w:sz="4" w:space="0" w:color="auto"/>
            </w:tcBorders>
          </w:tcPr>
          <w:p w:rsidR="00E60529" w:rsidRDefault="00EA3383" w:rsidP="00143CA7">
            <w:pPr>
              <w:pStyle w:val="QuestionStyle"/>
            </w:pPr>
            <w:r>
              <w:t>B</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E36206" w:rsidP="00143CA7">
            <w:pPr>
              <w:pStyle w:val="QuestionStyle"/>
            </w:pPr>
            <w:r w:rsidRPr="0067459D">
              <w:object w:dxaOrig="2794" w:dyaOrig="2671">
                <v:shape id="_x0000_i1075" type="#_x0000_t75" style="width:138.85pt;height:133.7pt" o:ole="">
                  <v:imagedata r:id="rId165" o:title=""/>
                </v:shape>
                <o:OLEObject Type="Embed" ProgID="FXE300.Equation" ShapeID="_x0000_i1075" DrawAspect="Content" ObjectID="_1460099658" r:id="rId166"/>
              </w:object>
            </w:r>
          </w:p>
        </w:tc>
        <w:tc>
          <w:tcPr>
            <w:tcW w:w="1559" w:type="dxa"/>
            <w:tcBorders>
              <w:top w:val="single" w:sz="4" w:space="0" w:color="auto"/>
              <w:left w:val="single" w:sz="4" w:space="0" w:color="auto"/>
              <w:bottom w:val="single" w:sz="4" w:space="0" w:color="auto"/>
              <w:right w:val="single" w:sz="4" w:space="0" w:color="auto"/>
            </w:tcBorders>
          </w:tcPr>
          <w:p w:rsidR="00E60529" w:rsidRDefault="00E36206" w:rsidP="00143CA7">
            <w:pPr>
              <w:pStyle w:val="QuestionStyle"/>
            </w:pPr>
            <w:r>
              <w:t>B</w:t>
            </w:r>
          </w:p>
        </w:tc>
      </w:tr>
      <w:tr w:rsidR="00E60529" w:rsidTr="00E72F50">
        <w:trPr>
          <w:cantSplit/>
        </w:trPr>
        <w:tc>
          <w:tcPr>
            <w:tcW w:w="710" w:type="dxa"/>
            <w:tcBorders>
              <w:top w:val="single" w:sz="4" w:space="0" w:color="auto"/>
              <w:left w:val="single" w:sz="4" w:space="0" w:color="auto"/>
              <w:bottom w:val="single" w:sz="4" w:space="0" w:color="auto"/>
              <w:right w:val="single" w:sz="4" w:space="0" w:color="auto"/>
            </w:tcBorders>
          </w:tcPr>
          <w:p w:rsidR="00E60529" w:rsidRDefault="00E60529" w:rsidP="00B47146">
            <w:pPr>
              <w:pStyle w:val="ListParagraph"/>
              <w:numPr>
                <w:ilvl w:val="0"/>
                <w:numId w:val="5"/>
              </w:numPr>
              <w:ind w:left="113" w:firstLine="0"/>
              <w:jc w:val="center"/>
              <w:rPr>
                <w:rFonts w:asciiTheme="majorHAnsi" w:hAnsiTheme="majorHAnsi"/>
              </w:rPr>
            </w:pPr>
          </w:p>
        </w:tc>
        <w:tc>
          <w:tcPr>
            <w:tcW w:w="7371" w:type="dxa"/>
            <w:tcBorders>
              <w:top w:val="single" w:sz="4" w:space="0" w:color="auto"/>
              <w:left w:val="single" w:sz="4" w:space="0" w:color="auto"/>
              <w:bottom w:val="single" w:sz="4" w:space="0" w:color="auto"/>
              <w:right w:val="single" w:sz="4" w:space="0" w:color="auto"/>
            </w:tcBorders>
          </w:tcPr>
          <w:p w:rsidR="00E60529" w:rsidRDefault="003819C8" w:rsidP="00143CA7">
            <w:pPr>
              <w:pStyle w:val="QuestionStyle"/>
            </w:pPr>
            <w:r w:rsidRPr="002E0CD4">
              <w:object w:dxaOrig="1970" w:dyaOrig="2552">
                <v:shape id="_x0000_i1076" type="#_x0000_t75" style="width:97.7pt;height:127.55pt" o:ole="">
                  <v:imagedata r:id="rId167" o:title=""/>
                </v:shape>
                <o:OLEObject Type="Embed" ProgID="FXE300.Equation" ShapeID="_x0000_i1076" DrawAspect="Content" ObjectID="_1460099659" r:id="rId168"/>
              </w:object>
            </w:r>
          </w:p>
        </w:tc>
        <w:tc>
          <w:tcPr>
            <w:tcW w:w="1559" w:type="dxa"/>
            <w:tcBorders>
              <w:top w:val="single" w:sz="4" w:space="0" w:color="auto"/>
              <w:left w:val="single" w:sz="4" w:space="0" w:color="auto"/>
              <w:bottom w:val="single" w:sz="4" w:space="0" w:color="auto"/>
              <w:right w:val="single" w:sz="4" w:space="0" w:color="auto"/>
            </w:tcBorders>
          </w:tcPr>
          <w:p w:rsidR="00E60529" w:rsidRDefault="0029209F" w:rsidP="00143CA7">
            <w:pPr>
              <w:pStyle w:val="QuestionStyle"/>
            </w:pPr>
            <w:r>
              <w:t>C</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ECD306C3308F4787971769B0E55FF76E"/>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0E6A99" w:rsidP="00D221C9">
          <w:pPr>
            <w:pStyle w:val="Heading1"/>
            <w:jc w:val="center"/>
          </w:pPr>
          <w:r>
            <w:t>Right Triangle Trigonometry</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788446"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6E6C2"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E5A74F"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F4BD2"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" fillcolor="red"/>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50678"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6EA2B"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" fillcolor="red"/>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20361"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58C9C"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B3AB2"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F7949"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971BFD"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3A932"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CA7BB"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FD9D9C"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B9638"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B89C7"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C7DBE"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7E062"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6683C"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4B4FF"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8AED2"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5996A"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7561A"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" fillcolor="red"/>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25643"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8AA21"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FBAB2"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08CCB"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F8ACB"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" fillcolor="red"/>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5FA271"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Z/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s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Cc&#10;heZ/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D3218"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28993"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96A67"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03DED6"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A4FF1"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4BA8E"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b8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F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26t2/B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CE48A"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0625B"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BCF499"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4A907"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00DF6F"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BB3C2"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76593"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6A3A8"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80BDD"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" fillcolor="red"/>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bg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50BD06"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" fillcolor="white [3212]"/>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5F37C"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FA284"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E3C86"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07023"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DE02C"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EDA04"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F95CE"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9DBEA"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CC1E0"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5E1F1"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4A13E"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C1624"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i4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l&#10;FvZ/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428C1"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EB400"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4F183"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23F" w:rsidRDefault="00AA423F" w:rsidP="006475AA">
      <w:r>
        <w:separator/>
      </w:r>
    </w:p>
  </w:endnote>
  <w:endnote w:type="continuationSeparator" w:id="0">
    <w:p w:rsidR="00AA423F" w:rsidRDefault="00AA423F"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6776C0" w:rsidRDefault="006776C0">
        <w:pPr>
          <w:pStyle w:val="Footer"/>
          <w:jc w:val="center"/>
        </w:pPr>
        <w:r>
          <w:fldChar w:fldCharType="begin"/>
        </w:r>
        <w:r>
          <w:instrText xml:space="preserve"> PAGE   \* MERGEFORMAT </w:instrText>
        </w:r>
        <w:r>
          <w:fldChar w:fldCharType="separate"/>
        </w:r>
        <w:r w:rsidR="00E72F50">
          <w:rPr>
            <w:noProof/>
          </w:rPr>
          <w:t>2</w:t>
        </w:r>
        <w:r>
          <w:rPr>
            <w:noProof/>
          </w:rPr>
          <w:fldChar w:fldCharType="end"/>
        </w:r>
      </w:p>
    </w:sdtContent>
  </w:sdt>
  <w:p w:rsidR="006776C0" w:rsidRDefault="006776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6776C0" w:rsidRDefault="006776C0">
        <w:pPr>
          <w:pStyle w:val="Footer"/>
          <w:jc w:val="center"/>
        </w:pPr>
        <w:r>
          <w:fldChar w:fldCharType="begin"/>
        </w:r>
        <w:r>
          <w:instrText xml:space="preserve"> PAGE   \* MERGEFORMAT </w:instrText>
        </w:r>
        <w:r>
          <w:fldChar w:fldCharType="separate"/>
        </w:r>
        <w:r w:rsidR="00AA423F">
          <w:rPr>
            <w:noProof/>
          </w:rPr>
          <w:t>1</w:t>
        </w:r>
        <w:r>
          <w:rPr>
            <w:noProof/>
          </w:rPr>
          <w:fldChar w:fldCharType="end"/>
        </w:r>
      </w:p>
    </w:sdtContent>
  </w:sdt>
  <w:p w:rsidR="006776C0" w:rsidRDefault="006776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23F" w:rsidRDefault="00AA423F" w:rsidP="006475AA">
      <w:r>
        <w:separator/>
      </w:r>
    </w:p>
  </w:footnote>
  <w:footnote w:type="continuationSeparator" w:id="0">
    <w:p w:rsidR="00AA423F" w:rsidRDefault="00AA423F"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6C0" w:rsidRPr="006475AA" w:rsidRDefault="00AA423F">
    <w:pPr>
      <w:pStyle w:val="Header"/>
      <w:rPr>
        <w:u w:val="single"/>
      </w:rPr>
    </w:pPr>
    <w:sdt>
      <w:sdtPr>
        <w:rPr>
          <w:u w:val="single"/>
        </w:rPr>
        <w:alias w:val="Title"/>
        <w:tag w:val=""/>
        <w:id w:val="2047329495"/>
        <w:placeholder>
          <w:docPart w:val="32D78B839B824BB7A4DE99F7F80192BB"/>
        </w:placeholder>
        <w:dataBinding w:prefixMappings="xmlns:ns0='http://purl.org/dc/elements/1.1/' xmlns:ns1='http://schemas.openxmlformats.org/package/2006/metadata/core-properties' " w:xpath="/ns1:coreProperties[1]/ns0:title[1]" w:storeItemID="{6C3C8BC8-F283-45AE-878A-BAB7291924A1}"/>
        <w:text/>
      </w:sdtPr>
      <w:sdtEndPr/>
      <w:sdtContent>
        <w:r w:rsidR="006776C0">
          <w:rPr>
            <w:u w:val="single"/>
          </w:rPr>
          <w:t>Right Triangle Trigonometry</w:t>
        </w:r>
      </w:sdtContent>
    </w:sdt>
    <w:r w:rsidR="006776C0">
      <w:rPr>
        <w:u w:val="single"/>
      </w:rPr>
      <w:tab/>
      <w:t>Test</w:t>
    </w:r>
    <w:r w:rsidR="006776C0">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6C0" w:rsidRDefault="006776C0"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6776C0" w:rsidRPr="00A82BA8" w:rsidRDefault="006776C0"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8F76059"/>
    <w:multiLevelType w:val="hybridMultilevel"/>
    <w:tmpl w:val="7FD44B4C"/>
    <w:lvl w:ilvl="0" w:tplc="E18E9F44">
      <w:start w:val="2"/>
      <w:numFmt w:val="upperLetter"/>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1FF739B"/>
    <w:multiLevelType w:val="hybridMultilevel"/>
    <w:tmpl w:val="BF4442DA"/>
    <w:lvl w:ilvl="0" w:tplc="686C5C06">
      <w:start w:val="1"/>
      <w:numFmt w:val="upperLetter"/>
      <w:lvlText w:val="%1."/>
      <w:lvlJc w:val="left"/>
      <w:pPr>
        <w:ind w:left="585" w:hanging="360"/>
      </w:pPr>
      <w:rPr>
        <w:rFonts w:hint="default"/>
      </w:rPr>
    </w:lvl>
    <w:lvl w:ilvl="1" w:tplc="0C090019" w:tentative="1">
      <w:start w:val="1"/>
      <w:numFmt w:val="lowerLetter"/>
      <w:lvlText w:val="%2."/>
      <w:lvlJc w:val="left"/>
      <w:pPr>
        <w:ind w:left="1305" w:hanging="360"/>
      </w:pPr>
    </w:lvl>
    <w:lvl w:ilvl="2" w:tplc="0C09001B" w:tentative="1">
      <w:start w:val="1"/>
      <w:numFmt w:val="lowerRoman"/>
      <w:lvlText w:val="%3."/>
      <w:lvlJc w:val="right"/>
      <w:pPr>
        <w:ind w:left="2025" w:hanging="180"/>
      </w:pPr>
    </w:lvl>
    <w:lvl w:ilvl="3" w:tplc="0C09000F" w:tentative="1">
      <w:start w:val="1"/>
      <w:numFmt w:val="decimal"/>
      <w:lvlText w:val="%4."/>
      <w:lvlJc w:val="left"/>
      <w:pPr>
        <w:ind w:left="2745" w:hanging="360"/>
      </w:pPr>
    </w:lvl>
    <w:lvl w:ilvl="4" w:tplc="0C090019" w:tentative="1">
      <w:start w:val="1"/>
      <w:numFmt w:val="lowerLetter"/>
      <w:lvlText w:val="%5."/>
      <w:lvlJc w:val="left"/>
      <w:pPr>
        <w:ind w:left="3465" w:hanging="360"/>
      </w:pPr>
    </w:lvl>
    <w:lvl w:ilvl="5" w:tplc="0C09001B" w:tentative="1">
      <w:start w:val="1"/>
      <w:numFmt w:val="lowerRoman"/>
      <w:lvlText w:val="%6."/>
      <w:lvlJc w:val="right"/>
      <w:pPr>
        <w:ind w:left="4185" w:hanging="180"/>
      </w:pPr>
    </w:lvl>
    <w:lvl w:ilvl="6" w:tplc="0C09000F" w:tentative="1">
      <w:start w:val="1"/>
      <w:numFmt w:val="decimal"/>
      <w:lvlText w:val="%7."/>
      <w:lvlJc w:val="left"/>
      <w:pPr>
        <w:ind w:left="4905" w:hanging="360"/>
      </w:pPr>
    </w:lvl>
    <w:lvl w:ilvl="7" w:tplc="0C090019" w:tentative="1">
      <w:start w:val="1"/>
      <w:numFmt w:val="lowerLetter"/>
      <w:lvlText w:val="%8."/>
      <w:lvlJc w:val="left"/>
      <w:pPr>
        <w:ind w:left="5625" w:hanging="360"/>
      </w:pPr>
    </w:lvl>
    <w:lvl w:ilvl="8" w:tplc="0C09001B" w:tentative="1">
      <w:start w:val="1"/>
      <w:numFmt w:val="lowerRoman"/>
      <w:lvlText w:val="%9."/>
      <w:lvlJc w:val="right"/>
      <w:pPr>
        <w:ind w:left="6345" w:hanging="180"/>
      </w:pPr>
    </w:lvl>
  </w:abstractNum>
  <w:abstractNum w:abstractNumId="5">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00A21B8"/>
    <w:multiLevelType w:val="hybridMultilevel"/>
    <w:tmpl w:val="600894D0"/>
    <w:lvl w:ilvl="0" w:tplc="A5ECB8B4">
      <w:start w:val="1"/>
      <w:numFmt w:val="upperLetter"/>
      <w:lvlText w:val="%1."/>
      <w:lvlJc w:val="left"/>
      <w:pPr>
        <w:ind w:left="585" w:hanging="360"/>
      </w:pPr>
    </w:lvl>
    <w:lvl w:ilvl="1" w:tplc="0C090019">
      <w:start w:val="1"/>
      <w:numFmt w:val="lowerLetter"/>
      <w:lvlText w:val="%2."/>
      <w:lvlJc w:val="left"/>
      <w:pPr>
        <w:ind w:left="1305" w:hanging="360"/>
      </w:pPr>
    </w:lvl>
    <w:lvl w:ilvl="2" w:tplc="0C09001B">
      <w:start w:val="1"/>
      <w:numFmt w:val="lowerRoman"/>
      <w:lvlText w:val="%3."/>
      <w:lvlJc w:val="right"/>
      <w:pPr>
        <w:ind w:left="2025" w:hanging="180"/>
      </w:pPr>
    </w:lvl>
    <w:lvl w:ilvl="3" w:tplc="0C09000F">
      <w:start w:val="1"/>
      <w:numFmt w:val="decimal"/>
      <w:lvlText w:val="%4."/>
      <w:lvlJc w:val="left"/>
      <w:pPr>
        <w:ind w:left="2745" w:hanging="360"/>
      </w:pPr>
    </w:lvl>
    <w:lvl w:ilvl="4" w:tplc="0C090019">
      <w:start w:val="1"/>
      <w:numFmt w:val="lowerLetter"/>
      <w:lvlText w:val="%5."/>
      <w:lvlJc w:val="left"/>
      <w:pPr>
        <w:ind w:left="3465" w:hanging="360"/>
      </w:pPr>
    </w:lvl>
    <w:lvl w:ilvl="5" w:tplc="0C09001B">
      <w:start w:val="1"/>
      <w:numFmt w:val="lowerRoman"/>
      <w:lvlText w:val="%6."/>
      <w:lvlJc w:val="right"/>
      <w:pPr>
        <w:ind w:left="4185" w:hanging="180"/>
      </w:pPr>
    </w:lvl>
    <w:lvl w:ilvl="6" w:tplc="0C09000F">
      <w:start w:val="1"/>
      <w:numFmt w:val="decimal"/>
      <w:lvlText w:val="%7."/>
      <w:lvlJc w:val="left"/>
      <w:pPr>
        <w:ind w:left="4905" w:hanging="360"/>
      </w:pPr>
    </w:lvl>
    <w:lvl w:ilvl="7" w:tplc="0C090019">
      <w:start w:val="1"/>
      <w:numFmt w:val="lowerLetter"/>
      <w:lvlText w:val="%8."/>
      <w:lvlJc w:val="left"/>
      <w:pPr>
        <w:ind w:left="5625" w:hanging="360"/>
      </w:pPr>
    </w:lvl>
    <w:lvl w:ilvl="8" w:tplc="0C09001B">
      <w:start w:val="1"/>
      <w:numFmt w:val="lowerRoman"/>
      <w:lvlText w:val="%9."/>
      <w:lvlJc w:val="right"/>
      <w:pPr>
        <w:ind w:left="6345" w:hanging="180"/>
      </w:pPr>
    </w:lvl>
  </w:abstractNum>
  <w:abstractNum w:abstractNumId="8">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6EB44BDE"/>
    <w:multiLevelType w:val="hybridMultilevel"/>
    <w:tmpl w:val="6C8824B6"/>
    <w:lvl w:ilvl="0" w:tplc="EB26C4B2">
      <w:start w:val="1"/>
      <w:numFmt w:val="upperLetter"/>
      <w:lvlText w:val="%1."/>
      <w:lvlJc w:val="left"/>
      <w:pPr>
        <w:ind w:left="900" w:hanging="660"/>
      </w:pPr>
      <w:rPr>
        <w:rFonts w:hint="default"/>
      </w:rPr>
    </w:lvl>
    <w:lvl w:ilvl="1" w:tplc="0C090019" w:tentative="1">
      <w:start w:val="1"/>
      <w:numFmt w:val="lowerLetter"/>
      <w:lvlText w:val="%2."/>
      <w:lvlJc w:val="left"/>
      <w:pPr>
        <w:ind w:left="1320" w:hanging="360"/>
      </w:pPr>
    </w:lvl>
    <w:lvl w:ilvl="2" w:tplc="0C09001B" w:tentative="1">
      <w:start w:val="1"/>
      <w:numFmt w:val="lowerRoman"/>
      <w:lvlText w:val="%3."/>
      <w:lvlJc w:val="right"/>
      <w:pPr>
        <w:ind w:left="2040" w:hanging="180"/>
      </w:pPr>
    </w:lvl>
    <w:lvl w:ilvl="3" w:tplc="0C09000F" w:tentative="1">
      <w:start w:val="1"/>
      <w:numFmt w:val="decimal"/>
      <w:lvlText w:val="%4."/>
      <w:lvlJc w:val="left"/>
      <w:pPr>
        <w:ind w:left="2760" w:hanging="360"/>
      </w:pPr>
    </w:lvl>
    <w:lvl w:ilvl="4" w:tplc="0C090019" w:tentative="1">
      <w:start w:val="1"/>
      <w:numFmt w:val="lowerLetter"/>
      <w:lvlText w:val="%5."/>
      <w:lvlJc w:val="left"/>
      <w:pPr>
        <w:ind w:left="3480" w:hanging="360"/>
      </w:pPr>
    </w:lvl>
    <w:lvl w:ilvl="5" w:tplc="0C09001B" w:tentative="1">
      <w:start w:val="1"/>
      <w:numFmt w:val="lowerRoman"/>
      <w:lvlText w:val="%6."/>
      <w:lvlJc w:val="right"/>
      <w:pPr>
        <w:ind w:left="4200" w:hanging="180"/>
      </w:pPr>
    </w:lvl>
    <w:lvl w:ilvl="6" w:tplc="0C09000F" w:tentative="1">
      <w:start w:val="1"/>
      <w:numFmt w:val="decimal"/>
      <w:lvlText w:val="%7."/>
      <w:lvlJc w:val="left"/>
      <w:pPr>
        <w:ind w:left="4920" w:hanging="360"/>
      </w:pPr>
    </w:lvl>
    <w:lvl w:ilvl="7" w:tplc="0C090019" w:tentative="1">
      <w:start w:val="1"/>
      <w:numFmt w:val="lowerLetter"/>
      <w:lvlText w:val="%8."/>
      <w:lvlJc w:val="left"/>
      <w:pPr>
        <w:ind w:left="5640" w:hanging="360"/>
      </w:pPr>
    </w:lvl>
    <w:lvl w:ilvl="8" w:tplc="0C09001B" w:tentative="1">
      <w:start w:val="1"/>
      <w:numFmt w:val="lowerRoman"/>
      <w:lvlText w:val="%9."/>
      <w:lvlJc w:val="right"/>
      <w:pPr>
        <w:ind w:left="6360" w:hanging="180"/>
      </w:pPr>
    </w:lvl>
  </w:abstractNum>
  <w:abstractNum w:abstractNumId="17">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19"/>
  </w:num>
  <w:num w:numId="11">
    <w:abstractNumId w:val="18"/>
  </w:num>
  <w:num w:numId="12">
    <w:abstractNumId w:val="8"/>
  </w:num>
  <w:num w:numId="13">
    <w:abstractNumId w:val="15"/>
  </w:num>
  <w:num w:numId="14">
    <w:abstractNumId w:val="6"/>
  </w:num>
  <w:num w:numId="15">
    <w:abstractNumId w:val="13"/>
  </w:num>
  <w:num w:numId="16">
    <w:abstractNumId w:val="17"/>
  </w:num>
  <w:num w:numId="17">
    <w:abstractNumId w:val="14"/>
  </w:num>
  <w:num w:numId="18">
    <w:abstractNumId w:val="1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
  </w:num>
  <w:num w:numId="22">
    <w:abstractNumId w:val="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A99"/>
    <w:rsid w:val="00006E66"/>
    <w:rsid w:val="00040624"/>
    <w:rsid w:val="0005581D"/>
    <w:rsid w:val="00067A27"/>
    <w:rsid w:val="00077B33"/>
    <w:rsid w:val="00090968"/>
    <w:rsid w:val="000966B2"/>
    <w:rsid w:val="000A3FD5"/>
    <w:rsid w:val="000B4657"/>
    <w:rsid w:val="000E6A99"/>
    <w:rsid w:val="00104ACA"/>
    <w:rsid w:val="00143CA7"/>
    <w:rsid w:val="00147557"/>
    <w:rsid w:val="00180879"/>
    <w:rsid w:val="0018287C"/>
    <w:rsid w:val="001B0750"/>
    <w:rsid w:val="001B4BAF"/>
    <w:rsid w:val="001D51F7"/>
    <w:rsid w:val="00204CB2"/>
    <w:rsid w:val="00216994"/>
    <w:rsid w:val="00256FF4"/>
    <w:rsid w:val="0029209F"/>
    <w:rsid w:val="002A67A9"/>
    <w:rsid w:val="002B1F86"/>
    <w:rsid w:val="002B4995"/>
    <w:rsid w:val="002E0862"/>
    <w:rsid w:val="002E0CD4"/>
    <w:rsid w:val="002E5DD2"/>
    <w:rsid w:val="00313E95"/>
    <w:rsid w:val="00323E0B"/>
    <w:rsid w:val="00325745"/>
    <w:rsid w:val="00342263"/>
    <w:rsid w:val="003819C8"/>
    <w:rsid w:val="003C36F5"/>
    <w:rsid w:val="004042DC"/>
    <w:rsid w:val="00430164"/>
    <w:rsid w:val="004447D4"/>
    <w:rsid w:val="00446EBE"/>
    <w:rsid w:val="00461C70"/>
    <w:rsid w:val="00491A3C"/>
    <w:rsid w:val="004E01B5"/>
    <w:rsid w:val="004F395C"/>
    <w:rsid w:val="00510833"/>
    <w:rsid w:val="00536FB5"/>
    <w:rsid w:val="0053759A"/>
    <w:rsid w:val="00583B33"/>
    <w:rsid w:val="005B0F09"/>
    <w:rsid w:val="005B79AB"/>
    <w:rsid w:val="005D0F42"/>
    <w:rsid w:val="005F342C"/>
    <w:rsid w:val="005F6CBB"/>
    <w:rsid w:val="00636D4A"/>
    <w:rsid w:val="006417B0"/>
    <w:rsid w:val="006475AA"/>
    <w:rsid w:val="0067459D"/>
    <w:rsid w:val="00674B12"/>
    <w:rsid w:val="006776C0"/>
    <w:rsid w:val="0068468D"/>
    <w:rsid w:val="00695C6C"/>
    <w:rsid w:val="006B3C9D"/>
    <w:rsid w:val="006F3559"/>
    <w:rsid w:val="00721DB8"/>
    <w:rsid w:val="0077682A"/>
    <w:rsid w:val="007778EA"/>
    <w:rsid w:val="00794441"/>
    <w:rsid w:val="007A00A1"/>
    <w:rsid w:val="007A12DD"/>
    <w:rsid w:val="007C4799"/>
    <w:rsid w:val="007D647D"/>
    <w:rsid w:val="007F0DF3"/>
    <w:rsid w:val="007F4F61"/>
    <w:rsid w:val="00887934"/>
    <w:rsid w:val="00897E77"/>
    <w:rsid w:val="008E3476"/>
    <w:rsid w:val="008F4C0E"/>
    <w:rsid w:val="00980DDE"/>
    <w:rsid w:val="009D0B94"/>
    <w:rsid w:val="00A433DF"/>
    <w:rsid w:val="00A45973"/>
    <w:rsid w:val="00A82BA8"/>
    <w:rsid w:val="00A8708F"/>
    <w:rsid w:val="00AA423F"/>
    <w:rsid w:val="00AF2DC6"/>
    <w:rsid w:val="00B34BDC"/>
    <w:rsid w:val="00B405DD"/>
    <w:rsid w:val="00B466FB"/>
    <w:rsid w:val="00B47146"/>
    <w:rsid w:val="00B47C2C"/>
    <w:rsid w:val="00B91860"/>
    <w:rsid w:val="00B92B31"/>
    <w:rsid w:val="00BA7DA8"/>
    <w:rsid w:val="00BE51BB"/>
    <w:rsid w:val="00BF3C4A"/>
    <w:rsid w:val="00BF414C"/>
    <w:rsid w:val="00C05E38"/>
    <w:rsid w:val="00C37672"/>
    <w:rsid w:val="00C5783F"/>
    <w:rsid w:val="00CB3C00"/>
    <w:rsid w:val="00D1063D"/>
    <w:rsid w:val="00D1612B"/>
    <w:rsid w:val="00D221C9"/>
    <w:rsid w:val="00D51BD2"/>
    <w:rsid w:val="00D822A0"/>
    <w:rsid w:val="00DA0092"/>
    <w:rsid w:val="00DA52F9"/>
    <w:rsid w:val="00DA664D"/>
    <w:rsid w:val="00DB3201"/>
    <w:rsid w:val="00DD53EB"/>
    <w:rsid w:val="00DD5D6E"/>
    <w:rsid w:val="00E01AE0"/>
    <w:rsid w:val="00E1218C"/>
    <w:rsid w:val="00E22AE6"/>
    <w:rsid w:val="00E2728D"/>
    <w:rsid w:val="00E36206"/>
    <w:rsid w:val="00E51B1E"/>
    <w:rsid w:val="00E60529"/>
    <w:rsid w:val="00E72F50"/>
    <w:rsid w:val="00EA3383"/>
    <w:rsid w:val="00EA33A1"/>
    <w:rsid w:val="00EA5C35"/>
    <w:rsid w:val="00F74C53"/>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24532-3F38-47F3-BBC2-198A830F8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143CA7"/>
    <w:pPr>
      <w:ind w:right="3198"/>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143CA7"/>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25391">
      <w:bodyDiv w:val="1"/>
      <w:marLeft w:val="0"/>
      <w:marRight w:val="0"/>
      <w:marTop w:val="0"/>
      <w:marBottom w:val="0"/>
      <w:divBdr>
        <w:top w:val="none" w:sz="0" w:space="0" w:color="auto"/>
        <w:left w:val="none" w:sz="0" w:space="0" w:color="auto"/>
        <w:bottom w:val="none" w:sz="0" w:space="0" w:color="auto"/>
        <w:right w:val="none" w:sz="0" w:space="0" w:color="auto"/>
      </w:divBdr>
    </w:div>
    <w:div w:id="103773430">
      <w:bodyDiv w:val="1"/>
      <w:marLeft w:val="0"/>
      <w:marRight w:val="0"/>
      <w:marTop w:val="0"/>
      <w:marBottom w:val="0"/>
      <w:divBdr>
        <w:top w:val="none" w:sz="0" w:space="0" w:color="auto"/>
        <w:left w:val="none" w:sz="0" w:space="0" w:color="auto"/>
        <w:bottom w:val="none" w:sz="0" w:space="0" w:color="auto"/>
        <w:right w:val="none" w:sz="0" w:space="0" w:color="auto"/>
      </w:divBdr>
    </w:div>
    <w:div w:id="168563027">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33668119">
      <w:bodyDiv w:val="1"/>
      <w:marLeft w:val="0"/>
      <w:marRight w:val="0"/>
      <w:marTop w:val="0"/>
      <w:marBottom w:val="0"/>
      <w:divBdr>
        <w:top w:val="none" w:sz="0" w:space="0" w:color="auto"/>
        <w:left w:val="none" w:sz="0" w:space="0" w:color="auto"/>
        <w:bottom w:val="none" w:sz="0" w:space="0" w:color="auto"/>
        <w:right w:val="none" w:sz="0" w:space="0" w:color="auto"/>
      </w:divBdr>
    </w:div>
    <w:div w:id="726801040">
      <w:bodyDiv w:val="1"/>
      <w:marLeft w:val="0"/>
      <w:marRight w:val="0"/>
      <w:marTop w:val="0"/>
      <w:marBottom w:val="0"/>
      <w:divBdr>
        <w:top w:val="none" w:sz="0" w:space="0" w:color="auto"/>
        <w:left w:val="none" w:sz="0" w:space="0" w:color="auto"/>
        <w:bottom w:val="none" w:sz="0" w:space="0" w:color="auto"/>
        <w:right w:val="none" w:sz="0" w:space="0" w:color="auto"/>
      </w:divBdr>
    </w:div>
    <w:div w:id="885221163">
      <w:bodyDiv w:val="1"/>
      <w:marLeft w:val="0"/>
      <w:marRight w:val="0"/>
      <w:marTop w:val="0"/>
      <w:marBottom w:val="0"/>
      <w:divBdr>
        <w:top w:val="none" w:sz="0" w:space="0" w:color="auto"/>
        <w:left w:val="none" w:sz="0" w:space="0" w:color="auto"/>
        <w:bottom w:val="none" w:sz="0" w:space="0" w:color="auto"/>
        <w:right w:val="none" w:sz="0" w:space="0" w:color="auto"/>
      </w:divBdr>
    </w:div>
    <w:div w:id="966471315">
      <w:bodyDiv w:val="1"/>
      <w:marLeft w:val="0"/>
      <w:marRight w:val="0"/>
      <w:marTop w:val="0"/>
      <w:marBottom w:val="0"/>
      <w:divBdr>
        <w:top w:val="none" w:sz="0" w:space="0" w:color="auto"/>
        <w:left w:val="none" w:sz="0" w:space="0" w:color="auto"/>
        <w:bottom w:val="none" w:sz="0" w:space="0" w:color="auto"/>
        <w:right w:val="none" w:sz="0" w:space="0" w:color="auto"/>
      </w:divBdr>
    </w:div>
    <w:div w:id="1109665695">
      <w:bodyDiv w:val="1"/>
      <w:marLeft w:val="0"/>
      <w:marRight w:val="0"/>
      <w:marTop w:val="0"/>
      <w:marBottom w:val="0"/>
      <w:divBdr>
        <w:top w:val="none" w:sz="0" w:space="0" w:color="auto"/>
        <w:left w:val="none" w:sz="0" w:space="0" w:color="auto"/>
        <w:bottom w:val="none" w:sz="0" w:space="0" w:color="auto"/>
        <w:right w:val="none" w:sz="0" w:space="0" w:color="auto"/>
      </w:divBdr>
    </w:div>
    <w:div w:id="1513884457">
      <w:bodyDiv w:val="1"/>
      <w:marLeft w:val="0"/>
      <w:marRight w:val="0"/>
      <w:marTop w:val="0"/>
      <w:marBottom w:val="0"/>
      <w:divBdr>
        <w:top w:val="none" w:sz="0" w:space="0" w:color="auto"/>
        <w:left w:val="none" w:sz="0" w:space="0" w:color="auto"/>
        <w:bottom w:val="none" w:sz="0" w:space="0" w:color="auto"/>
        <w:right w:val="none" w:sz="0" w:space="0" w:color="auto"/>
      </w:divBdr>
    </w:div>
    <w:div w:id="1524128987">
      <w:bodyDiv w:val="1"/>
      <w:marLeft w:val="0"/>
      <w:marRight w:val="0"/>
      <w:marTop w:val="0"/>
      <w:marBottom w:val="0"/>
      <w:divBdr>
        <w:top w:val="none" w:sz="0" w:space="0" w:color="auto"/>
        <w:left w:val="none" w:sz="0" w:space="0" w:color="auto"/>
        <w:bottom w:val="none" w:sz="0" w:space="0" w:color="auto"/>
        <w:right w:val="none" w:sz="0" w:space="0" w:color="auto"/>
      </w:divBdr>
    </w:div>
    <w:div w:id="1671450530">
      <w:bodyDiv w:val="1"/>
      <w:marLeft w:val="0"/>
      <w:marRight w:val="0"/>
      <w:marTop w:val="0"/>
      <w:marBottom w:val="0"/>
      <w:divBdr>
        <w:top w:val="none" w:sz="0" w:space="0" w:color="auto"/>
        <w:left w:val="none" w:sz="0" w:space="0" w:color="auto"/>
        <w:bottom w:val="none" w:sz="0" w:space="0" w:color="auto"/>
        <w:right w:val="none" w:sz="0" w:space="0" w:color="auto"/>
      </w:divBdr>
    </w:div>
    <w:div w:id="1784761656">
      <w:bodyDiv w:val="1"/>
      <w:marLeft w:val="0"/>
      <w:marRight w:val="0"/>
      <w:marTop w:val="0"/>
      <w:marBottom w:val="0"/>
      <w:divBdr>
        <w:top w:val="none" w:sz="0" w:space="0" w:color="auto"/>
        <w:left w:val="none" w:sz="0" w:space="0" w:color="auto"/>
        <w:bottom w:val="none" w:sz="0" w:space="0" w:color="auto"/>
        <w:right w:val="none" w:sz="0" w:space="0" w:color="auto"/>
      </w:divBdr>
    </w:div>
    <w:div w:id="1797941708">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63125504">
      <w:bodyDiv w:val="1"/>
      <w:marLeft w:val="0"/>
      <w:marRight w:val="0"/>
      <w:marTop w:val="0"/>
      <w:marBottom w:val="0"/>
      <w:divBdr>
        <w:top w:val="none" w:sz="0" w:space="0" w:color="auto"/>
        <w:left w:val="none" w:sz="0" w:space="0" w:color="auto"/>
        <w:bottom w:val="none" w:sz="0" w:space="0" w:color="auto"/>
        <w:right w:val="none" w:sz="0" w:space="0" w:color="auto"/>
      </w:divBdr>
    </w:div>
    <w:div w:id="1934780718">
      <w:bodyDiv w:val="1"/>
      <w:marLeft w:val="0"/>
      <w:marRight w:val="0"/>
      <w:marTop w:val="0"/>
      <w:marBottom w:val="0"/>
      <w:divBdr>
        <w:top w:val="none" w:sz="0" w:space="0" w:color="auto"/>
        <w:left w:val="none" w:sz="0" w:space="0" w:color="auto"/>
        <w:bottom w:val="none" w:sz="0" w:space="0" w:color="auto"/>
        <w:right w:val="none" w:sz="0" w:space="0" w:color="auto"/>
      </w:divBdr>
    </w:div>
    <w:div w:id="19745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4.wmf"/><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png"/><Relationship Id="rId63" Type="http://schemas.openxmlformats.org/officeDocument/2006/relationships/image" Target="media/image27.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wmf"/><Relationship Id="rId138" Type="http://schemas.openxmlformats.org/officeDocument/2006/relationships/oleObject" Target="embeddings/oleObject64.bin"/><Relationship Id="rId154" Type="http://schemas.openxmlformats.org/officeDocument/2006/relationships/oleObject" Target="embeddings/oleObject72.bin"/><Relationship Id="rId159" Type="http://schemas.openxmlformats.org/officeDocument/2006/relationships/image" Target="media/image75.wmf"/><Relationship Id="rId170" Type="http://schemas.openxmlformats.org/officeDocument/2006/relationships/glossaryDocument" Target="glossary/document.xml"/><Relationship Id="rId16" Type="http://schemas.openxmlformats.org/officeDocument/2006/relationships/oleObject" Target="embeddings/oleObject5.bin"/><Relationship Id="rId107" Type="http://schemas.openxmlformats.org/officeDocument/2006/relationships/image" Target="media/image49.png"/><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oleObject" Target="embeddings/oleObject46.bin"/><Relationship Id="rId123" Type="http://schemas.openxmlformats.org/officeDocument/2006/relationships/image" Target="media/image57.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0.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3.png"/><Relationship Id="rId160" Type="http://schemas.openxmlformats.org/officeDocument/2006/relationships/oleObject" Target="embeddings/oleObject75.bin"/><Relationship Id="rId165" Type="http://schemas.openxmlformats.org/officeDocument/2006/relationships/image" Target="media/image78.wmf"/><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2.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image" Target="media/image38.png"/><Relationship Id="rId150" Type="http://schemas.openxmlformats.org/officeDocument/2006/relationships/oleObject" Target="embeddings/oleObject70.bin"/><Relationship Id="rId155" Type="http://schemas.openxmlformats.org/officeDocument/2006/relationships/image" Target="media/image73.wmf"/><Relationship Id="rId171" Type="http://schemas.openxmlformats.org/officeDocument/2006/relationships/theme" Target="theme/theme1.xml"/><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image" Target="media/image47.png"/><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0.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image" Target="media/image41.png"/><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8.wmf"/><Relationship Id="rId161" Type="http://schemas.openxmlformats.org/officeDocument/2006/relationships/image" Target="media/image76.wmf"/><Relationship Id="rId166" Type="http://schemas.openxmlformats.org/officeDocument/2006/relationships/oleObject" Target="embeddings/oleObject78.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header" Target="header1.xml"/><Relationship Id="rId57" Type="http://schemas.openxmlformats.org/officeDocument/2006/relationships/image" Target="media/image24.w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5.wmf"/><Relationship Id="rId127" Type="http://schemas.openxmlformats.org/officeDocument/2006/relationships/image" Target="media/image59.pn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footer" Target="footer2.xml"/><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wmf"/><Relationship Id="rId78" Type="http://schemas.openxmlformats.org/officeDocument/2006/relationships/oleObject" Target="embeddings/oleObject34.bin"/><Relationship Id="rId81" Type="http://schemas.openxmlformats.org/officeDocument/2006/relationships/image" Target="media/image36.png"/><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3.wmf"/><Relationship Id="rId143" Type="http://schemas.openxmlformats.org/officeDocument/2006/relationships/image" Target="media/image67.wmf"/><Relationship Id="rId148" Type="http://schemas.openxmlformats.org/officeDocument/2006/relationships/oleObject" Target="embeddings/oleObject69.bin"/><Relationship Id="rId151" Type="http://schemas.openxmlformats.org/officeDocument/2006/relationships/image" Target="media/image71.wmf"/><Relationship Id="rId156" Type="http://schemas.openxmlformats.org/officeDocument/2006/relationships/oleObject" Target="embeddings/oleObject73.bin"/><Relationship Id="rId164" Type="http://schemas.openxmlformats.org/officeDocument/2006/relationships/oleObject" Target="embeddings/oleObject77.bin"/><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wmf"/><Relationship Id="rId34" Type="http://schemas.openxmlformats.org/officeDocument/2006/relationships/oleObject" Target="embeddings/oleObject14.bin"/><Relationship Id="rId50" Type="http://schemas.openxmlformats.org/officeDocument/2006/relationships/footer" Target="footer1.xml"/><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oleObject" Target="embeddings/oleObject68.bin"/><Relationship Id="rId167" Type="http://schemas.openxmlformats.org/officeDocument/2006/relationships/image" Target="media/image79.wmf"/><Relationship Id="rId7" Type="http://schemas.openxmlformats.org/officeDocument/2006/relationships/image" Target="media/image1.png"/><Relationship Id="rId71" Type="http://schemas.openxmlformats.org/officeDocument/2006/relationships/image" Target="media/image31.wmf"/><Relationship Id="rId92" Type="http://schemas.openxmlformats.org/officeDocument/2006/relationships/oleObject" Target="embeddings/oleObject41.bin"/><Relationship Id="rId162" Type="http://schemas.openxmlformats.org/officeDocument/2006/relationships/oleObject" Target="embeddings/oleObject76.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oleObject" Target="embeddings/oleObject50.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63.bin"/><Relationship Id="rId157" Type="http://schemas.openxmlformats.org/officeDocument/2006/relationships/image" Target="media/image74.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oleObject" Target="embeddings/oleObject71.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5.bin"/><Relationship Id="rId105" Type="http://schemas.openxmlformats.org/officeDocument/2006/relationships/image" Target="media/image48.wmf"/><Relationship Id="rId126" Type="http://schemas.openxmlformats.org/officeDocument/2006/relationships/oleObject" Target="embeddings/oleObject58.bin"/><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header" Target="header2.xml"/><Relationship Id="rId72" Type="http://schemas.openxmlformats.org/officeDocument/2006/relationships/oleObject" Target="embeddings/oleObject31.bin"/><Relationship Id="rId93" Type="http://schemas.openxmlformats.org/officeDocument/2006/relationships/image" Target="media/image42.wmf"/><Relationship Id="rId98" Type="http://schemas.openxmlformats.org/officeDocument/2006/relationships/oleObject" Target="embeddings/oleObject44.bin"/><Relationship Id="rId121" Type="http://schemas.openxmlformats.org/officeDocument/2006/relationships/image" Target="media/image56.wmf"/><Relationship Id="rId142" Type="http://schemas.openxmlformats.org/officeDocument/2006/relationships/oleObject" Target="embeddings/oleObject66.bin"/><Relationship Id="rId163" Type="http://schemas.openxmlformats.org/officeDocument/2006/relationships/image" Target="media/image77.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oleObject" Target="embeddings/oleObject53.bin"/><Relationship Id="rId137" Type="http://schemas.openxmlformats.org/officeDocument/2006/relationships/image" Target="media/image64.wmf"/><Relationship Id="rId158" Type="http://schemas.openxmlformats.org/officeDocument/2006/relationships/oleObject" Target="embeddings/oleObject74.bin"/><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wmf"/><Relationship Id="rId132" Type="http://schemas.openxmlformats.org/officeDocument/2006/relationships/oleObject" Target="embeddings/oleObject61.bin"/><Relationship Id="rId153" Type="http://schemas.openxmlformats.org/officeDocument/2006/relationships/image" Target="media/image7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Shared%20Documents\Western%20Mathematics%20Exams\Draft%20Papers\Update%20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191363F740455CAABBE2CE6A03F71D"/>
        <w:category>
          <w:name w:val="General"/>
          <w:gallery w:val="placeholder"/>
        </w:category>
        <w:types>
          <w:type w:val="bbPlcHdr"/>
        </w:types>
        <w:behaviors>
          <w:behavior w:val="content"/>
        </w:behaviors>
        <w:guid w:val="{616144F4-5BAB-477A-85F9-7FCD4EC6D726}"/>
      </w:docPartPr>
      <w:docPartBody>
        <w:p w:rsidR="00755B7D" w:rsidRDefault="00745D1E">
          <w:pPr>
            <w:pStyle w:val="BB191363F740455CAABBE2CE6A03F71D"/>
          </w:pPr>
          <w:r w:rsidRPr="00C91EEC">
            <w:rPr>
              <w:rStyle w:val="PlaceholderText"/>
            </w:rPr>
            <w:t>[Title]</w:t>
          </w:r>
        </w:p>
      </w:docPartBody>
    </w:docPart>
    <w:docPart>
      <w:docPartPr>
        <w:name w:val="85122221785F4100BC773E46B2A08949"/>
        <w:category>
          <w:name w:val="General"/>
          <w:gallery w:val="placeholder"/>
        </w:category>
        <w:types>
          <w:type w:val="bbPlcHdr"/>
        </w:types>
        <w:behaviors>
          <w:behavior w:val="content"/>
        </w:behaviors>
        <w:guid w:val="{6041DBC1-098B-4C5D-BE91-5FBE1AEE96E6}"/>
      </w:docPartPr>
      <w:docPartBody>
        <w:p w:rsidR="00755B7D" w:rsidRDefault="00745D1E">
          <w:pPr>
            <w:pStyle w:val="85122221785F4100BC773E46B2A08949"/>
          </w:pPr>
          <w:r w:rsidRPr="00C91EEC">
            <w:rPr>
              <w:rStyle w:val="PlaceholderText"/>
            </w:rPr>
            <w:t>[Title]</w:t>
          </w:r>
        </w:p>
      </w:docPartBody>
    </w:docPart>
    <w:docPart>
      <w:docPartPr>
        <w:name w:val="B20FB15621D0456390DA38942360FECD"/>
        <w:category>
          <w:name w:val="General"/>
          <w:gallery w:val="placeholder"/>
        </w:category>
        <w:types>
          <w:type w:val="bbPlcHdr"/>
        </w:types>
        <w:behaviors>
          <w:behavior w:val="content"/>
        </w:behaviors>
        <w:guid w:val="{BF375E25-E149-496A-9B09-4D16F9B1A692}"/>
      </w:docPartPr>
      <w:docPartBody>
        <w:p w:rsidR="00755B7D" w:rsidRDefault="00745D1E">
          <w:pPr>
            <w:pStyle w:val="B20FB15621D0456390DA38942360FECD"/>
          </w:pPr>
          <w:r w:rsidRPr="001166EB">
            <w:rPr>
              <w:rStyle w:val="PlaceholderText"/>
            </w:rPr>
            <w:t>[Title]</w:t>
          </w:r>
        </w:p>
      </w:docPartBody>
    </w:docPart>
    <w:docPart>
      <w:docPartPr>
        <w:name w:val="32D78B839B824BB7A4DE99F7F80192BB"/>
        <w:category>
          <w:name w:val="General"/>
          <w:gallery w:val="placeholder"/>
        </w:category>
        <w:types>
          <w:type w:val="bbPlcHdr"/>
        </w:types>
        <w:behaviors>
          <w:behavior w:val="content"/>
        </w:behaviors>
        <w:guid w:val="{2214336D-0E9E-4A6F-8A0E-DFA90F627E11}"/>
      </w:docPartPr>
      <w:docPartBody>
        <w:p w:rsidR="00755B7D" w:rsidRDefault="00745D1E">
          <w:pPr>
            <w:pStyle w:val="32D78B839B824BB7A4DE99F7F80192BB"/>
          </w:pPr>
          <w:r w:rsidRPr="00C91EEC">
            <w:rPr>
              <w:rStyle w:val="PlaceholderText"/>
            </w:rPr>
            <w:t>[Title]</w:t>
          </w:r>
        </w:p>
      </w:docPartBody>
    </w:docPart>
    <w:docPart>
      <w:docPartPr>
        <w:name w:val="ECD306C3308F4787971769B0E55FF76E"/>
        <w:category>
          <w:name w:val="General"/>
          <w:gallery w:val="placeholder"/>
        </w:category>
        <w:types>
          <w:type w:val="bbPlcHdr"/>
        </w:types>
        <w:behaviors>
          <w:behavior w:val="content"/>
        </w:behaviors>
        <w:guid w:val="{0E0F6FA2-2C2F-470E-B362-FF95011564D4}"/>
      </w:docPartPr>
      <w:docPartBody>
        <w:p w:rsidR="00755B7D" w:rsidRDefault="00745D1E">
          <w:pPr>
            <w:pStyle w:val="ECD306C3308F4787971769B0E55FF76E"/>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D1E"/>
    <w:rsid w:val="006B52E9"/>
    <w:rsid w:val="00745D1E"/>
    <w:rsid w:val="00755B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191363F740455CAABBE2CE6A03F71D">
    <w:name w:val="BB191363F740455CAABBE2CE6A03F71D"/>
  </w:style>
  <w:style w:type="paragraph" w:customStyle="1" w:styleId="85122221785F4100BC773E46B2A08949">
    <w:name w:val="85122221785F4100BC773E46B2A08949"/>
  </w:style>
  <w:style w:type="paragraph" w:customStyle="1" w:styleId="54FCAC3D6DE44D43893995D10A7E1E2C">
    <w:name w:val="54FCAC3D6DE44D43893995D10A7E1E2C"/>
  </w:style>
  <w:style w:type="paragraph" w:customStyle="1" w:styleId="B20FB15621D0456390DA38942360FECD">
    <w:name w:val="B20FB15621D0456390DA38942360FECD"/>
  </w:style>
  <w:style w:type="paragraph" w:customStyle="1" w:styleId="32D78B839B824BB7A4DE99F7F80192BB">
    <w:name w:val="32D78B839B824BB7A4DE99F7F80192BB"/>
  </w:style>
  <w:style w:type="paragraph" w:customStyle="1" w:styleId="ECD306C3308F4787971769B0E55FF76E">
    <w:name w:val="ECD306C3308F4787971769B0E55FF7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2</TotalTime>
  <Pages>16</Pages>
  <Words>1661</Words>
  <Characters>9468</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Right Triangle Trigonometry</vt:lpstr>
      <vt:lpstr>&lt;Right Triangle Trigonometry&gt;</vt:lpstr>
      <vt:lpstr>Multiple Choice Answer Sheet</vt:lpstr>
      <vt:lpstr>ANSWERS</vt:lpstr>
      <vt:lpstr>&lt;Right Triangle Trigonometry&gt;</vt:lpstr>
      <vt:lpstr>Multiple Choice Answer Sheet</vt:lpstr>
    </vt:vector>
  </TitlesOfParts>
  <Company>Toshiba</Company>
  <LinksUpToDate>false</LinksUpToDate>
  <CharactersWithSpaces>11107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Right Triangle Trigonometry</dc:title>
  <dc:creator>Garry</dc:creator>
  <cp:lastModifiedBy>Garry</cp:lastModifiedBy>
  <cp:revision>3</cp:revision>
  <cp:lastPrinted>2014-03-24T10:59:00Z</cp:lastPrinted>
  <dcterms:created xsi:type="dcterms:W3CDTF">2014-04-24T05:45:00Z</dcterms:created>
  <dcterms:modified xsi:type="dcterms:W3CDTF">2014-04-27T00:21:00Z</dcterms:modified>
</cp:coreProperties>
</file>