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06B464383021440EA1E3FB718DED209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FC1796"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09160D"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B1EE8C24CFFE47AC846A775C881DBBEA"/>
                </w:placeholder>
                <w:dataBinding w:prefixMappings="xmlns:ns0='http://purl.org/dc/elements/1.1/' xmlns:ns1='http://schemas.openxmlformats.org/package/2006/metadata/core-properties' " w:xpath="/ns1:coreProperties[1]/ns0:title[1]" w:storeItemID="{6C3C8BC8-F283-45AE-878A-BAB7291924A1}"/>
                <w:text/>
              </w:sdtPr>
              <w:sdtEndPr/>
              <w:sdtContent>
                <w:r w:rsidR="006F23D7">
                  <w:rPr>
                    <w:rFonts w:asciiTheme="majorHAnsi" w:hAnsiTheme="majorHAnsi"/>
                    <w:i/>
                    <w:sz w:val="52"/>
                    <w:szCs w:val="52"/>
                  </w:rPr>
                  <w:t>Algebraic Products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F5567D" w:rsidRDefault="00F5567D" w:rsidP="00F5567D">
            <w:pPr>
              <w:rPr>
                <w:b/>
                <w:sz w:val="20"/>
                <w:szCs w:val="20"/>
              </w:rPr>
            </w:pPr>
            <w:r w:rsidRPr="005A5683">
              <w:rPr>
                <w:b/>
                <w:sz w:val="20"/>
                <w:szCs w:val="20"/>
              </w:rPr>
              <w:t>Skills and Knowledge Assessed:</w:t>
            </w:r>
          </w:p>
          <w:p w:rsidR="00CA7669" w:rsidRDefault="00F5567D" w:rsidP="00CA7669">
            <w:pPr>
              <w:pStyle w:val="ListParagraph"/>
              <w:numPr>
                <w:ilvl w:val="0"/>
                <w:numId w:val="10"/>
              </w:numPr>
              <w:ind w:left="175" w:hanging="141"/>
              <w:rPr>
                <w:sz w:val="16"/>
                <w:szCs w:val="16"/>
              </w:rPr>
            </w:pPr>
            <w:r w:rsidRPr="00B011C4">
              <w:rPr>
                <w:sz w:val="16"/>
                <w:szCs w:val="16"/>
              </w:rPr>
              <w:t>Apply</w:t>
            </w:r>
            <w:r>
              <w:rPr>
                <w:sz w:val="16"/>
                <w:szCs w:val="16"/>
              </w:rPr>
              <w:t xml:space="preserve"> </w:t>
            </w:r>
            <w:r w:rsidRPr="00B011C4">
              <w:rPr>
                <w:sz w:val="16"/>
                <w:szCs w:val="16"/>
              </w:rPr>
              <w:t>the</w:t>
            </w:r>
            <w:r>
              <w:rPr>
                <w:sz w:val="16"/>
                <w:szCs w:val="16"/>
              </w:rPr>
              <w:t xml:space="preserve"> </w:t>
            </w:r>
            <w:r w:rsidRPr="00B011C4">
              <w:rPr>
                <w:sz w:val="16"/>
                <w:szCs w:val="16"/>
              </w:rPr>
              <w:t>distributive</w:t>
            </w:r>
            <w:r>
              <w:rPr>
                <w:sz w:val="16"/>
                <w:szCs w:val="16"/>
              </w:rPr>
              <w:t xml:space="preserve"> </w:t>
            </w:r>
            <w:r w:rsidRPr="00B011C4">
              <w:rPr>
                <w:sz w:val="16"/>
                <w:szCs w:val="16"/>
              </w:rPr>
              <w:t>law</w:t>
            </w:r>
            <w:r>
              <w:rPr>
                <w:sz w:val="16"/>
                <w:szCs w:val="16"/>
              </w:rPr>
              <w:t xml:space="preserve"> </w:t>
            </w:r>
            <w:r w:rsidRPr="00B011C4">
              <w:rPr>
                <w:sz w:val="16"/>
                <w:szCs w:val="16"/>
              </w:rPr>
              <w:t>to</w:t>
            </w:r>
            <w:r>
              <w:rPr>
                <w:sz w:val="16"/>
                <w:szCs w:val="16"/>
              </w:rPr>
              <w:t xml:space="preserve"> </w:t>
            </w:r>
            <w:r w:rsidRPr="00B011C4">
              <w:rPr>
                <w:sz w:val="16"/>
                <w:szCs w:val="16"/>
              </w:rPr>
              <w:t>the</w:t>
            </w:r>
            <w:r>
              <w:rPr>
                <w:sz w:val="16"/>
                <w:szCs w:val="16"/>
              </w:rPr>
              <w:t xml:space="preserve"> </w:t>
            </w:r>
            <w:r w:rsidRPr="00B011C4">
              <w:rPr>
                <w:sz w:val="16"/>
                <w:szCs w:val="16"/>
              </w:rPr>
              <w:t>expansion</w:t>
            </w:r>
            <w:r>
              <w:rPr>
                <w:sz w:val="16"/>
                <w:szCs w:val="16"/>
              </w:rPr>
              <w:t xml:space="preserve"> </w:t>
            </w:r>
            <w:r w:rsidRPr="00B011C4">
              <w:rPr>
                <w:sz w:val="16"/>
                <w:szCs w:val="16"/>
              </w:rPr>
              <w:t>of</w:t>
            </w:r>
            <w:r>
              <w:rPr>
                <w:sz w:val="16"/>
                <w:szCs w:val="16"/>
              </w:rPr>
              <w:t xml:space="preserve"> </w:t>
            </w:r>
            <w:r w:rsidRPr="00B011C4">
              <w:rPr>
                <w:sz w:val="16"/>
                <w:szCs w:val="16"/>
              </w:rPr>
              <w:t>algebraic</w:t>
            </w:r>
            <w:r>
              <w:rPr>
                <w:sz w:val="16"/>
                <w:szCs w:val="16"/>
              </w:rPr>
              <w:t xml:space="preserve"> </w:t>
            </w:r>
            <w:r w:rsidRPr="00B011C4">
              <w:rPr>
                <w:sz w:val="16"/>
                <w:szCs w:val="16"/>
              </w:rPr>
              <w:t>expressions,</w:t>
            </w:r>
            <w:r>
              <w:rPr>
                <w:sz w:val="16"/>
                <w:szCs w:val="16"/>
              </w:rPr>
              <w:t xml:space="preserve"> </w:t>
            </w:r>
            <w:r w:rsidRPr="00B011C4">
              <w:rPr>
                <w:sz w:val="16"/>
                <w:szCs w:val="16"/>
              </w:rPr>
              <w:t>including</w:t>
            </w:r>
            <w:r>
              <w:rPr>
                <w:sz w:val="16"/>
                <w:szCs w:val="16"/>
              </w:rPr>
              <w:t xml:space="preserve"> </w:t>
            </w:r>
            <w:r w:rsidRPr="00B011C4">
              <w:rPr>
                <w:sz w:val="16"/>
                <w:szCs w:val="16"/>
              </w:rPr>
              <w:t>binomials,</w:t>
            </w:r>
            <w:r>
              <w:rPr>
                <w:sz w:val="16"/>
                <w:szCs w:val="16"/>
              </w:rPr>
              <w:t xml:space="preserve"> </w:t>
            </w:r>
            <w:r w:rsidRPr="00B011C4">
              <w:rPr>
                <w:sz w:val="16"/>
                <w:szCs w:val="16"/>
              </w:rPr>
              <w:t>and</w:t>
            </w:r>
            <w:r>
              <w:rPr>
                <w:sz w:val="16"/>
                <w:szCs w:val="16"/>
              </w:rPr>
              <w:t xml:space="preserve"> </w:t>
            </w:r>
            <w:r w:rsidRPr="00B011C4">
              <w:rPr>
                <w:sz w:val="16"/>
                <w:szCs w:val="16"/>
              </w:rPr>
              <w:t>collect</w:t>
            </w:r>
            <w:r>
              <w:rPr>
                <w:sz w:val="16"/>
                <w:szCs w:val="16"/>
              </w:rPr>
              <w:t xml:space="preserve"> </w:t>
            </w:r>
            <w:r w:rsidRPr="00B011C4">
              <w:rPr>
                <w:sz w:val="16"/>
                <w:szCs w:val="16"/>
              </w:rPr>
              <w:t>like</w:t>
            </w:r>
            <w:r>
              <w:rPr>
                <w:sz w:val="16"/>
                <w:szCs w:val="16"/>
              </w:rPr>
              <w:t xml:space="preserve">          </w:t>
            </w:r>
            <w:r w:rsidRPr="00B011C4">
              <w:rPr>
                <w:sz w:val="16"/>
                <w:szCs w:val="16"/>
              </w:rPr>
              <w:t>terms</w:t>
            </w:r>
            <w:r>
              <w:rPr>
                <w:sz w:val="16"/>
                <w:szCs w:val="16"/>
              </w:rPr>
              <w:t xml:space="preserve"> w</w:t>
            </w:r>
            <w:r w:rsidRPr="00B011C4">
              <w:rPr>
                <w:sz w:val="16"/>
                <w:szCs w:val="16"/>
              </w:rPr>
              <w:t>here</w:t>
            </w:r>
            <w:r>
              <w:rPr>
                <w:sz w:val="16"/>
                <w:szCs w:val="16"/>
              </w:rPr>
              <w:t xml:space="preserve"> </w:t>
            </w:r>
            <w:r w:rsidRPr="00B011C4">
              <w:rPr>
                <w:sz w:val="16"/>
                <w:szCs w:val="16"/>
              </w:rPr>
              <w:t>appropriate</w:t>
            </w:r>
            <w:r>
              <w:rPr>
                <w:sz w:val="16"/>
                <w:szCs w:val="16"/>
              </w:rPr>
              <w:t xml:space="preserve"> </w:t>
            </w:r>
            <w:r w:rsidRPr="00B011C4">
              <w:rPr>
                <w:sz w:val="16"/>
                <w:szCs w:val="16"/>
              </w:rPr>
              <w:t>(ACMNA213)</w:t>
            </w:r>
            <w:r>
              <w:rPr>
                <w:sz w:val="16"/>
                <w:szCs w:val="16"/>
              </w:rPr>
              <w:t xml:space="preserve"> </w:t>
            </w:r>
          </w:p>
          <w:p w:rsidR="00CA7669" w:rsidRPr="00CA7669" w:rsidRDefault="00CA7669" w:rsidP="00CA7669">
            <w:pPr>
              <w:pStyle w:val="ListParagraph"/>
              <w:numPr>
                <w:ilvl w:val="0"/>
                <w:numId w:val="10"/>
              </w:numPr>
              <w:ind w:left="175" w:hanging="141"/>
              <w:rPr>
                <w:sz w:val="16"/>
                <w:szCs w:val="16"/>
              </w:rPr>
            </w:pPr>
            <w:r w:rsidRPr="00CA7669">
              <w:rPr>
                <w:sz w:val="16"/>
                <w:szCs w:val="16"/>
              </w:rPr>
              <w:t>Apply the four  operations to simple  algebraic fractions with numerical denominators  (ACMNA232)</w:t>
            </w:r>
          </w:p>
          <w:p w:rsidR="00204CB2" w:rsidRPr="00204CB2" w:rsidRDefault="00F5567D" w:rsidP="00F5567D">
            <w:pPr>
              <w:pStyle w:val="ListParagraph"/>
              <w:numPr>
                <w:ilvl w:val="0"/>
                <w:numId w:val="10"/>
              </w:numPr>
              <w:ind w:left="175" w:hanging="141"/>
              <w:rPr>
                <w:sz w:val="16"/>
                <w:szCs w:val="16"/>
              </w:rPr>
            </w:pPr>
            <w:r w:rsidRPr="00906D4B">
              <w:rPr>
                <w:sz w:val="16"/>
                <w:szCs w:val="16"/>
              </w:rPr>
              <w:t xml:space="preserve">Expand binomial products </w:t>
            </w:r>
            <w:r w:rsidRPr="00FE63CA">
              <w:rPr>
                <w:color w:val="A6A6A6" w:themeColor="background1" w:themeShade="A6"/>
                <w:sz w:val="16"/>
                <w:szCs w:val="16"/>
              </w:rPr>
              <w:t>and factorise monic quadratic expressions</w:t>
            </w:r>
            <w:r w:rsidRPr="00906D4B">
              <w:rPr>
                <w:sz w:val="16"/>
                <w:szCs w:val="16"/>
              </w:rPr>
              <w:t xml:space="preserve"> using a variety of strategies (ACMNA233) </w:t>
            </w:r>
          </w:p>
        </w:tc>
        <w:tc>
          <w:tcPr>
            <w:tcW w:w="3170" w:type="dxa"/>
            <w:shd w:val="clear" w:color="auto" w:fill="B6DDE8" w:themeFill="accent5" w:themeFillTint="66"/>
          </w:tcPr>
          <w:p w:rsidR="00204CB2" w:rsidRDefault="00204CB2" w:rsidP="003F3409"/>
          <w:p w:rsidR="00204CB2" w:rsidRPr="00325745" w:rsidRDefault="00204CB2" w:rsidP="003F3409">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3F3409">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3F3409">
            <w:pPr>
              <w:jc w:val="center"/>
            </w:pPr>
            <w:r>
              <w:t>Write all working and answers in the spaces provided on this test paper.</w:t>
            </w:r>
          </w:p>
          <w:p w:rsidR="00A82BA8" w:rsidRDefault="00A82BA8" w:rsidP="003F3409"/>
        </w:tc>
      </w:tr>
      <w:tr w:rsidR="003E3AC5" w:rsidTr="00BF46DE">
        <w:trPr>
          <w:cantSplit/>
          <w:trHeight w:val="851"/>
        </w:trPr>
        <w:tc>
          <w:tcPr>
            <w:tcW w:w="658" w:type="dxa"/>
            <w:shd w:val="clear" w:color="auto" w:fill="00FF99"/>
          </w:tcPr>
          <w:p w:rsidR="003E3AC5" w:rsidRPr="001B3341" w:rsidRDefault="003E3AC5" w:rsidP="003E3AC5">
            <w:pPr>
              <w:pStyle w:val="ListParagraph"/>
              <w:numPr>
                <w:ilvl w:val="0"/>
                <w:numId w:val="1"/>
              </w:numPr>
              <w:ind w:left="57" w:firstLine="0"/>
            </w:pPr>
          </w:p>
        </w:tc>
        <w:tc>
          <w:tcPr>
            <w:tcW w:w="9974" w:type="dxa"/>
            <w:gridSpan w:val="3"/>
            <w:tcBorders>
              <w:bottom w:val="single" w:sz="4" w:space="0" w:color="auto"/>
            </w:tcBorders>
          </w:tcPr>
          <w:p w:rsidR="003E3AC5" w:rsidRDefault="003E3AC5" w:rsidP="003E3AC5">
            <w:r>
              <w:t xml:space="preserve">Simplify  </w:t>
            </w:r>
            <w:r w:rsidRPr="003E3AC5">
              <w:rPr>
                <w:color w:val="FF0000"/>
                <w:position w:val="-6"/>
              </w:rPr>
              <w:object w:dxaOrig="1253" w:dyaOrig="304" w14:anchorId="6B352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15pt" o:ole="">
                  <v:imagedata r:id="rId7" o:title=""/>
                </v:shape>
                <o:OLEObject Type="Embed" ProgID="FXEquation.Equation" ShapeID="_x0000_i1025" DrawAspect="Content" ObjectID="_1459850105" r:id="rId8"/>
              </w:object>
            </w:r>
            <w:r>
              <w:t xml:space="preserve"> </w:t>
            </w:r>
          </w:p>
          <w:p w:rsidR="003E3AC5" w:rsidRDefault="003E3AC5" w:rsidP="003E3AC5"/>
          <w:p w:rsidR="003E3AC5" w:rsidRDefault="003E3AC5" w:rsidP="003E3AC5">
            <w:r>
              <w:t>……………………………………………………………………………………………….</w:t>
            </w:r>
          </w:p>
        </w:tc>
      </w:tr>
      <w:tr w:rsidR="003E3AC5" w:rsidTr="00BF46DE">
        <w:trPr>
          <w:cantSplit/>
          <w:trHeight w:val="851"/>
        </w:trPr>
        <w:tc>
          <w:tcPr>
            <w:tcW w:w="658" w:type="dxa"/>
            <w:shd w:val="clear" w:color="auto" w:fill="00FF99"/>
          </w:tcPr>
          <w:p w:rsidR="003E3AC5" w:rsidRPr="001B3341" w:rsidRDefault="003E3AC5" w:rsidP="003E3AC5">
            <w:pPr>
              <w:pStyle w:val="ListParagraph"/>
              <w:numPr>
                <w:ilvl w:val="0"/>
                <w:numId w:val="1"/>
              </w:numPr>
              <w:ind w:left="57" w:firstLine="0"/>
            </w:pPr>
          </w:p>
        </w:tc>
        <w:tc>
          <w:tcPr>
            <w:tcW w:w="9974" w:type="dxa"/>
            <w:gridSpan w:val="3"/>
            <w:tcBorders>
              <w:top w:val="single" w:sz="4" w:space="0" w:color="auto"/>
              <w:bottom w:val="single" w:sz="4" w:space="0" w:color="auto"/>
            </w:tcBorders>
          </w:tcPr>
          <w:p w:rsidR="003E3AC5" w:rsidRDefault="003E3AC5" w:rsidP="003E3AC5">
            <w:r>
              <w:t xml:space="preserve">Simplify  </w:t>
            </w:r>
            <w:r w:rsidRPr="003E3AC5">
              <w:rPr>
                <w:color w:val="FF0000"/>
                <w:position w:val="-2"/>
              </w:rPr>
              <w:object w:dxaOrig="1506" w:dyaOrig="264" w14:anchorId="14B926D4">
                <v:shape id="_x0000_i1026" type="#_x0000_t75" style="width:75pt;height:13.2pt" o:ole="">
                  <v:imagedata r:id="rId9" o:title=""/>
                </v:shape>
                <o:OLEObject Type="Embed" ProgID="FXEquation.Equation" ShapeID="_x0000_i1026" DrawAspect="Content" ObjectID="_1459850106" r:id="rId10"/>
              </w:object>
            </w:r>
            <w:r>
              <w:t xml:space="preserve"> </w:t>
            </w:r>
          </w:p>
          <w:p w:rsidR="003E3AC5" w:rsidRDefault="003E3AC5" w:rsidP="003E3AC5"/>
          <w:p w:rsidR="003E3AC5" w:rsidRDefault="003E3AC5" w:rsidP="003E3AC5">
            <w:r>
              <w:t>……………………………………………………………………………………………….</w:t>
            </w:r>
          </w:p>
        </w:tc>
      </w:tr>
      <w:tr w:rsidR="003E3AC5" w:rsidTr="00BF46DE">
        <w:trPr>
          <w:cantSplit/>
          <w:trHeight w:val="851"/>
        </w:trPr>
        <w:tc>
          <w:tcPr>
            <w:tcW w:w="658" w:type="dxa"/>
            <w:shd w:val="clear" w:color="auto" w:fill="00FF99"/>
          </w:tcPr>
          <w:p w:rsidR="003E3AC5" w:rsidRPr="001B3341" w:rsidRDefault="003E3AC5" w:rsidP="003E3AC5">
            <w:pPr>
              <w:pStyle w:val="ListParagraph"/>
              <w:numPr>
                <w:ilvl w:val="0"/>
                <w:numId w:val="1"/>
              </w:numPr>
              <w:ind w:left="57" w:firstLine="0"/>
            </w:pPr>
          </w:p>
        </w:tc>
        <w:tc>
          <w:tcPr>
            <w:tcW w:w="9974" w:type="dxa"/>
            <w:gridSpan w:val="3"/>
            <w:tcBorders>
              <w:top w:val="single" w:sz="4" w:space="0" w:color="auto"/>
              <w:bottom w:val="single" w:sz="4" w:space="0" w:color="auto"/>
            </w:tcBorders>
          </w:tcPr>
          <w:p w:rsidR="003E3AC5" w:rsidRDefault="003E3AC5" w:rsidP="003E3AC5">
            <w:r>
              <w:t xml:space="preserve">Simplify  </w:t>
            </w:r>
            <w:r w:rsidRPr="003E3AC5">
              <w:rPr>
                <w:color w:val="FF0000"/>
                <w:position w:val="-2"/>
              </w:rPr>
              <w:object w:dxaOrig="1606" w:dyaOrig="264" w14:anchorId="686FBB07">
                <v:shape id="_x0000_i1027" type="#_x0000_t75" style="width:80.4pt;height:13.2pt" o:ole="">
                  <v:imagedata r:id="rId11" o:title=""/>
                </v:shape>
                <o:OLEObject Type="Embed" ProgID="FXEquation.Equation" ShapeID="_x0000_i1027" DrawAspect="Content" ObjectID="_1459850107" r:id="rId12"/>
              </w:object>
            </w:r>
            <w:r>
              <w:t xml:space="preserve"> </w:t>
            </w:r>
          </w:p>
          <w:p w:rsidR="003E3AC5" w:rsidRDefault="003E3AC5" w:rsidP="003E3AC5"/>
          <w:p w:rsidR="003E3AC5" w:rsidRDefault="003E3AC5" w:rsidP="003E3AC5">
            <w:r>
              <w:t>……………………………………………………………………………………………….</w:t>
            </w:r>
          </w:p>
        </w:tc>
      </w:tr>
      <w:tr w:rsidR="003E3AC5" w:rsidTr="00BF46DE">
        <w:trPr>
          <w:cantSplit/>
          <w:trHeight w:val="851"/>
        </w:trPr>
        <w:tc>
          <w:tcPr>
            <w:tcW w:w="658" w:type="dxa"/>
            <w:shd w:val="clear" w:color="auto" w:fill="00FF99"/>
          </w:tcPr>
          <w:p w:rsidR="003E3AC5" w:rsidRPr="001B3341" w:rsidRDefault="003E3AC5" w:rsidP="003E3AC5">
            <w:pPr>
              <w:pStyle w:val="ListParagraph"/>
              <w:numPr>
                <w:ilvl w:val="0"/>
                <w:numId w:val="1"/>
              </w:numPr>
              <w:ind w:left="57" w:firstLine="0"/>
            </w:pPr>
          </w:p>
        </w:tc>
        <w:tc>
          <w:tcPr>
            <w:tcW w:w="9974" w:type="dxa"/>
            <w:gridSpan w:val="3"/>
            <w:tcBorders>
              <w:top w:val="single" w:sz="4" w:space="0" w:color="auto"/>
              <w:bottom w:val="single" w:sz="4" w:space="0" w:color="auto"/>
            </w:tcBorders>
          </w:tcPr>
          <w:p w:rsidR="003E3AC5" w:rsidRDefault="003E3AC5" w:rsidP="003E3AC5">
            <w:r>
              <w:t xml:space="preserve">Simplify  </w:t>
            </w:r>
            <w:r w:rsidRPr="003E3AC5">
              <w:rPr>
                <w:color w:val="FF0000"/>
                <w:position w:val="-18"/>
              </w:rPr>
              <w:object w:dxaOrig="672" w:dyaOrig="580" w14:anchorId="10211A35">
                <v:shape id="_x0000_i1028" type="#_x0000_t75" style="width:33pt;height:28.8pt" o:ole="">
                  <v:imagedata r:id="rId13" o:title=""/>
                </v:shape>
                <o:OLEObject Type="Embed" ProgID="FXEquation.Equation" ShapeID="_x0000_i1028" DrawAspect="Content" ObjectID="_1459850108" r:id="rId14"/>
              </w:object>
            </w:r>
            <w:r>
              <w:t xml:space="preserve"> </w:t>
            </w:r>
          </w:p>
          <w:p w:rsidR="003E3AC5" w:rsidRDefault="003E3AC5" w:rsidP="003E3AC5"/>
          <w:p w:rsidR="003E3AC5" w:rsidRDefault="003E3AC5" w:rsidP="003E3AC5">
            <w:r>
              <w:t>……………………………………………………………………………………………….</w:t>
            </w:r>
          </w:p>
        </w:tc>
      </w:tr>
      <w:tr w:rsidR="003E3AC5" w:rsidTr="00BF46DE">
        <w:trPr>
          <w:cantSplit/>
          <w:trHeight w:val="851"/>
        </w:trPr>
        <w:tc>
          <w:tcPr>
            <w:tcW w:w="658" w:type="dxa"/>
            <w:shd w:val="clear" w:color="auto" w:fill="00FF99"/>
          </w:tcPr>
          <w:p w:rsidR="003E3AC5" w:rsidRPr="001B3341" w:rsidRDefault="003E3AC5" w:rsidP="003E3AC5">
            <w:pPr>
              <w:pStyle w:val="ListParagraph"/>
              <w:numPr>
                <w:ilvl w:val="0"/>
                <w:numId w:val="1"/>
              </w:numPr>
              <w:ind w:left="57" w:firstLine="0"/>
            </w:pPr>
          </w:p>
        </w:tc>
        <w:tc>
          <w:tcPr>
            <w:tcW w:w="9974" w:type="dxa"/>
            <w:gridSpan w:val="3"/>
            <w:tcBorders>
              <w:top w:val="single" w:sz="4" w:space="0" w:color="auto"/>
              <w:bottom w:val="single" w:sz="4" w:space="0" w:color="auto"/>
            </w:tcBorders>
          </w:tcPr>
          <w:p w:rsidR="003E3AC5" w:rsidRDefault="003E3AC5" w:rsidP="003E3AC5">
            <w:r>
              <w:t xml:space="preserve">Expand  </w:t>
            </w:r>
            <w:r w:rsidRPr="003E3AC5">
              <w:rPr>
                <w:color w:val="FF0000"/>
                <w:position w:val="-6"/>
              </w:rPr>
              <w:object w:dxaOrig="954" w:dyaOrig="296" w14:anchorId="4583FD2A">
                <v:shape id="_x0000_i1029" type="#_x0000_t75" style="width:48pt;height:15pt" o:ole="">
                  <v:imagedata r:id="rId15" o:title=""/>
                </v:shape>
                <o:OLEObject Type="Embed" ProgID="FXEquation.Equation" ShapeID="_x0000_i1029" DrawAspect="Content" ObjectID="_1459850109" r:id="rId16"/>
              </w:object>
            </w:r>
          </w:p>
          <w:p w:rsidR="003E3AC5" w:rsidRDefault="003E3AC5" w:rsidP="003E3AC5"/>
          <w:p w:rsidR="003E3AC5" w:rsidRDefault="003E3AC5" w:rsidP="003E3AC5">
            <w:r>
              <w:t>……………………………………………………………………………………………….</w:t>
            </w:r>
          </w:p>
        </w:tc>
      </w:tr>
      <w:tr w:rsidR="003E3AC5" w:rsidTr="00BF46DE">
        <w:trPr>
          <w:cantSplit/>
          <w:trHeight w:val="851"/>
        </w:trPr>
        <w:tc>
          <w:tcPr>
            <w:tcW w:w="658" w:type="dxa"/>
            <w:shd w:val="clear" w:color="auto" w:fill="00FF99"/>
          </w:tcPr>
          <w:p w:rsidR="003E3AC5" w:rsidRPr="001B3341" w:rsidRDefault="003E3AC5" w:rsidP="003E3AC5">
            <w:pPr>
              <w:pStyle w:val="ListParagraph"/>
              <w:numPr>
                <w:ilvl w:val="0"/>
                <w:numId w:val="1"/>
              </w:numPr>
              <w:ind w:left="57" w:firstLine="0"/>
            </w:pPr>
          </w:p>
        </w:tc>
        <w:tc>
          <w:tcPr>
            <w:tcW w:w="9974" w:type="dxa"/>
            <w:gridSpan w:val="3"/>
            <w:tcBorders>
              <w:top w:val="single" w:sz="4" w:space="0" w:color="auto"/>
              <w:bottom w:val="single" w:sz="4" w:space="0" w:color="auto"/>
            </w:tcBorders>
          </w:tcPr>
          <w:p w:rsidR="003E3AC5" w:rsidRDefault="003E3AC5" w:rsidP="003E3AC5">
            <w:r>
              <w:t xml:space="preserve">Expand  </w:t>
            </w:r>
            <w:r w:rsidRPr="003E3AC5">
              <w:rPr>
                <w:color w:val="FF0000"/>
                <w:position w:val="-6"/>
              </w:rPr>
              <w:object w:dxaOrig="1314" w:dyaOrig="296">
                <v:shape id="_x0000_i1030" type="#_x0000_t75" style="width:65.4pt;height:15pt" o:ole="">
                  <v:imagedata r:id="rId17" o:title=""/>
                </v:shape>
                <o:OLEObject Type="Embed" ProgID="FXEquation.Equation" ShapeID="_x0000_i1030" DrawAspect="Content" ObjectID="_1459850110" r:id="rId18"/>
              </w:object>
            </w:r>
          </w:p>
          <w:p w:rsidR="003E3AC5" w:rsidRDefault="003E3AC5" w:rsidP="003E3AC5"/>
          <w:p w:rsidR="003E3AC5" w:rsidRDefault="003E3AC5" w:rsidP="003E3AC5">
            <w:r>
              <w:t>……………………………………………………………………………………………….</w:t>
            </w:r>
          </w:p>
        </w:tc>
      </w:tr>
      <w:tr w:rsidR="00CA7669" w:rsidTr="00BF46DE">
        <w:trPr>
          <w:cantSplit/>
          <w:trHeight w:val="851"/>
        </w:trPr>
        <w:tc>
          <w:tcPr>
            <w:tcW w:w="658" w:type="dxa"/>
            <w:shd w:val="clear" w:color="auto" w:fill="FFFF99"/>
          </w:tcPr>
          <w:p w:rsidR="00CA7669" w:rsidRPr="001B3341" w:rsidRDefault="00CA7669" w:rsidP="00CA7669">
            <w:pPr>
              <w:pStyle w:val="ListParagraph"/>
              <w:numPr>
                <w:ilvl w:val="0"/>
                <w:numId w:val="1"/>
              </w:numPr>
              <w:ind w:left="57" w:firstLine="0"/>
            </w:pPr>
          </w:p>
        </w:tc>
        <w:tc>
          <w:tcPr>
            <w:tcW w:w="9974" w:type="dxa"/>
            <w:gridSpan w:val="3"/>
            <w:tcBorders>
              <w:top w:val="single" w:sz="4" w:space="0" w:color="auto"/>
              <w:bottom w:val="single" w:sz="4" w:space="0" w:color="auto"/>
            </w:tcBorders>
          </w:tcPr>
          <w:p w:rsidR="00CA7669" w:rsidRDefault="00CA7669" w:rsidP="00CA7669">
            <w:r>
              <w:t xml:space="preserve">Expand and simplify  </w:t>
            </w:r>
            <w:r w:rsidR="004F4467" w:rsidRPr="004F4467">
              <w:rPr>
                <w:color w:val="FF0000"/>
                <w:position w:val="-6"/>
              </w:rPr>
              <w:object w:dxaOrig="1818" w:dyaOrig="296" w14:anchorId="667C4248">
                <v:shape id="_x0000_i1031" type="#_x0000_t75" style="width:90.6pt;height:15pt" o:ole="">
                  <v:imagedata r:id="rId19" o:title=""/>
                </v:shape>
                <o:OLEObject Type="Embed" ProgID="FXEquation.Equation" ShapeID="_x0000_i1031" DrawAspect="Content" ObjectID="_1459850111" r:id="rId20"/>
              </w:object>
            </w:r>
            <w:r>
              <w:t xml:space="preserve"> </w:t>
            </w:r>
          </w:p>
          <w:p w:rsidR="00CA7669" w:rsidRDefault="00CA7669" w:rsidP="00CA7669"/>
          <w:p w:rsidR="00CA7669" w:rsidRDefault="00CA7669" w:rsidP="00CA7669">
            <w:r>
              <w:t>……………………………………………………………………………………………….</w:t>
            </w:r>
          </w:p>
          <w:p w:rsidR="00CA7669" w:rsidRDefault="00CA7669" w:rsidP="00CA7669"/>
          <w:p w:rsidR="00CA7669" w:rsidRDefault="00CA7669" w:rsidP="00CA7669">
            <w:r>
              <w:t>……………………………………………………………………………………………….</w:t>
            </w:r>
          </w:p>
        </w:tc>
      </w:tr>
      <w:tr w:rsidR="00CA7669" w:rsidTr="00BF46DE">
        <w:trPr>
          <w:cantSplit/>
          <w:trHeight w:val="851"/>
        </w:trPr>
        <w:tc>
          <w:tcPr>
            <w:tcW w:w="658" w:type="dxa"/>
            <w:shd w:val="clear" w:color="auto" w:fill="FFFF99"/>
          </w:tcPr>
          <w:p w:rsidR="00CA7669" w:rsidRPr="001B3341" w:rsidRDefault="00CA7669" w:rsidP="00CA7669">
            <w:pPr>
              <w:pStyle w:val="ListParagraph"/>
              <w:numPr>
                <w:ilvl w:val="0"/>
                <w:numId w:val="1"/>
              </w:numPr>
              <w:ind w:left="57" w:firstLine="0"/>
            </w:pPr>
          </w:p>
        </w:tc>
        <w:tc>
          <w:tcPr>
            <w:tcW w:w="9974" w:type="dxa"/>
            <w:gridSpan w:val="3"/>
            <w:tcBorders>
              <w:top w:val="single" w:sz="4" w:space="0" w:color="auto"/>
              <w:bottom w:val="single" w:sz="4" w:space="0" w:color="auto"/>
            </w:tcBorders>
          </w:tcPr>
          <w:p w:rsidR="00CA7669" w:rsidRDefault="00CA7669" w:rsidP="00CA7669">
            <w:r>
              <w:t xml:space="preserve">Expand and simplify  </w:t>
            </w:r>
            <w:r w:rsidR="004F4467" w:rsidRPr="004F4467">
              <w:rPr>
                <w:color w:val="FF0000"/>
                <w:position w:val="-6"/>
              </w:rPr>
              <w:object w:dxaOrig="2142" w:dyaOrig="296" w14:anchorId="58D59B5A">
                <v:shape id="_x0000_i1032" type="#_x0000_t75" style="width:107.4pt;height:15pt" o:ole="">
                  <v:imagedata r:id="rId21" o:title=""/>
                </v:shape>
                <o:OLEObject Type="Embed" ProgID="FXEquation.Equation" ShapeID="_x0000_i1032" DrawAspect="Content" ObjectID="_1459850112" r:id="rId22"/>
              </w:object>
            </w:r>
            <w:r>
              <w:t xml:space="preserve"> </w:t>
            </w:r>
          </w:p>
          <w:p w:rsidR="00CA7669" w:rsidRDefault="00CA7669" w:rsidP="00CA7669"/>
          <w:p w:rsidR="00CA7669" w:rsidRDefault="00CA7669" w:rsidP="00CA7669">
            <w:r>
              <w:t>……………………………………………………………………………………………….</w:t>
            </w:r>
          </w:p>
          <w:p w:rsidR="00CA7669" w:rsidRDefault="00CA7669" w:rsidP="00CA7669"/>
          <w:p w:rsidR="00CA7669" w:rsidRDefault="00CA7669" w:rsidP="00CA7669">
            <w:r>
              <w:t>……………………………………………………………………………………………….</w:t>
            </w:r>
          </w:p>
        </w:tc>
      </w:tr>
      <w:tr w:rsidR="00CA7669" w:rsidTr="00BF46DE">
        <w:trPr>
          <w:cantSplit/>
          <w:trHeight w:val="851"/>
        </w:trPr>
        <w:tc>
          <w:tcPr>
            <w:tcW w:w="658" w:type="dxa"/>
            <w:shd w:val="clear" w:color="auto" w:fill="FFFF99"/>
          </w:tcPr>
          <w:p w:rsidR="00CA7669" w:rsidRPr="001B3341" w:rsidRDefault="00CA7669" w:rsidP="00CA7669">
            <w:pPr>
              <w:pStyle w:val="ListParagraph"/>
              <w:numPr>
                <w:ilvl w:val="0"/>
                <w:numId w:val="1"/>
              </w:numPr>
              <w:ind w:left="57" w:firstLine="0"/>
            </w:pPr>
          </w:p>
        </w:tc>
        <w:tc>
          <w:tcPr>
            <w:tcW w:w="9974" w:type="dxa"/>
            <w:gridSpan w:val="3"/>
            <w:tcBorders>
              <w:top w:val="single" w:sz="4" w:space="0" w:color="auto"/>
              <w:bottom w:val="single" w:sz="4" w:space="0" w:color="auto"/>
            </w:tcBorders>
          </w:tcPr>
          <w:p w:rsidR="00CA7669" w:rsidRDefault="00CA7669" w:rsidP="00CA7669">
            <w:r>
              <w:t xml:space="preserve">Expand and simplify  </w:t>
            </w:r>
            <w:r w:rsidR="004F4467" w:rsidRPr="004F4467">
              <w:rPr>
                <w:color w:val="FF0000"/>
                <w:position w:val="-6"/>
              </w:rPr>
              <w:object w:dxaOrig="2333" w:dyaOrig="296" w14:anchorId="21E5470C">
                <v:shape id="_x0000_i1033" type="#_x0000_t75" style="width:117pt;height:15pt" o:ole="">
                  <v:imagedata r:id="rId23" o:title=""/>
                </v:shape>
                <o:OLEObject Type="Embed" ProgID="FXEquation.Equation" ShapeID="_x0000_i1033" DrawAspect="Content" ObjectID="_1459850113" r:id="rId24"/>
              </w:object>
            </w:r>
            <w:r>
              <w:t xml:space="preserve"> </w:t>
            </w:r>
          </w:p>
          <w:p w:rsidR="00CA7669" w:rsidRDefault="00CA7669" w:rsidP="00CA7669"/>
          <w:p w:rsidR="00CA7669" w:rsidRDefault="00CA7669" w:rsidP="00CA7669">
            <w:r>
              <w:t>……………………………………………………………………………………………….</w:t>
            </w:r>
          </w:p>
          <w:p w:rsidR="00CA7669" w:rsidRDefault="00CA7669" w:rsidP="00CA7669"/>
          <w:p w:rsidR="00CA7669" w:rsidRDefault="00CA7669" w:rsidP="00CA7669">
            <w:r>
              <w:t>……………………………………………………………………………………………….</w:t>
            </w:r>
          </w:p>
        </w:tc>
      </w:tr>
      <w:tr w:rsidR="003E3AC5" w:rsidTr="00BF46DE">
        <w:trPr>
          <w:cantSplit/>
          <w:trHeight w:val="851"/>
        </w:trPr>
        <w:tc>
          <w:tcPr>
            <w:tcW w:w="658" w:type="dxa"/>
            <w:shd w:val="clear" w:color="auto" w:fill="FFFF99"/>
          </w:tcPr>
          <w:p w:rsidR="003E3AC5" w:rsidRPr="001B3341" w:rsidRDefault="003E3AC5" w:rsidP="003E3AC5">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Simplify  </w:t>
            </w:r>
            <w:r w:rsidR="00595577" w:rsidRPr="00595577">
              <w:rPr>
                <w:color w:val="FF0000"/>
                <w:position w:val="-18"/>
              </w:rPr>
              <w:object w:dxaOrig="1092" w:dyaOrig="510">
                <v:shape id="_x0000_i1155" type="#_x0000_t75" style="width:54.6pt;height:25.8pt" o:ole="">
                  <v:imagedata r:id="rId25" o:title=""/>
                </v:shape>
                <o:OLEObject Type="Embed" ProgID="FXEquation.Equation" ShapeID="_x0000_i1155" DrawAspect="Content" ObjectID="_1459850114" r:id="rId26"/>
              </w:object>
            </w:r>
            <w:r>
              <w:t xml:space="preserve"> </w:t>
            </w:r>
          </w:p>
          <w:p w:rsidR="004F4467" w:rsidRDefault="004F4467" w:rsidP="004F4467"/>
          <w:p w:rsidR="004F4467" w:rsidRDefault="004F4467" w:rsidP="004F4467">
            <w:r>
              <w:t>……………………………………………………………………………………………….</w:t>
            </w:r>
          </w:p>
          <w:p w:rsidR="004F4467" w:rsidRDefault="004F4467" w:rsidP="004F4467"/>
          <w:p w:rsidR="003E3AC5" w:rsidRDefault="004F4467" w:rsidP="004F4467">
            <w:pPr>
              <w:pStyle w:val="QuestionStyle"/>
            </w:pPr>
            <w:r>
              <w:t>……………………………………………………………………………………………….</w:t>
            </w:r>
          </w:p>
        </w:tc>
      </w:tr>
      <w:tr w:rsidR="004F4467" w:rsidTr="00BF46DE">
        <w:trPr>
          <w:cantSplit/>
          <w:trHeight w:val="851"/>
        </w:trPr>
        <w:tc>
          <w:tcPr>
            <w:tcW w:w="658" w:type="dxa"/>
            <w:shd w:val="clear" w:color="auto" w:fill="FFFF99"/>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Simplify  </w:t>
            </w:r>
            <w:r w:rsidR="00875594" w:rsidRPr="00875594">
              <w:rPr>
                <w:color w:val="FF0000"/>
                <w:position w:val="-18"/>
              </w:rPr>
              <w:object w:dxaOrig="1104" w:dyaOrig="510" w14:anchorId="6A44E07B">
                <v:shape id="_x0000_i1034" type="#_x0000_t75" style="width:55.2pt;height:25.8pt" o:ole="">
                  <v:imagedata r:id="rId27" o:title=""/>
                </v:shape>
                <o:OLEObject Type="Embed" ProgID="FXEquation.Equation" ShapeID="_x0000_i1034" DrawAspect="Content" ObjectID="_1459850115" r:id="rId28"/>
              </w:object>
            </w:r>
            <w:r>
              <w:t xml:space="preserve"> </w:t>
            </w:r>
          </w:p>
          <w:p w:rsidR="004F4467" w:rsidRDefault="004F4467" w:rsidP="004F4467"/>
          <w:p w:rsidR="004F4467" w:rsidRDefault="004F4467" w:rsidP="004F4467">
            <w:r>
              <w:t>……………………………………………………………………………………………….</w:t>
            </w:r>
          </w:p>
          <w:p w:rsidR="004F4467" w:rsidRDefault="004F4467" w:rsidP="004F4467"/>
          <w:p w:rsidR="004F4467" w:rsidRDefault="004F4467" w:rsidP="004F4467">
            <w:pPr>
              <w:pStyle w:val="QuestionStyle"/>
            </w:pPr>
            <w:r>
              <w:t>……………………………………………………………………………………………….</w:t>
            </w:r>
          </w:p>
        </w:tc>
      </w:tr>
      <w:tr w:rsidR="004F4467" w:rsidTr="00BF46DE">
        <w:trPr>
          <w:cantSplit/>
          <w:trHeight w:val="851"/>
        </w:trPr>
        <w:tc>
          <w:tcPr>
            <w:tcW w:w="658" w:type="dxa"/>
            <w:shd w:val="clear" w:color="auto" w:fill="FFFF99"/>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Simplify  </w:t>
            </w:r>
            <w:r w:rsidRPr="004F4467">
              <w:rPr>
                <w:color w:val="FF0000"/>
                <w:position w:val="-18"/>
              </w:rPr>
              <w:object w:dxaOrig="972" w:dyaOrig="510" w14:anchorId="7F09E88D">
                <v:shape id="_x0000_i1035" type="#_x0000_t75" style="width:48.6pt;height:25.8pt" o:ole="">
                  <v:imagedata r:id="rId29" o:title=""/>
                </v:shape>
                <o:OLEObject Type="Embed" ProgID="FXEquation.Equation" ShapeID="_x0000_i1035" DrawAspect="Content" ObjectID="_1459850116" r:id="rId30"/>
              </w:object>
            </w:r>
            <w:r>
              <w:t xml:space="preserve"> </w:t>
            </w:r>
          </w:p>
          <w:p w:rsidR="004F4467" w:rsidRDefault="004F4467" w:rsidP="004F4467"/>
          <w:p w:rsidR="004F4467" w:rsidRDefault="004F4467" w:rsidP="004F4467">
            <w:r>
              <w:t>……………………………………………………………………………………………….</w:t>
            </w:r>
          </w:p>
          <w:p w:rsidR="004F4467" w:rsidRDefault="004F4467" w:rsidP="004F4467"/>
          <w:p w:rsidR="004F4467" w:rsidRDefault="004F4467" w:rsidP="004F4467">
            <w:pPr>
              <w:pStyle w:val="QuestionStyle"/>
            </w:pPr>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Pr="004F4467">
              <w:rPr>
                <w:color w:val="FF0000"/>
                <w:position w:val="-6"/>
              </w:rPr>
              <w:object w:dxaOrig="1458" w:dyaOrig="296" w14:anchorId="2C417059">
                <v:shape id="_x0000_i1036" type="#_x0000_t75" style="width:73.2pt;height:15pt" o:ole="">
                  <v:imagedata r:id="rId31" o:title=""/>
                </v:shape>
                <o:OLEObject Type="Embed" ProgID="FXEquation.Equation" ShapeID="_x0000_i1036" DrawAspect="Content" ObjectID="_1459850117" r:id="rId32"/>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Pr="004F4467">
              <w:rPr>
                <w:color w:val="FF0000"/>
                <w:position w:val="-6"/>
              </w:rPr>
              <w:object w:dxaOrig="1458" w:dyaOrig="296" w14:anchorId="00C7A080">
                <v:shape id="_x0000_i1037" type="#_x0000_t75" style="width:73.2pt;height:15pt" o:ole="">
                  <v:imagedata r:id="rId33" o:title=""/>
                </v:shape>
                <o:OLEObject Type="Embed" ProgID="FXEquation.Equation" ShapeID="_x0000_i1037" DrawAspect="Content" ObjectID="_1459850118" r:id="rId34"/>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Pr="004F4467">
              <w:rPr>
                <w:color w:val="FF0000"/>
                <w:position w:val="-6"/>
              </w:rPr>
              <w:object w:dxaOrig="1434" w:dyaOrig="296" w14:anchorId="257C8FC9">
                <v:shape id="_x0000_i1038" type="#_x0000_t75" style="width:1in;height:15pt" o:ole="">
                  <v:imagedata r:id="rId35" o:title=""/>
                </v:shape>
                <o:OLEObject Type="Embed" ProgID="FXEquation.Equation" ShapeID="_x0000_i1038" DrawAspect="Content" ObjectID="_1459850119" r:id="rId36"/>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00335B7B" w:rsidRPr="00335B7B">
              <w:rPr>
                <w:color w:val="FF0000"/>
                <w:position w:val="-6"/>
              </w:rPr>
              <w:object w:dxaOrig="1602" w:dyaOrig="238" w14:anchorId="1EB53D0E">
                <v:shape id="_x0000_i1039" type="#_x0000_t75" style="width:80.4pt;height:12pt" o:ole="">
                  <v:imagedata r:id="rId37" o:title=""/>
                </v:shape>
                <o:OLEObject Type="Embed" ProgID="FXEquation.Equation" ShapeID="_x0000_i1039" DrawAspect="Content" ObjectID="_1459850120" r:id="rId38"/>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00D34A53" w:rsidRPr="00D34A53">
              <w:rPr>
                <w:color w:val="FF0000"/>
                <w:position w:val="-6"/>
              </w:rPr>
              <w:object w:dxaOrig="1602" w:dyaOrig="238" w14:anchorId="0CC1AB00">
                <v:shape id="_x0000_i1040" type="#_x0000_t75" style="width:80.4pt;height:12pt" o:ole="">
                  <v:imagedata r:id="rId39" o:title=""/>
                </v:shape>
                <o:OLEObject Type="Embed" ProgID="FXEquation.Equation" ShapeID="_x0000_i1040" DrawAspect="Content" ObjectID="_1459850121" r:id="rId40"/>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006F23D7" w:rsidRPr="006F23D7">
              <w:rPr>
                <w:color w:val="FF0000"/>
                <w:position w:val="-6"/>
              </w:rPr>
              <w:object w:dxaOrig="1650" w:dyaOrig="296" w14:anchorId="1ABAFA2B">
                <v:shape id="_x0000_i1041" type="#_x0000_t75" style="width:82.2pt;height:15pt" o:ole="">
                  <v:imagedata r:id="rId41" o:title=""/>
                </v:shape>
                <o:OLEObject Type="Embed" ProgID="FXEquation.Equation" ShapeID="_x0000_i1041" DrawAspect="Content" ObjectID="_1459850122" r:id="rId42"/>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pPr>
              <w:rPr>
                <w:color w:val="FF0000"/>
                <w:position w:val="-6"/>
              </w:rPr>
            </w:pPr>
            <w:r>
              <w:t xml:space="preserve">Expand and simplify </w:t>
            </w:r>
            <w:r w:rsidR="006F23D7" w:rsidRPr="006F23D7">
              <w:rPr>
                <w:color w:val="FF0000"/>
                <w:position w:val="-6"/>
              </w:rPr>
              <w:object w:dxaOrig="762" w:dyaOrig="340" w14:anchorId="002235E7">
                <v:shape id="_x0000_i1042" type="#_x0000_t75" style="width:38.4pt;height:17.4pt" o:ole="">
                  <v:imagedata r:id="rId43" o:title=""/>
                </v:shape>
                <o:OLEObject Type="Embed" ProgID="FXEquation.Equation" ShapeID="_x0000_i1042" DrawAspect="Content" ObjectID="_1459850123" r:id="rId44"/>
              </w:object>
            </w:r>
          </w:p>
          <w:p w:rsidR="004F4467" w:rsidRDefault="004F4467" w:rsidP="004F4467">
            <w:pPr>
              <w:rPr>
                <w:color w:val="FF0000"/>
                <w:position w:val="-6"/>
              </w:rPr>
            </w:pPr>
          </w:p>
          <w:p w:rsidR="004F4467" w:rsidRDefault="004F4467" w:rsidP="004F4467">
            <w:r>
              <w:t>……………………………………………………………………………………………….</w:t>
            </w:r>
          </w:p>
          <w:p w:rsidR="004F4467" w:rsidRDefault="004F4467" w:rsidP="004F4467"/>
          <w:p w:rsidR="004F4467" w:rsidRDefault="004F4467" w:rsidP="004F4467">
            <w:r>
              <w:t>……………………………………………………………………………………………….</w:t>
            </w:r>
          </w:p>
        </w:tc>
      </w:tr>
      <w:tr w:rsidR="004F4467" w:rsidTr="00BF46DE">
        <w:trPr>
          <w:cantSplit/>
          <w:trHeight w:val="851"/>
        </w:trPr>
        <w:tc>
          <w:tcPr>
            <w:tcW w:w="658" w:type="dxa"/>
            <w:shd w:val="clear" w:color="auto" w:fill="FFCCCC"/>
          </w:tcPr>
          <w:p w:rsidR="004F4467" w:rsidRPr="001B3341" w:rsidRDefault="004F4467" w:rsidP="004F4467">
            <w:pPr>
              <w:pStyle w:val="ListParagraph"/>
              <w:numPr>
                <w:ilvl w:val="0"/>
                <w:numId w:val="1"/>
              </w:numPr>
              <w:ind w:left="57" w:firstLine="0"/>
            </w:pPr>
          </w:p>
        </w:tc>
        <w:tc>
          <w:tcPr>
            <w:tcW w:w="9974" w:type="dxa"/>
            <w:gridSpan w:val="3"/>
            <w:tcBorders>
              <w:top w:val="single" w:sz="4" w:space="0" w:color="auto"/>
              <w:bottom w:val="single" w:sz="4" w:space="0" w:color="auto"/>
            </w:tcBorders>
          </w:tcPr>
          <w:p w:rsidR="004F4467" w:rsidRDefault="004F4467" w:rsidP="004F4467">
            <w:r>
              <w:t xml:space="preserve">Expand and simplify  </w:t>
            </w:r>
            <w:r w:rsidR="006F23D7" w:rsidRPr="006F23D7">
              <w:rPr>
                <w:color w:val="FF0000"/>
                <w:position w:val="-6"/>
              </w:rPr>
              <w:object w:dxaOrig="1050" w:dyaOrig="340" w14:anchorId="4E35B556">
                <v:shape id="_x0000_i1043" type="#_x0000_t75" style="width:52.2pt;height:17.4pt" o:ole="">
                  <v:imagedata r:id="rId45" o:title=""/>
                </v:shape>
                <o:OLEObject Type="Embed" ProgID="FXEquation.Equation" ShapeID="_x0000_i1043" DrawAspect="Content" ObjectID="_1459850124" r:id="rId46"/>
              </w:object>
            </w:r>
            <w:r>
              <w:t xml:space="preserve"> </w:t>
            </w:r>
          </w:p>
          <w:p w:rsidR="004F4467" w:rsidRDefault="004F4467" w:rsidP="004F4467"/>
          <w:p w:rsidR="004F4467" w:rsidRDefault="004F4467" w:rsidP="004F4467">
            <w:r>
              <w:t>……………………………………………………………………………………………….</w:t>
            </w:r>
          </w:p>
          <w:p w:rsidR="004F4467" w:rsidRDefault="004F4467" w:rsidP="004F4467"/>
          <w:p w:rsidR="004F4467" w:rsidRDefault="004F4467" w:rsidP="004F4467">
            <w:r>
              <w:t>……………………………………………………………………………………………….</w:t>
            </w:r>
          </w:p>
        </w:tc>
      </w:tr>
    </w:tbl>
    <w:p w:rsidR="00325745" w:rsidRDefault="00325745"/>
    <w:p w:rsidR="006475AA" w:rsidRDefault="00325745">
      <w:pPr>
        <w:sectPr w:rsidR="006475AA" w:rsidSect="006475AA">
          <w:headerReference w:type="default" r:id="rId47"/>
          <w:footerReference w:type="default" r:id="rId48"/>
          <w:headerReference w:type="first" r:id="rId49"/>
          <w:footerReference w:type="first" r:id="rId5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49A1D38CDB6245E3B7134CC4993E379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FC1796" w:rsidP="003F3409">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09160D"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07B2553D741B4B61AFF6F6DD9852CEEB"/>
                </w:placeholder>
                <w:dataBinding w:prefixMappings="xmlns:ns0='http://purl.org/dc/elements/1.1/' xmlns:ns1='http://schemas.openxmlformats.org/package/2006/metadata/core-properties' " w:xpath="/ns1:coreProperties[1]/ns0:title[1]" w:storeItemID="{6C3C8BC8-F283-45AE-878A-BAB7291924A1}"/>
                <w:text/>
              </w:sdtPr>
              <w:sdtEndPr/>
              <w:sdtContent>
                <w:r w:rsidR="006F23D7">
                  <w:rPr>
                    <w:rFonts w:asciiTheme="majorHAnsi" w:hAnsiTheme="majorHAnsi"/>
                    <w:i/>
                    <w:sz w:val="52"/>
                    <w:szCs w:val="52"/>
                  </w:rPr>
                  <w:t>Algebraic Products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3F3409">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3F3409">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3F3409"/>
          <w:p w:rsidR="00430164" w:rsidRPr="00325745" w:rsidRDefault="00430164" w:rsidP="003F3409">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3F3409">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3F3409"/>
        </w:tc>
      </w:tr>
      <w:tr w:rsidR="00DB48AA" w:rsidTr="00BF46DE">
        <w:trPr>
          <w:cantSplit/>
          <w:trHeight w:val="851"/>
        </w:trPr>
        <w:tc>
          <w:tcPr>
            <w:tcW w:w="709" w:type="dxa"/>
            <w:shd w:val="clear" w:color="auto" w:fill="00FF99"/>
          </w:tcPr>
          <w:p w:rsidR="00DB48AA" w:rsidRPr="001B3341" w:rsidRDefault="00DB48AA" w:rsidP="00DB48AA">
            <w:pPr>
              <w:pStyle w:val="ListParagraph"/>
              <w:numPr>
                <w:ilvl w:val="0"/>
                <w:numId w:val="2"/>
              </w:numPr>
              <w:ind w:left="460" w:right="-149" w:hanging="426"/>
            </w:pPr>
          </w:p>
        </w:tc>
        <w:tc>
          <w:tcPr>
            <w:tcW w:w="9781" w:type="dxa"/>
            <w:gridSpan w:val="3"/>
            <w:tcBorders>
              <w:bottom w:val="single" w:sz="4" w:space="0" w:color="auto"/>
            </w:tcBorders>
          </w:tcPr>
          <w:p w:rsidR="00DB48AA" w:rsidRPr="00E246B9" w:rsidRDefault="00DB48AA" w:rsidP="00DB48AA">
            <w:pPr>
              <w:rPr>
                <w:position w:val="-2"/>
              </w:rPr>
            </w:pPr>
            <w:r>
              <w:t xml:space="preserve"> </w:t>
            </w:r>
            <w:r w:rsidR="00E246B9" w:rsidRPr="00E246B9">
              <w:rPr>
                <w:color w:val="FF0000"/>
                <w:position w:val="-2"/>
              </w:rPr>
              <w:object w:dxaOrig="1494" w:dyaOrig="198" w14:anchorId="7EE72EBF">
                <v:shape id="_x0000_i1044" type="#_x0000_t75" style="width:75pt;height:9.6pt" o:ole="">
                  <v:imagedata r:id="rId51" o:title=""/>
                </v:shape>
                <o:OLEObject Type="Embed" ProgID="FXEquation.Equation" ShapeID="_x0000_i1044" DrawAspect="Content" ObjectID="_1459850125" r:id="rId52"/>
              </w:object>
            </w:r>
            <w:r w:rsidRPr="00E246B9">
              <w:rPr>
                <w:position w:val="-2"/>
              </w:rPr>
              <w:t xml:space="preserve"> </w:t>
            </w:r>
          </w:p>
          <w:p w:rsidR="00DB48AA" w:rsidRDefault="00DB48AA" w:rsidP="00DB48AA"/>
          <w:p w:rsidR="00DB48AA" w:rsidRDefault="00DB48AA" w:rsidP="00DB48AA">
            <w:r>
              <w:t xml:space="preserve">      A.       </w:t>
            </w:r>
            <w:r w:rsidR="00E246B9" w:rsidRPr="00E246B9">
              <w:rPr>
                <w:color w:val="FF0000"/>
                <w:position w:val="-2"/>
              </w:rPr>
              <w:object w:dxaOrig="604" w:dyaOrig="198">
                <v:shape id="_x0000_i1045" type="#_x0000_t75" style="width:30.6pt;height:9.6pt" o:ole="">
                  <v:imagedata r:id="rId53" o:title=""/>
                </v:shape>
                <o:OLEObject Type="Embed" ProgID="FXEquation.Equation" ShapeID="_x0000_i1045" DrawAspect="Content" ObjectID="_1459850126" r:id="rId54"/>
              </w:object>
            </w:r>
            <w:r>
              <w:t xml:space="preserve">               B.    </w:t>
            </w:r>
            <w:r w:rsidR="00E246B9" w:rsidRPr="00E246B9">
              <w:rPr>
                <w:color w:val="FF0000"/>
                <w:position w:val="-2"/>
              </w:rPr>
              <w:object w:dxaOrig="616" w:dyaOrig="198">
                <v:shape id="_x0000_i1046" type="#_x0000_t75" style="width:31.2pt;height:9.6pt" o:ole="">
                  <v:imagedata r:id="rId55" o:title=""/>
                </v:shape>
                <o:OLEObject Type="Embed" ProgID="FXEquation.Equation" ShapeID="_x0000_i1046" DrawAspect="Content" ObjectID="_1459850127" r:id="rId56"/>
              </w:object>
            </w:r>
            <w:r>
              <w:t xml:space="preserve">             C.     </w:t>
            </w:r>
            <w:r w:rsidR="000603F3" w:rsidRPr="000603F3">
              <w:rPr>
                <w:color w:val="FF0000"/>
                <w:position w:val="-2"/>
              </w:rPr>
              <w:object w:dxaOrig="690" w:dyaOrig="276" w14:anchorId="57802AD9">
                <v:shape id="_x0000_i1047" type="#_x0000_t75" style="width:34.8pt;height:14.4pt" o:ole="">
                  <v:imagedata r:id="rId57" o:title=""/>
                </v:shape>
                <o:OLEObject Type="Embed" ProgID="FXEquation.Equation" ShapeID="_x0000_i1047" DrawAspect="Content" ObjectID="_1459850128" r:id="rId58"/>
              </w:object>
            </w:r>
            <w:r>
              <w:t xml:space="preserve">              D.     </w:t>
            </w:r>
            <w:r w:rsidR="00E246B9" w:rsidRPr="00E246B9">
              <w:rPr>
                <w:color w:val="FF0000"/>
                <w:position w:val="-2"/>
              </w:rPr>
              <w:object w:dxaOrig="858" w:dyaOrig="276">
                <v:shape id="_x0000_i1048" type="#_x0000_t75" style="width:43.2pt;height:14.4pt" o:ole="">
                  <v:imagedata r:id="rId59" o:title=""/>
                </v:shape>
                <o:OLEObject Type="Embed" ProgID="FXEquation.Equation" ShapeID="_x0000_i1048" DrawAspect="Content" ObjectID="_1459850129" r:id="rId60"/>
              </w:object>
            </w:r>
          </w:p>
        </w:tc>
      </w:tr>
      <w:tr w:rsidR="00DB48AA" w:rsidTr="00BF46DE">
        <w:trPr>
          <w:cantSplit/>
          <w:trHeight w:val="851"/>
        </w:trPr>
        <w:tc>
          <w:tcPr>
            <w:tcW w:w="709" w:type="dxa"/>
            <w:shd w:val="clear" w:color="auto" w:fill="00FF99"/>
          </w:tcPr>
          <w:p w:rsidR="00DB48AA" w:rsidRPr="001B3341" w:rsidRDefault="00DB48AA" w:rsidP="00DB48AA">
            <w:pPr>
              <w:pStyle w:val="ListParagraph"/>
              <w:numPr>
                <w:ilvl w:val="0"/>
                <w:numId w:val="2"/>
              </w:numPr>
              <w:ind w:left="34" w:firstLine="0"/>
            </w:pPr>
          </w:p>
        </w:tc>
        <w:tc>
          <w:tcPr>
            <w:tcW w:w="9781" w:type="dxa"/>
            <w:gridSpan w:val="3"/>
            <w:tcBorders>
              <w:top w:val="single" w:sz="4" w:space="0" w:color="auto"/>
              <w:bottom w:val="single" w:sz="4" w:space="0" w:color="auto"/>
            </w:tcBorders>
          </w:tcPr>
          <w:p w:rsidR="00DB48AA" w:rsidRDefault="00DB48AA" w:rsidP="00DB48AA">
            <w:r>
              <w:t xml:space="preserve">Which of these does not simplify to  </w:t>
            </w:r>
            <w:r w:rsidR="00E246B9" w:rsidRPr="00E246B9">
              <w:rPr>
                <w:color w:val="FF0000"/>
                <w:position w:val="-2"/>
              </w:rPr>
              <w:object w:dxaOrig="582" w:dyaOrig="264" w14:anchorId="227CC908">
                <v:shape id="_x0000_i1049" type="#_x0000_t75" style="width:28.8pt;height:13.2pt" o:ole="">
                  <v:imagedata r:id="rId61" o:title=""/>
                </v:shape>
                <o:OLEObject Type="Embed" ProgID="FXEquation.Equation" ShapeID="_x0000_i1049" DrawAspect="Content" ObjectID="_1459850130" r:id="rId62"/>
              </w:object>
            </w:r>
            <w:r>
              <w:t xml:space="preserve"> ? </w:t>
            </w:r>
          </w:p>
          <w:p w:rsidR="00DB48AA" w:rsidRDefault="00DB48AA" w:rsidP="00DB48AA"/>
          <w:p w:rsidR="00DB48AA" w:rsidRDefault="00DB48AA" w:rsidP="00DB48AA">
            <w:r>
              <w:t xml:space="preserve">      A.       </w:t>
            </w:r>
            <w:r w:rsidR="000603F3" w:rsidRPr="000603F3">
              <w:rPr>
                <w:color w:val="FF0000"/>
                <w:position w:val="-2"/>
              </w:rPr>
              <w:object w:dxaOrig="954" w:dyaOrig="198" w14:anchorId="2838F1C1">
                <v:shape id="_x0000_i1050" type="#_x0000_t75" style="width:48pt;height:9.6pt" o:ole="">
                  <v:imagedata r:id="rId63" o:title=""/>
                </v:shape>
                <o:OLEObject Type="Embed" ProgID="FXEquation.Equation" ShapeID="_x0000_i1050" DrawAspect="Content" ObjectID="_1459850131" r:id="rId64"/>
              </w:object>
            </w:r>
            <w:r>
              <w:t xml:space="preserve">      </w:t>
            </w:r>
            <w:r w:rsidR="000603F3">
              <w:t xml:space="preserve">   </w:t>
            </w:r>
            <w:r>
              <w:t xml:space="preserve">B.      </w:t>
            </w:r>
            <w:r w:rsidR="000603F3" w:rsidRPr="00E246B9">
              <w:rPr>
                <w:color w:val="FF0000"/>
                <w:position w:val="-2"/>
              </w:rPr>
              <w:object w:dxaOrig="918" w:dyaOrig="264">
                <v:shape id="_x0000_i1051" type="#_x0000_t75" style="width:45.6pt;height:13.2pt" o:ole="">
                  <v:imagedata r:id="rId65" o:title=""/>
                </v:shape>
                <o:OLEObject Type="Embed" ProgID="FXEquation.Equation" ShapeID="_x0000_i1051" DrawAspect="Content" ObjectID="_1459850132" r:id="rId66"/>
              </w:object>
            </w:r>
            <w:r>
              <w:t xml:space="preserve">     </w:t>
            </w:r>
            <w:r w:rsidR="000603F3">
              <w:t xml:space="preserve">  </w:t>
            </w:r>
            <w:r>
              <w:t xml:space="preserve">C.       </w:t>
            </w:r>
            <w:r w:rsidR="000603F3" w:rsidRPr="000603F3">
              <w:rPr>
                <w:color w:val="FF0000"/>
                <w:position w:val="-2"/>
              </w:rPr>
              <w:object w:dxaOrig="918" w:dyaOrig="276">
                <v:shape id="_x0000_i1052" type="#_x0000_t75" style="width:45.6pt;height:13.8pt" o:ole="">
                  <v:imagedata r:id="rId67" o:title=""/>
                </v:shape>
                <o:OLEObject Type="Embed" ProgID="FXEquation.Equation" ShapeID="_x0000_i1052" DrawAspect="Content" ObjectID="_1459850133" r:id="rId68"/>
              </w:object>
            </w:r>
            <w:r>
              <w:t xml:space="preserve">       </w:t>
            </w:r>
            <w:r w:rsidR="000603F3">
              <w:t xml:space="preserve"> </w:t>
            </w:r>
            <w:r>
              <w:t xml:space="preserve">D.     </w:t>
            </w:r>
            <w:r w:rsidR="000603F3" w:rsidRPr="000603F3">
              <w:rPr>
                <w:color w:val="FF0000"/>
                <w:position w:val="-2"/>
              </w:rPr>
              <w:object w:dxaOrig="1074" w:dyaOrig="198">
                <v:shape id="_x0000_i1053" type="#_x0000_t75" style="width:54pt;height:9.6pt" o:ole="">
                  <v:imagedata r:id="rId69" o:title=""/>
                </v:shape>
                <o:OLEObject Type="Embed" ProgID="FXEquation.Equation" ShapeID="_x0000_i1053" DrawAspect="Content" ObjectID="_1459850134" r:id="rId70"/>
              </w:object>
            </w:r>
          </w:p>
        </w:tc>
      </w:tr>
      <w:tr w:rsidR="00DB48AA" w:rsidTr="00BF46DE">
        <w:trPr>
          <w:cantSplit/>
          <w:trHeight w:val="851"/>
        </w:trPr>
        <w:tc>
          <w:tcPr>
            <w:tcW w:w="709" w:type="dxa"/>
            <w:shd w:val="clear" w:color="auto" w:fill="00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E246B9" w:rsidRPr="000603F3" w:rsidRDefault="000603F3" w:rsidP="00E246B9">
            <w:pPr>
              <w:spacing w:after="240"/>
              <w:rPr>
                <w:position w:val="-6"/>
              </w:rPr>
            </w:pPr>
            <w:r w:rsidRPr="000603F3">
              <w:rPr>
                <w:rFonts w:eastAsiaTheme="minorEastAsia"/>
                <w:color w:val="FF0000"/>
                <w:position w:val="-6"/>
              </w:rPr>
              <w:object w:dxaOrig="1566" w:dyaOrig="304">
                <v:shape id="_x0000_i1054" type="#_x0000_t75" style="width:78.6pt;height:15pt" o:ole="">
                  <v:imagedata r:id="rId71" o:title=""/>
                </v:shape>
                <o:OLEObject Type="Embed" ProgID="FXEquation.Equation" ShapeID="_x0000_i1054" DrawAspect="Content" ObjectID="_1459850135" r:id="rId72"/>
              </w:object>
            </w:r>
          </w:p>
          <w:p w:rsidR="00DB48AA" w:rsidRDefault="00E246B9" w:rsidP="00E246B9">
            <w:pPr>
              <w:spacing w:after="120"/>
            </w:pPr>
            <w:r w:rsidRPr="00E246B9">
              <w:t xml:space="preserve">       A.   </w:t>
            </w:r>
            <w:r w:rsidR="000603F3" w:rsidRPr="000603F3">
              <w:rPr>
                <w:rFonts w:eastAsiaTheme="minorEastAsia"/>
                <w:color w:val="FF0000"/>
                <w:position w:val="-6"/>
              </w:rPr>
              <w:object w:dxaOrig="642" w:dyaOrig="316">
                <v:shape id="_x0000_i1055" type="#_x0000_t75" style="width:32.4pt;height:15.6pt" o:ole="">
                  <v:imagedata r:id="rId73" o:title=""/>
                </v:shape>
                <o:OLEObject Type="Embed" ProgID="FXEquation.Equation" ShapeID="_x0000_i1055" DrawAspect="Content" ObjectID="_1459850136" r:id="rId74"/>
              </w:object>
            </w:r>
            <w:r w:rsidRPr="00E246B9">
              <w:t xml:space="preserve">                   B.     </w:t>
            </w:r>
            <w:r w:rsidR="000603F3" w:rsidRPr="000603F3">
              <w:rPr>
                <w:rFonts w:eastAsiaTheme="minorEastAsia"/>
                <w:color w:val="FF0000"/>
                <w:position w:val="-6"/>
              </w:rPr>
              <w:object w:dxaOrig="642" w:dyaOrig="316">
                <v:shape id="_x0000_i1056" type="#_x0000_t75" style="width:32.4pt;height:15.6pt" o:ole="">
                  <v:imagedata r:id="rId75" o:title=""/>
                </v:shape>
                <o:OLEObject Type="Embed" ProgID="FXEquation.Equation" ShapeID="_x0000_i1056" DrawAspect="Content" ObjectID="_1459850137" r:id="rId76"/>
              </w:object>
            </w:r>
            <w:r w:rsidRPr="00E246B9">
              <w:t xml:space="preserve">        </w:t>
            </w:r>
            <w:r>
              <w:t xml:space="preserve">  </w:t>
            </w:r>
            <w:r w:rsidRPr="00E246B9">
              <w:t xml:space="preserve"> C.   </w:t>
            </w:r>
            <w:r w:rsidR="000603F3" w:rsidRPr="000603F3">
              <w:rPr>
                <w:rFonts w:eastAsiaTheme="minorEastAsia"/>
                <w:color w:val="FF0000"/>
                <w:position w:val="-6"/>
              </w:rPr>
              <w:object w:dxaOrig="642" w:dyaOrig="316">
                <v:shape id="_x0000_i1057" type="#_x0000_t75" style="width:32.4pt;height:15.6pt" o:ole="">
                  <v:imagedata r:id="rId77" o:title=""/>
                </v:shape>
                <o:OLEObject Type="Embed" ProgID="FXEquation.Equation" ShapeID="_x0000_i1057" DrawAspect="Content" ObjectID="_1459850138" r:id="rId78"/>
              </w:object>
            </w:r>
            <w:r w:rsidRPr="00E246B9">
              <w:t xml:space="preserve">                 D.    </w:t>
            </w:r>
            <w:r w:rsidR="000603F3" w:rsidRPr="000603F3">
              <w:rPr>
                <w:rFonts w:eastAsiaTheme="minorEastAsia"/>
                <w:color w:val="FF0000"/>
                <w:position w:val="-6"/>
              </w:rPr>
              <w:object w:dxaOrig="642" w:dyaOrig="316">
                <v:shape id="_x0000_i1058" type="#_x0000_t75" style="width:32.4pt;height:15.6pt" o:ole="">
                  <v:imagedata r:id="rId79" o:title=""/>
                </v:shape>
                <o:OLEObject Type="Embed" ProgID="FXEquation.Equation" ShapeID="_x0000_i1058" DrawAspect="Content" ObjectID="_1459850139" r:id="rId80"/>
              </w:object>
            </w:r>
            <w:r w:rsidRPr="00E246B9">
              <w:t xml:space="preserve">        </w:t>
            </w:r>
          </w:p>
        </w:tc>
      </w:tr>
      <w:tr w:rsidR="00DB48AA" w:rsidTr="00BF46DE">
        <w:trPr>
          <w:cantSplit/>
          <w:trHeight w:val="851"/>
        </w:trPr>
        <w:tc>
          <w:tcPr>
            <w:tcW w:w="709" w:type="dxa"/>
            <w:shd w:val="clear" w:color="auto" w:fill="00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0603F3" w:rsidRDefault="00DB48AA" w:rsidP="00DB48AA">
            <w:pPr>
              <w:rPr>
                <w:position w:val="-6"/>
              </w:rPr>
            </w:pPr>
            <w:r>
              <w:t xml:space="preserve"> </w:t>
            </w:r>
            <w:r w:rsidR="000603F3" w:rsidRPr="000603F3">
              <w:rPr>
                <w:color w:val="FF0000"/>
                <w:position w:val="-6"/>
              </w:rPr>
              <w:object w:dxaOrig="1362" w:dyaOrig="296" w14:anchorId="55E1CEB0">
                <v:shape id="_x0000_i1059" type="#_x0000_t75" style="width:68.4pt;height:15pt" o:ole="">
                  <v:imagedata r:id="rId81" o:title=""/>
                </v:shape>
                <o:OLEObject Type="Embed" ProgID="FXEquation.Equation" ShapeID="_x0000_i1059" DrawAspect="Content" ObjectID="_1459850140" r:id="rId82"/>
              </w:object>
            </w:r>
            <w:r w:rsidRPr="000603F3">
              <w:rPr>
                <w:position w:val="-6"/>
              </w:rPr>
              <w:t xml:space="preserve"> </w:t>
            </w:r>
          </w:p>
          <w:p w:rsidR="00DB48AA" w:rsidRDefault="00DB48AA" w:rsidP="00DB48AA"/>
          <w:p w:rsidR="00DB48AA" w:rsidRDefault="00DB48AA" w:rsidP="00DB48AA">
            <w:r>
              <w:t xml:space="preserve">      A.       </w:t>
            </w:r>
            <w:r w:rsidR="000603F3" w:rsidRPr="000603F3">
              <w:rPr>
                <w:color w:val="FF0000"/>
                <w:position w:val="-2"/>
              </w:rPr>
              <w:object w:dxaOrig="749" w:dyaOrig="194" w14:anchorId="52C31CE3">
                <v:shape id="_x0000_i1060" type="#_x0000_t75" style="width:37.8pt;height:9.6pt" o:ole="">
                  <v:imagedata r:id="rId83" o:title=""/>
                </v:shape>
                <o:OLEObject Type="Embed" ProgID="FXEquation.Equation" ShapeID="_x0000_i1060" DrawAspect="Content" ObjectID="_1459850141" r:id="rId84"/>
              </w:object>
            </w:r>
            <w:r>
              <w:t xml:space="preserve">           B.      </w:t>
            </w:r>
            <w:r w:rsidR="000603F3" w:rsidRPr="000603F3">
              <w:rPr>
                <w:color w:val="FF0000"/>
                <w:position w:val="-2"/>
              </w:rPr>
              <w:object w:dxaOrig="749" w:dyaOrig="194">
                <v:shape id="_x0000_i1061" type="#_x0000_t75" style="width:37.8pt;height:9.6pt" o:ole="">
                  <v:imagedata r:id="rId85" o:title=""/>
                </v:shape>
                <o:OLEObject Type="Embed" ProgID="FXEquation.Equation" ShapeID="_x0000_i1061" DrawAspect="Content" ObjectID="_1459850142" r:id="rId86"/>
              </w:object>
            </w:r>
            <w:r>
              <w:t xml:space="preserve">         C.        </w:t>
            </w:r>
            <w:r w:rsidR="000603F3" w:rsidRPr="000603F3">
              <w:rPr>
                <w:color w:val="FF0000"/>
                <w:position w:val="-2"/>
              </w:rPr>
              <w:object w:dxaOrig="870" w:dyaOrig="194">
                <v:shape id="_x0000_i1062" type="#_x0000_t75" style="width:43.8pt;height:9.6pt" o:ole="">
                  <v:imagedata r:id="rId87" o:title=""/>
                </v:shape>
                <o:OLEObject Type="Embed" ProgID="FXEquation.Equation" ShapeID="_x0000_i1062" DrawAspect="Content" ObjectID="_1459850143" r:id="rId88"/>
              </w:object>
            </w:r>
            <w:r>
              <w:rPr>
                <w:color w:val="FF0000"/>
                <w:position w:val="-6"/>
              </w:rPr>
              <w:t xml:space="preserve">     </w:t>
            </w:r>
            <w:r>
              <w:t xml:space="preserve">  </w:t>
            </w:r>
            <w:r w:rsidR="00E246B9">
              <w:t xml:space="preserve"> </w:t>
            </w:r>
            <w:r>
              <w:t xml:space="preserve">D.    </w:t>
            </w:r>
            <w:r w:rsidR="000603F3" w:rsidRPr="000603F3">
              <w:rPr>
                <w:color w:val="FF0000"/>
                <w:position w:val="-2"/>
              </w:rPr>
              <w:object w:dxaOrig="870" w:dyaOrig="194">
                <v:shape id="_x0000_i1063" type="#_x0000_t75" style="width:43.8pt;height:9.6pt" o:ole="">
                  <v:imagedata r:id="rId89" o:title=""/>
                </v:shape>
                <o:OLEObject Type="Embed" ProgID="FXEquation.Equation" ShapeID="_x0000_i1063" DrawAspect="Content" ObjectID="_1459850144" r:id="rId90"/>
              </w:object>
            </w:r>
          </w:p>
        </w:tc>
      </w:tr>
      <w:tr w:rsidR="00DB48AA" w:rsidTr="00BF46DE">
        <w:trPr>
          <w:cantSplit/>
          <w:trHeight w:val="851"/>
        </w:trPr>
        <w:tc>
          <w:tcPr>
            <w:tcW w:w="709" w:type="dxa"/>
            <w:shd w:val="clear" w:color="auto" w:fill="00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0603F3" w:rsidRDefault="00DB48AA" w:rsidP="00DB48AA">
            <w:pPr>
              <w:rPr>
                <w:position w:val="-6"/>
              </w:rPr>
            </w:pPr>
            <w:r>
              <w:t xml:space="preserve"> </w:t>
            </w:r>
            <w:r w:rsidR="000603F3" w:rsidRPr="000603F3">
              <w:rPr>
                <w:color w:val="FF0000"/>
                <w:position w:val="-6"/>
              </w:rPr>
              <w:object w:dxaOrig="1510" w:dyaOrig="296" w14:anchorId="4492EB34">
                <v:shape id="_x0000_i1064" type="#_x0000_t75" style="width:75pt;height:15pt" o:ole="">
                  <v:imagedata r:id="rId91" o:title=""/>
                </v:shape>
                <o:OLEObject Type="Embed" ProgID="FXEquation.Equation" ShapeID="_x0000_i1064" DrawAspect="Content" ObjectID="_1459850145" r:id="rId92"/>
              </w:object>
            </w:r>
            <w:r w:rsidRPr="000603F3">
              <w:rPr>
                <w:position w:val="-6"/>
              </w:rPr>
              <w:t xml:space="preserve"> </w:t>
            </w:r>
          </w:p>
          <w:p w:rsidR="00DB48AA" w:rsidRDefault="00DB48AA" w:rsidP="00DB48AA"/>
          <w:p w:rsidR="00DB48AA" w:rsidRDefault="00DB48AA" w:rsidP="00DB48AA">
            <w:r>
              <w:t xml:space="preserve">      A.        </w:t>
            </w:r>
            <w:r w:rsidR="00570451" w:rsidRPr="00570451">
              <w:rPr>
                <w:color w:val="FF0000"/>
                <w:position w:val="-2"/>
              </w:rPr>
              <w:object w:dxaOrig="982" w:dyaOrig="194" w14:anchorId="53560F58">
                <v:shape id="_x0000_i1065" type="#_x0000_t75" style="width:49.2pt;height:9.6pt" o:ole="">
                  <v:imagedata r:id="rId93" o:title=""/>
                </v:shape>
                <o:OLEObject Type="Embed" ProgID="FXEquation.Equation" ShapeID="_x0000_i1065" DrawAspect="Content" ObjectID="_1459850146" r:id="rId94"/>
              </w:object>
            </w:r>
            <w:r>
              <w:t xml:space="preserve">     </w:t>
            </w:r>
            <w:r w:rsidR="00570451">
              <w:t xml:space="preserve"> </w:t>
            </w:r>
            <w:r>
              <w:t xml:space="preserve">B.     </w:t>
            </w:r>
            <w:r w:rsidR="00570451" w:rsidRPr="00570451">
              <w:rPr>
                <w:color w:val="FF0000"/>
                <w:position w:val="-2"/>
              </w:rPr>
              <w:object w:dxaOrig="958" w:dyaOrig="194">
                <v:shape id="_x0000_i1066" type="#_x0000_t75" style="width:48pt;height:9.6pt" o:ole="">
                  <v:imagedata r:id="rId95" o:title=""/>
                </v:shape>
                <o:OLEObject Type="Embed" ProgID="FXEquation.Equation" ShapeID="_x0000_i1066" DrawAspect="Content" ObjectID="_1459850147" r:id="rId96"/>
              </w:object>
            </w:r>
            <w:r>
              <w:t xml:space="preserve">     </w:t>
            </w:r>
            <w:r w:rsidR="00570451">
              <w:t xml:space="preserve"> </w:t>
            </w:r>
            <w:r>
              <w:t xml:space="preserve">C.     </w:t>
            </w:r>
            <w:r w:rsidR="00570451" w:rsidRPr="00570451">
              <w:rPr>
                <w:color w:val="FF0000"/>
                <w:position w:val="-2"/>
              </w:rPr>
              <w:object w:dxaOrig="858" w:dyaOrig="194">
                <v:shape id="_x0000_i1067" type="#_x0000_t75" style="width:42.6pt;height:9.6pt" o:ole="">
                  <v:imagedata r:id="rId97" o:title=""/>
                </v:shape>
                <o:OLEObject Type="Embed" ProgID="FXEquation.Equation" ShapeID="_x0000_i1067" DrawAspect="Content" ObjectID="_1459850148" r:id="rId98"/>
              </w:object>
            </w:r>
            <w:r>
              <w:t xml:space="preserve">     </w:t>
            </w:r>
            <w:r w:rsidR="00570451">
              <w:t xml:space="preserve">     </w:t>
            </w:r>
            <w:r>
              <w:t xml:space="preserve">D.    </w:t>
            </w:r>
            <w:r w:rsidR="00570451" w:rsidRPr="00570451">
              <w:rPr>
                <w:color w:val="FF0000"/>
                <w:position w:val="-2"/>
              </w:rPr>
              <w:object w:dxaOrig="834" w:dyaOrig="194">
                <v:shape id="_x0000_i1068" type="#_x0000_t75" style="width:41.4pt;height:9.6pt" o:ole="">
                  <v:imagedata r:id="rId99" o:title=""/>
                </v:shape>
                <o:OLEObject Type="Embed" ProgID="FXEquation.Equation" ShapeID="_x0000_i1068" DrawAspect="Content" ObjectID="_1459850149" r:id="rId100"/>
              </w:object>
            </w:r>
          </w:p>
        </w:tc>
      </w:tr>
      <w:tr w:rsidR="00DB48AA" w:rsidTr="00BF46DE">
        <w:trPr>
          <w:cantSplit/>
          <w:trHeight w:val="851"/>
        </w:trPr>
        <w:tc>
          <w:tcPr>
            <w:tcW w:w="709" w:type="dxa"/>
            <w:shd w:val="clear" w:color="auto" w:fill="FF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Default="00DB48AA" w:rsidP="00DB48AA">
            <w:r>
              <w:t xml:space="preserve">Expand and simplify  </w:t>
            </w:r>
            <w:r w:rsidR="00570451" w:rsidRPr="00570451">
              <w:rPr>
                <w:color w:val="FF0000"/>
                <w:position w:val="-6"/>
              </w:rPr>
              <w:object w:dxaOrig="1973" w:dyaOrig="238" w14:anchorId="0A4F93BE">
                <v:shape id="_x0000_i1069" type="#_x0000_t75" style="width:99pt;height:12pt" o:ole="">
                  <v:imagedata r:id="rId101" o:title=""/>
                </v:shape>
                <o:OLEObject Type="Embed" ProgID="FXEquation.Equation" ShapeID="_x0000_i1069" DrawAspect="Content" ObjectID="_1459850150" r:id="rId102"/>
              </w:object>
            </w:r>
            <w:r>
              <w:t xml:space="preserve"> </w:t>
            </w:r>
          </w:p>
          <w:p w:rsidR="00DB48AA" w:rsidRDefault="00DB48AA" w:rsidP="00DB48AA"/>
          <w:p w:rsidR="00DB48AA" w:rsidRDefault="00DB48AA" w:rsidP="00DB48AA">
            <w:r>
              <w:t xml:space="preserve">      A.      </w:t>
            </w:r>
            <w:r w:rsidR="00570451" w:rsidRPr="00570451">
              <w:rPr>
                <w:color w:val="FF0000"/>
                <w:position w:val="-2"/>
              </w:rPr>
              <w:object w:dxaOrig="850" w:dyaOrig="198" w14:anchorId="29E3A8DB">
                <v:shape id="_x0000_i1070" type="#_x0000_t75" style="width:41.4pt;height:9.6pt" o:ole="">
                  <v:imagedata r:id="rId103" o:title=""/>
                </v:shape>
                <o:OLEObject Type="Embed" ProgID="FXEquation.Equation" ShapeID="_x0000_i1070" DrawAspect="Content" ObjectID="_1459850151" r:id="rId104"/>
              </w:object>
            </w:r>
            <w:r>
              <w:t xml:space="preserve">       </w:t>
            </w:r>
            <w:r w:rsidR="00570451">
              <w:t xml:space="preserve">     </w:t>
            </w:r>
            <w:r>
              <w:t xml:space="preserve">B.     </w:t>
            </w:r>
            <w:r w:rsidR="00570451" w:rsidRPr="00570451">
              <w:rPr>
                <w:color w:val="FF0000"/>
                <w:position w:val="-2"/>
              </w:rPr>
              <w:object w:dxaOrig="726" w:dyaOrig="198">
                <v:shape id="_x0000_i1071" type="#_x0000_t75" style="width:35.4pt;height:9.6pt" o:ole="">
                  <v:imagedata r:id="rId105" o:title=""/>
                </v:shape>
                <o:OLEObject Type="Embed" ProgID="FXEquation.Equation" ShapeID="_x0000_i1071" DrawAspect="Content" ObjectID="_1459850152" r:id="rId106"/>
              </w:object>
            </w:r>
            <w:r>
              <w:t xml:space="preserve">       </w:t>
            </w:r>
            <w:r w:rsidR="00570451">
              <w:t xml:space="preserve">  </w:t>
            </w:r>
            <w:r>
              <w:t xml:space="preserve">  C.      </w:t>
            </w:r>
            <w:r w:rsidR="00570451" w:rsidRPr="00570451">
              <w:rPr>
                <w:color w:val="FF0000"/>
                <w:position w:val="-2"/>
              </w:rPr>
              <w:object w:dxaOrig="726" w:dyaOrig="198">
                <v:shape id="_x0000_i1072" type="#_x0000_t75" style="width:35.4pt;height:9.6pt" o:ole="">
                  <v:imagedata r:id="rId107" o:title=""/>
                </v:shape>
                <o:OLEObject Type="Embed" ProgID="FXEquation.Equation" ShapeID="_x0000_i1072" DrawAspect="Content" ObjectID="_1459850153" r:id="rId108"/>
              </w:object>
            </w:r>
            <w:r>
              <w:t xml:space="preserve">      </w:t>
            </w:r>
            <w:r w:rsidR="00570451">
              <w:t xml:space="preserve">  </w:t>
            </w:r>
            <w:r>
              <w:t xml:space="preserve">   D.       </w:t>
            </w:r>
            <w:r w:rsidR="00CA1F60" w:rsidRPr="00CA1F60">
              <w:rPr>
                <w:color w:val="FF0000"/>
                <w:position w:val="-2"/>
              </w:rPr>
              <w:object w:dxaOrig="846" w:dyaOrig="198">
                <v:shape id="_x0000_i1073" type="#_x0000_t75" style="width:41.4pt;height:9.6pt" o:ole="">
                  <v:imagedata r:id="rId109" o:title=""/>
                </v:shape>
                <o:OLEObject Type="Embed" ProgID="FXEquation.Equation" ShapeID="_x0000_i1073" DrawAspect="Content" ObjectID="_1459850154" r:id="rId110"/>
              </w:object>
            </w:r>
            <w:r>
              <w:t xml:space="preserve"> </w:t>
            </w:r>
          </w:p>
        </w:tc>
      </w:tr>
      <w:tr w:rsidR="00DB48AA" w:rsidTr="00BF46DE">
        <w:trPr>
          <w:cantSplit/>
          <w:trHeight w:val="851"/>
        </w:trPr>
        <w:tc>
          <w:tcPr>
            <w:tcW w:w="709" w:type="dxa"/>
            <w:shd w:val="clear" w:color="auto" w:fill="FF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DB48AA" w:rsidRDefault="00DB48AA" w:rsidP="00DB48AA">
            <w:pPr>
              <w:spacing w:after="240"/>
            </w:pPr>
            <w:r w:rsidRPr="00DB48AA">
              <w:t xml:space="preserve">Expand and simplify </w:t>
            </w:r>
            <w:r w:rsidR="00CA1F60" w:rsidRPr="00CA1F60">
              <w:rPr>
                <w:rFonts w:eastAsiaTheme="minorEastAsia"/>
                <w:color w:val="FF0000"/>
                <w:position w:val="-6"/>
              </w:rPr>
              <w:object w:dxaOrig="2382" w:dyaOrig="304" w14:anchorId="6D53D302">
                <v:shape id="_x0000_i1074" type="#_x0000_t75" style="width:118.8pt;height:15pt" o:ole="">
                  <v:imagedata r:id="rId111" o:title=""/>
                </v:shape>
                <o:OLEObject Type="Embed" ProgID="FXEquation.Equation" ShapeID="_x0000_i1074" DrawAspect="Content" ObjectID="_1459850155" r:id="rId112"/>
              </w:object>
            </w:r>
          </w:p>
          <w:p w:rsidR="00DB48AA" w:rsidRPr="00DB48AA" w:rsidRDefault="00DB48AA" w:rsidP="00DB48AA">
            <w:pPr>
              <w:spacing w:after="120"/>
            </w:pPr>
            <w:r w:rsidRPr="00DB48AA">
              <w:t xml:space="preserve">       A.    </w:t>
            </w:r>
            <w:r w:rsidR="00CA1F60" w:rsidRPr="00CA1F60">
              <w:rPr>
                <w:rFonts w:eastAsiaTheme="minorEastAsia"/>
                <w:color w:val="FF0000"/>
                <w:position w:val="-6"/>
              </w:rPr>
              <w:object w:dxaOrig="1026" w:dyaOrig="304" w14:anchorId="43D2D9B4">
                <v:shape id="_x0000_i1075" type="#_x0000_t75" style="width:51pt;height:15pt" o:ole="">
                  <v:imagedata r:id="rId113" o:title=""/>
                </v:shape>
                <o:OLEObject Type="Embed" ProgID="FXEquation.Equation" ShapeID="_x0000_i1075" DrawAspect="Content" ObjectID="_1459850156" r:id="rId114"/>
              </w:object>
            </w:r>
            <w:r w:rsidRPr="00DB48AA">
              <w:t xml:space="preserve">      B.    </w:t>
            </w:r>
            <w:r w:rsidR="00CA1F60" w:rsidRPr="00CA1F60">
              <w:rPr>
                <w:rFonts w:eastAsiaTheme="minorEastAsia"/>
                <w:color w:val="FF0000"/>
                <w:position w:val="-6"/>
              </w:rPr>
              <w:object w:dxaOrig="1026" w:dyaOrig="316">
                <v:shape id="_x0000_i1076" type="#_x0000_t75" style="width:51pt;height:15.6pt" o:ole="">
                  <v:imagedata r:id="rId115" o:title=""/>
                </v:shape>
                <o:OLEObject Type="Embed" ProgID="FXEquation.Equation" ShapeID="_x0000_i1076" DrawAspect="Content" ObjectID="_1459850157" r:id="rId116"/>
              </w:object>
            </w:r>
            <w:r w:rsidRPr="00DB48AA">
              <w:t xml:space="preserve">      C.    </w:t>
            </w:r>
            <w:r w:rsidR="00CA1F60" w:rsidRPr="00CA1F60">
              <w:rPr>
                <w:rFonts w:eastAsiaTheme="minorEastAsia"/>
                <w:color w:val="FF0000"/>
                <w:position w:val="-6"/>
              </w:rPr>
              <w:object w:dxaOrig="1146" w:dyaOrig="316">
                <v:shape id="_x0000_i1077" type="#_x0000_t75" style="width:57pt;height:15.6pt" o:ole="">
                  <v:imagedata r:id="rId117" o:title=""/>
                </v:shape>
                <o:OLEObject Type="Embed" ProgID="FXEquation.Equation" ShapeID="_x0000_i1077" DrawAspect="Content" ObjectID="_1459850158" r:id="rId118"/>
              </w:object>
            </w:r>
            <w:r w:rsidRPr="00DB48AA">
              <w:t xml:space="preserve">      D.    </w:t>
            </w:r>
            <w:r w:rsidR="00CA1F60" w:rsidRPr="00CA1F60">
              <w:rPr>
                <w:rFonts w:eastAsiaTheme="minorEastAsia"/>
                <w:color w:val="FF0000"/>
                <w:position w:val="-6"/>
              </w:rPr>
              <w:object w:dxaOrig="1170" w:dyaOrig="316">
                <v:shape id="_x0000_i1078" type="#_x0000_t75" style="width:58.2pt;height:15.6pt" o:ole="">
                  <v:imagedata r:id="rId119" o:title=""/>
                </v:shape>
                <o:OLEObject Type="Embed" ProgID="FXEquation.Equation" ShapeID="_x0000_i1078" DrawAspect="Content" ObjectID="_1459850159" r:id="rId120"/>
              </w:object>
            </w:r>
            <w:r w:rsidRPr="00DB48AA">
              <w:t xml:space="preserve">      </w:t>
            </w:r>
          </w:p>
        </w:tc>
      </w:tr>
      <w:tr w:rsidR="00DB48AA" w:rsidTr="00BF46DE">
        <w:trPr>
          <w:cantSplit/>
          <w:trHeight w:val="851"/>
        </w:trPr>
        <w:tc>
          <w:tcPr>
            <w:tcW w:w="709" w:type="dxa"/>
            <w:shd w:val="clear" w:color="auto" w:fill="FF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DB48AA" w:rsidRDefault="00DB48AA" w:rsidP="00DB48AA">
            <w:pPr>
              <w:spacing w:after="240"/>
            </w:pPr>
            <w:r w:rsidRPr="00DB48AA">
              <w:t xml:space="preserve">Expand and simplify </w:t>
            </w:r>
            <w:r w:rsidR="00595577" w:rsidRPr="00595577">
              <w:rPr>
                <w:rFonts w:eastAsiaTheme="minorEastAsia"/>
                <w:color w:val="FF0000"/>
                <w:position w:val="-6"/>
              </w:rPr>
              <w:object w:dxaOrig="2082" w:dyaOrig="238" w14:anchorId="164BC756">
                <v:shape id="_x0000_i1157" type="#_x0000_t75" style="width:103.8pt;height:12pt" o:ole="">
                  <v:imagedata r:id="rId121" o:title=""/>
                </v:shape>
                <o:OLEObject Type="Embed" ProgID="FXEquation.Equation" ShapeID="_x0000_i1157" DrawAspect="Content" ObjectID="_1459850160" r:id="rId122"/>
              </w:object>
            </w:r>
          </w:p>
          <w:p w:rsidR="00DB48AA" w:rsidRPr="00DB48AA" w:rsidRDefault="00DB48AA" w:rsidP="00001B90">
            <w:pPr>
              <w:spacing w:after="120"/>
            </w:pPr>
            <w:r w:rsidRPr="00DB48AA">
              <w:t xml:space="preserve">       A.    </w:t>
            </w:r>
            <w:r w:rsidR="00001B90" w:rsidRPr="00001B90">
              <w:rPr>
                <w:rFonts w:eastAsiaTheme="minorEastAsia"/>
                <w:color w:val="FF0000"/>
                <w:position w:val="-6"/>
              </w:rPr>
              <w:object w:dxaOrig="766" w:dyaOrig="238" w14:anchorId="742AF6FF">
                <v:shape id="_x0000_i1079" type="#_x0000_t75" style="width:38.4pt;height:12pt" o:ole="">
                  <v:imagedata r:id="rId123" o:title=""/>
                </v:shape>
                <o:OLEObject Type="Embed" ProgID="FXEquation.Equation" ShapeID="_x0000_i1079" DrawAspect="Content" ObjectID="_1459850161" r:id="rId124"/>
              </w:object>
            </w:r>
            <w:r w:rsidRPr="00DB48AA">
              <w:t xml:space="preserve">           B.    </w:t>
            </w:r>
            <w:r w:rsidR="00001B90" w:rsidRPr="00001B90">
              <w:rPr>
                <w:rFonts w:eastAsiaTheme="minorEastAsia"/>
                <w:color w:val="FF0000"/>
                <w:position w:val="-6"/>
              </w:rPr>
              <w:object w:dxaOrig="790" w:dyaOrig="238" w14:anchorId="2F527CCA">
                <v:shape id="_x0000_i1080" type="#_x0000_t75" style="width:39pt;height:12pt" o:ole="">
                  <v:imagedata r:id="rId125" o:title=""/>
                </v:shape>
                <o:OLEObject Type="Embed" ProgID="FXEquation.Equation" ShapeID="_x0000_i1080" DrawAspect="Content" ObjectID="_1459850162" r:id="rId126"/>
              </w:object>
            </w:r>
            <w:r w:rsidRPr="00DB48AA">
              <w:t xml:space="preserve">          C.    </w:t>
            </w:r>
            <w:r w:rsidR="00001B90" w:rsidRPr="00001B90">
              <w:rPr>
                <w:rFonts w:eastAsiaTheme="minorEastAsia"/>
                <w:color w:val="FF0000"/>
                <w:position w:val="-6"/>
              </w:rPr>
              <w:object w:dxaOrig="990" w:dyaOrig="238" w14:anchorId="0A8A1772">
                <v:shape id="_x0000_i1081" type="#_x0000_t75" style="width:49.8pt;height:12pt" o:ole="">
                  <v:imagedata r:id="rId127" o:title=""/>
                </v:shape>
                <o:OLEObject Type="Embed" ProgID="FXEquation.Equation" ShapeID="_x0000_i1081" DrawAspect="Content" ObjectID="_1459850163" r:id="rId128"/>
              </w:object>
            </w:r>
            <w:r w:rsidRPr="00DB48AA">
              <w:t xml:space="preserve">        D.    </w:t>
            </w:r>
            <w:r w:rsidR="00001B90" w:rsidRPr="00001B90">
              <w:rPr>
                <w:rFonts w:eastAsiaTheme="minorEastAsia"/>
                <w:color w:val="FF0000"/>
                <w:position w:val="-6"/>
              </w:rPr>
              <w:object w:dxaOrig="990" w:dyaOrig="238" w14:anchorId="6EB21D85">
                <v:shape id="_x0000_i1082" type="#_x0000_t75" style="width:49.8pt;height:12pt" o:ole="">
                  <v:imagedata r:id="rId129" o:title=""/>
                </v:shape>
                <o:OLEObject Type="Embed" ProgID="FXEquation.Equation" ShapeID="_x0000_i1082" DrawAspect="Content" ObjectID="_1459850164" r:id="rId130"/>
              </w:object>
            </w:r>
            <w:r w:rsidRPr="00DB48AA">
              <w:t xml:space="preserve">      </w:t>
            </w:r>
          </w:p>
        </w:tc>
      </w:tr>
      <w:tr w:rsidR="00DB48AA" w:rsidTr="00BF46DE">
        <w:trPr>
          <w:cantSplit/>
          <w:trHeight w:val="851"/>
        </w:trPr>
        <w:tc>
          <w:tcPr>
            <w:tcW w:w="709" w:type="dxa"/>
            <w:shd w:val="clear" w:color="auto" w:fill="FF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001B90" w:rsidRDefault="00E246B9" w:rsidP="00DB48AA">
            <w:pPr>
              <w:pStyle w:val="QuestionStyle"/>
              <w:rPr>
                <w:position w:val="-22"/>
              </w:rPr>
            </w:pPr>
            <w:r>
              <w:t xml:space="preserve"> </w:t>
            </w:r>
            <w:r w:rsidR="00001B90" w:rsidRPr="00001B90">
              <w:rPr>
                <w:color w:val="FF0000"/>
                <w:position w:val="-22"/>
              </w:rPr>
              <w:object w:dxaOrig="1368" w:dyaOrig="550">
                <v:shape id="_x0000_i1083" type="#_x0000_t75" style="width:68.4pt;height:27pt" o:ole="">
                  <v:imagedata r:id="rId131" o:title=""/>
                </v:shape>
                <o:OLEObject Type="Embed" ProgID="FXEquation.Equation" ShapeID="_x0000_i1083" DrawAspect="Content" ObjectID="_1459850165" r:id="rId132"/>
              </w:object>
            </w:r>
            <w:r w:rsidRPr="00001B90">
              <w:rPr>
                <w:position w:val="-22"/>
              </w:rPr>
              <w:t xml:space="preserve"> </w:t>
            </w:r>
          </w:p>
          <w:p w:rsidR="00E246B9" w:rsidRPr="003D5C6C" w:rsidRDefault="00E246B9" w:rsidP="00E246B9">
            <w:pPr>
              <w:rPr>
                <w:sz w:val="16"/>
                <w:szCs w:val="16"/>
              </w:rPr>
            </w:pPr>
          </w:p>
          <w:p w:rsidR="00E246B9" w:rsidRDefault="00E246B9" w:rsidP="00E246B9">
            <w:r w:rsidRPr="003D5C6C">
              <w:t xml:space="preserve">  </w:t>
            </w:r>
            <w:r>
              <w:t xml:space="preserve">      A. </w:t>
            </w:r>
            <w:r w:rsidRPr="003D5C6C">
              <w:t xml:space="preserve">     </w:t>
            </w:r>
            <w:r w:rsidR="003F3409">
              <w:t xml:space="preserve"> </w:t>
            </w:r>
            <w:r w:rsidR="003F3409" w:rsidRPr="003F3409">
              <w:rPr>
                <w:color w:val="FF0000"/>
                <w:position w:val="-18"/>
              </w:rPr>
              <w:object w:dxaOrig="134" w:dyaOrig="454">
                <v:shape id="_x0000_i1084" type="#_x0000_t75" style="width:6.6pt;height:22.8pt" o:ole="">
                  <v:imagedata r:id="rId133" o:title=""/>
                </v:shape>
                <o:OLEObject Type="Embed" ProgID="FXEquation.Equation" ShapeID="_x0000_i1084" DrawAspect="Content" ObjectID="_1459850166" r:id="rId134"/>
              </w:object>
            </w:r>
            <w:r w:rsidR="003F3409">
              <w:t xml:space="preserve"> </w:t>
            </w:r>
            <w:r w:rsidRPr="003D5C6C">
              <w:t xml:space="preserve">  </w:t>
            </w:r>
            <w:r>
              <w:t xml:space="preserve">     </w:t>
            </w:r>
            <w:r w:rsidRPr="003D5C6C">
              <w:t xml:space="preserve">             B.</w:t>
            </w:r>
            <w:r>
              <w:t xml:space="preserve">        </w:t>
            </w:r>
            <w:r w:rsidR="003F3409" w:rsidRPr="003F3409">
              <w:rPr>
                <w:color w:val="FF0000"/>
                <w:position w:val="-18"/>
              </w:rPr>
              <w:object w:dxaOrig="134" w:dyaOrig="454">
                <v:shape id="_x0000_i1085" type="#_x0000_t75" style="width:6.6pt;height:22.8pt" o:ole="">
                  <v:imagedata r:id="rId135" o:title=""/>
                </v:shape>
                <o:OLEObject Type="Embed" ProgID="FXEquation.Equation" ShapeID="_x0000_i1085" DrawAspect="Content" ObjectID="_1459850167" r:id="rId136"/>
              </w:object>
            </w:r>
            <w:r>
              <w:t xml:space="preserve">                     C.     </w:t>
            </w:r>
            <w:r w:rsidR="003F3409" w:rsidRPr="003F3409">
              <w:rPr>
                <w:color w:val="FF0000"/>
                <w:position w:val="-18"/>
              </w:rPr>
              <w:object w:dxaOrig="306" w:dyaOrig="454">
                <v:shape id="_x0000_i1086" type="#_x0000_t75" style="width:15pt;height:22.8pt" o:ole="">
                  <v:imagedata r:id="rId137" o:title=""/>
                </v:shape>
                <o:OLEObject Type="Embed" ProgID="FXEquation.Equation" ShapeID="_x0000_i1086" DrawAspect="Content" ObjectID="_1459850168" r:id="rId138"/>
              </w:object>
            </w:r>
            <w:r>
              <w:t xml:space="preserve">                        D.      </w:t>
            </w:r>
            <w:r w:rsidR="003F3409" w:rsidRPr="003F3409">
              <w:rPr>
                <w:color w:val="FF0000"/>
                <w:position w:val="-18"/>
              </w:rPr>
              <w:object w:dxaOrig="292" w:dyaOrig="454">
                <v:shape id="_x0000_i1087" type="#_x0000_t75" style="width:15pt;height:22.8pt" o:ole="">
                  <v:imagedata r:id="rId139" o:title=""/>
                </v:shape>
                <o:OLEObject Type="Embed" ProgID="FXEquation.Equation" ShapeID="_x0000_i1087" DrawAspect="Content" ObjectID="_1459850169" r:id="rId140"/>
              </w:object>
            </w:r>
          </w:p>
          <w:p w:rsidR="00E246B9" w:rsidRPr="003F3409" w:rsidRDefault="00E246B9" w:rsidP="00DB48AA">
            <w:pPr>
              <w:pStyle w:val="QuestionStyle"/>
              <w:rPr>
                <w:position w:val="-18"/>
                <w:sz w:val="12"/>
                <w:szCs w:val="12"/>
              </w:rPr>
            </w:pPr>
          </w:p>
        </w:tc>
      </w:tr>
      <w:tr w:rsidR="00DB48AA" w:rsidTr="00BF46DE">
        <w:trPr>
          <w:cantSplit/>
          <w:trHeight w:val="851"/>
        </w:trPr>
        <w:tc>
          <w:tcPr>
            <w:tcW w:w="709" w:type="dxa"/>
            <w:shd w:val="clear" w:color="auto" w:fill="FFFF99"/>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E246B9" w:rsidRDefault="00E246B9" w:rsidP="00DB48AA">
            <w:pPr>
              <w:pStyle w:val="QuestionStyle"/>
              <w:rPr>
                <w:position w:val="-18"/>
              </w:rPr>
            </w:pPr>
            <w:r>
              <w:t xml:space="preserve"> </w:t>
            </w:r>
            <w:r w:rsidRPr="00E246B9">
              <w:rPr>
                <w:color w:val="FF0000"/>
                <w:position w:val="-18"/>
              </w:rPr>
              <w:object w:dxaOrig="1560" w:dyaOrig="514">
                <v:shape id="_x0000_i1088" type="#_x0000_t75" style="width:78pt;height:25.8pt" o:ole="">
                  <v:imagedata r:id="rId141" o:title=""/>
                </v:shape>
                <o:OLEObject Type="Embed" ProgID="FXEquation.Equation" ShapeID="_x0000_i1088" DrawAspect="Content" ObjectID="_1459850170" r:id="rId142"/>
              </w:object>
            </w:r>
            <w:r w:rsidRPr="00E246B9">
              <w:rPr>
                <w:position w:val="-18"/>
              </w:rPr>
              <w:t xml:space="preserve"> </w:t>
            </w:r>
          </w:p>
          <w:p w:rsidR="00E246B9" w:rsidRPr="003F3409" w:rsidRDefault="00E246B9" w:rsidP="00E246B9">
            <w:pPr>
              <w:rPr>
                <w:sz w:val="16"/>
                <w:szCs w:val="16"/>
              </w:rPr>
            </w:pPr>
          </w:p>
          <w:p w:rsidR="00E246B9" w:rsidRDefault="00E246B9" w:rsidP="00E246B9">
            <w:r w:rsidRPr="003D5C6C">
              <w:t xml:space="preserve">  </w:t>
            </w:r>
            <w:r>
              <w:t xml:space="preserve">      A. </w:t>
            </w:r>
            <w:r w:rsidRPr="003D5C6C">
              <w:t xml:space="preserve">     </w:t>
            </w:r>
            <w:r w:rsidR="003F3409">
              <w:t xml:space="preserve"> </w:t>
            </w:r>
            <w:r w:rsidR="003F3409" w:rsidRPr="003F3409">
              <w:rPr>
                <w:color w:val="FF0000"/>
                <w:position w:val="-18"/>
              </w:rPr>
              <w:object w:dxaOrig="134" w:dyaOrig="514">
                <v:shape id="_x0000_i1089" type="#_x0000_t75" style="width:6.6pt;height:25.8pt" o:ole="">
                  <v:imagedata r:id="rId143" o:title=""/>
                </v:shape>
                <o:OLEObject Type="Embed" ProgID="FXEquation.Equation" ShapeID="_x0000_i1089" DrawAspect="Content" ObjectID="_1459850171" r:id="rId144"/>
              </w:object>
            </w:r>
            <w:r w:rsidR="003F3409">
              <w:t xml:space="preserve"> </w:t>
            </w:r>
            <w:r w:rsidRPr="003D5C6C">
              <w:t xml:space="preserve">  </w:t>
            </w:r>
            <w:r>
              <w:t xml:space="preserve">     </w:t>
            </w:r>
            <w:r w:rsidRPr="003D5C6C">
              <w:t xml:space="preserve">             B.</w:t>
            </w:r>
            <w:r>
              <w:t xml:space="preserve">      </w:t>
            </w:r>
            <w:r w:rsidR="003F3409" w:rsidRPr="003F3409">
              <w:rPr>
                <w:color w:val="FF0000"/>
                <w:position w:val="-18"/>
              </w:rPr>
              <w:object w:dxaOrig="134" w:dyaOrig="510">
                <v:shape id="_x0000_i1090" type="#_x0000_t75" style="width:6.6pt;height:25.8pt" o:ole="">
                  <v:imagedata r:id="rId145" o:title=""/>
                </v:shape>
                <o:OLEObject Type="Embed" ProgID="FXEquation.Equation" ShapeID="_x0000_i1090" DrawAspect="Content" ObjectID="_1459850172" r:id="rId146"/>
              </w:object>
            </w:r>
            <w:r>
              <w:t xml:space="preserve">                       C.      </w:t>
            </w:r>
            <w:r w:rsidR="003F3409" w:rsidRPr="003F3409">
              <w:rPr>
                <w:color w:val="FF0000"/>
                <w:position w:val="-18"/>
              </w:rPr>
              <w:object w:dxaOrig="270" w:dyaOrig="514">
                <v:shape id="_x0000_i1091" type="#_x0000_t75" style="width:13.8pt;height:25.8pt" o:ole="">
                  <v:imagedata r:id="rId147" o:title=""/>
                </v:shape>
                <o:OLEObject Type="Embed" ProgID="FXEquation.Equation" ShapeID="_x0000_i1091" DrawAspect="Content" ObjectID="_1459850173" r:id="rId148"/>
              </w:object>
            </w:r>
            <w:r>
              <w:t xml:space="preserve">                       D.      </w:t>
            </w:r>
            <w:r w:rsidR="003F3409" w:rsidRPr="003F3409">
              <w:rPr>
                <w:color w:val="FF0000"/>
                <w:position w:val="-18"/>
              </w:rPr>
              <w:object w:dxaOrig="270" w:dyaOrig="510">
                <v:shape id="_x0000_i1092" type="#_x0000_t75" style="width:13.8pt;height:25.8pt" o:ole="">
                  <v:imagedata r:id="rId149" o:title=""/>
                </v:shape>
                <o:OLEObject Type="Embed" ProgID="FXEquation.Equation" ShapeID="_x0000_i1092" DrawAspect="Content" ObjectID="_1459850174" r:id="rId150"/>
              </w:object>
            </w:r>
          </w:p>
          <w:p w:rsidR="00E246B9" w:rsidRPr="003F3409" w:rsidRDefault="00E246B9" w:rsidP="00DB48AA">
            <w:pPr>
              <w:pStyle w:val="QuestionStyle"/>
              <w:rPr>
                <w:sz w:val="12"/>
                <w:szCs w:val="12"/>
              </w:rPr>
            </w:pPr>
          </w:p>
        </w:tc>
      </w:tr>
      <w:tr w:rsidR="00DB48AA" w:rsidTr="00BF46DE">
        <w:trPr>
          <w:cantSplit/>
          <w:trHeight w:val="851"/>
        </w:trPr>
        <w:tc>
          <w:tcPr>
            <w:tcW w:w="709" w:type="dxa"/>
            <w:shd w:val="clear" w:color="auto" w:fill="FFCCCC"/>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E234D4" w:rsidRDefault="00E234D4" w:rsidP="00DB48AA">
            <w:pPr>
              <w:rPr>
                <w:position w:val="-6"/>
              </w:rPr>
            </w:pPr>
            <w:r w:rsidRPr="00E234D4">
              <w:rPr>
                <w:color w:val="FF0000"/>
                <w:position w:val="-6"/>
              </w:rPr>
              <w:object w:dxaOrig="1818" w:dyaOrig="296" w14:anchorId="40878D47">
                <v:shape id="_x0000_i1093" type="#_x0000_t75" style="width:90.6pt;height:15pt" o:ole="">
                  <v:imagedata r:id="rId151" o:title=""/>
                </v:shape>
                <o:OLEObject Type="Embed" ProgID="FXEquation.Equation" ShapeID="_x0000_i1093" DrawAspect="Content" ObjectID="_1459850175" r:id="rId152"/>
              </w:object>
            </w:r>
            <w:r w:rsidR="00DB48AA" w:rsidRPr="00E234D4">
              <w:rPr>
                <w:position w:val="-6"/>
              </w:rPr>
              <w:t xml:space="preserve"> </w:t>
            </w:r>
          </w:p>
          <w:p w:rsidR="00DB48AA" w:rsidRPr="00576165" w:rsidRDefault="00DB48AA" w:rsidP="00DB48AA">
            <w:pPr>
              <w:rPr>
                <w:sz w:val="12"/>
              </w:rPr>
            </w:pPr>
          </w:p>
          <w:p w:rsidR="00DB48AA" w:rsidRDefault="00DB48AA" w:rsidP="00DB48AA">
            <w:r>
              <w:t xml:space="preserve">      A.    </w:t>
            </w:r>
            <w:r w:rsidR="00E234D4" w:rsidRPr="00E234D4">
              <w:rPr>
                <w:color w:val="FF0000"/>
                <w:position w:val="-2"/>
              </w:rPr>
              <w:object w:dxaOrig="726" w:dyaOrig="276">
                <v:shape id="_x0000_i1094" type="#_x0000_t75" style="width:36.6pt;height:13.8pt" o:ole="">
                  <v:imagedata r:id="rId153" o:title=""/>
                </v:shape>
                <o:OLEObject Type="Embed" ProgID="FXEquation.Equation" ShapeID="_x0000_i1094" DrawAspect="Content" ObjectID="_1459850176" r:id="rId154"/>
              </w:object>
            </w:r>
            <w:r>
              <w:t xml:space="preserve">                                </w:t>
            </w:r>
            <w:r w:rsidR="00E234D4">
              <w:t xml:space="preserve">          </w:t>
            </w:r>
            <w:r>
              <w:t xml:space="preserve">B.   </w:t>
            </w:r>
            <w:r w:rsidR="00E234D4" w:rsidRPr="00E234D4">
              <w:rPr>
                <w:color w:val="FF0000"/>
                <w:position w:val="-2"/>
              </w:rPr>
              <w:object w:dxaOrig="1230" w:dyaOrig="276">
                <v:shape id="_x0000_i1095" type="#_x0000_t75" style="width:61.8pt;height:13.8pt" o:ole="">
                  <v:imagedata r:id="rId155" o:title=""/>
                </v:shape>
                <o:OLEObject Type="Embed" ProgID="FXEquation.Equation" ShapeID="_x0000_i1095" DrawAspect="Content" ObjectID="_1459850177" r:id="rId156"/>
              </w:object>
            </w:r>
            <w:r>
              <w:t xml:space="preserve">   </w:t>
            </w:r>
          </w:p>
          <w:p w:rsidR="00DB48AA" w:rsidRPr="00576165" w:rsidRDefault="00DB48AA" w:rsidP="00DB48AA">
            <w:pPr>
              <w:rPr>
                <w:sz w:val="10"/>
              </w:rPr>
            </w:pPr>
          </w:p>
          <w:p w:rsidR="00DB48AA" w:rsidRDefault="00DB48AA" w:rsidP="00DB48AA">
            <w:r>
              <w:t xml:space="preserve">      C.    </w:t>
            </w:r>
            <w:r w:rsidR="00E234D4" w:rsidRPr="00E234D4">
              <w:rPr>
                <w:color w:val="FF0000"/>
                <w:position w:val="-2"/>
              </w:rPr>
              <w:object w:dxaOrig="1230" w:dyaOrig="276">
                <v:shape id="_x0000_i1096" type="#_x0000_t75" style="width:61.8pt;height:13.8pt" o:ole="">
                  <v:imagedata r:id="rId157" o:title=""/>
                </v:shape>
                <o:OLEObject Type="Embed" ProgID="FXEquation.Equation" ShapeID="_x0000_i1096" DrawAspect="Content" ObjectID="_1459850178" r:id="rId158"/>
              </w:object>
            </w:r>
            <w:r>
              <w:t xml:space="preserve">                  </w:t>
            </w:r>
            <w:r w:rsidR="00E234D4">
              <w:t xml:space="preserve">  </w:t>
            </w:r>
            <w:r>
              <w:t xml:space="preserve">              D.   </w:t>
            </w:r>
            <w:r w:rsidR="00E234D4" w:rsidRPr="00E234D4">
              <w:rPr>
                <w:color w:val="FF0000"/>
                <w:position w:val="-2"/>
              </w:rPr>
              <w:object w:dxaOrig="1350" w:dyaOrig="264" w14:anchorId="1041B1E0">
                <v:shape id="_x0000_i1097" type="#_x0000_t75" style="width:67.8pt;height:13.2pt" o:ole="">
                  <v:imagedata r:id="rId159" o:title=""/>
                </v:shape>
                <o:OLEObject Type="Embed" ProgID="FXEquation.Equation" ShapeID="_x0000_i1097" DrawAspect="Content" ObjectID="_1459850179" r:id="rId160"/>
              </w:object>
            </w:r>
          </w:p>
        </w:tc>
      </w:tr>
      <w:tr w:rsidR="00DB48AA" w:rsidTr="00BF46DE">
        <w:trPr>
          <w:cantSplit/>
          <w:trHeight w:val="851"/>
        </w:trPr>
        <w:tc>
          <w:tcPr>
            <w:tcW w:w="709" w:type="dxa"/>
            <w:shd w:val="clear" w:color="auto" w:fill="FFCCCC"/>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E234D4" w:rsidRDefault="00E234D4" w:rsidP="00DB48AA">
            <w:pPr>
              <w:rPr>
                <w:position w:val="-6"/>
              </w:rPr>
            </w:pPr>
            <w:r w:rsidRPr="00E234D4">
              <w:rPr>
                <w:color w:val="FF0000"/>
                <w:position w:val="-6"/>
              </w:rPr>
              <w:object w:dxaOrig="1757" w:dyaOrig="238">
                <v:shape id="_x0000_i1098" type="#_x0000_t75" style="width:87.6pt;height:12pt" o:ole="">
                  <v:imagedata r:id="rId161" o:title=""/>
                </v:shape>
                <o:OLEObject Type="Embed" ProgID="FXEquation.Equation" ShapeID="_x0000_i1098" DrawAspect="Content" ObjectID="_1459850180" r:id="rId162"/>
              </w:object>
            </w:r>
            <w:r w:rsidR="00DB48AA" w:rsidRPr="00E234D4">
              <w:rPr>
                <w:position w:val="-6"/>
              </w:rPr>
              <w:t xml:space="preserve"> </w:t>
            </w:r>
          </w:p>
          <w:p w:rsidR="00DB48AA" w:rsidRPr="00576165" w:rsidRDefault="00DB48AA" w:rsidP="00DB48AA">
            <w:pPr>
              <w:rPr>
                <w:sz w:val="12"/>
              </w:rPr>
            </w:pPr>
          </w:p>
          <w:p w:rsidR="00DB48AA" w:rsidRDefault="00DB48AA" w:rsidP="00DB48AA">
            <w:r>
              <w:t xml:space="preserve">      A.    </w:t>
            </w:r>
            <w:r w:rsidR="00911D1A" w:rsidRPr="00911D1A">
              <w:rPr>
                <w:color w:val="FF0000"/>
                <w:position w:val="-2"/>
              </w:rPr>
              <w:object w:dxaOrig="1048" w:dyaOrig="276" w14:anchorId="25A99968">
                <v:shape id="_x0000_i1099" type="#_x0000_t75" style="width:52.2pt;height:13.8pt" o:ole="">
                  <v:imagedata r:id="rId163" o:title=""/>
                </v:shape>
                <o:OLEObject Type="Embed" ProgID="FXEquation.Equation" ShapeID="_x0000_i1099" DrawAspect="Content" ObjectID="_1459850181" r:id="rId164"/>
              </w:object>
            </w:r>
            <w:r>
              <w:t xml:space="preserve">      </w:t>
            </w:r>
            <w:r w:rsidR="00911D1A">
              <w:t xml:space="preserve">                               </w:t>
            </w:r>
            <w:r>
              <w:t xml:space="preserve">B.   </w:t>
            </w:r>
            <w:r w:rsidR="00911D1A" w:rsidRPr="00911D1A">
              <w:rPr>
                <w:color w:val="FF0000"/>
                <w:position w:val="-2"/>
              </w:rPr>
              <w:object w:dxaOrig="1048" w:dyaOrig="276">
                <v:shape id="_x0000_i1100" type="#_x0000_t75" style="width:52.2pt;height:13.8pt" o:ole="">
                  <v:imagedata r:id="rId165" o:title=""/>
                </v:shape>
                <o:OLEObject Type="Embed" ProgID="FXEquation.Equation" ShapeID="_x0000_i1100" DrawAspect="Content" ObjectID="_1459850182" r:id="rId166"/>
              </w:object>
            </w:r>
            <w:r>
              <w:t xml:space="preserve">   </w:t>
            </w:r>
          </w:p>
          <w:p w:rsidR="00DB48AA" w:rsidRPr="00576165" w:rsidRDefault="00DB48AA" w:rsidP="00DB48AA">
            <w:pPr>
              <w:rPr>
                <w:sz w:val="10"/>
              </w:rPr>
            </w:pPr>
          </w:p>
          <w:p w:rsidR="00DB48AA" w:rsidRDefault="00DB48AA" w:rsidP="00911D1A">
            <w:r>
              <w:t xml:space="preserve">      C.    </w:t>
            </w:r>
            <w:r w:rsidR="00911D1A" w:rsidRPr="00911D1A">
              <w:rPr>
                <w:color w:val="FF0000"/>
                <w:position w:val="-2"/>
              </w:rPr>
              <w:object w:dxaOrig="1071" w:dyaOrig="264">
                <v:shape id="_x0000_i1101" type="#_x0000_t75" style="width:53.4pt;height:13.2pt" o:ole="">
                  <v:imagedata r:id="rId167" o:title=""/>
                </v:shape>
                <o:OLEObject Type="Embed" ProgID="FXEquation.Equation" ShapeID="_x0000_i1101" DrawAspect="Content" ObjectID="_1459850183" r:id="rId168"/>
              </w:object>
            </w:r>
            <w:r>
              <w:t xml:space="preserve">                                   </w:t>
            </w:r>
            <w:r w:rsidR="00911D1A">
              <w:t xml:space="preserve">  </w:t>
            </w:r>
            <w:r>
              <w:t xml:space="preserve">D.   </w:t>
            </w:r>
            <w:r w:rsidR="00911D1A" w:rsidRPr="00911D1A">
              <w:rPr>
                <w:color w:val="FF0000"/>
                <w:position w:val="-2"/>
              </w:rPr>
              <w:object w:dxaOrig="1071" w:dyaOrig="276">
                <v:shape id="_x0000_i1102" type="#_x0000_t75" style="width:53.4pt;height:13.8pt" o:ole="">
                  <v:imagedata r:id="rId169" o:title=""/>
                </v:shape>
                <o:OLEObject Type="Embed" ProgID="FXEquation.Equation" ShapeID="_x0000_i1102" DrawAspect="Content" ObjectID="_1459850184" r:id="rId170"/>
              </w:object>
            </w:r>
          </w:p>
        </w:tc>
      </w:tr>
      <w:tr w:rsidR="00DB48AA" w:rsidTr="00BF46DE">
        <w:trPr>
          <w:cantSplit/>
          <w:trHeight w:val="851"/>
        </w:trPr>
        <w:tc>
          <w:tcPr>
            <w:tcW w:w="709" w:type="dxa"/>
            <w:shd w:val="clear" w:color="auto" w:fill="FFCCCC"/>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911D1A" w:rsidRDefault="00911D1A" w:rsidP="00DB48AA">
            <w:pPr>
              <w:rPr>
                <w:position w:val="-6"/>
              </w:rPr>
            </w:pPr>
            <w:r w:rsidRPr="00911D1A">
              <w:rPr>
                <w:color w:val="FF0000"/>
                <w:position w:val="-6"/>
              </w:rPr>
              <w:object w:dxaOrig="1890" w:dyaOrig="296" w14:anchorId="50FCC18A">
                <v:shape id="_x0000_i1103" type="#_x0000_t75" style="width:94.2pt;height:15pt" o:ole="">
                  <v:imagedata r:id="rId171" o:title=""/>
                </v:shape>
                <o:OLEObject Type="Embed" ProgID="FXEquation.Equation" ShapeID="_x0000_i1103" DrawAspect="Content" ObjectID="_1459850185" r:id="rId172"/>
              </w:object>
            </w:r>
            <w:r w:rsidR="00DB48AA" w:rsidRPr="00911D1A">
              <w:rPr>
                <w:position w:val="-6"/>
              </w:rPr>
              <w:t xml:space="preserve"> </w:t>
            </w:r>
          </w:p>
          <w:p w:rsidR="00DB48AA" w:rsidRPr="00576165" w:rsidRDefault="00DB48AA" w:rsidP="00DB48AA">
            <w:pPr>
              <w:rPr>
                <w:sz w:val="12"/>
              </w:rPr>
            </w:pPr>
          </w:p>
          <w:p w:rsidR="00DB48AA" w:rsidRDefault="00DB48AA" w:rsidP="00DB48AA">
            <w:r>
              <w:t xml:space="preserve">      A.    </w:t>
            </w:r>
            <w:r w:rsidR="00911D1A" w:rsidRPr="00911D1A">
              <w:rPr>
                <w:color w:val="FF0000"/>
                <w:position w:val="-2"/>
              </w:rPr>
              <w:object w:dxaOrig="1410" w:dyaOrig="276" w14:anchorId="0B99A3A0">
                <v:shape id="_x0000_i1104" type="#_x0000_t75" style="width:70.2pt;height:13.8pt" o:ole="">
                  <v:imagedata r:id="rId173" o:title=""/>
                </v:shape>
                <o:OLEObject Type="Embed" ProgID="FXEquation.Equation" ShapeID="_x0000_i1104" DrawAspect="Content" ObjectID="_1459850186" r:id="rId174"/>
              </w:object>
            </w:r>
            <w:r>
              <w:t xml:space="preserve">                                </w:t>
            </w:r>
            <w:r w:rsidR="00911D1A">
              <w:t xml:space="preserve"> </w:t>
            </w:r>
            <w:r>
              <w:t xml:space="preserve">B.   </w:t>
            </w:r>
            <w:r w:rsidR="00911D1A" w:rsidRPr="00911D1A">
              <w:rPr>
                <w:color w:val="FF0000"/>
                <w:position w:val="-2"/>
              </w:rPr>
              <w:object w:dxaOrig="1446" w:dyaOrig="276">
                <v:shape id="_x0000_i1105" type="#_x0000_t75" style="width:1in;height:13.8pt" o:ole="">
                  <v:imagedata r:id="rId175" o:title=""/>
                </v:shape>
                <o:OLEObject Type="Embed" ProgID="FXEquation.Equation" ShapeID="_x0000_i1105" DrawAspect="Content" ObjectID="_1459850187" r:id="rId176"/>
              </w:object>
            </w:r>
            <w:r>
              <w:t xml:space="preserve">   </w:t>
            </w:r>
          </w:p>
          <w:p w:rsidR="00DB48AA" w:rsidRPr="00576165" w:rsidRDefault="00DB48AA" w:rsidP="00DB48AA">
            <w:pPr>
              <w:rPr>
                <w:sz w:val="10"/>
              </w:rPr>
            </w:pPr>
          </w:p>
          <w:p w:rsidR="00DB48AA" w:rsidRDefault="00DB48AA" w:rsidP="00DB48AA">
            <w:r>
              <w:t xml:space="preserve">      C.    </w:t>
            </w:r>
            <w:r w:rsidR="00911D1A" w:rsidRPr="00911D1A">
              <w:rPr>
                <w:color w:val="FF0000"/>
                <w:position w:val="-2"/>
              </w:rPr>
              <w:object w:dxaOrig="1410" w:dyaOrig="276">
                <v:shape id="_x0000_i1106" type="#_x0000_t75" style="width:70.2pt;height:13.8pt" o:ole="">
                  <v:imagedata r:id="rId177" o:title=""/>
                </v:shape>
                <o:OLEObject Type="Embed" ProgID="FXEquation.Equation" ShapeID="_x0000_i1106" DrawAspect="Content" ObjectID="_1459850188" r:id="rId178"/>
              </w:object>
            </w:r>
            <w:r>
              <w:t xml:space="preserve">                                 D.   </w:t>
            </w:r>
            <w:r w:rsidR="00911D1A" w:rsidRPr="00911D1A">
              <w:rPr>
                <w:color w:val="FF0000"/>
                <w:position w:val="-2"/>
              </w:rPr>
              <w:object w:dxaOrig="1446" w:dyaOrig="264">
                <v:shape id="_x0000_i1107" type="#_x0000_t75" style="width:1in;height:13.2pt" o:ole="">
                  <v:imagedata r:id="rId179" o:title=""/>
                </v:shape>
                <o:OLEObject Type="Embed" ProgID="FXEquation.Equation" ShapeID="_x0000_i1107" DrawAspect="Content" ObjectID="_1459850189" r:id="rId180"/>
              </w:object>
            </w:r>
          </w:p>
        </w:tc>
      </w:tr>
      <w:tr w:rsidR="00DB48AA" w:rsidTr="00BF46DE">
        <w:trPr>
          <w:cantSplit/>
          <w:trHeight w:val="851"/>
        </w:trPr>
        <w:tc>
          <w:tcPr>
            <w:tcW w:w="709" w:type="dxa"/>
            <w:shd w:val="clear" w:color="auto" w:fill="FFCCCC"/>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323F70" w:rsidRDefault="00323F70" w:rsidP="00DB48AA">
            <w:pPr>
              <w:rPr>
                <w:position w:val="-6"/>
              </w:rPr>
            </w:pPr>
            <w:r w:rsidRPr="00323F70">
              <w:rPr>
                <w:color w:val="FF0000"/>
                <w:position w:val="-6"/>
              </w:rPr>
              <w:object w:dxaOrig="1986" w:dyaOrig="296" w14:anchorId="439A87F3">
                <v:shape id="_x0000_i1108" type="#_x0000_t75" style="width:99pt;height:15pt" o:ole="">
                  <v:imagedata r:id="rId181" o:title=""/>
                </v:shape>
                <o:OLEObject Type="Embed" ProgID="FXEquation.Equation" ShapeID="_x0000_i1108" DrawAspect="Content" ObjectID="_1459850190" r:id="rId182"/>
              </w:object>
            </w:r>
            <w:r w:rsidR="00DB48AA" w:rsidRPr="00323F70">
              <w:rPr>
                <w:position w:val="-6"/>
              </w:rPr>
              <w:t xml:space="preserve"> </w:t>
            </w:r>
          </w:p>
          <w:p w:rsidR="00DB48AA" w:rsidRPr="00576165" w:rsidRDefault="00DB48AA" w:rsidP="00DB48AA">
            <w:pPr>
              <w:rPr>
                <w:sz w:val="12"/>
              </w:rPr>
            </w:pPr>
          </w:p>
          <w:p w:rsidR="00DB48AA" w:rsidRDefault="00DB48AA" w:rsidP="00DB48AA">
            <w:r>
              <w:t xml:space="preserve">      A.    </w:t>
            </w:r>
            <w:r w:rsidR="00323F70" w:rsidRPr="00323F70">
              <w:rPr>
                <w:color w:val="FF0000"/>
                <w:position w:val="-2"/>
              </w:rPr>
              <w:object w:dxaOrig="798" w:dyaOrig="264" w14:anchorId="1A5E5424">
                <v:shape id="_x0000_i1109" type="#_x0000_t75" style="width:39.6pt;height:13.2pt" o:ole="">
                  <v:imagedata r:id="rId183" o:title=""/>
                </v:shape>
                <o:OLEObject Type="Embed" ProgID="FXEquation.Equation" ShapeID="_x0000_i1109" DrawAspect="Content" ObjectID="_1459850191" r:id="rId184"/>
              </w:object>
            </w:r>
            <w:r>
              <w:t xml:space="preserve">                                            B.   </w:t>
            </w:r>
            <w:r w:rsidR="00323F70" w:rsidRPr="00323F70">
              <w:rPr>
                <w:color w:val="FF0000"/>
                <w:position w:val="-2"/>
              </w:rPr>
              <w:object w:dxaOrig="1374" w:dyaOrig="276">
                <v:shape id="_x0000_i1110" type="#_x0000_t75" style="width:69pt;height:14.4pt" o:ole="">
                  <v:imagedata r:id="rId185" o:title=""/>
                </v:shape>
                <o:OLEObject Type="Embed" ProgID="FXEquation.Equation" ShapeID="_x0000_i1110" DrawAspect="Content" ObjectID="_1459850192" r:id="rId186"/>
              </w:object>
            </w:r>
            <w:r>
              <w:t xml:space="preserve">   </w:t>
            </w:r>
          </w:p>
          <w:p w:rsidR="00DB48AA" w:rsidRPr="00576165" w:rsidRDefault="00DB48AA" w:rsidP="00DB48AA">
            <w:pPr>
              <w:rPr>
                <w:sz w:val="10"/>
              </w:rPr>
            </w:pPr>
          </w:p>
          <w:p w:rsidR="00DB48AA" w:rsidRDefault="00DB48AA" w:rsidP="00DB48AA">
            <w:r>
              <w:t xml:space="preserve">      C.    </w:t>
            </w:r>
            <w:r w:rsidR="00323F70" w:rsidRPr="00323F70">
              <w:rPr>
                <w:color w:val="FF0000"/>
                <w:position w:val="-2"/>
              </w:rPr>
              <w:object w:dxaOrig="1397" w:dyaOrig="276">
                <v:shape id="_x0000_i1111" type="#_x0000_t75" style="width:69.6pt;height:14.4pt" o:ole="">
                  <v:imagedata r:id="rId187" o:title=""/>
                </v:shape>
                <o:OLEObject Type="Embed" ProgID="FXEquation.Equation" ShapeID="_x0000_i1111" DrawAspect="Content" ObjectID="_1459850193" r:id="rId188"/>
              </w:object>
            </w:r>
            <w:r>
              <w:t xml:space="preserve">                                </w:t>
            </w:r>
            <w:r w:rsidR="00323F70">
              <w:t xml:space="preserve">  </w:t>
            </w:r>
            <w:r>
              <w:t xml:space="preserve">D.   </w:t>
            </w:r>
            <w:r w:rsidR="00323F70" w:rsidRPr="00323F70">
              <w:rPr>
                <w:color w:val="FF0000"/>
                <w:position w:val="-2"/>
              </w:rPr>
              <w:object w:dxaOrig="1422" w:dyaOrig="276">
                <v:shape id="_x0000_i1112" type="#_x0000_t75" style="width:70.8pt;height:14.4pt" o:ole="">
                  <v:imagedata r:id="rId189" o:title=""/>
                </v:shape>
                <o:OLEObject Type="Embed" ProgID="FXEquation.Equation" ShapeID="_x0000_i1112" DrawAspect="Content" ObjectID="_1459850194" r:id="rId190"/>
              </w:object>
            </w:r>
          </w:p>
        </w:tc>
      </w:tr>
      <w:tr w:rsidR="00DB48AA" w:rsidTr="00BF46DE">
        <w:trPr>
          <w:cantSplit/>
          <w:trHeight w:val="851"/>
        </w:trPr>
        <w:tc>
          <w:tcPr>
            <w:tcW w:w="709" w:type="dxa"/>
            <w:shd w:val="clear" w:color="auto" w:fill="FFCCCC"/>
          </w:tcPr>
          <w:p w:rsidR="00DB48AA" w:rsidRPr="001B3341" w:rsidRDefault="00DB48AA" w:rsidP="00DB48AA">
            <w:pPr>
              <w:pStyle w:val="ListParagraph"/>
              <w:numPr>
                <w:ilvl w:val="0"/>
                <w:numId w:val="2"/>
              </w:numPr>
              <w:ind w:left="57" w:firstLine="0"/>
            </w:pPr>
          </w:p>
        </w:tc>
        <w:tc>
          <w:tcPr>
            <w:tcW w:w="9781" w:type="dxa"/>
            <w:gridSpan w:val="3"/>
            <w:tcBorders>
              <w:top w:val="single" w:sz="4" w:space="0" w:color="auto"/>
              <w:bottom w:val="single" w:sz="4" w:space="0" w:color="auto"/>
            </w:tcBorders>
          </w:tcPr>
          <w:p w:rsidR="00DB48AA" w:rsidRPr="00323F70" w:rsidRDefault="00323F70" w:rsidP="00DB48AA">
            <w:pPr>
              <w:rPr>
                <w:position w:val="-6"/>
              </w:rPr>
            </w:pPr>
            <w:r w:rsidRPr="00323F70">
              <w:rPr>
                <w:color w:val="FF0000"/>
                <w:position w:val="-6"/>
              </w:rPr>
              <w:object w:dxaOrig="1434" w:dyaOrig="340" w14:anchorId="4EF9786D">
                <v:shape id="_x0000_i1113" type="#_x0000_t75" style="width:71.4pt;height:17.4pt" o:ole="">
                  <v:imagedata r:id="rId191" o:title=""/>
                </v:shape>
                <o:OLEObject Type="Embed" ProgID="FXEquation.Equation" ShapeID="_x0000_i1113" DrawAspect="Content" ObjectID="_1459850195" r:id="rId192"/>
              </w:object>
            </w:r>
            <w:r w:rsidR="00DB48AA" w:rsidRPr="00323F70">
              <w:rPr>
                <w:position w:val="-6"/>
              </w:rPr>
              <w:t xml:space="preserve"> </w:t>
            </w:r>
          </w:p>
          <w:p w:rsidR="00DB48AA" w:rsidRPr="00576165" w:rsidRDefault="00DB48AA" w:rsidP="00DB48AA">
            <w:pPr>
              <w:rPr>
                <w:sz w:val="12"/>
              </w:rPr>
            </w:pPr>
          </w:p>
          <w:p w:rsidR="00DB48AA" w:rsidRDefault="00DB48AA" w:rsidP="00DB48AA">
            <w:r>
              <w:t xml:space="preserve">      A.    </w:t>
            </w:r>
            <w:r w:rsidR="00323F70" w:rsidRPr="00323F70">
              <w:rPr>
                <w:color w:val="FF0000"/>
                <w:position w:val="-6"/>
              </w:rPr>
              <w:object w:dxaOrig="1026" w:dyaOrig="304" w14:anchorId="538DC9D5">
                <v:shape id="_x0000_i1114" type="#_x0000_t75" style="width:51pt;height:15pt" o:ole="">
                  <v:imagedata r:id="rId193" o:title=""/>
                </v:shape>
                <o:OLEObject Type="Embed" ProgID="FXEquation.Equation" ShapeID="_x0000_i1114" DrawAspect="Content" ObjectID="_1459850196" r:id="rId194"/>
              </w:object>
            </w:r>
            <w:r>
              <w:t xml:space="preserve">                                          B.   </w:t>
            </w:r>
            <w:r w:rsidR="00323F70" w:rsidRPr="00323F70">
              <w:rPr>
                <w:color w:val="FF0000"/>
                <w:position w:val="-6"/>
              </w:rPr>
              <w:object w:dxaOrig="1746" w:dyaOrig="316">
                <v:shape id="_x0000_i1115" type="#_x0000_t75" style="width:87pt;height:15.6pt" o:ole="">
                  <v:imagedata r:id="rId195" o:title=""/>
                </v:shape>
                <o:OLEObject Type="Embed" ProgID="FXEquation.Equation" ShapeID="_x0000_i1115" DrawAspect="Content" ObjectID="_1459850197" r:id="rId196"/>
              </w:object>
            </w:r>
            <w:r>
              <w:t xml:space="preserve">   </w:t>
            </w:r>
          </w:p>
          <w:p w:rsidR="00DB48AA" w:rsidRPr="00576165" w:rsidRDefault="00DB48AA" w:rsidP="00DB48AA">
            <w:pPr>
              <w:rPr>
                <w:sz w:val="10"/>
              </w:rPr>
            </w:pPr>
          </w:p>
          <w:p w:rsidR="00DB48AA" w:rsidRDefault="00323F70" w:rsidP="00DB48AA">
            <w:r>
              <w:t xml:space="preserve">     </w:t>
            </w:r>
            <w:r w:rsidR="00DB48AA">
              <w:t xml:space="preserve">C.    </w:t>
            </w:r>
            <w:r w:rsidRPr="00323F70">
              <w:rPr>
                <w:color w:val="FF0000"/>
                <w:position w:val="-6"/>
              </w:rPr>
              <w:object w:dxaOrig="1770" w:dyaOrig="316">
                <v:shape id="_x0000_i1116" type="#_x0000_t75" style="width:88.2pt;height:15.6pt" o:ole="">
                  <v:imagedata r:id="rId197" o:title=""/>
                </v:shape>
                <o:OLEObject Type="Embed" ProgID="FXEquation.Equation" ShapeID="_x0000_i1116" DrawAspect="Content" ObjectID="_1459850198" r:id="rId198"/>
              </w:object>
            </w:r>
            <w:r w:rsidR="00DB48AA">
              <w:t xml:space="preserve">                               D.   </w:t>
            </w:r>
            <w:r w:rsidRPr="00323F70">
              <w:rPr>
                <w:color w:val="FF0000"/>
                <w:position w:val="-6"/>
              </w:rPr>
              <w:object w:dxaOrig="1770" w:dyaOrig="316">
                <v:shape id="_x0000_i1117" type="#_x0000_t75" style="width:88.2pt;height:15.6pt" o:ole="">
                  <v:imagedata r:id="rId199" o:title=""/>
                </v:shape>
                <o:OLEObject Type="Embed" ProgID="FXEquation.Equation" ShapeID="_x0000_i1117" DrawAspect="Content" ObjectID="_1459850199" r:id="rId200"/>
              </w:object>
            </w: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1747B08EE4394711A1883A97609FAB68"/>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6F23D7" w:rsidP="00E60529">
          <w:pPr>
            <w:pStyle w:val="Heading1"/>
            <w:jc w:val="center"/>
          </w:pPr>
          <w:r>
            <w:t>Algebraic Products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70176" behindDoc="0" locked="0" layoutInCell="1" allowOverlap="1" wp14:anchorId="38A3E41E" wp14:editId="02733176">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4AA77" id="Oval 200" o:spid="_x0000_s1026" style="position:absolute;margin-left:134.7pt;margin-top:3.4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14:anchorId="183D3830" wp14:editId="7FA1456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1988AC" id="Oval 199" o:spid="_x0000_s1026" style="position:absolute;margin-left:230.1pt;margin-top:1.9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14:anchorId="68EF9711" wp14:editId="4A8358B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6EC106" id="Oval 198" o:spid="_x0000_s1026" style="position:absolute;margin-left:183.9pt;margin-top:2.6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7104" behindDoc="0" locked="0" layoutInCell="1" allowOverlap="1" wp14:anchorId="2BEE5F42" wp14:editId="72C9427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13260" id="Oval 197" o:spid="_x0000_s1026" style="position:absolute;margin-left:89.1pt;margin-top:4.9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8608" behindDoc="0" locked="0" layoutInCell="1" allowOverlap="1" wp14:anchorId="2E07A0C1" wp14:editId="75AED790">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29A8F4" id="Oval 196" o:spid="_x0000_s1026" style="position:absolute;margin-left:230.8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14:anchorId="4F90AC24" wp14:editId="7C28D297">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D3C37" id="Oval 195" o:spid="_x0000_s1026" style="position:absolute;margin-left:182.4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14:anchorId="4523F22D" wp14:editId="0F0E83FD">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D6007" id="Oval 194" o:spid="_x0000_s1026" style="position:absolute;margin-left:133.95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9392" behindDoc="0" locked="0" layoutInCell="1" allowOverlap="1" wp14:anchorId="3AEA3A02" wp14:editId="46C021F0">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B4017" id="Oval 193" o:spid="_x0000_s1026" style="position:absolute;margin-left:88.3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896" behindDoc="0" locked="0" layoutInCell="1" allowOverlap="1" wp14:anchorId="53E2CB67" wp14:editId="3EA218BE">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17145A" id="Oval 192" o:spid="_x0000_s1026" style="position:absolute;margin-left:230.8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B9C0132" wp14:editId="5AE6C2A4">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BC98BF" id="Oval 191" o:spid="_x0000_s1026" style="position:absolute;margin-left:182.4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61C5E192" wp14:editId="7F6B8FA0">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A9B976" id="Oval 190" o:spid="_x0000_s1026" style="position:absolute;margin-left:133.95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91680" behindDoc="0" locked="0" layoutInCell="1" allowOverlap="1" wp14:anchorId="5C71FB6A" wp14:editId="1BC6E8F4">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B83A0B" id="Oval 189" o:spid="_x0000_s1026" style="position:absolute;margin-left:88.3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184" behindDoc="0" locked="0" layoutInCell="1" allowOverlap="1" wp14:anchorId="38E38B25" wp14:editId="0C5DCE4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B3C60" id="Oval 188" o:spid="_x0000_s1026" style="position:absolute;margin-left:230.8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05BE55DB" wp14:editId="71F0558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880A29" id="Oval 187" o:spid="_x0000_s1026" style="position:absolute;margin-left:182.4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2C0ED565" wp14:editId="501D4F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C2272" id="Oval 186" o:spid="_x0000_s1026" style="position:absolute;margin-left:133.95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0F7214E9" wp14:editId="2698F9A6">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8D13BA" id="Oval 185" o:spid="_x0000_s1026" style="position:absolute;margin-left:88.3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5472" behindDoc="0" locked="0" layoutInCell="1" allowOverlap="1" wp14:anchorId="55AE2853" wp14:editId="154DDBE3">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73BC0" id="Oval 184" o:spid="_x0000_s1026" style="position:absolute;margin-left:230.8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66F93DDF" wp14:editId="02C78CE0">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11CCF" id="Oval 183" o:spid="_x0000_s1026" style="position:absolute;margin-left:182.4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3C742054" wp14:editId="4E08FDC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BBB9E" id="Oval 182" o:spid="_x0000_s1026" style="position:absolute;margin-left:133.9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49FC7BCE" wp14:editId="762676BC">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D95DB" id="Oval 181" o:spid="_x0000_s1026" style="position:absolute;margin-left:88.3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760" behindDoc="0" locked="0" layoutInCell="1" allowOverlap="1" wp14:anchorId="3CA5EF87" wp14:editId="44E2D0C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93BA3" id="Oval 180" o:spid="_x0000_s1026" style="position:absolute;margin-left:230.8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4C71429B" wp14:editId="301510FF">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30B3C" id="Oval 179" o:spid="_x0000_s1026" style="position:absolute;margin-left:182.4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3339D490" wp14:editId="4C9C6E8E">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F249D8" id="Oval 178"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284A1A0D" wp14:editId="3DD61DB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D97D27" id="Oval 177" o:spid="_x0000_s1026" style="position:absolute;margin-left:88.3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0048" behindDoc="0" locked="0" layoutInCell="1" allowOverlap="1" wp14:anchorId="5A3FE4A1" wp14:editId="6032CFD3">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19B12" id="Oval 176" o:spid="_x0000_s1026" style="position:absolute;margin-left:230.8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185BBB9B" wp14:editId="1238D6A5">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E2F4D6" id="Oval 175" o:spid="_x0000_s1026" style="position:absolute;margin-left:182.4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298F274C" wp14:editId="73E360A7">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C2350E" id="Oval 174" o:spid="_x0000_s1026" style="position:absolute;margin-left:133.9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74FFE2E5" wp14:editId="17B071B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635D2" id="Oval 173" o:spid="_x0000_s1026" style="position:absolute;margin-left:88.3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2336" behindDoc="0" locked="0" layoutInCell="1" allowOverlap="1" wp14:anchorId="67064893" wp14:editId="771B0EDC">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B117A" id="Oval 172" o:spid="_x0000_s1026" style="position:absolute;margin-left:230.8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6415F77E" wp14:editId="39C49A6E">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4DFFA4" id="Oval 171" o:spid="_x0000_s1026" style="position:absolute;margin-left:182.4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466538E4" wp14:editId="34444EE2">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BE20A" id="Oval 170" o:spid="_x0000_s1026" style="position:absolute;margin-left:133.9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3B92F597" wp14:editId="0FE47242">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08F5A2" id="Oval 169" o:spid="_x0000_s1026" style="position:absolute;margin-left:88.3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74624" behindDoc="0" locked="0" layoutInCell="1" allowOverlap="1" wp14:anchorId="49FFFDA1" wp14:editId="7CB1F768">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96A3E" id="Oval 16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526D3C87" wp14:editId="43B7E8AD">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5FFA84" id="Oval 167" o:spid="_x0000_s1026" style="position:absolute;margin-left:182.4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01660254" wp14:editId="4173FCF3">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57FF21" id="Oval 166"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19BBC51B" wp14:editId="53855F0B">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B5AD3" id="Oval 165" o:spid="_x0000_s1026" style="position:absolute;margin-left:88.3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86912" behindDoc="0" locked="0" layoutInCell="1" allowOverlap="1" wp14:anchorId="3E9C18B7" wp14:editId="056CF7A8">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60C27" id="Oval 164"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40658CF9" wp14:editId="12DDF4FE">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D432C" id="Oval 163" o:spid="_x0000_s1026" style="position:absolute;margin-left:182.4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680C6127" wp14:editId="3DF80DCE">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7FA8C2" id="Oval 162"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0365C3E" wp14:editId="707DB08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1A72C" id="Oval 161" o:spid="_x0000_s1026" style="position:absolute;margin-left:88.3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93056" behindDoc="0" locked="0" layoutInCell="1" allowOverlap="1" wp14:anchorId="20E939FA" wp14:editId="2E620210">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9FE723" id="Oval 1" o:spid="_x0000_s1026" style="position:absolute;margin-left:134.7pt;margin-top:3.4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0F5FC47" wp14:editId="77DBE8CF">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019809" id="Oval 2" o:spid="_x0000_s1026" style="position:absolute;margin-left:230.1pt;margin-top:1.9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4A7F562B" wp14:editId="1219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E0D735" id="Oval 3" o:spid="_x0000_s1026" style="position:absolute;margin-left:183.9pt;margin-top:2.6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7AAF6F08" wp14:editId="3743918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6EE0F" id="Oval 4" o:spid="_x0000_s1026" style="position:absolute;margin-left:89.1pt;margin-top:4.9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11488" behindDoc="0" locked="0" layoutInCell="1" allowOverlap="1" wp14:anchorId="36319E43" wp14:editId="2891441D">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AC208D" id="Oval 5" o:spid="_x0000_s1026" style="position:absolute;margin-left:230.85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67EEC2DB" wp14:editId="4DB63FD9">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E0FABF" id="Oval 6" o:spid="_x0000_s1026" style="position:absolute;margin-left:182.4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63BC3E13" wp14:editId="47A63B5D">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0F98EC" id="Oval 7" o:spid="_x0000_s1026" style="position:absolute;margin-left:133.9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4F403E2B" wp14:editId="6E9DDA39">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F3F92" id="Oval 8" o:spid="_x0000_s1026" style="position:absolute;margin-left:88.3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23776" behindDoc="0" locked="0" layoutInCell="1" allowOverlap="1" wp14:anchorId="38C9BE69" wp14:editId="2E9A85C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DBDF0" id="Oval 9" o:spid="_x0000_s1026" style="position:absolute;margin-left:230.8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790C0A7F" wp14:editId="5DFBA218">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FD3E16" id="Oval 10" o:spid="_x0000_s1026" style="position:absolute;margin-left:182.4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19866B95" wp14:editId="54D9E614">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2E8CD" id="Oval 11" o:spid="_x0000_s1026" style="position:absolute;margin-left:133.95pt;margin-top:1.8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714560" behindDoc="0" locked="0" layoutInCell="1" allowOverlap="1" wp14:anchorId="465C7AE3" wp14:editId="64E32656">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EFF42" id="Oval 12" o:spid="_x0000_s1026" style="position:absolute;margin-left:88.3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36064" behindDoc="0" locked="0" layoutInCell="1" allowOverlap="1" wp14:anchorId="7942A334" wp14:editId="0C7C0CA9">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7B93F" id="Oval 13" o:spid="_x0000_s1026" style="position:absolute;margin-left:230.8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0DFE7229" wp14:editId="756E3C4C">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55DAC" id="Oval 14" o:spid="_x0000_s1026" style="position:absolute;margin-left:182.4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0C32A9" wp14:editId="6C004B64">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D1545C" id="Oval 15" o:spid="_x0000_s1026" style="position:absolute;margin-left:133.95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62593EE7" wp14:editId="14CEFC43">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1F1B4" id="Oval 16" o:spid="_x0000_s1026" style="position:absolute;margin-left:88.3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748352" behindDoc="0" locked="0" layoutInCell="1" allowOverlap="1" wp14:anchorId="63B04FBC" wp14:editId="7DEFBE61">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1C242" id="Oval 17" o:spid="_x0000_s1026" style="position:absolute;margin-left:230.8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71677C55" wp14:editId="2A19B4B4">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E045A4" id="Oval 18" o:spid="_x0000_s1026" style="position:absolute;margin-left:182.4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37361F8E" wp14:editId="32654CF9">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BE8C1E" id="Oval 19" o:spid="_x0000_s1026" style="position:absolute;margin-left:133.95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7346C3BF" wp14:editId="7CD067AD">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E8494" id="Oval 20" o:spid="_x0000_s1026" style="position:absolute;margin-left:88.3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A3F435C67BEB4AD7990F6258F8CF8502"/>
          </w:placeholder>
          <w:dataBinding w:prefixMappings="xmlns:ns0='http://purl.org/dc/elements/1.1/' xmlns:ns1='http://schemas.openxmlformats.org/package/2006/metadata/core-properties' " w:xpath="/ns1:coreProperties[1]/ns0:title[1]" w:storeItemID="{6C3C8BC8-F283-45AE-878A-BAB7291924A1}"/>
          <w:text/>
        </w:sdtPr>
        <w:sdtEndPr/>
        <w:sdtContent>
          <w:r w:rsidR="006F23D7">
            <w:rPr>
              <w:rFonts w:asciiTheme="majorHAnsi" w:hAnsiTheme="majorHAnsi"/>
              <w:i/>
              <w:sz w:val="52"/>
              <w:szCs w:val="52"/>
            </w:rPr>
            <w:t>Algebraic Products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ook w:val="04A0" w:firstRow="1" w:lastRow="0" w:firstColumn="1" w:lastColumn="0" w:noHBand="0" w:noVBand="1"/>
      </w:tblPr>
      <w:tblGrid>
        <w:gridCol w:w="675"/>
        <w:gridCol w:w="9762"/>
      </w:tblGrid>
      <w:tr w:rsidR="00E60529" w:rsidTr="0043016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3F3409">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position w:val="-6"/>
              </w:rPr>
            </w:pPr>
            <w:r w:rsidRPr="00875594">
              <w:rPr>
                <w:color w:val="FF0000"/>
                <w:position w:val="-6"/>
              </w:rPr>
              <w:object w:dxaOrig="2130" w:dyaOrig="316">
                <v:shape id="_x0000_i1118" type="#_x0000_t75" style="width:106.2pt;height:15.6pt" o:ole="">
                  <v:imagedata r:id="rId201" o:title=""/>
                </v:shape>
                <o:OLEObject Type="Embed" ProgID="FXEquation.Equation" ShapeID="_x0000_i1118" DrawAspect="Content" ObjectID="_1459850200" r:id="rId202"/>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2"/>
              </w:rPr>
            </w:pPr>
            <w:r w:rsidRPr="00875594">
              <w:rPr>
                <w:color w:val="FF0000"/>
                <w:position w:val="-2"/>
              </w:rPr>
              <w:object w:dxaOrig="2466" w:dyaOrig="276">
                <v:shape id="_x0000_i1119" type="#_x0000_t75" style="width:123.6pt;height:13.8pt" o:ole="">
                  <v:imagedata r:id="rId203" o:title=""/>
                </v:shape>
                <o:OLEObject Type="Embed" ProgID="FXEquation.Equation" ShapeID="_x0000_i1119" DrawAspect="Content" ObjectID="_1459850201" r:id="rId204"/>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2"/>
              </w:rPr>
            </w:pPr>
            <w:r w:rsidRPr="00875594">
              <w:rPr>
                <w:color w:val="FF0000"/>
                <w:position w:val="-2"/>
              </w:rPr>
              <w:object w:dxaOrig="2144" w:dyaOrig="276">
                <v:shape id="_x0000_i1120" type="#_x0000_t75" style="width:107.4pt;height:13.8pt" o:ole="">
                  <v:imagedata r:id="rId205" o:title=""/>
                </v:shape>
                <o:OLEObject Type="Embed" ProgID="FXEquation.Equation" ShapeID="_x0000_i1120" DrawAspect="Content" ObjectID="_1459850202" r:id="rId206"/>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18"/>
              </w:rPr>
            </w:pPr>
            <w:r w:rsidRPr="00875594">
              <w:rPr>
                <w:color w:val="FF0000"/>
                <w:position w:val="-18"/>
              </w:rPr>
              <w:object w:dxaOrig="1200" w:dyaOrig="592">
                <v:shape id="_x0000_i1121" type="#_x0000_t75" style="width:60pt;height:29.4pt" o:ole="">
                  <v:imagedata r:id="rId207" o:title=""/>
                </v:shape>
                <o:OLEObject Type="Embed" ProgID="FXEquation.Equation" ShapeID="_x0000_i1121" DrawAspect="Content" ObjectID="_1459850203" r:id="rId208"/>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6"/>
              </w:rPr>
            </w:pPr>
            <w:r w:rsidRPr="00875594">
              <w:rPr>
                <w:color w:val="FF0000"/>
                <w:position w:val="-6"/>
              </w:rPr>
              <w:object w:dxaOrig="1806" w:dyaOrig="238">
                <v:shape id="_x0000_i1122" type="#_x0000_t75" style="width:90.6pt;height:12pt" o:ole="">
                  <v:imagedata r:id="rId209" o:title=""/>
                </v:shape>
                <o:OLEObject Type="Embed" ProgID="FXEquation.Equation" ShapeID="_x0000_i1122" DrawAspect="Content" ObjectID="_1459850204" r:id="rId210"/>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6"/>
              </w:rPr>
            </w:pPr>
            <w:r w:rsidRPr="00875594">
              <w:rPr>
                <w:color w:val="FF0000"/>
                <w:position w:val="-6"/>
              </w:rPr>
              <w:object w:dxaOrig="2490" w:dyaOrig="316">
                <v:shape id="_x0000_i1123" type="#_x0000_t75" style="width:124.2pt;height:15.6pt" o:ole="">
                  <v:imagedata r:id="rId211" o:title=""/>
                </v:shape>
                <o:OLEObject Type="Embed" ProgID="FXEquation.Equation" ShapeID="_x0000_i1123" DrawAspect="Content" ObjectID="_1459850205" r:id="rId212"/>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34"/>
              </w:rPr>
            </w:pPr>
            <w:r w:rsidRPr="00875594">
              <w:rPr>
                <w:color w:val="FF0000"/>
                <w:position w:val="-34"/>
              </w:rPr>
              <w:object w:dxaOrig="3413" w:dyaOrig="518">
                <v:shape id="_x0000_i1124" type="#_x0000_t75" style="width:170.4pt;height:26.4pt" o:ole="">
                  <v:imagedata r:id="rId213" o:title=""/>
                </v:shape>
                <o:OLEObject Type="Embed" ProgID="FXEquation.Equation" ShapeID="_x0000_i1124" DrawAspect="Content" ObjectID="_1459850206" r:id="rId214"/>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28"/>
              </w:rPr>
            </w:pPr>
            <w:r w:rsidRPr="00875594">
              <w:rPr>
                <w:color w:val="FF0000"/>
                <w:position w:val="-28"/>
              </w:rPr>
              <w:object w:dxaOrig="3846" w:dyaOrig="458">
                <v:shape id="_x0000_i1125" type="#_x0000_t75" style="width:192.6pt;height:22.8pt" o:ole="">
                  <v:imagedata r:id="rId215" o:title=""/>
                </v:shape>
                <o:OLEObject Type="Embed" ProgID="FXEquation.Equation" ShapeID="_x0000_i1125" DrawAspect="Content" ObjectID="_1459850207" r:id="rId216"/>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34"/>
              </w:rPr>
            </w:pPr>
            <w:r w:rsidRPr="00875594">
              <w:rPr>
                <w:color w:val="FF0000"/>
                <w:position w:val="-34"/>
              </w:rPr>
              <w:object w:dxaOrig="4458" w:dyaOrig="596">
                <v:shape id="_x0000_i1126" type="#_x0000_t75" style="width:223.2pt;height:30pt" o:ole="">
                  <v:imagedata r:id="rId217" o:title=""/>
                </v:shape>
                <o:OLEObject Type="Embed" ProgID="FXEquation.Equation" ShapeID="_x0000_i1126" DrawAspect="Content" ObjectID="_1459850208" r:id="rId218"/>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18"/>
              </w:rPr>
            </w:pPr>
            <w:r w:rsidRPr="00875594">
              <w:rPr>
                <w:color w:val="FF0000"/>
                <w:position w:val="-18"/>
              </w:rPr>
              <w:object w:dxaOrig="2178" w:dyaOrig="510">
                <v:shape id="_x0000_i1127" type="#_x0000_t75" style="width:109.2pt;height:25.8pt" o:ole="">
                  <v:imagedata r:id="rId219" o:title=""/>
                </v:shape>
                <o:OLEObject Type="Embed" ProgID="FXEquation.Equation" ShapeID="_x0000_i1127" DrawAspect="Content" ObjectID="_1459850209" r:id="rId220"/>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rFonts w:asciiTheme="majorHAnsi" w:hAnsiTheme="majorHAnsi"/>
                <w:position w:val="-70"/>
              </w:rPr>
            </w:pPr>
            <w:r w:rsidRPr="00875594">
              <w:rPr>
                <w:color w:val="FF0000"/>
                <w:position w:val="-70"/>
              </w:rPr>
              <w:object w:dxaOrig="2214" w:dyaOrig="1030">
                <v:shape id="_x0000_i1128" type="#_x0000_t75" style="width:111pt;height:52.2pt" o:ole="">
                  <v:imagedata r:id="rId221" o:title=""/>
                </v:shape>
                <o:OLEObject Type="Embed" ProgID="FXEquation.Equation" ShapeID="_x0000_i1128" DrawAspect="Content" ObjectID="_1459850210" r:id="rId222"/>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595577" w:rsidRDefault="00595577" w:rsidP="0068468D">
            <w:pPr>
              <w:pStyle w:val="QuestionStyle"/>
              <w:rPr>
                <w:rFonts w:asciiTheme="majorHAnsi" w:hAnsiTheme="majorHAnsi"/>
                <w:position w:val="-70"/>
              </w:rPr>
            </w:pPr>
            <w:r w:rsidRPr="00595577">
              <w:rPr>
                <w:color w:val="FF0000"/>
                <w:position w:val="-70"/>
              </w:rPr>
              <w:object w:dxaOrig="2154" w:dyaOrig="1030">
                <v:shape id="_x0000_i1156" type="#_x0000_t75" style="width:108pt;height:52.2pt" o:ole="">
                  <v:imagedata r:id="rId223" o:title=""/>
                </v:shape>
                <o:OLEObject Type="Embed" ProgID="FXEquation.Equation" ShapeID="_x0000_i1156" DrawAspect="Content" ObjectID="_1459850211" r:id="rId224"/>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875594" w:rsidRDefault="00875594" w:rsidP="0068468D">
            <w:pPr>
              <w:pStyle w:val="QuestionStyle"/>
              <w:rPr>
                <w:color w:val="FF0000"/>
                <w:position w:val="-34"/>
              </w:rPr>
            </w:pPr>
            <w:r w:rsidRPr="00875594">
              <w:rPr>
                <w:color w:val="FF0000"/>
                <w:position w:val="-34"/>
              </w:rPr>
              <w:object w:dxaOrig="3234" w:dyaOrig="596">
                <v:shape id="_x0000_i1129" type="#_x0000_t75" style="width:162pt;height:30pt" o:ole="">
                  <v:imagedata r:id="rId225" o:title=""/>
                </v:shape>
                <o:OLEObject Type="Embed" ProgID="FXEquation.Equation" ShapeID="_x0000_i1129" DrawAspect="Content" ObjectID="_1459850212" r:id="rId226"/>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35B7B" w:rsidRDefault="00335B7B" w:rsidP="0068468D">
            <w:pPr>
              <w:pStyle w:val="QuestionStyle"/>
              <w:rPr>
                <w:rFonts w:asciiTheme="majorHAnsi" w:hAnsiTheme="majorHAnsi"/>
                <w:position w:val="-40"/>
              </w:rPr>
            </w:pPr>
            <w:r w:rsidRPr="00335B7B">
              <w:rPr>
                <w:color w:val="FF0000"/>
                <w:position w:val="-40"/>
              </w:rPr>
              <w:object w:dxaOrig="3222" w:dyaOrig="656">
                <v:shape id="_x0000_i1130" type="#_x0000_t75" style="width:161.4pt;height:33pt" o:ole="">
                  <v:imagedata r:id="rId227" o:title=""/>
                </v:shape>
                <o:OLEObject Type="Embed" ProgID="FXEquation.Equation" ShapeID="_x0000_i1130" DrawAspect="Content" ObjectID="_1459850213" r:id="rId228"/>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35B7B" w:rsidRDefault="00335B7B" w:rsidP="0068468D">
            <w:pPr>
              <w:pStyle w:val="QuestionStyle"/>
              <w:rPr>
                <w:color w:val="FF0000"/>
                <w:position w:val="-40"/>
              </w:rPr>
            </w:pPr>
            <w:r w:rsidRPr="00335B7B">
              <w:rPr>
                <w:color w:val="FF0000"/>
                <w:position w:val="-40"/>
              </w:rPr>
              <w:object w:dxaOrig="3197" w:dyaOrig="656">
                <v:shape id="_x0000_i1131" type="#_x0000_t75" style="width:160.2pt;height:33pt" o:ole="">
                  <v:imagedata r:id="rId229" o:title=""/>
                </v:shape>
                <o:OLEObject Type="Embed" ProgID="FXEquation.Equation" ShapeID="_x0000_i1131" DrawAspect="Content" ObjectID="_1459850214" r:id="rId230"/>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335B7B" w:rsidRDefault="00335B7B" w:rsidP="0068468D">
            <w:pPr>
              <w:pStyle w:val="QuestionStyle"/>
              <w:rPr>
                <w:rFonts w:asciiTheme="majorHAnsi" w:hAnsiTheme="majorHAnsi"/>
                <w:position w:val="-34"/>
              </w:rPr>
            </w:pPr>
            <w:r w:rsidRPr="00335B7B">
              <w:rPr>
                <w:color w:val="FF0000"/>
                <w:position w:val="-34"/>
              </w:rPr>
              <w:object w:dxaOrig="3678" w:dyaOrig="596">
                <v:shape id="_x0000_i1132" type="#_x0000_t75" style="width:183.6pt;height:30pt" o:ole="">
                  <v:imagedata r:id="rId231" o:title=""/>
                </v:shape>
                <o:OLEObject Type="Embed" ProgID="FXEquation.Equation" ShapeID="_x0000_i1132" DrawAspect="Content" ObjectID="_1459850215" r:id="rId232"/>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34A53" w:rsidRDefault="00D34A53" w:rsidP="0068468D">
            <w:pPr>
              <w:pStyle w:val="QuestionStyle"/>
              <w:rPr>
                <w:color w:val="FF0000"/>
                <w:position w:val="-34"/>
              </w:rPr>
            </w:pPr>
            <w:r w:rsidRPr="00D34A53">
              <w:rPr>
                <w:color w:val="FF0000"/>
                <w:position w:val="-34"/>
              </w:rPr>
              <w:object w:dxaOrig="3882" w:dyaOrig="596">
                <v:shape id="_x0000_i1133" type="#_x0000_t75" style="width:193.8pt;height:30pt" o:ole="">
                  <v:imagedata r:id="rId233" o:title=""/>
                </v:shape>
                <o:OLEObject Type="Embed" ProgID="FXEquation.Equation" ShapeID="_x0000_i1133" DrawAspect="Content" ObjectID="_1459850216" r:id="rId234"/>
              </w:objec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34A53" w:rsidRDefault="00D34A53" w:rsidP="0068468D">
            <w:pPr>
              <w:pStyle w:val="QuestionStyle"/>
              <w:rPr>
                <w:rFonts w:asciiTheme="majorHAnsi" w:hAnsiTheme="majorHAnsi"/>
                <w:position w:val="-6"/>
              </w:rPr>
            </w:pPr>
            <w:r w:rsidRPr="00D34A53">
              <w:rPr>
                <w:color w:val="FF0000"/>
                <w:position w:val="-6"/>
              </w:rPr>
              <w:object w:dxaOrig="2526" w:dyaOrig="316">
                <v:shape id="_x0000_i1134" type="#_x0000_t75" style="width:126pt;height:15.6pt" o:ole="">
                  <v:imagedata r:id="rId235" o:title=""/>
                </v:shape>
                <o:OLEObject Type="Embed" ProgID="FXEquation.Equation" ShapeID="_x0000_i1134" DrawAspect="Content" ObjectID="_1459850217" r:id="rId236"/>
              </w:object>
            </w:r>
          </w:p>
        </w:tc>
      </w:tr>
      <w:tr w:rsidR="00D34A53" w:rsidTr="00430164">
        <w:trPr>
          <w:cantSplit/>
        </w:trPr>
        <w:tc>
          <w:tcPr>
            <w:tcW w:w="675" w:type="dxa"/>
            <w:tcBorders>
              <w:top w:val="single" w:sz="4" w:space="0" w:color="auto"/>
              <w:left w:val="single" w:sz="4" w:space="0" w:color="auto"/>
              <w:bottom w:val="single" w:sz="4" w:space="0" w:color="auto"/>
              <w:right w:val="single" w:sz="4" w:space="0" w:color="auto"/>
            </w:tcBorders>
          </w:tcPr>
          <w:p w:rsidR="00D34A53" w:rsidRDefault="00D34A53"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D34A53" w:rsidRPr="00D34A53" w:rsidRDefault="00D34A53" w:rsidP="0068468D">
            <w:pPr>
              <w:pStyle w:val="QuestionStyle"/>
              <w:rPr>
                <w:color w:val="FF0000"/>
                <w:position w:val="-6"/>
              </w:rPr>
            </w:pPr>
            <w:r w:rsidRPr="00D34A53">
              <w:rPr>
                <w:color w:val="FF0000"/>
                <w:position w:val="-6"/>
              </w:rPr>
              <w:object w:dxaOrig="2298" w:dyaOrig="316">
                <v:shape id="_x0000_i1135" type="#_x0000_t75" style="width:114.6pt;height:15.6pt" o:ole="">
                  <v:imagedata r:id="rId237" o:title=""/>
                </v:shape>
                <o:OLEObject Type="Embed" ProgID="FXEquation.Equation" ShapeID="_x0000_i1135" DrawAspect="Content" ObjectID="_1459850218" r:id="rId238"/>
              </w:object>
            </w:r>
          </w:p>
        </w:tc>
      </w:tr>
      <w:tr w:rsidR="00D34A53" w:rsidTr="00430164">
        <w:trPr>
          <w:cantSplit/>
        </w:trPr>
        <w:tc>
          <w:tcPr>
            <w:tcW w:w="675" w:type="dxa"/>
            <w:tcBorders>
              <w:top w:val="single" w:sz="4" w:space="0" w:color="auto"/>
              <w:left w:val="single" w:sz="4" w:space="0" w:color="auto"/>
              <w:bottom w:val="single" w:sz="4" w:space="0" w:color="auto"/>
              <w:right w:val="single" w:sz="4" w:space="0" w:color="auto"/>
            </w:tcBorders>
          </w:tcPr>
          <w:p w:rsidR="00D34A53" w:rsidRDefault="00D34A53" w:rsidP="003F3409">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D34A53" w:rsidRPr="00D34A53" w:rsidRDefault="00D34A53" w:rsidP="0068468D">
            <w:pPr>
              <w:pStyle w:val="QuestionStyle"/>
              <w:rPr>
                <w:color w:val="FF0000"/>
                <w:position w:val="-34"/>
              </w:rPr>
            </w:pPr>
            <w:r w:rsidRPr="00D34A53">
              <w:rPr>
                <w:color w:val="FF0000"/>
                <w:position w:val="-34"/>
              </w:rPr>
              <w:object w:dxaOrig="3629" w:dyaOrig="596">
                <v:shape id="_x0000_i1136" type="#_x0000_t75" style="width:180.6pt;height:30pt" o:ole="">
                  <v:imagedata r:id="rId239" o:title=""/>
                </v:shape>
                <o:OLEObject Type="Embed" ProgID="FXEquation.Equation" ShapeID="_x0000_i1136" DrawAspect="Content" ObjectID="_1459850219" r:id="rId240"/>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tbl>
      <w:tblPr>
        <w:tblStyle w:val="TableGrid"/>
        <w:tblW w:w="10173" w:type="dxa"/>
        <w:tblLook w:val="04A0" w:firstRow="1" w:lastRow="0" w:firstColumn="1" w:lastColumn="0" w:noHBand="0" w:noVBand="1"/>
      </w:tblPr>
      <w:tblGrid>
        <w:gridCol w:w="675"/>
        <w:gridCol w:w="7797"/>
        <w:gridCol w:w="1701"/>
      </w:tblGrid>
      <w:tr w:rsidR="00C5783F" w:rsidTr="0043016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E60529" w:rsidP="003F3409">
            <w:pPr>
              <w:jc w:val="center"/>
              <w:rPr>
                <w:rFonts w:asciiTheme="majorHAnsi" w:hAnsiTheme="majorHAnsi"/>
              </w:rPr>
            </w:pPr>
            <w:r>
              <w:br w:type="page"/>
            </w:r>
            <w:r w:rsidR="00C5783F">
              <w:rPr>
                <w:rFonts w:asciiTheme="majorHAnsi" w:hAnsiTheme="majorHAnsi"/>
              </w:rPr>
              <w:t>Section 2    (1 mark each)</w:t>
            </w:r>
          </w:p>
        </w:tc>
      </w:tr>
      <w:tr w:rsidR="00C5783F" w:rsidTr="0043016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3F3409">
            <w:pPr>
              <w:jc w:val="center"/>
              <w:rPr>
                <w:rFonts w:asciiTheme="majorHAnsi" w:hAnsiTheme="majorHAnsi"/>
              </w:rPr>
            </w:pPr>
            <w:r>
              <w:t>Answers</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570451" w:rsidP="0068468D">
            <w:pPr>
              <w:pStyle w:val="QuestionStyle"/>
            </w:pPr>
            <w:r w:rsidRPr="00570451">
              <w:rPr>
                <w:color w:val="FF0000"/>
                <w:position w:val="-2"/>
              </w:rPr>
              <w:object w:dxaOrig="1386" w:dyaOrig="198">
                <v:shape id="_x0000_i1137" type="#_x0000_t75" style="width:69pt;height:9.6pt" o:ole="">
                  <v:imagedata r:id="rId241" o:title=""/>
                </v:shape>
                <o:OLEObject Type="Embed" ProgID="FXEquation.Equation" ShapeID="_x0000_i1137" DrawAspect="Content" ObjectID="_1459850220" r:id="rId242"/>
              </w:object>
            </w:r>
            <w:r w:rsidR="000603F3" w:rsidRPr="000603F3">
              <w:rPr>
                <w:color w:val="FF0000"/>
                <w:position w:val="-2"/>
              </w:rPr>
              <w:object w:dxaOrig="690" w:dyaOrig="276">
                <v:shape id="_x0000_i1138" type="#_x0000_t75" style="width:34.8pt;height:14.4pt" o:ole="">
                  <v:imagedata r:id="rId57" o:title=""/>
                </v:shape>
                <o:OLEObject Type="Embed" ProgID="FXEquation.Equation" ShapeID="_x0000_i1138" DrawAspect="Content" ObjectID="_1459850221" r:id="rId243"/>
              </w:object>
            </w:r>
          </w:p>
        </w:tc>
        <w:tc>
          <w:tcPr>
            <w:tcW w:w="1701" w:type="dxa"/>
            <w:tcBorders>
              <w:top w:val="single" w:sz="4" w:space="0" w:color="auto"/>
              <w:left w:val="single" w:sz="4" w:space="0" w:color="auto"/>
              <w:bottom w:val="single" w:sz="4" w:space="0" w:color="auto"/>
              <w:right w:val="single" w:sz="4" w:space="0" w:color="auto"/>
            </w:tcBorders>
          </w:tcPr>
          <w:p w:rsidR="00E60529" w:rsidRDefault="000603F3"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70451" w:rsidRDefault="00570451" w:rsidP="0068468D">
            <w:pPr>
              <w:pStyle w:val="QuestionStyle"/>
              <w:rPr>
                <w:position w:val="-2"/>
              </w:rPr>
            </w:pPr>
            <w:r w:rsidRPr="00570451">
              <w:rPr>
                <w:color w:val="FF0000"/>
                <w:position w:val="-2"/>
              </w:rPr>
              <w:object w:dxaOrig="1986" w:dyaOrig="276">
                <v:shape id="_x0000_i1139" type="#_x0000_t75" style="width:99pt;height:13.8pt" o:ole="">
                  <v:imagedata r:id="rId244" o:title=""/>
                </v:shape>
                <o:OLEObject Type="Embed" ProgID="FXEquation.Equation" ShapeID="_x0000_i1139" DrawAspect="Content" ObjectID="_1459850222" r:id="rId245"/>
              </w:object>
            </w:r>
          </w:p>
        </w:tc>
        <w:tc>
          <w:tcPr>
            <w:tcW w:w="1701" w:type="dxa"/>
            <w:tcBorders>
              <w:top w:val="single" w:sz="4" w:space="0" w:color="auto"/>
              <w:left w:val="single" w:sz="4" w:space="0" w:color="auto"/>
              <w:bottom w:val="single" w:sz="4" w:space="0" w:color="auto"/>
              <w:right w:val="single" w:sz="4" w:space="0" w:color="auto"/>
            </w:tcBorders>
          </w:tcPr>
          <w:p w:rsidR="00E60529" w:rsidRDefault="00595577"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70451" w:rsidRDefault="00570451" w:rsidP="0068468D">
            <w:pPr>
              <w:pStyle w:val="QuestionStyle"/>
              <w:rPr>
                <w:position w:val="-6"/>
              </w:rPr>
            </w:pPr>
            <w:r w:rsidRPr="00570451">
              <w:rPr>
                <w:rFonts w:eastAsiaTheme="minorEastAsia"/>
                <w:color w:val="FF0000"/>
                <w:position w:val="-6"/>
              </w:rPr>
              <w:object w:dxaOrig="1458" w:dyaOrig="316">
                <v:shape id="_x0000_i1140" type="#_x0000_t75" style="width:73.2pt;height:15.6pt" o:ole="">
                  <v:imagedata r:id="rId246" o:title=""/>
                </v:shape>
                <o:OLEObject Type="Embed" ProgID="FXEquation.Equation" ShapeID="_x0000_i1140" DrawAspect="Content" ObjectID="_1459850223" r:id="rId247"/>
              </w:object>
            </w:r>
            <w:r w:rsidRPr="00570451">
              <w:rPr>
                <w:rFonts w:eastAsiaTheme="minorEastAsia"/>
                <w:color w:val="FF0000"/>
                <w:position w:val="-6"/>
              </w:rPr>
              <w:object w:dxaOrig="642" w:dyaOrig="316">
                <v:shape id="_x0000_i1141" type="#_x0000_t75" style="width:32.4pt;height:15.6pt" o:ole="">
                  <v:imagedata r:id="rId75" o:title=""/>
                </v:shape>
                <o:OLEObject Type="Embed" ProgID="FXEquation.Equation" ShapeID="_x0000_i1141" DrawAspect="Content" ObjectID="_1459850224" r:id="rId248"/>
              </w:object>
            </w:r>
          </w:p>
        </w:tc>
        <w:tc>
          <w:tcPr>
            <w:tcW w:w="1701" w:type="dxa"/>
            <w:tcBorders>
              <w:top w:val="single" w:sz="4" w:space="0" w:color="auto"/>
              <w:left w:val="single" w:sz="4" w:space="0" w:color="auto"/>
              <w:bottom w:val="single" w:sz="4" w:space="0" w:color="auto"/>
              <w:right w:val="single" w:sz="4" w:space="0" w:color="auto"/>
            </w:tcBorders>
          </w:tcPr>
          <w:p w:rsidR="00E60529" w:rsidRDefault="000603F3" w:rsidP="0068468D">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570451" w:rsidP="0068468D">
            <w:pPr>
              <w:pStyle w:val="QuestionStyle"/>
            </w:pPr>
            <w:r w:rsidRPr="00570451">
              <w:rPr>
                <w:color w:val="FF0000"/>
                <w:position w:val="-6"/>
              </w:rPr>
              <w:object w:dxaOrig="1218" w:dyaOrig="238">
                <v:shape id="_x0000_i1142" type="#_x0000_t75" style="width:61.2pt;height:12pt" o:ole="">
                  <v:imagedata r:id="rId249" o:title=""/>
                </v:shape>
                <o:OLEObject Type="Embed" ProgID="FXEquation.Equation" ShapeID="_x0000_i1142" DrawAspect="Content" ObjectID="_1459850225" r:id="rId250"/>
              </w:object>
            </w:r>
            <w:r w:rsidR="000603F3" w:rsidRPr="000603F3">
              <w:rPr>
                <w:color w:val="FF0000"/>
                <w:position w:val="-2"/>
              </w:rPr>
              <w:object w:dxaOrig="870" w:dyaOrig="194">
                <v:shape id="_x0000_i1143" type="#_x0000_t75" style="width:43.8pt;height:9.6pt" o:ole="">
                  <v:imagedata r:id="rId89" o:title=""/>
                </v:shape>
                <o:OLEObject Type="Embed" ProgID="FXEquation.Equation" ShapeID="_x0000_i1143" DrawAspect="Content" ObjectID="_1459850226" r:id="rId251"/>
              </w:object>
            </w:r>
          </w:p>
        </w:tc>
        <w:tc>
          <w:tcPr>
            <w:tcW w:w="1701" w:type="dxa"/>
            <w:tcBorders>
              <w:top w:val="single" w:sz="4" w:space="0" w:color="auto"/>
              <w:left w:val="single" w:sz="4" w:space="0" w:color="auto"/>
              <w:bottom w:val="single" w:sz="4" w:space="0" w:color="auto"/>
              <w:right w:val="single" w:sz="4" w:space="0" w:color="auto"/>
            </w:tcBorders>
          </w:tcPr>
          <w:p w:rsidR="00E60529" w:rsidRDefault="000603F3"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70451" w:rsidRDefault="00570451" w:rsidP="0068468D">
            <w:pPr>
              <w:pStyle w:val="QuestionStyle"/>
              <w:rPr>
                <w:position w:val="-6"/>
              </w:rPr>
            </w:pPr>
            <w:r w:rsidRPr="00570451">
              <w:rPr>
                <w:color w:val="FF0000"/>
                <w:position w:val="-6"/>
              </w:rPr>
              <w:object w:dxaOrig="2326" w:dyaOrig="238">
                <v:shape id="_x0000_i1144" type="#_x0000_t75" style="width:116.4pt;height:12pt" o:ole="">
                  <v:imagedata r:id="rId252" o:title=""/>
                </v:shape>
                <o:OLEObject Type="Embed" ProgID="FXEquation.Equation" ShapeID="_x0000_i1144" DrawAspect="Content" ObjectID="_1459850227" r:id="rId253"/>
              </w:object>
            </w:r>
          </w:p>
        </w:tc>
        <w:tc>
          <w:tcPr>
            <w:tcW w:w="1701" w:type="dxa"/>
            <w:tcBorders>
              <w:top w:val="single" w:sz="4" w:space="0" w:color="auto"/>
              <w:left w:val="single" w:sz="4" w:space="0" w:color="auto"/>
              <w:bottom w:val="single" w:sz="4" w:space="0" w:color="auto"/>
              <w:right w:val="single" w:sz="4" w:space="0" w:color="auto"/>
            </w:tcBorders>
          </w:tcPr>
          <w:p w:rsidR="00E60529" w:rsidRDefault="00570451" w:rsidP="0068468D">
            <w:pPr>
              <w:pStyle w:val="QuestionStyle"/>
            </w:pPr>
            <w:r>
              <w:t>A</w:t>
            </w:r>
          </w:p>
        </w:tc>
      </w:tr>
      <w:tr w:rsidR="00E60529" w:rsidTr="00430164">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570451" w:rsidRDefault="00570451" w:rsidP="0068468D">
            <w:pPr>
              <w:pStyle w:val="QuestionStyle"/>
              <w:rPr>
                <w:position w:val="-28"/>
              </w:rPr>
            </w:pPr>
            <w:r w:rsidRPr="00570451">
              <w:rPr>
                <w:color w:val="FF0000"/>
                <w:position w:val="-28"/>
              </w:rPr>
              <w:object w:dxaOrig="3822" w:dyaOrig="458">
                <v:shape id="_x0000_i1145" type="#_x0000_t75" style="width:190.8pt;height:22.8pt" o:ole="">
                  <v:imagedata r:id="rId254" o:title=""/>
                </v:shape>
                <o:OLEObject Type="Embed" ProgID="FXEquation.Equation" ShapeID="_x0000_i1145" DrawAspect="Content" ObjectID="_1459850228" r:id="rId255"/>
              </w:object>
            </w:r>
          </w:p>
        </w:tc>
        <w:tc>
          <w:tcPr>
            <w:tcW w:w="1701" w:type="dxa"/>
            <w:tcBorders>
              <w:top w:val="single" w:sz="4" w:space="0" w:color="auto"/>
              <w:left w:val="single" w:sz="4" w:space="0" w:color="auto"/>
              <w:bottom w:val="single" w:sz="4" w:space="0" w:color="auto"/>
              <w:right w:val="single" w:sz="4" w:space="0" w:color="auto"/>
            </w:tcBorders>
          </w:tcPr>
          <w:p w:rsidR="00E60529" w:rsidRDefault="00CA1F60" w:rsidP="0068468D">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A1F60" w:rsidRDefault="00CA1F60" w:rsidP="0068468D">
            <w:pPr>
              <w:pStyle w:val="QuestionStyle"/>
              <w:rPr>
                <w:position w:val="-40"/>
              </w:rPr>
            </w:pPr>
            <w:r w:rsidRPr="00CA1F60">
              <w:rPr>
                <w:rFonts w:eastAsiaTheme="minorEastAsia"/>
                <w:color w:val="FF0000"/>
                <w:position w:val="-40"/>
              </w:rPr>
              <w:object w:dxaOrig="4806" w:dyaOrig="656">
                <v:shape id="_x0000_i1146" type="#_x0000_t75" style="width:240.6pt;height:33pt" o:ole="">
                  <v:imagedata r:id="rId256" o:title=""/>
                </v:shape>
                <o:OLEObject Type="Embed" ProgID="FXEquation.Equation" ShapeID="_x0000_i1146" DrawAspect="Content" ObjectID="_1459850229" r:id="rId257"/>
              </w:object>
            </w:r>
          </w:p>
        </w:tc>
        <w:tc>
          <w:tcPr>
            <w:tcW w:w="1701" w:type="dxa"/>
            <w:tcBorders>
              <w:top w:val="single" w:sz="4" w:space="0" w:color="auto"/>
              <w:left w:val="single" w:sz="4" w:space="0" w:color="auto"/>
              <w:bottom w:val="single" w:sz="4" w:space="0" w:color="auto"/>
              <w:right w:val="single" w:sz="4" w:space="0" w:color="auto"/>
            </w:tcBorders>
          </w:tcPr>
          <w:p w:rsidR="00E60529" w:rsidRDefault="00CA1F60"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CA1F60" w:rsidRDefault="00CA1F60" w:rsidP="0068468D">
            <w:pPr>
              <w:pStyle w:val="QuestionStyle"/>
              <w:rPr>
                <w:position w:val="-34"/>
              </w:rPr>
            </w:pPr>
            <w:r w:rsidRPr="00CA1F60">
              <w:rPr>
                <w:rFonts w:eastAsiaTheme="minorEastAsia"/>
                <w:color w:val="FF0000"/>
                <w:position w:val="-34"/>
              </w:rPr>
              <w:object w:dxaOrig="4194" w:dyaOrig="518">
                <v:shape id="_x0000_i1147" type="#_x0000_t75" style="width:209.4pt;height:25.8pt" o:ole="">
                  <v:imagedata r:id="rId258" o:title=""/>
                </v:shape>
                <o:OLEObject Type="Embed" ProgID="FXEquation.Equation" ShapeID="_x0000_i1147" DrawAspect="Content" ObjectID="_1459850230" r:id="rId259"/>
              </w:object>
            </w:r>
          </w:p>
        </w:tc>
        <w:tc>
          <w:tcPr>
            <w:tcW w:w="1701" w:type="dxa"/>
            <w:tcBorders>
              <w:top w:val="single" w:sz="4" w:space="0" w:color="auto"/>
              <w:left w:val="single" w:sz="4" w:space="0" w:color="auto"/>
              <w:bottom w:val="single" w:sz="4" w:space="0" w:color="auto"/>
              <w:right w:val="single" w:sz="4" w:space="0" w:color="auto"/>
            </w:tcBorders>
          </w:tcPr>
          <w:p w:rsidR="00E60529" w:rsidRDefault="003F3409"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001B90" w:rsidRDefault="00001B90" w:rsidP="0068468D">
            <w:pPr>
              <w:pStyle w:val="QuestionStyle"/>
              <w:rPr>
                <w:position w:val="-70"/>
              </w:rPr>
            </w:pPr>
            <w:r w:rsidRPr="00001B90">
              <w:rPr>
                <w:color w:val="FF0000"/>
                <w:position w:val="-70"/>
              </w:rPr>
              <w:object w:dxaOrig="1782" w:dyaOrig="1030">
                <v:shape id="_x0000_i1148" type="#_x0000_t75" style="width:88.8pt;height:51pt" o:ole="">
                  <v:imagedata r:id="rId260" o:title=""/>
                </v:shape>
                <o:OLEObject Type="Embed" ProgID="FXEquation.Equation" ShapeID="_x0000_i1148" DrawAspect="Content" ObjectID="_1459850231" r:id="rId261"/>
              </w:object>
            </w:r>
          </w:p>
        </w:tc>
        <w:tc>
          <w:tcPr>
            <w:tcW w:w="1701" w:type="dxa"/>
            <w:tcBorders>
              <w:top w:val="single" w:sz="4" w:space="0" w:color="auto"/>
              <w:left w:val="single" w:sz="4" w:space="0" w:color="auto"/>
              <w:bottom w:val="single" w:sz="4" w:space="0" w:color="auto"/>
              <w:right w:val="single" w:sz="4" w:space="0" w:color="auto"/>
            </w:tcBorders>
          </w:tcPr>
          <w:p w:rsidR="00E60529" w:rsidRDefault="003F3409"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F3409" w:rsidRDefault="003F3409" w:rsidP="0068468D">
            <w:pPr>
              <w:pStyle w:val="QuestionStyle"/>
              <w:rPr>
                <w:position w:val="-124"/>
              </w:rPr>
            </w:pPr>
            <w:r w:rsidRPr="003F3409">
              <w:rPr>
                <w:color w:val="FF0000"/>
                <w:position w:val="-124"/>
              </w:rPr>
              <w:object w:dxaOrig="2514" w:dyaOrig="1574">
                <v:shape id="_x0000_i1149" type="#_x0000_t75" style="width:125.4pt;height:78.6pt" o:ole="">
                  <v:imagedata r:id="rId262" o:title=""/>
                </v:shape>
                <o:OLEObject Type="Embed" ProgID="FXEquation.Equation" ShapeID="_x0000_i1149" DrawAspect="Content" ObjectID="_1459850232" r:id="rId263"/>
              </w:object>
            </w:r>
          </w:p>
        </w:tc>
        <w:tc>
          <w:tcPr>
            <w:tcW w:w="1701" w:type="dxa"/>
            <w:tcBorders>
              <w:top w:val="single" w:sz="4" w:space="0" w:color="auto"/>
              <w:left w:val="single" w:sz="4" w:space="0" w:color="auto"/>
              <w:bottom w:val="single" w:sz="4" w:space="0" w:color="auto"/>
              <w:right w:val="single" w:sz="4" w:space="0" w:color="auto"/>
            </w:tcBorders>
          </w:tcPr>
          <w:p w:rsidR="00E60529" w:rsidRDefault="00E234D4" w:rsidP="0068468D">
            <w:pPr>
              <w:pStyle w:val="QuestionStyle"/>
            </w:pPr>
            <w:r>
              <w:t>B</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E234D4" w:rsidRDefault="00E234D4" w:rsidP="0068468D">
            <w:pPr>
              <w:pStyle w:val="QuestionStyle"/>
              <w:rPr>
                <w:position w:val="-34"/>
              </w:rPr>
            </w:pPr>
            <w:r w:rsidRPr="00E234D4">
              <w:rPr>
                <w:color w:val="FF0000"/>
                <w:position w:val="-34"/>
              </w:rPr>
              <w:object w:dxaOrig="3354" w:dyaOrig="596">
                <v:shape id="_x0000_i1150" type="#_x0000_t75" style="width:167.4pt;height:30pt" o:ole="">
                  <v:imagedata r:id="rId264" o:title=""/>
                </v:shape>
                <o:OLEObject Type="Embed" ProgID="FXEquation.Equation" ShapeID="_x0000_i1150" DrawAspect="Content" ObjectID="_1459850233" r:id="rId265"/>
              </w:object>
            </w:r>
          </w:p>
        </w:tc>
        <w:tc>
          <w:tcPr>
            <w:tcW w:w="1701" w:type="dxa"/>
            <w:tcBorders>
              <w:top w:val="single" w:sz="4" w:space="0" w:color="auto"/>
              <w:left w:val="single" w:sz="4" w:space="0" w:color="auto"/>
              <w:bottom w:val="single" w:sz="4" w:space="0" w:color="auto"/>
              <w:right w:val="single" w:sz="4" w:space="0" w:color="auto"/>
            </w:tcBorders>
          </w:tcPr>
          <w:p w:rsidR="00E60529" w:rsidRDefault="00E234D4"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E234D4" w:rsidRDefault="00E234D4" w:rsidP="0068468D">
            <w:pPr>
              <w:pStyle w:val="QuestionStyle"/>
              <w:rPr>
                <w:position w:val="-34"/>
              </w:rPr>
            </w:pPr>
            <w:r w:rsidRPr="00E234D4">
              <w:rPr>
                <w:color w:val="FF0000"/>
                <w:position w:val="-34"/>
              </w:rPr>
              <w:object w:dxaOrig="2982" w:dyaOrig="596">
                <v:shape id="_x0000_i1151" type="#_x0000_t75" style="width:149.4pt;height:30pt" o:ole="">
                  <v:imagedata r:id="rId266" o:title=""/>
                </v:shape>
                <o:OLEObject Type="Embed" ProgID="FXEquation.Equation" ShapeID="_x0000_i1151" DrawAspect="Content" ObjectID="_1459850234" r:id="rId267"/>
              </w:object>
            </w:r>
          </w:p>
        </w:tc>
        <w:tc>
          <w:tcPr>
            <w:tcW w:w="1701" w:type="dxa"/>
            <w:tcBorders>
              <w:top w:val="single" w:sz="4" w:space="0" w:color="auto"/>
              <w:left w:val="single" w:sz="4" w:space="0" w:color="auto"/>
              <w:bottom w:val="single" w:sz="4" w:space="0" w:color="auto"/>
              <w:right w:val="single" w:sz="4" w:space="0" w:color="auto"/>
            </w:tcBorders>
          </w:tcPr>
          <w:p w:rsidR="00E60529" w:rsidRDefault="00911D1A" w:rsidP="0068468D">
            <w:pPr>
              <w:pStyle w:val="QuestionStyle"/>
            </w:pPr>
            <w:r>
              <w:t>C</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11D1A" w:rsidRDefault="00911D1A" w:rsidP="0068468D">
            <w:pPr>
              <w:pStyle w:val="QuestionStyle"/>
              <w:rPr>
                <w:position w:val="-34"/>
              </w:rPr>
            </w:pPr>
            <w:r w:rsidRPr="00911D1A">
              <w:rPr>
                <w:color w:val="FF0000"/>
                <w:position w:val="-34"/>
              </w:rPr>
              <w:object w:dxaOrig="3618" w:dyaOrig="596">
                <v:shape id="_x0000_i1152" type="#_x0000_t75" style="width:181.2pt;height:30pt" o:ole="">
                  <v:imagedata r:id="rId268" o:title=""/>
                </v:shape>
                <o:OLEObject Type="Embed" ProgID="FXEquation.Equation" ShapeID="_x0000_i1152" DrawAspect="Content" ObjectID="_1459850235" r:id="rId269"/>
              </w:object>
            </w:r>
          </w:p>
        </w:tc>
        <w:tc>
          <w:tcPr>
            <w:tcW w:w="1701" w:type="dxa"/>
            <w:tcBorders>
              <w:top w:val="single" w:sz="4" w:space="0" w:color="auto"/>
              <w:left w:val="single" w:sz="4" w:space="0" w:color="auto"/>
              <w:bottom w:val="single" w:sz="4" w:space="0" w:color="auto"/>
              <w:right w:val="single" w:sz="4" w:space="0" w:color="auto"/>
            </w:tcBorders>
          </w:tcPr>
          <w:p w:rsidR="00E60529" w:rsidRDefault="00323F70" w:rsidP="0068468D">
            <w:pPr>
              <w:pStyle w:val="QuestionStyle"/>
            </w:pPr>
            <w:r>
              <w:t>D</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23F70" w:rsidRDefault="00323F70" w:rsidP="0068468D">
            <w:pPr>
              <w:pStyle w:val="QuestionStyle"/>
              <w:rPr>
                <w:position w:val="-34"/>
              </w:rPr>
            </w:pPr>
            <w:r w:rsidRPr="00323F70">
              <w:rPr>
                <w:color w:val="FF0000"/>
                <w:position w:val="-34"/>
              </w:rPr>
              <w:object w:dxaOrig="3762" w:dyaOrig="596">
                <v:shape id="_x0000_i1153" type="#_x0000_t75" style="width:188.4pt;height:30pt" o:ole="">
                  <v:imagedata r:id="rId270" o:title=""/>
                </v:shape>
                <o:OLEObject Type="Embed" ProgID="FXEquation.Equation" ShapeID="_x0000_i1153" DrawAspect="Content" ObjectID="_1459850236" r:id="rId271"/>
              </w:object>
            </w:r>
          </w:p>
        </w:tc>
        <w:tc>
          <w:tcPr>
            <w:tcW w:w="1701" w:type="dxa"/>
            <w:tcBorders>
              <w:top w:val="single" w:sz="4" w:space="0" w:color="auto"/>
              <w:left w:val="single" w:sz="4" w:space="0" w:color="auto"/>
              <w:bottom w:val="single" w:sz="4" w:space="0" w:color="auto"/>
              <w:right w:val="single" w:sz="4" w:space="0" w:color="auto"/>
            </w:tcBorders>
          </w:tcPr>
          <w:p w:rsidR="00E60529" w:rsidRDefault="00323F70" w:rsidP="0068468D">
            <w:pPr>
              <w:pStyle w:val="QuestionStyle"/>
            </w:pPr>
            <w:r>
              <w:t>A</w:t>
            </w:r>
          </w:p>
        </w:tc>
      </w:tr>
      <w:tr w:rsidR="00E60529" w:rsidTr="0043016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3F3409">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23F70" w:rsidRDefault="00323F70" w:rsidP="0068468D">
            <w:pPr>
              <w:pStyle w:val="QuestionStyle"/>
              <w:rPr>
                <w:position w:val="-40"/>
              </w:rPr>
            </w:pPr>
            <w:r w:rsidRPr="00323F70">
              <w:rPr>
                <w:color w:val="FF0000"/>
                <w:position w:val="-40"/>
              </w:rPr>
              <w:object w:dxaOrig="3498" w:dyaOrig="656">
                <v:shape id="_x0000_i1154" type="#_x0000_t75" style="width:174.6pt;height:33pt" o:ole="">
                  <v:imagedata r:id="rId272" o:title=""/>
                </v:shape>
                <o:OLEObject Type="Embed" ProgID="FXEquation.Equation" ShapeID="_x0000_i1154" DrawAspect="Content" ObjectID="_1459850237" r:id="rId273"/>
              </w:object>
            </w:r>
          </w:p>
        </w:tc>
        <w:tc>
          <w:tcPr>
            <w:tcW w:w="1701" w:type="dxa"/>
            <w:tcBorders>
              <w:top w:val="single" w:sz="4" w:space="0" w:color="auto"/>
              <w:left w:val="single" w:sz="4" w:space="0" w:color="auto"/>
              <w:bottom w:val="single" w:sz="4" w:space="0" w:color="auto"/>
              <w:right w:val="single" w:sz="4" w:space="0" w:color="auto"/>
            </w:tcBorders>
          </w:tcPr>
          <w:p w:rsidR="00E60529" w:rsidRDefault="00323F70" w:rsidP="0068468D">
            <w:pPr>
              <w:pStyle w:val="QuestionStyle"/>
            </w:pPr>
            <w:r>
              <w:t>C</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8049A4EC290645C481FF19DC0BC520F0"/>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6F23D7" w:rsidP="00D221C9">
          <w:pPr>
            <w:pStyle w:val="Heading1"/>
            <w:jc w:val="center"/>
          </w:pPr>
          <w:r>
            <w:t>Algebraic Products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261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E98D3" id="Oval 204" o:spid="_x0000_s1026" style="position:absolute;margin-left:231.3pt;margin-top:3.1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292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7F86B" id="Oval 202" o:spid="_x0000_s1026" style="position:absolute;margin-left:87.9pt;margin-top:3.1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8272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B02F9F" id="Oval 201" o:spid="_x0000_s1026" style="position:absolute;margin-left:134.7pt;margin-top:3.4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7822E" id="Oval 203" o:spid="_x0000_s1026" style="position:absolute;margin-left:183.9pt;margin-top:2.6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02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35A690" id="Oval 208" o:spid="_x0000_s1026" style="position:absolute;margin-left:231.1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" filled="f"/>
            </w:pict>
          </mc:Fallback>
        </mc:AlternateContent>
      </w:r>
      <w:r>
        <w:rPr>
          <w:noProof/>
          <w:sz w:val="20"/>
          <w:lang w:eastAsia="en-AU"/>
        </w:rPr>
        <mc:AlternateContent>
          <mc:Choice Requires="wps">
            <w:drawing>
              <wp:anchor distT="0" distB="0" distL="114300" distR="114300" simplePos="0" relativeHeight="2518333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83E6FB" id="Oval 205" o:spid="_x0000_s1026" style="position:absolute;margin-left:88.0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D1B42D" id="Oval 206"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E3CA6" id="Oval 20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374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0F6120" id="Oval 209" o:spid="_x0000_s1026" style="position:absolute;margin-left:233.1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228294" id="Oval 210"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5A55B" id="Oval 21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21546" id="Oval 212"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15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A8B7F" id="Oval 213"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838E3" id="Oval 214"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D1433" id="Oval 21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26BA4" id="Oval 216"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bookmarkStart w:id="0" w:name="_GoBack"/>
      <w:bookmarkEnd w:id="0"/>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456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F4130A" id="Oval 217"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62753" id="Oval 218"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71B3E5" id="Oval 21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8C8DB8" id="Oval 220"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5d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n6cRz8F8cZb6SaeZ&#10;1WkGnGIoFi3FuL2O47PYeDLrjm8qs1yHV9yy1mQvUztHVgeyPJXZ4sMLSmN/GueqP+9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DlZf5dHAIAAC8EAAAOAAAAAAAAAAAAAAAAAC4CAABkcnMvZTJvRG9jLnhtbFBLAQItABQA&#10;BgAIAAAAIQDW48vC2wAAAAgBAAAPAAAAAAAAAAAAAAAAAHYEAABkcnMvZG93bnJldi54bWxQSwUG&#10;AAAAAAQABADzAAAAfgU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52608"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BCA583" id="Oval 223" o:spid="_x0000_s1026" style="position:absolute;margin-left:136.2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cZaOU9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p/GKowquUxDsx5sN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HGWjlPeAAAACAEAAA8AAAAAAAAAAAAAAAAAeAQAAGRycy9kb3ducmV2Lnht&#10;bFBLBQYAAAAABAAEAPMAAACDBQAAAAA=&#10;" fillcolor="black [3213]"/>
            </w:pict>
          </mc:Fallback>
        </mc:AlternateContent>
      </w:r>
      <w:r w:rsidR="00E60529">
        <w:rPr>
          <w:noProof/>
          <w:sz w:val="20"/>
          <w:lang w:eastAsia="en-AU"/>
        </w:rPr>
        <mc:AlternateContent>
          <mc:Choice Requires="wps">
            <w:drawing>
              <wp:anchor distT="0" distB="0" distL="114300" distR="114300" simplePos="0" relativeHeight="25165465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2617BB" id="Oval 221" o:spid="_x0000_s1026" style="position:absolute;margin-left:230.85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53632"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1DAF8" id="Oval 222" o:spid="_x0000_s1026" style="position:absolute;margin-left:182.4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8466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82E7D" id="Oval 224" o:spid="_x0000_s1026" style="position:absolute;margin-left:88.35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382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E67E9" id="Oval 225" o:spid="_x0000_s1026" style="position:absolute;margin-left:230.85pt;margin-top:1.85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5280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5FE4D" id="Oval 226" o:spid="_x0000_s1026" style="position:absolute;margin-left:182.4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F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LC84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MtYj8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85177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DF459" id="Oval 227"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075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25CD0" id="Oval 228" o:spid="_x0000_s1026" style="position:absolute;margin-left:88.35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5792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D16CC7" id="Oval 229"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689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BC194" id="Oval 230" o:spid="_x0000_s1026" style="position:absolute;margin-left:182.4pt;margin-top:1.85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5587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D9D22" id="Oval 231" o:spid="_x0000_s1026" style="position:absolute;margin-left:133.95pt;margin-top:1.8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85484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1BACB2" id="Oval 232" o:spid="_x0000_s1026" style="position:absolute;margin-left:88.35pt;margin-top:1.85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y5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eVFy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BeZHLkeAgAALwQAAA4AAAAAAAAAAAAAAAAALgIAAGRycy9lMm9Eb2MueG1sUEsBAi0A&#10;FAAGAAgAAAAhANbjy8LbAAAACAEAAA8AAAAAAAAAAAAAAAAAeAQAAGRycy9kb3ducmV2LnhtbFBL&#10;BQYAAAAABAAEAPMAAACABQ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6201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0F210" id="Oval 233"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6099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F3BEC2" id="Oval 234" o:spid="_x0000_s1026" style="position:absolute;margin-left:182.4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5996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35654" id="Oval 235"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5894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4ADED6" id="Oval 236" o:spid="_x0000_s1026" style="position:absolute;margin-left:88.35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86611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CBC0FA" id="Oval 237"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508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5AF567" id="Oval 238" o:spid="_x0000_s1026" style="position:absolute;margin-left:182.4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406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69FE0" id="Oval 239"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6304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0FA9F" id="Oval 240" o:spid="_x0000_s1026" style="position:absolute;margin-left:88.35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87020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0905E8" id="Oval 250"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S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" fillcolor="black [3213]"/>
            </w:pict>
          </mc:Fallback>
        </mc:AlternateContent>
      </w:r>
      <w:r>
        <w:rPr>
          <w:noProof/>
          <w:sz w:val="20"/>
          <w:lang w:eastAsia="en-AU"/>
        </w:rPr>
        <mc:AlternateContent>
          <mc:Choice Requires="wps">
            <w:drawing>
              <wp:anchor distT="0" distB="0" distL="114300" distR="114300" simplePos="0" relativeHeight="25186918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B91F87" id="Oval 251" o:spid="_x0000_s1026" style="position:absolute;margin-left:182.4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6816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3FB6A4" id="Oval 252"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6713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22389" id="Oval 253" o:spid="_x0000_s1026" style="position:absolute;margin-left:88.35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87430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BE7FA" id="Oval 254" o:spid="_x0000_s1026" style="position:absolute;margin-left:230.85pt;margin-top:1.85pt;width:13.5pt;height: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328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7AE29" id="Oval 255" o:spid="_x0000_s1026" style="position:absolute;margin-left:182.4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q3Lx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7225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134CBD" id="Oval 160"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7123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D74027" id="Oval 256" o:spid="_x0000_s1026" style="position:absolute;margin-left:88.35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87942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3964A" id="Oval 257" o:spid="_x0000_s1026" style="position:absolute;margin-left:230.85pt;margin-top:1.85pt;width:13.5pt;height: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7840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05EAD5" id="Oval 258" o:spid="_x0000_s1026" style="position:absolute;margin-left:182.4pt;margin-top:1.85pt;width:13.5pt;height: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7737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A7576" id="Oval 259" o:spid="_x0000_s1026" style="position:absolute;margin-left:133.95pt;margin-top:1.85pt;width:13.5pt;height: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87635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661FCF" id="Oval 260" o:spid="_x0000_s1026" style="position:absolute;margin-left:88.35pt;margin-top:1.85pt;width:13.5pt;height: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352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0C8C9C" id="Oval 261" o:spid="_x0000_s1026" style="position:absolute;margin-left:230.85pt;margin-top:1.85pt;width:13.5pt;height: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88249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B71F9" id="Oval 262" o:spid="_x0000_s1026" style="position:absolute;margin-left:182.4pt;margin-top:1.85pt;width:13.5pt;height: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8147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941E0" id="Oval 263" o:spid="_x0000_s1026" style="position:absolute;margin-left:133.95pt;margin-top:1.85pt;width:13.5pt;height: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8044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B0B9C4" id="Oval 264" o:spid="_x0000_s1026" style="position:absolute;margin-left:88.35pt;margin-top:1.85pt;width:13.5pt;height: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YEkx0CAAAvBAAADgAAAAAAAAAAAAAAAAAuAgAAZHJzL2Uyb0RvYy54bWxQSwECLQAU&#10;AAYACAAAACEA1uPLwtsAAAAIAQAADwAAAAAAAAAAAAAAAAB3BAAAZHJzL2Rvd25yZXYueG1sUEsF&#10;BgAAAAAEAAQA8wAAAH8FAAAAAA==&#10;" fillcolor="black [3213]"/>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887616"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2638B" id="Oval 265" o:spid="_x0000_s1026" style="position:absolute;margin-left:230.85pt;margin-top:1.85pt;width:13.5pt;height: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86592"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FF6F8A" id="Oval 266" o:spid="_x0000_s1026" style="position:absolute;margin-left:182.4pt;margin-top:1.85pt;width:13.5pt;height: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85568"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95A08" id="Oval 267" o:spid="_x0000_s1026" style="position:absolute;margin-left:133.95pt;margin-top:1.85pt;width:13.5pt;height: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84544"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B4475" id="Oval 268" o:spid="_x0000_s1026" style="position:absolute;margin-left:88.35pt;margin-top:1.85pt;width:13.5pt;height: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60D" w:rsidRDefault="0009160D" w:rsidP="006475AA">
      <w:r>
        <w:separator/>
      </w:r>
    </w:p>
  </w:endnote>
  <w:endnote w:type="continuationSeparator" w:id="0">
    <w:p w:rsidR="0009160D" w:rsidRDefault="0009160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3F3409" w:rsidRDefault="003F3409">
        <w:pPr>
          <w:pStyle w:val="Footer"/>
          <w:jc w:val="center"/>
        </w:pPr>
        <w:r>
          <w:fldChar w:fldCharType="begin"/>
        </w:r>
        <w:r>
          <w:instrText xml:space="preserve"> PAGE   \* MERGEFORMAT </w:instrText>
        </w:r>
        <w:r>
          <w:fldChar w:fldCharType="separate"/>
        </w:r>
        <w:r w:rsidR="00BA66E2">
          <w:rPr>
            <w:noProof/>
          </w:rPr>
          <w:t>8</w:t>
        </w:r>
        <w:r>
          <w:rPr>
            <w:noProof/>
          </w:rPr>
          <w:fldChar w:fldCharType="end"/>
        </w:r>
      </w:p>
    </w:sdtContent>
  </w:sdt>
  <w:p w:rsidR="003F3409" w:rsidRDefault="003F34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3F3409" w:rsidRDefault="003F3409">
        <w:pPr>
          <w:pStyle w:val="Footer"/>
          <w:jc w:val="center"/>
        </w:pPr>
        <w:r>
          <w:fldChar w:fldCharType="begin"/>
        </w:r>
        <w:r>
          <w:instrText xml:space="preserve"> PAGE   \* MERGEFORMAT </w:instrText>
        </w:r>
        <w:r>
          <w:fldChar w:fldCharType="separate"/>
        </w:r>
        <w:r w:rsidR="0009160D">
          <w:rPr>
            <w:noProof/>
          </w:rPr>
          <w:t>1</w:t>
        </w:r>
        <w:r>
          <w:rPr>
            <w:noProof/>
          </w:rPr>
          <w:fldChar w:fldCharType="end"/>
        </w:r>
      </w:p>
    </w:sdtContent>
  </w:sdt>
  <w:p w:rsidR="003F3409" w:rsidRDefault="003F34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60D" w:rsidRDefault="0009160D" w:rsidP="006475AA">
      <w:r>
        <w:separator/>
      </w:r>
    </w:p>
  </w:footnote>
  <w:footnote w:type="continuationSeparator" w:id="0">
    <w:p w:rsidR="0009160D" w:rsidRDefault="0009160D"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409" w:rsidRPr="006475AA" w:rsidRDefault="0009160D">
    <w:pPr>
      <w:pStyle w:val="Header"/>
      <w:rPr>
        <w:u w:val="single"/>
      </w:rPr>
    </w:pPr>
    <w:sdt>
      <w:sdtPr>
        <w:rPr>
          <w:u w:val="single"/>
        </w:rPr>
        <w:alias w:val="Title"/>
        <w:tag w:val=""/>
        <w:id w:val="2047329495"/>
        <w:placeholder>
          <w:docPart w:val="1747B08EE4394711A1883A97609FAB68"/>
        </w:placeholder>
        <w:dataBinding w:prefixMappings="xmlns:ns0='http://purl.org/dc/elements/1.1/' xmlns:ns1='http://schemas.openxmlformats.org/package/2006/metadata/core-properties' " w:xpath="/ns1:coreProperties[1]/ns0:title[1]" w:storeItemID="{6C3C8BC8-F283-45AE-878A-BAB7291924A1}"/>
        <w:text/>
      </w:sdtPr>
      <w:sdtEndPr/>
      <w:sdtContent>
        <w:r w:rsidR="003F3409">
          <w:rPr>
            <w:u w:val="single"/>
          </w:rPr>
          <w:t>Algebraic Products</w:t>
        </w:r>
      </w:sdtContent>
    </w:sdt>
    <w:r w:rsidR="003F3409">
      <w:rPr>
        <w:u w:val="single"/>
      </w:rPr>
      <w:tab/>
      <w:t>Test</w:t>
    </w:r>
    <w:r w:rsidR="003F3409">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409" w:rsidRDefault="003F3409"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3F3409" w:rsidRPr="00A82BA8" w:rsidRDefault="003F3409"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96"/>
    <w:rsid w:val="00001B90"/>
    <w:rsid w:val="00020FE7"/>
    <w:rsid w:val="0005581D"/>
    <w:rsid w:val="000603F3"/>
    <w:rsid w:val="00067A27"/>
    <w:rsid w:val="00077B33"/>
    <w:rsid w:val="00090968"/>
    <w:rsid w:val="00090EE3"/>
    <w:rsid w:val="0009160D"/>
    <w:rsid w:val="000966B2"/>
    <w:rsid w:val="000A3FD5"/>
    <w:rsid w:val="00104ACA"/>
    <w:rsid w:val="00180879"/>
    <w:rsid w:val="0018287C"/>
    <w:rsid w:val="001B0750"/>
    <w:rsid w:val="001D51F7"/>
    <w:rsid w:val="00204CB2"/>
    <w:rsid w:val="00216994"/>
    <w:rsid w:val="002A67A9"/>
    <w:rsid w:val="002B1F86"/>
    <w:rsid w:val="002B4995"/>
    <w:rsid w:val="00323F70"/>
    <w:rsid w:val="00325745"/>
    <w:rsid w:val="00335B7B"/>
    <w:rsid w:val="00342263"/>
    <w:rsid w:val="003438F8"/>
    <w:rsid w:val="003E3AC5"/>
    <w:rsid w:val="003F3409"/>
    <w:rsid w:val="00430164"/>
    <w:rsid w:val="004E01B5"/>
    <w:rsid w:val="004F4467"/>
    <w:rsid w:val="004F6078"/>
    <w:rsid w:val="00507ABF"/>
    <w:rsid w:val="00510833"/>
    <w:rsid w:val="00536FB5"/>
    <w:rsid w:val="00570451"/>
    <w:rsid w:val="00595577"/>
    <w:rsid w:val="005F6CBB"/>
    <w:rsid w:val="006475AA"/>
    <w:rsid w:val="00674B12"/>
    <w:rsid w:val="0068468D"/>
    <w:rsid w:val="006B3C9D"/>
    <w:rsid w:val="006F23D7"/>
    <w:rsid w:val="0077682A"/>
    <w:rsid w:val="007A12DD"/>
    <w:rsid w:val="007F0DF3"/>
    <w:rsid w:val="00875594"/>
    <w:rsid w:val="00887934"/>
    <w:rsid w:val="008E3476"/>
    <w:rsid w:val="008F4C0E"/>
    <w:rsid w:val="00911D1A"/>
    <w:rsid w:val="00A433DF"/>
    <w:rsid w:val="00A45973"/>
    <w:rsid w:val="00A82BA8"/>
    <w:rsid w:val="00A8708F"/>
    <w:rsid w:val="00AF2DC6"/>
    <w:rsid w:val="00B13D58"/>
    <w:rsid w:val="00B405DD"/>
    <w:rsid w:val="00B466FB"/>
    <w:rsid w:val="00B47C2C"/>
    <w:rsid w:val="00B831B6"/>
    <w:rsid w:val="00B92B31"/>
    <w:rsid w:val="00BA66E2"/>
    <w:rsid w:val="00BA7DA8"/>
    <w:rsid w:val="00BE51BB"/>
    <w:rsid w:val="00BF3C4A"/>
    <w:rsid w:val="00BF414C"/>
    <w:rsid w:val="00BF46DE"/>
    <w:rsid w:val="00C05E38"/>
    <w:rsid w:val="00C5783F"/>
    <w:rsid w:val="00CA1F60"/>
    <w:rsid w:val="00CA2B3C"/>
    <w:rsid w:val="00CA7669"/>
    <w:rsid w:val="00D1063D"/>
    <w:rsid w:val="00D221C9"/>
    <w:rsid w:val="00D34A53"/>
    <w:rsid w:val="00D51BD2"/>
    <w:rsid w:val="00D822A0"/>
    <w:rsid w:val="00DA0092"/>
    <w:rsid w:val="00DA52F9"/>
    <w:rsid w:val="00DA664D"/>
    <w:rsid w:val="00DB3201"/>
    <w:rsid w:val="00DB48AA"/>
    <w:rsid w:val="00DD53EB"/>
    <w:rsid w:val="00E01AE0"/>
    <w:rsid w:val="00E234D4"/>
    <w:rsid w:val="00E246B9"/>
    <w:rsid w:val="00E42172"/>
    <w:rsid w:val="00E60529"/>
    <w:rsid w:val="00EA33A1"/>
    <w:rsid w:val="00F5567D"/>
    <w:rsid w:val="00F74C53"/>
    <w:rsid w:val="00FC09DE"/>
    <w:rsid w:val="00FC17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443CB6-D08D-4763-8938-5A1DA909F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0022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oleObject" Target="embeddings/oleObject108.bin"/><Relationship Id="rId247" Type="http://schemas.openxmlformats.org/officeDocument/2006/relationships/oleObject" Target="embeddings/oleObject119.bin"/><Relationship Id="rId107" Type="http://schemas.openxmlformats.org/officeDocument/2006/relationships/image" Target="media/image49.png"/><Relationship Id="rId268" Type="http://schemas.openxmlformats.org/officeDocument/2006/relationships/image" Target="media/image128.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oleObject" Target="embeddings/oleObject103.bin"/><Relationship Id="rId237" Type="http://schemas.openxmlformats.org/officeDocument/2006/relationships/image" Target="media/image114.png"/><Relationship Id="rId258" Type="http://schemas.openxmlformats.org/officeDocument/2006/relationships/image" Target="media/image123.png"/><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image" Target="media/image109.png"/><Relationship Id="rId248" Type="http://schemas.openxmlformats.org/officeDocument/2006/relationships/oleObject" Target="embeddings/oleObject120.bin"/><Relationship Id="rId269" Type="http://schemas.openxmlformats.org/officeDocument/2006/relationships/oleObject" Target="embeddings/oleObject131.bin"/><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image" Target="media/image104.png"/><Relationship Id="rId6" Type="http://schemas.openxmlformats.org/officeDocument/2006/relationships/endnotes" Target="endnotes.xml"/><Relationship Id="rId238" Type="http://schemas.openxmlformats.org/officeDocument/2006/relationships/oleObject" Target="embeddings/oleObject114.bin"/><Relationship Id="rId259" Type="http://schemas.openxmlformats.org/officeDocument/2006/relationships/oleObject" Target="embeddings/oleObject126.bin"/><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image" Target="media/image129.png"/><Relationship Id="rId44" Type="http://schemas.openxmlformats.org/officeDocument/2006/relationships/oleObject" Target="embeddings/oleObject19.bin"/><Relationship Id="rId60" Type="http://schemas.openxmlformats.org/officeDocument/2006/relationships/oleObject" Target="embeddings/oleObject25.bin"/><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3.png"/><Relationship Id="rId151" Type="http://schemas.openxmlformats.org/officeDocument/2006/relationships/image" Target="media/image71.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4.bin"/><Relationship Id="rId172" Type="http://schemas.openxmlformats.org/officeDocument/2006/relationships/oleObject" Target="embeddings/oleObject81.bin"/><Relationship Id="rId193" Type="http://schemas.openxmlformats.org/officeDocument/2006/relationships/image" Target="media/image92.png"/><Relationship Id="rId202" Type="http://schemas.openxmlformats.org/officeDocument/2006/relationships/oleObject" Target="embeddings/oleObject96.bin"/><Relationship Id="rId207" Type="http://schemas.openxmlformats.org/officeDocument/2006/relationships/image" Target="media/image99.png"/><Relationship Id="rId223" Type="http://schemas.openxmlformats.org/officeDocument/2006/relationships/image" Target="media/image107.png"/><Relationship Id="rId228" Type="http://schemas.openxmlformats.org/officeDocument/2006/relationships/oleObject" Target="embeddings/oleObject109.bin"/><Relationship Id="rId244" Type="http://schemas.openxmlformats.org/officeDocument/2006/relationships/image" Target="media/image117.png"/><Relationship Id="rId249" Type="http://schemas.openxmlformats.org/officeDocument/2006/relationships/image" Target="media/image119.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7.png"/><Relationship Id="rId109" Type="http://schemas.openxmlformats.org/officeDocument/2006/relationships/image" Target="media/image50.png"/><Relationship Id="rId260" Type="http://schemas.openxmlformats.org/officeDocument/2006/relationships/image" Target="media/image124.png"/><Relationship Id="rId265" Type="http://schemas.openxmlformats.org/officeDocument/2006/relationships/oleObject" Target="embeddings/oleObject129.bin"/><Relationship Id="rId34" Type="http://schemas.openxmlformats.org/officeDocument/2006/relationships/oleObject" Target="embeddings/oleObject14.bin"/><Relationship Id="rId50" Type="http://schemas.openxmlformats.org/officeDocument/2006/relationships/footer" Target="footer2.xml"/><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162" Type="http://schemas.openxmlformats.org/officeDocument/2006/relationships/oleObject" Target="embeddings/oleObject76.bin"/><Relationship Id="rId183" Type="http://schemas.openxmlformats.org/officeDocument/2006/relationships/image" Target="media/image87.png"/><Relationship Id="rId213" Type="http://schemas.openxmlformats.org/officeDocument/2006/relationships/image" Target="media/image102.png"/><Relationship Id="rId218" Type="http://schemas.openxmlformats.org/officeDocument/2006/relationships/oleObject" Target="embeddings/oleObject104.bin"/><Relationship Id="rId234" Type="http://schemas.openxmlformats.org/officeDocument/2006/relationships/oleObject" Target="embeddings/oleObject112.bin"/><Relationship Id="rId239"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oleObject" Target="embeddings/oleObject121.bin"/><Relationship Id="rId255" Type="http://schemas.openxmlformats.org/officeDocument/2006/relationships/oleObject" Target="embeddings/oleObject124.bin"/><Relationship Id="rId271" Type="http://schemas.openxmlformats.org/officeDocument/2006/relationships/oleObject" Target="embeddings/oleObject132.bin"/><Relationship Id="rId276" Type="http://schemas.openxmlformats.org/officeDocument/2006/relationships/theme" Target="theme/theme1.xml"/><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199" Type="http://schemas.openxmlformats.org/officeDocument/2006/relationships/image" Target="media/image95.png"/><Relationship Id="rId203" Type="http://schemas.openxmlformats.org/officeDocument/2006/relationships/image" Target="media/image97.png"/><Relationship Id="rId208" Type="http://schemas.openxmlformats.org/officeDocument/2006/relationships/oleObject" Target="embeddings/oleObject99.bin"/><Relationship Id="rId229" Type="http://schemas.openxmlformats.org/officeDocument/2006/relationships/image" Target="media/image110.png"/><Relationship Id="rId19" Type="http://schemas.openxmlformats.org/officeDocument/2006/relationships/image" Target="media/image7.png"/><Relationship Id="rId224" Type="http://schemas.openxmlformats.org/officeDocument/2006/relationships/oleObject" Target="embeddings/oleObject107.bin"/><Relationship Id="rId240" Type="http://schemas.openxmlformats.org/officeDocument/2006/relationships/oleObject" Target="embeddings/oleObject115.bin"/><Relationship Id="rId245" Type="http://schemas.openxmlformats.org/officeDocument/2006/relationships/oleObject" Target="embeddings/oleObject118.bin"/><Relationship Id="rId261" Type="http://schemas.openxmlformats.org/officeDocument/2006/relationships/oleObject" Target="embeddings/oleObject127.bin"/><Relationship Id="rId266" Type="http://schemas.openxmlformats.org/officeDocument/2006/relationships/image" Target="media/image12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189" Type="http://schemas.openxmlformats.org/officeDocument/2006/relationships/image" Target="media/image90.png"/><Relationship Id="rId219" Type="http://schemas.openxmlformats.org/officeDocument/2006/relationships/image" Target="media/image105.png"/><Relationship Id="rId3" Type="http://schemas.openxmlformats.org/officeDocument/2006/relationships/settings" Target="settings.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image" Target="media/image113.png"/><Relationship Id="rId251" Type="http://schemas.openxmlformats.org/officeDocument/2006/relationships/oleObject" Target="embeddings/oleObject122.bin"/><Relationship Id="rId256" Type="http://schemas.openxmlformats.org/officeDocument/2006/relationships/image" Target="media/image122.png"/><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72" Type="http://schemas.openxmlformats.org/officeDocument/2006/relationships/image" Target="media/image130.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08.png"/><Relationship Id="rId241" Type="http://schemas.openxmlformats.org/officeDocument/2006/relationships/image" Target="media/image116.png"/><Relationship Id="rId246" Type="http://schemas.openxmlformats.org/officeDocument/2006/relationships/image" Target="media/image118.png"/><Relationship Id="rId267" Type="http://schemas.openxmlformats.org/officeDocument/2006/relationships/oleObject" Target="embeddings/oleObject130.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image" Target="media/image125.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3.png"/><Relationship Id="rId236" Type="http://schemas.openxmlformats.org/officeDocument/2006/relationships/oleObject" Target="embeddings/oleObject113.bin"/><Relationship Id="rId257" Type="http://schemas.openxmlformats.org/officeDocument/2006/relationships/oleObject" Target="embeddings/oleObject125.bin"/><Relationship Id="rId26" Type="http://schemas.openxmlformats.org/officeDocument/2006/relationships/oleObject" Target="embeddings/oleObject10.bin"/><Relationship Id="rId231" Type="http://schemas.openxmlformats.org/officeDocument/2006/relationships/image" Target="media/image111.png"/><Relationship Id="rId252" Type="http://schemas.openxmlformats.org/officeDocument/2006/relationships/image" Target="media/image120.png"/><Relationship Id="rId273" Type="http://schemas.openxmlformats.org/officeDocument/2006/relationships/oleObject" Target="embeddings/oleObject133.bin"/><Relationship Id="rId47" Type="http://schemas.openxmlformats.org/officeDocument/2006/relationships/header" Target="header1.xml"/><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image" Target="media/image106.png"/><Relationship Id="rId242" Type="http://schemas.openxmlformats.org/officeDocument/2006/relationships/oleObject" Target="embeddings/oleObject116.bin"/><Relationship Id="rId263" Type="http://schemas.openxmlformats.org/officeDocument/2006/relationships/oleObject" Target="embeddings/oleObject128.bin"/><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211" Type="http://schemas.openxmlformats.org/officeDocument/2006/relationships/image" Target="media/image101.png"/><Relationship Id="rId232" Type="http://schemas.openxmlformats.org/officeDocument/2006/relationships/oleObject" Target="embeddings/oleObject111.bin"/><Relationship Id="rId253" Type="http://schemas.openxmlformats.org/officeDocument/2006/relationships/oleObject" Target="embeddings/oleObject123.bin"/><Relationship Id="rId274" Type="http://schemas.openxmlformats.org/officeDocument/2006/relationships/fontTable" Target="fontTable.xml"/><Relationship Id="rId27" Type="http://schemas.openxmlformats.org/officeDocument/2006/relationships/image" Target="media/image11.png"/><Relationship Id="rId48" Type="http://schemas.openxmlformats.org/officeDocument/2006/relationships/footer" Target="footer1.xml"/><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oleObject" Target="embeddings/oleObject106.bin"/><Relationship Id="rId243" Type="http://schemas.openxmlformats.org/officeDocument/2006/relationships/oleObject" Target="embeddings/oleObject117.bin"/><Relationship Id="rId264" Type="http://schemas.openxmlformats.org/officeDocument/2006/relationships/image" Target="media/image126.png"/><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oleObject" Target="embeddings/oleObject101.bin"/><Relationship Id="rId233" Type="http://schemas.openxmlformats.org/officeDocument/2006/relationships/image" Target="media/image112.png"/><Relationship Id="rId254" Type="http://schemas.openxmlformats.org/officeDocument/2006/relationships/image" Target="media/image121.png"/><Relationship Id="rId28" Type="http://schemas.openxmlformats.org/officeDocument/2006/relationships/oleObject" Target="embeddings/oleObject11.bin"/><Relationship Id="rId49" Type="http://schemas.openxmlformats.org/officeDocument/2006/relationships/header" Target="header2.xml"/><Relationship Id="rId114" Type="http://schemas.openxmlformats.org/officeDocument/2006/relationships/oleObject" Target="embeddings/oleObject52.bin"/><Relationship Id="rId27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B464383021440EA1E3FB718DED209B"/>
        <w:category>
          <w:name w:val="General"/>
          <w:gallery w:val="placeholder"/>
        </w:category>
        <w:types>
          <w:type w:val="bbPlcHdr"/>
        </w:types>
        <w:behaviors>
          <w:behavior w:val="content"/>
        </w:behaviors>
        <w:guid w:val="{8FAC3381-4EC9-44B0-8704-4D235E815AE8}"/>
      </w:docPartPr>
      <w:docPartBody>
        <w:p w:rsidR="00E5590B" w:rsidRDefault="00085926">
          <w:pPr>
            <w:pStyle w:val="06B464383021440EA1E3FB718DED209B"/>
          </w:pPr>
          <w:r w:rsidRPr="00152996">
            <w:rPr>
              <w:rStyle w:val="PlaceholderText"/>
            </w:rPr>
            <w:t>[Category]</w:t>
          </w:r>
        </w:p>
      </w:docPartBody>
    </w:docPart>
    <w:docPart>
      <w:docPartPr>
        <w:name w:val="B1EE8C24CFFE47AC846A775C881DBBEA"/>
        <w:category>
          <w:name w:val="General"/>
          <w:gallery w:val="placeholder"/>
        </w:category>
        <w:types>
          <w:type w:val="bbPlcHdr"/>
        </w:types>
        <w:behaviors>
          <w:behavior w:val="content"/>
        </w:behaviors>
        <w:guid w:val="{95EEBDCF-8238-4A08-92CF-7672BE61B189}"/>
      </w:docPartPr>
      <w:docPartBody>
        <w:p w:rsidR="00E5590B" w:rsidRDefault="00085926">
          <w:pPr>
            <w:pStyle w:val="B1EE8C24CFFE47AC846A775C881DBBEA"/>
          </w:pPr>
          <w:r w:rsidRPr="00C91EEC">
            <w:rPr>
              <w:rStyle w:val="PlaceholderText"/>
            </w:rPr>
            <w:t>[Title]</w:t>
          </w:r>
        </w:p>
      </w:docPartBody>
    </w:docPart>
    <w:docPart>
      <w:docPartPr>
        <w:name w:val="49A1D38CDB6245E3B7134CC4993E3793"/>
        <w:category>
          <w:name w:val="General"/>
          <w:gallery w:val="placeholder"/>
        </w:category>
        <w:types>
          <w:type w:val="bbPlcHdr"/>
        </w:types>
        <w:behaviors>
          <w:behavior w:val="content"/>
        </w:behaviors>
        <w:guid w:val="{63DA2032-9CBF-4224-804D-4ED1CA13F003}"/>
      </w:docPartPr>
      <w:docPartBody>
        <w:p w:rsidR="00E5590B" w:rsidRDefault="00085926">
          <w:pPr>
            <w:pStyle w:val="49A1D38CDB6245E3B7134CC4993E3793"/>
          </w:pPr>
          <w:r w:rsidRPr="00152996">
            <w:rPr>
              <w:rStyle w:val="PlaceholderText"/>
            </w:rPr>
            <w:t>[Category]</w:t>
          </w:r>
        </w:p>
      </w:docPartBody>
    </w:docPart>
    <w:docPart>
      <w:docPartPr>
        <w:name w:val="07B2553D741B4B61AFF6F6DD9852CEEB"/>
        <w:category>
          <w:name w:val="General"/>
          <w:gallery w:val="placeholder"/>
        </w:category>
        <w:types>
          <w:type w:val="bbPlcHdr"/>
        </w:types>
        <w:behaviors>
          <w:behavior w:val="content"/>
        </w:behaviors>
        <w:guid w:val="{EAD3A29B-0C64-4FC2-A98C-C903E1B790C1}"/>
      </w:docPartPr>
      <w:docPartBody>
        <w:p w:rsidR="00E5590B" w:rsidRDefault="00085926">
          <w:pPr>
            <w:pStyle w:val="07B2553D741B4B61AFF6F6DD9852CEEB"/>
          </w:pPr>
          <w:r w:rsidRPr="00C91EEC">
            <w:rPr>
              <w:rStyle w:val="PlaceholderText"/>
            </w:rPr>
            <w:t>[Title]</w:t>
          </w:r>
        </w:p>
      </w:docPartBody>
    </w:docPart>
    <w:docPart>
      <w:docPartPr>
        <w:name w:val="1747B08EE4394711A1883A97609FAB68"/>
        <w:category>
          <w:name w:val="General"/>
          <w:gallery w:val="placeholder"/>
        </w:category>
        <w:types>
          <w:type w:val="bbPlcHdr"/>
        </w:types>
        <w:behaviors>
          <w:behavior w:val="content"/>
        </w:behaviors>
        <w:guid w:val="{444AD7A5-EB29-440A-973A-BCFB4F2A8024}"/>
      </w:docPartPr>
      <w:docPartBody>
        <w:p w:rsidR="00E5590B" w:rsidRDefault="00085926">
          <w:pPr>
            <w:pStyle w:val="1747B08EE4394711A1883A97609FAB68"/>
          </w:pPr>
          <w:r w:rsidRPr="001166EB">
            <w:rPr>
              <w:rStyle w:val="PlaceholderText"/>
            </w:rPr>
            <w:t>[Title]</w:t>
          </w:r>
        </w:p>
      </w:docPartBody>
    </w:docPart>
    <w:docPart>
      <w:docPartPr>
        <w:name w:val="A3F435C67BEB4AD7990F6258F8CF8502"/>
        <w:category>
          <w:name w:val="General"/>
          <w:gallery w:val="placeholder"/>
        </w:category>
        <w:types>
          <w:type w:val="bbPlcHdr"/>
        </w:types>
        <w:behaviors>
          <w:behavior w:val="content"/>
        </w:behaviors>
        <w:guid w:val="{CD3E7E03-9CF7-4A2C-AA91-139618EEADB3}"/>
      </w:docPartPr>
      <w:docPartBody>
        <w:p w:rsidR="00E5590B" w:rsidRDefault="00085926">
          <w:pPr>
            <w:pStyle w:val="A3F435C67BEB4AD7990F6258F8CF8502"/>
          </w:pPr>
          <w:r w:rsidRPr="00C91EEC">
            <w:rPr>
              <w:rStyle w:val="PlaceholderText"/>
            </w:rPr>
            <w:t>[Title]</w:t>
          </w:r>
        </w:p>
      </w:docPartBody>
    </w:docPart>
    <w:docPart>
      <w:docPartPr>
        <w:name w:val="8049A4EC290645C481FF19DC0BC520F0"/>
        <w:category>
          <w:name w:val="General"/>
          <w:gallery w:val="placeholder"/>
        </w:category>
        <w:types>
          <w:type w:val="bbPlcHdr"/>
        </w:types>
        <w:behaviors>
          <w:behavior w:val="content"/>
        </w:behaviors>
        <w:guid w:val="{26D293D7-9DB4-4163-922E-CF9D66ED6C8C}"/>
      </w:docPartPr>
      <w:docPartBody>
        <w:p w:rsidR="00E5590B" w:rsidRDefault="00085926">
          <w:pPr>
            <w:pStyle w:val="8049A4EC290645C481FF19DC0BC520F0"/>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926"/>
    <w:rsid w:val="00085926"/>
    <w:rsid w:val="00E5590B"/>
    <w:rsid w:val="00F276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B464383021440EA1E3FB718DED209B">
    <w:name w:val="06B464383021440EA1E3FB718DED209B"/>
  </w:style>
  <w:style w:type="paragraph" w:customStyle="1" w:styleId="B1EE8C24CFFE47AC846A775C881DBBEA">
    <w:name w:val="B1EE8C24CFFE47AC846A775C881DBBEA"/>
  </w:style>
  <w:style w:type="paragraph" w:customStyle="1" w:styleId="49A1D38CDB6245E3B7134CC4993E3793">
    <w:name w:val="49A1D38CDB6245E3B7134CC4993E3793"/>
  </w:style>
  <w:style w:type="paragraph" w:customStyle="1" w:styleId="07B2553D741B4B61AFF6F6DD9852CEEB">
    <w:name w:val="07B2553D741B4B61AFF6F6DD9852CEEB"/>
  </w:style>
  <w:style w:type="paragraph" w:customStyle="1" w:styleId="1747B08EE4394711A1883A97609FAB68">
    <w:name w:val="1747B08EE4394711A1883A97609FAB68"/>
  </w:style>
  <w:style w:type="paragraph" w:customStyle="1" w:styleId="A3F435C67BEB4AD7990F6258F8CF8502">
    <w:name w:val="A3F435C67BEB4AD7990F6258F8CF8502"/>
  </w:style>
  <w:style w:type="paragraph" w:customStyle="1" w:styleId="8049A4EC290645C481FF19DC0BC520F0">
    <w:name w:val="8049A4EC290645C481FF19DC0BC52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Template>
  <TotalTime>1</TotalTime>
  <Pages>9</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Algebraic Products</vt:lpstr>
    </vt:vector>
  </TitlesOfParts>
  <Company>Toshiba</Company>
  <LinksUpToDate>false</LinksUpToDate>
  <CharactersWithSpaces>9383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Algebraic Products</dc:title>
  <dc:creator>Garry</dc:creator>
  <cp:lastModifiedBy>Garry Thorn</cp:lastModifiedBy>
  <cp:revision>2</cp:revision>
  <dcterms:created xsi:type="dcterms:W3CDTF">2014-04-24T03:04:00Z</dcterms:created>
  <dcterms:modified xsi:type="dcterms:W3CDTF">2014-04-24T03:04:00Z</dcterms:modified>
  <cp:category>Year 9</cp:category>
</cp:coreProperties>
</file>