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E371AE">
        <w:trPr>
          <w:cantSplit/>
          <w:trHeight w:val="851"/>
        </w:trPr>
        <w:bookmarkStart w:id="0" w:name="_GoBack" w:displacedByCustomXml="next"/>
        <w:bookmarkEnd w:id="0" w:displacedByCustomXml="next"/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E2E3FC210FC842D5826154F8F49F703A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E50531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008D1897663848C381397E81D8144F2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E50531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Pythagoras Theorem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A94305" w:rsidRDefault="00A94305" w:rsidP="00A94305">
            <w:pPr>
              <w:spacing w:after="0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A94305" w:rsidRDefault="00A94305" w:rsidP="00A94305">
            <w:pPr>
              <w:spacing w:after="0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53748" w:rsidRPr="00325745" w:rsidRDefault="00A94305" w:rsidP="00A9430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Test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E50531" w:rsidRDefault="00E50531" w:rsidP="00E50531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E50531" w:rsidRDefault="00E50531" w:rsidP="00E50531">
            <w:pPr>
              <w:pStyle w:val="ListParagraph"/>
              <w:numPr>
                <w:ilvl w:val="0"/>
                <w:numId w:val="13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Investigate Pythagoras’ theorem and its application to solving simple problems involving right angled triangles (ACMMG222)</w:t>
            </w:r>
          </w:p>
          <w:p w:rsidR="00853748" w:rsidRPr="00E50531" w:rsidRDefault="00E50531" w:rsidP="00E50531">
            <w:pPr>
              <w:pStyle w:val="ListParagraph"/>
              <w:numPr>
                <w:ilvl w:val="0"/>
                <w:numId w:val="13"/>
              </w:numPr>
              <w:spacing w:after="0"/>
              <w:contextualSpacing w:val="0"/>
              <w:rPr>
                <w:rFonts w:ascii="Times New Roman" w:eastAsiaTheme="minorHAnsi" w:hAnsi="Times New Roman" w:cstheme="minorBidi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Investigate the concept of irrational numbers, including π (ACMMG186)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2D77DF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  <w:vAlign w:val="center"/>
          </w:tcPr>
          <w:p w:rsidR="00667642" w:rsidRPr="00E371AE" w:rsidRDefault="00667642" w:rsidP="002D77DF">
            <w:pPr>
              <w:ind w:firstLine="567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Answer all questions in the spaces provided on this test paper by:</w:t>
            </w:r>
          </w:p>
          <w:p w:rsidR="00667642" w:rsidRPr="00E371AE" w:rsidRDefault="00667642" w:rsidP="002D77DF">
            <w:pPr>
              <w:ind w:firstLine="993"/>
              <w:jc w:val="center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2D77DF">
            <w:pPr>
              <w:ind w:firstLine="1418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2D77DF">
            <w:pPr>
              <w:ind w:firstLine="993"/>
              <w:jc w:val="center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67642" w:rsidP="002D77DF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  <w:p w:rsidR="002D77DF" w:rsidRPr="002D77DF" w:rsidRDefault="002D77DF" w:rsidP="002D77DF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Diagrams are not to scale unless otherwise stated.</w:t>
            </w:r>
          </w:p>
        </w:tc>
      </w:tr>
      <w:tr w:rsidR="00E730C1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E730C1" w:rsidRPr="001B3341" w:rsidRDefault="00E730C1" w:rsidP="00E730C1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E730C1" w:rsidRPr="00BD20C1" w:rsidRDefault="00BE1A14" w:rsidP="00E730C1">
            <w:pPr>
              <w:pStyle w:val="QuestionStyle"/>
            </w:pPr>
            <w:r>
              <w:object w:dxaOrig="1440" w:dyaOrig="1440" w14:anchorId="3E5ED14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margin-left:280.75pt;margin-top:2.3pt;width:96.8pt;height:121.75pt;z-index:251645952;mso-position-horizontal-relative:text;mso-position-vertical-relative:text">
                  <v:imagedata r:id="rId8" o:title=""/>
                </v:shape>
                <o:OLEObject Type="Embed" ProgID="FXDraw.Graphic" ShapeID="_x0000_s1031" DrawAspect="Content" ObjectID="_1514611551" r:id="rId9"/>
              </w:object>
            </w:r>
            <w:r w:rsidR="00E730C1" w:rsidRPr="00BD20C1">
              <w:t>Name the hypotenuse of the right triangle PQR.</w:t>
            </w:r>
          </w:p>
          <w:p w:rsidR="00E730C1" w:rsidRPr="00BD20C1" w:rsidRDefault="00E730C1" w:rsidP="00E730C1">
            <w:pPr>
              <w:pStyle w:val="QuestionStyle"/>
            </w:pPr>
          </w:p>
          <w:p w:rsidR="00E730C1" w:rsidRPr="00BD20C1" w:rsidRDefault="00E730C1" w:rsidP="00E730C1">
            <w:pPr>
              <w:pStyle w:val="QuestionStyle"/>
            </w:pPr>
            <w:r w:rsidRPr="00BD20C1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2640" behindDoc="0" locked="0" layoutInCell="1" allowOverlap="1" wp14:anchorId="18E2A6ED" wp14:editId="4A2A9E26">
                      <wp:simplePos x="0" y="0"/>
                      <wp:positionH relativeFrom="column">
                        <wp:posOffset>754380</wp:posOffset>
                      </wp:positionH>
                      <wp:positionV relativeFrom="paragraph">
                        <wp:posOffset>91468</wp:posOffset>
                      </wp:positionV>
                      <wp:extent cx="754380" cy="373380"/>
                      <wp:effectExtent l="0" t="0" r="2667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218F30F" id="Rectangle 74" o:spid="_x0000_s1026" style="position:absolute;margin-left:59.4pt;margin-top:7.2pt;width:59.4pt;height:29.4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LNmgIAAI8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  <w:r w:rsidRPr="00BD20C1">
              <w:t xml:space="preserve">                     </w:t>
            </w:r>
          </w:p>
          <w:p w:rsidR="00E730C1" w:rsidRPr="00BD20C1" w:rsidRDefault="00E730C1" w:rsidP="00E730C1">
            <w:pPr>
              <w:pStyle w:val="QuestionStyle"/>
            </w:pPr>
            <w:r w:rsidRPr="00BD20C1">
              <w:t xml:space="preserve">                     </w:t>
            </w:r>
            <w:r w:rsidRPr="00BD20C1">
              <w:tab/>
            </w:r>
          </w:p>
          <w:p w:rsidR="00E730C1" w:rsidRPr="00BD20C1" w:rsidRDefault="00E730C1" w:rsidP="00E730C1">
            <w:pPr>
              <w:pStyle w:val="QuestionStyle"/>
            </w:pPr>
            <w:r w:rsidRPr="00BD20C1">
              <w:t xml:space="preserve">                     </w:t>
            </w:r>
          </w:p>
          <w:p w:rsidR="00E730C1" w:rsidRPr="00BD20C1" w:rsidRDefault="00E730C1" w:rsidP="00E730C1">
            <w:pPr>
              <w:pStyle w:val="QuestionStyle"/>
            </w:pPr>
            <w:r w:rsidRPr="00BD20C1">
              <w:t xml:space="preserve">                     </w:t>
            </w:r>
          </w:p>
          <w:p w:rsidR="00E730C1" w:rsidRPr="00BD20C1" w:rsidRDefault="00E730C1" w:rsidP="00E730C1">
            <w:pPr>
              <w:pStyle w:val="QuestionStyle"/>
              <w:rPr>
                <w:sz w:val="12"/>
                <w:szCs w:val="12"/>
              </w:rPr>
            </w:pPr>
          </w:p>
        </w:tc>
      </w:tr>
      <w:tr w:rsidR="00E730C1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730C1" w:rsidRPr="001B3341" w:rsidRDefault="00E730C1" w:rsidP="00E730C1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730C1" w:rsidRPr="00BD20C1" w:rsidRDefault="00BE1A14" w:rsidP="00E730C1">
            <w:pPr>
              <w:ind w:right="400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object w:dxaOrig="1440" w:dyaOrig="1440" w14:anchorId="2F2F2AC8">
                <v:shape id="_x0000_s1037" type="#_x0000_t75" style="position:absolute;margin-left:240.55pt;margin-top:8.95pt;width:205pt;height:104.85pt;z-index:251646976;mso-position-horizontal-relative:text;mso-position-vertical-relative:text">
                  <v:imagedata r:id="rId10" o:title=""/>
                </v:shape>
                <o:OLEObject Type="Embed" ProgID="FXDraw.Graphic" ShapeID="_x0000_s1037" DrawAspect="Content" ObjectID="_1514611552" r:id="rId11"/>
              </w:object>
            </w:r>
            <w:r w:rsidR="00E730C1" w:rsidRPr="00BD20C1">
              <w:rPr>
                <w:rFonts w:ascii="Times New Roman" w:hAnsi="Times New Roman"/>
                <w:sz w:val="24"/>
                <w:szCs w:val="24"/>
              </w:rPr>
              <w:t>Which is a correct statement of Pythagoras Theorem for the triangle shown below.</w:t>
            </w:r>
          </w:p>
          <w:p w:rsidR="00E730C1" w:rsidRPr="00BD20C1" w:rsidRDefault="00E730C1" w:rsidP="00E730C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730C1" w:rsidRPr="00BD20C1" w:rsidRDefault="00E730C1" w:rsidP="00E730C1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D20C1">
              <w:rPr>
                <w:rFonts w:ascii="Times New Roman" w:hAnsi="Times New Roman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1616" behindDoc="0" locked="0" layoutInCell="1" allowOverlap="1" wp14:anchorId="31BD5F57" wp14:editId="48FF49F9">
                      <wp:simplePos x="0" y="0"/>
                      <wp:positionH relativeFrom="column">
                        <wp:posOffset>535664</wp:posOffset>
                      </wp:positionH>
                      <wp:positionV relativeFrom="paragraph">
                        <wp:posOffset>46962</wp:posOffset>
                      </wp:positionV>
                      <wp:extent cx="254442" cy="1033670"/>
                      <wp:effectExtent l="0" t="0" r="12700" b="14605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4442" cy="103367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8B02CF" id="Group 44" o:spid="_x0000_s1026" style="position:absolute;margin-left:42.2pt;margin-top:3.7pt;width:20.05pt;height:81.4pt;z-index:25163161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="00BD20C1" w:rsidRPr="00BD20C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16" w:dyaOrig="354" w14:anchorId="04A2AED4">
                <v:shape id="_x0000_i1027" type="#_x0000_t75" style="width:60.75pt;height:18pt" o:ole="">
                  <v:imagedata r:id="rId12" o:title=""/>
                </v:shape>
                <o:OLEObject Type="Embed" ProgID="FXEquation.Equation" ShapeID="_x0000_i1027" DrawAspect="Content" ObjectID="_1514611501" r:id="rId13"/>
              </w:object>
            </w:r>
            <w:r w:rsidRPr="00BD20C1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E730C1" w:rsidRPr="00BD20C1" w:rsidRDefault="00E730C1" w:rsidP="00E730C1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="00BD20C1" w:rsidRPr="00BD20C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81" w:dyaOrig="354">
                <v:shape id="_x0000_i1028" type="#_x0000_t75" style="width:59.25pt;height:18pt" o:ole="">
                  <v:imagedata r:id="rId14" o:title=""/>
                </v:shape>
                <o:OLEObject Type="Embed" ProgID="FXEquation.Equation" ShapeID="_x0000_i1028" DrawAspect="Content" ObjectID="_1514611502" r:id="rId15"/>
              </w:object>
            </w:r>
          </w:p>
          <w:p w:rsidR="00E730C1" w:rsidRPr="00BD20C1" w:rsidRDefault="00E730C1" w:rsidP="00E730C1">
            <w:pPr>
              <w:rPr>
                <w:rFonts w:ascii="Times New Roman" w:hAnsi="Times New Roman"/>
                <w:sz w:val="12"/>
                <w:szCs w:val="12"/>
              </w:rPr>
            </w:pP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="00BD20C1" w:rsidRPr="00BD20C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74" w:dyaOrig="354">
                <v:shape id="_x0000_i1029" type="#_x0000_t75" style="width:58.5pt;height:18pt" o:ole="">
                  <v:imagedata r:id="rId16" o:title=""/>
                </v:shape>
                <o:OLEObject Type="Embed" ProgID="FXEquation.Equation" ShapeID="_x0000_i1029" DrawAspect="Content" ObjectID="_1514611503" r:id="rId17"/>
              </w:object>
            </w:r>
          </w:p>
          <w:p w:rsidR="00E730C1" w:rsidRPr="00BD20C1" w:rsidRDefault="00E730C1" w:rsidP="00E730C1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="00BD20C1" w:rsidRPr="00BD20C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85" w:dyaOrig="354">
                <v:shape id="_x0000_i1030" type="#_x0000_t75" style="width:59.25pt;height:18pt" o:ole="">
                  <v:imagedata r:id="rId18" o:title=""/>
                </v:shape>
                <o:OLEObject Type="Embed" ProgID="FXEquation.Equation" ShapeID="_x0000_i1030" DrawAspect="Content" ObjectID="_1514611504" r:id="rId19"/>
              </w:object>
            </w:r>
          </w:p>
          <w:p w:rsidR="00E730C1" w:rsidRPr="00BD20C1" w:rsidRDefault="00E730C1" w:rsidP="00E730C1">
            <w:pPr>
              <w:pStyle w:val="QuestionStyle"/>
            </w:pPr>
            <w:r w:rsidRPr="00BD20C1">
              <w:tab/>
            </w:r>
          </w:p>
        </w:tc>
      </w:tr>
      <w:tr w:rsidR="00BD20C1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D20C1" w:rsidRPr="001B3341" w:rsidRDefault="00BD20C1" w:rsidP="00E730C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D20C1" w:rsidRPr="00BD20C1" w:rsidRDefault="00BE1A14" w:rsidP="00E730C1">
            <w:pPr>
              <w:ind w:right="499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eastAsia="en-AU"/>
              </w:rPr>
              <w:object w:dxaOrig="1440" w:dyaOrig="1440" w14:anchorId="004FC389">
                <v:shape id="_x0000_s1053" type="#_x0000_t75" style="position:absolute;margin-left:209.45pt;margin-top:19.8pt;width:224.45pt;height:92.05pt;z-index:251653120;mso-position-horizontal-relative:text;mso-position-vertical-relative:text">
                  <v:imagedata r:id="rId20" o:title=""/>
                </v:shape>
                <o:OLEObject Type="Embed" ProgID="FXDraw.Graphic" ShapeID="_x0000_s1053" DrawAspect="Content" ObjectID="_1514611553" r:id="rId21"/>
              </w:object>
            </w:r>
            <w:r w:rsidR="00BD20C1" w:rsidRPr="00BD20C1">
              <w:rPr>
                <w:rFonts w:ascii="Times New Roman" w:hAnsi="Times New Roman"/>
              </w:rPr>
              <w:t xml:space="preserve">Which </w:t>
            </w:r>
            <w:r w:rsidR="009241BC">
              <w:rPr>
                <w:rFonts w:ascii="Times New Roman" w:hAnsi="Times New Roman"/>
              </w:rPr>
              <w:t>calculation</w:t>
            </w:r>
            <w:r w:rsidR="00BD20C1">
              <w:rPr>
                <w:rFonts w:ascii="Times New Roman" w:hAnsi="Times New Roman"/>
              </w:rPr>
              <w:t xml:space="preserve"> could be used to find the </w:t>
            </w:r>
            <w:r w:rsidR="009241BC">
              <w:rPr>
                <w:rFonts w:ascii="Times New Roman" w:hAnsi="Times New Roman"/>
              </w:rPr>
              <w:t xml:space="preserve">length of </w:t>
            </w:r>
            <w:r w:rsidR="009241BC" w:rsidRPr="009241BC">
              <w:rPr>
                <w:rFonts w:ascii="Times New Roman" w:hAnsi="Times New Roman"/>
                <w:i/>
              </w:rPr>
              <w:t>AC</w:t>
            </w:r>
            <w:r w:rsidR="00BD20C1">
              <w:rPr>
                <w:rFonts w:ascii="Times New Roman" w:hAnsi="Times New Roman"/>
              </w:rPr>
              <w:t>?</w:t>
            </w:r>
          </w:p>
          <w:p w:rsidR="00BD20C1" w:rsidRPr="00BD20C1" w:rsidRDefault="00BD20C1" w:rsidP="00BD20C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D20C1" w:rsidRPr="00BD20C1" w:rsidRDefault="009241BC" w:rsidP="00BD20C1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3664" behindDoc="0" locked="0" layoutInCell="1" allowOverlap="1" wp14:anchorId="7A509E71" wp14:editId="01DB600C">
                      <wp:simplePos x="0" y="0"/>
                      <wp:positionH relativeFrom="column">
                        <wp:posOffset>573819</wp:posOffset>
                      </wp:positionH>
                      <wp:positionV relativeFrom="paragraph">
                        <wp:posOffset>55025</wp:posOffset>
                      </wp:positionV>
                      <wp:extent cx="213360" cy="883920"/>
                      <wp:effectExtent l="0" t="0" r="15240" b="11430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664699" id="Group 10" o:spid="_x0000_s1026" style="position:absolute;margin-left:45.2pt;margin-top:4.35pt;width:16.8pt;height:69.6pt;z-index:25163366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wtxQAAANs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V8gZVfZAA9/wMAAP//AwBQSwECLQAUAAYACAAAACEA2+H2y+4AAACFAQAAEwAAAAAAAAAA&#10;AAAAAAAAAAAAW0NvbnRlbnRfVHlwZXNdLnhtbFBLAQItABQABgAIAAAAIQBa9CxbvwAAABUBAAAL&#10;AAAAAAAAAAAAAAAAAB8BAABfcmVscy8ucmVsc1BLAQItABQABgAIAAAAIQCSwOwt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="00BD20C1" w:rsidRPr="00BD20C1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D20C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12" w:dyaOrig="294">
                <v:shape id="_x0000_i1032" type="#_x0000_t75" style="width:75.75pt;height:15pt" o:ole="">
                  <v:imagedata r:id="rId22" o:title=""/>
                </v:shape>
                <o:OLEObject Type="Embed" ProgID="FXEquation.Equation" ShapeID="_x0000_i1032" DrawAspect="Content" ObjectID="_1514611505" r:id="rId23"/>
              </w:object>
            </w:r>
            <w:r w:rsidR="00BD20C1" w:rsidRPr="00BD20C1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BD20C1" w:rsidRPr="00BD20C1" w:rsidRDefault="00BD20C1" w:rsidP="00BD20C1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="009241BC" w:rsidRPr="00BD20C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602" w:dyaOrig="294">
                <v:shape id="_x0000_i1033" type="#_x0000_t75" style="width:80.25pt;height:15pt" o:ole="">
                  <v:imagedata r:id="rId24" o:title=""/>
                </v:shape>
                <o:OLEObject Type="Embed" ProgID="FXEquation.Equation" ShapeID="_x0000_i1033" DrawAspect="Content" ObjectID="_1514611506" r:id="rId25"/>
              </w:object>
            </w:r>
          </w:p>
          <w:p w:rsidR="00BD20C1" w:rsidRPr="00BD20C1" w:rsidRDefault="00BD20C1" w:rsidP="00BD20C1">
            <w:pPr>
              <w:rPr>
                <w:rFonts w:ascii="Times New Roman" w:hAnsi="Times New Roman"/>
                <w:sz w:val="12"/>
                <w:szCs w:val="12"/>
              </w:rPr>
            </w:pP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="009241BC" w:rsidRPr="00BD20C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18" w:dyaOrig="294">
                <v:shape id="_x0000_i1034" type="#_x0000_t75" style="width:75.75pt;height:15pt" o:ole="">
                  <v:imagedata r:id="rId26" o:title=""/>
                </v:shape>
                <o:OLEObject Type="Embed" ProgID="FXEquation.Equation" ShapeID="_x0000_i1034" DrawAspect="Content" ObjectID="_1514611507" r:id="rId27"/>
              </w:object>
            </w:r>
          </w:p>
          <w:p w:rsidR="00BD20C1" w:rsidRPr="00BD20C1" w:rsidRDefault="00BD20C1" w:rsidP="00BD20C1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="009241BC" w:rsidRPr="00BD20C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608" w:dyaOrig="294">
                <v:shape id="_x0000_i1035" type="#_x0000_t75" style="width:80.25pt;height:15pt" o:ole="">
                  <v:imagedata r:id="rId28" o:title=""/>
                </v:shape>
                <o:OLEObject Type="Embed" ProgID="FXEquation.Equation" ShapeID="_x0000_i1035" DrawAspect="Content" ObjectID="_1514611508" r:id="rId29"/>
              </w:object>
            </w:r>
          </w:p>
          <w:p w:rsidR="00BD20C1" w:rsidRPr="00BD20C1" w:rsidRDefault="00BD20C1" w:rsidP="00E730C1">
            <w:pPr>
              <w:ind w:right="4995"/>
              <w:rPr>
                <w:rFonts w:ascii="Times New Roman" w:hAnsi="Times New Roman"/>
              </w:rPr>
            </w:pPr>
          </w:p>
        </w:tc>
      </w:tr>
      <w:tr w:rsidR="00E730C1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730C1" w:rsidRPr="001B3341" w:rsidRDefault="00E730C1" w:rsidP="00E730C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730C1" w:rsidRPr="00BD20C1" w:rsidRDefault="00BE1A14" w:rsidP="00E730C1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object w:dxaOrig="1440" w:dyaOrig="1440" w14:anchorId="004FC389">
                <v:shape id="_x0000_s1039" type="#_x0000_t75" style="position:absolute;margin-left:217.05pt;margin-top:-.45pt;width:212.15pt;height:84.25pt;z-index:251649024;mso-position-horizontal-relative:text;mso-position-vertical-relative:text">
                  <v:imagedata r:id="rId30" o:title=""/>
                </v:shape>
                <o:OLEObject Type="Embed" ProgID="FXDraw.Graphic" ShapeID="_x0000_s1039" DrawAspect="Content" ObjectID="_1514611554" r:id="rId31"/>
              </w:object>
            </w:r>
            <w:r w:rsidR="009241BC">
              <w:rPr>
                <w:rFonts w:ascii="Times New Roman" w:hAnsi="Times New Roman"/>
                <w:sz w:val="24"/>
                <w:szCs w:val="24"/>
              </w:rPr>
              <w:t>Find the value</w:t>
            </w:r>
            <w:r w:rsidR="00E730C1" w:rsidRPr="00BD20C1">
              <w:rPr>
                <w:rFonts w:ascii="Times New Roman" w:hAnsi="Times New Roman"/>
                <w:sz w:val="24"/>
                <w:szCs w:val="24"/>
              </w:rPr>
              <w:t xml:space="preserve"> of </w:t>
            </w:r>
            <w:r w:rsidR="009241BC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="00E730C1" w:rsidRPr="00BD20C1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730C1" w:rsidRPr="00BD20C1" w:rsidRDefault="00E730C1" w:rsidP="00E730C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730C1" w:rsidRPr="00BD20C1" w:rsidRDefault="00E730C1" w:rsidP="00E730C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730C1" w:rsidRPr="00BD20C1" w:rsidRDefault="00BE1A14" w:rsidP="00E730C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pict w14:anchorId="0F0D1C84">
                <v:rect id="Rectangle 21" o:spid="_x0000_s1038" style="position:absolute;margin-left:58.6pt;margin-top:7.1pt;width:74.25pt;height:35.25pt;z-index:25164800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" strokeweight="1.5pt"/>
              </w:pict>
            </w:r>
          </w:p>
          <w:p w:rsidR="00B669E7" w:rsidRPr="00BD20C1" w:rsidRDefault="00E730C1" w:rsidP="00B669E7">
            <w:pPr>
              <w:rPr>
                <w:rFonts w:ascii="Times New Roman" w:hAnsi="Times New Roman"/>
                <w:sz w:val="40"/>
                <w:szCs w:val="40"/>
              </w:rPr>
            </w:pP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B669E7" w:rsidRPr="00BD20C1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B669E7">
              <w:rPr>
                <w:rFonts w:ascii="Times New Roman" w:hAnsi="Times New Roman"/>
                <w:i/>
                <w:sz w:val="40"/>
                <w:szCs w:val="40"/>
              </w:rPr>
              <w:t>x</w:t>
            </w:r>
            <w:r w:rsidR="00B669E7" w:rsidRPr="00BD20C1">
              <w:rPr>
                <w:rFonts w:ascii="Times New Roman" w:hAnsi="Times New Roman"/>
                <w:sz w:val="40"/>
                <w:szCs w:val="40"/>
              </w:rPr>
              <w:t xml:space="preserve"> =                              </w:t>
            </w:r>
          </w:p>
          <w:p w:rsidR="00E730C1" w:rsidRPr="00BD20C1" w:rsidRDefault="00E730C1" w:rsidP="00B669E7">
            <w:pPr>
              <w:rPr>
                <w:rFonts w:ascii="Times New Roman" w:hAnsi="Times New Roman"/>
              </w:rPr>
            </w:pP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</w:p>
        </w:tc>
      </w:tr>
      <w:tr w:rsidR="00E730C1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730C1" w:rsidRPr="001B3341" w:rsidRDefault="00E730C1" w:rsidP="00E730C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730C1" w:rsidRPr="00BD20C1" w:rsidRDefault="00BE1A14" w:rsidP="00E730C1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object w:dxaOrig="1440" w:dyaOrig="1440" w14:anchorId="148AF7C5">
                <v:shape id="_x0000_s1051" type="#_x0000_t75" style="position:absolute;margin-left:224.5pt;margin-top:3.15pt;width:186.85pt;height:83.7pt;z-index:251652096;mso-position-horizontal-relative:text;mso-position-vertical-relative:text">
                  <v:imagedata r:id="rId32" o:title=""/>
                </v:shape>
                <o:OLEObject Type="Embed" ProgID="FXDraw.Graphic" ShapeID="_x0000_s1051" DrawAspect="Content" ObjectID="_1514611555" r:id="rId33"/>
              </w:object>
            </w:r>
            <w:r w:rsidR="00E730C1" w:rsidRPr="00BD20C1"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 w:rsidR="00B669E7">
              <w:rPr>
                <w:rFonts w:ascii="Times New Roman" w:hAnsi="Times New Roman"/>
                <w:i/>
                <w:sz w:val="24"/>
                <w:szCs w:val="24"/>
              </w:rPr>
              <w:t>m</w:t>
            </w:r>
            <w:r w:rsidR="00E730C1" w:rsidRPr="00BD20C1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730C1" w:rsidRPr="00BD20C1" w:rsidRDefault="00E730C1" w:rsidP="00E730C1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E730C1" w:rsidRPr="00BD20C1" w:rsidRDefault="00E730C1" w:rsidP="00E730C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730C1" w:rsidRPr="00BD20C1" w:rsidRDefault="00BE1A14" w:rsidP="00E730C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pict w14:anchorId="324FEAC1">
                <v:rect id="Rectangle 22" o:spid="_x0000_s1050" style="position:absolute;margin-left:52.5pt;margin-top:5.35pt;width:74.25pt;height:35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" strokeweight="1.5pt"/>
              </w:pict>
            </w:r>
          </w:p>
          <w:p w:rsidR="00E730C1" w:rsidRPr="00BD20C1" w:rsidRDefault="00E730C1" w:rsidP="00E730C1">
            <w:pPr>
              <w:rPr>
                <w:rFonts w:ascii="Times New Roman" w:hAnsi="Times New Roman"/>
                <w:sz w:val="40"/>
                <w:szCs w:val="40"/>
              </w:rPr>
            </w:pP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</w:p>
          <w:p w:rsidR="00E730C1" w:rsidRPr="00BD20C1" w:rsidRDefault="00BE1A14" w:rsidP="00E730C1">
            <w:pPr>
              <w:pStyle w:val="QuestionStyle"/>
            </w:pPr>
            <w:r>
              <w:pict w14:anchorId="3EEDABB4">
                <v:group id="Group 23" o:spid="_x0000_s1045" style="position:absolute;margin-left:117.5pt;margin-top:590.4pt;width:222pt;height:36pt;z-index:251650048" coordorigin="3530,6840" coordsize="3900,72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">
                  <v:roundrect id="AutoShape 13" o:spid="_x0000_s1046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e61MMA&#10;AADbAAAADwAAAGRycy9kb3ducmV2LnhtbESPQWsCMRSE74L/ITyhN02UVtrVKCJYeitde+jxuXnd&#10;Xbp5WZPsuu2vbwTB4zAz3zDr7WAb0ZMPtWMN85kCQVw4U3Op4fN4mD6DCBHZYOOYNPxSgO1mPFpj&#10;ZtyFP6jPYykShEOGGqoY20zKUFRkMcxcS5y8b+ctxiR9KY3HS4LbRi6UWkqLNaeFClvaV1T85J3V&#10;UBjVKf/Vv7+cnmL+13dnlq9nrR8mw24FItIQ7+Fb+81oWDzC9Uv6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e61MMAAADbAAAADwAAAAAAAAAAAAAAAACYAgAAZHJzL2Rv&#10;d25yZXYueG1sUEsFBgAAAAAEAAQA9QAAAIgDAAAAAA==&#10;"/>
                  <v:roundrect id="AutoShape 14" o:spid="_x0000_s1047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sfT8MA&#10;AADbAAAADwAAAGRycy9kb3ducmV2LnhtbESPQWsCMRSE7wX/Q3iCt5ooWOpqFBEsvZVuPXh8bp67&#10;i5uXNcmua399Uyj0OMzMN8x6O9hG9ORD7VjDbKpAEBfO1FxqOH4dnl9BhIhssHFMGh4UYLsZPa0x&#10;M+7On9TnsRQJwiFDDVWMbSZlKCqyGKauJU7exXmLMUlfSuPxnuC2kXOlXqTFmtNChS3tKyqueWc1&#10;FEZ1yp/6j+V5EfPvvruxfLtpPRkPuxWISEP8D/+1342G+QJ+v6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sfT8MAAADbAAAADwAAAAAAAAAAAAAAAACYAgAAZHJzL2Rv&#10;d25yZXYueG1sUEsFBgAAAAAEAAQA9QAAAIgDAAAAAA==&#10;"/>
                  <v:roundrect id="AutoShape 15" o:spid="_x0000_s1048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mBOMMA&#10;AADbAAAADwAAAGRycy9kb3ducmV2LnhtbESPQWsCMRSE7wX/Q3iCt5ooKHU1igiW3kq3Hjw+N8/d&#10;xc3LmmTXbX99Uyj0OMzMN8xmN9hG9ORD7VjDbKpAEBfO1FxqOH0en19AhIhssHFMGr4owG47etpg&#10;ZtyDP6jPYykShEOGGqoY20zKUFRkMUxdS5y8q/MWY5K+lMbjI8FtI+dKLaXFmtNChS0dKipueWc1&#10;FEZ1yp/799VlEfPvvruzfL1rPRkP+zWISEP8D/+134yG+RJ+v6Qf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pmBOMMAAADbAAAADwAAAAAAAAAAAAAAAACYAgAAZHJzL2Rv&#10;d25yZXYueG1sUEsFBgAAAAAEAAQA9QAAAIgDAAAAAA==&#10;"/>
                  <v:roundrect id="AutoShape 16" o:spid="_x0000_s1049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Uko8MA&#10;AADbAAAADwAAAGRycy9kb3ducmV2LnhtbESPQWsCMRSE74L/ITyhN00UWtvVKCJYeitde+jxuXnd&#10;Xbp5WZPsuu2vbwTB4zAz3zDr7WAb0ZMPtWMN85kCQVw4U3Op4fN4mD6DCBHZYOOYNPxSgO1mPFpj&#10;ZtyFP6jPYykShEOGGqoY20zKUFRkMcxcS5y8b+ctxiR9KY3HS4LbRi6UepIWa04LFba0r6j4yTur&#10;oTCqU/6rf385Pcb8r+/OLF/PWj9Mht0KRKQh3sO39pvRsFjC9Uv6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Uko8MAAADbAAAADwAAAAAAAAAAAAAAAACYAgAAZHJzL2Rv&#10;d25yZXYueG1sUEsFBgAAAAAEAAQA9QAAAIgDAAAAAA==&#10;"/>
                </v:group>
              </w:pict>
            </w:r>
          </w:p>
        </w:tc>
      </w:tr>
      <w:tr w:rsidR="00A9430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A94305" w:rsidRPr="001B3341" w:rsidRDefault="00A94305" w:rsidP="00A9430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94305" w:rsidRPr="00086BBF" w:rsidRDefault="00A94305" w:rsidP="00A94305">
            <w:pPr>
              <w:pStyle w:val="QuestionStyle"/>
            </w:pPr>
            <w:r w:rsidRPr="00086BBF">
              <w:t xml:space="preserve">What is the length of </w:t>
            </w:r>
            <w:r w:rsidRPr="00086BBF">
              <w:rPr>
                <w:i/>
              </w:rPr>
              <w:t>UW</w:t>
            </w:r>
            <w:r w:rsidR="002C0DCC">
              <w:t xml:space="preserve"> </w:t>
            </w:r>
            <w:r w:rsidRPr="00086BBF">
              <w:t>?</w:t>
            </w:r>
          </w:p>
          <w:p w:rsidR="00A94305" w:rsidRPr="00086BBF" w:rsidRDefault="00BE1A14" w:rsidP="00A94305">
            <w:pPr>
              <w:pStyle w:val="QuestionStyle"/>
            </w:pPr>
            <w:r>
              <w:object w:dxaOrig="1440" w:dyaOrig="1440" w14:anchorId="097EB06A">
                <v:shape id="_x0000_s1228" type="#_x0000_t75" style="position:absolute;margin-left:214.8pt;margin-top:4.45pt;width:173.05pt;height:72.2pt;z-index:251656192;mso-position-horizontal-relative:text;mso-position-vertical-relative:text">
                  <v:imagedata r:id="rId34" o:title=""/>
                </v:shape>
                <o:OLEObject Type="Embed" ProgID="FXDraw.Graphic" ShapeID="_x0000_s1228" DrawAspect="Content" ObjectID="_1514611556" r:id="rId35"/>
              </w:object>
            </w:r>
          </w:p>
          <w:p w:rsidR="00A94305" w:rsidRPr="00086BBF" w:rsidRDefault="00A94305" w:rsidP="00A94305">
            <w:pPr>
              <w:pStyle w:val="QuestionStyle"/>
            </w:pPr>
          </w:p>
          <w:p w:rsidR="00A94305" w:rsidRPr="00086BBF" w:rsidRDefault="00A94305" w:rsidP="00A94305">
            <w:pPr>
              <w:pStyle w:val="QuestionStyle"/>
            </w:pPr>
          </w:p>
          <w:p w:rsidR="00A94305" w:rsidRPr="00086BBF" w:rsidRDefault="00BE1A14" w:rsidP="00A94305">
            <w:pPr>
              <w:pStyle w:val="QuestionStyle"/>
            </w:pPr>
            <w:r>
              <w:pict w14:anchorId="5C428203">
                <v:rect id="Rectangle 85" o:spid="_x0000_s1227" style="position:absolute;margin-left:1in;margin-top:2.95pt;width:82.3pt;height:29.4pt;z-index:251655168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" filled="f" strokecolor="black [3213]" strokeweight="1.5pt">
                  <v:textbox>
                    <w:txbxContent>
                      <w:p w:rsidR="002C0DCC" w:rsidRDefault="002C0DCC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A94305" w:rsidRPr="00086BBF" w:rsidRDefault="00A94305" w:rsidP="00A94305">
            <w:pPr>
              <w:pStyle w:val="QuestionStyle"/>
            </w:pPr>
          </w:p>
        </w:tc>
      </w:tr>
      <w:tr w:rsidR="00A9430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A94305" w:rsidRPr="001B3341" w:rsidRDefault="00A94305" w:rsidP="00A9430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94305" w:rsidRPr="00086BBF" w:rsidRDefault="00A94305" w:rsidP="00A94305">
            <w:pPr>
              <w:pStyle w:val="QuestionStyle"/>
            </w:pPr>
            <w:r w:rsidRPr="00086BBF">
              <w:t xml:space="preserve">Write a statement of Pythagoras Theorem for triangle </w:t>
            </w:r>
            <w:r w:rsidRPr="00086BBF">
              <w:rPr>
                <w:i/>
              </w:rPr>
              <w:t>XYZ</w:t>
            </w:r>
            <w:r w:rsidRPr="00086BBF">
              <w:t>, shown.</w:t>
            </w:r>
          </w:p>
          <w:p w:rsidR="00A94305" w:rsidRPr="00086BBF" w:rsidRDefault="00BE1A14" w:rsidP="00A94305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4CC16F6F">
                <v:shape id="_x0000_s1230" type="#_x0000_t75" style="position:absolute;margin-left:29.5pt;margin-top:7.1pt;width:210pt;height:92.65pt;z-index:251658240;mso-position-horizontal-relative:text;mso-position-vertical-relative:text">
                  <v:imagedata r:id="rId36" o:title=""/>
                </v:shape>
                <o:OLEObject Type="Embed" ProgID="FXDraw.Graphic" ShapeID="_x0000_s1230" DrawAspect="Content" ObjectID="_1514611557" r:id="rId37"/>
              </w:object>
            </w:r>
          </w:p>
          <w:p w:rsidR="00A94305" w:rsidRPr="00086BBF" w:rsidRDefault="00A94305" w:rsidP="00A94305">
            <w:pPr>
              <w:pStyle w:val="QuestionStyle"/>
            </w:pPr>
          </w:p>
          <w:p w:rsidR="00A94305" w:rsidRPr="00086BBF" w:rsidRDefault="00A94305" w:rsidP="00A94305">
            <w:pPr>
              <w:pStyle w:val="QuestionStyle"/>
            </w:pPr>
          </w:p>
          <w:p w:rsidR="00A94305" w:rsidRPr="00086BBF" w:rsidRDefault="00A94305" w:rsidP="00A94305">
            <w:pPr>
              <w:pStyle w:val="QuestionStyle"/>
            </w:pPr>
          </w:p>
          <w:p w:rsidR="00A94305" w:rsidRPr="00086BBF" w:rsidRDefault="00A94305" w:rsidP="00A94305">
            <w:pPr>
              <w:pStyle w:val="QuestionStyle"/>
            </w:pPr>
          </w:p>
          <w:p w:rsidR="00A94305" w:rsidRPr="00086BBF" w:rsidRDefault="00BE1A14" w:rsidP="00A94305">
            <w:pPr>
              <w:pStyle w:val="QuestionStyle"/>
            </w:pPr>
            <w:r>
              <w:pict w14:anchorId="33DCCF77">
                <v:rect id="Rectangle 86" o:spid="_x0000_s1229" style="position:absolute;margin-left:220pt;margin-top:11pt;width:199.8pt;height:41.4pt;z-index:25165721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" filled="f" strokecolor="black [3213]" strokeweight="1.5pt">
                  <v:textbox>
                    <w:txbxContent>
                      <w:p w:rsidR="002C0DCC" w:rsidRDefault="002C0DCC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A94305" w:rsidRPr="00086BBF" w:rsidRDefault="00A94305" w:rsidP="00A94305">
            <w:pPr>
              <w:pStyle w:val="QuestionStyle"/>
            </w:pPr>
          </w:p>
          <w:p w:rsidR="00A94305" w:rsidRPr="00086BBF" w:rsidRDefault="00A94305" w:rsidP="00A94305">
            <w:pPr>
              <w:pStyle w:val="QuestionStyle"/>
            </w:pPr>
          </w:p>
        </w:tc>
      </w:tr>
      <w:tr w:rsidR="00A9430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A94305" w:rsidRPr="001B3341" w:rsidRDefault="00A94305" w:rsidP="00A9430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94305" w:rsidRDefault="00A94305" w:rsidP="00A94305">
            <w:pPr>
              <w:pStyle w:val="QuestionStyle"/>
            </w:pPr>
            <w:r w:rsidRPr="00086BBF">
              <w:t xml:space="preserve">The length of </w:t>
            </w:r>
            <w:r>
              <w:rPr>
                <w:i/>
              </w:rPr>
              <w:t>DF</w:t>
            </w:r>
            <w:r w:rsidRPr="00086BBF">
              <w:t xml:space="preserve"> </w:t>
            </w:r>
            <w:r w:rsidR="009C0AF1">
              <w:t xml:space="preserve">(correct to 1 decimal place) </w:t>
            </w:r>
            <w:r w:rsidRPr="00086BBF">
              <w:t>in the triangle below is:</w:t>
            </w:r>
          </w:p>
          <w:p w:rsidR="009C0AF1" w:rsidRPr="00086BBF" w:rsidRDefault="00BE1A14" w:rsidP="00A94305">
            <w:pPr>
              <w:pStyle w:val="QuestionStyle"/>
            </w:pPr>
            <w:r>
              <w:object w:dxaOrig="1440" w:dyaOrig="1440" w14:anchorId="29440F5C">
                <v:shape id="_x0000_s1231" type="#_x0000_t75" style="position:absolute;margin-left:200.15pt;margin-top:10.45pt;width:194.9pt;height:117.9pt;z-index:251659264;mso-position-horizontal-relative:text;mso-position-vertical-relative:text">
                  <v:imagedata r:id="rId38" o:title=""/>
                </v:shape>
                <o:OLEObject Type="Embed" ProgID="FXDraw.Graphic" ShapeID="_x0000_s1231" DrawAspect="Content" ObjectID="_1514611558" r:id="rId39"/>
              </w:object>
            </w:r>
          </w:p>
          <w:p w:rsidR="00A94305" w:rsidRPr="00086BBF" w:rsidRDefault="00A94305" w:rsidP="00A94305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4688" behindDoc="0" locked="0" layoutInCell="1" allowOverlap="1" wp14:anchorId="3600EBFE" wp14:editId="5C6A3781">
                      <wp:simplePos x="0" y="0"/>
                      <wp:positionH relativeFrom="column">
                        <wp:posOffset>286247</wp:posOffset>
                      </wp:positionH>
                      <wp:positionV relativeFrom="paragraph">
                        <wp:posOffset>230833</wp:posOffset>
                      </wp:positionV>
                      <wp:extent cx="213360" cy="883920"/>
                      <wp:effectExtent l="0" t="0" r="15240" b="11430"/>
                      <wp:wrapNone/>
                      <wp:docPr id="235" name="Group 2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3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EBA2BB" id="Group 235" o:spid="_x0000_s1026" style="position:absolute;margin-left:22.55pt;margin-top:18.2pt;width:16.8pt;height:69.6pt;z-index:25163468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" strokecolor="windowText" strokeweight="1pt"/>
                    </v:group>
                  </w:pict>
                </mc:Fallback>
              </mc:AlternateContent>
            </w:r>
          </w:p>
          <w:p w:rsidR="00A94305" w:rsidRPr="00086BBF" w:rsidRDefault="00D1230E" w:rsidP="00A94305">
            <w:pPr>
              <w:pStyle w:val="QuestionStyle"/>
            </w:pPr>
            <w:r>
              <w:t xml:space="preserve">                 5.0</w:t>
            </w:r>
            <w:r w:rsidR="00A94305" w:rsidRPr="00086BBF">
              <w:t xml:space="preserve"> cm</w:t>
            </w:r>
          </w:p>
          <w:p w:rsidR="00A94305" w:rsidRPr="00086BBF" w:rsidRDefault="00D1230E" w:rsidP="00A94305">
            <w:pPr>
              <w:pStyle w:val="QuestionStyle"/>
            </w:pPr>
            <w:r>
              <w:t xml:space="preserve">                 12.5</w:t>
            </w:r>
            <w:r w:rsidR="00A94305" w:rsidRPr="00086BBF">
              <w:t xml:space="preserve"> cm</w:t>
            </w:r>
          </w:p>
          <w:p w:rsidR="00A94305" w:rsidRPr="00086BBF" w:rsidRDefault="00D1230E" w:rsidP="00A94305">
            <w:pPr>
              <w:pStyle w:val="QuestionStyle"/>
            </w:pPr>
            <w:r>
              <w:t xml:space="preserve">                 14.7</w:t>
            </w:r>
            <w:r w:rsidR="00A94305" w:rsidRPr="00086BBF">
              <w:t xml:space="preserve"> cm </w:t>
            </w:r>
          </w:p>
          <w:p w:rsidR="00A94305" w:rsidRPr="00086BBF" w:rsidRDefault="00D1230E" w:rsidP="00A94305">
            <w:pPr>
              <w:pStyle w:val="QuestionStyle"/>
            </w:pPr>
            <w:r>
              <w:t xml:space="preserve">                 30.6</w:t>
            </w:r>
            <w:r w:rsidR="00A94305" w:rsidRPr="00086BBF">
              <w:t xml:space="preserve"> cm</w:t>
            </w:r>
          </w:p>
          <w:p w:rsidR="00A94305" w:rsidRPr="00086BBF" w:rsidRDefault="00A94305" w:rsidP="00A94305">
            <w:pPr>
              <w:pStyle w:val="QuestionStyle"/>
            </w:pPr>
          </w:p>
        </w:tc>
      </w:tr>
      <w:tr w:rsidR="00A9430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A94305" w:rsidRPr="001B3341" w:rsidRDefault="00A94305" w:rsidP="00A9430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94305" w:rsidRPr="00086BBF" w:rsidRDefault="00A94305" w:rsidP="00A94305">
            <w:pPr>
              <w:pStyle w:val="QuestionStyle"/>
            </w:pPr>
            <w:r w:rsidRPr="00086BBF">
              <w:t xml:space="preserve">Find the distance </w:t>
            </w:r>
            <w:r>
              <w:rPr>
                <w:i/>
              </w:rPr>
              <w:t>BD</w:t>
            </w:r>
            <w:r w:rsidR="002C0DCC">
              <w:t xml:space="preserve"> to the nearest cm</w:t>
            </w:r>
            <w:r w:rsidRPr="00086BBF">
              <w:t>.</w:t>
            </w:r>
          </w:p>
          <w:p w:rsidR="00A94305" w:rsidRPr="00086BBF" w:rsidRDefault="00BE1A14" w:rsidP="00A94305">
            <w:pPr>
              <w:pStyle w:val="QuestionStyle"/>
            </w:pPr>
            <w:r>
              <w:object w:dxaOrig="1440" w:dyaOrig="1440" w14:anchorId="71E02D99">
                <v:shape id="_x0000_s1233" type="#_x0000_t75" style="position:absolute;margin-left:200.15pt;margin-top:.3pt;width:238.9pt;height:98.35pt;z-index:251661312;mso-position-horizontal-relative:text;mso-position-vertical-relative:text">
                  <v:imagedata r:id="rId40" o:title=""/>
                </v:shape>
                <o:OLEObject Type="Embed" ProgID="FXDraw.Graphic" ShapeID="_x0000_s1233" DrawAspect="Content" ObjectID="_1514611559" r:id="rId41"/>
              </w:object>
            </w:r>
          </w:p>
          <w:p w:rsidR="00A94305" w:rsidRPr="00086BBF" w:rsidRDefault="00A94305" w:rsidP="00A94305">
            <w:pPr>
              <w:pStyle w:val="QuestionStyle"/>
            </w:pPr>
          </w:p>
          <w:p w:rsidR="00A94305" w:rsidRPr="00086BBF" w:rsidRDefault="00A94305" w:rsidP="00A94305">
            <w:pPr>
              <w:pStyle w:val="QuestionStyle"/>
            </w:pPr>
          </w:p>
          <w:p w:rsidR="00A94305" w:rsidRPr="00086BBF" w:rsidRDefault="00BE1A14" w:rsidP="00A94305">
            <w:pPr>
              <w:pStyle w:val="QuestionStyle"/>
            </w:pPr>
            <w:r>
              <w:pict w14:anchorId="40422956">
                <v:rect id="Rectangle 18" o:spid="_x0000_s1232" style="position:absolute;margin-left:61.9pt;margin-top:4.4pt;width:86.5pt;height:29.4pt;z-index:251660288;visibility:visibl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" filled="f" strokecolor="black [3213]" strokeweight="1.5pt">
                  <v:textbox>
                    <w:txbxContent>
                      <w:p w:rsidR="002C0DCC" w:rsidRDefault="002C0DCC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A94305" w:rsidRPr="00086BBF" w:rsidRDefault="00A94305" w:rsidP="00A94305">
            <w:pPr>
              <w:pStyle w:val="QuestionStyle"/>
            </w:pPr>
            <w:r w:rsidRPr="00086BBF">
              <w:t xml:space="preserve">       </w:t>
            </w:r>
          </w:p>
          <w:p w:rsidR="00A94305" w:rsidRPr="00086BBF" w:rsidRDefault="00A94305" w:rsidP="00A94305">
            <w:pPr>
              <w:pStyle w:val="QuestionStyle"/>
            </w:pPr>
          </w:p>
        </w:tc>
      </w:tr>
      <w:tr w:rsidR="00B669E7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669E7" w:rsidRPr="001B3341" w:rsidRDefault="00B669E7" w:rsidP="00B669E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669E7" w:rsidRPr="00BD20C1" w:rsidRDefault="00B669E7" w:rsidP="00B669E7">
            <w:pPr>
              <w:pStyle w:val="QuestionStyle"/>
            </w:pPr>
            <w:r w:rsidRPr="00BD20C1">
              <w:t xml:space="preserve">Which of these is </w:t>
            </w:r>
            <w:r>
              <w:t xml:space="preserve">not a </w:t>
            </w:r>
            <w:r w:rsidRPr="00BD20C1">
              <w:t xml:space="preserve">rational number? </w:t>
            </w:r>
          </w:p>
          <w:p w:rsidR="00B669E7" w:rsidRPr="00BD20C1" w:rsidRDefault="00B669E7" w:rsidP="00B669E7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B669E7" w:rsidRPr="00B669E7" w:rsidRDefault="00BE1A14" w:rsidP="00B669E7">
            <w:pPr>
              <w:rPr>
                <w:rFonts w:ascii="Times New Roman" w:hAnsi="Times New Roman"/>
                <w:position w:val="-4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pict w14:anchorId="1F91EF8C">
                <v:group id="Group 28" o:spid="_x0000_s1054" style="position:absolute;margin-left:16pt;margin-top:3.7pt;width:343.5pt;height:9pt;z-index:251654144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">
                  <v:roundrect id="AutoShape 3" o:spid="_x0000_s1055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<v:roundrect id="AutoShape 4" o:spid="_x0000_s1056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aBpM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poGkxQAAANsAAAAPAAAAAAAAAAAAAAAAAJgCAABkcnMv&#10;ZG93bnJldi54bWxQSwUGAAAAAAQABAD1AAAAigMAAAAA&#10;" strokecolor="windowText" strokeweight="1pt"/>
                  <v:roundrect id="AutoShape 5" o:spid="_x0000_s1057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kP8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iQ/xQAAANsAAAAPAAAAAAAAAAAAAAAAAJgCAABkcnMv&#10;ZG93bnJldi54bWxQSwUGAAAAAAQABAD1AAAAigMAAAAA&#10;" strokecolor="windowText" strokeweight="1pt"/>
                  <v:roundrect id="AutoShape 6" o:spid="_x0000_s1058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/>
                </v:group>
              </w:pict>
            </w:r>
            <w:r w:rsidR="00B669E7" w:rsidRPr="00BD20C1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5B3C91" w:rsidRPr="00BD20C1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526" w:dyaOrig="314" w14:anchorId="3C9FA141">
                <v:shape id="_x0000_i1042" type="#_x0000_t75" style="width:26.25pt;height:15.75pt" o:ole="">
                  <v:imagedata r:id="rId42" o:title=""/>
                </v:shape>
                <o:OLEObject Type="Embed" ProgID="FXEquation.Equation" ShapeID="_x0000_i1042" DrawAspect="Content" ObjectID="_1514611509" r:id="rId43"/>
              </w:object>
            </w:r>
            <w:r w:rsidR="00B669E7" w:rsidRPr="00BD20C1"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                           </w:t>
            </w:r>
            <w:r w:rsidR="005B3C91" w:rsidRPr="00BD20C1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526" w:dyaOrig="314" w14:anchorId="52FA1AD2">
                <v:shape id="_x0000_i1043" type="#_x0000_t75" style="width:26.25pt;height:15.75pt" o:ole="">
                  <v:imagedata r:id="rId44" o:title=""/>
                </v:shape>
                <o:OLEObject Type="Embed" ProgID="FXEquation.Equation" ShapeID="_x0000_i1043" DrawAspect="Content" ObjectID="_1514611510" r:id="rId45"/>
              </w:object>
            </w:r>
            <w:r w:rsidR="00B669E7" w:rsidRPr="00BD20C1"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                          </w:t>
            </w:r>
            <w:r w:rsidR="005B3C91" w:rsidRPr="00BD20C1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526" w:dyaOrig="314" w14:anchorId="5FE3CCD1">
                <v:shape id="_x0000_i1044" type="#_x0000_t75" style="width:26.25pt;height:15.75pt" o:ole="">
                  <v:imagedata r:id="rId46" o:title=""/>
                </v:shape>
                <o:OLEObject Type="Embed" ProgID="FXEquation.Equation" ShapeID="_x0000_i1044" DrawAspect="Content" ObjectID="_1514611511" r:id="rId47"/>
              </w:object>
            </w:r>
            <w:r w:rsidR="00B669E7" w:rsidRPr="00BD20C1"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                             </w:t>
            </w:r>
            <w:r w:rsidR="005B3C91" w:rsidRPr="00BD20C1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526" w:dyaOrig="314" w14:anchorId="413568A9">
                <v:shape id="_x0000_i1045" type="#_x0000_t75" style="width:26.25pt;height:15.75pt" o:ole="">
                  <v:imagedata r:id="rId48" o:title=""/>
                </v:shape>
                <o:OLEObject Type="Embed" ProgID="FXEquation.Equation" ShapeID="_x0000_i1045" DrawAspect="Content" ObjectID="_1514611512" r:id="rId49"/>
              </w:object>
            </w:r>
            <w:r w:rsidR="00B669E7"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                            </w:t>
            </w:r>
          </w:p>
        </w:tc>
      </w:tr>
      <w:tr w:rsidR="00D0569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D05690" w:rsidRPr="001B3341" w:rsidRDefault="00D05690" w:rsidP="00D0569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5690" w:rsidRDefault="00BE1A14" w:rsidP="00D05690">
            <w:pPr>
              <w:pStyle w:val="QuestionStyle"/>
              <w:ind w:right="4853"/>
            </w:pPr>
            <w:r>
              <w:rPr>
                <w:noProof/>
                <w:lang w:eastAsia="en-AU"/>
              </w:rPr>
              <w:object w:dxaOrig="1440" w:dyaOrig="1440" w14:anchorId="4C928128">
                <v:shape id="_x0000_s1287" type="#_x0000_t75" style="position:absolute;margin-left:238.3pt;margin-top:2.75pt;width:199.9pt;height:137.75pt;z-index:251682816;mso-position-horizontal-relative:text;mso-position-vertical-relative:text">
                  <v:imagedata r:id="rId50" o:title=""/>
                </v:shape>
                <o:OLEObject Type="Embed" ProgID="FXDraw.Graphic" ShapeID="_x0000_s1287" DrawAspect="Content" ObjectID="_1514611560" r:id="rId51"/>
              </w:object>
            </w:r>
            <w:r w:rsidR="00D05690">
              <w:t xml:space="preserve">From an intersection </w:t>
            </w:r>
            <w:r w:rsidR="00D05690" w:rsidRPr="00C9528A">
              <w:rPr>
                <w:i/>
              </w:rPr>
              <w:t>A</w:t>
            </w:r>
            <w:r w:rsidR="00D05690">
              <w:t>, Bella walks 48 m due north and Carina walks 50 m due east.</w:t>
            </w:r>
          </w:p>
          <w:p w:rsidR="00D05690" w:rsidRDefault="00D05690" w:rsidP="00D05690">
            <w:pPr>
              <w:pStyle w:val="QuestionStyle"/>
              <w:ind w:right="4853"/>
            </w:pPr>
            <w:r>
              <w:t xml:space="preserve">Calculate the distance </w:t>
            </w:r>
            <w:r w:rsidRPr="00C9528A">
              <w:rPr>
                <w:i/>
              </w:rPr>
              <w:t>BC</w:t>
            </w:r>
            <w:r>
              <w:t xml:space="preserve"> between the two girls, c</w:t>
            </w:r>
            <w:r w:rsidR="008A0BE0">
              <w:t>orrect to the nearest 10</w:t>
            </w:r>
            <w:r w:rsidR="008A0BE0">
              <w:rPr>
                <w:vertAlign w:val="superscript"/>
              </w:rPr>
              <w:t>th</w:t>
            </w:r>
            <w:r w:rsidR="008A0BE0">
              <w:t xml:space="preserve"> metre</w:t>
            </w:r>
            <w:r>
              <w:t>.</w:t>
            </w:r>
          </w:p>
          <w:p w:rsidR="00D05690" w:rsidRDefault="00D05690" w:rsidP="00D05690">
            <w:pPr>
              <w:pStyle w:val="QuestionStyle"/>
              <w:ind w:right="4853"/>
            </w:pPr>
          </w:p>
          <w:p w:rsidR="00D05690" w:rsidRDefault="00BE1A14" w:rsidP="00D05690">
            <w:pPr>
              <w:pStyle w:val="QuestionStyle"/>
              <w:ind w:right="4853"/>
            </w:pPr>
            <w:r>
              <w:pict w14:anchorId="2B71B4C6">
                <v:rect id="Rectangle 84" o:spid="_x0000_s1286" style="position:absolute;margin-left:78pt;margin-top:7.1pt;width:97.05pt;height:31.5pt;z-index:251681792;visibility:visible;mso-wrap-style:square;mso-height-percent:0;mso-wrap-distance-left:9pt;mso-wrap-distance-top:0;mso-wrap-distance-right:9pt;mso-wrap-distance-bottom:0;mso-position-horizontal-relative:text;mso-position-vertical-relative:text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" strokeweight="1.5pt"/>
              </w:pict>
            </w:r>
          </w:p>
          <w:p w:rsidR="00D05690" w:rsidRDefault="00D05690" w:rsidP="00D05690">
            <w:pPr>
              <w:pStyle w:val="QuestionStyle"/>
              <w:ind w:right="4853"/>
            </w:pPr>
          </w:p>
          <w:p w:rsidR="00D05690" w:rsidRDefault="00D05690" w:rsidP="00D05690">
            <w:pPr>
              <w:pStyle w:val="QuestionStyle"/>
              <w:ind w:right="4853"/>
            </w:pPr>
            <w:r>
              <w:t xml:space="preserve">               </w:t>
            </w:r>
          </w:p>
        </w:tc>
      </w:tr>
      <w:tr w:rsidR="00D0569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D05690" w:rsidRPr="001B3341" w:rsidRDefault="00D05690" w:rsidP="00D0569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5690" w:rsidRPr="009C0AF1" w:rsidRDefault="00BE1A14" w:rsidP="00D05690">
            <w:pPr>
              <w:pStyle w:val="QuestionStyle"/>
              <w:ind w:right="3907"/>
            </w:pPr>
            <w:r>
              <w:object w:dxaOrig="1440" w:dyaOrig="1440">
                <v:shape id="_x0000_s1269" type="#_x0000_t75" style="position:absolute;margin-left:312pt;margin-top:-2.55pt;width:126.2pt;height:190.6pt;z-index:251665408;mso-position-horizontal-relative:text;mso-position-vertical-relative:text">
                  <v:imagedata r:id="rId52" o:title=""/>
                </v:shape>
                <o:OLEObject Type="Embed" ProgID="FXDraw.Graphic" ShapeID="_x0000_s1269" DrawAspect="Content" ObjectID="_1514611561" r:id="rId53"/>
              </w:object>
            </w:r>
            <w:r w:rsidR="00D05690" w:rsidRPr="009C0AF1">
              <w:t xml:space="preserve">A model plane </w:t>
            </w:r>
            <w:r w:rsidR="00D05690" w:rsidRPr="009C0AF1">
              <w:rPr>
                <w:i/>
              </w:rPr>
              <w:t>P</w:t>
            </w:r>
            <w:r w:rsidR="00D05690" w:rsidRPr="009C0AF1">
              <w:t xml:space="preserve"> is attached at </w:t>
            </w:r>
            <w:r w:rsidR="00D05690" w:rsidRPr="009C0AF1">
              <w:rPr>
                <w:i/>
              </w:rPr>
              <w:t>A</w:t>
            </w:r>
            <w:r w:rsidR="00D05690" w:rsidRPr="009C0AF1">
              <w:t xml:space="preserve"> to a 50 m long string and is directly above point </w:t>
            </w:r>
            <w:r w:rsidR="00D05690" w:rsidRPr="009C0AF1">
              <w:rPr>
                <w:i/>
              </w:rPr>
              <w:t>C</w:t>
            </w:r>
            <w:r w:rsidR="00D05690" w:rsidRPr="009C0AF1">
              <w:t>.</w:t>
            </w:r>
          </w:p>
          <w:p w:rsidR="00D05690" w:rsidRPr="009C0AF1" w:rsidRDefault="00D05690" w:rsidP="00D05690">
            <w:pPr>
              <w:pStyle w:val="QuestionStyle"/>
              <w:ind w:right="3907"/>
            </w:pPr>
            <w:r w:rsidRPr="009C0AF1">
              <w:rPr>
                <w:i/>
              </w:rPr>
              <w:t>A</w:t>
            </w:r>
            <w:r w:rsidRPr="009C0AF1">
              <w:t xml:space="preserve"> is 14 m horizontally from </w:t>
            </w:r>
            <w:r w:rsidRPr="009C0AF1">
              <w:rPr>
                <w:i/>
              </w:rPr>
              <w:t>C</w:t>
            </w:r>
            <w:r w:rsidRPr="009C0AF1">
              <w:t>.</w:t>
            </w:r>
          </w:p>
          <w:p w:rsidR="00D05690" w:rsidRPr="009C0AF1" w:rsidRDefault="00D05690" w:rsidP="00D05690">
            <w:pPr>
              <w:pStyle w:val="QuestionStyle"/>
              <w:ind w:right="3907"/>
            </w:pPr>
            <w:r w:rsidRPr="009C0AF1">
              <w:t xml:space="preserve">What is the altitude of the plane, </w:t>
            </w:r>
            <w:r w:rsidRPr="009C0AF1">
              <w:rPr>
                <w:i/>
              </w:rPr>
              <w:t xml:space="preserve">PC </w:t>
            </w:r>
            <w:r w:rsidRPr="009C0AF1">
              <w:t>?</w:t>
            </w:r>
          </w:p>
          <w:p w:rsidR="00D05690" w:rsidRDefault="00D05690" w:rsidP="00D05690">
            <w:pPr>
              <w:pStyle w:val="QuestionStyle"/>
            </w:pPr>
          </w:p>
          <w:p w:rsidR="00D05690" w:rsidRDefault="00D05690" w:rsidP="00D05690">
            <w:pPr>
              <w:pStyle w:val="QuestionStyle"/>
            </w:pPr>
          </w:p>
          <w:p w:rsidR="00D05690" w:rsidRDefault="00BE1A14" w:rsidP="00D05690">
            <w:pPr>
              <w:pStyle w:val="QuestionStyle"/>
            </w:pPr>
            <w:r>
              <w:pict w14:anchorId="4EDB909D">
                <v:rect id="Rectangle 1" o:spid="_x0000_s1266" style="position:absolute;margin-left:55.05pt;margin-top:6.5pt;width:101.45pt;height:31.5pt;z-index:251662336;visibility:visible;mso-wrap-style:square;mso-height-percent:0;mso-wrap-distance-left:9pt;mso-wrap-distance-top:0;mso-wrap-distance-right:9pt;mso-wrap-distance-bottom:0;mso-position-horizontal-relative:text;mso-position-vertical-relative:text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" strokeweight="1.5pt"/>
              </w:pict>
            </w:r>
          </w:p>
          <w:p w:rsidR="00D05690" w:rsidRDefault="00D05690" w:rsidP="00D05690">
            <w:pPr>
              <w:pStyle w:val="QuestionStyl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</w:t>
            </w:r>
          </w:p>
          <w:p w:rsidR="00D05690" w:rsidRDefault="00D05690" w:rsidP="00D05690">
            <w:pPr>
              <w:pStyle w:val="QuestionStyle"/>
              <w:rPr>
                <w:sz w:val="32"/>
                <w:szCs w:val="32"/>
              </w:rPr>
            </w:pPr>
          </w:p>
          <w:p w:rsidR="00D05690" w:rsidRDefault="00D05690" w:rsidP="00D05690">
            <w:pPr>
              <w:pStyle w:val="QuestionStyle"/>
            </w:pPr>
          </w:p>
        </w:tc>
      </w:tr>
      <w:tr w:rsidR="00D0569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D05690" w:rsidRPr="001B3341" w:rsidRDefault="00D05690" w:rsidP="00D0569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5690" w:rsidRDefault="00BE1A14" w:rsidP="00D05690">
            <w:pPr>
              <w:pStyle w:val="QuestionStyle"/>
              <w:ind w:right="4286"/>
            </w:pPr>
            <w:r>
              <w:object w:dxaOrig="1440" w:dyaOrig="1440" w14:anchorId="4CC90A40">
                <v:shape id="_x0000_s1268" type="#_x0000_t75" style="position:absolute;margin-left:249.25pt;margin-top:8.2pt;width:151.55pt;height:105.55pt;z-index:251664384;mso-position-horizontal-relative:text;mso-position-vertical-relative:text">
                  <v:imagedata r:id="rId54" o:title=""/>
                </v:shape>
                <o:OLEObject Type="Embed" ProgID="FXDraw.Graphic" ShapeID="_x0000_s1268" DrawAspect="Content" ObjectID="_1514611562" r:id="rId55"/>
              </w:object>
            </w:r>
            <w:r w:rsidR="00D05690">
              <w:t>A fence needs a length of timber to act as a brace, to go from A to B on the diagram.</w:t>
            </w:r>
          </w:p>
          <w:p w:rsidR="00D05690" w:rsidRDefault="00D05690" w:rsidP="00D05690">
            <w:pPr>
              <w:pStyle w:val="QuestionStyle"/>
              <w:ind w:right="4286"/>
            </w:pPr>
            <w:r>
              <w:t>What is the length of the brace</w:t>
            </w:r>
            <w:r w:rsidR="002C0DCC">
              <w:t xml:space="preserve"> (correct to one decimal place)</w:t>
            </w:r>
            <w:r>
              <w:t>?</w:t>
            </w:r>
          </w:p>
          <w:p w:rsidR="00D05690" w:rsidRDefault="00D05690" w:rsidP="00D05690">
            <w:pPr>
              <w:pStyle w:val="QuestionStyle"/>
            </w:pPr>
          </w:p>
          <w:p w:rsidR="00D05690" w:rsidRDefault="00D05690" w:rsidP="00D05690">
            <w:pPr>
              <w:pStyle w:val="QuestionStyle"/>
            </w:pPr>
          </w:p>
          <w:p w:rsidR="00D05690" w:rsidRDefault="00D05690" w:rsidP="00D05690">
            <w:pPr>
              <w:pStyle w:val="QuestionStyle"/>
            </w:pPr>
          </w:p>
          <w:p w:rsidR="00D05690" w:rsidRDefault="00BE1A14" w:rsidP="00D05690">
            <w:pPr>
              <w:pStyle w:val="QuestionStyle"/>
            </w:pPr>
            <w:r>
              <w:pict w14:anchorId="579B1DBA">
                <v:rect id="Rectangle 2" o:spid="_x0000_s1267" style="position:absolute;margin-left:88.9pt;margin-top:6.5pt;width:104.15pt;height:31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" strokeweight="1.5pt"/>
              </w:pict>
            </w:r>
          </w:p>
          <w:p w:rsidR="00D05690" w:rsidRPr="00E73B3A" w:rsidRDefault="00D05690" w:rsidP="001A4419">
            <w:pPr>
              <w:pStyle w:val="QuestionStyl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</w:t>
            </w:r>
          </w:p>
        </w:tc>
      </w:tr>
      <w:tr w:rsidR="00D0569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D05690" w:rsidRPr="001B3341" w:rsidRDefault="00D05690" w:rsidP="00D0569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5690" w:rsidRPr="00F3792F" w:rsidRDefault="00D05690" w:rsidP="00D05690">
            <w:pPr>
              <w:pStyle w:val="QuestionStyle"/>
              <w:ind w:left="720" w:hanging="720"/>
              <w:rPr>
                <w:noProof/>
                <w:position w:val="-6"/>
                <w:lang w:eastAsia="en-AU"/>
              </w:rPr>
            </w:pPr>
            <w:r w:rsidRPr="00F3792F">
              <w:rPr>
                <w:noProof/>
                <w:position w:val="-6"/>
                <w:lang w:eastAsia="en-AU"/>
              </w:rPr>
              <w:t>Which of the triangles below are right angled?</w:t>
            </w:r>
          </w:p>
          <w:p w:rsidR="00D05690" w:rsidRPr="00F3792F" w:rsidRDefault="00BE1A14" w:rsidP="00D05690">
            <w:pPr>
              <w:pStyle w:val="QuestionStyle"/>
              <w:ind w:left="720" w:hanging="720"/>
              <w:rPr>
                <w:noProof/>
                <w:position w:val="-6"/>
                <w:lang w:eastAsia="en-AU"/>
              </w:rPr>
            </w:pPr>
            <w:r>
              <w:object w:dxaOrig="1440" w:dyaOrig="1440">
                <v:shape id="_x0000_s1270" type="#_x0000_t75" style="position:absolute;left:0;text-align:left;margin-left:62.25pt;margin-top:3.5pt;width:380.25pt;height:108.1pt;z-index:251666432;mso-position-horizontal-relative:text;mso-position-vertical-relative:text">
                  <v:imagedata r:id="rId56" o:title=""/>
                  <w10:wrap type="square"/>
                </v:shape>
                <o:OLEObject Type="Embed" ProgID="FXDraw.Graphic" ShapeID="_x0000_s1270" DrawAspect="Content" ObjectID="_1514611563" r:id="rId57"/>
              </w:object>
            </w:r>
          </w:p>
          <w:p w:rsidR="00D05690" w:rsidRPr="00F3792F" w:rsidRDefault="00D05690" w:rsidP="00D05690">
            <w:pPr>
              <w:pStyle w:val="QuestionStyle"/>
              <w:ind w:left="720" w:hanging="720"/>
              <w:rPr>
                <w:noProof/>
                <w:position w:val="-6"/>
                <w:lang w:eastAsia="en-AU"/>
              </w:rPr>
            </w:pPr>
          </w:p>
          <w:p w:rsidR="00D05690" w:rsidRPr="00F3792F" w:rsidRDefault="00D05690" w:rsidP="00D05690">
            <w:pPr>
              <w:pStyle w:val="QuestionStyle"/>
              <w:ind w:left="720" w:hanging="720"/>
              <w:rPr>
                <w:noProof/>
                <w:position w:val="-6"/>
                <w:lang w:eastAsia="en-AU"/>
              </w:rPr>
            </w:pPr>
          </w:p>
          <w:p w:rsidR="00D05690" w:rsidRPr="00F3792F" w:rsidRDefault="00D05690" w:rsidP="00D05690">
            <w:pPr>
              <w:pStyle w:val="QuestionStyle"/>
              <w:ind w:left="720" w:hanging="720"/>
              <w:rPr>
                <w:noProof/>
                <w:position w:val="-6"/>
                <w:lang w:eastAsia="en-AU"/>
              </w:rPr>
            </w:pPr>
          </w:p>
          <w:p w:rsidR="00D05690" w:rsidRPr="00F3792F" w:rsidRDefault="00D05690" w:rsidP="00D05690">
            <w:pPr>
              <w:pStyle w:val="QuestionStyle"/>
              <w:ind w:left="720" w:hanging="720"/>
              <w:rPr>
                <w:noProof/>
                <w:position w:val="-6"/>
                <w:lang w:eastAsia="en-AU"/>
              </w:rPr>
            </w:pPr>
          </w:p>
          <w:p w:rsidR="00D05690" w:rsidRPr="00F3792F" w:rsidRDefault="00D05690" w:rsidP="00D05690">
            <w:pPr>
              <w:pStyle w:val="QuestionStyle"/>
              <w:ind w:left="720" w:hanging="720"/>
              <w:rPr>
                <w:noProof/>
                <w:position w:val="-6"/>
                <w:lang w:eastAsia="en-AU"/>
              </w:rPr>
            </w:pPr>
          </w:p>
          <w:p w:rsidR="00D05690" w:rsidRPr="00F3792F" w:rsidRDefault="00D05690" w:rsidP="00D05690">
            <w:pPr>
              <w:pStyle w:val="QuestionStyle"/>
              <w:ind w:left="720" w:hanging="720"/>
              <w:rPr>
                <w:noProof/>
                <w:position w:val="-6"/>
                <w:lang w:eastAsia="en-AU"/>
              </w:rPr>
            </w:pPr>
          </w:p>
          <w:p w:rsidR="00D05690" w:rsidRPr="00F3792F" w:rsidRDefault="00D05690" w:rsidP="00D05690">
            <w:pPr>
              <w:pStyle w:val="QuestionStyle"/>
              <w:ind w:left="720" w:hanging="720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5712" behindDoc="0" locked="0" layoutInCell="1" allowOverlap="1" wp14:anchorId="6632709C" wp14:editId="3816F261">
                      <wp:simplePos x="0" y="0"/>
                      <wp:positionH relativeFrom="column">
                        <wp:posOffset>243840</wp:posOffset>
                      </wp:positionH>
                      <wp:positionV relativeFrom="paragraph">
                        <wp:posOffset>18746</wp:posOffset>
                      </wp:positionV>
                      <wp:extent cx="213360" cy="883920"/>
                      <wp:effectExtent l="0" t="0" r="15240" b="1143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2E9F16" id="Group 21" o:spid="_x0000_s1026" style="position:absolute;margin-left:19.2pt;margin-top:1.5pt;width:16.8pt;height:69.6pt;z-index:25163571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>
              <w:t xml:space="preserve">        </w:t>
            </w:r>
            <w:r w:rsidRPr="00F3792F">
              <w:t xml:space="preserve">      Both triangles are right angled.          </w:t>
            </w:r>
          </w:p>
          <w:p w:rsidR="00D05690" w:rsidRPr="00F3792F" w:rsidRDefault="00D05690" w:rsidP="00D05690">
            <w:pPr>
              <w:pStyle w:val="QuestionStyle"/>
              <w:ind w:left="720" w:hanging="720"/>
            </w:pPr>
            <w:r w:rsidRPr="00F3792F">
              <w:t xml:space="preserve">              Neither triangle is right angled.</w:t>
            </w:r>
          </w:p>
          <w:p w:rsidR="00D05690" w:rsidRPr="00F3792F" w:rsidRDefault="00D05690" w:rsidP="00D05690">
            <w:pPr>
              <w:pStyle w:val="QuestionStyle"/>
              <w:ind w:left="720" w:hanging="720"/>
            </w:pPr>
            <w:r w:rsidRPr="00F3792F">
              <w:t xml:space="preserve">              Only triangle </w:t>
            </w:r>
            <w:r w:rsidRPr="00F3792F">
              <w:rPr>
                <w:i/>
              </w:rPr>
              <w:t xml:space="preserve">X </w:t>
            </w:r>
            <w:r w:rsidRPr="00F3792F">
              <w:t>is right angled.</w:t>
            </w:r>
          </w:p>
          <w:p w:rsidR="00D05690" w:rsidRDefault="00D05690" w:rsidP="00D05690">
            <w:pPr>
              <w:pStyle w:val="QuestionStyle"/>
            </w:pPr>
            <w:r w:rsidRPr="00F3792F">
              <w:t xml:space="preserve">              Only triangle </w:t>
            </w:r>
            <w:r w:rsidRPr="00F3792F">
              <w:rPr>
                <w:i/>
              </w:rPr>
              <w:t xml:space="preserve">Y </w:t>
            </w:r>
            <w:r w:rsidRPr="00F3792F">
              <w:t>is right angled.</w:t>
            </w:r>
            <w:r>
              <w:rPr>
                <w:noProof/>
                <w:lang w:eastAsia="en-AU"/>
              </w:rPr>
              <w:t xml:space="preserve"> </w:t>
            </w:r>
          </w:p>
        </w:tc>
      </w:tr>
      <w:tr w:rsidR="00D0569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D05690" w:rsidRPr="001B3341" w:rsidRDefault="00D05690" w:rsidP="00D0569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5690" w:rsidRPr="00086BBF" w:rsidRDefault="00D05690" w:rsidP="00D05690">
            <w:pPr>
              <w:pStyle w:val="QuestionStyle"/>
            </w:pPr>
            <w:r w:rsidRPr="00086BBF">
              <w:t xml:space="preserve">Which of the following are Pythagorean triads? </w:t>
            </w:r>
          </w:p>
          <w:p w:rsidR="00D05690" w:rsidRDefault="00D05690" w:rsidP="00D05690">
            <w:pPr>
              <w:pStyle w:val="QuestionStyle"/>
            </w:pPr>
            <w:r w:rsidRPr="00086BBF">
              <w:t>More than one could be a Pythagorean triad, so mark all that are.</w:t>
            </w:r>
          </w:p>
          <w:p w:rsidR="00D05690" w:rsidRPr="00086BBF" w:rsidRDefault="00D05690" w:rsidP="00D05690">
            <w:pPr>
              <w:pStyle w:val="QuestionStyle"/>
            </w:pPr>
          </w:p>
          <w:p w:rsidR="00D05690" w:rsidRPr="00086BBF" w:rsidRDefault="00D05690" w:rsidP="00D05690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6736" behindDoc="0" locked="0" layoutInCell="1" allowOverlap="1" wp14:anchorId="635D47AE" wp14:editId="0C93D341">
                      <wp:simplePos x="0" y="0"/>
                      <wp:positionH relativeFrom="column">
                        <wp:posOffset>361619</wp:posOffset>
                      </wp:positionH>
                      <wp:positionV relativeFrom="paragraph">
                        <wp:posOffset>30480</wp:posOffset>
                      </wp:positionV>
                      <wp:extent cx="4415790" cy="114300"/>
                      <wp:effectExtent l="0" t="0" r="22860" b="19050"/>
                      <wp:wrapNone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6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72CB6E" id="Group 59" o:spid="_x0000_s1026" style="position:absolute;margin-left:28.45pt;margin-top:2.4pt;width:347.7pt;height:9pt;z-index:251636736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" strokeweight="1pt"/>
                    </v:group>
                  </w:pict>
                </mc:Fallback>
              </mc:AlternateContent>
            </w:r>
            <w:r w:rsidRPr="00086BBF">
              <w:t xml:space="preserve">     </w:t>
            </w:r>
            <w:r>
              <w:t xml:space="preserve">    </w:t>
            </w:r>
            <w:r w:rsidRPr="00086BBF">
              <w:t xml:space="preserve">       {</w:t>
            </w:r>
            <w:r>
              <w:t>60, 63, 87</w:t>
            </w:r>
            <w:r w:rsidRPr="00086BBF">
              <w:t>}</w:t>
            </w:r>
            <w:r>
              <w:t xml:space="preserve">          </w:t>
            </w:r>
            <w:r w:rsidRPr="00086BBF">
              <w:t xml:space="preserve">       {</w:t>
            </w:r>
            <w:r>
              <w:t>60, 80, 100</w:t>
            </w:r>
            <w:r w:rsidRPr="00086BBF">
              <w:t xml:space="preserve">}      </w:t>
            </w:r>
            <w:r>
              <w:t xml:space="preserve"> </w:t>
            </w:r>
            <w:r w:rsidRPr="00086BBF">
              <w:t xml:space="preserve"> </w:t>
            </w:r>
            <w:r>
              <w:t xml:space="preserve"> </w:t>
            </w:r>
            <w:r w:rsidRPr="00086BBF">
              <w:t xml:space="preserve">       {</w:t>
            </w:r>
            <w:r>
              <w:t>60, 91, 109</w:t>
            </w:r>
            <w:r w:rsidRPr="00086BBF">
              <w:t xml:space="preserve">}  </w:t>
            </w:r>
            <w:r>
              <w:t xml:space="preserve">  </w:t>
            </w:r>
            <w:r w:rsidRPr="00086BBF">
              <w:t xml:space="preserve"> </w:t>
            </w:r>
            <w:r>
              <w:t xml:space="preserve"> </w:t>
            </w:r>
            <w:r w:rsidRPr="00086BBF">
              <w:t xml:space="preserve">         {</w:t>
            </w:r>
            <w:r w:rsidR="008A0BE0">
              <w:t>60</w:t>
            </w:r>
            <w:r>
              <w:t>, 84, 105</w:t>
            </w:r>
            <w:r w:rsidRPr="00086BBF">
              <w:t>}</w:t>
            </w:r>
          </w:p>
        </w:tc>
      </w:tr>
      <w:tr w:rsidR="00D0569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D05690" w:rsidRPr="001B3341" w:rsidRDefault="00D05690" w:rsidP="00D0569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5690" w:rsidRPr="00086BBF" w:rsidRDefault="00BE1A14" w:rsidP="00D05690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52A98628">
                <v:shape id="_x0000_s1271" type="#_x0000_t75" style="position:absolute;margin-left:232.2pt;margin-top:2.25pt;width:158.5pt;height:155.85pt;z-index:251667456;mso-position-horizontal:absolute;mso-position-horizontal-relative:text;mso-position-vertical-relative:text">
                  <v:imagedata r:id="rId58" o:title=""/>
                </v:shape>
                <o:OLEObject Type="Embed" ProgID="FXDraw.Graphic" ShapeID="_x0000_s1271" DrawAspect="Content" ObjectID="_1514611564" r:id="rId59"/>
              </w:object>
            </w:r>
            <w:r w:rsidR="00D05690" w:rsidRPr="00086BBF">
              <w:rPr>
                <w:rFonts w:ascii="Times New Roman" w:hAnsi="Times New Roman"/>
                <w:sz w:val="24"/>
                <w:szCs w:val="24"/>
              </w:rPr>
              <w:t xml:space="preserve">Find the length of </w:t>
            </w:r>
            <w:r w:rsidR="00D05690">
              <w:rPr>
                <w:rFonts w:ascii="Times New Roman" w:hAnsi="Times New Roman"/>
                <w:i/>
                <w:sz w:val="24"/>
                <w:szCs w:val="24"/>
              </w:rPr>
              <w:t>BC.</w:t>
            </w:r>
          </w:p>
          <w:p w:rsidR="00D05690" w:rsidRPr="00086BBF" w:rsidRDefault="00D05690" w:rsidP="00D0569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05690" w:rsidRPr="00086BBF" w:rsidRDefault="00D05690" w:rsidP="00D0569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7760" behindDoc="0" locked="0" layoutInCell="1" allowOverlap="1" wp14:anchorId="1E1C0D74" wp14:editId="353CCE64">
                      <wp:simplePos x="0" y="0"/>
                      <wp:positionH relativeFrom="column">
                        <wp:posOffset>251460</wp:posOffset>
                      </wp:positionH>
                      <wp:positionV relativeFrom="paragraph">
                        <wp:posOffset>9221</wp:posOffset>
                      </wp:positionV>
                      <wp:extent cx="213360" cy="883920"/>
                      <wp:effectExtent l="0" t="0" r="15240" b="11430"/>
                      <wp:wrapNone/>
                      <wp:docPr id="246" name="Group 2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4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ACBBE1" id="Group 246" o:spid="_x0000_s1026" style="position:absolute;margin-left:19.8pt;margin-top:.75pt;width:16.8pt;height:69.6pt;z-index:25163776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" strokecolor="windowText" strokeweight="1pt"/>
                    </v:group>
                  </w:pict>
                </mc:Fallback>
              </mc:AlternateContent>
            </w:r>
            <w:r w:rsidRPr="00086BB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1.1 m</w:t>
            </w:r>
          </w:p>
          <w:p w:rsidR="00D05690" w:rsidRPr="00086BBF" w:rsidRDefault="00D05690" w:rsidP="00D05690">
            <w:pPr>
              <w:rPr>
                <w:rFonts w:ascii="Times New Roman" w:hAnsi="Times New Roman"/>
                <w:sz w:val="24"/>
                <w:szCs w:val="24"/>
              </w:rPr>
            </w:pPr>
            <w:r w:rsidRPr="00086BBF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4.1 m</w:t>
            </w:r>
          </w:p>
          <w:p w:rsidR="00D05690" w:rsidRPr="00086BBF" w:rsidRDefault="00D05690" w:rsidP="00D05690">
            <w:pPr>
              <w:rPr>
                <w:rFonts w:ascii="Times New Roman" w:hAnsi="Times New Roman"/>
                <w:sz w:val="24"/>
                <w:szCs w:val="24"/>
              </w:rPr>
            </w:pPr>
            <w:r w:rsidRPr="00086BB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7.8 m</w:t>
            </w:r>
          </w:p>
          <w:p w:rsidR="00D05690" w:rsidRPr="00086BBF" w:rsidRDefault="00D05690" w:rsidP="00D05690">
            <w:pPr>
              <w:rPr>
                <w:rFonts w:ascii="Times New Roman" w:hAnsi="Times New Roman"/>
                <w:sz w:val="24"/>
                <w:szCs w:val="24"/>
              </w:rPr>
            </w:pPr>
            <w:r w:rsidRPr="00086BB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16.8 m</w:t>
            </w:r>
          </w:p>
          <w:p w:rsidR="00D05690" w:rsidRDefault="00D05690" w:rsidP="00D0569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05690" w:rsidRPr="00086BBF" w:rsidRDefault="00D05690" w:rsidP="00D0569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0569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D05690" w:rsidRPr="001B3341" w:rsidRDefault="00D05690" w:rsidP="00D0569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5690" w:rsidRPr="00086BBF" w:rsidRDefault="00D05690" w:rsidP="00D05690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 w:rsidRPr="00086BBF"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 w:rsidR="008A0BE0">
              <w:rPr>
                <w:rFonts w:ascii="Times New Roman" w:hAnsi="Times New Roman"/>
                <w:i/>
                <w:sz w:val="24"/>
                <w:szCs w:val="24"/>
              </w:rPr>
              <w:t>m</w:t>
            </w:r>
            <w:r w:rsidRPr="00086BBF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D05690" w:rsidRPr="00086BBF" w:rsidRDefault="00BE1A14" w:rsidP="00D0569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7B0F16C3">
                <v:shape id="_x0000_s1272" type="#_x0000_t75" style="position:absolute;margin-left:186.45pt;margin-top:3.6pt;width:229.15pt;height:108.4pt;z-index:251668480;mso-position-horizontal-relative:text;mso-position-vertical-relative:text">
                  <v:imagedata r:id="rId60" o:title=""/>
                </v:shape>
                <o:OLEObject Type="Embed" ProgID="FXDraw.Graphic" ShapeID="_x0000_s1272" DrawAspect="Content" ObjectID="_1514611565" r:id="rId61"/>
              </w:object>
            </w:r>
          </w:p>
          <w:p w:rsidR="00D05690" w:rsidRPr="00086BBF" w:rsidRDefault="00D05690" w:rsidP="00D0569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05690" w:rsidRPr="00086BBF" w:rsidRDefault="00D05690" w:rsidP="00D0569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8784" behindDoc="0" locked="0" layoutInCell="1" allowOverlap="1" wp14:anchorId="78C6B575" wp14:editId="7A2C2F41">
                      <wp:simplePos x="0" y="0"/>
                      <wp:positionH relativeFrom="column">
                        <wp:posOffset>259080</wp:posOffset>
                      </wp:positionH>
                      <wp:positionV relativeFrom="paragraph">
                        <wp:posOffset>13031</wp:posOffset>
                      </wp:positionV>
                      <wp:extent cx="213360" cy="883920"/>
                      <wp:effectExtent l="0" t="0" r="15240" b="11430"/>
                      <wp:wrapNone/>
                      <wp:docPr id="251" name="Group 2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5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23AA36" id="Group 251" o:spid="_x0000_s1026" style="position:absolute;margin-left:20.4pt;margin-top:1.05pt;width:16.8pt;height:69.6pt;z-index:25163878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86BBF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m</w:t>
            </w:r>
            <w:r w:rsidRPr="00086BBF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= 32.7</w:t>
            </w:r>
          </w:p>
          <w:p w:rsidR="00D05690" w:rsidRPr="00086BBF" w:rsidRDefault="00D05690" w:rsidP="00D05690">
            <w:pPr>
              <w:rPr>
                <w:rFonts w:ascii="Times New Roman" w:hAnsi="Times New Roman"/>
                <w:sz w:val="24"/>
                <w:szCs w:val="24"/>
              </w:rPr>
            </w:pPr>
            <w:r w:rsidRPr="00086BB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m </w:t>
            </w:r>
            <w:r>
              <w:rPr>
                <w:rFonts w:ascii="Times New Roman" w:hAnsi="Times New Roman"/>
                <w:sz w:val="24"/>
                <w:szCs w:val="24"/>
              </w:rPr>
              <w:t>= 46.1</w:t>
            </w:r>
          </w:p>
          <w:p w:rsidR="00D05690" w:rsidRPr="00086BBF" w:rsidRDefault="00D05690" w:rsidP="00D05690">
            <w:pPr>
              <w:rPr>
                <w:rFonts w:ascii="Times New Roman" w:hAnsi="Times New Roman"/>
                <w:sz w:val="24"/>
                <w:szCs w:val="24"/>
              </w:rPr>
            </w:pPr>
            <w:r w:rsidRPr="00086BB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m</w:t>
            </w:r>
            <w:r w:rsidRPr="00086BBF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= 53.4</w:t>
            </w:r>
          </w:p>
          <w:p w:rsidR="00D05690" w:rsidRPr="00086BBF" w:rsidRDefault="00D05690" w:rsidP="00D05690">
            <w:pPr>
              <w:rPr>
                <w:rFonts w:ascii="Times New Roman" w:hAnsi="Times New Roman"/>
                <w:sz w:val="24"/>
                <w:szCs w:val="24"/>
              </w:rPr>
            </w:pPr>
            <w:r w:rsidRPr="00086BB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m</w:t>
            </w:r>
            <w:r w:rsidRPr="00086BBF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= 63.0</w:t>
            </w:r>
          </w:p>
          <w:p w:rsidR="00D05690" w:rsidRPr="00086BBF" w:rsidRDefault="00D05690" w:rsidP="00D0569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0569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D05690" w:rsidRPr="001B3341" w:rsidRDefault="00D05690" w:rsidP="00D0569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5690" w:rsidRPr="00086BBF" w:rsidRDefault="00D05690" w:rsidP="00D05690">
            <w:pPr>
              <w:pStyle w:val="QuestionStyle"/>
            </w:pPr>
            <w:r w:rsidRPr="00086BBF">
              <w:t xml:space="preserve">Is a triangle with the dimensions below, right angled?  </w:t>
            </w:r>
          </w:p>
          <w:p w:rsidR="00D05690" w:rsidRPr="00086BBF" w:rsidRDefault="00BE1A14" w:rsidP="00D05690">
            <w:pPr>
              <w:pStyle w:val="QuestionStyle"/>
            </w:pPr>
            <w:r>
              <w:object w:dxaOrig="1440" w:dyaOrig="1440" w14:anchorId="3F466F31">
                <v:shape id="_x0000_s1273" type="#_x0000_t75" style="position:absolute;margin-left:201.05pt;margin-top:7.35pt;width:209.5pt;height:97.95pt;z-index:251669504;mso-position-horizontal-relative:text;mso-position-vertical-relative:text">
                  <v:imagedata r:id="rId62" o:title=""/>
                </v:shape>
                <o:OLEObject Type="Embed" ProgID="FXDraw.Graphic" ShapeID="_x0000_s1273" DrawAspect="Content" ObjectID="_1514611566" r:id="rId63"/>
              </w:object>
            </w:r>
            <w:r w:rsidR="00D05690" w:rsidRPr="00086BBF">
              <w:t>Explain why.</w:t>
            </w:r>
          </w:p>
          <w:p w:rsidR="00D05690" w:rsidRPr="00086BBF" w:rsidRDefault="00D05690" w:rsidP="00D05690">
            <w:pPr>
              <w:pStyle w:val="QuestionStyle"/>
            </w:pPr>
          </w:p>
          <w:p w:rsidR="00D05690" w:rsidRDefault="00D05690" w:rsidP="00D05690">
            <w:pPr>
              <w:pStyle w:val="QuestionStyle"/>
            </w:pPr>
          </w:p>
          <w:p w:rsidR="00D05690" w:rsidRPr="00086BBF" w:rsidRDefault="00D05690" w:rsidP="00D05690">
            <w:pPr>
              <w:pStyle w:val="QuestionStyle"/>
            </w:pPr>
          </w:p>
          <w:p w:rsidR="00D05690" w:rsidRPr="00086BBF" w:rsidRDefault="00D05690" w:rsidP="00D05690">
            <w:pPr>
              <w:pStyle w:val="QuestionStyle"/>
            </w:pPr>
          </w:p>
          <w:p w:rsidR="00D05690" w:rsidRPr="00086BBF" w:rsidRDefault="00D05690" w:rsidP="00D05690">
            <w:pPr>
              <w:pStyle w:val="QuestionStyle"/>
            </w:pPr>
          </w:p>
          <w:p w:rsidR="00D05690" w:rsidRPr="00086BBF" w:rsidRDefault="00D05690" w:rsidP="00D05690">
            <w:pPr>
              <w:pStyle w:val="QuestionStyle"/>
            </w:pPr>
            <w:r w:rsidRPr="00086BBF">
              <w:t>…………………………………………………………………………………………….</w:t>
            </w:r>
          </w:p>
          <w:p w:rsidR="00D05690" w:rsidRDefault="00D05690" w:rsidP="00D05690">
            <w:pPr>
              <w:pStyle w:val="QuestionStyle"/>
            </w:pPr>
          </w:p>
          <w:p w:rsidR="00D05690" w:rsidRPr="00086BBF" w:rsidRDefault="00D05690" w:rsidP="00D05690">
            <w:pPr>
              <w:pStyle w:val="QuestionStyle"/>
            </w:pPr>
            <w:r w:rsidRPr="00086BBF">
              <w:t>…………………………………………………………………………………………….</w:t>
            </w:r>
          </w:p>
        </w:tc>
      </w:tr>
      <w:tr w:rsidR="00D0569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D05690" w:rsidRPr="001B3341" w:rsidRDefault="00D05690" w:rsidP="00D0569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5690" w:rsidRPr="00086BBF" w:rsidRDefault="00BE1A14" w:rsidP="00D05690">
            <w:pPr>
              <w:pStyle w:val="QuestionStyle"/>
            </w:pPr>
            <w:r>
              <w:object w:dxaOrig="1440" w:dyaOrig="1440" w14:anchorId="0282580E">
                <v:shape id="_x0000_s1274" type="#_x0000_t75" style="position:absolute;margin-left:257.7pt;margin-top:-.1pt;width:193.55pt;height:96.05pt;z-index:251670528;mso-position-horizontal-relative:text;mso-position-vertical-relative:text">
                  <v:imagedata r:id="rId64" o:title=""/>
                </v:shape>
                <o:OLEObject Type="Embed" ProgID="FXDraw.Graphic" ShapeID="_x0000_s1274" DrawAspect="Content" ObjectID="_1514611567" r:id="rId65"/>
              </w:object>
            </w:r>
            <w:r w:rsidR="00D05690" w:rsidRPr="00086BBF">
              <w:t xml:space="preserve">What is the value of </w:t>
            </w:r>
            <w:r w:rsidR="00D05690" w:rsidRPr="00086BBF">
              <w:rPr>
                <w:i/>
              </w:rPr>
              <w:t>p</w:t>
            </w:r>
            <w:r w:rsidR="00D05690" w:rsidRPr="00086BBF">
              <w:t xml:space="preserve"> in the triangle shown?</w:t>
            </w:r>
          </w:p>
          <w:p w:rsidR="00D05690" w:rsidRDefault="00D05690" w:rsidP="00D05690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9808" behindDoc="0" locked="0" layoutInCell="1" allowOverlap="1" wp14:anchorId="0C1DC43B" wp14:editId="6CFDC966">
                      <wp:simplePos x="0" y="0"/>
                      <wp:positionH relativeFrom="column">
                        <wp:posOffset>217612</wp:posOffset>
                      </wp:positionH>
                      <wp:positionV relativeFrom="paragraph">
                        <wp:posOffset>70982</wp:posOffset>
                      </wp:positionV>
                      <wp:extent cx="198783" cy="1041621"/>
                      <wp:effectExtent l="0" t="0" r="10795" b="25400"/>
                      <wp:wrapNone/>
                      <wp:docPr id="69" name="Group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8783" cy="1041621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069BBD" id="Group 69" o:spid="_x0000_s1026" style="position:absolute;margin-left:17.15pt;margin-top:5.6pt;width:15.65pt;height:82pt;z-index:25163980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 w:rsidRPr="00086BBF">
              <w:t xml:space="preserve">              </w:t>
            </w:r>
            <w:r w:rsidRPr="00086BBF">
              <w:rPr>
                <w:position w:val="-2"/>
              </w:rPr>
              <w:t xml:space="preserve"> </w:t>
            </w:r>
            <w:r w:rsidRPr="00086BBF">
              <w:rPr>
                <w:noProof/>
              </w:rPr>
              <w:object w:dxaOrig="1058" w:dyaOrig="354">
                <v:shape id="_x0000_i1054" type="#_x0000_t75" style="width:52.5pt;height:17.25pt" o:ole="">
                  <v:imagedata r:id="rId66" o:title=""/>
                </v:shape>
                <o:OLEObject Type="Embed" ProgID="FXEquation.Equation" ShapeID="_x0000_i1054" DrawAspect="Content" ObjectID="_1514611513" r:id="rId67"/>
              </w:object>
            </w:r>
            <w:r w:rsidRPr="00086BBF">
              <w:rPr>
                <w:position w:val="-2"/>
              </w:rPr>
              <w:t xml:space="preserve"> </w:t>
            </w:r>
            <w:r w:rsidRPr="00086BBF">
              <w:t xml:space="preserve">           </w:t>
            </w:r>
          </w:p>
          <w:p w:rsidR="00D05690" w:rsidRPr="00086BBF" w:rsidRDefault="00D05690" w:rsidP="00D05690">
            <w:pPr>
              <w:pStyle w:val="QuestionStyle"/>
            </w:pPr>
            <w:r w:rsidRPr="00086BBF">
              <w:t xml:space="preserve">              </w:t>
            </w:r>
            <w:r w:rsidRPr="00086BBF">
              <w:rPr>
                <w:noProof/>
              </w:rPr>
              <w:object w:dxaOrig="1058" w:dyaOrig="354">
                <v:shape id="_x0000_i1055" type="#_x0000_t75" style="width:52.5pt;height:17.25pt" o:ole="">
                  <v:imagedata r:id="rId68" o:title=""/>
                </v:shape>
                <o:OLEObject Type="Embed" ProgID="FXEquation.Equation" ShapeID="_x0000_i1055" DrawAspect="Content" ObjectID="_1514611514" r:id="rId69"/>
              </w:object>
            </w:r>
            <w:r w:rsidRPr="00086BBF">
              <w:t xml:space="preserve"> </w:t>
            </w:r>
          </w:p>
          <w:p w:rsidR="00D05690" w:rsidRDefault="00D05690" w:rsidP="00D05690">
            <w:pPr>
              <w:pStyle w:val="QuestionStyle"/>
            </w:pPr>
            <w:r>
              <w:t xml:space="preserve"> </w:t>
            </w:r>
            <w:r w:rsidRPr="00086BBF">
              <w:t xml:space="preserve">             </w:t>
            </w:r>
            <w:r w:rsidRPr="00086BBF">
              <w:rPr>
                <w:noProof/>
              </w:rPr>
              <w:object w:dxaOrig="1058" w:dyaOrig="354" w14:anchorId="44EC24EB">
                <v:shape id="_x0000_i1056" type="#_x0000_t75" style="width:52.5pt;height:17.25pt" o:ole="">
                  <v:imagedata r:id="rId70" o:title=""/>
                </v:shape>
                <o:OLEObject Type="Embed" ProgID="FXEquation.Equation" ShapeID="_x0000_i1056" DrawAspect="Content" ObjectID="_1514611515" r:id="rId71"/>
              </w:object>
            </w:r>
            <w:r w:rsidRPr="00086BBF">
              <w:t xml:space="preserve">          </w:t>
            </w:r>
          </w:p>
          <w:p w:rsidR="00D05690" w:rsidRPr="00086BBF" w:rsidRDefault="00D05690" w:rsidP="00D05690">
            <w:pPr>
              <w:pStyle w:val="QuestionStyle"/>
            </w:pPr>
            <w:r>
              <w:t xml:space="preserve">    </w:t>
            </w:r>
            <w:r w:rsidRPr="00086BBF">
              <w:t xml:space="preserve">         </w:t>
            </w:r>
            <w:r w:rsidRPr="00086BBF">
              <w:rPr>
                <w:noProof/>
              </w:rPr>
              <w:object w:dxaOrig="1041" w:dyaOrig="354">
                <v:shape id="_x0000_i1057" type="#_x0000_t75" style="width:51.75pt;height:17.25pt" o:ole="">
                  <v:imagedata r:id="rId72" o:title=""/>
                </v:shape>
                <o:OLEObject Type="Embed" ProgID="FXEquation.Equation" ShapeID="_x0000_i1057" DrawAspect="Content" ObjectID="_1514611516" r:id="rId73"/>
              </w:object>
            </w:r>
            <w:r w:rsidRPr="00086BBF">
              <w:t xml:space="preserve">            </w:t>
            </w:r>
          </w:p>
        </w:tc>
      </w:tr>
      <w:tr w:rsidR="00D0569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D05690" w:rsidRPr="001B3341" w:rsidRDefault="00D05690" w:rsidP="00D0569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5690" w:rsidRDefault="00D05690" w:rsidP="00D05690">
            <w:pPr>
              <w:pStyle w:val="QuestionStyle"/>
              <w:ind w:right="3719"/>
            </w:pPr>
            <w:r>
              <w:t>The 2.4 m tall fence post is shown, which is supported by two wires which are attached to the top of the post and to the ground 1.5 m from the base of the post.</w:t>
            </w:r>
          </w:p>
          <w:p w:rsidR="00D05690" w:rsidRDefault="00D05690" w:rsidP="00D05690">
            <w:pPr>
              <w:pStyle w:val="QuestionStyle"/>
              <w:ind w:right="3719"/>
            </w:pPr>
            <w:r>
              <w:t>What is the total length of the two wires, not including the amount needed to secure the wire?</w:t>
            </w:r>
          </w:p>
          <w:p w:rsidR="00D05690" w:rsidRDefault="00BE1A14" w:rsidP="00D05690">
            <w:pPr>
              <w:pStyle w:val="QuestionStyle"/>
              <w:ind w:right="3719"/>
            </w:pPr>
            <w:r>
              <w:rPr>
                <w:noProof/>
                <w:lang w:eastAsia="en-AU"/>
              </w:rPr>
              <w:object w:dxaOrig="1440" w:dyaOrig="1440" w14:anchorId="26B60852">
                <v:shape id="_x0000_s1285" type="#_x0000_t75" style="position:absolute;margin-left:237.9pt;margin-top:6.7pt;width:215pt;height:100.25pt;z-index:251680768;mso-position-horizontal-relative:text;mso-position-vertical-relative:text">
                  <v:imagedata r:id="rId74" o:title=""/>
                </v:shape>
                <o:OLEObject Type="Embed" ProgID="FXDraw.Graphic" ShapeID="_x0000_s1285" DrawAspect="Content" ObjectID="_1514611568" r:id="rId75"/>
              </w:object>
            </w:r>
            <w:r w:rsidR="00D05690">
              <w:t>(Answer correct to the nearest 10</w:t>
            </w:r>
            <w:r w:rsidR="00D05690">
              <w:rPr>
                <w:vertAlign w:val="superscript"/>
              </w:rPr>
              <w:t>th</w:t>
            </w:r>
            <w:r w:rsidR="00D05690">
              <w:t xml:space="preserve"> of a metre)</w:t>
            </w:r>
          </w:p>
          <w:p w:rsidR="00D05690" w:rsidRDefault="00D05690" w:rsidP="00D05690">
            <w:pPr>
              <w:pStyle w:val="QuestionStyle"/>
            </w:pPr>
          </w:p>
          <w:p w:rsidR="00D05690" w:rsidRDefault="00D05690" w:rsidP="00D05690">
            <w:pPr>
              <w:pStyle w:val="QuestionStyle"/>
            </w:pPr>
          </w:p>
          <w:p w:rsidR="00D05690" w:rsidRDefault="00BE1A14" w:rsidP="00D05690">
            <w:pPr>
              <w:pStyle w:val="QuestionStyle"/>
            </w:pPr>
            <w:r>
              <w:pict w14:anchorId="306A0051">
                <v:rect id="Rectangle 33" o:spid="_x0000_s1284" style="position:absolute;margin-left:116.1pt;margin-top:9.8pt;width:56.25pt;height:31.5pt;z-index:25167974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" strokeweight="1.5pt"/>
              </w:pict>
            </w:r>
          </w:p>
          <w:p w:rsidR="00D05690" w:rsidRDefault="00D05690" w:rsidP="00D05690">
            <w:pPr>
              <w:pStyle w:val="QuestionStyl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</w:t>
            </w:r>
          </w:p>
          <w:p w:rsidR="00D05690" w:rsidRDefault="00D05690" w:rsidP="00D05690">
            <w:pPr>
              <w:pStyle w:val="QuestionStyle"/>
            </w:pPr>
          </w:p>
        </w:tc>
      </w:tr>
      <w:tr w:rsidR="00D0569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D05690" w:rsidRPr="001B3341" w:rsidRDefault="00D05690" w:rsidP="00D0569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5690" w:rsidRDefault="00BE1A14" w:rsidP="00D05690">
            <w:pPr>
              <w:pStyle w:val="QuestionStyle"/>
            </w:pPr>
            <w:r>
              <w:object w:dxaOrig="1440" w:dyaOrig="1440" w14:anchorId="01B317D0">
                <v:shape id="_x0000_s1275" type="#_x0000_t75" style="position:absolute;margin-left:224.4pt;margin-top:5.75pt;width:208.85pt;height:106.35pt;z-index:251671552;mso-position-horizontal-relative:text;mso-position-vertical-relative:text">
                  <v:imagedata r:id="rId76" o:title=""/>
                </v:shape>
                <o:OLEObject Type="Embed" ProgID="FXDraw.Graphic" ShapeID="_x0000_s1275" DrawAspect="Content" ObjectID="_1514611569" r:id="rId77"/>
              </w:object>
            </w:r>
            <w:r w:rsidR="00D05690">
              <w:t xml:space="preserve">What is the perimeter of the triangle </w:t>
            </w:r>
            <w:r w:rsidR="00D05690" w:rsidRPr="00A94305">
              <w:rPr>
                <w:i/>
              </w:rPr>
              <w:t>DEF</w:t>
            </w:r>
            <w:r w:rsidR="00D05690">
              <w:t>?</w:t>
            </w:r>
          </w:p>
          <w:p w:rsidR="00D05690" w:rsidRDefault="00D05690" w:rsidP="00D05690">
            <w:pPr>
              <w:pStyle w:val="QuestionStyle"/>
            </w:pPr>
          </w:p>
          <w:p w:rsidR="00D05690" w:rsidRDefault="00D05690" w:rsidP="00D05690">
            <w:pPr>
              <w:pStyle w:val="QuestionStyle"/>
            </w:pPr>
          </w:p>
          <w:p w:rsidR="00D05690" w:rsidRPr="00194772" w:rsidRDefault="00D05690" w:rsidP="00D05690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1856" behindDoc="0" locked="0" layoutInCell="1" allowOverlap="1" wp14:anchorId="5F243036" wp14:editId="0A5A5FA9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18111</wp:posOffset>
                      </wp:positionV>
                      <wp:extent cx="213360" cy="883920"/>
                      <wp:effectExtent l="0" t="0" r="15240" b="11430"/>
                      <wp:wrapNone/>
                      <wp:docPr id="225" name="Group 2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2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9C64C6" id="Group 225" o:spid="_x0000_s1026" style="position:absolute;margin-left:18.75pt;margin-top:1.45pt;width:16.8pt;height:69.6pt;z-index:25164185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t xml:space="preserve">             </w:t>
            </w:r>
            <w:r w:rsidR="00C755DE">
              <w:t xml:space="preserve"> 85</w:t>
            </w:r>
            <w:r>
              <w:t xml:space="preserve"> m</w:t>
            </w:r>
          </w:p>
          <w:p w:rsidR="00D05690" w:rsidRPr="00194772" w:rsidRDefault="00C755DE" w:rsidP="00D05690">
            <w:pPr>
              <w:pStyle w:val="QuestionStyle"/>
            </w:pPr>
            <w:r>
              <w:t xml:space="preserve">              119</w:t>
            </w:r>
            <w:r w:rsidR="00D05690">
              <w:t xml:space="preserve"> m</w:t>
            </w:r>
          </w:p>
          <w:p w:rsidR="00D05690" w:rsidRPr="00194772" w:rsidRDefault="00D05690" w:rsidP="00D05690">
            <w:pPr>
              <w:pStyle w:val="QuestionStyle"/>
            </w:pPr>
            <w:r>
              <w:t xml:space="preserve">              </w:t>
            </w:r>
            <w:r w:rsidR="00C755DE">
              <w:t>204</w:t>
            </w:r>
            <w:r>
              <w:t xml:space="preserve"> m</w:t>
            </w:r>
          </w:p>
          <w:p w:rsidR="00D05690" w:rsidRDefault="00C755DE" w:rsidP="00D05690">
            <w:pPr>
              <w:pStyle w:val="QuestionStyle"/>
            </w:pPr>
            <w:r>
              <w:t xml:space="preserve">              289</w:t>
            </w:r>
            <w:r w:rsidR="00D05690">
              <w:t xml:space="preserve"> m</w:t>
            </w:r>
          </w:p>
          <w:p w:rsidR="00D05690" w:rsidRDefault="00D05690" w:rsidP="00D05690">
            <w:pPr>
              <w:pStyle w:val="QuestionStyle"/>
            </w:pPr>
          </w:p>
        </w:tc>
      </w:tr>
      <w:tr w:rsidR="00D0569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D05690" w:rsidRPr="001B3341" w:rsidRDefault="00D05690" w:rsidP="00D0569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5690" w:rsidRDefault="00BE1A14" w:rsidP="00D05690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4C4E72C9">
                <v:shape id="_x0000_s1280" type="#_x0000_t75" style="position:absolute;margin-left:207.5pt;margin-top:-3.3pt;width:233.05pt;height:205.85pt;z-index:251676672;mso-position-horizontal-relative:text;mso-position-vertical-relative:text">
                  <v:imagedata r:id="rId78" o:title=""/>
                </v:shape>
                <o:OLEObject Type="Embed" ProgID="FXDraw.Graphic" ShapeID="_x0000_s1280" DrawAspect="Content" ObjectID="_1514611570" r:id="rId79"/>
              </w:object>
            </w:r>
            <w:r w:rsidR="00D05690">
              <w:rPr>
                <w:rFonts w:ascii="Times New Roman" w:hAnsi="Times New Roman"/>
                <w:sz w:val="24"/>
                <w:szCs w:val="24"/>
              </w:rPr>
              <w:t>A course in a running race has three legs, the first is from A to B, the second from B to C and the third from C to D as shown on the diagram</w:t>
            </w:r>
          </w:p>
          <w:p w:rsidR="00D05690" w:rsidRDefault="00D05690" w:rsidP="00D05690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Marcus starts from A and follows the race, filming the runners, but when he reaches E, he takes a shortcut to F, where he follows the race to the end.</w:t>
            </w:r>
          </w:p>
          <w:p w:rsidR="00D05690" w:rsidRPr="00086BBF" w:rsidRDefault="00D05690" w:rsidP="00D05690">
            <w:pPr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How many metres </w:t>
            </w:r>
            <w:r w:rsidR="00C755DE">
              <w:rPr>
                <w:rFonts w:ascii="Times New Roman" w:hAnsi="Times New Roman"/>
                <w:sz w:val="24"/>
                <w:szCs w:val="24"/>
              </w:rPr>
              <w:t>does he save by taking the shortcut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D05690" w:rsidRPr="00086BBF" w:rsidRDefault="00D05690" w:rsidP="00D0569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05690" w:rsidRPr="00086BBF" w:rsidRDefault="00D05690" w:rsidP="00D0569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3904" behindDoc="0" locked="0" layoutInCell="1" allowOverlap="1" wp14:anchorId="48149A48" wp14:editId="596F855C">
                      <wp:simplePos x="0" y="0"/>
                      <wp:positionH relativeFrom="column">
                        <wp:posOffset>176199</wp:posOffset>
                      </wp:positionH>
                      <wp:positionV relativeFrom="paragraph">
                        <wp:posOffset>28575</wp:posOffset>
                      </wp:positionV>
                      <wp:extent cx="213360" cy="883920"/>
                      <wp:effectExtent l="0" t="0" r="15240" b="11430"/>
                      <wp:wrapNone/>
                      <wp:docPr id="49" name="Group 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5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151E6A" id="Group 49" o:spid="_x0000_s1026" style="position:absolute;margin-left:13.85pt;margin-top:2.25pt;width:16.8pt;height:69.6pt;z-index:25164390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 w:rsidR="00C52B71">
              <w:rPr>
                <w:rFonts w:ascii="Times New Roman" w:hAnsi="Times New Roman"/>
                <w:sz w:val="24"/>
                <w:szCs w:val="24"/>
              </w:rPr>
              <w:t xml:space="preserve">             140 </w:t>
            </w:r>
            <w:r w:rsidRPr="00086BBF">
              <w:rPr>
                <w:rFonts w:ascii="Times New Roman" w:hAnsi="Times New Roman"/>
                <w:sz w:val="24"/>
                <w:szCs w:val="24"/>
              </w:rPr>
              <w:t>m.</w:t>
            </w:r>
          </w:p>
          <w:p w:rsidR="00D05690" w:rsidRPr="00086BBF" w:rsidRDefault="00C755DE" w:rsidP="00D0569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232 </w:t>
            </w:r>
            <w:r w:rsidR="00D05690" w:rsidRPr="00086BBF">
              <w:rPr>
                <w:rFonts w:ascii="Times New Roman" w:hAnsi="Times New Roman"/>
                <w:sz w:val="24"/>
                <w:szCs w:val="24"/>
              </w:rPr>
              <w:t>m.</w:t>
            </w:r>
          </w:p>
          <w:p w:rsidR="00D05690" w:rsidRPr="00086BBF" w:rsidRDefault="00C52B71" w:rsidP="00D0569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520</w:t>
            </w:r>
            <w:r w:rsidR="00C755D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05690" w:rsidRPr="00086BBF">
              <w:rPr>
                <w:rFonts w:ascii="Times New Roman" w:hAnsi="Times New Roman"/>
                <w:sz w:val="24"/>
                <w:szCs w:val="24"/>
              </w:rPr>
              <w:t>m.</w:t>
            </w:r>
          </w:p>
          <w:p w:rsidR="00D05690" w:rsidRPr="00086BBF" w:rsidRDefault="00C755DE" w:rsidP="00D0569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C52B71">
              <w:rPr>
                <w:rFonts w:ascii="Times New Roman" w:hAnsi="Times New Roman"/>
                <w:sz w:val="24"/>
                <w:szCs w:val="24"/>
              </w:rPr>
              <w:t>848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05690" w:rsidRPr="00086BBF">
              <w:rPr>
                <w:rFonts w:ascii="Times New Roman" w:hAnsi="Times New Roman"/>
                <w:sz w:val="24"/>
                <w:szCs w:val="24"/>
              </w:rPr>
              <w:t>m.</w:t>
            </w:r>
          </w:p>
          <w:p w:rsidR="00D05690" w:rsidRPr="00086BBF" w:rsidRDefault="00D05690" w:rsidP="00D05690">
            <w:pPr>
              <w:pStyle w:val="QuestionStyle"/>
            </w:pPr>
          </w:p>
        </w:tc>
      </w:tr>
      <w:tr w:rsidR="00D0569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D05690" w:rsidRPr="001B3341" w:rsidRDefault="00D05690" w:rsidP="00D0569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5690" w:rsidRPr="00086BBF" w:rsidRDefault="00BE1A14" w:rsidP="00D05690">
            <w:pPr>
              <w:pStyle w:val="QuestionStyle"/>
            </w:pPr>
            <w:r>
              <w:object w:dxaOrig="1440" w:dyaOrig="1440" w14:anchorId="65F424F1">
                <v:shape id="_x0000_s1282" type="#_x0000_t75" style="position:absolute;margin-left:283.2pt;margin-top:3.05pt;width:117.25pt;height:126.6pt;z-index:251678720;mso-position-horizontal-relative:text;mso-position-vertical-relative:text">
                  <v:imagedata r:id="rId80" o:title=""/>
                </v:shape>
                <o:OLEObject Type="Embed" ProgID="FXDraw.Graphic" ShapeID="_x0000_s1282" DrawAspect="Content" ObjectID="_1514611571" r:id="rId81"/>
              </w:object>
            </w:r>
            <w:r w:rsidR="00D05690" w:rsidRPr="00086BBF">
              <w:t>W</w:t>
            </w:r>
            <w:r w:rsidR="00C52B71">
              <w:t>hat is the area of the triangle</w:t>
            </w:r>
            <w:r w:rsidR="00D05690" w:rsidRPr="00086BBF">
              <w:t>?</w:t>
            </w:r>
          </w:p>
          <w:p w:rsidR="00D05690" w:rsidRPr="00086BBF" w:rsidRDefault="00D05690" w:rsidP="00D0569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05690" w:rsidRPr="00086BBF" w:rsidRDefault="00D05690" w:rsidP="00D0569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05690" w:rsidRPr="00086BBF" w:rsidRDefault="00D05690" w:rsidP="00D0569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05690" w:rsidRPr="00086BBF" w:rsidRDefault="00BE1A14" w:rsidP="00D0569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623A2E4E">
                <v:rect id="Rectangle 4" o:spid="_x0000_s1281" style="position:absolute;margin-left:140.1pt;margin-top:6.25pt;width:59.4pt;height:29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" filled="f" strokecolor="black [3213]" strokeweight="1.5pt">
                  <v:textbox>
                    <w:txbxContent>
                      <w:p w:rsidR="002C0DCC" w:rsidRDefault="002C0DCC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  <w:r w:rsidR="00D05690" w:rsidRPr="00086BBF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</w:p>
          <w:p w:rsidR="00D05690" w:rsidRPr="00086BBF" w:rsidRDefault="00D05690" w:rsidP="00D05690">
            <w:pPr>
              <w:pStyle w:val="QuestionStyle"/>
            </w:pPr>
          </w:p>
          <w:p w:rsidR="00D05690" w:rsidRPr="00086BBF" w:rsidRDefault="00D05690" w:rsidP="00D05690">
            <w:pPr>
              <w:pStyle w:val="QuestionStyle"/>
            </w:pPr>
          </w:p>
        </w:tc>
      </w:tr>
      <w:tr w:rsidR="00D0569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D05690" w:rsidRPr="001B3341" w:rsidRDefault="00D05690" w:rsidP="00D0569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5690" w:rsidRPr="00086BBF" w:rsidRDefault="00D05690" w:rsidP="00D05690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  <w:r w:rsidRPr="00086BBF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>Which of the triangles below are right angled?</w:t>
            </w:r>
          </w:p>
          <w:p w:rsidR="00D05690" w:rsidRPr="00086BBF" w:rsidRDefault="00BE1A14" w:rsidP="00D05690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object w:dxaOrig="1440" w:dyaOrig="1440">
                <v:shape id="_x0000_s1288" type="#_x0000_t75" style="position:absolute;margin-left:65.7pt;margin-top:3pt;width:291.5pt;height:141.85pt;z-index:251683840;mso-position-horizontal-relative:text;mso-position-vertical-relative:text">
                  <v:imagedata r:id="rId82" o:title=""/>
                </v:shape>
                <o:OLEObject Type="Embed" ProgID="FXDraw.Graphic" ShapeID="_x0000_s1288" DrawAspect="Content" ObjectID="_1514611572" r:id="rId83"/>
              </w:object>
            </w:r>
          </w:p>
          <w:p w:rsidR="00D05690" w:rsidRPr="00086BBF" w:rsidRDefault="00D05690" w:rsidP="00D05690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D05690" w:rsidRPr="00086BBF" w:rsidRDefault="00D05690" w:rsidP="00D05690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D05690" w:rsidRPr="00086BBF" w:rsidRDefault="00D05690" w:rsidP="00D05690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D05690" w:rsidRDefault="00D05690" w:rsidP="00D05690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C52B71" w:rsidRDefault="00C52B71" w:rsidP="00D05690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C52B71" w:rsidRPr="00086BBF" w:rsidRDefault="00C52B71" w:rsidP="00D05690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D05690" w:rsidRPr="00086BBF" w:rsidRDefault="00D05690" w:rsidP="00D0569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05690" w:rsidRDefault="00D05690" w:rsidP="00D0569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4928" behindDoc="0" locked="0" layoutInCell="1" allowOverlap="1" wp14:anchorId="265C0605" wp14:editId="335FC15D">
                      <wp:simplePos x="0" y="0"/>
                      <wp:positionH relativeFrom="column">
                        <wp:posOffset>223824</wp:posOffset>
                      </wp:positionH>
                      <wp:positionV relativeFrom="paragraph">
                        <wp:posOffset>36830</wp:posOffset>
                      </wp:positionV>
                      <wp:extent cx="213360" cy="883920"/>
                      <wp:effectExtent l="0" t="0" r="15240" b="11430"/>
                      <wp:wrapNone/>
                      <wp:docPr id="54" name="Group 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5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96D624" id="Group 54" o:spid="_x0000_s1026" style="position:absolute;margin-left:17.6pt;margin-top:2.9pt;width:16.8pt;height:69.6pt;z-index:25164492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WQExQAAANsAAAAPAAAAZHJzL2Rvd25yZXYueG1sRI9Ba8JA&#10;FITvQv/D8gQv0mwq1M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AaeWQE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cGfxQAAANsAAAAPAAAAZHJzL2Rvd25yZXYueG1sRI9Ba8JA&#10;FITvQv/D8gQv0mwqVG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B1NcGf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lXtwQAAANsAAAAPAAAAZHJzL2Rvd25yZXYueG1sRE9Na8JA&#10;EL0L/odlBC9SNwrW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ASqVe3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 w:rsidR="00C52B71">
              <w:rPr>
                <w:rFonts w:ascii="Times New Roman" w:hAnsi="Times New Roman"/>
                <w:sz w:val="24"/>
                <w:szCs w:val="24"/>
              </w:rPr>
              <w:t xml:space="preserve">              Only  </w:t>
            </w:r>
            <w:r w:rsidR="00C52B71" w:rsidRPr="00C52B71">
              <w:rPr>
                <w:rFonts w:ascii="Times New Roman" w:hAnsi="Times New Roman"/>
                <w:position w:val="-6"/>
                <w:sz w:val="24"/>
                <w:szCs w:val="24"/>
              </w:rPr>
              <w:object w:dxaOrig="2074" w:dyaOrig="238">
                <v:shape id="_x0000_i1063" type="#_x0000_t75" style="width:103.5pt;height:12pt" o:ole="">
                  <v:imagedata r:id="rId84" o:title=""/>
                </v:shape>
                <o:OLEObject Type="Embed" ProgID="FXEquation.Equation" ShapeID="_x0000_i1063" DrawAspect="Content" ObjectID="_1514611517" r:id="rId85"/>
              </w:object>
            </w:r>
            <w:r w:rsidR="00C52B71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C52B71" w:rsidRDefault="00C52B71" w:rsidP="00D05690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Only  </w:t>
            </w:r>
            <w:r w:rsidR="00FE7FC1" w:rsidRPr="00C52B71">
              <w:rPr>
                <w:rFonts w:ascii="Times New Roman" w:hAnsi="Times New Roman"/>
                <w:position w:val="-6"/>
                <w:sz w:val="24"/>
                <w:szCs w:val="24"/>
              </w:rPr>
              <w:object w:dxaOrig="2074" w:dyaOrig="238">
                <v:shape id="_x0000_i1064" type="#_x0000_t75" style="width:103.5pt;height:12pt" o:ole="">
                  <v:imagedata r:id="rId86" o:title=""/>
                </v:shape>
                <o:OLEObject Type="Embed" ProgID="FXEquation.Equation" ShapeID="_x0000_i1064" DrawAspect="Content" ObjectID="_1514611518" r:id="rId87"/>
              </w:object>
            </w:r>
          </w:p>
          <w:p w:rsidR="00C52B71" w:rsidRDefault="00FE7FC1" w:rsidP="00D05690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Both</w:t>
            </w:r>
            <w:r w:rsidR="00C52B71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C52B71">
              <w:rPr>
                <w:rFonts w:ascii="Times New Roman" w:hAnsi="Times New Roman"/>
                <w:position w:val="-6"/>
                <w:sz w:val="24"/>
                <w:szCs w:val="24"/>
              </w:rPr>
              <w:object w:dxaOrig="3394" w:dyaOrig="238">
                <v:shape id="_x0000_i1065" type="#_x0000_t75" style="width:169.5pt;height:12pt" o:ole="">
                  <v:imagedata r:id="rId88" o:title=""/>
                </v:shape>
                <o:OLEObject Type="Embed" ProgID="FXEquation.Equation" ShapeID="_x0000_i1065" DrawAspect="Content" ObjectID="_1514611519" r:id="rId89"/>
              </w:object>
            </w:r>
          </w:p>
          <w:p w:rsidR="00C52B71" w:rsidRPr="00086BBF" w:rsidRDefault="00FE7FC1" w:rsidP="00D0569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Both</w:t>
            </w:r>
            <w:r w:rsidR="00C52B71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C52B71">
              <w:rPr>
                <w:rFonts w:ascii="Times New Roman" w:hAnsi="Times New Roman"/>
                <w:position w:val="-6"/>
                <w:sz w:val="24"/>
                <w:szCs w:val="24"/>
              </w:rPr>
              <w:object w:dxaOrig="3378" w:dyaOrig="238">
                <v:shape id="_x0000_i1066" type="#_x0000_t75" style="width:168.75pt;height:12pt" o:ole="">
                  <v:imagedata r:id="rId90" o:title=""/>
                </v:shape>
                <o:OLEObject Type="Embed" ProgID="FXEquation.Equation" ShapeID="_x0000_i1066" DrawAspect="Content" ObjectID="_1514611520" r:id="rId91"/>
              </w:object>
            </w:r>
          </w:p>
        </w:tc>
      </w:tr>
      <w:tr w:rsidR="00D0569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D05690" w:rsidRPr="001B3341" w:rsidRDefault="00D05690" w:rsidP="00D0569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5690" w:rsidRPr="00FE7FC1" w:rsidRDefault="00BE1A14" w:rsidP="00FE7FC1">
            <w:pPr>
              <w:pStyle w:val="QuestionStyle"/>
              <w:ind w:right="5845"/>
            </w:pPr>
            <w:r>
              <w:object w:dxaOrig="1440" w:dyaOrig="1440" w14:anchorId="21E2F0E0">
                <v:shape id="_x0000_s1276" type="#_x0000_t75" style="position:absolute;margin-left:248.4pt;margin-top:-1.8pt;width:169.05pt;height:132.75pt;z-index:251672576;mso-position-horizontal-relative:text;mso-position-vertical-relative:text">
                  <v:imagedata r:id="rId92" o:title=""/>
                </v:shape>
                <o:OLEObject Type="Embed" ProgID="FXDraw.Graphic" ShapeID="_x0000_s1276" DrawAspect="Content" ObjectID="_1514611573" r:id="rId93"/>
              </w:object>
            </w:r>
            <w:r w:rsidR="00FE7FC1">
              <w:t xml:space="preserve">What is the length of </w:t>
            </w:r>
            <w:r w:rsidR="00227820">
              <w:rPr>
                <w:i/>
              </w:rPr>
              <w:t>EH,</w:t>
            </w:r>
            <w:r w:rsidR="00FE7FC1">
              <w:rPr>
                <w:i/>
              </w:rPr>
              <w:t xml:space="preserve"> </w:t>
            </w:r>
            <w:r w:rsidR="00FE7FC1" w:rsidRPr="00FE7FC1">
              <w:t>correct to 1 decimal place?</w:t>
            </w:r>
          </w:p>
          <w:p w:rsidR="00D05690" w:rsidRDefault="00D05690" w:rsidP="00D05690">
            <w:pPr>
              <w:pStyle w:val="QuestionStyle"/>
            </w:pPr>
          </w:p>
          <w:p w:rsidR="00D05690" w:rsidRDefault="00D05690" w:rsidP="00D05690">
            <w:pPr>
              <w:pStyle w:val="QuestionStyle"/>
            </w:pPr>
          </w:p>
          <w:p w:rsidR="00D05690" w:rsidRDefault="00FE7FC1" w:rsidP="00D05690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66290FA5" wp14:editId="504A2427">
                      <wp:simplePos x="0" y="0"/>
                      <wp:positionH relativeFrom="column">
                        <wp:posOffset>1541669</wp:posOffset>
                      </wp:positionH>
                      <wp:positionV relativeFrom="paragraph">
                        <wp:posOffset>170870</wp:posOffset>
                      </wp:positionV>
                      <wp:extent cx="754380" cy="373380"/>
                      <wp:effectExtent l="0" t="0" r="26670" b="26670"/>
                      <wp:wrapNone/>
                      <wp:docPr id="93" name="Rectangle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C0DCC" w:rsidRDefault="002C0DCC" w:rsidP="0019477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290FA5" id="Rectangle 93" o:spid="_x0000_s1026" style="position:absolute;margin-left:121.4pt;margin-top:13.45pt;width:59.4pt;height:29.4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" filled="f" strokecolor="black [3213]" strokeweight="1.5pt">
                      <v:textbox>
                        <w:txbxContent>
                          <w:p w:rsidR="002C0DCC" w:rsidRDefault="002C0DCC" w:rsidP="00194772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05690" w:rsidRDefault="00D05690" w:rsidP="00D05690">
            <w:pPr>
              <w:pStyle w:val="QuestionStyle"/>
            </w:pPr>
          </w:p>
          <w:p w:rsidR="00D05690" w:rsidRDefault="00D05690" w:rsidP="00D05690">
            <w:pPr>
              <w:pStyle w:val="QuestionStyle"/>
            </w:pPr>
          </w:p>
          <w:p w:rsidR="00D05690" w:rsidRDefault="00D05690" w:rsidP="00D05690">
            <w:pPr>
              <w:pStyle w:val="QuestionStyle"/>
            </w:pPr>
          </w:p>
        </w:tc>
      </w:tr>
      <w:tr w:rsidR="00D0569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D05690" w:rsidRPr="001B3341" w:rsidRDefault="00D05690" w:rsidP="00D0569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5690" w:rsidRDefault="00BE1A14" w:rsidP="00D05690">
            <w:pPr>
              <w:pStyle w:val="QuestionStyle"/>
            </w:pPr>
            <w:r>
              <w:object w:dxaOrig="1440" w:dyaOrig="1440" w14:anchorId="44CE4643">
                <v:shape id="_x0000_s1277" type="#_x0000_t75" style="position:absolute;margin-left:173.25pt;margin-top:5.15pt;width:242.65pt;height:119pt;z-index:251673600;mso-position-horizontal-relative:text;mso-position-vertical-relative:text">
                  <v:imagedata r:id="rId94" o:title=""/>
                </v:shape>
                <o:OLEObject Type="Embed" ProgID="FXDraw.Graphic" ShapeID="_x0000_s1277" DrawAspect="Content" ObjectID="_1514611574" r:id="rId95"/>
              </w:object>
            </w:r>
            <w:r w:rsidR="00D05690">
              <w:t xml:space="preserve">Calculate the distance </w:t>
            </w:r>
            <w:r w:rsidR="00D05690" w:rsidRPr="00AC158F">
              <w:rPr>
                <w:i/>
              </w:rPr>
              <w:t>OP</w:t>
            </w:r>
            <w:r w:rsidR="00D05690">
              <w:t>.</w:t>
            </w:r>
          </w:p>
          <w:p w:rsidR="00D05690" w:rsidRDefault="00D05690" w:rsidP="00D05690">
            <w:pPr>
              <w:pStyle w:val="QuestionStyle"/>
            </w:pPr>
          </w:p>
          <w:p w:rsidR="00D05690" w:rsidRDefault="00D05690" w:rsidP="00D05690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2880" behindDoc="0" locked="0" layoutInCell="1" allowOverlap="1" wp14:anchorId="057510EE" wp14:editId="77171BCD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26366</wp:posOffset>
                      </wp:positionV>
                      <wp:extent cx="213360" cy="883920"/>
                      <wp:effectExtent l="0" t="0" r="15240" b="11430"/>
                      <wp:wrapNone/>
                      <wp:docPr id="230" name="Group 2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3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B0BCB3" id="Group 230" o:spid="_x0000_s1026" style="position:absolute;margin-left:20.25pt;margin-top:2.1pt;width:16.8pt;height:69.6pt;z-index:25164288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 w:rsidR="001A4419">
              <w:t xml:space="preserve">              21</w:t>
            </w:r>
            <w:r>
              <w:t xml:space="preserve"> m</w:t>
            </w:r>
          </w:p>
          <w:p w:rsidR="00D05690" w:rsidRDefault="001A4419" w:rsidP="00D05690">
            <w:pPr>
              <w:pStyle w:val="QuestionStyle"/>
            </w:pPr>
            <w:r>
              <w:t xml:space="preserve">              32</w:t>
            </w:r>
            <w:r w:rsidR="00D05690">
              <w:t xml:space="preserve"> m</w:t>
            </w:r>
          </w:p>
          <w:p w:rsidR="00D05690" w:rsidRDefault="001A4419" w:rsidP="00D05690">
            <w:pPr>
              <w:pStyle w:val="QuestionStyle"/>
            </w:pPr>
            <w:r>
              <w:t xml:space="preserve">              48</w:t>
            </w:r>
            <w:r w:rsidR="00D05690">
              <w:t xml:space="preserve"> m</w:t>
            </w:r>
          </w:p>
          <w:p w:rsidR="00D05690" w:rsidRDefault="001A4419" w:rsidP="00D05690">
            <w:pPr>
              <w:pStyle w:val="QuestionStyle"/>
            </w:pPr>
            <w:r>
              <w:t xml:space="preserve">              69</w:t>
            </w:r>
            <w:r w:rsidR="00D05690">
              <w:t xml:space="preserve"> m</w:t>
            </w:r>
          </w:p>
          <w:p w:rsidR="00D05690" w:rsidRDefault="00D05690" w:rsidP="00D05690">
            <w:pPr>
              <w:pStyle w:val="QuestionStyle"/>
            </w:pPr>
          </w:p>
        </w:tc>
      </w:tr>
      <w:tr w:rsidR="00D0569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D05690" w:rsidRPr="001B3341" w:rsidRDefault="00D05690" w:rsidP="00D0569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5690" w:rsidRDefault="001A4419" w:rsidP="00D05690">
            <w:pPr>
              <w:pStyle w:val="QuestionStyle"/>
            </w:pPr>
            <w:r>
              <w:t xml:space="preserve">Find the area of triangle </w:t>
            </w:r>
            <w:r w:rsidRPr="001A4419">
              <w:rPr>
                <w:i/>
              </w:rPr>
              <w:t>ABC</w:t>
            </w:r>
            <w:r w:rsidR="00D05690">
              <w:t>, to the nearest 10</w:t>
            </w:r>
            <w:r w:rsidR="00D05690">
              <w:rPr>
                <w:vertAlign w:val="superscript"/>
              </w:rPr>
              <w:t>th</w:t>
            </w:r>
            <w:r w:rsidR="00D05690">
              <w:t xml:space="preserve"> of a square centimetre. </w:t>
            </w:r>
          </w:p>
          <w:p w:rsidR="00D05690" w:rsidRDefault="00D05690" w:rsidP="00D05690">
            <w:pPr>
              <w:pStyle w:val="QuestionStyle"/>
            </w:pPr>
          </w:p>
          <w:p w:rsidR="00D05690" w:rsidRDefault="00BE1A14" w:rsidP="00D05690">
            <w:pPr>
              <w:pStyle w:val="QuestionStyle"/>
            </w:pPr>
            <w:r>
              <w:object w:dxaOrig="1440" w:dyaOrig="1440" w14:anchorId="7A01CAAB">
                <v:shape id="_x0000_s1279" type="#_x0000_t75" style="position:absolute;margin-left:201.6pt;margin-top:8.05pt;width:201.9pt;height:154.7pt;z-index:251675648;mso-position-horizontal-relative:text;mso-position-vertical-relative:text">
                  <v:imagedata r:id="rId96" o:title=""/>
                </v:shape>
                <o:OLEObject Type="Embed" ProgID="FXDraw.Graphic" ShapeID="_x0000_s1279" DrawAspect="Content" ObjectID="_1514611575" r:id="rId97"/>
              </w:object>
            </w:r>
          </w:p>
          <w:p w:rsidR="00D05690" w:rsidRDefault="00D05690" w:rsidP="00D05690">
            <w:pPr>
              <w:pStyle w:val="QuestionStyle"/>
            </w:pPr>
          </w:p>
          <w:p w:rsidR="00D05690" w:rsidRDefault="00D05690" w:rsidP="00D05690">
            <w:pPr>
              <w:pStyle w:val="QuestionStyle"/>
            </w:pPr>
          </w:p>
          <w:p w:rsidR="00D05690" w:rsidRDefault="00D05690" w:rsidP="00D05690">
            <w:pPr>
              <w:pStyle w:val="QuestionStyle"/>
            </w:pPr>
            <w:r>
              <w:t xml:space="preserve">              </w:t>
            </w:r>
          </w:p>
          <w:p w:rsidR="00D05690" w:rsidRDefault="00BE1A14" w:rsidP="00D05690">
            <w:pPr>
              <w:pStyle w:val="QuestionStyle"/>
              <w:rPr>
                <w:sz w:val="32"/>
                <w:szCs w:val="32"/>
              </w:rPr>
            </w:pPr>
            <w:r>
              <w:pict w14:anchorId="31C8FCC8">
                <v:rect id="Rectangle 94" o:spid="_x0000_s1278" style="position:absolute;margin-left:58.8pt;margin-top:11.8pt;width:59.4pt;height:2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" filled="f" strokecolor="black [3213]" strokeweight="1.5pt">
                  <v:textbox>
                    <w:txbxContent>
                      <w:p w:rsidR="002C0DCC" w:rsidRDefault="002C0DCC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D05690" w:rsidRDefault="00D05690" w:rsidP="00D05690">
            <w:pPr>
              <w:pStyle w:val="QuestionStyle"/>
              <w:rPr>
                <w:sz w:val="32"/>
                <w:szCs w:val="32"/>
              </w:rPr>
            </w:pPr>
            <w:r>
              <w:t xml:space="preserve"> </w:t>
            </w:r>
          </w:p>
          <w:p w:rsidR="00D05690" w:rsidRDefault="00D05690" w:rsidP="00D05690">
            <w:pPr>
              <w:pStyle w:val="QuestionStyle"/>
            </w:pPr>
          </w:p>
          <w:p w:rsidR="00D05690" w:rsidRDefault="00D05690" w:rsidP="00D05690">
            <w:pPr>
              <w:pStyle w:val="QuestionStyle"/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98"/>
          <w:footerReference w:type="default" r:id="rId99"/>
          <w:headerReference w:type="first" r:id="rId100"/>
          <w:footerReference w:type="first" r:id="rId10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0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1001"/>
        <w:gridCol w:w="5236"/>
        <w:gridCol w:w="2975"/>
      </w:tblGrid>
      <w:tr w:rsidR="001A4419" w:rsidTr="001A4419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id w:val="132142659"/>
            <w:placeholder>
              <w:docPart w:val="122F8D117E0446E29EB8EB04974A9168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90" w:type="dxa"/>
                <w:gridSpan w:val="2"/>
                <w:shd w:val="clear" w:color="auto" w:fill="B6DDE8" w:themeFill="accent5" w:themeFillTint="66"/>
                <w:vAlign w:val="center"/>
                <w:hideMark/>
              </w:tcPr>
              <w:p w:rsidR="001A4419" w:rsidRDefault="001A4419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id w:val="-1511053743"/>
            <w:placeholder>
              <w:docPart w:val="47FA669E67044C628A63458D091C758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0" w:type="dxa"/>
                <w:shd w:val="clear" w:color="auto" w:fill="B6DDE8" w:themeFill="accent5" w:themeFillTint="66"/>
                <w:hideMark/>
              </w:tcPr>
              <w:p w:rsidR="001A4419" w:rsidRDefault="001A4419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Pythagoras Theorem</w:t>
                </w:r>
              </w:p>
            </w:tc>
          </w:sdtContent>
        </w:sdt>
        <w:tc>
          <w:tcPr>
            <w:tcW w:w="2977" w:type="dxa"/>
            <w:shd w:val="clear" w:color="auto" w:fill="215868" w:themeFill="accent5" w:themeFillShade="80"/>
            <w:hideMark/>
          </w:tcPr>
          <w:p w:rsidR="001A4419" w:rsidRDefault="001A4419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</w:t>
            </w:r>
          </w:p>
          <w:p w:rsidR="001A4419" w:rsidRDefault="001A441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Allowed Test</w:t>
            </w:r>
          </w:p>
        </w:tc>
      </w:tr>
      <w:tr w:rsidR="001A4419" w:rsidTr="001A4419">
        <w:trPr>
          <w:cantSplit/>
          <w:trHeight w:val="624"/>
        </w:trPr>
        <w:tc>
          <w:tcPr>
            <w:tcW w:w="10207" w:type="dxa"/>
            <w:gridSpan w:val="4"/>
            <w:shd w:val="clear" w:color="auto" w:fill="B6DDE8" w:themeFill="accent5" w:themeFillTint="66"/>
            <w:hideMark/>
          </w:tcPr>
          <w:p w:rsidR="001A4419" w:rsidRDefault="001A4419">
            <w:pPr>
              <w:jc w:val="center"/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Hypotenuse is QR (or RQ)</w:t>
            </w:r>
            <w:r w:rsidR="00693AEC">
              <w:rPr>
                <w:rFonts w:asciiTheme="majorHAnsi" w:hAnsiTheme="majorHAnsi"/>
                <w:sz w:val="24"/>
                <w:szCs w:val="24"/>
              </w:rPr>
              <w:t xml:space="preserve">( or </w:t>
            </w:r>
            <w:r w:rsidR="00693AEC" w:rsidRPr="00693AEC">
              <w:rPr>
                <w:rFonts w:asciiTheme="majorHAnsi" w:hAnsiTheme="majorHAnsi"/>
                <w:i/>
                <w:sz w:val="24"/>
                <w:szCs w:val="24"/>
              </w:rPr>
              <w:t>p</w:t>
            </w:r>
            <w:r w:rsidR="00693AEC"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QR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rPr>
                <w:rFonts w:asciiTheme="majorHAnsi" w:hAnsiTheme="majorHAnsi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3315" w:dyaOrig="360">
                <v:shape id="_x0000_i1070" type="#_x0000_t75" style="width:165.75pt;height:18pt" o:ole="">
                  <v:imagedata r:id="rId102" o:title=""/>
                </v:shape>
                <o:OLEObject Type="Embed" ProgID="FXEquation.Equation" ShapeID="_x0000_i1070" DrawAspect="Content" ObjectID="_1514611521" r:id="rId103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605" w:dyaOrig="300">
                <v:shape id="_x0000_i1071" type="#_x0000_t75" style="width:80.25pt;height:15pt" o:ole="">
                  <v:imagedata r:id="rId28" o:title=""/>
                </v:shape>
                <o:OLEObject Type="Embed" ProgID="FXEquation.Equation" ShapeID="_x0000_i1071" DrawAspect="Content" ObjectID="_1514611522" r:id="rId104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rPr>
                <w:rFonts w:asciiTheme="majorHAnsi" w:hAnsiTheme="majorHAnsi"/>
                <w:sz w:val="12"/>
                <w:szCs w:val="12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1A4419" w:rsidRDefault="001A4419">
            <w:pPr>
              <w:rPr>
                <w:rFonts w:asciiTheme="majorHAnsi" w:hAnsiTheme="majorHAnsi"/>
                <w:position w:val="-94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94"/>
                <w:sz w:val="24"/>
                <w:szCs w:val="24"/>
              </w:rPr>
              <w:object w:dxaOrig="1770" w:dyaOrig="1215">
                <v:shape id="_x0000_i1072" type="#_x0000_t75" style="width:88.5pt;height:60.75pt" o:ole="">
                  <v:imagedata r:id="rId105" o:title=""/>
                </v:shape>
                <o:OLEObject Type="Embed" ProgID="FXEquation.Equation" ShapeID="_x0000_i1072" DrawAspect="Content" ObjectID="_1514611523" r:id="rId106"/>
              </w:object>
            </w:r>
            <w:r>
              <w:rPr>
                <w:rFonts w:asciiTheme="majorHAnsi" w:hAnsiTheme="majorHAnsi"/>
                <w:position w:val="-94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20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>
            <w:pPr>
              <w:rPr>
                <w:rFonts w:asciiTheme="majorHAnsi" w:hAnsiTheme="majorHAnsi"/>
                <w:color w:val="FF0000"/>
                <w:sz w:val="12"/>
                <w:szCs w:val="24"/>
              </w:rPr>
            </w:pPr>
          </w:p>
          <w:p w:rsidR="001A4419" w:rsidRDefault="001A4419">
            <w:pPr>
              <w:rPr>
                <w:rFonts w:asciiTheme="majorHAnsi" w:hAnsiTheme="majorHAnsi"/>
                <w:position w:val="-94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94"/>
                <w:sz w:val="24"/>
                <w:szCs w:val="24"/>
              </w:rPr>
              <w:object w:dxaOrig="1875" w:dyaOrig="1215">
                <v:shape id="_x0000_i1073" type="#_x0000_t75" style="width:93.75pt;height:60.75pt" o:ole="">
                  <v:imagedata r:id="rId107" o:title=""/>
                </v:shape>
                <o:OLEObject Type="Embed" ProgID="FXEquation.Equation" ShapeID="_x0000_i1073" DrawAspect="Content" ObjectID="_1514611524" r:id="rId108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20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</w:p>
          <w:p w:rsidR="001A4419" w:rsidRDefault="001A4419">
            <w:pPr>
              <w:rPr>
                <w:rFonts w:asciiTheme="majorHAnsi" w:hAnsiTheme="majorHAnsi"/>
                <w:position w:val="-94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94"/>
                <w:sz w:val="24"/>
                <w:szCs w:val="24"/>
              </w:rPr>
              <w:object w:dxaOrig="2565" w:dyaOrig="1215">
                <v:shape id="_x0000_i1074" type="#_x0000_t75" style="width:128.25pt;height:60.75pt" o:ole="">
                  <v:imagedata r:id="rId109" o:title=""/>
                </v:shape>
                <o:OLEObject Type="Embed" ProgID="FXEquation.Equation" ShapeID="_x0000_i1074" DrawAspect="Content" ObjectID="_1514611525" r:id="rId110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26 m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rPr>
                <w:rFonts w:asciiTheme="majorHAnsi" w:hAnsiTheme="majorHAnsi"/>
                <w:position w:val="-36"/>
                <w:sz w:val="24"/>
                <w:szCs w:val="24"/>
              </w:rPr>
            </w:pPr>
            <w:r>
              <w:rPr>
                <w:rFonts w:asciiTheme="majorHAnsi" w:hAnsiTheme="majorHAnsi"/>
                <w:position w:val="-190"/>
                <w:sz w:val="24"/>
                <w:szCs w:val="24"/>
              </w:rPr>
              <w:t xml:space="preserve"> </w:t>
            </w:r>
            <w:r w:rsidR="00693AEC">
              <w:rPr>
                <w:rFonts w:asciiTheme="majorHAnsi" w:hAnsiTheme="majorHAnsi"/>
                <w:color w:val="FF0000"/>
                <w:position w:val="-36"/>
                <w:sz w:val="24"/>
                <w:szCs w:val="24"/>
              </w:rPr>
              <w:object w:dxaOrig="3570" w:dyaOrig="994">
                <v:shape id="_x0000_i1075" type="#_x0000_t75" style="width:178.5pt;height:49.5pt" o:ole="">
                  <v:imagedata r:id="rId111" o:title=""/>
                </v:shape>
                <o:OLEObject Type="Embed" ProgID="FXEquation.Equation" ShapeID="_x0000_i1075" DrawAspect="Content" ObjectID="_1514611526" r:id="rId112"/>
              </w:object>
            </w:r>
            <w:r>
              <w:rPr>
                <w:rFonts w:asciiTheme="majorHAnsi" w:hAnsiTheme="majorHAnsi"/>
                <w:position w:val="-36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693AEC">
            <w:pPr>
              <w:jc w:val="center"/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2340" w:dyaOrig="714">
                <v:shape id="_x0000_i1076" type="#_x0000_t75" style="width:116.25pt;height:35.25pt" o:ole="">
                  <v:imagedata r:id="rId113" o:title=""/>
                </v:shape>
                <o:OLEObject Type="Embed" ProgID="FXEquation.Equation" ShapeID="_x0000_i1076" DrawAspect="Content" ObjectID="_1514611527" r:id="rId114"/>
              </w:objec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</w:p>
          <w:p w:rsidR="001A4419" w:rsidRDefault="001A4419">
            <w:pPr>
              <w:rPr>
                <w:rFonts w:asciiTheme="majorHAnsi" w:hAnsiTheme="majorHAnsi"/>
                <w:position w:val="-1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120"/>
                <w:sz w:val="24"/>
                <w:szCs w:val="24"/>
              </w:rPr>
              <w:object w:dxaOrig="3105" w:dyaOrig="1470">
                <v:shape id="_x0000_i1077" type="#_x0000_t75" style="width:155.25pt;height:73.5pt" o:ole="">
                  <v:imagedata r:id="rId115" o:title=""/>
                </v:shape>
                <o:OLEObject Type="Embed" ProgID="FXEquation.Equation" ShapeID="_x0000_i1077" DrawAspect="Content" ObjectID="_1514611528" r:id="rId116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14.7 cm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</w:p>
          <w:p w:rsidR="001A4419" w:rsidRDefault="00693AE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68"/>
                <w:sz w:val="24"/>
                <w:szCs w:val="24"/>
              </w:rPr>
              <w:object w:dxaOrig="3998" w:dyaOrig="1534">
                <v:shape id="_x0000_i1078" type="#_x0000_t75" style="width:200.25pt;height:76.5pt" o:ole="">
                  <v:imagedata r:id="rId117" o:title=""/>
                </v:shape>
                <o:OLEObject Type="Embed" ProgID="FXEquation.Equation" ShapeID="_x0000_i1078" DrawAspect="Content" ObjectID="_1514611529" r:id="rId118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693AEC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69 cm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Using a calculator, 641 is not a perfect square, so  </w:t>
            </w:r>
            <w:r>
              <w:rPr>
                <w:rFonts w:asciiTheme="majorHAnsi" w:hAnsiTheme="majorHAnsi"/>
                <w:color w:val="FF0000"/>
                <w:position w:val="-4"/>
                <w:sz w:val="24"/>
                <w:szCs w:val="24"/>
              </w:rPr>
              <w:object w:dxaOrig="525" w:dyaOrig="315">
                <v:shape id="_x0000_i1079" type="#_x0000_t75" style="width:26.25pt;height:15.75pt" o:ole="">
                  <v:imagedata r:id="rId46" o:title=""/>
                </v:shape>
                <o:OLEObject Type="Embed" ProgID="FXEquation.Equation" ShapeID="_x0000_i1079" DrawAspect="Content" ObjectID="_1514611530" r:id="rId119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is not rational.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rPr>
                <w:rFonts w:asciiTheme="majorHAnsi" w:hAnsiTheme="majorHAnsi"/>
                <w:position w:val="-126"/>
                <w:sz w:val="24"/>
                <w:szCs w:val="24"/>
              </w:rPr>
            </w:pPr>
            <w:r>
              <w:rPr>
                <w:rFonts w:asciiTheme="majorHAnsi" w:hAnsiTheme="majorHAnsi"/>
                <w:position w:val="-190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126"/>
                <w:sz w:val="24"/>
                <w:szCs w:val="24"/>
              </w:rPr>
              <w:object w:dxaOrig="4140" w:dyaOrig="1530">
                <v:shape id="_x0000_i1080" type="#_x0000_t75" style="width:207pt;height:76.5pt" o:ole="">
                  <v:imagedata r:id="rId120" o:title=""/>
                </v:shape>
                <o:OLEObject Type="Embed" ProgID="FXEquation.Equation" ShapeID="_x0000_i1080" DrawAspect="Content" ObjectID="_1514611531" r:id="rId121"/>
              </w:object>
            </w:r>
            <w:r>
              <w:rPr>
                <w:rFonts w:asciiTheme="majorHAnsi" w:hAnsiTheme="majorHAnsi"/>
                <w:position w:val="-126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69.3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>
            <w:pPr>
              <w:rPr>
                <w:rFonts w:asciiTheme="majorHAnsi" w:hAnsiTheme="majorHAnsi"/>
                <w:color w:val="FF0000"/>
                <w:sz w:val="12"/>
                <w:szCs w:val="24"/>
              </w:rPr>
            </w:pPr>
          </w:p>
          <w:p w:rsidR="001A4419" w:rsidRDefault="001A4419">
            <w:pPr>
              <w:rPr>
                <w:rFonts w:asciiTheme="majorHAnsi" w:hAnsiTheme="majorHAnsi"/>
                <w:position w:val="-94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94"/>
                <w:sz w:val="24"/>
                <w:szCs w:val="24"/>
              </w:rPr>
              <w:object w:dxaOrig="2670" w:dyaOrig="1215">
                <v:shape id="_x0000_i1081" type="#_x0000_t75" style="width:133.5pt;height:60.75pt" o:ole="">
                  <v:imagedata r:id="rId122" o:title=""/>
                </v:shape>
                <o:OLEObject Type="Embed" ProgID="FXEquation.Equation" ShapeID="_x0000_i1081" DrawAspect="Content" ObjectID="_1514611532" r:id="rId123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48 m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>
            <w:pPr>
              <w:rPr>
                <w:rFonts w:asciiTheme="majorHAnsi" w:hAnsiTheme="majorHAnsi"/>
                <w:color w:val="FF0000"/>
                <w:sz w:val="12"/>
                <w:szCs w:val="24"/>
              </w:rPr>
            </w:pPr>
          </w:p>
          <w:p w:rsidR="001A4419" w:rsidRDefault="001A4419">
            <w:pPr>
              <w:rPr>
                <w:rFonts w:asciiTheme="majorHAnsi" w:hAnsiTheme="majorHAnsi"/>
                <w:position w:val="-92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92"/>
                <w:sz w:val="24"/>
                <w:szCs w:val="24"/>
              </w:rPr>
              <w:object w:dxaOrig="2835" w:dyaOrig="1200">
                <v:shape id="_x0000_i1082" type="#_x0000_t75" style="width:141pt;height:60pt" o:ole="">
                  <v:imagedata r:id="rId124" o:title=""/>
                </v:shape>
                <o:OLEObject Type="Embed" ProgID="FXEquation.Equation" ShapeID="_x0000_i1082" DrawAspect="Content" ObjectID="_1514611533" r:id="rId125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3.7 m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tabs>
                <w:tab w:val="left" w:pos="380"/>
              </w:tabs>
              <w:spacing w:before="120"/>
              <w:ind w:left="380" w:hanging="380"/>
              <w:rPr>
                <w:rFonts w:asciiTheme="majorHAnsi" w:hAnsiTheme="majorHAnsi"/>
                <w:position w:val="-38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38"/>
                <w:sz w:val="24"/>
                <w:szCs w:val="24"/>
              </w:rPr>
              <w:object w:dxaOrig="1965" w:dyaOrig="660">
                <v:shape id="_x0000_i1083" type="#_x0000_t75" style="width:98.25pt;height:33pt" o:ole="">
                  <v:imagedata r:id="rId126" o:title=""/>
                </v:shape>
                <o:OLEObject Type="Embed" ProgID="FXEquation.Equation" ShapeID="_x0000_i1083" DrawAspect="Content" ObjectID="_1514611534" r:id="rId127"/>
              </w:object>
            </w:r>
            <w:r>
              <w:rPr>
                <w:rFonts w:asciiTheme="majorHAnsi" w:hAnsiTheme="majorHAnsi"/>
                <w:position w:val="-38"/>
                <w:sz w:val="24"/>
                <w:szCs w:val="24"/>
              </w:rPr>
              <w:t xml:space="preserve"> </w:t>
            </w:r>
          </w:p>
          <w:p w:rsidR="001A4419" w:rsidRDefault="001A441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position w:val="-38"/>
                <w:sz w:val="24"/>
                <w:szCs w:val="24"/>
              </w:rPr>
              <w:t>Both are right angled.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A4419" w:rsidRDefault="001A4419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845" w:dyaOrig="300">
                <v:shape id="_x0000_i1084" type="#_x0000_t75" style="width:92.25pt;height:15pt" o:ole="">
                  <v:imagedata r:id="rId128" o:title=""/>
                </v:shape>
                <o:OLEObject Type="Embed" ProgID="FXEquation.Equation" ShapeID="_x0000_i1084" DrawAspect="Content" ObjectID="_1514611535" r:id="rId129"/>
              </w:object>
            </w:r>
          </w:p>
          <w:p w:rsidR="001A4419" w:rsidRDefault="001A44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965" w:dyaOrig="300">
                <v:shape id="_x0000_i1085" type="#_x0000_t75" style="width:98.25pt;height:15pt" o:ole="">
                  <v:imagedata r:id="rId130" o:title=""/>
                </v:shape>
                <o:OLEObject Type="Embed" ProgID="FXEquation.Equation" ShapeID="_x0000_i1085" DrawAspect="Content" ObjectID="_1514611536" r:id="rId13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1A4419" w:rsidRDefault="001A4419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965" w:dyaOrig="300">
                <v:shape id="_x0000_i1086" type="#_x0000_t75" style="width:98.25pt;height:15pt" o:ole="">
                  <v:imagedata r:id="rId132" o:title=""/>
                </v:shape>
                <o:OLEObject Type="Embed" ProgID="FXEquation.Equation" ShapeID="_x0000_i1086" DrawAspect="Content" ObjectID="_1514611537" r:id="rId133"/>
              </w:object>
            </w:r>
          </w:p>
          <w:p w:rsidR="001A4419" w:rsidRDefault="001A441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85" w:dyaOrig="300">
                <v:shape id="_x0000_i1087" type="#_x0000_t75" style="width:105pt;height:15pt" o:ole="">
                  <v:imagedata r:id="rId134" o:title=""/>
                </v:shape>
                <o:OLEObject Type="Embed" ProgID="FXEquation.Equation" ShapeID="_x0000_i1087" DrawAspect="Content" ObjectID="_1514611538" r:id="rId135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>, 2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and 3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answers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</w:p>
          <w:p w:rsidR="001A4419" w:rsidRDefault="001A4419">
            <w:pPr>
              <w:rPr>
                <w:rFonts w:asciiTheme="majorHAnsi" w:hAnsiTheme="majorHAnsi"/>
                <w:position w:val="-94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94"/>
                <w:sz w:val="24"/>
                <w:szCs w:val="24"/>
              </w:rPr>
              <w:object w:dxaOrig="2760" w:dyaOrig="1215">
                <v:shape id="_x0000_i1088" type="#_x0000_t75" style="width:137.25pt;height:60.75pt" o:ole="">
                  <v:imagedata r:id="rId136" o:title=""/>
                </v:shape>
                <o:OLEObject Type="Embed" ProgID="FXEquation.Equation" ShapeID="_x0000_i1088" DrawAspect="Content" ObjectID="_1514611539" r:id="rId137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1A4419" w:rsidRDefault="001A4419">
            <w:pPr>
              <w:rPr>
                <w:rFonts w:asciiTheme="majorHAnsi" w:hAnsiTheme="majorHAnsi"/>
                <w:position w:val="-126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126"/>
                <w:sz w:val="24"/>
                <w:szCs w:val="24"/>
              </w:rPr>
              <w:object w:dxaOrig="3735" w:dyaOrig="1530">
                <v:shape id="_x0000_i1089" type="#_x0000_t75" style="width:186.75pt;height:76.5pt" o:ole="">
                  <v:imagedata r:id="rId138" o:title=""/>
                </v:shape>
                <o:OLEObject Type="Embed" ProgID="FXEquation.Equation" ShapeID="_x0000_i1089" DrawAspect="Content" ObjectID="_1514611540" r:id="rId139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rPr>
                <w:rFonts w:asciiTheme="majorHAnsi" w:hAnsiTheme="majorHAnsi"/>
                <w:position w:val="-10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100"/>
                <w:sz w:val="24"/>
                <w:szCs w:val="24"/>
              </w:rPr>
              <w:object w:dxaOrig="5610" w:dyaOrig="1275">
                <v:shape id="_x0000_i1090" type="#_x0000_t75" style="width:280.5pt;height:63.75pt" o:ole="">
                  <v:imagedata r:id="rId140" o:title=""/>
                </v:shape>
                <o:OLEObject Type="Embed" ProgID="FXEquation.Equation" ShapeID="_x0000_i1090" DrawAspect="Content" ObjectID="_1514611541" r:id="rId141"/>
              </w:object>
            </w:r>
            <w:r>
              <w:rPr>
                <w:rFonts w:asciiTheme="majorHAnsi" w:hAnsiTheme="majorHAnsi"/>
                <w:position w:val="-10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Explanation and some working needed to be correct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rPr>
                <w:rFonts w:asciiTheme="majorHAnsi" w:hAnsiTheme="majorHAnsi"/>
                <w:position w:val="-9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98"/>
                <w:sz w:val="24"/>
                <w:szCs w:val="24"/>
              </w:rPr>
              <w:object w:dxaOrig="2160" w:dyaOrig="1260">
                <v:shape id="_x0000_i1091" type="#_x0000_t75" style="width:108.75pt;height:63pt" o:ole="">
                  <v:imagedata r:id="rId142" o:title=""/>
                </v:shape>
                <o:OLEObject Type="Embed" ProgID="FXEquation.Equation" ShapeID="_x0000_i1091" DrawAspect="Content" ObjectID="_1514611542" r:id="rId143"/>
              </w:object>
            </w:r>
            <w:r>
              <w:rPr>
                <w:rFonts w:asciiTheme="majorHAnsi" w:hAnsiTheme="majorHAnsi"/>
                <w:position w:val="-98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>
            <w:pPr>
              <w:rPr>
                <w:rFonts w:asciiTheme="majorHAnsi" w:hAnsiTheme="majorHAnsi"/>
                <w:sz w:val="12"/>
                <w:szCs w:val="12"/>
              </w:rPr>
            </w:pPr>
          </w:p>
          <w:p w:rsidR="001A4419" w:rsidRDefault="001A4419">
            <w:pPr>
              <w:rPr>
                <w:rFonts w:asciiTheme="majorHAnsi" w:hAnsiTheme="majorHAnsi"/>
                <w:position w:val="-19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190"/>
                <w:sz w:val="24"/>
                <w:szCs w:val="24"/>
              </w:rPr>
              <w:object w:dxaOrig="5445" w:dyaOrig="2085">
                <v:shape id="_x0000_i1092" type="#_x0000_t75" style="width:272.25pt;height:105pt" o:ole="">
                  <v:imagedata r:id="rId144" o:title=""/>
                </v:shape>
                <o:OLEObject Type="Embed" ProgID="FXEquation.Equation" ShapeID="_x0000_i1092" DrawAspect="Content" ObjectID="_1514611543" r:id="rId145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5.7 m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1A4419" w:rsidRDefault="001A441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120"/>
                <w:sz w:val="24"/>
                <w:szCs w:val="24"/>
              </w:rPr>
              <w:object w:dxaOrig="2850" w:dyaOrig="2055">
                <v:shape id="_x0000_i1093" type="#_x0000_t75" style="width:143.25pt;height:102.75pt" o:ole="">
                  <v:imagedata r:id="rId146" o:title=""/>
                </v:shape>
                <o:OLEObject Type="Embed" ProgID="FXEquation.Equation" ShapeID="_x0000_i1093" DrawAspect="Content" ObjectID="_1514611544" r:id="rId147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</w:p>
          <w:p w:rsidR="001A4419" w:rsidRDefault="001A4419">
            <w:pPr>
              <w:rPr>
                <w:rFonts w:asciiTheme="majorHAnsi" w:hAnsiTheme="majorHAnsi"/>
                <w:position w:val="-178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178"/>
                <w:sz w:val="24"/>
                <w:szCs w:val="24"/>
              </w:rPr>
              <w:object w:dxaOrig="3975" w:dyaOrig="2055">
                <v:shape id="_x0000_i1094" type="#_x0000_t75" style="width:198.75pt;height:102.75pt" o:ole="">
                  <v:imagedata r:id="rId148" o:title=""/>
                </v:shape>
                <o:OLEObject Type="Embed" ProgID="FXEquation.Equation" ShapeID="_x0000_i1094" DrawAspect="Content" ObjectID="_1514611545" r:id="rId149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1A4419" w:rsidRDefault="001A441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693AEC">
              <w:rPr>
                <w:rFonts w:asciiTheme="majorHAnsi" w:hAnsiTheme="majorHAnsi"/>
                <w:sz w:val="24"/>
                <w:szCs w:val="24"/>
              </w:rPr>
              <w:object w:dxaOrig="2498" w:dyaOrig="2214">
                <v:shape id="_x0000_i1095" type="#_x0000_t75" style="width:125.25pt;height:110.25pt" o:ole="">
                  <v:imagedata r:id="rId150" o:title=""/>
                </v:shape>
                <o:OLEObject Type="Embed" ProgID="FXEquation.Equation" ShapeID="_x0000_i1095" DrawAspect="Content" ObjectID="_1514611546" r:id="rId151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693AEC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84</w:t>
            </w:r>
            <w:r w:rsidR="001A4419">
              <w:rPr>
                <w:rFonts w:asciiTheme="majorHAnsi" w:hAnsiTheme="majorHAnsi"/>
                <w:sz w:val="24"/>
                <w:szCs w:val="24"/>
              </w:rPr>
              <w:t>0 cm</w:t>
            </w:r>
            <w:r w:rsidR="001A4419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rPr>
                <w:rFonts w:asciiTheme="majorHAnsi" w:hAnsiTheme="majorHAnsi"/>
                <w:position w:val="-108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108"/>
                <w:sz w:val="24"/>
                <w:szCs w:val="24"/>
              </w:rPr>
              <w:object w:dxaOrig="6375" w:dyaOrig="1350">
                <v:shape id="_x0000_i1096" type="#_x0000_t75" style="width:318.75pt;height:67.5pt" o:ole="">
                  <v:imagedata r:id="rId152" o:title=""/>
                </v:shape>
                <o:OLEObject Type="Embed" ProgID="FXEquation.Equation" ShapeID="_x0000_i1096" DrawAspect="Content" ObjectID="_1514611547" r:id="rId153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1A4419" w:rsidRDefault="001A4419">
            <w:pPr>
              <w:rPr>
                <w:rFonts w:asciiTheme="majorHAnsi" w:hAnsiTheme="majorHAnsi"/>
                <w:position w:val="-194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194"/>
                <w:sz w:val="24"/>
                <w:szCs w:val="24"/>
              </w:rPr>
              <w:object w:dxaOrig="3225" w:dyaOrig="2220">
                <v:shape id="_x0000_i1097" type="#_x0000_t75" style="width:161.25pt;height:111pt" o:ole="">
                  <v:imagedata r:id="rId154" o:title=""/>
                </v:shape>
                <o:OLEObject Type="Embed" ProgID="FXEquation.Equation" ShapeID="_x0000_i1097" DrawAspect="Content" ObjectID="_1514611548" r:id="rId155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20.8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rPr>
                <w:rFonts w:asciiTheme="majorHAnsi" w:hAnsiTheme="majorHAnsi"/>
                <w:position w:val="-19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190"/>
                <w:sz w:val="24"/>
                <w:szCs w:val="24"/>
              </w:rPr>
              <w:object w:dxaOrig="2790" w:dyaOrig="2175">
                <v:shape id="_x0000_i1098" type="#_x0000_t75" style="width:139.5pt;height:108.75pt" o:ole="">
                  <v:imagedata r:id="rId156" o:title=""/>
                </v:shape>
                <o:OLEObject Type="Embed" ProgID="FXEquation.Equation" ShapeID="_x0000_i1098" DrawAspect="Content" ObjectID="_1514611549" r:id="rId157"/>
              </w:object>
            </w:r>
            <w:r>
              <w:rPr>
                <w:rFonts w:asciiTheme="majorHAnsi" w:hAnsiTheme="majorHAnsi"/>
                <w:position w:val="-19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1A4419" w:rsidTr="001A4419">
        <w:trPr>
          <w:cantSplit/>
          <w:trHeight w:val="68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4419" w:rsidRDefault="001A4419" w:rsidP="001A4419">
            <w:pPr>
              <w:pStyle w:val="ListParagraph"/>
              <w:numPr>
                <w:ilvl w:val="0"/>
                <w:numId w:val="14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rPr>
                <w:rFonts w:asciiTheme="majorHAnsi" w:hAnsiTheme="majorHAnsi"/>
                <w:position w:val="-16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166"/>
                <w:sz w:val="24"/>
                <w:szCs w:val="24"/>
              </w:rPr>
              <w:object w:dxaOrig="2490" w:dyaOrig="1935">
                <v:shape id="_x0000_i1099" type="#_x0000_t75" style="width:124.5pt;height:97.5pt" o:ole="">
                  <v:imagedata r:id="rId158" o:title=""/>
                </v:shape>
                <o:OLEObject Type="Embed" ProgID="FXEquation.Equation" ShapeID="_x0000_i1099" DrawAspect="Content" ObjectID="_1514611550" r:id="rId159"/>
              </w:object>
            </w:r>
            <w:r>
              <w:rPr>
                <w:rFonts w:asciiTheme="majorHAnsi" w:hAnsiTheme="majorHAnsi"/>
                <w:position w:val="-166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4419" w:rsidRDefault="001A44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490 cm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</w:tbl>
    <w:p w:rsidR="00885304" w:rsidRDefault="00885304">
      <w:pPr>
        <w:rPr>
          <w:rFonts w:asciiTheme="majorHAnsi" w:hAnsiTheme="majorHAnsi"/>
          <w:sz w:val="24"/>
          <w:szCs w:val="24"/>
        </w:rPr>
      </w:pPr>
    </w:p>
    <w:sectPr w:rsidR="00885304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1A14" w:rsidRDefault="00BE1A14" w:rsidP="00C868AD">
      <w:r>
        <w:separator/>
      </w:r>
    </w:p>
  </w:endnote>
  <w:endnote w:type="continuationSeparator" w:id="0">
    <w:p w:rsidR="00BE1A14" w:rsidRDefault="00BE1A14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C0DCC" w:rsidRDefault="002C0D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032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C0DCC" w:rsidRDefault="002C0DC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C0DCC" w:rsidRDefault="002C0D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1A1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C0DCC" w:rsidRDefault="002C0D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1A14" w:rsidRDefault="00BE1A14" w:rsidP="00C868AD">
      <w:r>
        <w:separator/>
      </w:r>
    </w:p>
  </w:footnote>
  <w:footnote w:type="continuationSeparator" w:id="0">
    <w:p w:rsidR="00BE1A14" w:rsidRDefault="00BE1A14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0DCC" w:rsidRPr="00C868AD" w:rsidRDefault="002C0DCC">
    <w:pPr>
      <w:pStyle w:val="Header"/>
      <w:rPr>
        <w:u w:val="single"/>
      </w:rPr>
    </w:pPr>
    <w:r>
      <w:rPr>
        <w:u w:val="single"/>
      </w:rPr>
      <w:t xml:space="preserve">Mathematics                       Topic </w:t>
    </w:r>
    <w:r w:rsidRPr="00C868AD">
      <w:rPr>
        <w:u w:val="single"/>
      </w:rPr>
      <w:t>Test</w:t>
    </w:r>
    <w:r>
      <w:rPr>
        <w:u w:val="single"/>
      </w:rPr>
      <w:t xml:space="preserve"> - </w:t>
    </w:r>
    <w:sdt>
      <w:sdtPr>
        <w:rPr>
          <w:u w:val="single"/>
        </w:rPr>
        <w:alias w:val="Title"/>
        <w:tag w:val=""/>
        <w:id w:val="1775589371"/>
        <w:placeholder>
          <w:docPart w:val="122F8D117E0446E29EB8EB04974A916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u w:val="single"/>
          </w:rPr>
          <w:t>Pythagoras Theorem</w:t>
        </w:r>
      </w:sdtContent>
    </w:sdt>
    <w:r w:rsidRPr="00C868AD">
      <w:rPr>
        <w:u w:val="single"/>
      </w:rPr>
      <w:tab/>
    </w:r>
    <w:r w:rsidRPr="00C868AD">
      <w:rPr>
        <w:u w:val="single"/>
      </w:rPr>
      <w:tab/>
    </w:r>
    <w:r w:rsidR="00CA0329">
      <w:rPr>
        <w:u w:val="single"/>
      </w:rPr>
      <w:t>2016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0DCC" w:rsidRPr="005615AC" w:rsidRDefault="002C0DCC" w:rsidP="005C44C0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>High School</w:t>
    </w:r>
  </w:p>
  <w:p w:rsidR="002C0DCC" w:rsidRPr="005615AC" w:rsidRDefault="002C0DCC" w:rsidP="00C71E16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 xml:space="preserve">Mathematics Test </w:t>
    </w:r>
    <w:r w:rsidR="00CA0329">
      <w:rPr>
        <w:rFonts w:ascii="Baskerville Old Face" w:hAnsi="Baskerville Old Face"/>
        <w:i/>
        <w:sz w:val="52"/>
        <w:szCs w:val="52"/>
      </w:rPr>
      <w:t>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9"/>
  </w:num>
  <w:num w:numId="8">
    <w:abstractNumId w:val="11"/>
  </w:num>
  <w:num w:numId="9">
    <w:abstractNumId w:val="2"/>
  </w:num>
  <w:num w:numId="10">
    <w:abstractNumId w:val="3"/>
  </w:num>
  <w:num w:numId="11">
    <w:abstractNumId w:val="5"/>
  </w:num>
  <w:num w:numId="12">
    <w:abstractNumId w:val="10"/>
  </w:num>
  <w:num w:numId="13">
    <w:abstractNumId w:val="9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0531"/>
    <w:rsid w:val="000176AA"/>
    <w:rsid w:val="000266E5"/>
    <w:rsid w:val="00086BBF"/>
    <w:rsid w:val="000A3DF6"/>
    <w:rsid w:val="000C4CAD"/>
    <w:rsid w:val="00110126"/>
    <w:rsid w:val="0013789D"/>
    <w:rsid w:val="001647B6"/>
    <w:rsid w:val="0018287C"/>
    <w:rsid w:val="00194772"/>
    <w:rsid w:val="001A4419"/>
    <w:rsid w:val="001B1D00"/>
    <w:rsid w:val="001D1C88"/>
    <w:rsid w:val="001D51F7"/>
    <w:rsid w:val="001F74BA"/>
    <w:rsid w:val="00216994"/>
    <w:rsid w:val="00227820"/>
    <w:rsid w:val="00246314"/>
    <w:rsid w:val="002C0DCC"/>
    <w:rsid w:val="002C1F1F"/>
    <w:rsid w:val="002D189C"/>
    <w:rsid w:val="002D77DF"/>
    <w:rsid w:val="002F71E5"/>
    <w:rsid w:val="00325745"/>
    <w:rsid w:val="00374BC9"/>
    <w:rsid w:val="00396770"/>
    <w:rsid w:val="003A20E9"/>
    <w:rsid w:val="003D41FF"/>
    <w:rsid w:val="00413DF5"/>
    <w:rsid w:val="00460B7C"/>
    <w:rsid w:val="00474558"/>
    <w:rsid w:val="00491BD1"/>
    <w:rsid w:val="004A64CB"/>
    <w:rsid w:val="004E1D1E"/>
    <w:rsid w:val="004F6FF9"/>
    <w:rsid w:val="005277D4"/>
    <w:rsid w:val="005615AC"/>
    <w:rsid w:val="00591FD0"/>
    <w:rsid w:val="005B261E"/>
    <w:rsid w:val="005B3C91"/>
    <w:rsid w:val="005C44C0"/>
    <w:rsid w:val="005D11AD"/>
    <w:rsid w:val="005F70B5"/>
    <w:rsid w:val="00630EE2"/>
    <w:rsid w:val="00631DA0"/>
    <w:rsid w:val="00641EA7"/>
    <w:rsid w:val="00650FAA"/>
    <w:rsid w:val="00667642"/>
    <w:rsid w:val="006718CF"/>
    <w:rsid w:val="00693AEC"/>
    <w:rsid w:val="007235BD"/>
    <w:rsid w:val="007403DD"/>
    <w:rsid w:val="007A7013"/>
    <w:rsid w:val="007B3348"/>
    <w:rsid w:val="007D39B1"/>
    <w:rsid w:val="00845ACB"/>
    <w:rsid w:val="00853748"/>
    <w:rsid w:val="00861789"/>
    <w:rsid w:val="00885304"/>
    <w:rsid w:val="008959EE"/>
    <w:rsid w:val="008A0BE0"/>
    <w:rsid w:val="008A20B4"/>
    <w:rsid w:val="008B7480"/>
    <w:rsid w:val="008C68D7"/>
    <w:rsid w:val="008F3E43"/>
    <w:rsid w:val="008F4A28"/>
    <w:rsid w:val="009241BC"/>
    <w:rsid w:val="009A5487"/>
    <w:rsid w:val="009C0AF1"/>
    <w:rsid w:val="009D24C3"/>
    <w:rsid w:val="00A23965"/>
    <w:rsid w:val="00A252B0"/>
    <w:rsid w:val="00A81533"/>
    <w:rsid w:val="00A824D7"/>
    <w:rsid w:val="00A94305"/>
    <w:rsid w:val="00AB0C62"/>
    <w:rsid w:val="00AC158F"/>
    <w:rsid w:val="00B0317F"/>
    <w:rsid w:val="00B26BD8"/>
    <w:rsid w:val="00B669E7"/>
    <w:rsid w:val="00B850EA"/>
    <w:rsid w:val="00B9780A"/>
    <w:rsid w:val="00BC0959"/>
    <w:rsid w:val="00BD20C1"/>
    <w:rsid w:val="00BE1A14"/>
    <w:rsid w:val="00BE233F"/>
    <w:rsid w:val="00C17E11"/>
    <w:rsid w:val="00C204E3"/>
    <w:rsid w:val="00C52B71"/>
    <w:rsid w:val="00C56E1E"/>
    <w:rsid w:val="00C71E16"/>
    <w:rsid w:val="00C755DE"/>
    <w:rsid w:val="00C868AD"/>
    <w:rsid w:val="00C9528A"/>
    <w:rsid w:val="00CA0329"/>
    <w:rsid w:val="00CA11C9"/>
    <w:rsid w:val="00CA296A"/>
    <w:rsid w:val="00CD209A"/>
    <w:rsid w:val="00CF36D2"/>
    <w:rsid w:val="00D03A78"/>
    <w:rsid w:val="00D05690"/>
    <w:rsid w:val="00D1230E"/>
    <w:rsid w:val="00D667E2"/>
    <w:rsid w:val="00D95422"/>
    <w:rsid w:val="00DB0E30"/>
    <w:rsid w:val="00DD06F8"/>
    <w:rsid w:val="00E371AE"/>
    <w:rsid w:val="00E50531"/>
    <w:rsid w:val="00E730C1"/>
    <w:rsid w:val="00E73210"/>
    <w:rsid w:val="00E73B3A"/>
    <w:rsid w:val="00E97D94"/>
    <w:rsid w:val="00EB1449"/>
    <w:rsid w:val="00ED36A8"/>
    <w:rsid w:val="00F76BBF"/>
    <w:rsid w:val="00FE7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9"/>
    <o:shapelayout v:ext="edit">
      <o:idmap v:ext="edit" data="1"/>
    </o:shapelayout>
  </w:shapeDefaults>
  <w:decimalSymbol w:val="."/>
  <w:listSeparator w:val=","/>
  <w15:docId w15:val="{C33E8242-DCA4-459C-B52B-AD094839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CD209A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CD209A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  <w:style w:type="table" w:customStyle="1" w:styleId="TableGrid1">
    <w:name w:val="Table Grid1"/>
    <w:basedOn w:val="TableNormal"/>
    <w:next w:val="TableGrid"/>
    <w:uiPriority w:val="59"/>
    <w:rsid w:val="0086178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image" Target="media/image53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1.png"/><Relationship Id="rId84" Type="http://schemas.openxmlformats.org/officeDocument/2006/relationships/image" Target="media/image39.png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1.bin"/><Relationship Id="rId133" Type="http://schemas.openxmlformats.org/officeDocument/2006/relationships/oleObject" Target="embeddings/oleObject62.bin"/><Relationship Id="rId138" Type="http://schemas.openxmlformats.org/officeDocument/2006/relationships/image" Target="media/image63.png"/><Relationship Id="rId154" Type="http://schemas.openxmlformats.org/officeDocument/2006/relationships/image" Target="media/image71.png"/><Relationship Id="rId159" Type="http://schemas.openxmlformats.org/officeDocument/2006/relationships/oleObject" Target="embeddings/oleObject75.bin"/><Relationship Id="rId16" Type="http://schemas.openxmlformats.org/officeDocument/2006/relationships/image" Target="media/image5.png"/><Relationship Id="rId107" Type="http://schemas.openxmlformats.org/officeDocument/2006/relationships/image" Target="media/image48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74" Type="http://schemas.openxmlformats.org/officeDocument/2006/relationships/image" Target="media/image34.png"/><Relationship Id="rId79" Type="http://schemas.openxmlformats.org/officeDocument/2006/relationships/oleObject" Target="embeddings/oleObject36.bin"/><Relationship Id="rId102" Type="http://schemas.openxmlformats.org/officeDocument/2006/relationships/image" Target="media/image46.png"/><Relationship Id="rId123" Type="http://schemas.openxmlformats.org/officeDocument/2006/relationships/oleObject" Target="embeddings/oleObject57.bin"/><Relationship Id="rId128" Type="http://schemas.openxmlformats.org/officeDocument/2006/relationships/image" Target="media/image58.png"/><Relationship Id="rId144" Type="http://schemas.openxmlformats.org/officeDocument/2006/relationships/image" Target="media/image66.png"/><Relationship Id="rId149" Type="http://schemas.openxmlformats.org/officeDocument/2006/relationships/oleObject" Target="embeddings/oleObject70.bin"/><Relationship Id="rId5" Type="http://schemas.openxmlformats.org/officeDocument/2006/relationships/webSettings" Target="webSettings.xml"/><Relationship Id="rId90" Type="http://schemas.openxmlformats.org/officeDocument/2006/relationships/image" Target="media/image42.png"/><Relationship Id="rId95" Type="http://schemas.openxmlformats.org/officeDocument/2006/relationships/oleObject" Target="embeddings/oleObject44.bin"/><Relationship Id="rId160" Type="http://schemas.openxmlformats.org/officeDocument/2006/relationships/fontTable" Target="fontTable.xml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oleObject" Target="embeddings/oleObject31.bin"/><Relationship Id="rId113" Type="http://schemas.openxmlformats.org/officeDocument/2006/relationships/image" Target="media/image51.png"/><Relationship Id="rId118" Type="http://schemas.openxmlformats.org/officeDocument/2006/relationships/oleObject" Target="embeddings/oleObject54.bin"/><Relationship Id="rId134" Type="http://schemas.openxmlformats.org/officeDocument/2006/relationships/image" Target="media/image61.png"/><Relationship Id="rId139" Type="http://schemas.openxmlformats.org/officeDocument/2006/relationships/oleObject" Target="embeddings/oleObject65.bin"/><Relationship Id="rId80" Type="http://schemas.openxmlformats.org/officeDocument/2006/relationships/image" Target="media/image37.png"/><Relationship Id="rId85" Type="http://schemas.openxmlformats.org/officeDocument/2006/relationships/oleObject" Target="embeddings/oleObject39.bin"/><Relationship Id="rId150" Type="http://schemas.openxmlformats.org/officeDocument/2006/relationships/image" Target="media/image69.png"/><Relationship Id="rId155" Type="http://schemas.openxmlformats.org/officeDocument/2006/relationships/oleObject" Target="embeddings/oleObject73.bin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6.bin"/><Relationship Id="rId108" Type="http://schemas.openxmlformats.org/officeDocument/2006/relationships/oleObject" Target="embeddings/oleObject49.bin"/><Relationship Id="rId124" Type="http://schemas.openxmlformats.org/officeDocument/2006/relationships/image" Target="media/image56.png"/><Relationship Id="rId129" Type="http://schemas.openxmlformats.org/officeDocument/2006/relationships/oleObject" Target="embeddings/oleObject60.bin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image" Target="media/image32.png"/><Relationship Id="rId75" Type="http://schemas.openxmlformats.org/officeDocument/2006/relationships/oleObject" Target="embeddings/oleObject34.bin"/><Relationship Id="rId83" Type="http://schemas.openxmlformats.org/officeDocument/2006/relationships/oleObject" Target="embeddings/oleObject38.bin"/><Relationship Id="rId88" Type="http://schemas.openxmlformats.org/officeDocument/2006/relationships/image" Target="media/image41.png"/><Relationship Id="rId91" Type="http://schemas.openxmlformats.org/officeDocument/2006/relationships/oleObject" Target="embeddings/oleObject42.bin"/><Relationship Id="rId96" Type="http://schemas.openxmlformats.org/officeDocument/2006/relationships/image" Target="media/image45.png"/><Relationship Id="rId111" Type="http://schemas.openxmlformats.org/officeDocument/2006/relationships/image" Target="media/image50.png"/><Relationship Id="rId132" Type="http://schemas.openxmlformats.org/officeDocument/2006/relationships/image" Target="media/image60.png"/><Relationship Id="rId140" Type="http://schemas.openxmlformats.org/officeDocument/2006/relationships/image" Target="media/image64.png"/><Relationship Id="rId145" Type="http://schemas.openxmlformats.org/officeDocument/2006/relationships/oleObject" Target="embeddings/oleObject68.bin"/><Relationship Id="rId153" Type="http://schemas.openxmlformats.org/officeDocument/2006/relationships/oleObject" Target="embeddings/oleObject72.bin"/><Relationship Id="rId16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48.bin"/><Relationship Id="rId114" Type="http://schemas.openxmlformats.org/officeDocument/2006/relationships/oleObject" Target="embeddings/oleObject52.bin"/><Relationship Id="rId119" Type="http://schemas.openxmlformats.org/officeDocument/2006/relationships/oleObject" Target="embeddings/oleObject55.bin"/><Relationship Id="rId127" Type="http://schemas.openxmlformats.org/officeDocument/2006/relationships/oleObject" Target="embeddings/oleObject59.bin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6.png"/><Relationship Id="rId81" Type="http://schemas.openxmlformats.org/officeDocument/2006/relationships/oleObject" Target="embeddings/oleObject37.bin"/><Relationship Id="rId86" Type="http://schemas.openxmlformats.org/officeDocument/2006/relationships/image" Target="media/image40.png"/><Relationship Id="rId94" Type="http://schemas.openxmlformats.org/officeDocument/2006/relationships/image" Target="media/image44.png"/><Relationship Id="rId99" Type="http://schemas.openxmlformats.org/officeDocument/2006/relationships/footer" Target="footer1.xml"/><Relationship Id="rId101" Type="http://schemas.openxmlformats.org/officeDocument/2006/relationships/footer" Target="footer2.xml"/><Relationship Id="rId122" Type="http://schemas.openxmlformats.org/officeDocument/2006/relationships/image" Target="media/image55.png"/><Relationship Id="rId130" Type="http://schemas.openxmlformats.org/officeDocument/2006/relationships/image" Target="media/image59.png"/><Relationship Id="rId135" Type="http://schemas.openxmlformats.org/officeDocument/2006/relationships/oleObject" Target="embeddings/oleObject63.bin"/><Relationship Id="rId143" Type="http://schemas.openxmlformats.org/officeDocument/2006/relationships/oleObject" Target="embeddings/oleObject67.bin"/><Relationship Id="rId148" Type="http://schemas.openxmlformats.org/officeDocument/2006/relationships/image" Target="media/image68.png"/><Relationship Id="rId151" Type="http://schemas.openxmlformats.org/officeDocument/2006/relationships/oleObject" Target="embeddings/oleObject71.bin"/><Relationship Id="rId156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image" Target="media/image49.png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5.png"/><Relationship Id="rId97" Type="http://schemas.openxmlformats.org/officeDocument/2006/relationships/oleObject" Target="embeddings/oleObject45.bin"/><Relationship Id="rId104" Type="http://schemas.openxmlformats.org/officeDocument/2006/relationships/oleObject" Target="embeddings/oleObject47.bin"/><Relationship Id="rId120" Type="http://schemas.openxmlformats.org/officeDocument/2006/relationships/image" Target="media/image54.png"/><Relationship Id="rId125" Type="http://schemas.openxmlformats.org/officeDocument/2006/relationships/oleObject" Target="embeddings/oleObject58.bin"/><Relationship Id="rId141" Type="http://schemas.openxmlformats.org/officeDocument/2006/relationships/oleObject" Target="embeddings/oleObject66.bin"/><Relationship Id="rId14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3.png"/><Relationship Id="rId16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0.bin"/><Relationship Id="rId115" Type="http://schemas.openxmlformats.org/officeDocument/2006/relationships/image" Target="media/image52.png"/><Relationship Id="rId131" Type="http://schemas.openxmlformats.org/officeDocument/2006/relationships/oleObject" Target="embeddings/oleObject61.bin"/><Relationship Id="rId136" Type="http://schemas.openxmlformats.org/officeDocument/2006/relationships/image" Target="media/image62.png"/><Relationship Id="rId157" Type="http://schemas.openxmlformats.org/officeDocument/2006/relationships/oleObject" Target="embeddings/oleObject74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png"/><Relationship Id="rId152" Type="http://schemas.openxmlformats.org/officeDocument/2006/relationships/image" Target="media/image70.png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5.bin"/><Relationship Id="rId100" Type="http://schemas.openxmlformats.org/officeDocument/2006/relationships/header" Target="header2.xml"/><Relationship Id="rId105" Type="http://schemas.openxmlformats.org/officeDocument/2006/relationships/image" Target="media/image47.png"/><Relationship Id="rId126" Type="http://schemas.openxmlformats.org/officeDocument/2006/relationships/image" Target="media/image57.png"/><Relationship Id="rId147" Type="http://schemas.openxmlformats.org/officeDocument/2006/relationships/oleObject" Target="embeddings/oleObject69.bin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3.png"/><Relationship Id="rId93" Type="http://schemas.openxmlformats.org/officeDocument/2006/relationships/oleObject" Target="embeddings/oleObject43.bin"/><Relationship Id="rId98" Type="http://schemas.openxmlformats.org/officeDocument/2006/relationships/header" Target="header1.xml"/><Relationship Id="rId121" Type="http://schemas.openxmlformats.org/officeDocument/2006/relationships/oleObject" Target="embeddings/oleObject56.bin"/><Relationship Id="rId142" Type="http://schemas.openxmlformats.org/officeDocument/2006/relationships/image" Target="media/image65.png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oleObject" Target="embeddings/oleObject30.bin"/><Relationship Id="rId116" Type="http://schemas.openxmlformats.org/officeDocument/2006/relationships/oleObject" Target="embeddings/oleObject53.bin"/><Relationship Id="rId137" Type="http://schemas.openxmlformats.org/officeDocument/2006/relationships/oleObject" Target="embeddings/oleObject64.bin"/><Relationship Id="rId158" Type="http://schemas.openxmlformats.org/officeDocument/2006/relationships/image" Target="media/image7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Assessment%20Bank%202015%20Draft%201\Templates\Year%207%208%20Test%20Template%20201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2E3FC210FC842D5826154F8F49F70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34F830-C37C-486D-937F-CA58757331A4}"/>
      </w:docPartPr>
      <w:docPartBody>
        <w:p w:rsidR="00AF71D1" w:rsidRDefault="00AC115B">
          <w:pPr>
            <w:pStyle w:val="E2E3FC210FC842D5826154F8F49F703A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008D1897663848C381397E81D8144F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470987-30C8-4785-8A93-A3A4516533AE}"/>
      </w:docPartPr>
      <w:docPartBody>
        <w:p w:rsidR="00AF71D1" w:rsidRDefault="00AC115B">
          <w:pPr>
            <w:pStyle w:val="008D1897663848C381397E81D8144F27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122F8D117E0446E29EB8EB04974A91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E78C44-28CF-4065-BD18-CA5F54C163DD}"/>
      </w:docPartPr>
      <w:docPartBody>
        <w:p w:rsidR="00AF71D1" w:rsidRDefault="00E93C7B" w:rsidP="00E93C7B">
          <w:pPr>
            <w:pStyle w:val="122F8D117E0446E29EB8EB04974A9168"/>
          </w:pPr>
          <w:r>
            <w:rPr>
              <w:rStyle w:val="PlaceholderText"/>
            </w:rPr>
            <w:t>[Category]</w:t>
          </w:r>
        </w:p>
      </w:docPartBody>
    </w:docPart>
    <w:docPart>
      <w:docPartPr>
        <w:name w:val="47FA669E67044C628A63458D091C75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16DBA8-0E3D-4B62-BC30-B743AE463900}"/>
      </w:docPartPr>
      <w:docPartBody>
        <w:p w:rsidR="00AF71D1" w:rsidRDefault="00E93C7B" w:rsidP="00E93C7B">
          <w:pPr>
            <w:pStyle w:val="47FA669E67044C628A63458D091C7589"/>
          </w:pPr>
          <w:r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C7B"/>
    <w:rsid w:val="00AC115B"/>
    <w:rsid w:val="00AF71D1"/>
    <w:rsid w:val="00C446A4"/>
    <w:rsid w:val="00E93C7B"/>
    <w:rsid w:val="00EE5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93C7B"/>
  </w:style>
  <w:style w:type="paragraph" w:customStyle="1" w:styleId="E2E3FC210FC842D5826154F8F49F703A">
    <w:name w:val="E2E3FC210FC842D5826154F8F49F703A"/>
  </w:style>
  <w:style w:type="paragraph" w:customStyle="1" w:styleId="008D1897663848C381397E81D8144F27">
    <w:name w:val="008D1897663848C381397E81D8144F27"/>
  </w:style>
  <w:style w:type="paragraph" w:customStyle="1" w:styleId="ADB7ECF6F878422AB9ED4D62153B7D00">
    <w:name w:val="ADB7ECF6F878422AB9ED4D62153B7D00"/>
  </w:style>
  <w:style w:type="paragraph" w:customStyle="1" w:styleId="C1883988F2554782B23C4D4AC70904B2">
    <w:name w:val="C1883988F2554782B23C4D4AC70904B2"/>
  </w:style>
  <w:style w:type="paragraph" w:customStyle="1" w:styleId="341DD9CC56FF413699E5234F33AA631F">
    <w:name w:val="341DD9CC56FF413699E5234F33AA631F"/>
  </w:style>
  <w:style w:type="paragraph" w:customStyle="1" w:styleId="09ADBA8268174649A850B9906DF85D8C">
    <w:name w:val="09ADBA8268174649A850B9906DF85D8C"/>
  </w:style>
  <w:style w:type="paragraph" w:customStyle="1" w:styleId="15915B2CBD614719A157C874D7C264A1">
    <w:name w:val="15915B2CBD614719A157C874D7C264A1"/>
  </w:style>
  <w:style w:type="paragraph" w:customStyle="1" w:styleId="866AB438398A43D5805F75C282BEAC7E">
    <w:name w:val="866AB438398A43D5805F75C282BEAC7E"/>
  </w:style>
  <w:style w:type="paragraph" w:customStyle="1" w:styleId="CF51D7FA23414199B9FE46EF03368325">
    <w:name w:val="CF51D7FA23414199B9FE46EF03368325"/>
  </w:style>
  <w:style w:type="paragraph" w:customStyle="1" w:styleId="E463D3AD13E54D1DA152D6D28ED81030">
    <w:name w:val="E463D3AD13E54D1DA152D6D28ED81030"/>
  </w:style>
  <w:style w:type="paragraph" w:customStyle="1" w:styleId="AA3C9896766242049E18283197FB1135">
    <w:name w:val="AA3C9896766242049E18283197FB1135"/>
  </w:style>
  <w:style w:type="paragraph" w:customStyle="1" w:styleId="A50F623F7BA940E8B0E9A53CB7290FC6">
    <w:name w:val="A50F623F7BA940E8B0E9A53CB7290FC6"/>
  </w:style>
  <w:style w:type="paragraph" w:customStyle="1" w:styleId="122F8D117E0446E29EB8EB04974A9168">
    <w:name w:val="122F8D117E0446E29EB8EB04974A9168"/>
    <w:rsid w:val="00E93C7B"/>
  </w:style>
  <w:style w:type="paragraph" w:customStyle="1" w:styleId="47FA669E67044C628A63458D091C7589">
    <w:name w:val="47FA669E67044C628A63458D091C7589"/>
    <w:rsid w:val="00E93C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F07AD5-16C3-4F92-BC1A-2A4B3885C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2015.dotx</Template>
  <TotalTime>0</TotalTime>
  <Pages>14</Pages>
  <Words>1021</Words>
  <Characters>5820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Pythagoras Theorem</vt:lpstr>
    </vt:vector>
  </TitlesOfParts>
  <Company>Western Mathematics</Company>
  <LinksUpToDate>false</LinksUpToDate>
  <CharactersWithSpaces>6828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Pythagoras Theorem</dc:title>
  <dc:creator>Garry</dc:creator>
  <cp:lastModifiedBy>Garry</cp:lastModifiedBy>
  <cp:revision>2</cp:revision>
  <cp:lastPrinted>2015-07-08T00:40:00Z</cp:lastPrinted>
  <dcterms:created xsi:type="dcterms:W3CDTF">2016-01-17T21:37:00Z</dcterms:created>
  <dcterms:modified xsi:type="dcterms:W3CDTF">2016-01-17T21:37:00Z</dcterms:modified>
  <cp:category>Year 8</cp:category>
</cp:coreProperties>
</file>