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E371AE">
        <w:trPr>
          <w:cantSplit/>
          <w:trHeight w:val="851"/>
        </w:trPr>
        <w:bookmarkStart w:id="0" w:name="_GoBack" w:displacedByCustomXml="next"/>
        <w:bookmarkEnd w:id="0" w:displacedByCustomXml="next"/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C0935859885448AE83C0F8208DBE3082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514BE5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92018894633B4302BA8AC3510A8515B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514BE5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Area of Plane Shapes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9936ED" w:rsidRDefault="009936ED" w:rsidP="009936ED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9936ED" w:rsidRDefault="009936ED" w:rsidP="009936ED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Find </w:t>
            </w:r>
            <w:r>
              <w:rPr>
                <w:rFonts w:ascii="Times New Roman" w:hAnsi="Times New Roman"/>
                <w:strike/>
                <w:sz w:val="16"/>
                <w:szCs w:val="16"/>
              </w:rPr>
              <w:t>perimeters and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areas of parallelograms, trapeziums, rhombuses and kites (ACMMG196)</w:t>
            </w:r>
          </w:p>
          <w:p w:rsidR="009936ED" w:rsidRDefault="009936ED" w:rsidP="009936ED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Investigate the relationship between features of circles such as </w:t>
            </w:r>
            <w:r>
              <w:rPr>
                <w:rFonts w:ascii="Times New Roman" w:hAnsi="Times New Roman"/>
                <w:strike/>
                <w:sz w:val="16"/>
                <w:szCs w:val="16"/>
              </w:rPr>
              <w:t>circumference,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area, radius and diameter. Use formulas to solve problems involving </w:t>
            </w:r>
            <w:r>
              <w:rPr>
                <w:rFonts w:ascii="Times New Roman" w:hAnsi="Times New Roman"/>
                <w:strike/>
                <w:sz w:val="16"/>
                <w:szCs w:val="16"/>
              </w:rPr>
              <w:t>circumference and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area (ACMMG197)</w:t>
            </w:r>
          </w:p>
          <w:p w:rsidR="009936ED" w:rsidRDefault="009936ED" w:rsidP="009936ED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Choose appropriate units of measurement for area </w:t>
            </w:r>
            <w:r>
              <w:rPr>
                <w:rFonts w:ascii="Times New Roman" w:hAnsi="Times New Roman"/>
                <w:strike/>
                <w:sz w:val="16"/>
                <w:szCs w:val="16"/>
              </w:rPr>
              <w:t>and volume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and convert from one unit to another (ACMMG195)</w:t>
            </w:r>
          </w:p>
          <w:p w:rsidR="00853748" w:rsidRPr="00C56E1E" w:rsidRDefault="009936ED" w:rsidP="009936ED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Establish the formulas for areas of rectangles, triangles and parallelograms and use these in problem solving (ACMMG159)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167938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167938" w:rsidRPr="001B3341" w:rsidRDefault="00167938" w:rsidP="00167938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167938" w:rsidRPr="009936ED" w:rsidRDefault="00167938" w:rsidP="00EB221E">
            <w:pPr>
              <w:pStyle w:val="QuestionStyle"/>
            </w:pPr>
            <w:r w:rsidRPr="009936ED">
              <w:t>A s</w:t>
            </w:r>
            <w:r w:rsidR="009936ED" w:rsidRPr="009936ED">
              <w:t>quare field has an area of 36</w:t>
            </w:r>
            <w:r w:rsidRPr="009936ED">
              <w:t xml:space="preserve"> m</w:t>
            </w:r>
            <w:r w:rsidRPr="009936ED">
              <w:rPr>
                <w:vertAlign w:val="superscript"/>
              </w:rPr>
              <w:t>2</w:t>
            </w:r>
            <w:r w:rsidRPr="009936ED">
              <w:t xml:space="preserve">. </w:t>
            </w:r>
          </w:p>
          <w:p w:rsidR="00167938" w:rsidRPr="009936ED" w:rsidRDefault="00167938" w:rsidP="00EB221E">
            <w:pPr>
              <w:pStyle w:val="QuestionStyle"/>
            </w:pPr>
            <w:r w:rsidRPr="009936ED">
              <w:t>What is the length of the sides of the field?</w:t>
            </w:r>
          </w:p>
          <w:p w:rsidR="00167938" w:rsidRPr="009936ED" w:rsidRDefault="008B18DD" w:rsidP="009936E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7219327A">
                <v:rect id="Rectangle 24" o:spid="_x0000_s1094" style="position:absolute;margin-left:369.95pt;margin-top:1.5pt;width:59.4pt;height:29.4pt;z-index:25164697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" filled="f" strokecolor="black [3213]" strokeweight="1.5pt">
                  <v:textbox>
                    <w:txbxContent>
                      <w:p w:rsidR="00BF1528" w:rsidRDefault="00BF1528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36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167938" w:rsidRPr="009936ED" w:rsidRDefault="00167938" w:rsidP="009936E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79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67938" w:rsidRPr="001B3341" w:rsidRDefault="00167938" w:rsidP="00167938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936ED" w:rsidRPr="0082004E" w:rsidRDefault="008B18DD" w:rsidP="00EB221E">
            <w:pPr>
              <w:pStyle w:val="QuestionStyle"/>
            </w:pPr>
            <w:r>
              <w:object w:dxaOrig="1440" w:dyaOrig="1440" w14:anchorId="3A0879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95" type="#_x0000_t75" style="position:absolute;margin-left:249.6pt;margin-top:-2.4pt;width:160.4pt;height:100.9pt;z-index:251648000;mso-position-horizontal-relative:text;mso-position-vertical-relative:text">
                  <v:imagedata r:id="rId8" o:title=""/>
                </v:shape>
                <o:OLEObject Type="Embed" ProgID="FXDraw.Graphic" ShapeID="_x0000_s1095" DrawAspect="Content" ObjectID="_1514613711" r:id="rId9"/>
              </w:object>
            </w:r>
            <w:r w:rsidR="00167938" w:rsidRPr="009936ED">
              <w:t>What</w:t>
            </w:r>
            <w:r w:rsidR="0082004E">
              <w:t xml:space="preserve"> is the area of this rectangle?</w:t>
            </w:r>
          </w:p>
          <w:p w:rsidR="0082004E" w:rsidRDefault="0082004E" w:rsidP="009936E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36ED" w:rsidRDefault="00F93445" w:rsidP="009936E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9808" behindDoc="0" locked="0" layoutInCell="1" allowOverlap="1" wp14:anchorId="3D68A23B" wp14:editId="72248E6B">
                      <wp:simplePos x="0" y="0"/>
                      <wp:positionH relativeFrom="column">
                        <wp:posOffset>438785</wp:posOffset>
                      </wp:positionH>
                      <wp:positionV relativeFrom="paragraph">
                        <wp:posOffset>13639</wp:posOffset>
                      </wp:positionV>
                      <wp:extent cx="213360" cy="883920"/>
                      <wp:effectExtent l="0" t="0" r="15240" b="11430"/>
                      <wp:wrapNone/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5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ACCF08E" id="Group 4" o:spid="_x0000_s1026" style="position:absolute;margin-left:34.55pt;margin-top:1.05pt;width:16.8pt;height:69.6pt;z-index:25163980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lXtwQAAANsAAAAPAAAAZHJzL2Rvd25yZXYueG1sRE9Na8JA&#10;EL0L/odlBC9SNwrW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ASqVe3BAAAA2wAAAA8AAAAA&#10;AAAAAAAAAAAABwIAAGRycy9kb3ducmV2LnhtbFBLBQYAAAAAAwADALcAAAD1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 w:rsidR="009936ED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28 m</w:t>
            </w:r>
            <w:r w:rsidRPr="00F93445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36 m</w:t>
            </w:r>
            <w:r w:rsidRPr="00F93445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9936ED" w:rsidRDefault="00F93445" w:rsidP="009936E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48 m</w:t>
            </w:r>
            <w:r w:rsidRPr="00F93445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9936ED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167938" w:rsidRP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64 m</w:t>
            </w:r>
            <w:r w:rsidRPr="00F93445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1679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67938" w:rsidRPr="001B3341" w:rsidRDefault="00167938" w:rsidP="0016793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67938" w:rsidRPr="009936ED" w:rsidRDefault="008B18DD" w:rsidP="00EB221E">
            <w:pPr>
              <w:pStyle w:val="QuestionStyle"/>
            </w:pPr>
            <w:r>
              <w:object w:dxaOrig="1440" w:dyaOrig="1440" w14:anchorId="66D57065">
                <v:shape id="_x0000_s1101" type="#_x0000_t75" style="position:absolute;margin-left:232.8pt;margin-top:7.85pt;width:167.05pt;height:97.25pt;z-index:251649024;mso-position-horizontal-relative:text;mso-position-vertical-relative:text">
                  <v:imagedata r:id="rId10" o:title=""/>
                </v:shape>
                <o:OLEObject Type="Embed" ProgID="FXDraw.Graphic" ShapeID="_x0000_s1101" DrawAspect="Content" ObjectID="_1514613712" r:id="rId11"/>
              </w:object>
            </w:r>
            <w:r w:rsidR="00167938" w:rsidRPr="009936ED">
              <w:t>Find the area of this triangle.</w:t>
            </w:r>
          </w:p>
          <w:p w:rsidR="0082004E" w:rsidRDefault="0082004E" w:rsidP="009936E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36ED" w:rsidRDefault="009936ED" w:rsidP="009936E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2640" behindDoc="0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6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86915DC" id="Group 5" o:spid="_x0000_s1026" style="position:absolute;margin-left:24pt;margin-top:3.1pt;width:16.8pt;height:69.6pt;z-index:25163264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 w:rsidR="0082004E">
              <w:rPr>
                <w:rFonts w:ascii="Times New Roman" w:hAnsi="Times New Roman"/>
                <w:sz w:val="24"/>
                <w:szCs w:val="24"/>
              </w:rPr>
              <w:t xml:space="preserve">                    70 m</w:t>
            </w:r>
            <w:r w:rsidR="0082004E" w:rsidRPr="0082004E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82004E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</w:p>
          <w:p w:rsidR="009936ED" w:rsidRDefault="009936ED" w:rsidP="009936E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82004E">
              <w:rPr>
                <w:rFonts w:ascii="Times New Roman" w:hAnsi="Times New Roman"/>
                <w:sz w:val="24"/>
                <w:szCs w:val="24"/>
              </w:rPr>
              <w:t>140 m</w:t>
            </w:r>
            <w:r w:rsidR="0082004E" w:rsidRPr="0082004E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9936ED" w:rsidRDefault="009936ED" w:rsidP="009936E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82004E">
              <w:rPr>
                <w:rFonts w:ascii="Times New Roman" w:hAnsi="Times New Roman"/>
                <w:sz w:val="24"/>
                <w:szCs w:val="24"/>
              </w:rPr>
              <w:t>210 m</w:t>
            </w:r>
            <w:r w:rsidR="0082004E" w:rsidRPr="0082004E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167938" w:rsidRPr="0082004E" w:rsidRDefault="0082004E" w:rsidP="008200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280 m</w:t>
            </w:r>
            <w:r w:rsidRPr="0082004E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7E0AD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7E0AD3" w:rsidRPr="001B3341" w:rsidRDefault="007E0AD3" w:rsidP="0016793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E0AD3" w:rsidRDefault="008B18DD" w:rsidP="00EB221E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289" type="#_x0000_t75" style="position:absolute;margin-left:197.35pt;margin-top:-4.95pt;width:259.65pt;height:202.55pt;z-index:251670528;mso-position-horizontal-relative:text;mso-position-vertical-relative:text">
                  <v:imagedata r:id="rId12" o:title=""/>
                </v:shape>
                <o:OLEObject Type="Embed" ProgID="FXDraw.Graphic" ShapeID="_x0000_s1289" DrawAspect="Content" ObjectID="_1514613713" r:id="rId13"/>
              </w:object>
            </w:r>
            <w:r w:rsidR="007E0AD3">
              <w:t>The sha</w:t>
            </w:r>
            <w:r w:rsidR="002D2D20">
              <w:t>ded shape is drawn on 1 cm grid.</w:t>
            </w:r>
          </w:p>
          <w:p w:rsidR="007E0AD3" w:rsidRDefault="007E0AD3" w:rsidP="00EB221E">
            <w:pPr>
              <w:pStyle w:val="QuestionStyle"/>
            </w:pPr>
            <w:r>
              <w:t>What is the area of the shape?</w:t>
            </w:r>
          </w:p>
          <w:p w:rsidR="007E0AD3" w:rsidRDefault="007E0AD3" w:rsidP="00EB221E">
            <w:pPr>
              <w:pStyle w:val="QuestionStyle"/>
            </w:pPr>
          </w:p>
          <w:p w:rsidR="007E0AD3" w:rsidRDefault="007E0AD3" w:rsidP="00EB221E">
            <w:pPr>
              <w:pStyle w:val="QuestionStyle"/>
            </w:pPr>
          </w:p>
          <w:p w:rsidR="007E0AD3" w:rsidRDefault="007E0AD3" w:rsidP="00EB221E">
            <w:pPr>
              <w:pStyle w:val="QuestionStyle"/>
            </w:pPr>
          </w:p>
          <w:p w:rsidR="007E0AD3" w:rsidRDefault="007E0AD3" w:rsidP="00EB221E">
            <w:pPr>
              <w:pStyle w:val="QuestionStyle"/>
            </w:pPr>
          </w:p>
          <w:p w:rsidR="007E0AD3" w:rsidRDefault="007E0AD3" w:rsidP="00EB221E">
            <w:pPr>
              <w:pStyle w:val="QuestionStyle"/>
            </w:pPr>
          </w:p>
          <w:p w:rsidR="007E0AD3" w:rsidRDefault="007E0AD3" w:rsidP="00EB221E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25C33E58" wp14:editId="4E3B83D2">
                      <wp:simplePos x="0" y="0"/>
                      <wp:positionH relativeFrom="column">
                        <wp:posOffset>1272209</wp:posOffset>
                      </wp:positionH>
                      <wp:positionV relativeFrom="paragraph">
                        <wp:posOffset>74350</wp:posOffset>
                      </wp:positionV>
                      <wp:extent cx="754380" cy="373380"/>
                      <wp:effectExtent l="0" t="0" r="26670" b="26670"/>
                      <wp:wrapNone/>
                      <wp:docPr id="284" name="Rectangle 2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E820A80" id="Rectangle 284" o:spid="_x0000_s1026" style="position:absolute;margin-left:100.15pt;margin-top:5.85pt;width:59.4pt;height:29.4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7E0AD3" w:rsidRDefault="007E0AD3" w:rsidP="00EB221E">
            <w:pPr>
              <w:pStyle w:val="QuestionStyle"/>
            </w:pPr>
          </w:p>
          <w:p w:rsidR="007E0AD3" w:rsidRPr="009936ED" w:rsidRDefault="007E0AD3" w:rsidP="00EB221E">
            <w:pPr>
              <w:pStyle w:val="QuestionStyle"/>
            </w:pPr>
          </w:p>
        </w:tc>
      </w:tr>
      <w:tr w:rsidR="001679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167938" w:rsidRPr="001B3341" w:rsidRDefault="00167938" w:rsidP="0016793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67938" w:rsidRPr="009936ED" w:rsidRDefault="008B18DD" w:rsidP="00EB221E">
            <w:pPr>
              <w:pStyle w:val="QuestionStyle"/>
            </w:pPr>
            <w:r>
              <w:object w:dxaOrig="1440" w:dyaOrig="1440" w14:anchorId="3E3981CA">
                <v:shape id="_x0000_s1107" type="#_x0000_t75" style="position:absolute;margin-left:247.35pt;margin-top:5.25pt;width:171.8pt;height:112.65pt;z-index:251650048;mso-position-horizontal-relative:text;mso-position-vertical-relative:text">
                  <v:imagedata r:id="rId14" o:title=""/>
                </v:shape>
                <o:OLEObject Type="Embed" ProgID="FXDraw.Graphic" ShapeID="_x0000_s1107" DrawAspect="Content" ObjectID="_1514613714" r:id="rId15"/>
              </w:object>
            </w:r>
            <w:r w:rsidR="00167938" w:rsidRPr="009936ED">
              <w:t>What is the area of this shape?</w:t>
            </w:r>
          </w:p>
          <w:p w:rsidR="009936ED" w:rsidRDefault="009936ED" w:rsidP="009936ED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9936ED" w:rsidRDefault="009936ED" w:rsidP="009936E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3664" behindDoc="0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6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79FD766" id="Group 6" o:spid="_x0000_s1026" style="position:absolute;margin-left:24pt;margin-top:3.1pt;width:16.8pt;height:69.6pt;z-index:25163366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BD755A">
              <w:rPr>
                <w:rFonts w:ascii="Times New Roman" w:hAnsi="Times New Roman"/>
                <w:sz w:val="24"/>
                <w:szCs w:val="24"/>
              </w:rPr>
              <w:t>26 m</w:t>
            </w:r>
            <w:r w:rsidR="00BD755A" w:rsidRPr="00BD755A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9936ED" w:rsidRDefault="009936ED" w:rsidP="009936E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BD755A">
              <w:rPr>
                <w:rFonts w:ascii="Times New Roman" w:hAnsi="Times New Roman"/>
                <w:sz w:val="24"/>
                <w:szCs w:val="24"/>
              </w:rPr>
              <w:t>53 m</w:t>
            </w:r>
            <w:r w:rsidR="00BD755A" w:rsidRPr="00BD755A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9936ED" w:rsidRDefault="009936ED" w:rsidP="009936E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BD755A">
              <w:rPr>
                <w:rFonts w:ascii="Times New Roman" w:hAnsi="Times New Roman"/>
                <w:sz w:val="24"/>
                <w:szCs w:val="24"/>
              </w:rPr>
              <w:t>82 m</w:t>
            </w:r>
            <w:r w:rsidR="00BD755A" w:rsidRPr="00BD755A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167938" w:rsidRDefault="009936ED" w:rsidP="00BD755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BD755A">
              <w:rPr>
                <w:rFonts w:ascii="Times New Roman" w:hAnsi="Times New Roman"/>
                <w:sz w:val="24"/>
                <w:szCs w:val="24"/>
              </w:rPr>
              <w:t>83 m</w:t>
            </w:r>
            <w:r w:rsidR="00BD755A" w:rsidRPr="00BD755A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BD755A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ED5D5D" w:rsidRPr="00BD755A" w:rsidRDefault="00ED5D5D" w:rsidP="00BD755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7938" w:rsidTr="002F159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67938" w:rsidRPr="001B3341" w:rsidRDefault="00167938" w:rsidP="0016793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67938" w:rsidRPr="009936ED" w:rsidRDefault="00BD755A" w:rsidP="00EB221E">
            <w:pPr>
              <w:pStyle w:val="QuestionStyle"/>
            </w:pPr>
            <w:r>
              <w:t>How many square millimetres are there in a square metre</w:t>
            </w:r>
            <w:r w:rsidR="00167938" w:rsidRPr="009936ED">
              <w:t>?</w:t>
            </w:r>
          </w:p>
          <w:p w:rsidR="00F93445" w:rsidRDefault="00F93445" w:rsidP="00F93445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0832" behindDoc="0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6227A0" id="Group 26" o:spid="_x0000_s1026" style="position:absolute;margin-left:24pt;margin-top:3.1pt;width:16.8pt;height:69.6pt;z-index:25164083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BD755A">
              <w:rPr>
                <w:rFonts w:ascii="Times New Roman" w:hAnsi="Times New Roman"/>
                <w:sz w:val="24"/>
                <w:szCs w:val="24"/>
              </w:rPr>
              <w:t>1 000</w:t>
            </w: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BD755A">
              <w:rPr>
                <w:rFonts w:ascii="Times New Roman" w:hAnsi="Times New Roman"/>
                <w:sz w:val="24"/>
                <w:szCs w:val="24"/>
              </w:rPr>
              <w:t>10 000</w:t>
            </w: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BD755A">
              <w:rPr>
                <w:rFonts w:ascii="Times New Roman" w:hAnsi="Times New Roman"/>
                <w:sz w:val="24"/>
                <w:szCs w:val="24"/>
              </w:rPr>
              <w:t>100 000</w:t>
            </w:r>
          </w:p>
          <w:p w:rsidR="00167938" w:rsidRDefault="00F93445" w:rsidP="00BD755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BD755A">
              <w:rPr>
                <w:rFonts w:ascii="Times New Roman" w:hAnsi="Times New Roman"/>
                <w:sz w:val="24"/>
                <w:szCs w:val="24"/>
              </w:rPr>
              <w:t>1 000 000</w:t>
            </w:r>
          </w:p>
          <w:p w:rsidR="00ED5D5D" w:rsidRPr="00BD755A" w:rsidRDefault="00ED5D5D" w:rsidP="00BD755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79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67938" w:rsidRPr="001B3341" w:rsidRDefault="00167938" w:rsidP="0016793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67938" w:rsidRPr="009936ED" w:rsidRDefault="008B18DD" w:rsidP="00EB221E">
            <w:pPr>
              <w:pStyle w:val="QuestionStyle"/>
            </w:pPr>
            <w:r>
              <w:object w:dxaOrig="1440" w:dyaOrig="1440" w14:anchorId="11D0258E">
                <v:shape id="_x0000_s1118" type="#_x0000_t75" style="position:absolute;margin-left:239.4pt;margin-top:5.4pt;width:213.1pt;height:106.55pt;z-index:251651072;mso-position-horizontal-relative:text;mso-position-vertical-relative:text">
                  <v:imagedata r:id="rId16" o:title=""/>
                </v:shape>
                <o:OLEObject Type="Embed" ProgID="FXDraw.Graphic" ShapeID="_x0000_s1118" DrawAspect="Content" ObjectID="_1514613715" r:id="rId17"/>
              </w:object>
            </w:r>
            <w:r w:rsidR="00167938" w:rsidRPr="009936ED">
              <w:t>What is the area of the parallelogram shown?</w:t>
            </w:r>
          </w:p>
          <w:p w:rsidR="00F93445" w:rsidRDefault="00F93445" w:rsidP="00F93445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4688" behindDoc="0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31" name="Group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293574" id="Group 31" o:spid="_x0000_s1026" style="position:absolute;margin-left:24pt;margin-top:3.1pt;width:16.8pt;height:69.6pt;z-index:25163468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2F159B">
              <w:rPr>
                <w:rFonts w:ascii="Times New Roman" w:hAnsi="Times New Roman"/>
                <w:sz w:val="24"/>
                <w:szCs w:val="24"/>
              </w:rPr>
              <w:t>100 m</w:t>
            </w:r>
            <w:r w:rsidR="002F159B" w:rsidRPr="002F159B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2F159B">
              <w:rPr>
                <w:rFonts w:ascii="Times New Roman" w:hAnsi="Times New Roman"/>
                <w:sz w:val="24"/>
                <w:szCs w:val="24"/>
              </w:rPr>
              <w:t>130 m</w:t>
            </w:r>
            <w:r w:rsidR="002F159B" w:rsidRPr="002F159B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2F159B">
              <w:rPr>
                <w:rFonts w:ascii="Times New Roman" w:hAnsi="Times New Roman"/>
                <w:sz w:val="24"/>
                <w:szCs w:val="24"/>
              </w:rPr>
              <w:t>200 m</w:t>
            </w:r>
            <w:r w:rsidR="002F159B" w:rsidRPr="002F159B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167938" w:rsidRDefault="00F93445" w:rsidP="002F159B">
            <w:pPr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2F159B">
              <w:rPr>
                <w:rFonts w:ascii="Times New Roman" w:hAnsi="Times New Roman"/>
                <w:sz w:val="24"/>
                <w:szCs w:val="24"/>
              </w:rPr>
              <w:t>260 m</w:t>
            </w:r>
            <w:r w:rsidR="002F159B" w:rsidRPr="002F159B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ED5D5D" w:rsidRPr="002F159B" w:rsidRDefault="00ED5D5D" w:rsidP="002F159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79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67938" w:rsidRPr="001B3341" w:rsidRDefault="00167938" w:rsidP="0016793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67938" w:rsidRPr="009936ED" w:rsidRDefault="008B18DD" w:rsidP="00EB221E">
            <w:pPr>
              <w:pStyle w:val="QuestionStyle"/>
            </w:pPr>
            <w:r>
              <w:object w:dxaOrig="1440" w:dyaOrig="1440" w14:anchorId="6BC6C837">
                <v:shape id="_x0000_s1124" type="#_x0000_t75" style="position:absolute;margin-left:279.55pt;margin-top:2.55pt;width:119.55pt;height:126.55pt;z-index:251652096;mso-position-horizontal-relative:text;mso-position-vertical-relative:text">
                  <v:imagedata r:id="rId18" o:title=""/>
                </v:shape>
                <o:OLEObject Type="Embed" ProgID="FXDraw.Graphic" ShapeID="_x0000_s1124" DrawAspect="Content" ObjectID="_1514613716" r:id="rId19"/>
              </w:object>
            </w:r>
            <w:r w:rsidR="00ED5D5D">
              <w:t xml:space="preserve">What is the </w:t>
            </w:r>
            <w:r w:rsidR="00167938" w:rsidRPr="009936ED">
              <w:t>area</w:t>
            </w:r>
            <w:r w:rsidR="00ED5D5D">
              <w:t xml:space="preserve"> of this kite</w:t>
            </w:r>
            <w:r w:rsidR="00167938" w:rsidRPr="009936ED">
              <w:t>?</w:t>
            </w:r>
          </w:p>
          <w:p w:rsidR="00F93445" w:rsidRDefault="00F93445" w:rsidP="00F93445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5712" behindDoc="0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256" name="Group 2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28213E" id="Group 256" o:spid="_x0000_s1026" style="position:absolute;margin-left:24pt;margin-top:3.1pt;width:16.8pt;height:69.6pt;z-index:25163571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ED5D5D">
              <w:rPr>
                <w:rFonts w:ascii="Times New Roman" w:hAnsi="Times New Roman"/>
                <w:sz w:val="24"/>
                <w:szCs w:val="24"/>
              </w:rPr>
              <w:t>1 800 cm</w:t>
            </w:r>
            <w:r w:rsidR="00ED5D5D" w:rsidRPr="00ED5D5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ED5D5D">
              <w:rPr>
                <w:rFonts w:ascii="Times New Roman" w:hAnsi="Times New Roman"/>
                <w:sz w:val="24"/>
                <w:szCs w:val="24"/>
              </w:rPr>
              <w:t>2 400 cm</w:t>
            </w:r>
            <w:r w:rsidR="00ED5D5D" w:rsidRPr="00ED5D5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ED5D5D">
              <w:rPr>
                <w:rFonts w:ascii="Times New Roman" w:hAnsi="Times New Roman"/>
                <w:sz w:val="24"/>
                <w:szCs w:val="24"/>
              </w:rPr>
              <w:t>3 600 cm</w:t>
            </w:r>
            <w:r w:rsidR="00ED5D5D" w:rsidRPr="00ED5D5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ED5D5D">
              <w:rPr>
                <w:rFonts w:ascii="Times New Roman" w:hAnsi="Times New Roman"/>
                <w:sz w:val="24"/>
                <w:szCs w:val="24"/>
              </w:rPr>
              <w:t>7 200 cm</w:t>
            </w:r>
            <w:r w:rsidR="00ED5D5D" w:rsidRPr="00ED5D5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167938" w:rsidRPr="009936ED" w:rsidRDefault="00167938" w:rsidP="00EB221E">
            <w:pPr>
              <w:pStyle w:val="QuestionStyle"/>
            </w:pPr>
          </w:p>
        </w:tc>
      </w:tr>
      <w:tr w:rsidR="001679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67938" w:rsidRPr="001B3341" w:rsidRDefault="00167938" w:rsidP="0016793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67938" w:rsidRPr="009936ED" w:rsidRDefault="008B18DD" w:rsidP="00EB221E">
            <w:pPr>
              <w:pStyle w:val="QuestionStyle"/>
            </w:pPr>
            <w:r>
              <w:object w:dxaOrig="1440" w:dyaOrig="1440" w14:anchorId="3646B64E">
                <v:shape id="_x0000_s1126" type="#_x0000_t75" style="position:absolute;margin-left:259.35pt;margin-top:-1.75pt;width:125.1pt;height:115.45pt;z-index:251654144;mso-position-horizontal-relative:text;mso-position-vertical-relative:text">
                  <v:imagedata r:id="rId20" o:title=""/>
                </v:shape>
                <o:OLEObject Type="Embed" ProgID="FXDraw.Graphic" ShapeID="_x0000_s1126" DrawAspect="Content" ObjectID="_1514613717" r:id="rId21"/>
              </w:object>
            </w:r>
            <w:r w:rsidR="00B06AFD">
              <w:t>What is the</w:t>
            </w:r>
            <w:r w:rsidR="00167938" w:rsidRPr="009936ED">
              <w:t xml:space="preserve"> area</w:t>
            </w:r>
            <w:r w:rsidR="00B06AFD">
              <w:t xml:space="preserve"> of the trapezium</w:t>
            </w:r>
            <w:r w:rsidR="00167938" w:rsidRPr="009936ED">
              <w:t>?</w:t>
            </w:r>
          </w:p>
          <w:p w:rsidR="00167938" w:rsidRPr="009936ED" w:rsidRDefault="00167938" w:rsidP="009936E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67938" w:rsidRPr="009936ED" w:rsidRDefault="008B18DD" w:rsidP="009936E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51CC99DD">
                <v:rect id="Rectangle 73" o:spid="_x0000_s1125" style="position:absolute;margin-left:89.1pt;margin-top:4.6pt;width:59.4pt;height:29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" filled="f" strokecolor="black [3213]" strokeweight="1.5pt">
                  <v:textbox>
                    <w:txbxContent>
                      <w:p w:rsidR="00BF1528" w:rsidRDefault="00BF1528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36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  <w:r w:rsidR="00167938" w:rsidRPr="009936ED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</w:p>
          <w:p w:rsidR="00167938" w:rsidRDefault="00167938" w:rsidP="00F93445">
            <w:pPr>
              <w:rPr>
                <w:rFonts w:ascii="Times New Roman" w:hAnsi="Times New Roman"/>
                <w:sz w:val="24"/>
                <w:szCs w:val="24"/>
              </w:rPr>
            </w:pPr>
            <w:r w:rsidRPr="009936ED">
              <w:rPr>
                <w:rFonts w:ascii="Times New Roman" w:hAnsi="Times New Roman"/>
                <w:sz w:val="24"/>
                <w:szCs w:val="24"/>
              </w:rPr>
              <w:t xml:space="preserve">                           </w:t>
            </w:r>
          </w:p>
          <w:p w:rsidR="00F93445" w:rsidRPr="009936ED" w:rsidRDefault="00F93445" w:rsidP="00F93445"/>
          <w:p w:rsidR="00167938" w:rsidRPr="009936ED" w:rsidRDefault="00167938" w:rsidP="00EB221E">
            <w:pPr>
              <w:pStyle w:val="QuestionStyle"/>
            </w:pPr>
          </w:p>
        </w:tc>
      </w:tr>
      <w:tr w:rsidR="001679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67938" w:rsidRPr="001B3341" w:rsidRDefault="00167938" w:rsidP="0016793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83591" w:rsidRDefault="008B18DD" w:rsidP="00EB221E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290" type="#_x0000_t75" style="position:absolute;margin-left:253.9pt;margin-top:1.15pt;width:147.1pt;height:175.2pt;z-index:251671552;mso-position-horizontal-relative:text;mso-position-vertical-relative:text">
                  <v:imagedata r:id="rId22" o:title=""/>
                </v:shape>
                <o:OLEObject Type="Embed" ProgID="FXDraw.Graphic" ShapeID="_x0000_s1290" DrawAspect="Content" ObjectID="_1514613718" r:id="rId23"/>
              </w:object>
            </w:r>
            <w:r w:rsidR="00E83591">
              <w:t>A photo frame is in the shape of a rhombus.</w:t>
            </w:r>
          </w:p>
          <w:p w:rsidR="00167938" w:rsidRPr="009936ED" w:rsidRDefault="00E83591" w:rsidP="00EB221E">
            <w:pPr>
              <w:pStyle w:val="QuestionStyle"/>
            </w:pPr>
            <w:r>
              <w:t>What is its area</w:t>
            </w:r>
            <w:r w:rsidR="00167938" w:rsidRPr="009936ED">
              <w:t>?</w:t>
            </w:r>
          </w:p>
          <w:p w:rsidR="00167938" w:rsidRDefault="00167938" w:rsidP="009936E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83591" w:rsidRPr="009936ED" w:rsidRDefault="00E83591" w:rsidP="009936E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67938" w:rsidRPr="009936ED" w:rsidRDefault="00167938" w:rsidP="009936E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67938" w:rsidRPr="009936ED" w:rsidRDefault="008B18DD" w:rsidP="009936E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252138CB">
                <v:rect id="Rectangle 75" o:spid="_x0000_s1127" style="position:absolute;margin-left:89.1pt;margin-top:4.6pt;width:59.4pt;height:29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" filled="f" strokecolor="black [3213]" strokeweight="1.5pt">
                  <v:textbox>
                    <w:txbxContent>
                      <w:p w:rsidR="00BF1528" w:rsidRDefault="00BF1528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36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  <w:r w:rsidR="00167938" w:rsidRPr="009936ED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</w:p>
          <w:p w:rsidR="00167938" w:rsidRPr="009936ED" w:rsidRDefault="00167938" w:rsidP="009936ED">
            <w:pPr>
              <w:rPr>
                <w:rFonts w:ascii="Times New Roman" w:hAnsi="Times New Roman"/>
                <w:sz w:val="24"/>
                <w:szCs w:val="24"/>
              </w:rPr>
            </w:pPr>
            <w:r w:rsidRPr="009936ED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</w:p>
          <w:p w:rsidR="00167938" w:rsidRPr="009936ED" w:rsidRDefault="00167938" w:rsidP="00EB221E">
            <w:pPr>
              <w:pStyle w:val="QuestionStyle"/>
            </w:pPr>
          </w:p>
          <w:p w:rsidR="00167938" w:rsidRPr="009936ED" w:rsidRDefault="00167938" w:rsidP="00EB221E">
            <w:pPr>
              <w:pStyle w:val="QuestionStyle"/>
            </w:pPr>
          </w:p>
        </w:tc>
      </w:tr>
      <w:tr w:rsidR="00167938" w:rsidTr="002B1D6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67938" w:rsidRPr="001B3341" w:rsidRDefault="00167938" w:rsidP="0016793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67938" w:rsidRPr="009936ED" w:rsidRDefault="008B18DD" w:rsidP="00EB221E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293" type="#_x0000_t75" style="position:absolute;margin-left:284.25pt;margin-top:3.2pt;width:145.4pt;height:145.4pt;z-index:251672576;mso-position-horizontal-relative:text;mso-position-vertical-relative:text">
                  <v:imagedata r:id="rId24" o:title=""/>
                </v:shape>
                <o:OLEObject Type="Embed" ProgID="FXDraw.Graphic" ShapeID="_x0000_s1293" DrawAspect="Content" ObjectID="_1514613719" r:id="rId25"/>
              </w:object>
            </w:r>
            <w:r w:rsidR="002B1D67">
              <w:t>What is the</w:t>
            </w:r>
            <w:r w:rsidR="00167938" w:rsidRPr="009936ED">
              <w:t xml:space="preserve"> area</w:t>
            </w:r>
            <w:r w:rsidR="002B1D67">
              <w:t xml:space="preserve"> of a circle with radius 12 cm</w:t>
            </w:r>
            <w:r w:rsidR="00167938" w:rsidRPr="009936ED">
              <w:t>?</w:t>
            </w:r>
          </w:p>
          <w:p w:rsidR="00F93445" w:rsidRDefault="00F93445" w:rsidP="00F93445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F93445" w:rsidRPr="002B1D67" w:rsidRDefault="00F93445" w:rsidP="00F9344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6736" behindDoc="0" locked="0" layoutInCell="1" allowOverlap="1">
                      <wp:simplePos x="0" y="0"/>
                      <wp:positionH relativeFrom="column">
                        <wp:posOffset>455875</wp:posOffset>
                      </wp:positionH>
                      <wp:positionV relativeFrom="paragraph">
                        <wp:posOffset>95029</wp:posOffset>
                      </wp:positionV>
                      <wp:extent cx="213360" cy="883920"/>
                      <wp:effectExtent l="0" t="0" r="15240" b="11430"/>
                      <wp:wrapNone/>
                      <wp:docPr id="257" name="Group 2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737BE89" id="Group 257" o:spid="_x0000_s1026" style="position:absolute;margin-left:35.9pt;margin-top:7.5pt;width:16.8pt;height:69.6pt;z-index:25163673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2B1D6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B1D67" w:rsidRPr="002B1D6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828" w:dyaOrig="294">
                <v:shape id="_x0000_i1034" type="#_x0000_t75" style="width:41.25pt;height:15pt" o:ole="">
                  <v:imagedata r:id="rId26" o:title=""/>
                </v:shape>
                <o:OLEObject Type="Embed" ProgID="FXEquation.Equation" ShapeID="_x0000_i1034" DrawAspect="Content" ObjectID="_1514613655" r:id="rId27"/>
              </w:object>
            </w:r>
            <w:r w:rsidR="002B1D67" w:rsidRPr="002B1D67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F93445" w:rsidRPr="002B1D67" w:rsidRDefault="00F93445" w:rsidP="00F9344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2B1D6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B1D67" w:rsidRPr="002B1D6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828" w:dyaOrig="294">
                <v:shape id="_x0000_i1035" type="#_x0000_t75" style="width:41.25pt;height:15pt" o:ole="">
                  <v:imagedata r:id="rId28" o:title=""/>
                </v:shape>
                <o:OLEObject Type="Embed" ProgID="FXEquation.Equation" ShapeID="_x0000_i1035" DrawAspect="Content" ObjectID="_1514613656" r:id="rId29"/>
              </w:object>
            </w:r>
            <w:r w:rsidR="002B1D67" w:rsidRPr="002B1D67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F93445" w:rsidRPr="002B1D67" w:rsidRDefault="00F93445" w:rsidP="00F9344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2B1D6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B1D67" w:rsidRPr="002B1D6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828" w:dyaOrig="294">
                <v:shape id="_x0000_i1036" type="#_x0000_t75" style="width:41.25pt;height:15pt" o:ole="">
                  <v:imagedata r:id="rId30" o:title=""/>
                </v:shape>
                <o:OLEObject Type="Embed" ProgID="FXEquation.Equation" ShapeID="_x0000_i1036" DrawAspect="Content" ObjectID="_1514613657" r:id="rId31"/>
              </w:object>
            </w:r>
            <w:r w:rsidR="002B1D67" w:rsidRPr="002B1D67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F93445" w:rsidRPr="002B1D67" w:rsidRDefault="00F93445" w:rsidP="00F9344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2B1D6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B1D67" w:rsidRPr="002B1D6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48" w:dyaOrig="294">
                <v:shape id="_x0000_i1037" type="#_x0000_t75" style="width:47.25pt;height:15pt" o:ole="">
                  <v:imagedata r:id="rId32" o:title=""/>
                </v:shape>
                <o:OLEObject Type="Embed" ProgID="FXEquation.Equation" ShapeID="_x0000_i1037" DrawAspect="Content" ObjectID="_1514613658" r:id="rId33"/>
              </w:object>
            </w:r>
            <w:r w:rsidR="002B1D67" w:rsidRPr="002B1D67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167938" w:rsidRDefault="00167938" w:rsidP="00EB221E">
            <w:pPr>
              <w:pStyle w:val="QuestionStyle"/>
            </w:pPr>
          </w:p>
          <w:p w:rsidR="002B1D67" w:rsidRPr="009936ED" w:rsidRDefault="002B1D67" w:rsidP="00EB221E">
            <w:pPr>
              <w:pStyle w:val="QuestionStyle"/>
            </w:pPr>
          </w:p>
        </w:tc>
      </w:tr>
      <w:tr w:rsidR="001679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67938" w:rsidRPr="001B3341" w:rsidRDefault="00167938" w:rsidP="0016793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67938" w:rsidRPr="009936ED" w:rsidRDefault="00167938" w:rsidP="00EB221E">
            <w:pPr>
              <w:pStyle w:val="QuestionStyle"/>
            </w:pPr>
            <w:r w:rsidRPr="009936ED">
              <w:t>Find the area of the plot of land which is shaded (to the nearest tenth of a hectare).</w:t>
            </w:r>
          </w:p>
          <w:p w:rsidR="00167938" w:rsidRPr="009936ED" w:rsidRDefault="008B18DD" w:rsidP="00EB221E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294" type="#_x0000_t75" style="position:absolute;margin-left:231.25pt;margin-top:9.8pt;width:203.85pt;height:163.8pt;z-index:251673600;mso-position-horizontal-relative:text;mso-position-vertical-relative:text">
                  <v:imagedata r:id="rId34" o:title=""/>
                </v:shape>
                <o:OLEObject Type="Embed" ProgID="FXDraw.Graphic" ShapeID="_x0000_s1294" DrawAspect="Content" ObjectID="_1514613720" r:id="rId35"/>
              </w:object>
            </w:r>
            <w:r w:rsidR="00D96F89">
              <w:t>(1 ha = 10 000 m</w:t>
            </w:r>
            <w:r w:rsidR="00D96F89" w:rsidRPr="00D96F89">
              <w:rPr>
                <w:vertAlign w:val="superscript"/>
              </w:rPr>
              <w:t>2</w:t>
            </w:r>
            <w:r w:rsidR="00D96F89">
              <w:t>)</w:t>
            </w:r>
          </w:p>
          <w:p w:rsidR="00167938" w:rsidRPr="009936ED" w:rsidRDefault="00167938" w:rsidP="00EB221E">
            <w:pPr>
              <w:pStyle w:val="QuestionStyle"/>
            </w:pPr>
          </w:p>
          <w:p w:rsidR="00167938" w:rsidRPr="009936ED" w:rsidRDefault="00167938" w:rsidP="00EB221E">
            <w:pPr>
              <w:pStyle w:val="QuestionStyle"/>
            </w:pPr>
          </w:p>
          <w:p w:rsidR="00167938" w:rsidRPr="009936ED" w:rsidRDefault="00167938" w:rsidP="00EB221E">
            <w:pPr>
              <w:pStyle w:val="QuestionStyle"/>
            </w:pPr>
          </w:p>
          <w:p w:rsidR="00167938" w:rsidRPr="009936ED" w:rsidRDefault="00167938" w:rsidP="009936E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67938" w:rsidRPr="009936ED" w:rsidRDefault="008B18DD" w:rsidP="009936E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06E839EA">
                <v:rect id="Rectangle 275" o:spid="_x0000_s1136" style="position:absolute;margin-left:89.1pt;margin-top:4.6pt;width:59.4pt;height:29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" filled="f" strokecolor="black [3213]" strokeweight="1.5pt">
                  <v:textbox>
                    <w:txbxContent>
                      <w:p w:rsidR="00BF1528" w:rsidRDefault="00BF1528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36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  <w:r w:rsidR="00167938" w:rsidRPr="009936ED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</w:p>
          <w:p w:rsidR="00167938" w:rsidRPr="009936ED" w:rsidRDefault="00167938" w:rsidP="00EB221E">
            <w:pPr>
              <w:pStyle w:val="QuestionStyle"/>
            </w:pPr>
          </w:p>
          <w:p w:rsidR="00167938" w:rsidRDefault="00167938" w:rsidP="00EB221E">
            <w:pPr>
              <w:pStyle w:val="QuestionStyle"/>
            </w:pPr>
          </w:p>
          <w:p w:rsidR="002D0656" w:rsidRDefault="002D0656" w:rsidP="00EB221E">
            <w:pPr>
              <w:pStyle w:val="QuestionStyle"/>
            </w:pPr>
          </w:p>
          <w:p w:rsidR="002D2D20" w:rsidRPr="009936ED" w:rsidRDefault="002D2D20" w:rsidP="00EB221E">
            <w:pPr>
              <w:pStyle w:val="QuestionStyle"/>
            </w:pPr>
          </w:p>
        </w:tc>
      </w:tr>
      <w:tr w:rsidR="001679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67938" w:rsidRPr="001B3341" w:rsidRDefault="00167938" w:rsidP="0016793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D0656" w:rsidRDefault="008B18DD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73263460">
                <v:shape id="_x0000_s1143" type="#_x0000_t75" style="position:absolute;margin-left:231.25pt;margin-top:14.55pt;width:189.65pt;height:106.9pt;z-index:251657216;mso-position-horizontal-relative:text;mso-position-vertical-relative:text">
                  <v:imagedata r:id="rId36" o:title=""/>
                </v:shape>
                <o:OLEObject Type="Embed" ProgID="FXDraw.Graphic" ShapeID="_x0000_s1143" DrawAspect="Content" ObjectID="_1514613721" r:id="rId37"/>
              </w:object>
            </w:r>
            <w:r w:rsidR="00167938" w:rsidRPr="009936ED">
              <w:rPr>
                <w:rFonts w:ascii="Times New Roman" w:hAnsi="Times New Roman"/>
                <w:sz w:val="24"/>
                <w:szCs w:val="24"/>
              </w:rPr>
              <w:t xml:space="preserve">What is the </w:t>
            </w:r>
            <w:r w:rsidR="00F90F69">
              <w:rPr>
                <w:rFonts w:ascii="Times New Roman" w:hAnsi="Times New Roman"/>
                <w:sz w:val="24"/>
                <w:szCs w:val="24"/>
              </w:rPr>
              <w:t>area of this sector of a circle</w:t>
            </w:r>
            <w:r w:rsidR="002D0656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93445" w:rsidRPr="00F90F69" w:rsidRDefault="00F90F69" w:rsidP="00F9344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7760" behindDoc="0" locked="0" layoutInCell="1" allowOverlap="1" wp14:anchorId="00C304FF" wp14:editId="54A364B5">
                      <wp:simplePos x="0" y="0"/>
                      <wp:positionH relativeFrom="column">
                        <wp:posOffset>360459</wp:posOffset>
                      </wp:positionH>
                      <wp:positionV relativeFrom="paragraph">
                        <wp:posOffset>74789</wp:posOffset>
                      </wp:positionV>
                      <wp:extent cx="213360" cy="883920"/>
                      <wp:effectExtent l="0" t="0" r="15240" b="11430"/>
                      <wp:wrapNone/>
                      <wp:docPr id="258" name="Group 2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9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2DEF8D" id="Group 258" o:spid="_x0000_s1026" style="position:absolute;margin-left:28.4pt;margin-top:5.9pt;width:16.8pt;height:69.6pt;z-index:25163776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30GxAAAANsAAAAPAAAAZHJzL2Rvd25yZXYueG1sRI9Ba8JA&#10;FITvBf/D8gQvoptW0B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PG3fQb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uVyxAAAANsAAAAPAAAAZHJzL2Rvd25yZXYueG1sRI9Ba8JA&#10;FITvBf/D8gQvopsW0R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H5e5XL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kDpxAAAANsAAAAPAAAAZHJzL2Rvd25yZXYueG1sRI9Ba8JA&#10;FITvBf/D8gQvopsW1B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BESQOn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="00F93445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Pr="00F90F6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24" w:dyaOrig="294">
                <v:shape id="_x0000_i1040" type="#_x0000_t75" style="width:36pt;height:15pt" o:ole="">
                  <v:imagedata r:id="rId38" o:title=""/>
                </v:shape>
                <o:OLEObject Type="Embed" ProgID="FXEquation.Equation" ShapeID="_x0000_i1040" DrawAspect="Content" ObjectID="_1514613659" r:id="rId39"/>
              </w:object>
            </w:r>
            <w:r w:rsidR="002D0656" w:rsidRPr="00F90F69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F93445" w:rsidRPr="00F90F69" w:rsidRDefault="00F93445" w:rsidP="00F9344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F90F69" w:rsidRPr="00F90F6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24" w:dyaOrig="294">
                <v:shape id="_x0000_i1041" type="#_x0000_t75" style="width:36pt;height:15pt" o:ole="">
                  <v:imagedata r:id="rId40" o:title=""/>
                </v:shape>
                <o:OLEObject Type="Embed" ProgID="FXEquation.Equation" ShapeID="_x0000_i1041" DrawAspect="Content" ObjectID="_1514613660" r:id="rId41"/>
              </w:object>
            </w:r>
          </w:p>
          <w:p w:rsidR="00F93445" w:rsidRPr="00F90F69" w:rsidRDefault="00F93445" w:rsidP="00F9344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F90F69" w:rsidRPr="00F90F6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24" w:dyaOrig="294">
                <v:shape id="_x0000_i1042" type="#_x0000_t75" style="width:36pt;height:15pt" o:ole="">
                  <v:imagedata r:id="rId42" o:title=""/>
                </v:shape>
                <o:OLEObject Type="Embed" ProgID="FXEquation.Equation" ShapeID="_x0000_i1042" DrawAspect="Content" ObjectID="_1514613661" r:id="rId43"/>
              </w:object>
            </w:r>
          </w:p>
          <w:p w:rsidR="00F93445" w:rsidRPr="00F90F69" w:rsidRDefault="002D0656" w:rsidP="00F9344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F90F69" w:rsidRPr="00F90F6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24" w:dyaOrig="294">
                <v:shape id="_x0000_i1043" type="#_x0000_t75" style="width:36pt;height:15pt" o:ole="">
                  <v:imagedata r:id="rId44" o:title=""/>
                </v:shape>
                <o:OLEObject Type="Embed" ProgID="FXEquation.Equation" ShapeID="_x0000_i1043" DrawAspect="Content" ObjectID="_1514613662" r:id="rId45"/>
              </w:object>
            </w:r>
          </w:p>
          <w:p w:rsidR="00167938" w:rsidRPr="009936ED" w:rsidRDefault="00167938" w:rsidP="00EB221E">
            <w:pPr>
              <w:pStyle w:val="QuestionStyle"/>
            </w:pPr>
          </w:p>
          <w:p w:rsidR="00167938" w:rsidRPr="009936ED" w:rsidRDefault="00167938" w:rsidP="00EB221E">
            <w:pPr>
              <w:pStyle w:val="QuestionStyle"/>
            </w:pPr>
          </w:p>
        </w:tc>
      </w:tr>
      <w:tr w:rsidR="001679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67938" w:rsidRPr="001B3341" w:rsidRDefault="00167938" w:rsidP="0016793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67938" w:rsidRPr="009936ED" w:rsidRDefault="008B18DD" w:rsidP="002D2D20">
            <w:pPr>
              <w:pStyle w:val="QuestionStyle"/>
              <w:ind w:right="5562"/>
            </w:pPr>
            <w:r>
              <w:rPr>
                <w:noProof/>
                <w:lang w:eastAsia="en-AU"/>
              </w:rPr>
              <w:object w:dxaOrig="1440" w:dyaOrig="1440">
                <v:shape id="_x0000_s1295" type="#_x0000_t75" style="position:absolute;margin-left:196.55pt;margin-top:0;width:261.35pt;height:171.35pt;z-index:251674624;mso-position-horizontal-relative:text;mso-position-vertical-relative:text">
                  <v:imagedata r:id="rId46" o:title=""/>
                </v:shape>
                <o:OLEObject Type="Embed" ProgID="FXDraw.Graphic" ShapeID="_x0000_s1295" DrawAspect="Content" ObjectID="_1514613722" r:id="rId47"/>
              </w:object>
            </w:r>
            <w:r w:rsidR="00167938" w:rsidRPr="009936ED">
              <w:t xml:space="preserve">A </w:t>
            </w:r>
            <w:r w:rsidR="00F90F69">
              <w:t>trapezoidal wall, has a banner in the shape of a kite hanging on it as shown.</w:t>
            </w:r>
          </w:p>
          <w:p w:rsidR="00167938" w:rsidRPr="009936ED" w:rsidRDefault="00F90F69" w:rsidP="002D2D20">
            <w:pPr>
              <w:pStyle w:val="QuestionStyle"/>
              <w:ind w:right="5562"/>
            </w:pPr>
            <w:r>
              <w:t>What area of the wall is visible</w:t>
            </w:r>
            <w:r w:rsidR="00167938" w:rsidRPr="009936ED">
              <w:t>?</w:t>
            </w:r>
          </w:p>
          <w:p w:rsidR="00167938" w:rsidRPr="009936ED" w:rsidRDefault="00167938" w:rsidP="00EB221E">
            <w:pPr>
              <w:pStyle w:val="QuestionStyle"/>
            </w:pPr>
          </w:p>
          <w:p w:rsidR="00167938" w:rsidRPr="009936ED" w:rsidRDefault="008B18DD" w:rsidP="009936E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2BEA8060">
                <v:rect id="Rectangle 136" o:spid="_x0000_s1144" style="position:absolute;margin-left:89.1pt;margin-top:4.6pt;width:59.4pt;height:29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" filled="f" strokecolor="black [3213]" strokeweight="1.5pt">
                  <v:textbox>
                    <w:txbxContent>
                      <w:p w:rsidR="00BF1528" w:rsidRDefault="00BF1528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36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  <w:r w:rsidR="00167938" w:rsidRPr="009936ED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</w:p>
          <w:p w:rsidR="00F93445" w:rsidRDefault="00F93445" w:rsidP="00EB221E">
            <w:pPr>
              <w:pStyle w:val="QuestionStyle"/>
            </w:pPr>
          </w:p>
          <w:p w:rsidR="00167938" w:rsidRDefault="00167938" w:rsidP="00EB221E">
            <w:pPr>
              <w:pStyle w:val="QuestionStyle"/>
            </w:pPr>
            <w:r w:rsidRPr="009936ED">
              <w:t xml:space="preserve">  </w:t>
            </w:r>
          </w:p>
          <w:p w:rsidR="002D2D20" w:rsidRDefault="002D2D20" w:rsidP="00EB221E">
            <w:pPr>
              <w:pStyle w:val="QuestionStyle"/>
            </w:pPr>
          </w:p>
          <w:p w:rsidR="002D2D20" w:rsidRPr="009936ED" w:rsidRDefault="002D2D20" w:rsidP="00EB221E">
            <w:pPr>
              <w:pStyle w:val="QuestionStyle"/>
            </w:pPr>
          </w:p>
        </w:tc>
      </w:tr>
      <w:tr w:rsidR="001679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67938" w:rsidRPr="001B3341" w:rsidRDefault="00167938" w:rsidP="0016793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67938" w:rsidRPr="009936ED" w:rsidRDefault="00167938" w:rsidP="00EB221E">
            <w:pPr>
              <w:pStyle w:val="QuestionStyle"/>
            </w:pPr>
            <w:r w:rsidRPr="009936ED">
              <w:t>The rear wall of a</w:t>
            </w:r>
            <w:r w:rsidR="00740F9F">
              <w:t xml:space="preserve"> storage shed is in the shape shown. </w:t>
            </w:r>
          </w:p>
          <w:p w:rsidR="00167938" w:rsidRDefault="008B18DD" w:rsidP="009936ED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67BA6526">
                <v:shape id="_x0000_s1151" type="#_x0000_t75" style="position:absolute;margin-left:257.95pt;margin-top:11.65pt;width:170.95pt;height:150.55pt;z-index:251659264;mso-position-horizontal-relative:text;mso-position-vertical-relative:text">
                  <v:imagedata r:id="rId48" o:title=""/>
                </v:shape>
                <o:OLEObject Type="Embed" ProgID="FXDraw.Graphic" ShapeID="_x0000_s1151" DrawAspect="Content" ObjectID="_1514613723" r:id="rId49"/>
              </w:object>
            </w:r>
            <w:r w:rsidR="00167938" w:rsidRPr="009936ED">
              <w:rPr>
                <w:rFonts w:ascii="Times New Roman" w:hAnsi="Times New Roman"/>
                <w:sz w:val="24"/>
                <w:szCs w:val="24"/>
              </w:rPr>
              <w:t>What is the area of the wal</w:t>
            </w:r>
            <w:r w:rsidR="00740F9F">
              <w:rPr>
                <w:rFonts w:ascii="Times New Roman" w:hAnsi="Times New Roman"/>
                <w:sz w:val="24"/>
                <w:szCs w:val="24"/>
              </w:rPr>
              <w:t xml:space="preserve">l (in terms of  </w:t>
            </w:r>
            <w:r w:rsidR="00740F9F" w:rsidRPr="00740F9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68" w:dyaOrig="144">
                <v:shape id="_x0000_i1046" type="#_x0000_t75" style="width:8.25pt;height:7.5pt" o:ole="">
                  <v:imagedata r:id="rId50" o:title=""/>
                </v:shape>
                <o:OLEObject Type="Embed" ProgID="FXEquation.Equation" ShapeID="_x0000_i1046" DrawAspect="Content" ObjectID="_1514613663" r:id="rId51"/>
              </w:object>
            </w:r>
            <w:r w:rsidR="00740F9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67938" w:rsidRPr="009936ED">
              <w:rPr>
                <w:rFonts w:ascii="Times New Roman" w:hAnsi="Times New Roman"/>
                <w:sz w:val="24"/>
                <w:szCs w:val="24"/>
              </w:rPr>
              <w:t>)?</w:t>
            </w:r>
          </w:p>
          <w:p w:rsidR="00740F9F" w:rsidRPr="009936ED" w:rsidRDefault="00740F9F" w:rsidP="009936E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93445" w:rsidRDefault="00F93445" w:rsidP="00F93445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F93445" w:rsidRPr="00C0231E" w:rsidRDefault="00F93445" w:rsidP="00F9344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8784" behindDoc="0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259" name="Group 2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9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E047578" id="Group 259" o:spid="_x0000_s1026" style="position:absolute;margin-left:24pt;margin-top:3.1pt;width:16.8pt;height:69.6pt;z-index:25163878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RTGxgAAANw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X8RPDlGZlAz/8AAAD//wMAUEsBAi0AFAAGAAgAAAAhANvh9svuAAAAhQEAABMAAAAAAAAA&#10;AAAAAAAAAAAAAFtDb250ZW50X1R5cGVzXS54bWxQSwECLQAUAAYACAAAACEAWvQsW78AAAAVAQAA&#10;CwAAAAAAAAAAAAAAAAAfAQAAX3JlbHMvLnJlbHNQSwECLQAUAAYACAAAACEAdlUUxsYAAADcAAAA&#10;DwAAAAAAAAAAAAAAAAAHAgAAZHJzL2Rvd25yZXYueG1sUEsFBgAAAAADAAMAtwAAAPo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C0231E" w:rsidRPr="00C0231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73" w:dyaOrig="294">
                <v:shape id="_x0000_i1047" type="#_x0000_t75" style="width:73.5pt;height:15pt" o:ole="">
                  <v:imagedata r:id="rId52" o:title=""/>
                </v:shape>
                <o:OLEObject Type="Embed" ProgID="FXEquation.Equation" ShapeID="_x0000_i1047" DrawAspect="Content" ObjectID="_1514613664" r:id="rId53"/>
              </w:object>
            </w:r>
            <w:r w:rsidR="00C0231E" w:rsidRPr="00C0231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740F9F" w:rsidRPr="00C0231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</w:p>
          <w:p w:rsidR="00F93445" w:rsidRPr="00C0231E" w:rsidRDefault="00F93445" w:rsidP="00F9344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C0231E" w:rsidRPr="00C0231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94" w:dyaOrig="294">
                <v:shape id="_x0000_i1048" type="#_x0000_t75" style="width:79.5pt;height:15pt" o:ole="">
                  <v:imagedata r:id="rId54" o:title=""/>
                </v:shape>
                <o:OLEObject Type="Embed" ProgID="FXEquation.Equation" ShapeID="_x0000_i1048" DrawAspect="Content" ObjectID="_1514613665" r:id="rId55"/>
              </w:object>
            </w:r>
          </w:p>
          <w:p w:rsidR="00F93445" w:rsidRPr="00C0231E" w:rsidRDefault="00F93445" w:rsidP="00F9344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C0231E" w:rsidRPr="00C0231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73" w:dyaOrig="294">
                <v:shape id="_x0000_i1049" type="#_x0000_t75" style="width:73.5pt;height:15pt" o:ole="">
                  <v:imagedata r:id="rId56" o:title=""/>
                </v:shape>
                <o:OLEObject Type="Embed" ProgID="FXEquation.Equation" ShapeID="_x0000_i1049" DrawAspect="Content" ObjectID="_1514613666" r:id="rId57"/>
              </w:object>
            </w:r>
          </w:p>
          <w:p w:rsidR="00F93445" w:rsidRPr="00C0231E" w:rsidRDefault="00F93445" w:rsidP="00F9344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C0231E" w:rsidRPr="00C0231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94" w:dyaOrig="294">
                <v:shape id="_x0000_i1050" type="#_x0000_t75" style="width:79.5pt;height:15pt" o:ole="">
                  <v:imagedata r:id="rId58" o:title=""/>
                </v:shape>
                <o:OLEObject Type="Embed" ProgID="FXEquation.Equation" ShapeID="_x0000_i1050" DrawAspect="Content" ObjectID="_1514613667" r:id="rId59"/>
              </w:object>
            </w: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67938" w:rsidRPr="009936ED" w:rsidRDefault="00167938" w:rsidP="00EB221E">
            <w:pPr>
              <w:pStyle w:val="QuestionStyle"/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60"/>
          <w:footerReference w:type="default" r:id="rId61"/>
          <w:headerReference w:type="first" r:id="rId62"/>
          <w:footerReference w:type="first" r:id="rId63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885304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26E26EC576F94C36A6ACC9D3B7C3AECB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514BE5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1C2143BCA2EE490D809463C0E328856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514BE5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Area of Plane Shapes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9936ED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5DFF5D"/>
          </w:tcPr>
          <w:p w:rsidR="009936ED" w:rsidRPr="001B3341" w:rsidRDefault="009936ED" w:rsidP="009936ED">
            <w:pPr>
              <w:pStyle w:val="ListParagraph"/>
              <w:numPr>
                <w:ilvl w:val="0"/>
                <w:numId w:val="9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9936ED" w:rsidRPr="009936ED" w:rsidRDefault="008B18DD" w:rsidP="00EB221E">
            <w:pPr>
              <w:pStyle w:val="QuestionStyle"/>
            </w:pPr>
            <w:r>
              <w:object w:dxaOrig="1440" w:dyaOrig="1440" w14:anchorId="248FA0FC">
                <v:shape id="_x0000_s1153" type="#_x0000_t75" style="position:absolute;margin-left:283.3pt;margin-top:8.15pt;width:115.4pt;height:81.75pt;z-index:251661312;mso-position-horizontal-relative:text;mso-position-vertical-relative:text">
                  <v:imagedata r:id="rId64" o:title=""/>
                </v:shape>
                <o:OLEObject Type="Embed" ProgID="FXDraw.Graphic" ShapeID="_x0000_s1153" DrawAspect="Content" ObjectID="_1514613724" r:id="rId65"/>
              </w:object>
            </w:r>
            <w:r w:rsidR="009936ED" w:rsidRPr="009936ED">
              <w:t xml:space="preserve">What is the area of the square shown? </w:t>
            </w:r>
          </w:p>
          <w:p w:rsidR="009936ED" w:rsidRPr="009936ED" w:rsidRDefault="009936ED" w:rsidP="009936E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36ED" w:rsidRPr="009936ED" w:rsidRDefault="008B18DD" w:rsidP="009936E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351FACD4">
                <v:rect id="Rectangle 74" o:spid="_x0000_s1152" style="position:absolute;margin-left:89.1pt;margin-top:4.6pt;width:106.35pt;height:29.4pt;z-index:251660288;visibility:visibl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" filled="f" strokecolor="black [3213]" strokeweight="1.5pt">
                  <v:textbox>
                    <w:txbxContent>
                      <w:p w:rsidR="00BF1528" w:rsidRDefault="00BF1528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36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  <w:r w:rsidR="009936ED" w:rsidRPr="009936ED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</w:p>
          <w:p w:rsidR="009936ED" w:rsidRPr="009936ED" w:rsidRDefault="009936ED" w:rsidP="00EB221E">
            <w:pPr>
              <w:pStyle w:val="QuestionStyle"/>
            </w:pPr>
          </w:p>
          <w:p w:rsidR="009936ED" w:rsidRPr="009936ED" w:rsidRDefault="009936ED" w:rsidP="00EB221E">
            <w:pPr>
              <w:pStyle w:val="QuestionStyle"/>
            </w:pPr>
          </w:p>
        </w:tc>
      </w:tr>
      <w:tr w:rsidR="009936E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9936ED" w:rsidRPr="001B3341" w:rsidRDefault="009936ED" w:rsidP="009936ED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936ED" w:rsidRPr="009936ED" w:rsidRDefault="008B18DD" w:rsidP="00EB221E">
            <w:pPr>
              <w:pStyle w:val="QuestionStyle"/>
            </w:pPr>
            <w:r>
              <w:object w:dxaOrig="1440" w:dyaOrig="1440" w14:anchorId="28098340">
                <v:shape id="_x0000_s1159" type="#_x0000_t75" style="position:absolute;margin-left:281.5pt;margin-top:8.05pt;width:151.8pt;height:93.75pt;z-index:251662336;mso-position-horizontal-relative:text;mso-position-vertical-relative:text">
                  <v:imagedata r:id="rId66" o:title=""/>
                </v:shape>
                <o:OLEObject Type="Embed" ProgID="FXDraw.Graphic" ShapeID="_x0000_s1159" DrawAspect="Content" ObjectID="_1514613725" r:id="rId67"/>
              </w:object>
            </w:r>
            <w:r w:rsidR="009936ED" w:rsidRPr="009936ED">
              <w:t>Find the area of this rectangle.</w:t>
            </w:r>
          </w:p>
          <w:p w:rsidR="00F93445" w:rsidRPr="0088421D" w:rsidRDefault="00F93445" w:rsidP="00F9344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8544" behindDoc="0" locked="0" layoutInCell="1" allowOverlap="1">
                      <wp:simplePos x="0" y="0"/>
                      <wp:positionH relativeFrom="column">
                        <wp:posOffset>515620</wp:posOffset>
                      </wp:positionH>
                      <wp:positionV relativeFrom="paragraph">
                        <wp:posOffset>60629</wp:posOffset>
                      </wp:positionV>
                      <wp:extent cx="213360" cy="883920"/>
                      <wp:effectExtent l="0" t="0" r="15240" b="11430"/>
                      <wp:wrapNone/>
                      <wp:docPr id="260" name="Group 2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0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6B2922" id="Group 260" o:spid="_x0000_s1026" style="position:absolute;margin-left:40.6pt;margin-top:4.75pt;width:16.8pt;height:69.6pt;z-index:25162854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88421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8421D" w:rsidRPr="0088421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77" w:dyaOrig="294">
                <v:shape id="_x0000_i1053" type="#_x0000_t75" style="width:33.75pt;height:14.25pt" o:ole="">
                  <v:imagedata r:id="rId68" o:title=""/>
                </v:shape>
                <o:OLEObject Type="Embed" ProgID="FXEquation.Equation" ShapeID="_x0000_i1053" DrawAspect="Content" ObjectID="_1514613668" r:id="rId69"/>
              </w:object>
            </w:r>
            <w:r w:rsidR="0088421D" w:rsidRPr="0088421D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88421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8421D" w:rsidRPr="0088421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77" w:dyaOrig="294">
                <v:shape id="_x0000_i1054" type="#_x0000_t75" style="width:33.75pt;height:14.25pt" o:ole="">
                  <v:imagedata r:id="rId70" o:title=""/>
                </v:shape>
                <o:OLEObject Type="Embed" ProgID="FXEquation.Equation" ShapeID="_x0000_i1054" DrawAspect="Content" ObjectID="_1514613669" r:id="rId71"/>
              </w:object>
            </w:r>
          </w:p>
          <w:p w:rsidR="00F93445" w:rsidRPr="0088421D" w:rsidRDefault="00F93445" w:rsidP="00F9344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88421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8421D" w:rsidRPr="0088421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98" w:dyaOrig="294">
                <v:shape id="_x0000_i1055" type="#_x0000_t75" style="width:39.75pt;height:14.25pt" o:ole="">
                  <v:imagedata r:id="rId72" o:title=""/>
                </v:shape>
                <o:OLEObject Type="Embed" ProgID="FXEquation.Equation" ShapeID="_x0000_i1055" DrawAspect="Content" ObjectID="_1514613670" r:id="rId73"/>
              </w:object>
            </w: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88421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8421D" w:rsidRPr="0088421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98" w:dyaOrig="294">
                <v:shape id="_x0000_i1056" type="#_x0000_t75" style="width:39.75pt;height:14.25pt" o:ole="">
                  <v:imagedata r:id="rId74" o:title=""/>
                </v:shape>
                <o:OLEObject Type="Embed" ProgID="FXEquation.Equation" ShapeID="_x0000_i1056" DrawAspect="Content" ObjectID="_1514613671" r:id="rId75"/>
              </w:object>
            </w:r>
          </w:p>
          <w:p w:rsidR="009936ED" w:rsidRPr="009936ED" w:rsidRDefault="009936ED" w:rsidP="00EB221E">
            <w:pPr>
              <w:pStyle w:val="QuestionStyle"/>
            </w:pPr>
          </w:p>
        </w:tc>
      </w:tr>
      <w:tr w:rsidR="009936E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9936ED" w:rsidRPr="001B3341" w:rsidRDefault="009936ED" w:rsidP="009936E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936ED" w:rsidRPr="009936ED" w:rsidRDefault="008B18DD" w:rsidP="00EB221E">
            <w:pPr>
              <w:pStyle w:val="QuestionStyle"/>
            </w:pPr>
            <w:r>
              <w:object w:dxaOrig="1440" w:dyaOrig="1440" w14:anchorId="351015C5">
                <v:shape id="_x0000_s1161" type="#_x0000_t75" style="position:absolute;margin-left:282.1pt;margin-top:1.25pt;width:168.65pt;height:78.15pt;z-index:251664384;mso-position-horizontal-relative:text;mso-position-vertical-relative:text">
                  <v:imagedata r:id="rId76" o:title=""/>
                </v:shape>
                <o:OLEObject Type="Embed" ProgID="FXDraw.Graphic" ShapeID="_x0000_s1161" DrawAspect="Content" ObjectID="_1514613726" r:id="rId77"/>
              </w:object>
            </w:r>
            <w:r w:rsidR="009936ED" w:rsidRPr="009936ED">
              <w:t>What is the area of the triangle?</w:t>
            </w:r>
          </w:p>
          <w:p w:rsidR="009936ED" w:rsidRPr="009936ED" w:rsidRDefault="009936ED" w:rsidP="009936E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36ED" w:rsidRPr="009936ED" w:rsidRDefault="009936ED" w:rsidP="009936E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36ED" w:rsidRPr="009936ED" w:rsidRDefault="008B18DD" w:rsidP="009936E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451FF5EA">
                <v:rect id="Rectangle 6" o:spid="_x0000_s1160" style="position:absolute;margin-left:89.1pt;margin-top:4.6pt;width:114pt;height:29.4pt;z-index:251663360;visibility:visibl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" filled="f" strokecolor="black [3213]" strokeweight="1.5pt">
                  <v:textbox>
                    <w:txbxContent>
                      <w:p w:rsidR="00BF1528" w:rsidRDefault="00BF1528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36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  <w:r w:rsidR="009936ED" w:rsidRPr="009936ED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</w:p>
          <w:p w:rsidR="009936ED" w:rsidRPr="009936ED" w:rsidRDefault="009936ED" w:rsidP="00EB221E">
            <w:pPr>
              <w:pStyle w:val="QuestionStyle"/>
            </w:pPr>
          </w:p>
          <w:p w:rsidR="009936ED" w:rsidRPr="009936ED" w:rsidRDefault="009936ED" w:rsidP="00EB221E">
            <w:pPr>
              <w:pStyle w:val="QuestionStyle"/>
            </w:pPr>
          </w:p>
        </w:tc>
      </w:tr>
      <w:tr w:rsidR="009936E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9936ED" w:rsidRPr="001B3341" w:rsidRDefault="009936ED" w:rsidP="009936E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67AF2" w:rsidRDefault="008B18DD" w:rsidP="00EB221E">
            <w:pPr>
              <w:pStyle w:val="QuestionStyle"/>
            </w:pPr>
            <w:r>
              <w:rPr>
                <w:rFonts w:asciiTheme="minorHAnsi" w:hAnsiTheme="minorHAnsi" w:cstheme="minorBidi"/>
                <w:noProof/>
                <w:lang w:eastAsia="en-AU"/>
              </w:rPr>
              <w:object w:dxaOrig="1440" w:dyaOrig="1440">
                <v:shape id="_x0000_s1297" type="#_x0000_t75" style="position:absolute;margin-left:215.4pt;margin-top:17.85pt;width:170.15pt;height:141.1pt;z-index:251675648;mso-position-horizontal-relative:text;mso-position-vertical-relative:text">
                  <v:imagedata r:id="rId78" o:title=""/>
                </v:shape>
                <o:OLEObject Type="Embed" ProgID="FXDraw.Graphic" ShapeID="_x0000_s1297" DrawAspect="Content" ObjectID="_1514613727" r:id="rId79"/>
              </w:object>
            </w:r>
            <w:r w:rsidR="00C67AF2" w:rsidRPr="00C67AF2">
              <w:rPr>
                <w:i/>
              </w:rPr>
              <w:t>ABCD</w:t>
            </w:r>
            <w:r w:rsidR="00C67AF2">
              <w:t xml:space="preserve"> is a parallelogram.</w:t>
            </w:r>
          </w:p>
          <w:p w:rsidR="009936ED" w:rsidRPr="009936ED" w:rsidRDefault="00C67AF2" w:rsidP="00EB221E">
            <w:pPr>
              <w:pStyle w:val="QuestionStyle"/>
            </w:pPr>
            <w:r>
              <w:t>What</w:t>
            </w:r>
            <w:r w:rsidR="009936ED" w:rsidRPr="009936ED">
              <w:t xml:space="preserve"> is its area in square metres?</w:t>
            </w:r>
          </w:p>
          <w:p w:rsidR="00F93445" w:rsidRDefault="00F93445" w:rsidP="00F93445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F93445" w:rsidRPr="00C67AF2" w:rsidRDefault="00F93445" w:rsidP="00F9344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9568" behindDoc="0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262" name="Group 2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0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D4B72D" id="Group 262" o:spid="_x0000_s1026" style="position:absolute;margin-left:24pt;margin-top:3.1pt;width:16.8pt;height:69.6pt;z-index:25162956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xjAxgAAANw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X8RGjlGZlAz/8AAAD//wMAUEsBAi0AFAAGAAgAAAAhANvh9svuAAAAhQEAABMAAAAAAAAA&#10;AAAAAAAAAAAAAFtDb250ZW50X1R5cGVzXS54bWxQSwECLQAUAAYACAAAACEAWvQsW78AAAAVAQAA&#10;CwAAAAAAAAAAAAAAAAAfAQAAX3JlbHMvLnJlbHNQSwECLQAUAAYACAAAACEAiCMYwMYAAADcAAAA&#10;DwAAAAAAAAAAAAAAAAAHAgAAZHJzL2Rvd25yZXYueG1sUEsFBgAAAAADAAMAtwAAAPo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C67AF2" w:rsidRPr="00C67AF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94" w:dyaOrig="294">
                <v:shape id="_x0000_i1059" type="#_x0000_t75" style="width:34.5pt;height:14.25pt" o:ole="">
                  <v:imagedata r:id="rId80" o:title=""/>
                </v:shape>
                <o:OLEObject Type="Embed" ProgID="FXEquation.Equation" ShapeID="_x0000_i1059" DrawAspect="Content" ObjectID="_1514613672" r:id="rId81"/>
              </w:object>
            </w:r>
          </w:p>
          <w:p w:rsidR="00F93445" w:rsidRPr="00C67AF2" w:rsidRDefault="00F93445" w:rsidP="00F9344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C67AF2" w:rsidRPr="00C67AF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94" w:dyaOrig="294">
                <v:shape id="_x0000_i1060" type="#_x0000_t75" style="width:34.5pt;height:14.25pt" o:ole="">
                  <v:imagedata r:id="rId82" o:title=""/>
                </v:shape>
                <o:OLEObject Type="Embed" ProgID="FXEquation.Equation" ShapeID="_x0000_i1060" DrawAspect="Content" ObjectID="_1514613673" r:id="rId83"/>
              </w:object>
            </w:r>
          </w:p>
          <w:p w:rsidR="00F93445" w:rsidRPr="00C67AF2" w:rsidRDefault="00F93445" w:rsidP="00F9344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C67AF2" w:rsidRPr="00C67AF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94" w:dyaOrig="294">
                <v:shape id="_x0000_i1061" type="#_x0000_t75" style="width:34.5pt;height:14.25pt" o:ole="">
                  <v:imagedata r:id="rId84" o:title=""/>
                </v:shape>
                <o:OLEObject Type="Embed" ProgID="FXEquation.Equation" ShapeID="_x0000_i1061" DrawAspect="Content" ObjectID="_1514613674" r:id="rId85"/>
              </w:object>
            </w:r>
          </w:p>
          <w:p w:rsidR="00F93445" w:rsidRPr="00C67AF2" w:rsidRDefault="00F93445" w:rsidP="00F9344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C67AF2" w:rsidRPr="00C67AF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94" w:dyaOrig="294">
                <v:shape id="_x0000_i1062" type="#_x0000_t75" style="width:34.5pt;height:14.25pt" o:ole="">
                  <v:imagedata r:id="rId86" o:title=""/>
                </v:shape>
                <o:OLEObject Type="Embed" ProgID="FXEquation.Equation" ShapeID="_x0000_i1062" DrawAspect="Content" ObjectID="_1514613675" r:id="rId87"/>
              </w:object>
            </w:r>
            <w:r w:rsidR="00C67AF2" w:rsidRPr="00C67AF2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36ED" w:rsidRPr="009936ED" w:rsidRDefault="009936ED" w:rsidP="00EB221E">
            <w:pPr>
              <w:pStyle w:val="QuestionStyle"/>
            </w:pPr>
          </w:p>
        </w:tc>
      </w:tr>
      <w:tr w:rsidR="00C67AF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C67AF2" w:rsidRPr="001B3341" w:rsidRDefault="00C67AF2" w:rsidP="009936E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67AF2" w:rsidRPr="00EB221E" w:rsidRDefault="008B18DD" w:rsidP="00EB221E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298" type="#_x0000_t75" style="position:absolute;margin-left:265.45pt;margin-top:15.9pt;width:131.25pt;height:142.05pt;z-index:251676672;mso-position-horizontal-relative:text;mso-position-vertical-relative:text">
                  <v:imagedata r:id="rId88" o:title=""/>
                </v:shape>
                <o:OLEObject Type="Embed" ProgID="FXDraw.Graphic" ShapeID="_x0000_s1298" DrawAspect="Content" ObjectID="_1514613728" r:id="rId89"/>
              </w:object>
            </w:r>
            <w:r w:rsidR="00C67AF2" w:rsidRPr="00EB221E">
              <w:t>What is the area of the shaded section between the two squares?</w:t>
            </w:r>
          </w:p>
          <w:p w:rsidR="00C67AF2" w:rsidRPr="00BF1528" w:rsidRDefault="00C67AF2" w:rsidP="00C67AF2">
            <w:pPr>
              <w:rPr>
                <w:rFonts w:ascii="Times New Roman" w:eastAsiaTheme="minorHAnsi" w:hAnsi="Times New Roman"/>
                <w:color w:val="FF0000"/>
                <w:position w:val="-2"/>
                <w:sz w:val="24"/>
                <w:szCs w:val="24"/>
              </w:rPr>
            </w:pPr>
          </w:p>
          <w:p w:rsidR="00C67AF2" w:rsidRPr="00BF1528" w:rsidRDefault="00C67AF2" w:rsidP="00C67AF2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BF1528">
              <w:rPr>
                <w:rFonts w:asciiTheme="minorHAnsi" w:hAnsiTheme="minorHAnsi" w:cstheme="minorBidi"/>
                <w:noProof/>
                <w:color w:val="FF0000"/>
                <w:position w:val="-2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2880" behindDoc="0" locked="0" layoutInCell="1" allowOverlap="1" wp14:anchorId="3FFDD33C" wp14:editId="079D7EF0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D10E73" id="Group 1" o:spid="_x0000_s1026" style="position:absolute;margin-left:24pt;margin-top:3.1pt;width:16.8pt;height:69.6pt;z-index:25164288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Pr="00BF152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     </w:t>
            </w:r>
            <w:r w:rsidR="009D5304" w:rsidRPr="00BF152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98" w:dyaOrig="294">
                <v:shape id="_x0000_i1064" type="#_x0000_t75" style="width:39.75pt;height:14.25pt" o:ole="">
                  <v:imagedata r:id="rId90" o:title=""/>
                </v:shape>
                <o:OLEObject Type="Embed" ProgID="FXEquation.Equation" ShapeID="_x0000_i1064" DrawAspect="Content" ObjectID="_1514613676" r:id="rId91"/>
              </w:object>
            </w:r>
            <w:r w:rsidR="009D5304" w:rsidRPr="00BF152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</w:t>
            </w:r>
          </w:p>
          <w:p w:rsidR="00C67AF2" w:rsidRPr="00BF1528" w:rsidRDefault="00C67AF2" w:rsidP="00C67AF2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BF152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     </w:t>
            </w:r>
            <w:r w:rsidR="009D5304" w:rsidRPr="00BF152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98" w:dyaOrig="294">
                <v:shape id="_x0000_i1065" type="#_x0000_t75" style="width:39.75pt;height:14.25pt" o:ole="">
                  <v:imagedata r:id="rId92" o:title=""/>
                </v:shape>
                <o:OLEObject Type="Embed" ProgID="FXEquation.Equation" ShapeID="_x0000_i1065" DrawAspect="Content" ObjectID="_1514613677" r:id="rId93"/>
              </w:object>
            </w:r>
          </w:p>
          <w:p w:rsidR="00C67AF2" w:rsidRPr="00BF1528" w:rsidRDefault="00C67AF2" w:rsidP="00C67AF2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BF152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     </w:t>
            </w:r>
            <w:r w:rsidR="009D5304" w:rsidRPr="00BF152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98" w:dyaOrig="294">
                <v:shape id="_x0000_i1066" type="#_x0000_t75" style="width:39.75pt;height:14.25pt" o:ole="">
                  <v:imagedata r:id="rId94" o:title=""/>
                </v:shape>
                <o:OLEObject Type="Embed" ProgID="FXEquation.Equation" ShapeID="_x0000_i1066" DrawAspect="Content" ObjectID="_1514613678" r:id="rId95"/>
              </w:object>
            </w:r>
          </w:p>
          <w:p w:rsidR="00C67AF2" w:rsidRPr="00BF1528" w:rsidRDefault="00C67AF2" w:rsidP="00C67AF2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BF152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     </w:t>
            </w:r>
            <w:r w:rsidR="009D5304" w:rsidRPr="00BF152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98" w:dyaOrig="294">
                <v:shape id="_x0000_i1067" type="#_x0000_t75" style="width:39.75pt;height:14.25pt" o:ole="">
                  <v:imagedata r:id="rId96" o:title=""/>
                </v:shape>
                <o:OLEObject Type="Embed" ProgID="FXEquation.Equation" ShapeID="_x0000_i1067" DrawAspect="Content" ObjectID="_1514613679" r:id="rId97"/>
              </w:object>
            </w:r>
          </w:p>
          <w:p w:rsidR="00C67AF2" w:rsidRDefault="00C67AF2" w:rsidP="00EB221E">
            <w:pPr>
              <w:pStyle w:val="QuestionStyle"/>
            </w:pPr>
          </w:p>
          <w:p w:rsidR="009D5304" w:rsidRPr="009936ED" w:rsidRDefault="009D5304" w:rsidP="00EB221E">
            <w:pPr>
              <w:pStyle w:val="QuestionStyle"/>
            </w:pPr>
          </w:p>
        </w:tc>
      </w:tr>
      <w:tr w:rsidR="009936E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936ED" w:rsidRPr="001B3341" w:rsidRDefault="009936ED" w:rsidP="009936E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D5304" w:rsidRDefault="008B18DD" w:rsidP="00EB221E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299" type="#_x0000_t75" style="position:absolute;margin-left:203.5pt;margin-top:.75pt;width:239pt;height:162.45pt;z-index:251677696;mso-position-horizontal-relative:text;mso-position-vertical-relative:text">
                  <v:imagedata r:id="rId98" o:title=""/>
                </v:shape>
                <o:OLEObject Type="Embed" ProgID="FXDraw.Graphic" ShapeID="_x0000_s1299" DrawAspect="Content" ObjectID="_1514613729" r:id="rId99"/>
              </w:object>
            </w:r>
            <w:r w:rsidR="009D5304">
              <w:t>Two blocks of land are shown.</w:t>
            </w:r>
          </w:p>
          <w:p w:rsidR="009D5304" w:rsidRDefault="009D5304" w:rsidP="00EB221E">
            <w:pPr>
              <w:pStyle w:val="QuestionStyle"/>
            </w:pPr>
            <w:r>
              <w:t>The area of Block A is 2 hectares.</w:t>
            </w:r>
          </w:p>
          <w:p w:rsidR="009936ED" w:rsidRPr="009936ED" w:rsidRDefault="009D5304" w:rsidP="00EB221E">
            <w:pPr>
              <w:pStyle w:val="QuestionStyle"/>
            </w:pPr>
            <w:r>
              <w:t>What is the area of B</w:t>
            </w:r>
            <w:r w:rsidR="009936ED" w:rsidRPr="009936ED">
              <w:t xml:space="preserve">lock </w:t>
            </w:r>
            <w:r>
              <w:t xml:space="preserve">B </w:t>
            </w:r>
            <w:r w:rsidR="009936ED" w:rsidRPr="009936ED">
              <w:t>in hectares?</w:t>
            </w:r>
          </w:p>
          <w:p w:rsidR="009936ED" w:rsidRPr="009936ED" w:rsidRDefault="009936ED" w:rsidP="009936E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36ED" w:rsidRPr="009936ED" w:rsidRDefault="009936ED" w:rsidP="009936ED">
            <w:pPr>
              <w:rPr>
                <w:rFonts w:ascii="Times New Roman" w:hAnsi="Times New Roman"/>
                <w:sz w:val="24"/>
                <w:szCs w:val="24"/>
              </w:rPr>
            </w:pPr>
            <w:r w:rsidRPr="009936ED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</w:p>
          <w:p w:rsidR="009936ED" w:rsidRDefault="009936ED" w:rsidP="00EB221E">
            <w:pPr>
              <w:pStyle w:val="QuestionStyle"/>
            </w:pPr>
          </w:p>
          <w:p w:rsidR="009D5304" w:rsidRDefault="008B18DD" w:rsidP="00EB221E">
            <w:pPr>
              <w:pStyle w:val="QuestionStyle"/>
            </w:pPr>
            <w:r>
              <w:pict w14:anchorId="2989338B">
                <v:rect id="Rectangle 17" o:spid="_x0000_s1168" style="position:absolute;margin-left:67.75pt;margin-top:10.95pt;width:103.15pt;height:29.4pt;z-index:251665408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" filled="f" strokecolor="black [3213]" strokeweight="1.5pt">
                  <v:textbox>
                    <w:txbxContent>
                      <w:p w:rsidR="00BF1528" w:rsidRDefault="00BF1528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36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9D5304" w:rsidRDefault="009D5304" w:rsidP="00EB221E">
            <w:pPr>
              <w:pStyle w:val="QuestionStyle"/>
            </w:pPr>
          </w:p>
          <w:p w:rsidR="009D5304" w:rsidRPr="009936ED" w:rsidRDefault="009D5304" w:rsidP="00EB221E">
            <w:pPr>
              <w:pStyle w:val="QuestionStyle"/>
            </w:pPr>
          </w:p>
        </w:tc>
      </w:tr>
      <w:tr w:rsidR="009936E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936ED" w:rsidRPr="001B3341" w:rsidRDefault="009936ED" w:rsidP="009936E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936ED" w:rsidRDefault="008B18DD" w:rsidP="00EB221E">
            <w:pPr>
              <w:pStyle w:val="QuestionStyle"/>
            </w:pPr>
            <w:r>
              <w:object w:dxaOrig="1440" w:dyaOrig="1440" w14:anchorId="6DD9F26F">
                <v:shape id="_x0000_s1176" type="#_x0000_t75" style="position:absolute;margin-left:247.65pt;margin-top:7.7pt;width:182.55pt;height:110.6pt;z-index:251666432;mso-position-horizontal-relative:text;mso-position-vertical-relative:text">
                  <v:imagedata r:id="rId100" o:title=""/>
                </v:shape>
                <o:OLEObject Type="Embed" ProgID="FXDraw.Graphic" ShapeID="_x0000_s1176" DrawAspect="Content" ObjectID="_1514613730" r:id="rId101"/>
              </w:object>
            </w:r>
            <w:r w:rsidR="009936ED" w:rsidRPr="009936ED">
              <w:t>Wha</w:t>
            </w:r>
            <w:r w:rsidR="00E208CD">
              <w:t>t is the area of this</w:t>
            </w:r>
            <w:r w:rsidR="009936ED" w:rsidRPr="009936ED">
              <w:t xml:space="preserve"> rhombus?</w:t>
            </w:r>
          </w:p>
          <w:p w:rsidR="00E208CD" w:rsidRPr="009936ED" w:rsidRDefault="00E208CD" w:rsidP="00EB221E">
            <w:pPr>
              <w:pStyle w:val="QuestionStyle"/>
            </w:pP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0592" behindDoc="0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263" name="Group 2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1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25C151" id="Group 263" o:spid="_x0000_s1026" style="position:absolute;margin-left:24pt;margin-top:3.1pt;width:16.8pt;height:69.6pt;z-index:25163059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E208CD">
              <w:rPr>
                <w:rFonts w:ascii="Times New Roman" w:hAnsi="Times New Roman"/>
                <w:sz w:val="24"/>
                <w:szCs w:val="24"/>
              </w:rPr>
              <w:t>225 cm</w:t>
            </w:r>
            <w:r w:rsidR="00E208CD" w:rsidRPr="00E208C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93445" w:rsidRDefault="00E208CD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325 cm</w:t>
            </w:r>
            <w:r w:rsidRPr="00E208C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E208CD">
              <w:rPr>
                <w:rFonts w:ascii="Times New Roman" w:hAnsi="Times New Roman"/>
                <w:sz w:val="24"/>
                <w:szCs w:val="24"/>
              </w:rPr>
              <w:t>430 cm</w:t>
            </w:r>
            <w:r w:rsidR="00E208CD" w:rsidRPr="00E208C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9936ED" w:rsidRPr="00E208CD" w:rsidRDefault="00F93445" w:rsidP="00E208C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E208CD">
              <w:rPr>
                <w:rFonts w:ascii="Times New Roman" w:hAnsi="Times New Roman"/>
                <w:sz w:val="24"/>
                <w:szCs w:val="24"/>
              </w:rPr>
              <w:t>450 cm</w:t>
            </w:r>
            <w:r w:rsidR="00E208CD" w:rsidRPr="00E208C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9936E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936ED" w:rsidRPr="001B3341" w:rsidRDefault="009936ED" w:rsidP="009936E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936ED" w:rsidRPr="009936ED" w:rsidRDefault="009936ED" w:rsidP="00EB221E">
            <w:pPr>
              <w:pStyle w:val="QuestionStyle"/>
            </w:pPr>
            <w:r w:rsidRPr="009936ED">
              <w:t>A trapezium has the dimensions shown.</w:t>
            </w:r>
          </w:p>
          <w:p w:rsidR="009936ED" w:rsidRPr="009936ED" w:rsidRDefault="008B18DD" w:rsidP="00EB221E">
            <w:pPr>
              <w:pStyle w:val="QuestionStyle"/>
            </w:pPr>
            <w:r>
              <w:object w:dxaOrig="1440" w:dyaOrig="1440" w14:anchorId="38DC971C">
                <v:shape id="_x0000_s1182" type="#_x0000_t75" style="position:absolute;margin-left:139.35pt;margin-top:6pt;width:280.25pt;height:141pt;z-index:251667456;mso-position-horizontal-relative:text;mso-position-vertical-relative:text">
                  <v:imagedata r:id="rId102" o:title=""/>
                </v:shape>
                <o:OLEObject Type="Embed" ProgID="FXDraw.Graphic" ShapeID="_x0000_s1182" DrawAspect="Content" ObjectID="_1514613731" r:id="rId103"/>
              </w:object>
            </w:r>
          </w:p>
          <w:p w:rsidR="009936ED" w:rsidRPr="009936ED" w:rsidRDefault="009936ED" w:rsidP="00EB221E">
            <w:pPr>
              <w:pStyle w:val="QuestionStyle"/>
            </w:pPr>
            <w:r w:rsidRPr="009936ED">
              <w:t>What is its area?</w:t>
            </w:r>
          </w:p>
          <w:p w:rsidR="00F93445" w:rsidRDefault="00F93445" w:rsidP="00F93445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1616" behindDoc="0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264" name="Group 2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1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3B1C0E" id="Group 264" o:spid="_x0000_s1026" style="position:absolute;margin-left:24pt;margin-top:3.1pt;width:16.8pt;height:69.6pt;z-index:25163161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1A3B78">
              <w:rPr>
                <w:rFonts w:ascii="Times New Roman" w:hAnsi="Times New Roman"/>
                <w:sz w:val="24"/>
                <w:szCs w:val="24"/>
              </w:rPr>
              <w:t>266 cm</w:t>
            </w:r>
            <w:r w:rsidR="001A3B78" w:rsidRPr="001A3B78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1A3B78">
              <w:rPr>
                <w:rFonts w:ascii="Times New Roman" w:hAnsi="Times New Roman"/>
                <w:sz w:val="24"/>
                <w:szCs w:val="24"/>
              </w:rPr>
              <w:t>304 cm</w:t>
            </w:r>
            <w:r w:rsidR="001A3B78" w:rsidRPr="001A3B78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1A3B78">
              <w:rPr>
                <w:rFonts w:ascii="Times New Roman" w:hAnsi="Times New Roman"/>
                <w:sz w:val="24"/>
                <w:szCs w:val="24"/>
              </w:rPr>
              <w:t>570 cm</w:t>
            </w:r>
            <w:r w:rsidR="001A3B78" w:rsidRPr="001A3B78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F93445" w:rsidRDefault="00F93445" w:rsidP="00F934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1A3B78">
              <w:rPr>
                <w:rFonts w:ascii="Times New Roman" w:hAnsi="Times New Roman"/>
                <w:sz w:val="24"/>
                <w:szCs w:val="24"/>
              </w:rPr>
              <w:t xml:space="preserve">       1 140 cm</w:t>
            </w:r>
            <w:r w:rsidR="001A3B78" w:rsidRPr="001A3B78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9936ED" w:rsidRPr="009936ED" w:rsidRDefault="009936ED" w:rsidP="00EB221E">
            <w:pPr>
              <w:pStyle w:val="QuestionStyle"/>
            </w:pPr>
          </w:p>
        </w:tc>
      </w:tr>
      <w:tr w:rsidR="009936E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936ED" w:rsidRPr="001B3341" w:rsidRDefault="009936ED" w:rsidP="009936E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936ED" w:rsidRPr="009936ED" w:rsidRDefault="001A3B78" w:rsidP="00EB221E">
            <w:pPr>
              <w:pStyle w:val="QuestionStyle"/>
            </w:pPr>
            <w:r>
              <w:t>A window in a building is in the shape of a kite with</w:t>
            </w:r>
            <w:r w:rsidR="009936ED" w:rsidRPr="009936ED">
              <w:t xml:space="preserve"> the dimensions shown.</w:t>
            </w:r>
          </w:p>
          <w:p w:rsidR="009936ED" w:rsidRPr="009936ED" w:rsidRDefault="008B18DD" w:rsidP="00EB221E">
            <w:pPr>
              <w:pStyle w:val="QuestionStyle"/>
            </w:pPr>
            <w:r>
              <w:object w:dxaOrig="1440" w:dyaOrig="1440" w14:anchorId="6799FDF1">
                <v:shape id="_x0000_s1184" type="#_x0000_t75" style="position:absolute;margin-left:284.65pt;margin-top:-.05pt;width:161.3pt;height:169.05pt;z-index:251669504;mso-position-horizontal-relative:text;mso-position-vertical-relative:text">
                  <v:imagedata r:id="rId104" o:title=""/>
                </v:shape>
                <o:OLEObject Type="Embed" ProgID="FXDraw.Graphic" ShapeID="_x0000_s1184" DrawAspect="Content" ObjectID="_1514613732" r:id="rId105"/>
              </w:object>
            </w:r>
          </w:p>
          <w:p w:rsidR="009936ED" w:rsidRPr="009936ED" w:rsidRDefault="001A3B78" w:rsidP="00EB221E">
            <w:pPr>
              <w:pStyle w:val="QuestionStyle"/>
            </w:pPr>
            <w:r>
              <w:t>What is the area of the window</w:t>
            </w:r>
            <w:r w:rsidR="009936ED" w:rsidRPr="009936ED">
              <w:t>?</w:t>
            </w:r>
          </w:p>
          <w:p w:rsidR="009936ED" w:rsidRPr="009936ED" w:rsidRDefault="009936ED" w:rsidP="009936E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36ED" w:rsidRPr="009936ED" w:rsidRDefault="009936ED" w:rsidP="009936E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936ED" w:rsidRPr="009936ED" w:rsidRDefault="008B18DD" w:rsidP="009936E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19AFFDC4">
                <v:rect id="Rectangle 56" o:spid="_x0000_s1183" style="position:absolute;margin-left:89.1pt;margin-top:4.6pt;width:132.15pt;height:29.4pt;z-index:251668480;visibility:visibl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" filled="f" strokecolor="black [3213]" strokeweight="1.5pt">
                  <v:textbox>
                    <w:txbxContent>
                      <w:p w:rsidR="00BF1528" w:rsidRDefault="00BF1528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36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  <w:r w:rsidR="009936ED" w:rsidRPr="009936ED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</w:p>
          <w:p w:rsidR="009936ED" w:rsidRPr="009936ED" w:rsidRDefault="009936ED" w:rsidP="009936ED">
            <w:pPr>
              <w:rPr>
                <w:rFonts w:ascii="Times New Roman" w:hAnsi="Times New Roman"/>
                <w:sz w:val="24"/>
                <w:szCs w:val="24"/>
              </w:rPr>
            </w:pPr>
            <w:r w:rsidRPr="009936ED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</w:p>
          <w:p w:rsidR="009936ED" w:rsidRPr="009936ED" w:rsidRDefault="009936ED" w:rsidP="00EB221E">
            <w:pPr>
              <w:pStyle w:val="QuestionStyle"/>
            </w:pPr>
          </w:p>
          <w:p w:rsidR="009936ED" w:rsidRPr="009936ED" w:rsidRDefault="009936ED" w:rsidP="00EB221E">
            <w:pPr>
              <w:pStyle w:val="QuestionStyle"/>
            </w:pPr>
          </w:p>
          <w:p w:rsidR="009936ED" w:rsidRPr="009936ED" w:rsidRDefault="009936ED" w:rsidP="00EB221E">
            <w:pPr>
              <w:pStyle w:val="QuestionStyle"/>
            </w:pPr>
          </w:p>
        </w:tc>
      </w:tr>
      <w:tr w:rsidR="00E208C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208CD" w:rsidRPr="001B3341" w:rsidRDefault="00E208CD" w:rsidP="00E208C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208CD" w:rsidRPr="009936ED" w:rsidRDefault="008B18DD" w:rsidP="00EB221E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311" type="#_x0000_t75" style="position:absolute;margin-left:257.95pt;margin-top:2.5pt;width:145.4pt;height:145.4pt;z-index:251684864;mso-position-horizontal-relative:text;mso-position-vertical-relative:text">
                  <v:imagedata r:id="rId106" o:title=""/>
                </v:shape>
                <o:OLEObject Type="Embed" ProgID="FXDraw.Graphic" ShapeID="_x0000_s1311" DrawAspect="Content" ObjectID="_1514613733" r:id="rId107"/>
              </w:object>
            </w:r>
            <w:r w:rsidR="00E208CD" w:rsidRPr="009936ED">
              <w:t xml:space="preserve">What </w:t>
            </w:r>
            <w:r w:rsidR="00F62F37">
              <w:t>is the area of the circle</w:t>
            </w:r>
            <w:r w:rsidR="00E208CD" w:rsidRPr="009936ED">
              <w:t xml:space="preserve"> shown?</w:t>
            </w:r>
          </w:p>
          <w:p w:rsidR="00E208CD" w:rsidRPr="009936ED" w:rsidRDefault="00F62F37" w:rsidP="00EB221E">
            <w:pPr>
              <w:pStyle w:val="QuestionStyle"/>
            </w:pPr>
            <w:r>
              <w:t>Answer to the nearest cm</w:t>
            </w:r>
            <w:r w:rsidRPr="00F62F37">
              <w:rPr>
                <w:vertAlign w:val="superscript"/>
              </w:rPr>
              <w:t>2</w:t>
            </w:r>
            <w:r>
              <w:t>.</w:t>
            </w:r>
          </w:p>
          <w:p w:rsidR="00E208CD" w:rsidRPr="009936ED" w:rsidRDefault="00E208CD" w:rsidP="00EB221E">
            <w:pPr>
              <w:pStyle w:val="QuestionStyle"/>
            </w:pPr>
          </w:p>
          <w:p w:rsidR="00E208CD" w:rsidRPr="009936ED" w:rsidRDefault="00E208CD" w:rsidP="00EB221E">
            <w:pPr>
              <w:pStyle w:val="QuestionStyle"/>
            </w:pPr>
          </w:p>
          <w:p w:rsidR="00E208CD" w:rsidRPr="009936ED" w:rsidRDefault="00E208CD" w:rsidP="00EB221E">
            <w:pPr>
              <w:pStyle w:val="QuestionStyle"/>
            </w:pPr>
          </w:p>
          <w:p w:rsidR="00E208CD" w:rsidRPr="009936ED" w:rsidRDefault="008B18DD" w:rsidP="00EB221E">
            <w:pPr>
              <w:pStyle w:val="QuestionStyle"/>
            </w:pPr>
            <w:r>
              <w:pict w14:anchorId="6AAD94DD">
                <v:rect id="Rectangle 55" o:spid="_x0000_s1309" style="position:absolute;margin-left:89.1pt;margin-top:4.6pt;width:59.4pt;height:29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" filled="f" strokecolor="black [3213]" strokeweight="1.5pt">
                  <v:textbox>
                    <w:txbxContent>
                      <w:p w:rsidR="00BF1528" w:rsidRDefault="00BF1528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36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  <w:r w:rsidR="00E208CD" w:rsidRPr="009936ED">
              <w:t xml:space="preserve">                                   </w:t>
            </w:r>
          </w:p>
          <w:p w:rsidR="00E208CD" w:rsidRPr="009936ED" w:rsidRDefault="00E208CD" w:rsidP="00EB221E">
            <w:pPr>
              <w:pStyle w:val="QuestionStyle"/>
            </w:pPr>
          </w:p>
          <w:p w:rsidR="00E208CD" w:rsidRPr="009936ED" w:rsidRDefault="00E208CD" w:rsidP="00EB221E">
            <w:pPr>
              <w:pStyle w:val="QuestionStyle"/>
            </w:pPr>
          </w:p>
        </w:tc>
      </w:tr>
      <w:tr w:rsidR="00E208C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208CD" w:rsidRPr="001B3341" w:rsidRDefault="00E208CD" w:rsidP="00E208C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208CD" w:rsidRDefault="008B18DD" w:rsidP="00EB221E">
            <w:pPr>
              <w:pStyle w:val="QuestionStyle"/>
            </w:pPr>
            <w:r>
              <w:object w:dxaOrig="1440" w:dyaOrig="1440" w14:anchorId="2E17FF0B">
                <v:shape id="_x0000_s1300" type="#_x0000_t75" style="position:absolute;margin-left:278.4pt;margin-top:15.65pt;width:168.95pt;height:100.65pt;z-index:251678720;mso-position-horizontal-relative:text;mso-position-vertical-relative:text">
                  <v:imagedata r:id="rId108" o:title=""/>
                </v:shape>
                <o:OLEObject Type="Embed" ProgID="FXDraw.Graphic" ShapeID="_x0000_s1300" DrawAspect="Content" ObjectID="_1514613734" r:id="rId109"/>
              </w:object>
            </w:r>
            <w:r w:rsidR="00E208CD" w:rsidRPr="009936ED">
              <w:t xml:space="preserve">Find the area </w:t>
            </w:r>
            <w:r w:rsidR="00F62F37">
              <w:t>of this semicircle, correct to 1 decimal place.</w:t>
            </w:r>
          </w:p>
          <w:p w:rsidR="00A0619F" w:rsidRPr="009936ED" w:rsidRDefault="00A0619F" w:rsidP="00EB221E">
            <w:pPr>
              <w:pStyle w:val="QuestionStyle"/>
            </w:pPr>
          </w:p>
          <w:p w:rsidR="00E208CD" w:rsidRDefault="00E208CD" w:rsidP="00EB221E">
            <w:pPr>
              <w:pStyle w:val="QuestionStyle"/>
              <w:rPr>
                <w:vertAlign w:val="superscript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3904" behindDoc="0" locked="0" layoutInCell="1" allowOverlap="1" wp14:anchorId="4F668BF2" wp14:editId="2C13A380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265" name="Group 2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2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80C7C8" id="Group 265" o:spid="_x0000_s1026" style="position:absolute;margin-left:24pt;margin-top:3.1pt;width:16.8pt;height:69.6pt;z-index:25164390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>
              <w:t xml:space="preserve">                    </w:t>
            </w:r>
            <w:r w:rsidR="00F62F37">
              <w:t>77.0 cm</w:t>
            </w:r>
            <w:r w:rsidR="00F62F37" w:rsidRPr="00F62F37">
              <w:rPr>
                <w:vertAlign w:val="superscript"/>
              </w:rPr>
              <w:t>2</w:t>
            </w:r>
          </w:p>
          <w:p w:rsidR="00CC0F76" w:rsidRDefault="00CC0F76" w:rsidP="00EB221E">
            <w:pPr>
              <w:pStyle w:val="QuestionStyle"/>
            </w:pPr>
            <w:r>
              <w:t xml:space="preserve">                    88.0 cm</w:t>
            </w:r>
            <w:r w:rsidRPr="00CC0F76">
              <w:rPr>
                <w:vertAlign w:val="superscript"/>
              </w:rPr>
              <w:t>2</w:t>
            </w:r>
          </w:p>
          <w:p w:rsidR="00E208CD" w:rsidRDefault="00E208CD" w:rsidP="00E208C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F62F37">
              <w:rPr>
                <w:rFonts w:ascii="Times New Roman" w:hAnsi="Times New Roman"/>
                <w:sz w:val="24"/>
                <w:szCs w:val="24"/>
              </w:rPr>
              <w:t>153.9 cm</w:t>
            </w:r>
            <w:r w:rsidR="00F62F37" w:rsidRPr="00F62F37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E208CD" w:rsidRDefault="00E208CD" w:rsidP="00E208C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F62F37">
              <w:rPr>
                <w:rFonts w:ascii="Times New Roman" w:hAnsi="Times New Roman"/>
                <w:sz w:val="24"/>
                <w:szCs w:val="24"/>
              </w:rPr>
              <w:t>307.9 cm</w:t>
            </w:r>
            <w:r w:rsidR="00F62F37" w:rsidRPr="00F62F37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E208CD" w:rsidRPr="009936ED" w:rsidRDefault="00E208CD" w:rsidP="00CC0F76"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</w:p>
        </w:tc>
      </w:tr>
      <w:tr w:rsidR="00E208C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208CD" w:rsidRPr="001B3341" w:rsidRDefault="00E208CD" w:rsidP="00E208C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208CD" w:rsidRPr="009936ED" w:rsidRDefault="008B18DD" w:rsidP="00EB221E">
            <w:pPr>
              <w:pStyle w:val="QuestionStyle"/>
            </w:pPr>
            <w:r>
              <w:object w:dxaOrig="1440" w:dyaOrig="1440" w14:anchorId="6592E820">
                <v:shape id="_x0000_s1301" type="#_x0000_t75" style="position:absolute;margin-left:188.75pt;margin-top:2.95pt;width:182.6pt;height:158.8pt;z-index:251679744;mso-position-horizontal-relative:text;mso-position-vertical-relative:text">
                  <v:imagedata r:id="rId110" o:title=""/>
                  <o:lock v:ext="edit" aspectratio="f"/>
                </v:shape>
                <o:OLEObject Type="Embed" ProgID="FXDraw.Graphic" ShapeID="_x0000_s1301" DrawAspect="Content" ObjectID="_1514613735" r:id="rId111"/>
              </w:object>
            </w:r>
            <w:r w:rsidR="00E208CD" w:rsidRPr="009936ED">
              <w:t>What is the area of the quadrilateral?</w:t>
            </w:r>
          </w:p>
          <w:p w:rsidR="00E208CD" w:rsidRPr="009936ED" w:rsidRDefault="00E208CD" w:rsidP="00EB221E">
            <w:pPr>
              <w:pStyle w:val="QuestionStyle"/>
            </w:pPr>
          </w:p>
          <w:p w:rsidR="00E208CD" w:rsidRDefault="00E208CD" w:rsidP="00E208CD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E208CD" w:rsidRDefault="00E208CD" w:rsidP="00E208C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4928" behindDoc="0" locked="0" layoutInCell="1" allowOverlap="1" wp14:anchorId="08741E26" wp14:editId="69B55791">
                      <wp:simplePos x="0" y="0"/>
                      <wp:positionH relativeFrom="column">
                        <wp:posOffset>415925</wp:posOffset>
                      </wp:positionH>
                      <wp:positionV relativeFrom="paragraph">
                        <wp:posOffset>23164</wp:posOffset>
                      </wp:positionV>
                      <wp:extent cx="213360" cy="883920"/>
                      <wp:effectExtent l="0" t="0" r="15240" b="11430"/>
                      <wp:wrapNone/>
                      <wp:docPr id="266" name="Group 2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CFB003" id="Group 266" o:spid="_x0000_s1026" style="position:absolute;margin-left:32.75pt;margin-top:1.8pt;width:16.8pt;height:69.6pt;z-index:25164492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CC0F76">
              <w:rPr>
                <w:rFonts w:ascii="Times New Roman" w:hAnsi="Times New Roman"/>
                <w:sz w:val="24"/>
                <w:szCs w:val="24"/>
              </w:rPr>
              <w:t>272 m</w:t>
            </w:r>
            <w:r w:rsidR="00CC0F76" w:rsidRPr="00CC0F76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E208CD" w:rsidRDefault="00E208CD" w:rsidP="00E208C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CC0F76">
              <w:rPr>
                <w:rFonts w:ascii="Times New Roman" w:hAnsi="Times New Roman"/>
                <w:sz w:val="24"/>
                <w:szCs w:val="24"/>
              </w:rPr>
              <w:t>544 m</w:t>
            </w:r>
            <w:r w:rsidR="00CC0F76" w:rsidRPr="00CC0F76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E208CD" w:rsidRDefault="00E208CD" w:rsidP="00E208C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CC0F76">
              <w:rPr>
                <w:rFonts w:ascii="Times New Roman" w:hAnsi="Times New Roman"/>
                <w:sz w:val="24"/>
                <w:szCs w:val="24"/>
              </w:rPr>
              <w:t>823 m</w:t>
            </w:r>
            <w:r w:rsidR="00CC0F76" w:rsidRPr="00CC0F76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E208CD" w:rsidRDefault="00E208CD" w:rsidP="00E208C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CC0F76">
              <w:rPr>
                <w:rFonts w:ascii="Times New Roman" w:hAnsi="Times New Roman"/>
                <w:sz w:val="24"/>
                <w:szCs w:val="24"/>
              </w:rPr>
              <w:t>1 088 m</w:t>
            </w:r>
            <w:r w:rsidR="00CC0F76" w:rsidRPr="00CC0F76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E208CD" w:rsidRPr="009936ED" w:rsidRDefault="00E208CD" w:rsidP="00EB221E">
            <w:pPr>
              <w:pStyle w:val="QuestionStyle"/>
            </w:pPr>
          </w:p>
          <w:p w:rsidR="00E208CD" w:rsidRPr="009936ED" w:rsidRDefault="00E208CD" w:rsidP="00EB221E">
            <w:pPr>
              <w:pStyle w:val="QuestionStyle"/>
            </w:pPr>
          </w:p>
        </w:tc>
      </w:tr>
      <w:tr w:rsidR="00E208C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208CD" w:rsidRPr="001B3341" w:rsidRDefault="00E208CD" w:rsidP="00E208C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208CD" w:rsidRPr="009936ED" w:rsidRDefault="008B18DD" w:rsidP="00EB221E">
            <w:pPr>
              <w:pStyle w:val="QuestionStyle"/>
            </w:pPr>
            <w:r>
              <w:object w:dxaOrig="1440" w:dyaOrig="1440" w14:anchorId="25B22057">
                <v:shape id="_x0000_s1302" type="#_x0000_t75" style="position:absolute;margin-left:256.8pt;margin-top:2.9pt;width:171pt;height:189.85pt;z-index:251680768;mso-position-horizontal-relative:text;mso-position-vertical-relative:text">
                  <v:imagedata r:id="rId112" o:title=""/>
                </v:shape>
                <o:OLEObject Type="Embed" ProgID="FXDraw.Graphic" ShapeID="_x0000_s1302" DrawAspect="Content" ObjectID="_1514613736" r:id="rId113"/>
              </w:object>
            </w:r>
            <w:r w:rsidR="00E208CD" w:rsidRPr="009936ED">
              <w:t>What is the area between the two circles?</w:t>
            </w:r>
          </w:p>
          <w:p w:rsidR="00E208CD" w:rsidRPr="009936ED" w:rsidRDefault="00075BD8" w:rsidP="00EB221E">
            <w:pPr>
              <w:pStyle w:val="QuestionStyle"/>
            </w:pPr>
            <w:r>
              <w:t>Answer to the nearest square centimetre.</w:t>
            </w:r>
          </w:p>
          <w:p w:rsidR="00E208CD" w:rsidRDefault="00E208CD" w:rsidP="00E208CD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E208CD" w:rsidRDefault="00E208CD" w:rsidP="00E208C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</w:p>
          <w:p w:rsidR="00E208CD" w:rsidRDefault="00E208CD" w:rsidP="00E208C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</w:p>
          <w:p w:rsidR="00E208CD" w:rsidRDefault="00E208CD" w:rsidP="00E208C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</w:p>
          <w:p w:rsidR="00E208CD" w:rsidRDefault="00075BD8" w:rsidP="00E208C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2B62C824" wp14:editId="07A4DA09">
                      <wp:simplePos x="0" y="0"/>
                      <wp:positionH relativeFrom="column">
                        <wp:posOffset>686435</wp:posOffset>
                      </wp:positionH>
                      <wp:positionV relativeFrom="paragraph">
                        <wp:posOffset>215872</wp:posOffset>
                      </wp:positionV>
                      <wp:extent cx="1868556" cy="429371"/>
                      <wp:effectExtent l="0" t="0" r="17780" b="2794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8556" cy="42937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20D5DAA" id="Rectangle 11" o:spid="_x0000_s1026" style="position:absolute;margin-left:54.05pt;margin-top:17pt;width:147.15pt;height:33.8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" fillcolor="white [3212]" strokecolor="black [3213]" strokeweight="2pt"/>
                  </w:pict>
                </mc:Fallback>
              </mc:AlternateContent>
            </w:r>
            <w:r w:rsidR="00E208CD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</w:p>
          <w:p w:rsidR="00E208CD" w:rsidRPr="009936ED" w:rsidRDefault="00E208CD" w:rsidP="00EB221E">
            <w:pPr>
              <w:pStyle w:val="QuestionStyle"/>
            </w:pPr>
          </w:p>
          <w:p w:rsidR="00E208CD" w:rsidRPr="009936ED" w:rsidRDefault="00E208CD" w:rsidP="00EB221E">
            <w:pPr>
              <w:pStyle w:val="QuestionStyle"/>
            </w:pPr>
          </w:p>
          <w:p w:rsidR="00E208CD" w:rsidRPr="009936ED" w:rsidRDefault="00E208CD" w:rsidP="00EB221E">
            <w:pPr>
              <w:pStyle w:val="QuestionStyle"/>
            </w:pPr>
          </w:p>
        </w:tc>
      </w:tr>
      <w:tr w:rsidR="00E208C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208CD" w:rsidRPr="001B3341" w:rsidRDefault="00E208CD" w:rsidP="00E208C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208CD" w:rsidRDefault="00075BD8" w:rsidP="00EB221E">
            <w:pPr>
              <w:pStyle w:val="QuestionStyle"/>
            </w:pPr>
            <w:r>
              <w:t>The trapezium</w:t>
            </w:r>
            <w:r w:rsidR="002A310D">
              <w:t xml:space="preserve"> shown</w:t>
            </w:r>
            <w:r>
              <w:t xml:space="preserve"> has an area of 450 </w:t>
            </w:r>
            <w:r w:rsidR="007770A9">
              <w:t>c</w:t>
            </w:r>
            <w:r>
              <w:t>m</w:t>
            </w:r>
            <w:r w:rsidRPr="002A310D">
              <w:rPr>
                <w:vertAlign w:val="superscript"/>
              </w:rPr>
              <w:t>2</w:t>
            </w:r>
            <w:r w:rsidR="002A310D">
              <w:t>.</w:t>
            </w:r>
            <w:r>
              <w:t xml:space="preserve"> </w:t>
            </w:r>
          </w:p>
          <w:p w:rsidR="002A310D" w:rsidRDefault="008B18DD" w:rsidP="00EB221E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314" type="#_x0000_t75" style="position:absolute;margin-left:236pt;margin-top:0;width:3in;height:118.3pt;z-index:251685888;mso-position-horizontal-relative:text;mso-position-vertical-relative:text">
                  <v:imagedata r:id="rId114" o:title=""/>
                </v:shape>
                <o:OLEObject Type="Embed" ProgID="FXDraw.Graphic" ShapeID="_x0000_s1314" DrawAspect="Content" ObjectID="_1514613737" r:id="rId115"/>
              </w:object>
            </w:r>
            <w:r w:rsidR="007770A9">
              <w:t xml:space="preserve">The perpendicular height is </w:t>
            </w:r>
            <w:r w:rsidR="007770A9" w:rsidRPr="007770A9">
              <w:rPr>
                <w:i/>
              </w:rPr>
              <w:t>x</w:t>
            </w:r>
            <w:r w:rsidR="007770A9">
              <w:t xml:space="preserve"> cm.</w:t>
            </w:r>
          </w:p>
          <w:p w:rsidR="002A310D" w:rsidRPr="009936ED" w:rsidRDefault="002A310D" w:rsidP="00EB221E">
            <w:pPr>
              <w:pStyle w:val="QuestionStyle"/>
            </w:pPr>
            <w:r>
              <w:t xml:space="preserve">What is the value of </w:t>
            </w:r>
            <w:r w:rsidRPr="002A310D">
              <w:rPr>
                <w:i/>
              </w:rPr>
              <w:t>x</w:t>
            </w:r>
            <w:r>
              <w:t>?</w:t>
            </w:r>
          </w:p>
          <w:p w:rsidR="00E208CD" w:rsidRPr="009936ED" w:rsidRDefault="00E208CD" w:rsidP="00E208C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08CD" w:rsidRPr="009936ED" w:rsidRDefault="00E208CD" w:rsidP="00E208CD">
            <w:pPr>
              <w:rPr>
                <w:rFonts w:ascii="Times New Roman" w:hAnsi="Times New Roman"/>
                <w:sz w:val="24"/>
                <w:szCs w:val="24"/>
              </w:rPr>
            </w:pPr>
            <w:r w:rsidRPr="009936ED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</w:p>
          <w:p w:rsidR="001C1F76" w:rsidRDefault="008B18DD" w:rsidP="00EB221E">
            <w:pPr>
              <w:pStyle w:val="QuestionStyle"/>
            </w:pPr>
            <w:r>
              <w:pict w14:anchorId="30E7C389">
                <v:rect id="Rectangle 149" o:spid="_x0000_s1305" style="position:absolute;margin-left:53.2pt;margin-top:19.35pt;width:144.4pt;height:29.4pt;z-index:251681792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" filled="f" strokecolor="black [3213]" strokeweight="1.5pt">
                  <v:textbox>
                    <w:txbxContent>
                      <w:p w:rsidR="00BF1528" w:rsidRDefault="00BF1528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36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1C1F76" w:rsidRDefault="001C1F76" w:rsidP="00EB221E">
            <w:pPr>
              <w:pStyle w:val="QuestionStyle"/>
            </w:pPr>
          </w:p>
          <w:p w:rsidR="00E208CD" w:rsidRPr="009936ED" w:rsidRDefault="00E208CD" w:rsidP="001C1F76">
            <w:pPr>
              <w:pStyle w:val="QuestionStyle"/>
            </w:pPr>
          </w:p>
        </w:tc>
      </w:tr>
      <w:tr w:rsidR="00E208C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208CD" w:rsidRPr="001B3341" w:rsidRDefault="00E208CD" w:rsidP="00E208CD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208CD" w:rsidRPr="009936ED" w:rsidRDefault="008B18DD" w:rsidP="00E208CD">
            <w:pPr>
              <w:tabs>
                <w:tab w:val="left" w:pos="3578"/>
              </w:tabs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315" type="#_x0000_t75" style="position:absolute;margin-left:183.45pt;margin-top:27.95pt;width:261.1pt;height:295.65pt;z-index:251686912;mso-position-horizontal-relative:text;mso-position-vertical-relative:text">
                  <v:imagedata r:id="rId116" o:title=""/>
                </v:shape>
                <o:OLEObject Type="Embed" ProgID="FXDraw.Graphic" ShapeID="_x0000_s1315" DrawAspect="Content" ObjectID="_1514613738" r:id="rId117"/>
              </w:object>
            </w:r>
            <w:r w:rsidR="00E208CD" w:rsidRPr="009936E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A rect</w:t>
            </w:r>
            <w:r w:rsidR="00A10BC7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angular garden which measures 30 m by 4</w:t>
            </w:r>
            <w:r w:rsidR="00E208CD" w:rsidRPr="009936E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0 m has flow</w:t>
            </w:r>
            <w:r w:rsidR="00A10BC7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er beds which surround a lawn which is an irregular quadrilateral.</w:t>
            </w:r>
            <w:r w:rsidR="00E208CD" w:rsidRPr="009936E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E208CD" w:rsidRPr="009936ED" w:rsidRDefault="00E208CD" w:rsidP="00E208CD">
            <w:pPr>
              <w:tabs>
                <w:tab w:val="left" w:pos="4165"/>
              </w:tabs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E208CD" w:rsidRPr="009936ED" w:rsidRDefault="00A10BC7" w:rsidP="00E208CD">
            <w:pPr>
              <w:tabs>
                <w:tab w:val="left" w:pos="3436"/>
              </w:tabs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What is the area of the lawn</w:t>
            </w:r>
            <w:r w:rsidR="00E208CD" w:rsidRPr="009936E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?</w:t>
            </w:r>
          </w:p>
          <w:p w:rsidR="00E208CD" w:rsidRDefault="00E208CD" w:rsidP="00EB221E">
            <w:pPr>
              <w:pStyle w:val="QuestionStyle"/>
            </w:pPr>
          </w:p>
          <w:p w:rsidR="00A10BC7" w:rsidRDefault="00A10BC7" w:rsidP="00EB221E">
            <w:pPr>
              <w:pStyle w:val="QuestionStyle"/>
            </w:pPr>
          </w:p>
          <w:p w:rsidR="00A10BC7" w:rsidRDefault="00A10BC7" w:rsidP="00EB221E">
            <w:pPr>
              <w:pStyle w:val="QuestionStyle"/>
            </w:pPr>
          </w:p>
          <w:p w:rsidR="00A10BC7" w:rsidRDefault="00A10BC7" w:rsidP="00EB221E">
            <w:pPr>
              <w:pStyle w:val="QuestionStyle"/>
            </w:pPr>
          </w:p>
          <w:p w:rsidR="00A10BC7" w:rsidRDefault="00A10BC7" w:rsidP="00EB221E">
            <w:pPr>
              <w:pStyle w:val="QuestionStyle"/>
            </w:pPr>
          </w:p>
          <w:p w:rsidR="00A10BC7" w:rsidRDefault="00A10BC7" w:rsidP="00EB221E">
            <w:pPr>
              <w:pStyle w:val="QuestionStyle"/>
            </w:pPr>
          </w:p>
          <w:p w:rsidR="00A10BC7" w:rsidRDefault="00A10BC7" w:rsidP="00EB221E">
            <w:pPr>
              <w:pStyle w:val="QuestionStyle"/>
            </w:pPr>
          </w:p>
          <w:p w:rsidR="00A10BC7" w:rsidRDefault="00A10BC7" w:rsidP="00EB221E">
            <w:pPr>
              <w:pStyle w:val="QuestionStyle"/>
            </w:pPr>
          </w:p>
          <w:p w:rsidR="00A10BC7" w:rsidRDefault="00A10BC7" w:rsidP="00EB221E">
            <w:pPr>
              <w:pStyle w:val="QuestionStyle"/>
            </w:pPr>
          </w:p>
          <w:p w:rsidR="00A10BC7" w:rsidRDefault="00A10BC7" w:rsidP="00EB221E">
            <w:pPr>
              <w:pStyle w:val="QuestionStyle"/>
            </w:pPr>
          </w:p>
          <w:p w:rsidR="00A10BC7" w:rsidRPr="009936ED" w:rsidRDefault="008B18DD" w:rsidP="00EB221E">
            <w:pPr>
              <w:pStyle w:val="QuestionStyle"/>
            </w:pPr>
            <w:r>
              <w:pict w14:anchorId="53E50E4B">
                <v:rect id="Rectangle 148" o:spid="_x0000_s1307" style="position:absolute;margin-left:19.5pt;margin-top:12.55pt;width:142.9pt;height:29.4pt;z-index:251682816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" filled="f" strokecolor="black [3213]" strokeweight="1.5pt">
                  <v:textbox>
                    <w:txbxContent>
                      <w:p w:rsidR="00BF1528" w:rsidRDefault="00BF1528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36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E208CD" w:rsidRPr="009936ED" w:rsidRDefault="00E208CD" w:rsidP="00EB221E">
            <w:pPr>
              <w:pStyle w:val="QuestionStyle"/>
            </w:pPr>
          </w:p>
          <w:p w:rsidR="00E208CD" w:rsidRPr="009936ED" w:rsidRDefault="00E208CD" w:rsidP="00E208CD">
            <w:pPr>
              <w:rPr>
                <w:rFonts w:ascii="Times New Roman" w:hAnsi="Times New Roman"/>
                <w:sz w:val="24"/>
                <w:szCs w:val="24"/>
              </w:rPr>
            </w:pPr>
            <w:r w:rsidRPr="009936ED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</w:p>
          <w:p w:rsidR="00E208CD" w:rsidRPr="009936ED" w:rsidRDefault="00E208CD" w:rsidP="00E208C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208CD" w:rsidRPr="009936ED" w:rsidRDefault="00E208CD" w:rsidP="00EB221E">
            <w:pPr>
              <w:pStyle w:val="QuestionStyle"/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9936ED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1002"/>
        <w:gridCol w:w="5240"/>
        <w:gridCol w:w="2977"/>
      </w:tblGrid>
      <w:tr w:rsidR="00802519" w:rsidRPr="00325745" w:rsidTr="007770A9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32142659"/>
            <w:placeholder>
              <w:docPart w:val="0764E11E4A77476EAB5A48D2FC2C56EE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90" w:type="dxa"/>
                <w:gridSpan w:val="2"/>
                <w:shd w:val="clear" w:color="auto" w:fill="B6DDE8" w:themeFill="accent5" w:themeFillTint="66"/>
                <w:vAlign w:val="center"/>
              </w:tcPr>
              <w:p w:rsidR="00802519" w:rsidRPr="00325745" w:rsidRDefault="00802519" w:rsidP="007770A9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1511053743"/>
            <w:placeholder>
              <w:docPart w:val="56346D02E3E74A5198E00684A3A5D5F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0" w:type="dxa"/>
                <w:shd w:val="clear" w:color="auto" w:fill="B6DDE8" w:themeFill="accent5" w:themeFillTint="66"/>
              </w:tcPr>
              <w:p w:rsidR="00802519" w:rsidRPr="005C44C0" w:rsidRDefault="00802519" w:rsidP="007770A9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Area of Plane Shapes</w:t>
                </w:r>
              </w:p>
            </w:tc>
          </w:sdtContent>
        </w:sdt>
        <w:tc>
          <w:tcPr>
            <w:tcW w:w="2977" w:type="dxa"/>
            <w:shd w:val="clear" w:color="auto" w:fill="215868" w:themeFill="accent5" w:themeFillShade="80"/>
          </w:tcPr>
          <w:p w:rsidR="00802519" w:rsidRDefault="00802519" w:rsidP="007770A9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02519" w:rsidRPr="00325745" w:rsidRDefault="00802519" w:rsidP="007770A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02519" w:rsidRPr="00325745" w:rsidTr="007770A9">
        <w:trPr>
          <w:cantSplit/>
          <w:trHeight w:val="624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802519" w:rsidRPr="00885304" w:rsidRDefault="00802519" w:rsidP="007770A9">
            <w:pPr>
              <w:jc w:val="center"/>
              <w:rPr>
                <w:rFonts w:ascii="Times New Roman" w:hAnsi="Times New Roman"/>
                <w:sz w:val="40"/>
                <w:szCs w:val="40"/>
              </w:rPr>
            </w:pPr>
            <w:r w:rsidRPr="00885304"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2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</w:t>
            </w:r>
          </w:p>
        </w:tc>
        <w:tc>
          <w:tcPr>
            <w:tcW w:w="2977" w:type="dxa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02519" w:rsidRPr="00040551" w:rsidRDefault="00802519" w:rsidP="007770A9">
            <w:pPr>
              <w:rPr>
                <w:rFonts w:asciiTheme="majorHAnsi" w:hAnsiTheme="majorHAnsi"/>
                <w:position w:val="-3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040551">
              <w:rPr>
                <w:rFonts w:asciiTheme="majorHAnsi" w:hAnsiTheme="majorHAnsi"/>
                <w:color w:val="FF0000"/>
                <w:position w:val="-36"/>
                <w:sz w:val="24"/>
                <w:szCs w:val="24"/>
              </w:rPr>
              <w:object w:dxaOrig="2404" w:dyaOrig="634">
                <v:shape id="_x0000_i1078" type="#_x0000_t75" style="width:120pt;height:32.25pt" o:ole="">
                  <v:imagedata r:id="rId118" o:title=""/>
                </v:shape>
                <o:OLEObject Type="Embed" ProgID="FXEquation.Equation" ShapeID="_x0000_i1078" DrawAspect="Content" ObjectID="_1514613680" r:id="rId119"/>
              </w:object>
            </w:r>
            <w:r w:rsidRPr="00040551">
              <w:rPr>
                <w:rFonts w:asciiTheme="majorHAnsi" w:hAnsiTheme="majorHAnsi"/>
                <w:position w:val="-36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 m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02519" w:rsidRPr="00040551" w:rsidRDefault="00802519" w:rsidP="007770A9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040551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2328" w:dyaOrig="294">
                <v:shape id="_x0000_i1079" type="#_x0000_t75" style="width:116.25pt;height:14.25pt" o:ole="">
                  <v:imagedata r:id="rId120" o:title=""/>
                </v:shape>
                <o:OLEObject Type="Embed" ProgID="FXEquation.Equation" ShapeID="_x0000_i1079" DrawAspect="Content" ObjectID="_1514613681" r:id="rId121"/>
              </w:object>
            </w:r>
            <w:r w:rsidRPr="00040551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040551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02519" w:rsidRPr="00040551" w:rsidRDefault="00802519" w:rsidP="007770A9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 w:rsidRPr="00040551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4518" w:dyaOrig="537">
                <v:shape id="_x0000_i1080" type="#_x0000_t75" style="width:225.75pt;height:27pt" o:ole="">
                  <v:imagedata r:id="rId122" o:title=""/>
                </v:shape>
                <o:OLEObject Type="Embed" ProgID="FXEquation.Equation" ShapeID="_x0000_i1080" DrawAspect="Content" ObjectID="_1514613682" r:id="rId123"/>
              </w:objec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040551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2 rows of 7 and 3 rows of 3 = </w:t>
            </w:r>
            <w:r w:rsidRPr="00DB0921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1698" w:dyaOrig="294">
                <v:shape id="_x0000_i1081" type="#_x0000_t75" style="width:84.75pt;height:14.25pt" o:ole="">
                  <v:imagedata r:id="rId124" o:title=""/>
                </v:shape>
                <o:OLEObject Type="Embed" ProgID="FXEquation.Equation" ShapeID="_x0000_i1081" DrawAspect="Content" ObjectID="_1514613683" r:id="rId125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23 cm</w:t>
            </w:r>
            <w:r w:rsidRPr="00DB0921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02519" w:rsidRPr="00DB0921" w:rsidRDefault="00802519" w:rsidP="007770A9">
            <w:pPr>
              <w:rPr>
                <w:rFonts w:asciiTheme="majorHAnsi" w:hAnsiTheme="majorHAnsi"/>
                <w:position w:val="-6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DB0921">
              <w:rPr>
                <w:rFonts w:asciiTheme="majorHAnsi" w:hAnsiTheme="majorHAnsi"/>
                <w:color w:val="FF0000"/>
                <w:position w:val="-66"/>
                <w:sz w:val="24"/>
                <w:szCs w:val="24"/>
              </w:rPr>
              <w:object w:dxaOrig="2448" w:dyaOrig="834">
                <v:shape id="_x0000_i1082" type="#_x0000_t75" style="width:122.25pt;height:42pt" o:ole="">
                  <v:imagedata r:id="rId126" o:title=""/>
                </v:shape>
                <o:OLEObject Type="Embed" ProgID="FXEquation.Equation" ShapeID="_x0000_i1082" DrawAspect="Content" ObjectID="_1514613684" r:id="rId127"/>
              </w:object>
            </w:r>
            <w:r w:rsidRPr="00DB0921">
              <w:rPr>
                <w:rFonts w:asciiTheme="majorHAnsi" w:hAnsiTheme="majorHAnsi"/>
                <w:position w:val="-66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0155AC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02519" w:rsidRPr="000155AC" w:rsidRDefault="00802519" w:rsidP="007770A9">
            <w:pPr>
              <w:rPr>
                <w:rFonts w:asciiTheme="majorHAnsi" w:hAnsiTheme="majorHAnsi"/>
                <w:position w:val="-3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0155AC">
              <w:rPr>
                <w:rFonts w:asciiTheme="majorHAnsi" w:hAnsiTheme="majorHAnsi"/>
                <w:color w:val="FF0000"/>
                <w:position w:val="-38"/>
                <w:sz w:val="24"/>
                <w:szCs w:val="24"/>
              </w:rPr>
              <w:object w:dxaOrig="3438" w:dyaOrig="654">
                <v:shape id="_x0000_i1083" type="#_x0000_t75" style="width:171.75pt;height:32.25pt" o:ole="">
                  <v:imagedata r:id="rId128" o:title=""/>
                </v:shape>
                <o:OLEObject Type="Embed" ProgID="FXEquation.Equation" ShapeID="_x0000_i1083" DrawAspect="Content" ObjectID="_1514613685" r:id="rId129"/>
              </w:object>
            </w:r>
            <w:r w:rsidRPr="000155AC">
              <w:rPr>
                <w:rFonts w:asciiTheme="majorHAnsi" w:hAnsiTheme="majorHAnsi"/>
                <w:position w:val="-38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0155AC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02519" w:rsidRPr="0013536A" w:rsidRDefault="00802519" w:rsidP="007770A9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13536A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3012" w:dyaOrig="294">
                <v:shape id="_x0000_i1084" type="#_x0000_t75" style="width:150.75pt;height:14.25pt" o:ole="">
                  <v:imagedata r:id="rId130" o:title=""/>
                </v:shape>
                <o:OLEObject Type="Embed" ProgID="FXEquation.Equation" ShapeID="_x0000_i1084" DrawAspect="Content" ObjectID="_1514613686" r:id="rId131"/>
              </w:object>
            </w:r>
            <w:r w:rsidRPr="0013536A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13536A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02519" w:rsidRPr="0013536A" w:rsidRDefault="00802519" w:rsidP="007770A9">
            <w:pPr>
              <w:rPr>
                <w:rFonts w:asciiTheme="majorHAnsi" w:hAnsiTheme="majorHAnsi"/>
                <w:position w:val="-84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13536A">
              <w:rPr>
                <w:rFonts w:asciiTheme="majorHAnsi" w:hAnsiTheme="majorHAnsi"/>
                <w:color w:val="FF0000"/>
                <w:position w:val="-84"/>
                <w:sz w:val="24"/>
                <w:szCs w:val="24"/>
              </w:rPr>
              <w:object w:dxaOrig="2922" w:dyaOrig="1178">
                <v:shape id="_x0000_i1085" type="#_x0000_t75" style="width:146.25pt;height:59.25pt" o:ole="">
                  <v:imagedata r:id="rId132" o:title=""/>
                </v:shape>
                <o:OLEObject Type="Embed" ProgID="FXEquation.Equation" ShapeID="_x0000_i1085" DrawAspect="Content" ObjectID="_1514613687" r:id="rId133"/>
              </w:object>
            </w:r>
            <w:r w:rsidRPr="0013536A">
              <w:rPr>
                <w:rFonts w:asciiTheme="majorHAnsi" w:hAnsiTheme="majorHAnsi"/>
                <w:position w:val="-84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13536A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02519" w:rsidRPr="00D52026" w:rsidRDefault="00802519" w:rsidP="007770A9">
            <w:pPr>
              <w:rPr>
                <w:rFonts w:asciiTheme="majorHAnsi" w:hAnsiTheme="majorHAnsi"/>
                <w:position w:val="-84"/>
                <w:sz w:val="24"/>
                <w:szCs w:val="24"/>
              </w:rPr>
            </w:pPr>
            <w:r w:rsidRPr="00D52026">
              <w:rPr>
                <w:rFonts w:asciiTheme="majorHAnsi" w:hAnsiTheme="majorHAnsi"/>
                <w:color w:val="FF0000"/>
                <w:position w:val="-84"/>
                <w:sz w:val="24"/>
                <w:szCs w:val="24"/>
              </w:rPr>
              <w:object w:dxaOrig="3416" w:dyaOrig="1181">
                <v:shape id="_x0000_i1086" type="#_x0000_t75" style="width:171pt;height:59.25pt" o:ole="">
                  <v:imagedata r:id="rId134" o:title=""/>
                </v:shape>
                <o:OLEObject Type="Embed" ProgID="FXEquation.Equation" ShapeID="_x0000_i1086" DrawAspect="Content" ObjectID="_1514613688" r:id="rId135"/>
              </w:objec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160 cm</w:t>
            </w:r>
            <w:r w:rsidRPr="00860E5E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02519" w:rsidRPr="00860E5E" w:rsidRDefault="00802519" w:rsidP="007770A9">
            <w:pPr>
              <w:rPr>
                <w:rFonts w:asciiTheme="majorHAnsi" w:hAnsiTheme="majorHAnsi"/>
                <w:position w:val="-84"/>
                <w:sz w:val="24"/>
                <w:szCs w:val="24"/>
              </w:rPr>
            </w:pPr>
            <w:r w:rsidRPr="00860E5E">
              <w:rPr>
                <w:rFonts w:asciiTheme="majorHAnsi" w:hAnsiTheme="majorHAnsi"/>
                <w:color w:val="FF0000"/>
                <w:position w:val="-84"/>
                <w:sz w:val="24"/>
                <w:szCs w:val="24"/>
              </w:rPr>
              <w:object w:dxaOrig="2922" w:dyaOrig="1178">
                <v:shape id="_x0000_i1087" type="#_x0000_t75" style="width:146.25pt;height:59.25pt" o:ole="">
                  <v:imagedata r:id="rId136" o:title=""/>
                </v:shape>
                <o:OLEObject Type="Embed" ProgID="FXEquation.Equation" ShapeID="_x0000_i1087" DrawAspect="Content" ObjectID="_1514613689" r:id="rId137"/>
              </w:objec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160 cm</w:t>
            </w:r>
            <w:r w:rsidRPr="00517276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02519" w:rsidRPr="00EE3EA9" w:rsidRDefault="00802519" w:rsidP="007770A9">
            <w:pPr>
              <w:rPr>
                <w:rFonts w:asciiTheme="majorHAnsi" w:hAnsiTheme="majorHAnsi"/>
                <w:position w:val="-3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EE3EA9">
              <w:rPr>
                <w:rFonts w:asciiTheme="majorHAnsi" w:hAnsiTheme="majorHAnsi"/>
                <w:color w:val="FF0000"/>
                <w:position w:val="-38"/>
                <w:sz w:val="24"/>
                <w:szCs w:val="24"/>
              </w:rPr>
              <w:object w:dxaOrig="1736" w:dyaOrig="654">
                <v:shape id="_x0000_i1088" type="#_x0000_t75" style="width:87pt;height:32.25pt" o:ole="">
                  <v:imagedata r:id="rId138" o:title=""/>
                </v:shape>
                <o:OLEObject Type="Embed" ProgID="FXEquation.Equation" ShapeID="_x0000_i1088" DrawAspect="Content" ObjectID="_1514613690" r:id="rId139"/>
              </w:object>
            </w:r>
            <w:r w:rsidRPr="00EE3EA9">
              <w:rPr>
                <w:rFonts w:asciiTheme="majorHAnsi" w:hAnsiTheme="majorHAnsi"/>
                <w:position w:val="-38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EE3EA9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02519" w:rsidRPr="002D2D20" w:rsidRDefault="002D2D20" w:rsidP="007770A9">
            <w:pPr>
              <w:rPr>
                <w:rFonts w:asciiTheme="majorHAnsi" w:hAnsiTheme="majorHAnsi"/>
                <w:position w:val="-114"/>
                <w:sz w:val="24"/>
                <w:szCs w:val="24"/>
              </w:rPr>
            </w:pPr>
            <w:r w:rsidRPr="002D2D20">
              <w:rPr>
                <w:rFonts w:asciiTheme="majorHAnsi" w:hAnsiTheme="majorHAnsi"/>
                <w:color w:val="FF0000"/>
                <w:position w:val="-114"/>
                <w:sz w:val="24"/>
                <w:szCs w:val="24"/>
              </w:rPr>
              <w:object w:dxaOrig="3626" w:dyaOrig="1478">
                <v:shape id="_x0000_i1089" type="#_x0000_t75" style="width:181.5pt;height:74.25pt" o:ole="">
                  <v:imagedata r:id="rId140" o:title=""/>
                </v:shape>
                <o:OLEObject Type="Embed" ProgID="FXEquation.Equation" ShapeID="_x0000_i1089" DrawAspect="Content" ObjectID="_1514613691" r:id="rId141"/>
              </w:object>
            </w:r>
          </w:p>
        </w:tc>
        <w:tc>
          <w:tcPr>
            <w:tcW w:w="2977" w:type="dxa"/>
            <w:vAlign w:val="center"/>
          </w:tcPr>
          <w:p w:rsidR="00802519" w:rsidRDefault="002D2D20" w:rsidP="002D2D20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4.2 Ha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02519" w:rsidRPr="004155F3" w:rsidRDefault="00802519" w:rsidP="007770A9">
            <w:pPr>
              <w:rPr>
                <w:rFonts w:asciiTheme="majorHAnsi" w:hAnsiTheme="majorHAnsi"/>
                <w:position w:val="-56"/>
                <w:sz w:val="24"/>
                <w:szCs w:val="24"/>
              </w:rPr>
            </w:pPr>
            <w:r w:rsidRPr="004155F3">
              <w:rPr>
                <w:rFonts w:asciiTheme="majorHAnsi" w:hAnsiTheme="majorHAnsi"/>
                <w:color w:val="FF0000"/>
                <w:position w:val="-56"/>
                <w:sz w:val="24"/>
                <w:szCs w:val="24"/>
              </w:rPr>
              <w:object w:dxaOrig="2066" w:dyaOrig="897">
                <v:shape id="_x0000_i1090" type="#_x0000_t75" style="width:103.5pt;height:45pt" o:ole="">
                  <v:imagedata r:id="rId142" o:title=""/>
                </v:shape>
                <o:OLEObject Type="Embed" ProgID="FXEquation.Equation" ShapeID="_x0000_i1090" DrawAspect="Content" ObjectID="_1514613692" r:id="rId143"/>
              </w:objec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4155F3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 w:rsidRPr="00D52026">
              <w:rPr>
                <w:rFonts w:asciiTheme="majorHAnsi" w:hAnsiTheme="majorHAnsi"/>
                <w:color w:val="FF0000"/>
                <w:position w:val="-84"/>
                <w:sz w:val="24"/>
                <w:szCs w:val="24"/>
              </w:rPr>
              <w:object w:dxaOrig="5276" w:dyaOrig="1178">
                <v:shape id="_x0000_i1091" type="#_x0000_t75" style="width:264.75pt;height:59.25pt" o:ole="">
                  <v:imagedata r:id="rId144" o:title=""/>
                </v:shape>
                <o:OLEObject Type="Embed" ProgID="FXEquation.Equation" ShapeID="_x0000_i1091" DrawAspect="Content" ObjectID="_1514613693" r:id="rId145"/>
              </w:objec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88 cm</w:t>
            </w:r>
            <w:r w:rsidRPr="00B239A7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object w:dxaOrig="3138" w:dyaOrig="897">
                <v:shape id="_x0000_i1092" type="#_x0000_t75" style="width:156.75pt;height:45pt" o:ole="">
                  <v:imagedata r:id="rId146" o:title=""/>
                </v:shape>
                <o:OLEObject Type="Embed" ProgID="FXEquation.Equation" ShapeID="_x0000_i1092" DrawAspect="Content" ObjectID="_1514613694" r:id="rId147"/>
              </w:objec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544EFF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</w:tbl>
    <w:p w:rsidR="00802519" w:rsidRDefault="00802519" w:rsidP="00802519">
      <w:pPr>
        <w:rPr>
          <w:rFonts w:asciiTheme="majorHAnsi" w:hAnsiTheme="majorHAnsi"/>
          <w:sz w:val="24"/>
          <w:szCs w:val="24"/>
        </w:rPr>
        <w:sectPr w:rsidR="00802519" w:rsidSect="009D24C3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431"/>
        <w:gridCol w:w="5243"/>
        <w:gridCol w:w="568"/>
        <w:gridCol w:w="2977"/>
      </w:tblGrid>
      <w:tr w:rsidR="00802519" w:rsidRPr="00325745" w:rsidTr="007770A9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418944250"/>
            <w:placeholder>
              <w:docPart w:val="E5A1B997CA8E4DC1B142EDCBB3DFC8DA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02519" w:rsidRPr="00325745" w:rsidRDefault="00802519" w:rsidP="007770A9">
                <w:pPr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713930614"/>
            <w:placeholder>
              <w:docPart w:val="A096C6AD70D6408FAA0613759F8632A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02519" w:rsidRPr="005C44C0" w:rsidRDefault="00802519" w:rsidP="007770A9">
                <w:pPr>
                  <w:tabs>
                    <w:tab w:val="left" w:pos="1152"/>
                    <w:tab w:val="center" w:pos="2230"/>
                  </w:tabs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Area of Plane Shapes</w:t>
                </w:r>
              </w:p>
            </w:tc>
          </w:sdtContent>
        </w:sdt>
        <w:tc>
          <w:tcPr>
            <w:tcW w:w="35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02519" w:rsidRDefault="00802519" w:rsidP="007770A9">
            <w:pP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02519" w:rsidRDefault="00802519" w:rsidP="007770A9">
            <w:pP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02519" w:rsidRPr="00325745" w:rsidRDefault="00802519" w:rsidP="007770A9">
            <w:pPr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02519" w:rsidRPr="00325745" w:rsidTr="007770A9">
        <w:trPr>
          <w:cantSplit/>
          <w:trHeight w:val="851"/>
        </w:trPr>
        <w:tc>
          <w:tcPr>
            <w:tcW w:w="10207" w:type="dxa"/>
            <w:gridSpan w:val="5"/>
            <w:shd w:val="clear" w:color="auto" w:fill="B6DDE8" w:themeFill="accent5" w:themeFillTint="66"/>
          </w:tcPr>
          <w:p w:rsidR="00802519" w:rsidRPr="00325745" w:rsidRDefault="00802519" w:rsidP="007770A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885304"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3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</w:t>
            </w:r>
          </w:p>
        </w:tc>
        <w:tc>
          <w:tcPr>
            <w:tcW w:w="2977" w:type="dxa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02519" w:rsidRPr="003B7B9E" w:rsidRDefault="00802519" w:rsidP="007770A9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3B7B9E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2614" w:dyaOrig="294">
                <v:shape id="_x0000_i1093" type="#_x0000_t75" style="width:131.25pt;height:14.25pt" o:ole="">
                  <v:imagedata r:id="rId148" o:title=""/>
                </v:shape>
                <o:OLEObject Type="Embed" ProgID="FXEquation.Equation" ShapeID="_x0000_i1093" DrawAspect="Content" ObjectID="_1514613695" r:id="rId149"/>
              </w:object>
            </w:r>
            <w:r w:rsidRPr="003B7B9E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17.64 cm</w:t>
            </w:r>
            <w:r w:rsidRPr="003B7B9E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 w:rsidRPr="003B7B9E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2854" w:dyaOrig="294">
                <v:shape id="_x0000_i1094" type="#_x0000_t75" style="width:142.5pt;height:14.25pt" o:ole="">
                  <v:imagedata r:id="rId150" o:title=""/>
                </v:shape>
                <o:OLEObject Type="Embed" ProgID="FXEquation.Equation" ShapeID="_x0000_i1094" DrawAspect="Content" ObjectID="_1514613696" r:id="rId151"/>
              </w:objec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 w:rsidRPr="003B7B9E"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02519" w:rsidRPr="003B7B9E" w:rsidRDefault="00802519" w:rsidP="007770A9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 w:rsidRPr="003B7B9E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197" w:dyaOrig="537">
                <v:shape id="_x0000_i1095" type="#_x0000_t75" style="width:159.75pt;height:27pt" o:ole="">
                  <v:imagedata r:id="rId152" o:title=""/>
                </v:shape>
                <o:OLEObject Type="Embed" ProgID="FXEquation.Equation" ShapeID="_x0000_i1095" DrawAspect="Content" ObjectID="_1514613697" r:id="rId153"/>
              </w:objec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420 m</w:t>
            </w:r>
            <w:r w:rsidRPr="003B7B9E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 w:rsidRPr="003B7B9E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3318" w:dyaOrig="294">
                <v:shape id="_x0000_i1096" type="#_x0000_t75" style="width:165.75pt;height:14.25pt" o:ole="">
                  <v:imagedata r:id="rId154" o:title=""/>
                </v:shape>
                <o:OLEObject Type="Embed" ProgID="FXEquation.Equation" ShapeID="_x0000_i1096" DrawAspect="Content" ObjectID="_1514613698" r:id="rId155"/>
              </w:objec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6749F4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 w:rsidRPr="003B7B9E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2358" w:dyaOrig="934">
                <v:shape id="_x0000_i1097" type="#_x0000_t75" style="width:117.75pt;height:47.25pt" o:ole="">
                  <v:imagedata r:id="rId156" o:title=""/>
                </v:shape>
                <o:OLEObject Type="Embed" ProgID="FXEquation.Equation" ShapeID="_x0000_i1097" DrawAspect="Content" ObjectID="_1514613699" r:id="rId157"/>
              </w:objec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6749F4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 w:rsidRPr="003B7B9E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6454" w:dyaOrig="1294">
                <v:shape id="_x0000_i1098" type="#_x0000_t75" style="width:322.5pt;height:64.5pt" o:ole="">
                  <v:imagedata r:id="rId158" o:title=""/>
                </v:shape>
                <o:OLEObject Type="Embed" ProgID="FXEquation.Equation" ShapeID="_x0000_i1098" DrawAspect="Content" ObjectID="_1514613700" r:id="rId159"/>
              </w:objec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5 hectares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 w:rsidRPr="003B7B9E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3514" w:dyaOrig="897">
                <v:shape id="_x0000_i1099" type="#_x0000_t75" style="width:176.25pt;height:45pt" o:ole="">
                  <v:imagedata r:id="rId160" o:title=""/>
                </v:shape>
                <o:OLEObject Type="Embed" ProgID="FXEquation.Equation" ShapeID="_x0000_i1099" DrawAspect="Content" ObjectID="_1514613701" r:id="rId161"/>
              </w:objec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540CD9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 w:rsidRPr="003B7B9E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2392" w:dyaOrig="2042">
                <v:shape id="_x0000_i1100" type="#_x0000_t75" style="width:119.25pt;height:102pt" o:ole="">
                  <v:imagedata r:id="rId162" o:title=""/>
                </v:shape>
                <o:OLEObject Type="Embed" ProgID="FXEquation.Equation" ShapeID="_x0000_i1100" DrawAspect="Content" ObjectID="_1514613702" r:id="rId163"/>
              </w:objec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 w:rsidRPr="00F31BBA"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02519" w:rsidRPr="00E3330E" w:rsidRDefault="00E3330E" w:rsidP="007770A9">
            <w:pPr>
              <w:rPr>
                <w:rFonts w:asciiTheme="majorHAnsi" w:hAnsiTheme="majorHAnsi"/>
                <w:position w:val="-114"/>
                <w:sz w:val="24"/>
                <w:szCs w:val="24"/>
              </w:rPr>
            </w:pPr>
            <w:r w:rsidRPr="00E3330E">
              <w:rPr>
                <w:rFonts w:asciiTheme="majorHAnsi" w:hAnsiTheme="majorHAnsi"/>
                <w:color w:val="FF0000"/>
                <w:position w:val="-114"/>
                <w:sz w:val="24"/>
                <w:szCs w:val="24"/>
              </w:rPr>
              <w:object w:dxaOrig="2722" w:dyaOrig="1478">
                <v:shape id="_x0000_i1101" type="#_x0000_t75" style="width:135.75pt;height:74.25pt" o:ole="">
                  <v:imagedata r:id="rId164" o:title=""/>
                </v:shape>
                <o:OLEObject Type="Embed" ProgID="FXEquation.Equation" ShapeID="_x0000_i1101" DrawAspect="Content" ObjectID="_1514613703" r:id="rId165"/>
              </w:object>
            </w:r>
          </w:p>
        </w:tc>
        <w:tc>
          <w:tcPr>
            <w:tcW w:w="2977" w:type="dxa"/>
            <w:vAlign w:val="center"/>
          </w:tcPr>
          <w:p w:rsidR="00802519" w:rsidRDefault="00E3330E" w:rsidP="007770A9">
            <w:pPr>
              <w:jc w:val="center"/>
              <w:rPr>
                <w:rFonts w:asciiTheme="majorHAnsi" w:hAnsiTheme="majorHAnsi"/>
                <w:sz w:val="24"/>
                <w:szCs w:val="24"/>
                <w:vertAlign w:val="superscript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18 750</w:t>
            </w:r>
            <w:r w:rsidR="00802519">
              <w:rPr>
                <w:rFonts w:asciiTheme="majorHAnsi" w:hAnsiTheme="majorHAnsi"/>
                <w:sz w:val="24"/>
                <w:szCs w:val="24"/>
              </w:rPr>
              <w:t xml:space="preserve"> cm</w:t>
            </w:r>
            <w:r w:rsidR="00802519" w:rsidRPr="00E45942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  <w:p w:rsidR="00802519" w:rsidRDefault="00E3330E" w:rsidP="00E333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Or 1</w:t>
            </w:r>
            <w:r w:rsidR="00802519">
              <w:rPr>
                <w:rFonts w:asciiTheme="majorHAnsi" w:hAnsiTheme="majorHAnsi"/>
                <w:sz w:val="24"/>
                <w:szCs w:val="24"/>
              </w:rPr>
              <w:t>.</w:t>
            </w:r>
            <w:r>
              <w:rPr>
                <w:rFonts w:asciiTheme="majorHAnsi" w:hAnsiTheme="majorHAnsi"/>
                <w:sz w:val="24"/>
                <w:szCs w:val="24"/>
              </w:rPr>
              <w:t>8</w:t>
            </w:r>
            <w:r w:rsidR="00802519">
              <w:rPr>
                <w:rFonts w:asciiTheme="majorHAnsi" w:hAnsiTheme="majorHAnsi"/>
                <w:sz w:val="24"/>
                <w:szCs w:val="24"/>
              </w:rPr>
              <w:t>75 m</w:t>
            </w:r>
            <w:r w:rsidR="00802519" w:rsidRPr="00E45942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 w:rsidRPr="003B7B9E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3218" w:dyaOrig="994">
                <v:shape id="_x0000_i1102" type="#_x0000_t75" style="width:161.25pt;height:49.5pt" o:ole="">
                  <v:imagedata r:id="rId166" o:title=""/>
                </v:shape>
                <o:OLEObject Type="Embed" ProgID="FXEquation.Equation" ShapeID="_x0000_i1102" DrawAspect="Content" ObjectID="_1514613704" r:id="rId167"/>
              </w:objec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707 cm</w:t>
            </w:r>
            <w:r w:rsidRPr="00A765CE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 w:rsidRPr="003B7B9E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4008" w:dyaOrig="1340">
                <v:shape id="_x0000_i1103" type="#_x0000_t75" style="width:200.25pt;height:66.75pt" o:ole="">
                  <v:imagedata r:id="rId168" o:title=""/>
                </v:shape>
                <o:OLEObject Type="Embed" ProgID="FXEquation.Equation" ShapeID="_x0000_i1103" DrawAspect="Content" ObjectID="_1514613705" r:id="rId169"/>
              </w:objec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097825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02519" w:rsidRPr="00097825" w:rsidRDefault="00802519" w:rsidP="007770A9">
            <w:pPr>
              <w:rPr>
                <w:rFonts w:asciiTheme="majorHAnsi" w:hAnsiTheme="majorHAnsi"/>
                <w:position w:val="-84"/>
                <w:sz w:val="24"/>
                <w:szCs w:val="24"/>
              </w:rPr>
            </w:pPr>
            <w:r w:rsidRPr="00097825">
              <w:rPr>
                <w:rFonts w:asciiTheme="majorHAnsi" w:hAnsiTheme="majorHAnsi"/>
                <w:color w:val="FF0000"/>
                <w:position w:val="-84"/>
                <w:sz w:val="24"/>
                <w:szCs w:val="24"/>
              </w:rPr>
              <w:object w:dxaOrig="4128" w:dyaOrig="1178">
                <v:shape id="_x0000_i1104" type="#_x0000_t75" style="width:206.25pt;height:59.25pt" o:ole="">
                  <v:imagedata r:id="rId170" o:title=""/>
                </v:shape>
                <o:OLEObject Type="Embed" ProgID="FXEquation.Equation" ShapeID="_x0000_i1104" DrawAspect="Content" ObjectID="_1514613706" r:id="rId171"/>
              </w:objec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 w:rsidRPr="00350DAA"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 w:rsidRPr="003B7B9E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3394" w:dyaOrig="1274">
                <v:shape id="_x0000_i1105" type="#_x0000_t75" style="width:169.5pt;height:63.75pt" o:ole="">
                  <v:imagedata r:id="rId172" o:title=""/>
                </v:shape>
                <o:OLEObject Type="Embed" ProgID="FXEquation.Equation" ShapeID="_x0000_i1105" DrawAspect="Content" ObjectID="_1514613707" r:id="rId173"/>
              </w:objec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191 cm</w:t>
            </w:r>
            <w:r w:rsidRPr="00AD7FDB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 w:rsidRPr="003B7B9E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3548" w:dyaOrig="2542">
                <v:shape id="_x0000_i1106" type="#_x0000_t75" style="width:177pt;height:126.75pt" o:ole="">
                  <v:imagedata r:id="rId174" o:title=""/>
                </v:shape>
                <o:OLEObject Type="Embed" ProgID="FXEquation.Equation" ShapeID="_x0000_i1106" DrawAspect="Content" ObjectID="_1514613708" r:id="rId175"/>
              </w:object>
            </w:r>
          </w:p>
        </w:tc>
        <w:tc>
          <w:tcPr>
            <w:tcW w:w="2977" w:type="dxa"/>
            <w:vAlign w:val="center"/>
          </w:tcPr>
          <w:p w:rsidR="00802519" w:rsidRPr="00AD7FDB" w:rsidRDefault="00802519" w:rsidP="007770A9">
            <w:pPr>
              <w:jc w:val="center"/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AD7FDB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658" w:dyaOrig="194">
                <v:shape id="_x0000_i1107" type="#_x0000_t75" style="width:33pt;height:9.75pt" o:ole="">
                  <v:imagedata r:id="rId176" o:title=""/>
                </v:shape>
                <o:OLEObject Type="Embed" ProgID="FXEquation.Equation" ShapeID="_x0000_i1107" DrawAspect="Content" ObjectID="_1514613709" r:id="rId177"/>
              </w:object>
            </w:r>
            <w:r w:rsidRPr="00AD7FDB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</w:tr>
      <w:tr w:rsidR="00802519" w:rsidTr="0077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37"/>
        </w:trPr>
        <w:tc>
          <w:tcPr>
            <w:tcW w:w="988" w:type="dxa"/>
          </w:tcPr>
          <w:p w:rsidR="00802519" w:rsidRPr="00B9780A" w:rsidRDefault="00802519" w:rsidP="00802519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802519" w:rsidRPr="00802519" w:rsidRDefault="00802519" w:rsidP="007770A9">
            <w:pPr>
              <w:rPr>
                <w:rFonts w:asciiTheme="majorHAnsi" w:hAnsiTheme="majorHAnsi"/>
                <w:sz w:val="24"/>
                <w:szCs w:val="24"/>
              </w:rPr>
            </w:pPr>
            <w:r w:rsidRPr="00AD7FDB">
              <w:rPr>
                <w:rFonts w:asciiTheme="majorHAnsi" w:hAnsiTheme="majorHAnsi"/>
                <w:color w:val="FF0000"/>
                <w:position w:val="-234"/>
                <w:sz w:val="24"/>
                <w:szCs w:val="24"/>
              </w:rPr>
              <w:object w:dxaOrig="6994" w:dyaOrig="2678">
                <v:shape id="_x0000_i1108" type="#_x0000_t75" style="width:350.25pt;height:134.25pt" o:ole="">
                  <v:imagedata r:id="rId178" o:title=""/>
                </v:shape>
                <o:OLEObject Type="Embed" ProgID="FXEquation.Equation" ShapeID="_x0000_i1108" DrawAspect="Content" ObjectID="_1514613710" r:id="rId179"/>
              </w:object>
            </w:r>
          </w:p>
        </w:tc>
        <w:tc>
          <w:tcPr>
            <w:tcW w:w="2977" w:type="dxa"/>
            <w:vAlign w:val="center"/>
          </w:tcPr>
          <w:p w:rsidR="00802519" w:rsidRDefault="00802519" w:rsidP="007770A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591 m</w:t>
            </w:r>
            <w:r w:rsidRPr="00AD7FDB">
              <w:rPr>
                <w:rFonts w:asciiTheme="majorHAnsi" w:hAnsiTheme="majorHAnsi"/>
                <w:sz w:val="24"/>
                <w:szCs w:val="24"/>
                <w:vertAlign w:val="superscript"/>
              </w:rPr>
              <w:t>2</w:t>
            </w:r>
          </w:p>
        </w:tc>
      </w:tr>
    </w:tbl>
    <w:p w:rsidR="00802519" w:rsidRDefault="00802519" w:rsidP="00802519">
      <w:pPr>
        <w:rPr>
          <w:rFonts w:asciiTheme="majorHAnsi" w:hAnsiTheme="majorHAnsi"/>
          <w:sz w:val="24"/>
          <w:szCs w:val="24"/>
        </w:rPr>
      </w:pPr>
    </w:p>
    <w:p w:rsidR="00802519" w:rsidRDefault="00802519" w:rsidP="00802519">
      <w:pPr>
        <w:rPr>
          <w:rFonts w:asciiTheme="majorHAnsi" w:hAnsiTheme="majorHAnsi"/>
          <w:sz w:val="24"/>
          <w:szCs w:val="24"/>
        </w:rPr>
      </w:pPr>
    </w:p>
    <w:sectPr w:rsidR="00802519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18DD" w:rsidRDefault="008B18DD" w:rsidP="00C868AD">
      <w:r>
        <w:separator/>
      </w:r>
    </w:p>
  </w:endnote>
  <w:endnote w:type="continuationSeparator" w:id="0">
    <w:p w:rsidR="008B18DD" w:rsidRDefault="008B18DD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96921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F1528" w:rsidRDefault="00BF15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299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F1528" w:rsidRDefault="00BF15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83014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F1528" w:rsidRDefault="00BF15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18D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F1528" w:rsidRDefault="00BF15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18DD" w:rsidRDefault="008B18DD" w:rsidP="00C868AD">
      <w:r>
        <w:separator/>
      </w:r>
    </w:p>
  </w:footnote>
  <w:footnote w:type="continuationSeparator" w:id="0">
    <w:p w:rsidR="008B18DD" w:rsidRDefault="008B18DD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1528" w:rsidRPr="00C868AD" w:rsidRDefault="00BF1528">
    <w:pPr>
      <w:pStyle w:val="Header"/>
      <w:rPr>
        <w:u w:val="single"/>
      </w:rPr>
    </w:pPr>
    <w:r>
      <w:rPr>
        <w:u w:val="single"/>
      </w:rPr>
      <w:t xml:space="preserve">Mathematics                       Topic </w:t>
    </w:r>
    <w:r w:rsidRPr="00C868AD">
      <w:rPr>
        <w:u w:val="single"/>
      </w:rPr>
      <w:t>Test</w:t>
    </w:r>
    <w:r>
      <w:rPr>
        <w:u w:val="single"/>
      </w:rPr>
      <w:t xml:space="preserve"> - </w:t>
    </w:r>
    <w:sdt>
      <w:sdtPr>
        <w:rPr>
          <w:u w:val="single"/>
        </w:rPr>
        <w:alias w:val="Title"/>
        <w:tag w:val=""/>
        <w:id w:val="296798679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u w:val="single"/>
          </w:rPr>
          <w:t>Area of Plane Shapes</w:t>
        </w:r>
      </w:sdtContent>
    </w:sdt>
    <w:r w:rsidRPr="00C868AD">
      <w:rPr>
        <w:u w:val="single"/>
      </w:rPr>
      <w:tab/>
    </w:r>
    <w:r w:rsidRPr="00C868AD">
      <w:rPr>
        <w:u w:val="single"/>
      </w:rPr>
      <w:tab/>
    </w:r>
    <w:r w:rsidR="00DC2995">
      <w:rPr>
        <w:u w:val="single"/>
      </w:rPr>
      <w:t>2016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1528" w:rsidRPr="005615AC" w:rsidRDefault="00BF1528" w:rsidP="005C44C0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>High School</w:t>
    </w:r>
  </w:p>
  <w:p w:rsidR="00BF1528" w:rsidRPr="005615AC" w:rsidRDefault="00BF1528" w:rsidP="00C71E16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 xml:space="preserve">Mathematics Test </w:t>
    </w:r>
    <w:r w:rsidR="00DC2995">
      <w:rPr>
        <w:rFonts w:ascii="Baskerville Old Face" w:hAnsi="Baskerville Old Face"/>
        <w:i/>
        <w:sz w:val="52"/>
        <w:szCs w:val="52"/>
      </w:rPr>
      <w:t>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9"/>
  </w:num>
  <w:num w:numId="8">
    <w:abstractNumId w:val="11"/>
  </w:num>
  <w:num w:numId="9">
    <w:abstractNumId w:val="2"/>
  </w:num>
  <w:num w:numId="10">
    <w:abstractNumId w:val="3"/>
  </w:num>
  <w:num w:numId="11">
    <w:abstractNumId w:val="5"/>
  </w:num>
  <w:num w:numId="12">
    <w:abstractNumId w:val="1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BE5"/>
    <w:rsid w:val="000176AA"/>
    <w:rsid w:val="000266E5"/>
    <w:rsid w:val="00075BD8"/>
    <w:rsid w:val="000A3DF6"/>
    <w:rsid w:val="000C4CAD"/>
    <w:rsid w:val="000E20F5"/>
    <w:rsid w:val="00110126"/>
    <w:rsid w:val="00167938"/>
    <w:rsid w:val="0018287C"/>
    <w:rsid w:val="00194DB4"/>
    <w:rsid w:val="001A3B78"/>
    <w:rsid w:val="001C1F76"/>
    <w:rsid w:val="001D1C88"/>
    <w:rsid w:val="001D25CA"/>
    <w:rsid w:val="001D51F7"/>
    <w:rsid w:val="00216994"/>
    <w:rsid w:val="00246314"/>
    <w:rsid w:val="002A310D"/>
    <w:rsid w:val="002B1D67"/>
    <w:rsid w:val="002C1F1F"/>
    <w:rsid w:val="002D0656"/>
    <w:rsid w:val="002D2D20"/>
    <w:rsid w:val="002F159B"/>
    <w:rsid w:val="002F71E5"/>
    <w:rsid w:val="00325745"/>
    <w:rsid w:val="00357B3D"/>
    <w:rsid w:val="00374BC9"/>
    <w:rsid w:val="00396770"/>
    <w:rsid w:val="003A137B"/>
    <w:rsid w:val="003D41FF"/>
    <w:rsid w:val="00413DF5"/>
    <w:rsid w:val="00441D5C"/>
    <w:rsid w:val="00460B7C"/>
    <w:rsid w:val="00474558"/>
    <w:rsid w:val="004A64CB"/>
    <w:rsid w:val="004E1D1E"/>
    <w:rsid w:val="00514BE5"/>
    <w:rsid w:val="005277D4"/>
    <w:rsid w:val="005615AC"/>
    <w:rsid w:val="00591FD0"/>
    <w:rsid w:val="005B261E"/>
    <w:rsid w:val="005C173D"/>
    <w:rsid w:val="005C44C0"/>
    <w:rsid w:val="005F70B5"/>
    <w:rsid w:val="00641EA7"/>
    <w:rsid w:val="00667642"/>
    <w:rsid w:val="006718CF"/>
    <w:rsid w:val="007403DD"/>
    <w:rsid w:val="00740F9F"/>
    <w:rsid w:val="007770A9"/>
    <w:rsid w:val="007A7013"/>
    <w:rsid w:val="007B3348"/>
    <w:rsid w:val="007D39B1"/>
    <w:rsid w:val="007E0AD3"/>
    <w:rsid w:val="00802519"/>
    <w:rsid w:val="0082004E"/>
    <w:rsid w:val="00845ACB"/>
    <w:rsid w:val="00853748"/>
    <w:rsid w:val="00860520"/>
    <w:rsid w:val="0088421D"/>
    <w:rsid w:val="00885304"/>
    <w:rsid w:val="008959EE"/>
    <w:rsid w:val="008A20B4"/>
    <w:rsid w:val="008B18DD"/>
    <w:rsid w:val="008B7480"/>
    <w:rsid w:val="008C68D7"/>
    <w:rsid w:val="008F3E43"/>
    <w:rsid w:val="009936ED"/>
    <w:rsid w:val="009A5487"/>
    <w:rsid w:val="009B4F3B"/>
    <w:rsid w:val="009D24C3"/>
    <w:rsid w:val="009D5304"/>
    <w:rsid w:val="00A0619F"/>
    <w:rsid w:val="00A10BC7"/>
    <w:rsid w:val="00A23965"/>
    <w:rsid w:val="00A252B0"/>
    <w:rsid w:val="00A81533"/>
    <w:rsid w:val="00A824D7"/>
    <w:rsid w:val="00AB0C62"/>
    <w:rsid w:val="00AB5DB9"/>
    <w:rsid w:val="00B0317F"/>
    <w:rsid w:val="00B06AFD"/>
    <w:rsid w:val="00B26BD8"/>
    <w:rsid w:val="00B850EA"/>
    <w:rsid w:val="00B9780A"/>
    <w:rsid w:val="00BC0959"/>
    <w:rsid w:val="00BD755A"/>
    <w:rsid w:val="00BE233F"/>
    <w:rsid w:val="00BF1528"/>
    <w:rsid w:val="00C0231E"/>
    <w:rsid w:val="00C17E11"/>
    <w:rsid w:val="00C204E3"/>
    <w:rsid w:val="00C56E1E"/>
    <w:rsid w:val="00C67AF2"/>
    <w:rsid w:val="00C71E16"/>
    <w:rsid w:val="00C868AD"/>
    <w:rsid w:val="00CA11C9"/>
    <w:rsid w:val="00CA296A"/>
    <w:rsid w:val="00CB4857"/>
    <w:rsid w:val="00CC0F76"/>
    <w:rsid w:val="00CD209A"/>
    <w:rsid w:val="00CF4847"/>
    <w:rsid w:val="00D03A78"/>
    <w:rsid w:val="00D667E2"/>
    <w:rsid w:val="00D95422"/>
    <w:rsid w:val="00D96F89"/>
    <w:rsid w:val="00DB0E30"/>
    <w:rsid w:val="00DC2995"/>
    <w:rsid w:val="00DD06F8"/>
    <w:rsid w:val="00E12832"/>
    <w:rsid w:val="00E208CD"/>
    <w:rsid w:val="00E3330E"/>
    <w:rsid w:val="00E371AE"/>
    <w:rsid w:val="00E400D7"/>
    <w:rsid w:val="00E73210"/>
    <w:rsid w:val="00E83591"/>
    <w:rsid w:val="00E97D94"/>
    <w:rsid w:val="00EB1449"/>
    <w:rsid w:val="00EB221E"/>
    <w:rsid w:val="00ED5D5D"/>
    <w:rsid w:val="00F3299D"/>
    <w:rsid w:val="00F62F37"/>
    <w:rsid w:val="00F76BBF"/>
    <w:rsid w:val="00F90F69"/>
    <w:rsid w:val="00F93445"/>
    <w:rsid w:val="00F93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16"/>
    <o:shapelayout v:ext="edit">
      <o:idmap v:ext="edit" data="1"/>
    </o:shapelayout>
  </w:shapeDefaults>
  <w:decimalSymbol w:val="."/>
  <w:listSeparator w:val=","/>
  <w15:docId w15:val="{E9AB6D4C-7906-438D-BFF4-728892CF5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EB221E"/>
    <w:rPr>
      <w:rFonts w:ascii="Times New Roman" w:hAnsi="Times New Roman"/>
      <w:color w:val="000000" w:themeColor="text1"/>
      <w:position w:val="-2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EB221E"/>
    <w:rPr>
      <w:rFonts w:ascii="Times New Roman" w:eastAsia="Calibri" w:hAnsi="Times New Roman" w:cs="Times New Roman"/>
      <w:color w:val="000000" w:themeColor="text1"/>
      <w:position w:val="-2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7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oleObject" Target="embeddings/oleObject53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63" Type="http://schemas.openxmlformats.org/officeDocument/2006/relationships/footer" Target="footer2.xml"/><Relationship Id="rId68" Type="http://schemas.openxmlformats.org/officeDocument/2006/relationships/image" Target="media/image29.png"/><Relationship Id="rId84" Type="http://schemas.openxmlformats.org/officeDocument/2006/relationships/image" Target="media/image37.png"/><Relationship Id="rId89" Type="http://schemas.openxmlformats.org/officeDocument/2006/relationships/oleObject" Target="embeddings/oleObject39.bin"/><Relationship Id="rId112" Type="http://schemas.openxmlformats.org/officeDocument/2006/relationships/image" Target="media/image51.png"/><Relationship Id="rId133" Type="http://schemas.openxmlformats.org/officeDocument/2006/relationships/oleObject" Target="embeddings/oleObject61.bin"/><Relationship Id="rId138" Type="http://schemas.openxmlformats.org/officeDocument/2006/relationships/image" Target="media/image64.png"/><Relationship Id="rId154" Type="http://schemas.openxmlformats.org/officeDocument/2006/relationships/image" Target="media/image72.png"/><Relationship Id="rId159" Type="http://schemas.openxmlformats.org/officeDocument/2006/relationships/oleObject" Target="embeddings/oleObject74.bin"/><Relationship Id="rId175" Type="http://schemas.openxmlformats.org/officeDocument/2006/relationships/oleObject" Target="embeddings/oleObject82.bin"/><Relationship Id="rId170" Type="http://schemas.openxmlformats.org/officeDocument/2006/relationships/image" Target="media/image80.png"/><Relationship Id="rId16" Type="http://schemas.openxmlformats.org/officeDocument/2006/relationships/image" Target="media/image5.png"/><Relationship Id="rId107" Type="http://schemas.openxmlformats.org/officeDocument/2006/relationships/oleObject" Target="embeddings/oleObject48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74" Type="http://schemas.openxmlformats.org/officeDocument/2006/relationships/image" Target="media/image32.png"/><Relationship Id="rId79" Type="http://schemas.openxmlformats.org/officeDocument/2006/relationships/oleObject" Target="embeddings/oleObject34.bin"/><Relationship Id="rId102" Type="http://schemas.openxmlformats.org/officeDocument/2006/relationships/image" Target="media/image46.png"/><Relationship Id="rId123" Type="http://schemas.openxmlformats.org/officeDocument/2006/relationships/oleObject" Target="embeddings/oleObject56.bin"/><Relationship Id="rId128" Type="http://schemas.openxmlformats.org/officeDocument/2006/relationships/image" Target="media/image59.png"/><Relationship Id="rId144" Type="http://schemas.openxmlformats.org/officeDocument/2006/relationships/image" Target="media/image67.png"/><Relationship Id="rId149" Type="http://schemas.openxmlformats.org/officeDocument/2006/relationships/oleObject" Target="embeddings/oleObject69.bin"/><Relationship Id="rId5" Type="http://schemas.openxmlformats.org/officeDocument/2006/relationships/webSettings" Target="webSettings.xml"/><Relationship Id="rId90" Type="http://schemas.openxmlformats.org/officeDocument/2006/relationships/image" Target="media/image40.png"/><Relationship Id="rId95" Type="http://schemas.openxmlformats.org/officeDocument/2006/relationships/oleObject" Target="embeddings/oleObject42.bin"/><Relationship Id="rId160" Type="http://schemas.openxmlformats.org/officeDocument/2006/relationships/image" Target="media/image75.png"/><Relationship Id="rId165" Type="http://schemas.openxmlformats.org/officeDocument/2006/relationships/oleObject" Target="embeddings/oleObject77.bin"/><Relationship Id="rId181" Type="http://schemas.openxmlformats.org/officeDocument/2006/relationships/glossaryDocument" Target="glossary/document.xml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64" Type="http://schemas.openxmlformats.org/officeDocument/2006/relationships/image" Target="media/image27.png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51.bin"/><Relationship Id="rId118" Type="http://schemas.openxmlformats.org/officeDocument/2006/relationships/image" Target="media/image54.png"/><Relationship Id="rId134" Type="http://schemas.openxmlformats.org/officeDocument/2006/relationships/image" Target="media/image62.png"/><Relationship Id="rId139" Type="http://schemas.openxmlformats.org/officeDocument/2006/relationships/oleObject" Target="embeddings/oleObject64.bin"/><Relationship Id="rId80" Type="http://schemas.openxmlformats.org/officeDocument/2006/relationships/image" Target="media/image35.png"/><Relationship Id="rId85" Type="http://schemas.openxmlformats.org/officeDocument/2006/relationships/oleObject" Target="embeddings/oleObject37.bin"/><Relationship Id="rId150" Type="http://schemas.openxmlformats.org/officeDocument/2006/relationships/image" Target="media/image70.png"/><Relationship Id="rId155" Type="http://schemas.openxmlformats.org/officeDocument/2006/relationships/oleObject" Target="embeddings/oleObject72.bin"/><Relationship Id="rId171" Type="http://schemas.openxmlformats.org/officeDocument/2006/relationships/oleObject" Target="embeddings/oleObject80.bin"/><Relationship Id="rId176" Type="http://schemas.openxmlformats.org/officeDocument/2006/relationships/image" Target="media/image83.png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6.bin"/><Relationship Id="rId108" Type="http://schemas.openxmlformats.org/officeDocument/2006/relationships/image" Target="media/image49.png"/><Relationship Id="rId124" Type="http://schemas.openxmlformats.org/officeDocument/2006/relationships/image" Target="media/image57.png"/><Relationship Id="rId129" Type="http://schemas.openxmlformats.org/officeDocument/2006/relationships/oleObject" Target="embeddings/oleObject59.bin"/><Relationship Id="rId54" Type="http://schemas.openxmlformats.org/officeDocument/2006/relationships/image" Target="media/image24.png"/><Relationship Id="rId70" Type="http://schemas.openxmlformats.org/officeDocument/2006/relationships/image" Target="media/image30.png"/><Relationship Id="rId75" Type="http://schemas.openxmlformats.org/officeDocument/2006/relationships/oleObject" Target="embeddings/oleObject32.bin"/><Relationship Id="rId91" Type="http://schemas.openxmlformats.org/officeDocument/2006/relationships/oleObject" Target="embeddings/oleObject40.bin"/><Relationship Id="rId96" Type="http://schemas.openxmlformats.org/officeDocument/2006/relationships/image" Target="media/image43.png"/><Relationship Id="rId140" Type="http://schemas.openxmlformats.org/officeDocument/2006/relationships/image" Target="media/image65.png"/><Relationship Id="rId145" Type="http://schemas.openxmlformats.org/officeDocument/2006/relationships/oleObject" Target="embeddings/oleObject67.bin"/><Relationship Id="rId161" Type="http://schemas.openxmlformats.org/officeDocument/2006/relationships/oleObject" Target="embeddings/oleObject75.bin"/><Relationship Id="rId166" Type="http://schemas.openxmlformats.org/officeDocument/2006/relationships/image" Target="media/image78.png"/><Relationship Id="rId18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1.bin"/><Relationship Id="rId114" Type="http://schemas.openxmlformats.org/officeDocument/2006/relationships/image" Target="media/image52.png"/><Relationship Id="rId119" Type="http://schemas.openxmlformats.org/officeDocument/2006/relationships/oleObject" Target="embeddings/oleObject54.bin"/><Relationship Id="rId44" Type="http://schemas.openxmlformats.org/officeDocument/2006/relationships/image" Target="media/image19.png"/><Relationship Id="rId60" Type="http://schemas.openxmlformats.org/officeDocument/2006/relationships/header" Target="header1.xml"/><Relationship Id="rId65" Type="http://schemas.openxmlformats.org/officeDocument/2006/relationships/oleObject" Target="embeddings/oleObject27.bin"/><Relationship Id="rId81" Type="http://schemas.openxmlformats.org/officeDocument/2006/relationships/oleObject" Target="embeddings/oleObject35.bin"/><Relationship Id="rId86" Type="http://schemas.openxmlformats.org/officeDocument/2006/relationships/image" Target="media/image38.png"/><Relationship Id="rId130" Type="http://schemas.openxmlformats.org/officeDocument/2006/relationships/image" Target="media/image60.png"/><Relationship Id="rId135" Type="http://schemas.openxmlformats.org/officeDocument/2006/relationships/oleObject" Target="embeddings/oleObject62.bin"/><Relationship Id="rId151" Type="http://schemas.openxmlformats.org/officeDocument/2006/relationships/oleObject" Target="embeddings/oleObject70.bin"/><Relationship Id="rId156" Type="http://schemas.openxmlformats.org/officeDocument/2006/relationships/image" Target="media/image73.png"/><Relationship Id="rId177" Type="http://schemas.openxmlformats.org/officeDocument/2006/relationships/oleObject" Target="embeddings/oleObject83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72" Type="http://schemas.openxmlformats.org/officeDocument/2006/relationships/image" Target="media/image81.png"/><Relationship Id="rId180" Type="http://schemas.openxmlformats.org/officeDocument/2006/relationships/fontTable" Target="fontTable.xml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49.bin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3.png"/><Relationship Id="rId97" Type="http://schemas.openxmlformats.org/officeDocument/2006/relationships/oleObject" Target="embeddings/oleObject43.bin"/><Relationship Id="rId104" Type="http://schemas.openxmlformats.org/officeDocument/2006/relationships/image" Target="media/image47.png"/><Relationship Id="rId120" Type="http://schemas.openxmlformats.org/officeDocument/2006/relationships/image" Target="media/image55.png"/><Relationship Id="rId125" Type="http://schemas.openxmlformats.org/officeDocument/2006/relationships/oleObject" Target="embeddings/oleObject57.bin"/><Relationship Id="rId141" Type="http://schemas.openxmlformats.org/officeDocument/2006/relationships/oleObject" Target="embeddings/oleObject65.bin"/><Relationship Id="rId146" Type="http://schemas.openxmlformats.org/officeDocument/2006/relationships/image" Target="media/image68.png"/><Relationship Id="rId167" Type="http://schemas.openxmlformats.org/officeDocument/2006/relationships/oleObject" Target="embeddings/oleObject78.bin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image" Target="media/image41.png"/><Relationship Id="rId162" Type="http://schemas.openxmlformats.org/officeDocument/2006/relationships/image" Target="media/image76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image" Target="media/image28.png"/><Relationship Id="rId87" Type="http://schemas.openxmlformats.org/officeDocument/2006/relationships/oleObject" Target="embeddings/oleObject38.bin"/><Relationship Id="rId110" Type="http://schemas.openxmlformats.org/officeDocument/2006/relationships/image" Target="media/image50.png"/><Relationship Id="rId115" Type="http://schemas.openxmlformats.org/officeDocument/2006/relationships/oleObject" Target="embeddings/oleObject52.bin"/><Relationship Id="rId131" Type="http://schemas.openxmlformats.org/officeDocument/2006/relationships/oleObject" Target="embeddings/oleObject60.bin"/><Relationship Id="rId136" Type="http://schemas.openxmlformats.org/officeDocument/2006/relationships/image" Target="media/image63.png"/><Relationship Id="rId157" Type="http://schemas.openxmlformats.org/officeDocument/2006/relationships/oleObject" Target="embeddings/oleObject73.bin"/><Relationship Id="rId178" Type="http://schemas.openxmlformats.org/officeDocument/2006/relationships/image" Target="media/image84.png"/><Relationship Id="rId61" Type="http://schemas.openxmlformats.org/officeDocument/2006/relationships/footer" Target="footer1.xml"/><Relationship Id="rId82" Type="http://schemas.openxmlformats.org/officeDocument/2006/relationships/image" Target="media/image36.png"/><Relationship Id="rId152" Type="http://schemas.openxmlformats.org/officeDocument/2006/relationships/image" Target="media/image71.png"/><Relationship Id="rId173" Type="http://schemas.openxmlformats.org/officeDocument/2006/relationships/oleObject" Target="embeddings/oleObject81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3.bin"/><Relationship Id="rId100" Type="http://schemas.openxmlformats.org/officeDocument/2006/relationships/image" Target="media/image45.png"/><Relationship Id="rId105" Type="http://schemas.openxmlformats.org/officeDocument/2006/relationships/oleObject" Target="embeddings/oleObject47.bin"/><Relationship Id="rId126" Type="http://schemas.openxmlformats.org/officeDocument/2006/relationships/image" Target="media/image58.png"/><Relationship Id="rId147" Type="http://schemas.openxmlformats.org/officeDocument/2006/relationships/oleObject" Target="embeddings/oleObject68.bin"/><Relationship Id="rId168" Type="http://schemas.openxmlformats.org/officeDocument/2006/relationships/image" Target="media/image79.png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1.png"/><Relationship Id="rId93" Type="http://schemas.openxmlformats.org/officeDocument/2006/relationships/oleObject" Target="embeddings/oleObject41.bin"/><Relationship Id="rId98" Type="http://schemas.openxmlformats.org/officeDocument/2006/relationships/image" Target="media/image44.png"/><Relationship Id="rId121" Type="http://schemas.openxmlformats.org/officeDocument/2006/relationships/oleObject" Target="embeddings/oleObject55.bin"/><Relationship Id="rId142" Type="http://schemas.openxmlformats.org/officeDocument/2006/relationships/image" Target="media/image66.png"/><Relationship Id="rId163" Type="http://schemas.openxmlformats.org/officeDocument/2006/relationships/oleObject" Target="embeddings/oleObject76.bin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oleObject" Target="embeddings/oleObject28.bin"/><Relationship Id="rId116" Type="http://schemas.openxmlformats.org/officeDocument/2006/relationships/image" Target="media/image53.png"/><Relationship Id="rId137" Type="http://schemas.openxmlformats.org/officeDocument/2006/relationships/oleObject" Target="embeddings/oleObject63.bin"/><Relationship Id="rId158" Type="http://schemas.openxmlformats.org/officeDocument/2006/relationships/image" Target="media/image74.png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header" Target="header2.xml"/><Relationship Id="rId83" Type="http://schemas.openxmlformats.org/officeDocument/2006/relationships/oleObject" Target="embeddings/oleObject36.bin"/><Relationship Id="rId88" Type="http://schemas.openxmlformats.org/officeDocument/2006/relationships/image" Target="media/image39.png"/><Relationship Id="rId111" Type="http://schemas.openxmlformats.org/officeDocument/2006/relationships/oleObject" Target="embeddings/oleObject50.bin"/><Relationship Id="rId132" Type="http://schemas.openxmlformats.org/officeDocument/2006/relationships/image" Target="media/image61.png"/><Relationship Id="rId153" Type="http://schemas.openxmlformats.org/officeDocument/2006/relationships/oleObject" Target="embeddings/oleObject71.bin"/><Relationship Id="rId174" Type="http://schemas.openxmlformats.org/officeDocument/2006/relationships/image" Target="media/image82.png"/><Relationship Id="rId179" Type="http://schemas.openxmlformats.org/officeDocument/2006/relationships/oleObject" Target="embeddings/oleObject84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png"/><Relationship Id="rId57" Type="http://schemas.openxmlformats.org/officeDocument/2006/relationships/oleObject" Target="embeddings/oleObject25.bin"/><Relationship Id="rId106" Type="http://schemas.openxmlformats.org/officeDocument/2006/relationships/image" Target="media/image48.png"/><Relationship Id="rId127" Type="http://schemas.openxmlformats.org/officeDocument/2006/relationships/oleObject" Target="embeddings/oleObject58.bin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image" Target="media/image23.png"/><Relationship Id="rId73" Type="http://schemas.openxmlformats.org/officeDocument/2006/relationships/oleObject" Target="embeddings/oleObject31.bin"/><Relationship Id="rId78" Type="http://schemas.openxmlformats.org/officeDocument/2006/relationships/image" Target="media/image34.png"/><Relationship Id="rId94" Type="http://schemas.openxmlformats.org/officeDocument/2006/relationships/image" Target="media/image42.png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image" Target="media/image56.png"/><Relationship Id="rId143" Type="http://schemas.openxmlformats.org/officeDocument/2006/relationships/oleObject" Target="embeddings/oleObject66.bin"/><Relationship Id="rId148" Type="http://schemas.openxmlformats.org/officeDocument/2006/relationships/image" Target="media/image69.png"/><Relationship Id="rId164" Type="http://schemas.openxmlformats.org/officeDocument/2006/relationships/image" Target="media/image77.png"/><Relationship Id="rId169" Type="http://schemas.openxmlformats.org/officeDocument/2006/relationships/oleObject" Target="embeddings/oleObject79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Assessment%20Bank%202015%20Draft%201\Templates\Year%207%208%20Test%20Template%20201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0935859885448AE83C0F8208DBE3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4E9236-13F8-4B93-A523-90D11CC31393}"/>
      </w:docPartPr>
      <w:docPartBody>
        <w:p w:rsidR="00843CD4" w:rsidRDefault="00ED7679">
          <w:pPr>
            <w:pStyle w:val="C0935859885448AE83C0F8208DBE3082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92018894633B4302BA8AC3510A8515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F13E5A-DEFE-45FD-BDB4-F61143AFB169}"/>
      </w:docPartPr>
      <w:docPartBody>
        <w:p w:rsidR="00843CD4" w:rsidRDefault="00ED7679">
          <w:pPr>
            <w:pStyle w:val="92018894633B4302BA8AC3510A8515BC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26E26EC576F94C36A6ACC9D3B7C3AE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83E6D2-E384-40B1-8EB2-39FDD558F2F8}"/>
      </w:docPartPr>
      <w:docPartBody>
        <w:p w:rsidR="00843CD4" w:rsidRDefault="00ED7679">
          <w:pPr>
            <w:pStyle w:val="26E26EC576F94C36A6ACC9D3B7C3AECB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1C2143BCA2EE490D809463C0E32885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BA4362-6C35-4ACE-B683-47485FE5E222}"/>
      </w:docPartPr>
      <w:docPartBody>
        <w:p w:rsidR="00843CD4" w:rsidRDefault="00ED7679">
          <w:pPr>
            <w:pStyle w:val="1C2143BCA2EE490D809463C0E3288563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0764E11E4A77476EAB5A48D2FC2C56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D188AC-17C6-4E03-BE45-1C366577A3F6}"/>
      </w:docPartPr>
      <w:docPartBody>
        <w:p w:rsidR="00843CD4" w:rsidRDefault="00843CD4" w:rsidP="00843CD4">
          <w:pPr>
            <w:pStyle w:val="0764E11E4A77476EAB5A48D2FC2C56EE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56346D02E3E74A5198E00684A3A5D5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B5763D-27CF-4639-B13B-CDA7FADC0BFF}"/>
      </w:docPartPr>
      <w:docPartBody>
        <w:p w:rsidR="00843CD4" w:rsidRDefault="00843CD4" w:rsidP="00843CD4">
          <w:pPr>
            <w:pStyle w:val="56346D02E3E74A5198E00684A3A5D5F6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E5A1B997CA8E4DC1B142EDCBB3DFC8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4CCAC9-B96C-4FA1-A486-B159DC3A2AC1}"/>
      </w:docPartPr>
      <w:docPartBody>
        <w:p w:rsidR="00843CD4" w:rsidRDefault="00843CD4" w:rsidP="00843CD4">
          <w:pPr>
            <w:pStyle w:val="E5A1B997CA8E4DC1B142EDCBB3DFC8DA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A096C6AD70D6408FAA0613759F8632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8C8F04-8F8D-42D8-993A-D19996B14E12}"/>
      </w:docPartPr>
      <w:docPartBody>
        <w:p w:rsidR="00843CD4" w:rsidRDefault="00843CD4" w:rsidP="00843CD4">
          <w:pPr>
            <w:pStyle w:val="A096C6AD70D6408FAA0613759F8632AF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679"/>
    <w:rsid w:val="001222F9"/>
    <w:rsid w:val="00124B8C"/>
    <w:rsid w:val="005A32B7"/>
    <w:rsid w:val="00843CD4"/>
    <w:rsid w:val="00881F3F"/>
    <w:rsid w:val="00ED7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43CD4"/>
    <w:rPr>
      <w:color w:val="808080"/>
    </w:rPr>
  </w:style>
  <w:style w:type="paragraph" w:customStyle="1" w:styleId="C0935859885448AE83C0F8208DBE3082">
    <w:name w:val="C0935859885448AE83C0F8208DBE3082"/>
  </w:style>
  <w:style w:type="paragraph" w:customStyle="1" w:styleId="92018894633B4302BA8AC3510A8515BC">
    <w:name w:val="92018894633B4302BA8AC3510A8515BC"/>
  </w:style>
  <w:style w:type="paragraph" w:customStyle="1" w:styleId="26E26EC576F94C36A6ACC9D3B7C3AECB">
    <w:name w:val="26E26EC576F94C36A6ACC9D3B7C3AECB"/>
  </w:style>
  <w:style w:type="paragraph" w:customStyle="1" w:styleId="1C2143BCA2EE490D809463C0E3288563">
    <w:name w:val="1C2143BCA2EE490D809463C0E3288563"/>
  </w:style>
  <w:style w:type="paragraph" w:customStyle="1" w:styleId="FB83F5B8FF224B0B98F99B037DB9640E">
    <w:name w:val="FB83F5B8FF224B0B98F99B037DB9640E"/>
  </w:style>
  <w:style w:type="paragraph" w:customStyle="1" w:styleId="FC3BB87564F5463A83A9D49A3EAE87E5">
    <w:name w:val="FC3BB87564F5463A83A9D49A3EAE87E5"/>
  </w:style>
  <w:style w:type="paragraph" w:customStyle="1" w:styleId="0764E11E4A77476EAB5A48D2FC2C56EE">
    <w:name w:val="0764E11E4A77476EAB5A48D2FC2C56EE"/>
    <w:rsid w:val="00843CD4"/>
  </w:style>
  <w:style w:type="paragraph" w:customStyle="1" w:styleId="56346D02E3E74A5198E00684A3A5D5F6">
    <w:name w:val="56346D02E3E74A5198E00684A3A5D5F6"/>
    <w:rsid w:val="00843CD4"/>
  </w:style>
  <w:style w:type="paragraph" w:customStyle="1" w:styleId="E5A1B997CA8E4DC1B142EDCBB3DFC8DA">
    <w:name w:val="E5A1B997CA8E4DC1B142EDCBB3DFC8DA"/>
    <w:rsid w:val="00843CD4"/>
  </w:style>
  <w:style w:type="paragraph" w:customStyle="1" w:styleId="A096C6AD70D6408FAA0613759F8632AF">
    <w:name w:val="A096C6AD70D6408FAA0613759F8632AF"/>
    <w:rsid w:val="00843CD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E45B18-0DA9-4CC7-A5E6-3AF5ED60A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2015.dotx</Template>
  <TotalTime>0</TotalTime>
  <Pages>15</Pages>
  <Words>1191</Words>
  <Characters>6792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Area of Plane Shapes</vt:lpstr>
    </vt:vector>
  </TitlesOfParts>
  <Company>Western Mathematics</Company>
  <LinksUpToDate>false</LinksUpToDate>
  <CharactersWithSpaces>7968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Area of Plane Shapes</dc:title>
  <dc:creator>Garry</dc:creator>
  <cp:lastModifiedBy>Garry</cp:lastModifiedBy>
  <cp:revision>2</cp:revision>
  <cp:lastPrinted>2015-07-07T21:49:00Z</cp:lastPrinted>
  <dcterms:created xsi:type="dcterms:W3CDTF">2016-01-17T21:34:00Z</dcterms:created>
  <dcterms:modified xsi:type="dcterms:W3CDTF">2016-01-17T21:34:00Z</dcterms:modified>
  <cp:category>Year 8</cp:category>
</cp:coreProperties>
</file>