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tc>
          <w:tcPr>
            <w:tcW w:w="1986" w:type="dxa"/>
            <w:gridSpan w:val="2"/>
            <w:shd w:val="clear" w:color="auto" w:fill="B6DDE8" w:themeFill="accent5" w:themeFillTint="66"/>
            <w:vAlign w:val="center"/>
          </w:tcPr>
          <w:p w:rsidR="00C868AD" w:rsidRPr="00325745" w:rsidRDefault="002A6CD8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sdt>
              <w:sdtPr>
                <w:rPr>
                  <w:rFonts w:ascii="Times New Roman" w:hAnsi="Times New Roman"/>
                  <w:sz w:val="36"/>
                  <w:szCs w:val="36"/>
                </w:rPr>
                <w:alias w:val="Category"/>
                <w:tag w:val=""/>
                <w:id w:val="-1232839955"/>
                <w:placeholder>
                  <w:docPart w:val="B35EFC6FE4D04D82B4F43C55232EA9ED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6D0E0B"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sdtContent>
            </w:sdt>
          </w:p>
        </w:tc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89CAB501E71347649D785B905B24A3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6D0E0B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Metric System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6A3395" w:rsidRPr="00C56E1E" w:rsidRDefault="006A3395" w:rsidP="006A3395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45F5A">
              <w:rPr>
                <w:rFonts w:ascii="Times New Roman" w:hAnsi="Times New Roman"/>
                <w:sz w:val="16"/>
                <w:szCs w:val="16"/>
              </w:rPr>
              <w:t>Connect decimal representations to the metric system (ACMMG135) </w:t>
            </w:r>
          </w:p>
          <w:p w:rsid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45F5A">
              <w:rPr>
                <w:rFonts w:ascii="Times New Roman" w:hAnsi="Times New Roman"/>
                <w:sz w:val="16"/>
                <w:szCs w:val="16"/>
              </w:rPr>
              <w:t>Convert between common metric units of length, mass and capacity (ACMMG136)</w:t>
            </w:r>
          </w:p>
          <w:p w:rsid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45F5A">
              <w:rPr>
                <w:rFonts w:ascii="Times New Roman" w:hAnsi="Times New Roman"/>
                <w:sz w:val="16"/>
                <w:szCs w:val="16"/>
              </w:rPr>
              <w:t>Solve problems involving the comparison of lengths and areas using appropriate units (ACMMG137)</w:t>
            </w:r>
          </w:p>
          <w:p w:rsid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45F5A">
              <w:rPr>
                <w:rFonts w:ascii="Times New Roman" w:hAnsi="Times New Roman"/>
                <w:sz w:val="16"/>
                <w:szCs w:val="16"/>
              </w:rPr>
              <w:t>Connect volume and capacity and their units of measurement (ACMMG138)</w:t>
            </w:r>
          </w:p>
          <w:p w:rsid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AA4883">
              <w:rPr>
                <w:rFonts w:ascii="Times New Roman" w:hAnsi="Times New Roman"/>
                <w:sz w:val="16"/>
                <w:szCs w:val="16"/>
              </w:rPr>
              <w:t>Solve problems involving duration, including using 12-and 24-hour time within a single time zone (ACMMG199)</w:t>
            </w:r>
          </w:p>
          <w:p w:rsidR="00853748" w:rsidRPr="006A3395" w:rsidRDefault="006A3395" w:rsidP="006A3395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6A3395">
              <w:rPr>
                <w:rFonts w:ascii="Times New Roman" w:hAnsi="Times New Roman"/>
                <w:sz w:val="16"/>
                <w:szCs w:val="16"/>
              </w:rPr>
              <w:t>Interpret and use timetables (ACMMG139)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F1243" w:rsidRPr="00EF1243" w:rsidRDefault="002A37A1" w:rsidP="00EF1243">
            <w:pPr>
              <w:pStyle w:val="QuestionStyle"/>
            </w:pPr>
            <w:r w:rsidRPr="002A37A1">
              <w:rPr>
                <w:noProof/>
                <w:lang w:eastAsia="en-AU"/>
              </w:rPr>
              <w:drawing>
                <wp:anchor distT="0" distB="0" distL="114300" distR="114300" simplePos="0" relativeHeight="251638272" behindDoc="0" locked="0" layoutInCell="1" allowOverlap="1" wp14:anchorId="5084E3C0" wp14:editId="152227D3">
                  <wp:simplePos x="0" y="0"/>
                  <wp:positionH relativeFrom="column">
                    <wp:posOffset>3890010</wp:posOffset>
                  </wp:positionH>
                  <wp:positionV relativeFrom="paragraph">
                    <wp:posOffset>-6137</wp:posOffset>
                  </wp:positionV>
                  <wp:extent cx="1443250" cy="962166"/>
                  <wp:effectExtent l="0" t="0" r="5080" b="0"/>
                  <wp:wrapNone/>
                  <wp:docPr id="2" name="Picture 2" descr="C:\Users\Garry\Downloads\shutterstock_2629313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Garry\Downloads\shutterstock_2629313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712" cy="967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F1243" w:rsidRPr="00EF1243">
              <w:t xml:space="preserve">George </w:t>
            </w:r>
            <w:r w:rsidR="00EF1243">
              <w:t>has a set of dumbbells which weigh 6 kg</w:t>
            </w:r>
            <w:r w:rsidR="00EF1243" w:rsidRPr="00EF1243">
              <w:t xml:space="preserve">. </w:t>
            </w:r>
          </w:p>
          <w:p w:rsidR="00EF1243" w:rsidRPr="00EF1243" w:rsidRDefault="00EF1243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 wp14:anchorId="5A5E92C8" wp14:editId="7931E748">
                      <wp:simplePos x="0" y="0"/>
                      <wp:positionH relativeFrom="column">
                        <wp:posOffset>1990725</wp:posOffset>
                      </wp:positionH>
                      <wp:positionV relativeFrom="paragraph">
                        <wp:posOffset>248920</wp:posOffset>
                      </wp:positionV>
                      <wp:extent cx="754380" cy="373380"/>
                      <wp:effectExtent l="0" t="0" r="26670" b="2667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C93A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5E92C8" id="Rectangle 71" o:spid="_x0000_s1026" style="position:absolute;margin-left:156.75pt;margin-top:19.6pt;width:59.4pt;height:29.4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" filled="f" strokecolor="black [3213]" strokeweight="1.5pt">
                      <v:textbox>
                        <w:txbxContent>
                          <w:p w:rsidR="00FA73CE" w:rsidRPr="009F48CC" w:rsidRDefault="00FA73CE" w:rsidP="00C93A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>How many grams is this?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696" behindDoc="0" locked="0" layoutInCell="1" allowOverlap="1" wp14:anchorId="0A82B330" wp14:editId="5320FFFE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233984</wp:posOffset>
                      </wp:positionV>
                      <wp:extent cx="4415790" cy="1524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52400"/>
                                <a:chOff x="0" y="-38100"/>
                                <a:chExt cx="4415790" cy="152400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-3810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FD0DE6" id="Group 1" o:spid="_x0000_s1026" style="position:absolute;margin-left:20.65pt;margin-top:18.4pt;width:347.7pt;height:12pt;z-index:251613696;mso-height-relative:margin" coordorigin=",-381" coordsize="44157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2443;top:-38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Which of the following is the same </w:t>
            </w:r>
            <w:r w:rsidR="00EF1243">
              <w:rPr>
                <w:rFonts w:ascii="Times New Roman" w:hAnsi="Times New Roman"/>
                <w:sz w:val="24"/>
                <w:szCs w:val="24"/>
              </w:rPr>
              <w:t xml:space="preserve">length as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EF1243">
              <w:rPr>
                <w:rFonts w:ascii="Times New Roman" w:hAnsi="Times New Roman"/>
                <w:sz w:val="24"/>
                <w:szCs w:val="24"/>
              </w:rPr>
              <w:t>4 metres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F1243" w:rsidRPr="00EF1243" w:rsidRDefault="00EF1243" w:rsidP="00C93AF0">
            <w:pPr>
              <w:pStyle w:val="QuestionStyle"/>
            </w:pPr>
            <w:r w:rsidRPr="00EF1243">
              <w:t xml:space="preserve">               </w:t>
            </w:r>
            <w:r>
              <w:t>14</w:t>
            </w:r>
            <w:r w:rsidR="00C93AF0">
              <w:t>0</w:t>
            </w:r>
            <w:r>
              <w:t xml:space="preserve"> cm</w:t>
            </w:r>
            <w:r w:rsidRPr="00EF1243">
              <w:t xml:space="preserve">                          </w:t>
            </w:r>
            <w:r>
              <w:t>1</w:t>
            </w:r>
            <w:r w:rsidR="00C93AF0">
              <w:t xml:space="preserve"> </w:t>
            </w:r>
            <w:r>
              <w:t>40</w:t>
            </w:r>
            <w:r w:rsidR="00C93AF0">
              <w:t>0</w:t>
            </w:r>
            <w:r>
              <w:t xml:space="preserve"> cm                     14</w:t>
            </w:r>
            <w:r w:rsidR="00C93AF0">
              <w:t xml:space="preserve">0 </w:t>
            </w:r>
            <w:r>
              <w:t xml:space="preserve">mm        </w:t>
            </w:r>
            <w:r w:rsidR="00C93AF0">
              <w:t xml:space="preserve"> </w:t>
            </w:r>
            <w:r>
              <w:t xml:space="preserve">               1</w:t>
            </w:r>
            <w:r w:rsidR="00C93AF0">
              <w:t xml:space="preserve"> </w:t>
            </w:r>
            <w:r>
              <w:t>40</w:t>
            </w:r>
            <w:r w:rsidR="00C93AF0">
              <w:t>0</w:t>
            </w:r>
            <w:r>
              <w:t xml:space="preserve"> mm</w:t>
            </w:r>
            <w:r w:rsidRPr="00EF1243">
              <w:t xml:space="preserve">                                                    </w:t>
            </w: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2A37A1" w:rsidP="00EF1243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0560" behindDoc="0" locked="0" layoutInCell="1" allowOverlap="1" wp14:anchorId="0BE29D84" wp14:editId="0FC185A2">
                  <wp:simplePos x="0" y="0"/>
                  <wp:positionH relativeFrom="column">
                    <wp:posOffset>3746500</wp:posOffset>
                  </wp:positionH>
                  <wp:positionV relativeFrom="paragraph">
                    <wp:posOffset>224155</wp:posOffset>
                  </wp:positionV>
                  <wp:extent cx="1896110" cy="1022350"/>
                  <wp:effectExtent l="0" t="0" r="8890" b="635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91101169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95" t="5852" r="2625" b="34637"/>
                          <a:stretch/>
                        </pic:blipFill>
                        <pic:spPr bwMode="auto">
                          <a:xfrm>
                            <a:off x="0" y="0"/>
                            <a:ext cx="1896110" cy="102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F1243" w:rsidRPr="00EF1243">
              <w:t>Which would be a reasonable estim</w:t>
            </w:r>
            <w:r w:rsidR="00EF1243">
              <w:t>ate for the mass of an average family car</w:t>
            </w:r>
            <w:r w:rsidR="00EF1243" w:rsidRPr="00EF1243">
              <w:t>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4720" behindDoc="0" locked="0" layoutInCell="1" allowOverlap="1" wp14:anchorId="37C69F9D" wp14:editId="59E60A19">
                      <wp:simplePos x="0" y="0"/>
                      <wp:positionH relativeFrom="column">
                        <wp:posOffset>265320</wp:posOffset>
                      </wp:positionH>
                      <wp:positionV relativeFrom="paragraph">
                        <wp:posOffset>-1380</wp:posOffset>
                      </wp:positionV>
                      <wp:extent cx="2071811" cy="384644"/>
                      <wp:effectExtent l="0" t="0" r="24130" b="15875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811" cy="384644"/>
                                <a:chOff x="0" y="0"/>
                                <a:chExt cx="2071811" cy="384644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7E812C" id="Group 9" o:spid="_x0000_s1026" style="position:absolute;margin-left:20.9pt;margin-top:-.1pt;width:163.15pt;height:30.3pt;z-index:251614720" coordsize="20718,3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190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3" o:spid="_x0000_s1029" style="position:absolute;left:19003;top:27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27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15 kg                                      150 kg</w:t>
            </w:r>
          </w:p>
          <w:p w:rsidR="00EF1243" w:rsidRPr="00EF1243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1.5 tonnes                              15 tonnes   </w:t>
            </w:r>
          </w:p>
          <w:p w:rsidR="00EF1243" w:rsidRPr="00EF1243" w:rsidRDefault="00EF1243" w:rsidP="00C93AF0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C93AF0" w:rsidP="00EF1243">
            <w:pPr>
              <w:pStyle w:val="QuestionStyle"/>
            </w:pPr>
            <w:r>
              <w:t>Hannah</w:t>
            </w:r>
            <w:r w:rsidR="00EF1243" w:rsidRPr="00EF1243">
              <w:t xml:space="preserve"> </w:t>
            </w:r>
            <w:r>
              <w:t>misses her train by 3 minutes.</w:t>
            </w:r>
            <w:r w:rsidR="00EF1243" w:rsidRPr="00EF1243">
              <w:t xml:space="preserve"> </w:t>
            </w:r>
          </w:p>
          <w:p w:rsidR="00EF1243" w:rsidRPr="00EF1243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3F06E66A" wp14:editId="06C24F5F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248285</wp:posOffset>
                      </wp:positionV>
                      <wp:extent cx="2071370" cy="384175"/>
                      <wp:effectExtent l="0" t="0" r="24130" b="15875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370" cy="384175"/>
                                <a:chOff x="0" y="0"/>
                                <a:chExt cx="2071811" cy="384644"/>
                              </a:xfrm>
                            </wpg:grpSpPr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5021C7" id="Group 10" o:spid="_x0000_s1026" style="position:absolute;margin-left:20.65pt;margin-top:19.55pt;width:163.1pt;height:30.25pt;z-index:251657216" coordsize="20718,3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  <v:roundrect id="AutoShape 6" o:spid="_x0000_s1028" style="position:absolute;left:190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" strokecolor="windowText" strokeweight="1pt"/>
                      <v:roundrect id="AutoShape 3" o:spid="_x0000_s1029" style="position:absolute;left:19003;top:27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5" o:spid="_x0000_s1030" style="position:absolute;top:27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This is the same as :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C93AF0">
              <w:rPr>
                <w:rFonts w:ascii="Times New Roman" w:hAnsi="Times New Roman"/>
                <w:sz w:val="24"/>
                <w:szCs w:val="24"/>
              </w:rPr>
              <w:t xml:space="preserve">            90 seconds               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.          </w:t>
            </w:r>
            <w:r w:rsidR="00C93AF0">
              <w:rPr>
                <w:rFonts w:ascii="Times New Roman" w:hAnsi="Times New Roman"/>
                <w:sz w:val="24"/>
                <w:szCs w:val="24"/>
              </w:rPr>
              <w:t xml:space="preserve">       120 seconds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93AF0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C93AF0">
              <w:rPr>
                <w:rFonts w:ascii="Times New Roman" w:hAnsi="Times New Roman"/>
                <w:sz w:val="24"/>
                <w:szCs w:val="24"/>
              </w:rPr>
              <w:t>150 seconds                                180 seconds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</w:p>
          <w:p w:rsidR="00EF1243" w:rsidRPr="00EF1243" w:rsidRDefault="00EF1243" w:rsidP="00EF1243">
            <w:pPr>
              <w:pStyle w:val="QuestionStyle"/>
            </w:pPr>
            <w:r w:rsidRPr="00EF1243">
              <w:t xml:space="preserve">                                                                                                                   </w:t>
            </w:r>
            <w:r w:rsidRPr="00EF124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676BA156" wp14:editId="2719586E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84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EDC8EC" id="Group 83" o:spid="_x0000_s1026" style="position:absolute;margin-left:117.5pt;margin-top:590.4pt;width:222pt;height:36pt;z-index:25164595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"/>
                    </v:group>
                  </w:pict>
                </mc:Fallback>
              </mc:AlternateContent>
            </w:r>
          </w:p>
        </w:tc>
      </w:tr>
      <w:tr w:rsidR="00C93AF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93AF0" w:rsidRPr="001B3341" w:rsidRDefault="00C93AF0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93AF0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a ruler to measure the length (longest side) of the shaded rectangle below, to the nearest mm.</w:t>
            </w:r>
          </w:p>
          <w:p w:rsidR="00C93AF0" w:rsidRDefault="002A6CD8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1" type="#_x0000_t75" style="position:absolute;margin-left:67pt;margin-top:7.85pt;width:216.25pt;height:31.9pt;z-index:251668480;mso-position-horizontal-relative:text;mso-position-vertical-relative:text">
                  <v:imagedata r:id="rId10" o:title=""/>
                </v:shape>
                <o:OLEObject Type="Embed" ProgID="FXDraw.Graphic" ShapeID="_x0000_s1041" DrawAspect="Content" ObjectID="_1514613928" r:id="rId11"/>
              </w:object>
            </w:r>
          </w:p>
          <w:p w:rsidR="00C93AF0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93AF0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26234ED" wp14:editId="5C952E14">
                      <wp:simplePos x="0" y="0"/>
                      <wp:positionH relativeFrom="column">
                        <wp:posOffset>3637998</wp:posOffset>
                      </wp:positionH>
                      <wp:positionV relativeFrom="paragraph">
                        <wp:posOffset>59690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B06538" id="Rectangle 74" o:spid="_x0000_s1026" style="position:absolute;margin-left:286.45pt;margin-top:4.7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C93AF0" w:rsidRPr="00EF1243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93AF0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93AF0" w:rsidRPr="001B3341" w:rsidRDefault="00C93AF0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93AF0" w:rsidRPr="00EF1243" w:rsidRDefault="00C93AF0" w:rsidP="00C93AF0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Mira </w:t>
            </w:r>
            <w:r w:rsidR="00F11C68">
              <w:rPr>
                <w:rFonts w:ascii="Times New Roman" w:hAnsi="Times New Roman"/>
                <w:sz w:val="24"/>
                <w:szCs w:val="24"/>
              </w:rPr>
              <w:t>buys a bulk container of drinking water</w:t>
            </w:r>
            <w:r w:rsidR="00E75290">
              <w:rPr>
                <w:rFonts w:ascii="Times New Roman" w:hAnsi="Times New Roman"/>
                <w:sz w:val="24"/>
                <w:szCs w:val="24"/>
              </w:rPr>
              <w:t xml:space="preserve"> which holds 15</w:t>
            </w:r>
            <w:r w:rsidR="00F11C68">
              <w:rPr>
                <w:rFonts w:ascii="Times New Roman" w:hAnsi="Times New Roman"/>
                <w:sz w:val="24"/>
                <w:szCs w:val="24"/>
              </w:rPr>
              <w:t xml:space="preserve"> litres.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93AF0" w:rsidRPr="00EF1243" w:rsidRDefault="00AE29F1" w:rsidP="00C93AF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15A821" wp14:editId="73DFE548">
                      <wp:simplePos x="0" y="0"/>
                      <wp:positionH relativeFrom="column">
                        <wp:posOffset>3681453</wp:posOffset>
                      </wp:positionH>
                      <wp:positionV relativeFrom="paragraph">
                        <wp:posOffset>210240</wp:posOffset>
                      </wp:positionV>
                      <wp:extent cx="754380" cy="373380"/>
                      <wp:effectExtent l="0" t="0" r="266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7AC0D6" id="Rectangle 26" o:spid="_x0000_s1026" style="position:absolute;margin-left:289.9pt;margin-top:16.55pt;width:59.4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g4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F11C68">
              <w:t>How many millilitres of water</w:t>
            </w:r>
            <w:r w:rsidR="00C93AF0" w:rsidRPr="00EF1243">
              <w:t xml:space="preserve"> is this?</w:t>
            </w:r>
            <w:r w:rsidRPr="0068243E">
              <w:rPr>
                <w:noProof/>
                <w:lang w:eastAsia="en-AU"/>
              </w:rPr>
              <w:t xml:space="preserve"> </w:t>
            </w:r>
          </w:p>
          <w:p w:rsidR="00C93AF0" w:rsidRDefault="00C93AF0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1C68" w:rsidRDefault="00F11C68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1C68" w:rsidRDefault="002A37A1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9776" behindDoc="0" locked="0" layoutInCell="1" allowOverlap="1" wp14:anchorId="504BD810" wp14:editId="08ACBDA6">
                  <wp:simplePos x="0" y="0"/>
                  <wp:positionH relativeFrom="column">
                    <wp:posOffset>4059343</wp:posOffset>
                  </wp:positionH>
                  <wp:positionV relativeFrom="paragraph">
                    <wp:posOffset>2329</wp:posOffset>
                  </wp:positionV>
                  <wp:extent cx="1655022" cy="1109806"/>
                  <wp:effectExtent l="0" t="0" r="254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214030540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60" t="22454" r="11099"/>
                          <a:stretch/>
                        </pic:blipFill>
                        <pic:spPr bwMode="auto">
                          <a:xfrm>
                            <a:off x="0" y="0"/>
                            <a:ext cx="1664406" cy="111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1C68">
              <w:rPr>
                <w:rFonts w:ascii="Times New Roman" w:hAnsi="Times New Roman"/>
                <w:sz w:val="24"/>
                <w:szCs w:val="24"/>
              </w:rPr>
              <w:t>A netball match starts at 2</w:t>
            </w:r>
            <w:r w:rsidR="00E75290">
              <w:rPr>
                <w:rFonts w:ascii="Times New Roman" w:hAnsi="Times New Roman"/>
                <w:sz w:val="24"/>
                <w:szCs w:val="24"/>
              </w:rPr>
              <w:t>:5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0pm and </w:t>
            </w:r>
            <w:r w:rsidR="00E75290">
              <w:rPr>
                <w:rFonts w:ascii="Times New Roman" w:hAnsi="Times New Roman"/>
                <w:sz w:val="24"/>
                <w:szCs w:val="24"/>
              </w:rPr>
              <w:t>lasts for 5</w:t>
            </w:r>
            <w:r w:rsidR="00F11C68">
              <w:rPr>
                <w:rFonts w:ascii="Times New Roman" w:hAnsi="Times New Roman"/>
                <w:sz w:val="24"/>
                <w:szCs w:val="24"/>
              </w:rPr>
              <w:t>5 minutes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What </w:t>
            </w:r>
            <w:r w:rsidR="00F11C68">
              <w:rPr>
                <w:rFonts w:ascii="Times New Roman" w:hAnsi="Times New Roman"/>
                <w:sz w:val="24"/>
                <w:szCs w:val="24"/>
              </w:rPr>
              <w:t>time does it finish?</w:t>
            </w:r>
            <w:r w:rsidR="002A37A1">
              <w:rPr>
                <w:noProof/>
                <w:lang w:eastAsia="en-AU"/>
              </w:rPr>
              <w:t xml:space="preserve"> </w:t>
            </w:r>
          </w:p>
          <w:p w:rsidR="00EF1243" w:rsidRPr="00EF1243" w:rsidRDefault="002A37A1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03790884" wp14:editId="55485976">
                      <wp:simplePos x="0" y="0"/>
                      <wp:positionH relativeFrom="column">
                        <wp:posOffset>2149052</wp:posOffset>
                      </wp:positionH>
                      <wp:positionV relativeFrom="paragraph">
                        <wp:posOffset>238125</wp:posOffset>
                      </wp:positionV>
                      <wp:extent cx="1256307" cy="504000"/>
                      <wp:effectExtent l="0" t="0" r="20320" b="10795"/>
                      <wp:wrapNone/>
                      <wp:docPr id="196" name="Rectangle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307" cy="504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F11C68" w:rsidRDefault="00FA73CE" w:rsidP="00F11C68">
                                  <w:pPr>
                                    <w:jc w:val="right"/>
                                    <w:rPr>
                                      <w:rFonts w:ascii="Times New Roman" w:hAnsi="Times New Roman"/>
                                      <w:color w:val="0D0D0D" w:themeColor="text1" w:themeTint="F2"/>
                                      <w:sz w:val="48"/>
                                      <w:szCs w:val="48"/>
                                    </w:rPr>
                                  </w:pPr>
                                  <w:r w:rsidRPr="00F11C68">
                                    <w:rPr>
                                      <w:rFonts w:ascii="Times New Roman" w:hAnsi="Times New Roman"/>
                                      <w:color w:val="0D0D0D" w:themeColor="text1" w:themeTint="F2"/>
                                      <w:sz w:val="48"/>
                                      <w:szCs w:val="4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D0D0D" w:themeColor="text1" w:themeTint="F2"/>
                                      <w:sz w:val="48"/>
                                      <w:szCs w:val="48"/>
                                    </w:rPr>
                                    <w:t xml:space="preserve">     </w:t>
                                  </w:r>
                                  <w:r w:rsidRPr="00F11C68">
                                    <w:rPr>
                                      <w:rFonts w:ascii="Times New Roman" w:hAnsi="Times New Roman"/>
                                      <w:color w:val="0D0D0D" w:themeColor="text1" w:themeTint="F2"/>
                                      <w:sz w:val="32"/>
                                      <w:szCs w:val="32"/>
                                    </w:rPr>
                                    <w:t>pm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790884" id="Rectangle 196" o:spid="_x0000_s1027" style="position:absolute;margin-left:169.2pt;margin-top:18.75pt;width:98.9pt;height:39.7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" filled="f" strokecolor="black [3213]" strokeweight="1.5pt">
                      <v:textbox>
                        <w:txbxContent>
                          <w:p w:rsidR="00FA73CE" w:rsidRPr="00F11C68" w:rsidRDefault="00FA73CE" w:rsidP="00F11C68">
                            <w:pPr>
                              <w:jc w:val="right"/>
                              <w:rPr>
                                <w:rFonts w:ascii="Times New Roman" w:hAnsi="Times New Roman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 w:rsidRPr="00F11C68">
                              <w:rPr>
                                <w:rFonts w:ascii="Times New Roman" w:hAnsi="Times New Roman"/>
                                <w:color w:val="0D0D0D" w:themeColor="text1" w:themeTint="F2"/>
                                <w:sz w:val="48"/>
                                <w:szCs w:val="4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    </w:t>
                            </w:r>
                            <w:r w:rsidRPr="00F11C68">
                              <w:rPr>
                                <w:rFonts w:ascii="Times New Roman" w:hAnsi="Times New Roman"/>
                                <w:color w:val="0D0D0D" w:themeColor="text1" w:themeTint="F2"/>
                                <w:sz w:val="32"/>
                                <w:szCs w:val="32"/>
                              </w:rPr>
                              <w:t>pm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11C68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75290" w:rsidRDefault="00E75290" w:rsidP="00EF1243">
            <w:pPr>
              <w:pStyle w:val="QuestionStyle"/>
            </w:pPr>
            <w:r>
              <w:t>Will drives</w:t>
            </w:r>
            <w:r w:rsidR="00F11C68">
              <w:t xml:space="preserve"> from Brisbane</w:t>
            </w:r>
            <w:r w:rsidR="00EF1243" w:rsidRPr="00EF1243">
              <w:t xml:space="preserve"> to </w:t>
            </w:r>
            <w:r w:rsidR="00F11C68">
              <w:t>Perth</w:t>
            </w:r>
            <w:r>
              <w:t xml:space="preserve"> along the most direct route he can find.</w:t>
            </w:r>
          </w:p>
          <w:p w:rsidR="00EF1243" w:rsidRPr="00EF1243" w:rsidRDefault="00E75290" w:rsidP="00EF1243">
            <w:pPr>
              <w:pStyle w:val="QuestionStyle"/>
            </w:pPr>
            <w:r>
              <w:t>What is a good estimate of the distance he travels</w:t>
            </w:r>
            <w:r w:rsidR="00EF1243" w:rsidRPr="00EF1243">
              <w:t>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EF1243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 wp14:anchorId="7F3DDDED" wp14:editId="0377D98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1F6813" id="Group 149" o:spid="_x0000_s1026" style="position:absolute;margin-left:16pt;margin-top:.5pt;width:343.5pt;height:9pt;z-index:2516490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jvbxgAAANwAAAAPAAAAZHJzL2Rvd25yZXYueG1sRI9BS8NA&#10;EIXvQv/DMgUvYjcV1B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ZeY728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5A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CqqeQM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AA3xAAAANwAAAAPAAAAZHJzL2Rvd25yZXYueG1sRE9Na8JA&#10;EL0L/odlCr2I2ShU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Pp4ADf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WsxAAAANwAAAAPAAAAZHJzL2Rvd25yZXYueG1sRE9Na8JA&#10;EL0L/Q/LFHqRuqnS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JU0paz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E75290">
              <w:t xml:space="preserve">               400</w:t>
            </w:r>
            <w:r w:rsidRPr="00EF1243">
              <w:t xml:space="preserve"> km                       </w:t>
            </w:r>
            <w:r w:rsidR="00E75290">
              <w:t>4 000</w:t>
            </w:r>
            <w:r w:rsidR="00F11C68">
              <w:t xml:space="preserve"> km                       </w:t>
            </w:r>
            <w:r w:rsidR="00E75290">
              <w:t>40 000</w:t>
            </w:r>
            <w:r w:rsidRPr="00EF1243">
              <w:t xml:space="preserve"> km     </w:t>
            </w:r>
            <w:r w:rsidR="00E75290">
              <w:t xml:space="preserve">            400 000 km</w:t>
            </w:r>
            <w:r w:rsidRPr="00EF1243">
              <w:t xml:space="preserve">                                                                              </w:t>
            </w: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2A6CD8" w:rsidP="00EF124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42" type="#_x0000_t75" style="position:absolute;margin-left:9pt;margin-top:14.55pt;width:419.4pt;height:60.95pt;z-index:251669504;mso-position-horizontal-relative:text;mso-position-vertical-relative:text">
                  <v:imagedata r:id="rId13" o:title=""/>
                </v:shape>
                <o:OLEObject Type="Embed" ProgID="FXDraw.Graphic" ShapeID="_x0000_s1042" DrawAspect="Content" ObjectID="_1514613929" r:id="rId14"/>
              </w:object>
            </w:r>
            <w:r w:rsidR="00B56404">
              <w:t>What mass (in grams)</w:t>
            </w:r>
            <w:r w:rsidR="00E75290">
              <w:t xml:space="preserve"> </w:t>
            </w:r>
            <w:r w:rsidR="00B56404">
              <w:t xml:space="preserve">is </w:t>
            </w:r>
            <w:r w:rsidR="00E75290">
              <w:t>shown on the scale below</w:t>
            </w:r>
            <w:r w:rsidR="00EF1243" w:rsidRPr="00EF1243">
              <w:t>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FF01B4" w:rsidP="00EF1243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E05FB7" wp14:editId="65C4C340">
                      <wp:simplePos x="0" y="0"/>
                      <wp:positionH relativeFrom="column">
                        <wp:posOffset>4392709</wp:posOffset>
                      </wp:positionH>
                      <wp:positionV relativeFrom="paragraph">
                        <wp:posOffset>81584</wp:posOffset>
                      </wp:positionV>
                      <wp:extent cx="920695" cy="373380"/>
                      <wp:effectExtent l="0" t="0" r="13335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069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FC63A" id="Rectangle 27" o:spid="_x0000_s1026" style="position:absolute;margin-left:345.9pt;margin-top:6.4pt;width:72.5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EF1243" w:rsidP="00EF1243">
            <w:pPr>
              <w:pStyle w:val="QuestionStyle"/>
              <w:rPr>
                <w:rFonts w:eastAsiaTheme="minorHAnsi"/>
              </w:rPr>
            </w:pPr>
            <w:r w:rsidRPr="00EF1243">
              <w:t xml:space="preserve">The </w:t>
            </w:r>
            <w:r w:rsidR="00004806">
              <w:t>mass of a stone jar is 4.5 kg</w:t>
            </w:r>
            <w:r w:rsidRPr="00EF1243">
              <w:t xml:space="preserve">. </w:t>
            </w:r>
            <w:r w:rsidR="00004806">
              <w:t xml:space="preserve"> Georgia pours water into the jar which weighs 1800 grams.</w:t>
            </w:r>
            <w:r w:rsidRPr="00EF1243">
              <w:t xml:space="preserve"> </w:t>
            </w:r>
            <w:r w:rsidR="00004806">
              <w:t xml:space="preserve">What is the combined mass of the jar and the water </w:t>
            </w:r>
            <w:r w:rsidRPr="00EF1243">
              <w:t>(to the nearest 10</w:t>
            </w:r>
            <w:r w:rsidRPr="00EF1243">
              <w:rPr>
                <w:vertAlign w:val="superscript"/>
              </w:rPr>
              <w:t>th</w:t>
            </w:r>
            <w:r w:rsidR="00004806">
              <w:t xml:space="preserve"> of a kg</w:t>
            </w:r>
            <w:r w:rsidRPr="00EF1243">
              <w:t>)?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FF01B4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8834AF0" wp14:editId="6FDEA71C">
                      <wp:simplePos x="0" y="0"/>
                      <wp:positionH relativeFrom="column">
                        <wp:posOffset>4399998</wp:posOffset>
                      </wp:positionH>
                      <wp:positionV relativeFrom="paragraph">
                        <wp:posOffset>27222</wp:posOffset>
                      </wp:positionV>
                      <wp:extent cx="1001864" cy="373380"/>
                      <wp:effectExtent l="0" t="0" r="27305" b="26670"/>
                      <wp:wrapNone/>
                      <wp:docPr id="112" name="Rectangle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186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C93A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34AF0" id="Rectangle 112" o:spid="_x0000_s1028" style="position:absolute;margin-left:346.45pt;margin-top:2.15pt;width:78.9pt;height:29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" filled="f" strokecolor="black [3213]" strokeweight="1.5pt">
                      <v:textbox>
                        <w:txbxContent>
                          <w:p w:rsidR="00FA73CE" w:rsidRPr="009F48CC" w:rsidRDefault="00FA73CE" w:rsidP="00C93A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F1243" w:rsidRPr="00EF1243">
              <w:t xml:space="preserve">                                     </w:t>
            </w:r>
            <w:r w:rsidR="00004806">
              <w:t xml:space="preserve">                      </w:t>
            </w: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355CE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W w:w="7076" w:type="dxa"/>
              <w:tblLayout w:type="fixed"/>
              <w:tblLook w:val="04A0" w:firstRow="1" w:lastRow="0" w:firstColumn="1" w:lastColumn="0" w:noHBand="0" w:noVBand="1"/>
            </w:tblPr>
            <w:tblGrid>
              <w:gridCol w:w="1860"/>
              <w:gridCol w:w="1304"/>
              <w:gridCol w:w="1304"/>
              <w:gridCol w:w="1304"/>
              <w:gridCol w:w="1304"/>
            </w:tblGrid>
            <w:tr w:rsidR="00EF1243" w:rsidRPr="00EF1243" w:rsidTr="00C93AF0">
              <w:trPr>
                <w:trHeight w:val="227"/>
              </w:trPr>
              <w:tc>
                <w:tcPr>
                  <w:tcW w:w="7076" w:type="dxa"/>
                  <w:gridSpan w:val="5"/>
                  <w:tcBorders>
                    <w:top w:val="nil"/>
                    <w:left w:val="nil"/>
                    <w:bottom w:val="single" w:sz="12" w:space="0" w:color="BFBFBF" w:themeColor="background1" w:themeShade="BF"/>
                    <w:right w:val="nil"/>
                  </w:tcBorders>
                  <w:shd w:val="clear" w:color="auto" w:fill="auto"/>
                  <w:vAlign w:val="center"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b/>
                      <w:color w:val="000000"/>
                      <w:sz w:val="24"/>
                      <w:szCs w:val="24"/>
                      <w:lang w:eastAsia="en-AU"/>
                    </w:rPr>
                    <w:t>Questions 11 – 13 refer to the train timetable below.</w:t>
                  </w:r>
                </w:p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Perth Station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5:23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6:27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6:54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7:08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City West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5:25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6:29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6:56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7:10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West Leederville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5:27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6:58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7:12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Subiaco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5:29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6:33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7:00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7:14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Daglish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5:30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6:34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7:15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Shenton Park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5:32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6:36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7:03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7:17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Karrakatta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5:34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6:38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7:19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Loch Street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6:39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7:06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7:20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Claremont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5:37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7:08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7:22 am 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Swanbourne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5:39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6:43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7:10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Grant Street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5:40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6:44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Cottesloe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5:42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6:46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7:13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Mosman Park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5:44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6:48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Victoria Street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5:45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6:49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7:16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North Fremantle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5:47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6:51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7:18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  </w:t>
                  </w:r>
                </w:p>
              </w:tc>
            </w:tr>
            <w:tr w:rsidR="00EF1243" w:rsidRPr="00EF1243" w:rsidTr="00C93AF0">
              <w:trPr>
                <w:trHeight w:val="227"/>
              </w:trPr>
              <w:tc>
                <w:tcPr>
                  <w:tcW w:w="1860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Fremantle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5:51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6:55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7:22 am   </w:t>
                  </w:r>
                </w:p>
              </w:tc>
              <w:tc>
                <w:tcPr>
                  <w:tcW w:w="1304" w:type="dxa"/>
                  <w:tcBorders>
                    <w:top w:val="single" w:sz="12" w:space="0" w:color="BFBFBF" w:themeColor="background1" w:themeShade="BF"/>
                    <w:left w:val="single" w:sz="12" w:space="0" w:color="BFBFBF" w:themeColor="background1" w:themeShade="BF"/>
                    <w:bottom w:val="single" w:sz="12" w:space="0" w:color="BFBFBF" w:themeColor="background1" w:themeShade="BF"/>
                    <w:right w:val="single" w:sz="12" w:space="0" w:color="BFBFBF" w:themeColor="background1" w:themeShade="BF"/>
                  </w:tcBorders>
                  <w:shd w:val="clear" w:color="auto" w:fill="auto"/>
                  <w:vAlign w:val="center"/>
                  <w:hideMark/>
                </w:tcPr>
                <w:p w:rsidR="00EF1243" w:rsidRPr="00EF1243" w:rsidRDefault="00EF1243" w:rsidP="00EF1243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EF1243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7:31 am   </w:t>
                  </w:r>
                </w:p>
              </w:tc>
            </w:tr>
          </w:tbl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004806" w:rsidP="00EF1243">
            <w:pPr>
              <w:pStyle w:val="QuestionStyle"/>
            </w:pPr>
            <w:r>
              <w:t>How long</w:t>
            </w:r>
            <w:r w:rsidR="00EF1243" w:rsidRPr="00EF1243">
              <w:t xml:space="preserve"> does it take to get </w:t>
            </w:r>
            <w:r>
              <w:t xml:space="preserve">from Subiaco </w:t>
            </w:r>
            <w:r w:rsidR="00FA73CE">
              <w:t>to Fre</w:t>
            </w:r>
            <w:r w:rsidR="00EF1243" w:rsidRPr="00EF1243">
              <w:t xml:space="preserve">mantle </w:t>
            </w:r>
            <w:r>
              <w:t xml:space="preserve">on the </w:t>
            </w:r>
            <w:r w:rsidR="00EF1243" w:rsidRPr="00EF1243">
              <w:t>tra</w:t>
            </w:r>
            <w:r>
              <w:t>in which leaves at 6:33</w:t>
            </w:r>
            <w:r w:rsidR="00EF1243" w:rsidRPr="00EF1243">
              <w:t>?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EF1243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4BBDD9C7" wp14:editId="4D5883D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91A13E" id="Group 118" o:spid="_x0000_s1026" style="position:absolute;margin-left:16pt;margin-top:.5pt;width:343.5pt;height:9pt;z-index:2516541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im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eDLMzKBXv8BAAD//wMAUEsBAi0AFAAGAAgAAAAhANvh9svuAAAAhQEAABMAAAAAAAAA&#10;AAAAAAAAAAAAAFtDb250ZW50X1R5cGVzXS54bWxQSwECLQAUAAYACAAAACEAWvQsW78AAAAVAQAA&#10;CwAAAAAAAAAAAAAAAAAfAQAAX3JlbHMvLnJlbHNQSwECLQAUAAYACAAAACEAPeBIps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09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xfw90y4QGa/AAAA//8DAFBLAQItABQABgAIAAAAIQDb4fbL7gAAAIUBAAATAAAAAAAAAAAA&#10;AAAAAAAAAABbQ29udGVudF9UeXBlc10ueG1sUEsBAi0AFAAGAAgAAAAhAFr0LFu/AAAAFQEAAAsA&#10;AAAAAAAAAAAAAAAAHwEAAF9yZWxzLy5yZWxzUEsBAi0AFAAGAAgAAAAhAFKs7T3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FA73CE">
              <w:t xml:space="preserve">             22 minutes                     28</w:t>
            </w:r>
            <w:r w:rsidR="00004806">
              <w:t xml:space="preserve">  minutes                 </w:t>
            </w:r>
            <w:r w:rsidR="00FA73CE">
              <w:t>32 minutes                    41</w:t>
            </w:r>
            <w:r w:rsidRPr="00EF1243">
              <w:t xml:space="preserve"> minutes                                                                                       </w:t>
            </w: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5CEC" w:rsidRDefault="00EF1243" w:rsidP="00004806">
            <w:pPr>
              <w:pStyle w:val="QuestionStyle"/>
            </w:pPr>
            <w:r w:rsidRPr="00EF1243">
              <w:t xml:space="preserve">Jean </w:t>
            </w:r>
            <w:r w:rsidR="00355CEC">
              <w:t>gets off her train</w:t>
            </w:r>
            <w:r w:rsidR="00004806">
              <w:t xml:space="preserve"> at </w:t>
            </w:r>
            <w:r w:rsidR="00355CEC">
              <w:t xml:space="preserve">Claremont at 7:08. </w:t>
            </w:r>
          </w:p>
          <w:p w:rsidR="00EF1243" w:rsidRPr="00EF1243" w:rsidRDefault="00355CEC" w:rsidP="00004806">
            <w:pPr>
              <w:pStyle w:val="QuestionStyle"/>
            </w:pPr>
            <w:r>
              <w:t>How many minutes earlier did she catch her</w:t>
            </w:r>
            <w:r w:rsidR="00EF1243" w:rsidRPr="00EF1243">
              <w:t xml:space="preserve"> train</w:t>
            </w:r>
            <w:r>
              <w:t xml:space="preserve"> at Perth Station</w:t>
            </w:r>
            <w:r w:rsidR="00EF1243" w:rsidRPr="00EF1243">
              <w:t>?</w:t>
            </w:r>
          </w:p>
          <w:p w:rsidR="00EF1243" w:rsidRPr="00EF1243" w:rsidRDefault="00EF1243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7C6425E" wp14:editId="6BECEEA1">
                      <wp:simplePos x="0" y="0"/>
                      <wp:positionH relativeFrom="column">
                        <wp:posOffset>2619706</wp:posOffset>
                      </wp:positionH>
                      <wp:positionV relativeFrom="paragraph">
                        <wp:posOffset>97155</wp:posOffset>
                      </wp:positionV>
                      <wp:extent cx="754380" cy="373380"/>
                      <wp:effectExtent l="0" t="0" r="26670" b="2667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C93A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6425E" id="Rectangle 123" o:spid="_x0000_s1029" style="position:absolute;margin-left:206.3pt;margin-top:7.65pt;width:59.4pt;height:29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" filled="f" strokecolor="black [3213]" strokeweight="1.5pt">
                      <v:textbox>
                        <w:txbxContent>
                          <w:p w:rsidR="00FA73CE" w:rsidRPr="009F48CC" w:rsidRDefault="00FA73CE" w:rsidP="00C93A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F1243" w:rsidRPr="00EF1243" w:rsidRDefault="00EF1243" w:rsidP="00355CEC">
            <w:pPr>
              <w:pStyle w:val="QuestionStyle"/>
            </w:pPr>
            <w:r w:rsidRPr="00EF1243">
              <w:t xml:space="preserve">                                              </w:t>
            </w:r>
          </w:p>
        </w:tc>
      </w:tr>
      <w:tr w:rsidR="00355CE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55CEC" w:rsidRPr="001B3341" w:rsidRDefault="00355CEC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5CEC" w:rsidRDefault="00355CEC" w:rsidP="00004806">
            <w:pPr>
              <w:pStyle w:val="QuestionStyle"/>
            </w:pPr>
            <w:r>
              <w:t>Ivy was 12 minutes too late to catch the 5:40 train from Grant St.</w:t>
            </w:r>
          </w:p>
          <w:p w:rsidR="00355CEC" w:rsidRDefault="00355CEC" w:rsidP="00004806">
            <w:pPr>
              <w:pStyle w:val="QuestionStyle"/>
            </w:pPr>
            <w:r>
              <w:t>How many more minutes must she wait for the next train to arrive to take her to Freemantle?</w:t>
            </w:r>
          </w:p>
          <w:p w:rsidR="00355CEC" w:rsidRDefault="00355CEC" w:rsidP="00004806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B8B988F" wp14:editId="3568B2BE">
                      <wp:simplePos x="0" y="0"/>
                      <wp:positionH relativeFrom="column">
                        <wp:posOffset>2735911</wp:posOffset>
                      </wp:positionH>
                      <wp:positionV relativeFrom="paragraph">
                        <wp:posOffset>80148</wp:posOffset>
                      </wp:positionV>
                      <wp:extent cx="754380" cy="373380"/>
                      <wp:effectExtent l="0" t="0" r="26670" b="2667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355CE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B988F" id="Rectangle 25" o:spid="_x0000_s1030" style="position:absolute;margin-left:215.45pt;margin-top:6.3pt;width:59.4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" filled="f" strokecolor="black [3213]" strokeweight="1.5pt">
                      <v:textbox>
                        <w:txbxContent>
                          <w:p w:rsidR="00FA73CE" w:rsidRPr="009F48CC" w:rsidRDefault="00FA73CE" w:rsidP="00355CEC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55CEC" w:rsidRPr="00EF1243" w:rsidRDefault="00355CEC" w:rsidP="00004806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FF01B4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Harry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ch</w:t>
            </w:r>
            <w:r>
              <w:rPr>
                <w:rFonts w:ascii="Times New Roman" w:hAnsi="Times New Roman"/>
                <w:sz w:val="24"/>
                <w:szCs w:val="24"/>
              </w:rPr>
              <w:t>ecks his phone for the time as he leaves a concert at school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EF1243" w:rsidRPr="00FF01B4" w:rsidRDefault="00EF1243" w:rsidP="00EF1243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When </w:t>
            </w:r>
            <w:r w:rsidR="00FF01B4">
              <w:rPr>
                <w:rFonts w:ascii="Times New Roman" w:hAnsi="Times New Roman"/>
                <w:sz w:val="24"/>
                <w:szCs w:val="24"/>
              </w:rPr>
              <w:t>he gets home he checks the clock on the wall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If both show the correct time, long </w:t>
            </w:r>
            <w:r w:rsidR="00737D70">
              <w:rPr>
                <w:rFonts w:ascii="Times New Roman" w:hAnsi="Times New Roman"/>
                <w:sz w:val="24"/>
                <w:szCs w:val="24"/>
              </w:rPr>
              <w:t>did it take him to get from school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to home?</w:t>
            </w:r>
          </w:p>
          <w:p w:rsidR="00EF1243" w:rsidRPr="00EF1243" w:rsidRDefault="002A6CD8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60468C60">
                <v:shape id="_x0000_s1037" type="#_x0000_t75" style="position:absolute;margin-left:47.4pt;margin-top:1.55pt;width:74.05pt;height:115pt;z-index:251666432">
                  <v:imagedata r:id="rId15" o:title=""/>
                </v:shape>
                <o:OLEObject Type="Embed" ProgID="FXDraw.Graphic" ShapeID="_x0000_s1037" DrawAspect="Content" ObjectID="_1514613930" r:id="rId16"/>
              </w:object>
            </w:r>
            <w:r w:rsidR="00EF1243" w:rsidRPr="00EF124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0C9DE231" wp14:editId="1FFB2A00">
                      <wp:simplePos x="0" y="0"/>
                      <wp:positionH relativeFrom="column">
                        <wp:posOffset>4398010</wp:posOffset>
                      </wp:positionH>
                      <wp:positionV relativeFrom="paragraph">
                        <wp:posOffset>115570</wp:posOffset>
                      </wp:positionV>
                      <wp:extent cx="1295400" cy="1417320"/>
                      <wp:effectExtent l="0" t="0" r="0" b="0"/>
                      <wp:wrapNone/>
                      <wp:docPr id="4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5400" cy="1417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A73CE" w:rsidRDefault="00FA73CE" w:rsidP="00C93AF0">
                                  <w:r w:rsidRPr="00935164">
                                    <w:rPr>
                                      <w:color w:val="FF0000"/>
                                      <w:position w:val="-134"/>
                                    </w:rPr>
                                    <w:object w:dxaOrig="17" w:dyaOrig="51" w14:anchorId="099E6133">
                                      <v:shape id="_x0000_i1029" type="#_x0000_t75" style="width:.75pt;height:2.25pt" o:ole="">
                                        <v:imagedata r:id="rId17" o:title=""/>
                                      </v:shape>
                                      <o:OLEObject Type="Embed" ProgID="FXEquation.Equation" ShapeID="_x0000_i1029" DrawAspect="Content" ObjectID="_1514613933" r:id="rId18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9DE2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1" type="#_x0000_t202" style="position:absolute;margin-left:346.3pt;margin-top:9.1pt;width:102pt;height:111.6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" stroked="f">
                      <v:textbox>
                        <w:txbxContent>
                          <w:p w:rsidR="00FA73CE" w:rsidRDefault="00FA73CE" w:rsidP="00C93AF0">
                            <w:r w:rsidRPr="00935164">
                              <w:rPr>
                                <w:color w:val="FF0000"/>
                                <w:position w:val="-134"/>
                              </w:rPr>
                              <w:object w:dxaOrig="17" w:dyaOrig="51" w14:anchorId="099E6133">
                                <v:shape id="_x0000_i1029" type="#_x0000_t75" style="width:.75pt;height:2.25pt" o:ole="">
                                  <v:imagedata r:id="rId17" o:title=""/>
                                </v:shape>
                                <o:OLEObject Type="Embed" ProgID="FXEquation.Equation" ShapeID="_x0000_i1029" DrawAspect="Content" ObjectID="_1514613933" r:id="rId19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D843830">
                <v:shape id="_x0000_s1038" type="#_x0000_t75" style="position:absolute;margin-left:221.45pt;margin-top:11.3pt;width:102.7pt;height:105.25pt;z-index:251667456;mso-position-horizontal-relative:text;mso-position-vertical-relative:text">
                  <v:imagedata r:id="rId20" o:title=""/>
                </v:shape>
                <o:OLEObject Type="Embed" ProgID="FXDraw.Graphic" ShapeID="_x0000_s1038" DrawAspect="Content" ObjectID="_1514613931" r:id="rId21"/>
              </w:objec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EF1243" w:rsidRPr="00EF1243" w:rsidRDefault="00737D70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FF01B4">
              <w:rPr>
                <w:rFonts w:ascii="Times New Roman" w:hAnsi="Times New Roman"/>
                <w:sz w:val="24"/>
                <w:szCs w:val="24"/>
              </w:rPr>
              <w:t>Harry’s Phone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at school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FF01B4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FF01B4">
              <w:rPr>
                <w:rFonts w:ascii="Times New Roman" w:hAnsi="Times New Roman"/>
                <w:sz w:val="24"/>
                <w:szCs w:val="24"/>
              </w:rPr>
              <w:t xml:space="preserve"> Clock 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>when he gets home.</w:t>
            </w:r>
          </w:p>
          <w:p w:rsidR="00EF1243" w:rsidRPr="00EF1243" w:rsidRDefault="00EF1243" w:rsidP="00EF124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1243" w:rsidRPr="00EF1243" w:rsidRDefault="008269DD" w:rsidP="00EF1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0186FE52" wp14:editId="32D74BBC">
                      <wp:simplePos x="0" y="0"/>
                      <wp:positionH relativeFrom="column">
                        <wp:posOffset>532737</wp:posOffset>
                      </wp:positionH>
                      <wp:positionV relativeFrom="paragraph">
                        <wp:posOffset>19685</wp:posOffset>
                      </wp:positionV>
                      <wp:extent cx="2724150" cy="388620"/>
                      <wp:effectExtent l="0" t="0" r="19050" b="1143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77092" id="Group 28" o:spid="_x0000_s1026" style="position:absolute;margin-left:41.95pt;margin-top:1.55pt;width:214.5pt;height:30.6pt;z-index:25166233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L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CcDvEvBAAAA2wAAAA8AAAAA&#10;AAAAAAAAAAAABwIAAGRycy9kb3ducmV2LnhtbFBLBQYAAAAAAwADALcAAAD1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nQxQAAANsAAAAPAAAAZHJzL2Rvd25yZXYueG1sRI9Ba8JA&#10;FITvQv/D8gq9SLNRwc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BITxnQ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i/Z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mf4v2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50 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minutes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>55</w:t>
            </w:r>
            <w:r w:rsidR="00EF1243" w:rsidRPr="00EF1243">
              <w:rPr>
                <w:rFonts w:ascii="Times New Roman" w:hAnsi="Times New Roman"/>
                <w:sz w:val="24"/>
                <w:szCs w:val="24"/>
              </w:rPr>
              <w:t xml:space="preserve"> minutes </w:t>
            </w:r>
          </w:p>
          <w:p w:rsidR="00EF1243" w:rsidRDefault="00EF1243" w:rsidP="008269DD">
            <w:pPr>
              <w:rPr>
                <w:rFonts w:ascii="Times New Roman" w:hAnsi="Times New Roman"/>
                <w:sz w:val="24"/>
                <w:szCs w:val="24"/>
              </w:rPr>
            </w:pP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8269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69DD">
              <w:rPr>
                <w:rFonts w:ascii="Times New Roman" w:hAnsi="Times New Roman"/>
                <w:sz w:val="24"/>
                <w:szCs w:val="24"/>
              </w:rPr>
              <w:t>An hour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69DD">
              <w:rPr>
                <w:rFonts w:ascii="Times New Roman" w:hAnsi="Times New Roman"/>
                <w:sz w:val="24"/>
                <w:szCs w:val="24"/>
              </w:rPr>
              <w:t xml:space="preserve">and 5 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minutes                   </w:t>
            </w:r>
            <w:r w:rsidR="008269DD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8269DD">
              <w:rPr>
                <w:rFonts w:ascii="Times New Roman" w:hAnsi="Times New Roman"/>
                <w:sz w:val="24"/>
                <w:szCs w:val="24"/>
              </w:rPr>
              <w:t>An hour</w:t>
            </w:r>
            <w:r w:rsidR="008269DD" w:rsidRPr="00EF1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69DD">
              <w:rPr>
                <w:rFonts w:ascii="Times New Roman" w:hAnsi="Times New Roman"/>
                <w:sz w:val="24"/>
                <w:szCs w:val="24"/>
              </w:rPr>
              <w:t xml:space="preserve">and 10 </w:t>
            </w:r>
            <w:r w:rsidR="008269DD" w:rsidRPr="00EF1243">
              <w:rPr>
                <w:rFonts w:ascii="Times New Roman" w:hAnsi="Times New Roman"/>
                <w:sz w:val="24"/>
                <w:szCs w:val="24"/>
              </w:rPr>
              <w:t>minutes</w:t>
            </w:r>
            <w:r w:rsidRPr="00EF124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831E7D" w:rsidRPr="00EF1243" w:rsidRDefault="00831E7D" w:rsidP="008269D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1243" w:rsidTr="006A339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Default="004C3CA6" w:rsidP="00545464">
            <w:pPr>
              <w:pStyle w:val="QuestionStyle"/>
              <w:ind w:right="4711"/>
            </w:pPr>
            <w:r w:rsidRPr="00E64254">
              <w:rPr>
                <w:noProof/>
                <w:lang w:eastAsia="en-AU"/>
              </w:rPr>
              <w:drawing>
                <wp:anchor distT="0" distB="0" distL="114300" distR="114300" simplePos="0" relativeHeight="251673088" behindDoc="0" locked="0" layoutInCell="1" allowOverlap="1" wp14:anchorId="075B0F9B" wp14:editId="4B725D7D">
                  <wp:simplePos x="0" y="0"/>
                  <wp:positionH relativeFrom="column">
                    <wp:posOffset>2730076</wp:posOffset>
                  </wp:positionH>
                  <wp:positionV relativeFrom="paragraph">
                    <wp:posOffset>228177</wp:posOffset>
                  </wp:positionV>
                  <wp:extent cx="3048000" cy="1371600"/>
                  <wp:effectExtent l="0" t="0" r="0" b="0"/>
                  <wp:wrapNone/>
                  <wp:docPr id="7" name="Picture 7" descr="C:\Users\Garry\Downloads\shutterstock_2817413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Garry\Downloads\shutterstock_2817413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47"/>
                          <a:stretch/>
                        </pic:blipFill>
                        <pic:spPr bwMode="auto">
                          <a:xfrm>
                            <a:off x="0" y="0"/>
                            <a:ext cx="30480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4254">
              <w:t>The</w:t>
            </w:r>
            <w:r w:rsidR="008269DD">
              <w:t xml:space="preserve"> floor</w:t>
            </w:r>
            <w:r w:rsidR="00E64254">
              <w:t xml:space="preserve"> of a meeting room</w:t>
            </w:r>
            <w:r w:rsidR="008269DD">
              <w:t xml:space="preserve"> can hold a maximum of 3 tonnes.</w:t>
            </w:r>
          </w:p>
          <w:p w:rsidR="008269DD" w:rsidRDefault="008269DD" w:rsidP="00545464">
            <w:pPr>
              <w:pStyle w:val="QuestionStyle"/>
              <w:ind w:right="4711"/>
            </w:pPr>
            <w:r>
              <w:t xml:space="preserve">How many people who have an average mass of 50 kg could the floor hold? </w:t>
            </w:r>
          </w:p>
          <w:p w:rsidR="00831E7D" w:rsidRPr="00EF1243" w:rsidRDefault="00831E7D" w:rsidP="00545464">
            <w:pPr>
              <w:pStyle w:val="QuestionStyle"/>
              <w:ind w:right="4711"/>
            </w:pPr>
          </w:p>
          <w:p w:rsidR="00831E7D" w:rsidRDefault="00831E7D" w:rsidP="00545464">
            <w:pPr>
              <w:pStyle w:val="QuestionStyle"/>
              <w:ind w:right="4711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056" behindDoc="0" locked="0" layoutInCell="1" allowOverlap="1" wp14:anchorId="0CFE99DA" wp14:editId="1E60E669">
                      <wp:simplePos x="0" y="0"/>
                      <wp:positionH relativeFrom="column">
                        <wp:posOffset>409354</wp:posOffset>
                      </wp:positionH>
                      <wp:positionV relativeFrom="paragraph">
                        <wp:posOffset>23603</wp:posOffset>
                      </wp:positionV>
                      <wp:extent cx="213360" cy="883920"/>
                      <wp:effectExtent l="0" t="0" r="15240" b="1143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BA5BDB" id="Group 110" o:spid="_x0000_s1026" style="position:absolute;margin-left:32.25pt;margin-top:1.85pt;width:16.8pt;height:69.6pt;z-index:2516290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xs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A14cb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QY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jLeEG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GD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4/shg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t xml:space="preserve">   </w:t>
            </w:r>
            <w:r w:rsidR="00EF1243" w:rsidRPr="00EF1243">
              <w:t xml:space="preserve">               </w:t>
            </w:r>
            <w:r w:rsidR="00545464">
              <w:t xml:space="preserve">  </w:t>
            </w:r>
            <w:r w:rsidR="00BE108B">
              <w:t>30 people</w:t>
            </w:r>
            <w:r w:rsidR="00EF1243" w:rsidRPr="00EF1243">
              <w:t xml:space="preserve">   </w:t>
            </w:r>
          </w:p>
          <w:p w:rsidR="00831E7D" w:rsidRDefault="00545464" w:rsidP="00545464">
            <w:pPr>
              <w:pStyle w:val="QuestionStyle"/>
              <w:ind w:right="4711"/>
            </w:pPr>
            <w:r>
              <w:t xml:space="preserve">                    </w:t>
            </w:r>
            <w:r w:rsidR="00BE108B">
              <w:t xml:space="preserve">50 people   </w:t>
            </w:r>
          </w:p>
          <w:p w:rsidR="00831E7D" w:rsidRDefault="00BE108B" w:rsidP="00831E7D">
            <w:pPr>
              <w:pStyle w:val="QuestionStyle"/>
              <w:ind w:right="3719"/>
            </w:pPr>
            <w:r>
              <w:t xml:space="preserve">   </w:t>
            </w:r>
            <w:r w:rsidR="00831E7D">
              <w:t xml:space="preserve"> </w:t>
            </w:r>
            <w:r w:rsidR="00545464">
              <w:t xml:space="preserve">  </w:t>
            </w:r>
            <w:r w:rsidR="00831E7D">
              <w:t xml:space="preserve"> </w:t>
            </w:r>
            <w:r w:rsidR="00545464">
              <w:t xml:space="preserve">             </w:t>
            </w:r>
            <w:r>
              <w:t xml:space="preserve">60 people        </w:t>
            </w:r>
          </w:p>
          <w:p w:rsidR="00831E7D" w:rsidRPr="00EF1243" w:rsidRDefault="00831E7D" w:rsidP="00831E7D">
            <w:pPr>
              <w:pStyle w:val="QuestionStyle"/>
              <w:ind w:right="3719"/>
            </w:pPr>
            <w:r>
              <w:t xml:space="preserve">      </w:t>
            </w:r>
            <w:r w:rsidR="00BE108B">
              <w:t xml:space="preserve">             150 people</w:t>
            </w: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1243" w:rsidRPr="00EF1243" w:rsidRDefault="004C3CA6" w:rsidP="00BE108B">
            <w:pPr>
              <w:pStyle w:val="QuestionStyle"/>
              <w:ind w:right="4144"/>
            </w:pPr>
            <w:r w:rsidRPr="004C3CA6">
              <w:rPr>
                <w:noProof/>
                <w:lang w:eastAsia="en-AU"/>
              </w:rPr>
              <w:drawing>
                <wp:anchor distT="0" distB="0" distL="114300" distR="114300" simplePos="0" relativeHeight="251706880" behindDoc="0" locked="0" layoutInCell="1" allowOverlap="1" wp14:anchorId="6778A5F0" wp14:editId="1A82E88B">
                  <wp:simplePos x="0" y="0"/>
                  <wp:positionH relativeFrom="column">
                    <wp:posOffset>3517900</wp:posOffset>
                  </wp:positionH>
                  <wp:positionV relativeFrom="paragraph">
                    <wp:posOffset>163195</wp:posOffset>
                  </wp:positionV>
                  <wp:extent cx="1943100" cy="1900767"/>
                  <wp:effectExtent l="0" t="0" r="0" b="4445"/>
                  <wp:wrapNone/>
                  <wp:docPr id="235" name="Picture 235" descr="C:\Users\Garry\Downloads\shutterstock_1665271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Garry\Downloads\shutterstock_16652716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39" r="4375"/>
                          <a:stretch/>
                        </pic:blipFill>
                        <pic:spPr bwMode="auto">
                          <a:xfrm>
                            <a:off x="0" y="0"/>
                            <a:ext cx="1943100" cy="190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F1243" w:rsidRPr="00EF1243">
              <w:t xml:space="preserve">A water storage dam </w:t>
            </w:r>
            <w:r w:rsidR="00BE108B">
              <w:t xml:space="preserve">on a property </w:t>
            </w:r>
            <w:r w:rsidR="00EF1243" w:rsidRPr="00EF1243">
              <w:t>has</w:t>
            </w:r>
            <w:r w:rsidR="00BE108B">
              <w:t xml:space="preserve"> a capacity of 6 megalitres. </w:t>
            </w:r>
          </w:p>
          <w:p w:rsidR="00EF1243" w:rsidRPr="00EF1243" w:rsidRDefault="00BE108B" w:rsidP="00BE108B">
            <w:pPr>
              <w:pStyle w:val="QuestionStyle"/>
              <w:ind w:right="4144"/>
            </w:pPr>
            <w:r>
              <w:t>On average 12</w:t>
            </w:r>
            <w:r w:rsidR="00FA73CE">
              <w:t>0</w:t>
            </w:r>
            <w:r>
              <w:t xml:space="preserve"> kilolitres is used each day. </w:t>
            </w:r>
          </w:p>
          <w:p w:rsidR="00EF1243" w:rsidRPr="00EF1243" w:rsidRDefault="00EF1243" w:rsidP="00BE108B">
            <w:pPr>
              <w:pStyle w:val="QuestionStyle"/>
              <w:ind w:right="4144"/>
            </w:pPr>
            <w:r w:rsidRPr="00EF1243">
              <w:t xml:space="preserve">If there is no </w:t>
            </w:r>
            <w:r w:rsidR="00BE108B">
              <w:t>water added to the dam, how many days</w:t>
            </w:r>
            <w:r w:rsidRPr="00EF1243">
              <w:t xml:space="preserve"> will the water stored in the dam last?</w:t>
            </w:r>
          </w:p>
          <w:p w:rsidR="00831E7D" w:rsidRDefault="00831E7D" w:rsidP="00EF1243">
            <w:pPr>
              <w:pStyle w:val="QuestionStyle"/>
            </w:pPr>
          </w:p>
          <w:p w:rsidR="00831E7D" w:rsidRDefault="00831E7D" w:rsidP="00EF1243">
            <w:pPr>
              <w:pStyle w:val="QuestionStyle"/>
            </w:pPr>
          </w:p>
          <w:p w:rsidR="00831E7D" w:rsidRDefault="00831E7D" w:rsidP="00EF1243">
            <w:pPr>
              <w:pStyle w:val="QuestionStyle"/>
            </w:pPr>
          </w:p>
          <w:p w:rsidR="00EF1243" w:rsidRPr="00EF1243" w:rsidRDefault="004C3CA6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 wp14:anchorId="4F0BACDA" wp14:editId="0DF2F400">
                      <wp:simplePos x="0" y="0"/>
                      <wp:positionH relativeFrom="column">
                        <wp:posOffset>2385484</wp:posOffset>
                      </wp:positionH>
                      <wp:positionV relativeFrom="paragraph">
                        <wp:posOffset>19261</wp:posOffset>
                      </wp:positionV>
                      <wp:extent cx="754380" cy="373380"/>
                      <wp:effectExtent l="0" t="0" r="26670" b="26670"/>
                      <wp:wrapNone/>
                      <wp:docPr id="130" name="Rectangle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C93AF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0BACDA" id="Rectangle 130" o:spid="_x0000_s1032" style="position:absolute;margin-left:187.85pt;margin-top:1.5pt;width:59.4pt;height:29.4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" filled="f" strokecolor="black [3213]" strokeweight="1.5pt">
                      <v:textbox>
                        <w:txbxContent>
                          <w:p w:rsidR="00FA73CE" w:rsidRPr="009F48CC" w:rsidRDefault="00FA73CE" w:rsidP="00C93AF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F1243" w:rsidRPr="00EF1243" w:rsidRDefault="00EF1243" w:rsidP="00BE108B">
            <w:pPr>
              <w:pStyle w:val="QuestionStyle"/>
            </w:pPr>
            <w:r w:rsidRPr="00EF1243">
              <w:t xml:space="preserve">                                                           </w:t>
            </w: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E108B" w:rsidRDefault="002A37A1" w:rsidP="002A37A1">
            <w:pPr>
              <w:pStyle w:val="QuestionStyle"/>
              <w:ind w:right="3719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1824" behindDoc="0" locked="0" layoutInCell="1" allowOverlap="1" wp14:anchorId="108C3846" wp14:editId="6E57957E">
                  <wp:simplePos x="0" y="0"/>
                  <wp:positionH relativeFrom="column">
                    <wp:posOffset>4186555</wp:posOffset>
                  </wp:positionH>
                  <wp:positionV relativeFrom="paragraph">
                    <wp:posOffset>11007</wp:posOffset>
                  </wp:positionV>
                  <wp:extent cx="1316566" cy="1316566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79351531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566" cy="131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108B">
              <w:t>Su Lyn uses 120 g of flour and 20 ml of milk to make one chocolate cake</w:t>
            </w:r>
            <w:r w:rsidR="00EF1243" w:rsidRPr="00EF1243">
              <w:t>.</w:t>
            </w:r>
          </w:p>
          <w:p w:rsidR="00BE108B" w:rsidRDefault="00BE108B" w:rsidP="002A37A1">
            <w:pPr>
              <w:pStyle w:val="QuestionStyle"/>
              <w:ind w:right="3719"/>
            </w:pPr>
            <w:r>
              <w:t>She wants to make a lot of cakes for the school market day, but only has 2 litres of milk.</w:t>
            </w:r>
          </w:p>
          <w:p w:rsidR="00EF1243" w:rsidRPr="00EF1243" w:rsidRDefault="00BE108B" w:rsidP="002A37A1">
            <w:pPr>
              <w:pStyle w:val="QuestionStyle"/>
              <w:ind w:right="3719"/>
            </w:pPr>
            <w:r>
              <w:t>How much flour will she need to make all of the cakes that she can?</w:t>
            </w:r>
            <w:r w:rsidR="00EF1243" w:rsidRPr="00EF1243">
              <w:t xml:space="preserve"> </w:t>
            </w:r>
          </w:p>
          <w:p w:rsidR="00EF1243" w:rsidRPr="00EF1243" w:rsidRDefault="00EF1243" w:rsidP="00EF1243">
            <w:pPr>
              <w:pStyle w:val="QuestionStyle"/>
            </w:pPr>
          </w:p>
          <w:p w:rsidR="00EF1243" w:rsidRPr="00EF1243" w:rsidRDefault="00BE108B" w:rsidP="00EF124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FAA3A72" wp14:editId="3091036D">
                      <wp:simplePos x="0" y="0"/>
                      <wp:positionH relativeFrom="column">
                        <wp:posOffset>243895</wp:posOffset>
                      </wp:positionH>
                      <wp:positionV relativeFrom="paragraph">
                        <wp:posOffset>27305</wp:posOffset>
                      </wp:positionV>
                      <wp:extent cx="4415790" cy="114300"/>
                      <wp:effectExtent l="0" t="0" r="22860" b="19050"/>
                      <wp:wrapNone/>
                      <wp:docPr id="237" name="Group 2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5D994D" id="Group 237" o:spid="_x0000_s1026" style="position:absolute;margin-left:19.2pt;margin-top:2.15pt;width:347.7pt;height:9pt;z-index:25166438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EF1243" w:rsidRPr="00EF1243">
              <w:t xml:space="preserve">            </w:t>
            </w:r>
            <w:r w:rsidR="000E100D">
              <w:t xml:space="preserve"> 2</w:t>
            </w:r>
            <w:r w:rsidR="00EF1243" w:rsidRPr="00EF1243">
              <w:t xml:space="preserve"> kg        </w:t>
            </w:r>
            <w:r w:rsidR="000E100D">
              <w:t xml:space="preserve">        </w:t>
            </w:r>
            <w:r w:rsidR="00EF1243" w:rsidRPr="00EF1243">
              <w:t xml:space="preserve">                </w:t>
            </w:r>
            <w:r w:rsidR="000E100D">
              <w:t>4</w:t>
            </w:r>
            <w:r w:rsidR="00EF1243" w:rsidRPr="00EF1243">
              <w:t xml:space="preserve"> kg </w:t>
            </w:r>
            <w:r w:rsidR="000E100D">
              <w:t xml:space="preserve">       </w:t>
            </w:r>
            <w:r w:rsidR="00EF1243" w:rsidRPr="00EF1243">
              <w:t xml:space="preserve">                      </w:t>
            </w:r>
            <w:r w:rsidR="000E100D">
              <w:t>6</w:t>
            </w:r>
            <w:r w:rsidR="00EF1243" w:rsidRPr="00EF1243">
              <w:t xml:space="preserve"> kg                      </w:t>
            </w:r>
            <w:r w:rsidR="000E100D">
              <w:t xml:space="preserve">   </w:t>
            </w:r>
            <w:r w:rsidR="00EF1243" w:rsidRPr="00EF1243">
              <w:t xml:space="preserve">   </w:t>
            </w:r>
            <w:r w:rsidR="000E100D">
              <w:t>12</w:t>
            </w:r>
            <w:r w:rsidR="00EF1243" w:rsidRPr="00EF1243">
              <w:t xml:space="preserve"> kg</w:t>
            </w:r>
          </w:p>
          <w:p w:rsidR="00EF1243" w:rsidRPr="00EF1243" w:rsidRDefault="00EF1243" w:rsidP="00EF1243">
            <w:pPr>
              <w:pStyle w:val="QuestionStyle"/>
            </w:pPr>
          </w:p>
        </w:tc>
      </w:tr>
      <w:tr w:rsidR="00EF124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F1243" w:rsidRPr="001B3341" w:rsidRDefault="00EF1243" w:rsidP="00EF124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E100D" w:rsidRDefault="00C90BA2" w:rsidP="00C90BA2">
            <w:pPr>
              <w:pStyle w:val="QuestionStyle"/>
              <w:ind w:right="2869"/>
            </w:pPr>
            <w:r w:rsidRPr="00C90BA2">
              <w:rPr>
                <w:noProof/>
                <w:lang w:eastAsia="en-AU"/>
              </w:rPr>
              <w:drawing>
                <wp:anchor distT="0" distB="0" distL="114300" distR="114300" simplePos="0" relativeHeight="251710976" behindDoc="0" locked="0" layoutInCell="1" allowOverlap="1" wp14:anchorId="6360BFCE" wp14:editId="11AB3EE5">
                  <wp:simplePos x="0" y="0"/>
                  <wp:positionH relativeFrom="column">
                    <wp:posOffset>4114165</wp:posOffset>
                  </wp:positionH>
                  <wp:positionV relativeFrom="paragraph">
                    <wp:posOffset>-212</wp:posOffset>
                  </wp:positionV>
                  <wp:extent cx="1543050" cy="2895600"/>
                  <wp:effectExtent l="0" t="0" r="0" b="0"/>
                  <wp:wrapNone/>
                  <wp:docPr id="236" name="Picture 236" descr="C:\Users\Garry\Downloads\shutterstock_1012973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Garry\Downloads\shutterstock_1012973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45" t="5001" r="10480" b="-22"/>
                          <a:stretch/>
                        </pic:blipFill>
                        <pic:spPr bwMode="auto">
                          <a:xfrm>
                            <a:off x="0" y="0"/>
                            <a:ext cx="154305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00D">
              <w:t xml:space="preserve">Leo pours </w:t>
            </w:r>
            <w:r>
              <w:t>cups</w:t>
            </w:r>
            <w:r w:rsidR="000E100D">
              <w:t xml:space="preserve"> of water at the school market da</w:t>
            </w:r>
            <w:r w:rsidR="00545464">
              <w:t>y from a container which holds 12</w:t>
            </w:r>
            <w:r w:rsidR="000E100D">
              <w:t xml:space="preserve"> litres.</w:t>
            </w:r>
          </w:p>
          <w:p w:rsidR="000E100D" w:rsidRDefault="00C90BA2" w:rsidP="00C90BA2">
            <w:pPr>
              <w:pStyle w:val="QuestionStyle"/>
              <w:ind w:right="2869"/>
            </w:pPr>
            <w:r>
              <w:t>Each</w:t>
            </w:r>
            <w:r w:rsidR="000E100D">
              <w:t xml:space="preserve"> </w:t>
            </w:r>
            <w:r>
              <w:t>cup</w:t>
            </w:r>
            <w:r w:rsidR="000E100D">
              <w:t xml:space="preserve"> hold</w:t>
            </w:r>
            <w:r>
              <w:t>s</w:t>
            </w:r>
            <w:r w:rsidR="000E100D">
              <w:t xml:space="preserve"> 300 ml of water.</w:t>
            </w:r>
          </w:p>
          <w:p w:rsidR="000E100D" w:rsidRDefault="000E100D" w:rsidP="00C90BA2">
            <w:pPr>
              <w:pStyle w:val="QuestionStyle"/>
              <w:ind w:right="2869"/>
            </w:pPr>
            <w:r>
              <w:t>E</w:t>
            </w:r>
            <w:r w:rsidR="00545464">
              <w:t xml:space="preserve">ach empty </w:t>
            </w:r>
            <w:r w:rsidR="00C90BA2">
              <w:t>cup</w:t>
            </w:r>
            <w:r w:rsidR="00545464">
              <w:t xml:space="preserve"> weighs 50 g</w:t>
            </w:r>
            <w:r w:rsidR="006A792F">
              <w:t xml:space="preserve"> and</w:t>
            </w:r>
            <w:r>
              <w:t xml:space="preserve"> each litre of</w:t>
            </w:r>
            <w:r w:rsidR="00C90BA2">
              <w:t xml:space="preserve"> water weighs 1 </w:t>
            </w:r>
            <w:r>
              <w:t>kg.</w:t>
            </w:r>
          </w:p>
          <w:p w:rsidR="000E100D" w:rsidRDefault="000E100D" w:rsidP="00C90BA2">
            <w:pPr>
              <w:pStyle w:val="QuestionStyle"/>
              <w:ind w:right="2869"/>
            </w:pPr>
            <w:r>
              <w:t>H</w:t>
            </w:r>
            <w:r w:rsidR="00545464">
              <w:t xml:space="preserve">e has exactly enough </w:t>
            </w:r>
            <w:r w:rsidR="00C90BA2">
              <w:t>cups</w:t>
            </w:r>
            <w:r w:rsidR="00545464">
              <w:t xml:space="preserve"> to take all the water</w:t>
            </w:r>
            <w:r>
              <w:t>.</w:t>
            </w:r>
            <w:r w:rsidR="00C90BA2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0E100D" w:rsidRDefault="006A792F" w:rsidP="00C90BA2">
            <w:pPr>
              <w:pStyle w:val="QuestionStyle"/>
              <w:ind w:right="2869"/>
            </w:pPr>
            <w:r>
              <w:t xml:space="preserve">What is the total mass of </w:t>
            </w:r>
            <w:r w:rsidR="00C90BA2">
              <w:t xml:space="preserve">all of </w:t>
            </w:r>
            <w:r>
              <w:t>the</w:t>
            </w:r>
            <w:r w:rsidR="00C90BA2">
              <w:t xml:space="preserve"> cups of water when they are full</w:t>
            </w:r>
            <w:r w:rsidR="000E100D">
              <w:t>?</w:t>
            </w:r>
          </w:p>
          <w:p w:rsidR="00C90BA2" w:rsidRDefault="00C90BA2" w:rsidP="00C90BA2">
            <w:pPr>
              <w:pStyle w:val="QuestionStyle"/>
              <w:ind w:right="2869"/>
            </w:pPr>
          </w:p>
          <w:p w:rsidR="00C90BA2" w:rsidRDefault="00C90BA2" w:rsidP="00C90BA2">
            <w:pPr>
              <w:pStyle w:val="QuestionStyle"/>
              <w:ind w:right="2869"/>
            </w:pPr>
          </w:p>
          <w:p w:rsidR="00EF1243" w:rsidRDefault="006A792F" w:rsidP="00EF1243">
            <w:pPr>
              <w:pStyle w:val="QuestionStyle"/>
            </w:pPr>
            <w:r w:rsidRPr="00EF124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3D4889" wp14:editId="381484BD">
                      <wp:simplePos x="0" y="0"/>
                      <wp:positionH relativeFrom="column">
                        <wp:posOffset>2340610</wp:posOffset>
                      </wp:positionH>
                      <wp:positionV relativeFrom="paragraph">
                        <wp:posOffset>248285</wp:posOffset>
                      </wp:positionV>
                      <wp:extent cx="754380" cy="373380"/>
                      <wp:effectExtent l="0" t="0" r="26670" b="26670"/>
                      <wp:wrapNone/>
                      <wp:docPr id="242" name="Rectangle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6A792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3D4889" id="Rectangle 242" o:spid="_x0000_s1033" style="position:absolute;margin-left:184.3pt;margin-top:19.55pt;width:59.4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" filled="f" strokecolor="black [3213]" strokeweight="1.5pt">
                      <v:textbox>
                        <w:txbxContent>
                          <w:p w:rsidR="00FA73CE" w:rsidRPr="009F48CC" w:rsidRDefault="00FA73CE" w:rsidP="006A792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A792F" w:rsidRDefault="006A792F" w:rsidP="00EF1243">
            <w:pPr>
              <w:pStyle w:val="QuestionStyle"/>
            </w:pPr>
          </w:p>
          <w:p w:rsidR="006A792F" w:rsidRDefault="006A792F" w:rsidP="00EF1243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B92DE22583A64D5290B8A4E57E7DF68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6D0E0B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00B67A96AEB0463D92E30C3288C0AB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6D0E0B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Metric System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2429A4" w:rsidRPr="002429A4" w:rsidRDefault="002429A4" w:rsidP="002429A4">
            <w:pPr>
              <w:pStyle w:val="QuestionStyle"/>
            </w:pPr>
            <w:r w:rsidRPr="002429A4">
              <w:t xml:space="preserve">Which measurement is the same as </w:t>
            </w:r>
            <w:r>
              <w:t>6 500 ml</w:t>
            </w:r>
            <w:r w:rsidRPr="002429A4">
              <w:t>?</w:t>
            </w:r>
          </w:p>
          <w:p w:rsidR="002429A4" w:rsidRPr="002429A4" w:rsidRDefault="005B16A8" w:rsidP="002429A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06351FC1" wp14:editId="3F0FE177">
                      <wp:simplePos x="0" y="0"/>
                      <wp:positionH relativeFrom="column">
                        <wp:posOffset>322497</wp:posOffset>
                      </wp:positionH>
                      <wp:positionV relativeFrom="paragraph">
                        <wp:posOffset>28051</wp:posOffset>
                      </wp:positionV>
                      <wp:extent cx="4415790" cy="114300"/>
                      <wp:effectExtent l="0" t="0" r="22860" b="19050"/>
                      <wp:wrapNone/>
                      <wp:docPr id="244" name="Group 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C36284" id="Group 244" o:spid="_x0000_s1026" style="position:absolute;margin-left:25.4pt;margin-top:2.2pt;width:347.7pt;height:9pt;z-index:25164953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2429A4">
              <w:t xml:space="preserve">               0.65 litres</w:t>
            </w:r>
            <w:r w:rsidR="002429A4" w:rsidRPr="002429A4">
              <w:t xml:space="preserve">       </w:t>
            </w:r>
            <w:r>
              <w:t xml:space="preserve">   </w:t>
            </w:r>
            <w:r w:rsidR="002429A4" w:rsidRPr="002429A4">
              <w:t xml:space="preserve">             </w:t>
            </w:r>
            <w:r w:rsidR="002429A4">
              <w:t>6.5 litres</w:t>
            </w:r>
            <w:r w:rsidR="002429A4" w:rsidRPr="002429A4">
              <w:t xml:space="preserve">                      </w:t>
            </w:r>
            <w:r w:rsidR="002429A4">
              <w:t>65 litres</w:t>
            </w:r>
            <w:r w:rsidR="002429A4" w:rsidRPr="002429A4">
              <w:t xml:space="preserve">                         </w:t>
            </w:r>
            <w:r w:rsidR="002429A4">
              <w:t>0.65 kilolitres</w:t>
            </w:r>
            <w:r w:rsidR="002429A4" w:rsidRPr="002429A4">
              <w:t xml:space="preserve">                                                        </w: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29A4" w:rsidRPr="002429A4" w:rsidRDefault="002429A4" w:rsidP="002429A4">
            <w:pPr>
              <w:pStyle w:val="QuestionStyle"/>
            </w:pPr>
            <w:r>
              <w:t>Which unit would not be</w:t>
            </w:r>
            <w:r w:rsidRPr="002429A4">
              <w:t xml:space="preserve"> </w:t>
            </w:r>
            <w:r>
              <w:t xml:space="preserve">appropriate to </w:t>
            </w:r>
            <w:r w:rsidR="005B16A8">
              <w:t xml:space="preserve">give the </w:t>
            </w:r>
            <w:r>
              <w:t xml:space="preserve">measure </w:t>
            </w:r>
            <w:r w:rsidR="005B16A8">
              <w:t xml:space="preserve">of </w:t>
            </w:r>
            <w:r>
              <w:t>your height</w:t>
            </w:r>
            <w:r w:rsidR="005B16A8">
              <w:t>?</w:t>
            </w:r>
          </w:p>
          <w:p w:rsidR="002429A4" w:rsidRPr="002429A4" w:rsidRDefault="002429A4" w:rsidP="002429A4">
            <w:pPr>
              <w:pStyle w:val="QuestionStyle"/>
            </w:pPr>
          </w:p>
          <w:p w:rsidR="002429A4" w:rsidRPr="002429A4" w:rsidRDefault="005B16A8" w:rsidP="002429A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5F496E77" wp14:editId="1F1FBC13">
                      <wp:simplePos x="0" y="0"/>
                      <wp:positionH relativeFrom="column">
                        <wp:posOffset>262393</wp:posOffset>
                      </wp:positionH>
                      <wp:positionV relativeFrom="paragraph">
                        <wp:posOffset>10933</wp:posOffset>
                      </wp:positionV>
                      <wp:extent cx="4415790" cy="114300"/>
                      <wp:effectExtent l="0" t="0" r="22860" b="19050"/>
                      <wp:wrapNone/>
                      <wp:docPr id="249" name="Group 2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2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CBB6F" id="Group 249" o:spid="_x0000_s1026" style="position:absolute;margin-left:20.65pt;margin-top:.85pt;width:347.7pt;height:9pt;z-index:25165568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t xml:space="preserve">              millimetres                  centimetres                    metres                          kilometres</w:t>
            </w:r>
            <w:r w:rsidR="002429A4" w:rsidRPr="002429A4">
              <w:t xml:space="preserve">                                                 </w:t>
            </w:r>
            <w:r>
              <w:t xml:space="preserve">                               </w: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29A4" w:rsidRDefault="00E64254" w:rsidP="005B16A8">
            <w:pPr>
              <w:pStyle w:val="QuestionStyle"/>
              <w:ind w:right="4144"/>
            </w:pPr>
            <w:r w:rsidRPr="00E64254">
              <w:rPr>
                <w:noProof/>
                <w:lang w:eastAsia="en-AU"/>
              </w:rPr>
              <w:drawing>
                <wp:anchor distT="0" distB="0" distL="114300" distR="114300" simplePos="0" relativeHeight="251675136" behindDoc="0" locked="0" layoutInCell="1" allowOverlap="1" wp14:anchorId="3445B21B" wp14:editId="70CE79D7">
                  <wp:simplePos x="0" y="0"/>
                  <wp:positionH relativeFrom="column">
                    <wp:posOffset>4279477</wp:posOffset>
                  </wp:positionH>
                  <wp:positionV relativeFrom="paragraph">
                    <wp:posOffset>49318</wp:posOffset>
                  </wp:positionV>
                  <wp:extent cx="1015365" cy="1438910"/>
                  <wp:effectExtent l="0" t="0" r="0" b="8890"/>
                  <wp:wrapNone/>
                  <wp:docPr id="8" name="Picture 8" descr="C:\Users\Garry\Downloads\shutterstock_1122702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Garry\Downloads\shutterstock_11227028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251" t="10972" r="2809" b="41802"/>
                          <a:stretch/>
                        </pic:blipFill>
                        <pic:spPr bwMode="auto">
                          <a:xfrm>
                            <a:off x="0" y="0"/>
                            <a:ext cx="101536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16A8">
              <w:t xml:space="preserve">Which measurement could </w:t>
            </w:r>
            <w:r w:rsidR="00B56404">
              <w:t>describe the capacity</w:t>
            </w:r>
            <w:r w:rsidR="005B16A8">
              <w:t xml:space="preserve"> of a measuring cup used in cooking</w:t>
            </w:r>
            <w:r w:rsidR="002429A4" w:rsidRPr="002429A4">
              <w:t>?</w:t>
            </w:r>
          </w:p>
          <w:p w:rsidR="000B1E41" w:rsidRPr="002429A4" w:rsidRDefault="000B1E41" w:rsidP="005B16A8">
            <w:pPr>
              <w:pStyle w:val="QuestionStyle"/>
              <w:ind w:right="4144"/>
            </w:pPr>
          </w:p>
          <w:p w:rsidR="002429A4" w:rsidRPr="002429A4" w:rsidRDefault="000B1E41" w:rsidP="002429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792" behindDoc="0" locked="0" layoutInCell="1" allowOverlap="1" wp14:anchorId="013F6CF2" wp14:editId="7943376F">
                      <wp:simplePos x="0" y="0"/>
                      <wp:positionH relativeFrom="column">
                        <wp:posOffset>318052</wp:posOffset>
                      </wp:positionH>
                      <wp:positionV relativeFrom="paragraph">
                        <wp:posOffset>3810</wp:posOffset>
                      </wp:positionV>
                      <wp:extent cx="2071811" cy="384644"/>
                      <wp:effectExtent l="0" t="0" r="24130" b="15875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811" cy="384644"/>
                                <a:chOff x="0" y="0"/>
                                <a:chExt cx="2071811" cy="384644"/>
                              </a:xfrm>
                            </wpg:grpSpPr>
                            <wps:wsp>
                              <wps:cNvPr id="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00361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034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99FA17" id="Group 42" o:spid="_x0000_s1026" style="position:absolute;margin-left:25.05pt;margin-top:.3pt;width:163.15pt;height:30.3pt;z-index:251617792" coordsize="20718,3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  <v:roundrect id="AutoShape 6" o:spid="_x0000_s1028" style="position:absolute;left:190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sk1xQAAANsAAAAPAAAAZHJzL2Rvd25yZXYueG1sRI9Ba8JA&#10;FITvQv/D8gQv0mwqYm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AAPsk1xQAAANsAAAAP&#10;AAAAAAAAAAAAAAAAAAcCAABkcnMvZG93bnJldi54bWxQSwUGAAAAAAMAAwC3AAAA+QIAAAAA&#10;" strokecolor="windowText" strokeweight="1pt"/>
                      <v:roundrect id="AutoShape 3" o:spid="_x0000_s1029" style="position:absolute;left:19003;top:27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5" o:spid="_x0000_s1030" style="position:absolute;top:27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5B16A8">
              <w:rPr>
                <w:rFonts w:ascii="Times New Roman" w:hAnsi="Times New Roman"/>
                <w:sz w:val="24"/>
                <w:szCs w:val="24"/>
              </w:rPr>
              <w:t xml:space="preserve">                 2.5</w:t>
            </w:r>
            <w:r w:rsidR="002429A4" w:rsidRPr="002429A4">
              <w:rPr>
                <w:rFonts w:ascii="Times New Roman" w:hAnsi="Times New Roman"/>
                <w:sz w:val="24"/>
                <w:szCs w:val="24"/>
              </w:rPr>
              <w:t xml:space="preserve"> ml                   </w:t>
            </w:r>
            <w:r w:rsidR="005B16A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5B16A8">
              <w:rPr>
                <w:rFonts w:ascii="Times New Roman" w:hAnsi="Times New Roman"/>
                <w:sz w:val="24"/>
                <w:szCs w:val="24"/>
              </w:rPr>
              <w:t xml:space="preserve">   25 ml    </w:t>
            </w:r>
          </w:p>
          <w:p w:rsidR="000B1E41" w:rsidRDefault="005B16A8" w:rsidP="005B16A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250</w:t>
            </w:r>
            <w:r w:rsidR="002429A4" w:rsidRPr="002429A4">
              <w:rPr>
                <w:rFonts w:ascii="Times New Roman" w:hAnsi="Times New Roman"/>
                <w:sz w:val="24"/>
                <w:szCs w:val="24"/>
              </w:rPr>
              <w:t xml:space="preserve"> ml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B1E4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2 500 ml </w:t>
            </w:r>
          </w:p>
          <w:p w:rsidR="002429A4" w:rsidRPr="005B16A8" w:rsidRDefault="005B16A8" w:rsidP="005B16A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29A4" w:rsidRPr="002429A4">
              <w:t xml:space="preserve">                                                          </w:t>
            </w:r>
            <w:r w:rsidR="002429A4" w:rsidRPr="002429A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52256" behindDoc="0" locked="0" layoutInCell="1" allowOverlap="1" wp14:anchorId="051BB334" wp14:editId="12B696AE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4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FE3201" id="Group 15" o:spid="_x0000_s1026" style="position:absolute;margin-left:117.5pt;margin-top:590.4pt;width:222pt;height:36pt;z-index:25155225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"/>
                    </v:group>
                  </w:pict>
                </mc:Fallback>
              </mc:AlternateConten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29A4" w:rsidRPr="002429A4" w:rsidRDefault="005B16A8" w:rsidP="002429A4">
            <w:pPr>
              <w:pStyle w:val="QuestionStyle"/>
            </w:pPr>
            <w:r>
              <w:t>What is 260 minutes in hours and minutes?</w:t>
            </w:r>
          </w:p>
          <w:p w:rsidR="002429A4" w:rsidRPr="002429A4" w:rsidRDefault="002429A4" w:rsidP="002429A4">
            <w:pPr>
              <w:pStyle w:val="QuestionStyle"/>
            </w:pPr>
          </w:p>
          <w:p w:rsidR="002429A4" w:rsidRPr="002429A4" w:rsidRDefault="005B16A8" w:rsidP="002429A4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01BF3AF3" wp14:editId="2045366D">
                      <wp:simplePos x="0" y="0"/>
                      <wp:positionH relativeFrom="column">
                        <wp:posOffset>2662335</wp:posOffset>
                      </wp:positionH>
                      <wp:positionV relativeFrom="paragraph">
                        <wp:posOffset>102870</wp:posOffset>
                      </wp:positionV>
                      <wp:extent cx="754380" cy="373380"/>
                      <wp:effectExtent l="0" t="0" r="26670" b="2667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ED7F1F" id="Rectangle 40" o:spid="_x0000_s1026" style="position:absolute;margin-left:209.65pt;margin-top:8.1pt;width:59.4pt;height:29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" filled="f" strokecolor="black [3213]" strokeweight="1.5pt"/>
                  </w:pict>
                </mc:Fallback>
              </mc:AlternateContent>
            </w: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A45A548" wp14:editId="7CE26FAD">
                      <wp:simplePos x="0" y="0"/>
                      <wp:positionH relativeFrom="column">
                        <wp:posOffset>4209912</wp:posOffset>
                      </wp:positionH>
                      <wp:positionV relativeFrom="paragraph">
                        <wp:posOffset>99778</wp:posOffset>
                      </wp:positionV>
                      <wp:extent cx="754380" cy="373380"/>
                      <wp:effectExtent l="0" t="0" r="26670" b="2667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AE907" id="Rectangle 41" o:spid="_x0000_s1026" style="position:absolute;margin-left:331.5pt;margin-top:7.85pt;width:59.4pt;height:2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" filled="f" strokecolor="black [3213]" strokeweight="1.5pt"/>
                  </w:pict>
                </mc:Fallback>
              </mc:AlternateContent>
            </w:r>
            <w:r w:rsidR="002429A4" w:rsidRPr="002429A4">
              <w:t xml:space="preserve">                                                          </w:t>
            </w:r>
            <w:r w:rsidR="002429A4" w:rsidRPr="002429A4">
              <w:rPr>
                <w:noProof/>
                <w:lang w:eastAsia="en-AU"/>
              </w:rPr>
              <w:t xml:space="preserve"> </w:t>
            </w:r>
          </w:p>
          <w:p w:rsidR="002429A4" w:rsidRPr="005B16A8" w:rsidRDefault="005B16A8" w:rsidP="002429A4">
            <w:pPr>
              <w:pStyle w:val="QuestionStyle"/>
              <w:rPr>
                <w:sz w:val="28"/>
                <w:szCs w:val="28"/>
              </w:rPr>
            </w:pPr>
            <w:r>
              <w:t xml:space="preserve">                                                                                           </w:t>
            </w:r>
            <w:r>
              <w:rPr>
                <w:sz w:val="28"/>
                <w:szCs w:val="28"/>
              </w:rPr>
              <w:t>hours and                    minutes.</w: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B1E41" w:rsidRDefault="000B1E41" w:rsidP="002429A4">
            <w:pPr>
              <w:pStyle w:val="QuestionStyle"/>
            </w:pPr>
            <w:r>
              <w:t>A TV channel gives the time as 16:45.</w:t>
            </w:r>
          </w:p>
          <w:p w:rsidR="002429A4" w:rsidRPr="002429A4" w:rsidRDefault="000B1E41" w:rsidP="002429A4">
            <w:pPr>
              <w:pStyle w:val="QuestionStyle"/>
            </w:pPr>
            <w:r>
              <w:t xml:space="preserve">Which description is correct for this time? </w:t>
            </w:r>
          </w:p>
          <w:p w:rsidR="002429A4" w:rsidRPr="002429A4" w:rsidRDefault="000B1E41" w:rsidP="002429A4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0496" behindDoc="0" locked="0" layoutInCell="1" allowOverlap="1" wp14:anchorId="15E34CB7" wp14:editId="4C02CE8A">
                      <wp:simplePos x="0" y="0"/>
                      <wp:positionH relativeFrom="column">
                        <wp:posOffset>412916</wp:posOffset>
                      </wp:positionH>
                      <wp:positionV relativeFrom="paragraph">
                        <wp:posOffset>29292</wp:posOffset>
                      </wp:positionV>
                      <wp:extent cx="213360" cy="883920"/>
                      <wp:effectExtent l="0" t="0" r="15240" b="1143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59F3FD" id="Group 47" o:spid="_x0000_s1026" style="position:absolute;margin-left:32.5pt;margin-top:2.3pt;width:16.8pt;height:69.6pt;z-index:25169049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A quarter to four in the morning.</w:t>
            </w:r>
          </w:p>
          <w:p w:rsidR="002429A4" w:rsidRPr="002429A4" w:rsidRDefault="000B1E41" w:rsidP="002429A4">
            <w:pPr>
              <w:pStyle w:val="QuestionStyle"/>
            </w:pPr>
            <w:r>
              <w:t xml:space="preserve">                   A quarter to five in the morning.</w:t>
            </w:r>
          </w:p>
          <w:p w:rsidR="002429A4" w:rsidRPr="002429A4" w:rsidRDefault="000B1E41" w:rsidP="002429A4">
            <w:pPr>
              <w:pStyle w:val="QuestionStyle"/>
            </w:pPr>
            <w:r>
              <w:t xml:space="preserve">                   A quarter to four in the afternoon.</w:t>
            </w:r>
          </w:p>
          <w:p w:rsidR="002429A4" w:rsidRPr="002429A4" w:rsidRDefault="000B1E41" w:rsidP="002429A4">
            <w:pPr>
              <w:pStyle w:val="QuestionStyle"/>
            </w:pPr>
            <w:r>
              <w:t xml:space="preserve">                   A quarter to five in the afternoon.</w:t>
            </w: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90BF0" w:rsidRDefault="00B60D4F" w:rsidP="002429A4">
            <w:pPr>
              <w:pStyle w:val="QuestionStyle"/>
            </w:pPr>
            <w:r>
              <w:t xml:space="preserve">Yasmin lays </w:t>
            </w:r>
            <w:r w:rsidR="00B90BF0">
              <w:t xml:space="preserve">a row of </w:t>
            </w:r>
            <w:r>
              <w:t>50 square pavers</w:t>
            </w:r>
            <w:r w:rsidR="00B90BF0">
              <w:t>.</w:t>
            </w:r>
          </w:p>
          <w:p w:rsidR="007E557C" w:rsidRDefault="00B90BF0" w:rsidP="002429A4">
            <w:pPr>
              <w:pStyle w:val="QuestionStyle"/>
            </w:pPr>
            <w:r>
              <w:t>Each paver</w:t>
            </w:r>
            <w:r w:rsidR="00B60D4F">
              <w:t xml:space="preserve"> measure</w:t>
            </w:r>
            <w:r>
              <w:t>s</w:t>
            </w:r>
            <w:r w:rsidR="00B60D4F">
              <w:t xml:space="preserve"> 40 cm</w:t>
            </w:r>
            <w:r>
              <w:t xml:space="preserve"> on each side.</w:t>
            </w:r>
          </w:p>
          <w:p w:rsidR="00B60D4F" w:rsidRDefault="00B60D4F" w:rsidP="002429A4">
            <w:pPr>
              <w:pStyle w:val="QuestionStyle"/>
            </w:pPr>
            <w:r>
              <w:t>What is the total length of the row, in metres?</w:t>
            </w:r>
          </w:p>
          <w:p w:rsidR="00B90BF0" w:rsidRDefault="00B90BF0" w:rsidP="002429A4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4B609754" wp14:editId="539A54CB">
                      <wp:simplePos x="0" y="0"/>
                      <wp:positionH relativeFrom="column">
                        <wp:posOffset>1768171</wp:posOffset>
                      </wp:positionH>
                      <wp:positionV relativeFrom="paragraph">
                        <wp:posOffset>240003</wp:posOffset>
                      </wp:positionV>
                      <wp:extent cx="754380" cy="373380"/>
                      <wp:effectExtent l="0" t="0" r="26670" b="26670"/>
                      <wp:wrapNone/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7767C" id="Rectangle 63" o:spid="_x0000_s1026" style="position:absolute;margin-left:139.25pt;margin-top:18.9pt;width:59.4pt;height:29.4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S8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PZ1R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B60D4F" w:rsidRDefault="00B90BF0" w:rsidP="002429A4">
            <w:pPr>
              <w:pStyle w:val="QuestionStyle"/>
            </w:pPr>
            <w:r>
              <w:t xml:space="preserve">       </w:t>
            </w:r>
          </w:p>
          <w:p w:rsidR="00B60D4F" w:rsidRPr="002429A4" w:rsidRDefault="00B60D4F" w:rsidP="002429A4">
            <w:pPr>
              <w:pStyle w:val="QuestionStyle"/>
            </w:pPr>
          </w:p>
        </w:tc>
      </w:tr>
      <w:tr w:rsidR="002429A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429A4" w:rsidRPr="001B3341" w:rsidRDefault="002429A4" w:rsidP="002429A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429A4" w:rsidRPr="002429A4" w:rsidRDefault="00E64254" w:rsidP="007E557C">
            <w:pPr>
              <w:pStyle w:val="QuestionStyle"/>
              <w:ind w:right="5420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8208" behindDoc="0" locked="0" layoutInCell="1" allowOverlap="1" wp14:anchorId="1907FC36" wp14:editId="62636088">
                  <wp:simplePos x="0" y="0"/>
                  <wp:positionH relativeFrom="column">
                    <wp:posOffset>3246120</wp:posOffset>
                  </wp:positionH>
                  <wp:positionV relativeFrom="paragraph">
                    <wp:posOffset>393277</wp:posOffset>
                  </wp:positionV>
                  <wp:extent cx="1870075" cy="111315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260293613.jp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94" t="25909" r="27213" b="16813"/>
                          <a:stretch/>
                        </pic:blipFill>
                        <pic:spPr bwMode="auto">
                          <a:xfrm>
                            <a:off x="0" y="0"/>
                            <a:ext cx="1870075" cy="1113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57C">
              <w:t>In January,</w:t>
            </w:r>
            <w:r w:rsidR="00B90BF0">
              <w:t xml:space="preserve"> Sally</w:t>
            </w:r>
            <w:r w:rsidR="007E557C">
              <w:t xml:space="preserve"> recorded the mass of her new puppy as being 9</w:t>
            </w:r>
            <w:r w:rsidR="007E11DD">
              <w:t>0</w:t>
            </w:r>
            <w:r w:rsidR="007E557C">
              <w:t>0g</w:t>
            </w:r>
            <w:r w:rsidR="002429A4" w:rsidRPr="002429A4">
              <w:t>.</w:t>
            </w:r>
            <w:r>
              <w:rPr>
                <w:noProof/>
                <w:lang w:eastAsia="en-AU"/>
              </w:rPr>
              <w:t xml:space="preserve"> </w:t>
            </w:r>
          </w:p>
          <w:p w:rsidR="002429A4" w:rsidRPr="002429A4" w:rsidRDefault="002429A4" w:rsidP="007E557C">
            <w:pPr>
              <w:pStyle w:val="QuestionStyle"/>
              <w:ind w:right="5420"/>
            </w:pPr>
            <w:r w:rsidRPr="002429A4">
              <w:t>B</w:t>
            </w:r>
            <w:r w:rsidR="007E557C">
              <w:t>y November</w:t>
            </w:r>
            <w:r w:rsidRPr="002429A4">
              <w:t xml:space="preserve"> </w:t>
            </w:r>
            <w:r w:rsidR="007E557C">
              <w:t>it had increased to</w:t>
            </w:r>
            <w:r w:rsidR="007E11DD">
              <w:t> </w:t>
            </w:r>
            <w:r w:rsidR="007E557C">
              <w:t>8.</w:t>
            </w:r>
            <w:r w:rsidR="007E11DD">
              <w:t>4 </w:t>
            </w:r>
            <w:r w:rsidR="007E557C">
              <w:t>kg</w:t>
            </w:r>
            <w:r w:rsidRPr="002429A4">
              <w:t>.</w:t>
            </w:r>
            <w:r w:rsidRPr="002429A4">
              <w:rPr>
                <w:noProof/>
                <w:lang w:eastAsia="en-AU"/>
              </w:rPr>
              <w:t xml:space="preserve"> </w:t>
            </w:r>
          </w:p>
          <w:p w:rsidR="002429A4" w:rsidRPr="002429A4" w:rsidRDefault="002429A4" w:rsidP="007E557C">
            <w:pPr>
              <w:pStyle w:val="QuestionStyle"/>
              <w:ind w:right="5420"/>
            </w:pPr>
            <w:r w:rsidRPr="002429A4">
              <w:t>W</w:t>
            </w:r>
            <w:r w:rsidR="007E557C">
              <w:t>hat was the increase in the puppy’s mass (in kg</w:t>
            </w:r>
            <w:r w:rsidRPr="002429A4">
              <w:t>)?</w:t>
            </w:r>
            <w:r w:rsidR="007E557C" w:rsidRPr="0068243E">
              <w:rPr>
                <w:noProof/>
                <w:lang w:eastAsia="en-AU"/>
              </w:rPr>
              <w:t xml:space="preserve"> </w:t>
            </w:r>
          </w:p>
          <w:p w:rsidR="002429A4" w:rsidRPr="002429A4" w:rsidRDefault="002429A4" w:rsidP="002429A4">
            <w:pPr>
              <w:pStyle w:val="QuestionStyle"/>
            </w:pPr>
          </w:p>
          <w:p w:rsidR="002429A4" w:rsidRPr="002429A4" w:rsidRDefault="007E557C" w:rsidP="002429A4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197B3519" wp14:editId="26B0C4F1">
                      <wp:simplePos x="0" y="0"/>
                      <wp:positionH relativeFrom="column">
                        <wp:posOffset>1915740</wp:posOffset>
                      </wp:positionH>
                      <wp:positionV relativeFrom="paragraph">
                        <wp:posOffset>70375</wp:posOffset>
                      </wp:positionV>
                      <wp:extent cx="754380" cy="373380"/>
                      <wp:effectExtent l="0" t="0" r="26670" b="2667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604F44" id="Rectangle 60" o:spid="_x0000_s1026" style="position:absolute;margin-left:150.85pt;margin-top:5.55pt;width:59.4pt;height:29.4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4q5mg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2429A4" w:rsidRPr="002429A4">
              <w:t xml:space="preserve">                                                                                    </w:t>
            </w:r>
          </w:p>
          <w:p w:rsidR="002429A4" w:rsidRPr="002429A4" w:rsidRDefault="007E11DD" w:rsidP="002429A4">
            <w:pPr>
              <w:pStyle w:val="QuestionStyle"/>
            </w:pPr>
            <w:r>
              <w:t xml:space="preserve">     </w:t>
            </w: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Default="00E64254" w:rsidP="00B60D4F">
            <w:pPr>
              <w:pStyle w:val="QuestionStyle"/>
              <w:ind w:right="4711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5376" behindDoc="0" locked="0" layoutInCell="1" allowOverlap="1" wp14:anchorId="5ACA7BB9" wp14:editId="24F93EC0">
                  <wp:simplePos x="0" y="0"/>
                  <wp:positionH relativeFrom="column">
                    <wp:posOffset>3808307</wp:posOffset>
                  </wp:positionH>
                  <wp:positionV relativeFrom="paragraph">
                    <wp:posOffset>137795</wp:posOffset>
                  </wp:positionV>
                  <wp:extent cx="1445430" cy="2167467"/>
                  <wp:effectExtent l="0" t="0" r="2540" b="444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214926547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430" cy="216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60D4F">
              <w:t>Tilly walks along a straight stretch of road, counting her steps. She counts 3 500 steps.</w:t>
            </w:r>
          </w:p>
          <w:p w:rsidR="00B60D4F" w:rsidRDefault="00B60D4F" w:rsidP="00B60D4F">
            <w:pPr>
              <w:pStyle w:val="QuestionStyle"/>
              <w:ind w:right="4711"/>
            </w:pPr>
            <w:r>
              <w:t>She has previously worked out that the length of her step was 80 cm.</w:t>
            </w:r>
          </w:p>
          <w:p w:rsidR="00E64254" w:rsidRDefault="00B60D4F" w:rsidP="00B60D4F">
            <w:pPr>
              <w:pStyle w:val="QuestionStyle"/>
              <w:ind w:right="4711"/>
            </w:pPr>
            <w:r>
              <w:t xml:space="preserve">Calculate the length of the stretch of road in kilometres? </w:t>
            </w:r>
          </w:p>
          <w:p w:rsidR="00E64254" w:rsidRDefault="00E64254" w:rsidP="00B60D4F">
            <w:pPr>
              <w:pStyle w:val="QuestionStyle"/>
              <w:ind w:right="4711"/>
            </w:pPr>
          </w:p>
          <w:p w:rsidR="00E64254" w:rsidRDefault="00E64254" w:rsidP="00B60D4F">
            <w:pPr>
              <w:pStyle w:val="QuestionStyle"/>
              <w:ind w:right="4711"/>
            </w:pPr>
          </w:p>
          <w:p w:rsidR="00B60D4F" w:rsidRDefault="00B60D4F" w:rsidP="00B60D4F">
            <w:pPr>
              <w:pStyle w:val="QuestionStyle"/>
              <w:ind w:right="4711"/>
            </w:pPr>
            <w:r>
              <w:t xml:space="preserve"> </w:t>
            </w:r>
          </w:p>
          <w:p w:rsidR="00B60D4F" w:rsidRDefault="00B60D4F" w:rsidP="00B60D4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682B39E" wp14:editId="6F319979">
                      <wp:simplePos x="0" y="0"/>
                      <wp:positionH relativeFrom="column">
                        <wp:posOffset>1692685</wp:posOffset>
                      </wp:positionH>
                      <wp:positionV relativeFrom="paragraph">
                        <wp:posOffset>62865</wp:posOffset>
                      </wp:positionV>
                      <wp:extent cx="754380" cy="373380"/>
                      <wp:effectExtent l="0" t="0" r="26670" b="2667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B47F46" id="Rectangle 58" o:spid="_x0000_s1026" style="position:absolute;margin-left:133.3pt;margin-top:4.95pt;width:59.4pt;height:29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B60D4F" w:rsidRPr="002429A4" w:rsidRDefault="00B60D4F" w:rsidP="00B60D4F">
            <w:pPr>
              <w:pStyle w:val="QuestionStyle"/>
            </w:pP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Pr="002429A4" w:rsidRDefault="004C3CA6" w:rsidP="00B60D4F">
            <w:pPr>
              <w:pStyle w:val="QuestionStyle"/>
              <w:ind w:right="4995"/>
            </w:pPr>
            <w:r w:rsidRPr="004C3CA6">
              <w:rPr>
                <w:noProof/>
                <w:lang w:eastAsia="en-AU"/>
              </w:rPr>
              <w:drawing>
                <wp:anchor distT="0" distB="0" distL="114300" distR="114300" simplePos="0" relativeHeight="251703808" behindDoc="0" locked="0" layoutInCell="1" allowOverlap="1" wp14:anchorId="30E261E2" wp14:editId="77D1D82A">
                  <wp:simplePos x="0" y="0"/>
                  <wp:positionH relativeFrom="column">
                    <wp:posOffset>3102610</wp:posOffset>
                  </wp:positionH>
                  <wp:positionV relativeFrom="paragraph">
                    <wp:posOffset>48894</wp:posOffset>
                  </wp:positionV>
                  <wp:extent cx="2001521" cy="1334347"/>
                  <wp:effectExtent l="0" t="0" r="0" b="0"/>
                  <wp:wrapNone/>
                  <wp:docPr id="234" name="Picture 234" descr="C:\Users\Garry\Downloads\shutterstock_2793436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Garry\Downloads\shutterstock_2793436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913" cy="133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60D4F">
              <w:t>Mikey</w:t>
            </w:r>
            <w:r w:rsidR="00B60D4F" w:rsidRPr="002429A4">
              <w:t xml:space="preserve"> </w:t>
            </w:r>
            <w:r w:rsidR="00B60D4F">
              <w:t>stacks bricks which have a mass of 1.5 kg onto a pallet which will hold 800 bricks</w:t>
            </w:r>
            <w:r w:rsidR="00B60D4F" w:rsidRPr="002429A4">
              <w:t xml:space="preserve">. </w:t>
            </w:r>
          </w:p>
          <w:p w:rsidR="00B60D4F" w:rsidRPr="002429A4" w:rsidRDefault="00B60D4F" w:rsidP="00B60D4F">
            <w:pPr>
              <w:pStyle w:val="QuestionStyle"/>
              <w:ind w:right="4995"/>
            </w:pPr>
            <w:r>
              <w:t>The pallet itself weighs 50 kg</w:t>
            </w:r>
            <w:r w:rsidRPr="002429A4">
              <w:t>.</w:t>
            </w:r>
          </w:p>
          <w:p w:rsidR="00B60D4F" w:rsidRPr="002429A4" w:rsidRDefault="00B60D4F" w:rsidP="00B60D4F">
            <w:pPr>
              <w:pStyle w:val="QuestionStyle"/>
              <w:ind w:right="4995"/>
            </w:pPr>
            <w:r>
              <w:t>What is the weight of the full pallet of bricks</w:t>
            </w:r>
            <w:r w:rsidRPr="002429A4">
              <w:t>?</w:t>
            </w:r>
          </w:p>
          <w:p w:rsidR="00B60D4F" w:rsidRPr="002429A4" w:rsidRDefault="00B60D4F" w:rsidP="00B60D4F">
            <w:pPr>
              <w:pStyle w:val="QuestionStyle"/>
            </w:pPr>
          </w:p>
          <w:p w:rsidR="00B60D4F" w:rsidRPr="002429A4" w:rsidRDefault="00B60D4F" w:rsidP="00B60D4F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888" behindDoc="0" locked="0" layoutInCell="1" allowOverlap="1" wp14:anchorId="7B5A5671" wp14:editId="53B31666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36830</wp:posOffset>
                      </wp:positionV>
                      <wp:extent cx="4362450" cy="114300"/>
                      <wp:effectExtent l="0" t="0" r="19050" b="19050"/>
                      <wp:wrapNone/>
                      <wp:docPr id="230" name="Group 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9B4C10" id="Group 230" o:spid="_x0000_s1026" style="position:absolute;margin-left:16.6pt;margin-top:2.9pt;width:343.5pt;height:9pt;z-index:2516218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1.25 tonnes</w:t>
            </w:r>
            <w:r w:rsidRPr="002429A4">
              <w:t xml:space="preserve">                  </w:t>
            </w:r>
            <w:r>
              <w:t xml:space="preserve">1.5 tonnes                    12.5 tonnes                    15 tonnes   </w:t>
            </w:r>
            <w:r w:rsidRPr="002429A4">
              <w:t xml:space="preserve">                             </w:t>
            </w:r>
          </w:p>
          <w:p w:rsidR="00B60D4F" w:rsidRPr="002429A4" w:rsidRDefault="00B60D4F" w:rsidP="00B60D4F">
            <w:pPr>
              <w:pStyle w:val="QuestionStyle"/>
            </w:pP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Pr="002429A4" w:rsidRDefault="00B60D4F" w:rsidP="00B60D4F">
            <w:pPr>
              <w:pStyle w:val="QuestionStyle"/>
            </w:pPr>
            <w:r w:rsidRPr="002429A4">
              <w:t xml:space="preserve">When </w:t>
            </w:r>
            <w:r>
              <w:t xml:space="preserve">mixing </w:t>
            </w:r>
            <w:r w:rsidR="00B90BF0">
              <w:t xml:space="preserve">fuel James empties 4 containers which each </w:t>
            </w:r>
            <w:r w:rsidR="00001621">
              <w:t xml:space="preserve">hold 8 </w:t>
            </w:r>
            <w:r w:rsidR="00B90BF0">
              <w:t>litres of fuel into a tank</w:t>
            </w:r>
            <w:r w:rsidR="00001621">
              <w:t>, along with 8</w:t>
            </w:r>
            <w:r w:rsidR="00B90BF0">
              <w:t xml:space="preserve"> containers of an additive </w:t>
            </w:r>
            <w:r w:rsidR="00001621">
              <w:t>which each hold 250 ml.</w:t>
            </w:r>
          </w:p>
          <w:p w:rsidR="00B60D4F" w:rsidRPr="002429A4" w:rsidRDefault="00B60D4F" w:rsidP="00B60D4F">
            <w:pPr>
              <w:pStyle w:val="QuestionStyle"/>
            </w:pPr>
            <w:r w:rsidRPr="002429A4">
              <w:t>H</w:t>
            </w:r>
            <w:r w:rsidR="00001621">
              <w:t>ow many litres of the mixture are in the tank</w:t>
            </w:r>
            <w:r w:rsidRPr="002429A4">
              <w:t>?</w:t>
            </w:r>
          </w:p>
          <w:p w:rsidR="00B60D4F" w:rsidRPr="002429A4" w:rsidRDefault="00B60D4F" w:rsidP="00B60D4F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042A935" wp14:editId="58622AD9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97155</wp:posOffset>
                      </wp:positionV>
                      <wp:extent cx="754380" cy="373380"/>
                      <wp:effectExtent l="0" t="0" r="26670" b="26670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2429A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42A935" id="Rectangle 59" o:spid="_x0000_s1034" style="position:absolute;margin-left:187.5pt;margin-top:7.65pt;width:59.4pt;height:29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" filled="f" strokecolor="black [3213]" strokeweight="1.5pt">
                      <v:textbox>
                        <w:txbxContent>
                          <w:p w:rsidR="00FA73CE" w:rsidRPr="009F48CC" w:rsidRDefault="00FA73CE" w:rsidP="002429A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60D4F" w:rsidRPr="002429A4" w:rsidRDefault="00B60D4F" w:rsidP="00B60D4F">
            <w:pPr>
              <w:pStyle w:val="QuestionStyle"/>
            </w:pPr>
            <w:r w:rsidRPr="002429A4">
              <w:t xml:space="preserve">                                                           </w:t>
            </w: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Pr="002429A4" w:rsidRDefault="002A6CD8" w:rsidP="00001621">
            <w:pPr>
              <w:pStyle w:val="QuestionStyle"/>
              <w:ind w:right="4428"/>
            </w:pPr>
            <w:r>
              <w:rPr>
                <w:noProof/>
                <w:lang w:eastAsia="en-AU"/>
              </w:rPr>
              <w:object w:dxaOrig="1440" w:dyaOrig="1440" w14:anchorId="31F6B51F">
                <v:shape id="_x0000_s1046" type="#_x0000_t75" style="position:absolute;margin-left:292.25pt;margin-top:22.75pt;width:102.7pt;height:105.25pt;z-index:251723776;mso-position-horizontal-relative:text;mso-position-vertical-relative:text">
                  <v:imagedata r:id="rId34" o:title=""/>
                </v:shape>
                <o:OLEObject Type="Embed" ProgID="FXDraw.Graphic" ShapeID="_x0000_s1046" DrawAspect="Content" ObjectID="_1514613932" r:id="rId35"/>
              </w:object>
            </w:r>
            <w:r w:rsidR="00001621">
              <w:t>Liza</w:t>
            </w:r>
            <w:r w:rsidR="00B60D4F" w:rsidRPr="002429A4">
              <w:t xml:space="preserve"> </w:t>
            </w:r>
            <w:r w:rsidR="00001621">
              <w:t>went to bed at the time shown on the clock on her wall</w:t>
            </w:r>
            <w:r w:rsidR="00B60D4F" w:rsidRPr="002429A4">
              <w:t xml:space="preserve">. </w:t>
            </w:r>
          </w:p>
          <w:p w:rsidR="00B60D4F" w:rsidRPr="002429A4" w:rsidRDefault="00001621" w:rsidP="00001621">
            <w:pPr>
              <w:pStyle w:val="QuestionStyle"/>
              <w:ind w:right="4428"/>
            </w:pPr>
            <w:r>
              <w:t>Sh</w:t>
            </w:r>
            <w:r w:rsidR="00B60D4F" w:rsidRPr="002429A4">
              <w:t xml:space="preserve">e </w:t>
            </w:r>
            <w:r>
              <w:t xml:space="preserve">slept for  </w:t>
            </w:r>
            <w:r w:rsidRPr="00001621">
              <w:rPr>
                <w:color w:val="FF0000"/>
                <w:position w:val="-20"/>
              </w:rPr>
              <w:object w:dxaOrig="326" w:dyaOrig="537">
                <v:shape id="_x0000_i1032" type="#_x0000_t75" style="width:16.5pt;height:27pt" o:ole="">
                  <v:imagedata r:id="rId36" o:title=""/>
                </v:shape>
                <o:OLEObject Type="Embed" ProgID="FXEquation.Equation" ShapeID="_x0000_i1032" DrawAspect="Content" ObjectID="_1514613904" r:id="rId37"/>
              </w:object>
            </w:r>
            <w:r>
              <w:t xml:space="preserve"> hours</w:t>
            </w:r>
            <w:r w:rsidR="00B60D4F" w:rsidRPr="002429A4">
              <w:t xml:space="preserve">. </w:t>
            </w:r>
          </w:p>
          <w:p w:rsidR="00001621" w:rsidRDefault="00001621" w:rsidP="00001621">
            <w:pPr>
              <w:pStyle w:val="QuestionStyle"/>
              <w:ind w:right="4428"/>
            </w:pPr>
            <w:r>
              <w:t>She then took an hour and 20 minutes to get ready for school and get to the bus stop.</w:t>
            </w:r>
          </w:p>
          <w:p w:rsidR="00B60D4F" w:rsidRPr="002429A4" w:rsidRDefault="00001621" w:rsidP="00953008">
            <w:pPr>
              <w:pStyle w:val="QuestionStyle"/>
              <w:ind w:right="4428"/>
            </w:pPr>
            <w:r>
              <w:t xml:space="preserve">What time did </w:t>
            </w:r>
            <w:r w:rsidR="00953008">
              <w:t>s</w:t>
            </w:r>
            <w:r>
              <w:t>he reach the bus stop</w:t>
            </w:r>
            <w:r w:rsidR="00953008">
              <w:t>?</w:t>
            </w:r>
          </w:p>
          <w:p w:rsidR="00B60D4F" w:rsidRPr="002429A4" w:rsidRDefault="00001621" w:rsidP="00B60D4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0672" behindDoc="0" locked="0" layoutInCell="1" allowOverlap="1" wp14:anchorId="4912A371" wp14:editId="6B15135E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47707</wp:posOffset>
                      </wp:positionV>
                      <wp:extent cx="213360" cy="883920"/>
                      <wp:effectExtent l="0" t="0" r="15240" b="1143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EF3666" id="Group 64" o:spid="_x0000_s1026" style="position:absolute;margin-left:16.8pt;margin-top:3.75pt;width:16.8pt;height:69.6pt;z-index:2517406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z5n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7g+SX8ALl8AAAA//8DAFBLAQItABQABgAIAAAAIQDb4fbL7gAAAIUBAAATAAAAAAAAAAAA&#10;AAAAAAAAAABbQ29udGVudF9UeXBlc10ueG1sUEsBAi0AFAAGAAgAAAAhAFr0LFu/AAAAFQEAAAsA&#10;AAAAAAAAAAAAAAAAHwEAAF9yZWxzLy5yZWxzUEsBAi0AFAAGAAgAAAAhAC73Pm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B60D4F" w:rsidRPr="002429A4">
              <w:t xml:space="preserve">   </w:t>
            </w:r>
            <w:r>
              <w:t xml:space="preserve">           </w:t>
            </w:r>
            <w:r w:rsidR="00953008">
              <w:t>7:20 am</w:t>
            </w:r>
            <w:r w:rsidR="00B60D4F" w:rsidRPr="002429A4">
              <w:t>.</w:t>
            </w:r>
          </w:p>
          <w:p w:rsidR="00B60D4F" w:rsidRPr="002429A4" w:rsidRDefault="00B60D4F" w:rsidP="00B60D4F">
            <w:pPr>
              <w:pStyle w:val="QuestionStyle"/>
            </w:pPr>
            <w:r w:rsidRPr="002429A4">
              <w:t xml:space="preserve">              </w:t>
            </w:r>
            <w:r w:rsidR="00953008">
              <w:t>7:40 am</w:t>
            </w:r>
            <w:r w:rsidR="00953008" w:rsidRPr="002429A4">
              <w:t>.</w:t>
            </w:r>
          </w:p>
          <w:p w:rsidR="00B60D4F" w:rsidRPr="002429A4" w:rsidRDefault="00B60D4F" w:rsidP="00B60D4F">
            <w:pPr>
              <w:pStyle w:val="QuestionStyle"/>
            </w:pPr>
            <w:r w:rsidRPr="002429A4">
              <w:t xml:space="preserve">              </w:t>
            </w:r>
            <w:r w:rsidR="00953008">
              <w:t>8:10 am</w:t>
            </w:r>
            <w:r w:rsidR="00953008" w:rsidRPr="002429A4">
              <w:t>.</w:t>
            </w:r>
          </w:p>
          <w:p w:rsidR="00B60D4F" w:rsidRPr="002429A4" w:rsidRDefault="00953008" w:rsidP="00953008">
            <w:pPr>
              <w:pStyle w:val="QuestionStyle"/>
            </w:pPr>
            <w:r w:rsidRPr="002429A4">
              <w:t xml:space="preserve">              </w:t>
            </w:r>
            <w:r>
              <w:t>8:20 am</w:t>
            </w:r>
            <w:r w:rsidRPr="002429A4">
              <w:t>.</w:t>
            </w:r>
            <w:r w:rsidR="00B60D4F" w:rsidRPr="002429A4">
              <w:t xml:space="preserve">                                                         </w:t>
            </w: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95300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Pr="00334C06" w:rsidRDefault="00D36914" w:rsidP="00B60D4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12 – 13</w:t>
            </w:r>
            <w:r w:rsidR="00B60D4F" w:rsidRPr="002429A4">
              <w:rPr>
                <w:rFonts w:ascii="Times New Roman" w:hAnsi="Times New Roman"/>
                <w:b/>
                <w:sz w:val="24"/>
                <w:szCs w:val="24"/>
              </w:rPr>
              <w:t xml:space="preserve"> refer to </w:t>
            </w:r>
            <w:r w:rsidR="00334C06">
              <w:rPr>
                <w:rFonts w:ascii="Times New Roman" w:hAnsi="Times New Roman"/>
                <w:b/>
                <w:sz w:val="24"/>
                <w:szCs w:val="24"/>
              </w:rPr>
              <w:t>the tram timetable shown below.</w:t>
            </w:r>
          </w:p>
          <w:tbl>
            <w:tblPr>
              <w:tblW w:w="8185" w:type="dxa"/>
              <w:tblBorders>
                <w:top w:val="single" w:sz="12" w:space="0" w:color="548DD4" w:themeColor="text2" w:themeTint="99"/>
                <w:left w:val="single" w:sz="12" w:space="0" w:color="548DD4" w:themeColor="text2" w:themeTint="99"/>
                <w:bottom w:val="single" w:sz="12" w:space="0" w:color="548DD4" w:themeColor="text2" w:themeTint="99"/>
                <w:right w:val="single" w:sz="12" w:space="0" w:color="548DD4" w:themeColor="text2" w:themeTint="99"/>
                <w:insideH w:val="single" w:sz="12" w:space="0" w:color="548DD4" w:themeColor="text2" w:themeTint="99"/>
                <w:insideV w:val="single" w:sz="12" w:space="0" w:color="548DD4" w:themeColor="text2" w:themeTint="99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7"/>
              <w:gridCol w:w="794"/>
              <w:gridCol w:w="794"/>
              <w:gridCol w:w="794"/>
              <w:gridCol w:w="794"/>
              <w:gridCol w:w="794"/>
              <w:gridCol w:w="794"/>
              <w:gridCol w:w="794"/>
            </w:tblGrid>
            <w:tr w:rsidR="00B60D4F" w:rsidRPr="002429A4" w:rsidTr="00334C06">
              <w:trPr>
                <w:trHeight w:hRule="exact" w:val="510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334C06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Stop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pm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Central Pier (Docklands)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7:03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7:56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8:35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9:17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10:18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11:18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11:58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Bourke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7:05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7:58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8:37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9:19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12:00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Docklands Park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7:09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12:03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Spencer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12:06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Melbourne Aquarium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12:07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Market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12:09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Elizabeth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12:10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Swanston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12:11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Russell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7:19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8:10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12:12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Spring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7:21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8:12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8:51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12:14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Simpson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7:24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8:15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8:54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12:17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Punt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7:25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8:16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8:55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10:38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11:38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12:18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Yarra Bvd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7:32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8:23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9:02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9:44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10:45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11:44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12:24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Hawthorn Railway 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7:35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8:26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9:05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9:47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10:48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11:47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12:27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Glenferrie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7:39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8:30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9:09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9:51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10:52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11:51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12:31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Camberwell Tram Depot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7:43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8:34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9:13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9:55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10:56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11:55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12:35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Camberwell Junction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7:44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8:35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9:14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9:56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10:57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11:56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12:36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Toorak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7:50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10:02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11:03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12:41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Warrigal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7:53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10:05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11:06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12:44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Somers St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7:54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8:45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9:24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10:06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11:07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12:05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12:45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Middleborough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8:51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10:12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11:13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12:51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Blackburn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8:55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10:16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11:17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12:14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12:59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Stanley Rd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8:09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9:00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9:39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12:19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1:02</w:t>
                  </w:r>
                </w:p>
              </w:tc>
            </w:tr>
            <w:tr w:rsidR="00B60D4F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 xml:space="preserve">Hanover Rd 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8:10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9:01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9:40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10:22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11:23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12:20</w:t>
                  </w: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  <w:hideMark/>
                </w:tcPr>
                <w:p w:rsidR="00B60D4F" w:rsidRPr="002429A4" w:rsidRDefault="00B60D4F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  <w:r w:rsidRPr="002429A4"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  <w:t>1:04</w:t>
                  </w:r>
                </w:p>
              </w:tc>
            </w:tr>
            <w:tr w:rsidR="00334C06" w:rsidRPr="002429A4" w:rsidTr="00334C06">
              <w:trPr>
                <w:trHeight w:hRule="exact" w:val="283"/>
              </w:trPr>
              <w:tc>
                <w:tcPr>
                  <w:tcW w:w="2627" w:type="dxa"/>
                  <w:shd w:val="clear" w:color="auto" w:fill="auto"/>
                  <w:noWrap/>
                  <w:vAlign w:val="bottom"/>
                </w:tcPr>
                <w:p w:rsidR="00334C06" w:rsidRDefault="00334C06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  <w:p w:rsidR="00334C06" w:rsidRDefault="00334C06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  <w:p w:rsidR="00334C06" w:rsidRPr="002429A4" w:rsidRDefault="00334C06" w:rsidP="00334C06">
                  <w:pPr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794" w:type="dxa"/>
                  <w:shd w:val="clear" w:color="auto" w:fill="auto"/>
                  <w:noWrap/>
                  <w:vAlign w:val="bottom"/>
                </w:tcPr>
                <w:p w:rsidR="00334C06" w:rsidRPr="002429A4" w:rsidRDefault="00334C06" w:rsidP="00B60D4F">
                  <w:pPr>
                    <w:jc w:val="right"/>
                    <w:rPr>
                      <w:rFonts w:ascii="Times New Roman" w:eastAsia="Times New Roman" w:hAnsi="Times New Roman"/>
                      <w:color w:val="000000"/>
                      <w:sz w:val="24"/>
                      <w:szCs w:val="24"/>
                      <w:lang w:eastAsia="en-AU"/>
                    </w:rPr>
                  </w:pPr>
                </w:p>
              </w:tc>
            </w:tr>
          </w:tbl>
          <w:p w:rsidR="00B60D4F" w:rsidRPr="002429A4" w:rsidRDefault="00B60D4F" w:rsidP="00B60D4F">
            <w:pPr>
              <w:pStyle w:val="QuestionStyle"/>
            </w:pPr>
          </w:p>
        </w:tc>
      </w:tr>
      <w:tr w:rsidR="00B60D4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0D4F" w:rsidRPr="002429A4" w:rsidRDefault="00953008" w:rsidP="00B60D4F">
            <w:pPr>
              <w:pStyle w:val="QuestionStyle"/>
            </w:pPr>
            <w:r>
              <w:t>One tram leaves the Bourke St stop at 8:37</w:t>
            </w:r>
            <w:r w:rsidR="00B60D4F" w:rsidRPr="002429A4">
              <w:t xml:space="preserve"> pm. How long doe</w:t>
            </w:r>
            <w:r>
              <w:t>s it take to get to the Toorak</w:t>
            </w:r>
            <w:r w:rsidR="00B60D4F" w:rsidRPr="002429A4">
              <w:t xml:space="preserve"> Rd stop? </w:t>
            </w:r>
          </w:p>
          <w:p w:rsidR="00B60D4F" w:rsidRPr="002429A4" w:rsidRDefault="001E041F" w:rsidP="00B60D4F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2294FDE1" wp14:editId="48DC569D">
                      <wp:simplePos x="0" y="0"/>
                      <wp:positionH relativeFrom="column">
                        <wp:posOffset>3986530</wp:posOffset>
                      </wp:positionH>
                      <wp:positionV relativeFrom="paragraph">
                        <wp:posOffset>112367</wp:posOffset>
                      </wp:positionV>
                      <wp:extent cx="1334825" cy="373380"/>
                      <wp:effectExtent l="0" t="0" r="17780" b="2667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48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1E041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94FDE1" id="Rectangle 81" o:spid="_x0000_s1035" style="position:absolute;margin-left:313.9pt;margin-top:8.85pt;width:105.1pt;height:29.4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" filled="f" strokecolor="black [3213]" strokeweight="1.5pt">
                      <v:textbox>
                        <w:txbxContent>
                          <w:p w:rsidR="00FA73CE" w:rsidRPr="009F48CC" w:rsidRDefault="00FA73CE" w:rsidP="001E041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53008" w:rsidRPr="002429A4" w:rsidRDefault="00B60D4F" w:rsidP="00953008">
            <w:pPr>
              <w:pStyle w:val="QuestionStyle"/>
            </w:pPr>
            <w:r w:rsidRPr="002429A4">
              <w:t xml:space="preserve">                                                           </w:t>
            </w:r>
          </w:p>
        </w:tc>
      </w:tr>
      <w:tr w:rsidR="00B60D4F" w:rsidTr="0095300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60D4F" w:rsidRPr="001B3341" w:rsidRDefault="00B60D4F" w:rsidP="00B60D4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34C06" w:rsidRDefault="00334C06" w:rsidP="00B60D4F">
            <w:pPr>
              <w:pStyle w:val="QuestionStyle"/>
            </w:pPr>
            <w:r>
              <w:t xml:space="preserve">Jack takes </w:t>
            </w:r>
            <w:r w:rsidR="001E041F">
              <w:t>eight</w:t>
            </w:r>
            <w:r>
              <w:t xml:space="preserve"> minutes to walk from the Middleborough Rd stop to his home.</w:t>
            </w:r>
          </w:p>
          <w:p w:rsidR="001E041F" w:rsidRDefault="001E041F" w:rsidP="00B60D4F">
            <w:pPr>
              <w:pStyle w:val="QuestionStyle"/>
            </w:pPr>
            <w:r>
              <w:t xml:space="preserve">He </w:t>
            </w:r>
            <w:r w:rsidR="00334C06">
              <w:t>needs to arrive at his home by 9:00 pm at the latest</w:t>
            </w:r>
            <w:r>
              <w:t>.</w:t>
            </w:r>
          </w:p>
          <w:p w:rsidR="00B60D4F" w:rsidRDefault="001E041F" w:rsidP="00B60D4F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47F38F84" wp14:editId="65D5838F">
                      <wp:simplePos x="0" y="0"/>
                      <wp:positionH relativeFrom="column">
                        <wp:posOffset>3986530</wp:posOffset>
                      </wp:positionH>
                      <wp:positionV relativeFrom="paragraph">
                        <wp:posOffset>111484</wp:posOffset>
                      </wp:positionV>
                      <wp:extent cx="1477949" cy="373380"/>
                      <wp:effectExtent l="0" t="0" r="27305" b="2667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7949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2429A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F38F84" id="Rectangle 61" o:spid="_x0000_s1036" style="position:absolute;margin-left:313.9pt;margin-top:8.8pt;width:116.35pt;height:29.4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" filled="f" strokecolor="black [3213]" strokeweight="1.5pt">
                      <v:textbox>
                        <w:txbxContent>
                          <w:p w:rsidR="00FA73CE" w:rsidRPr="009F48CC" w:rsidRDefault="00FA73CE" w:rsidP="002429A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>What is the latest time he can catch a tram from Swans</w:t>
            </w:r>
            <w:r w:rsidR="00FA73CE">
              <w:t>t</w:t>
            </w:r>
            <w:r>
              <w:t>on St</w:t>
            </w:r>
            <w:r w:rsidR="00334C06">
              <w:t xml:space="preserve">? </w:t>
            </w:r>
          </w:p>
          <w:p w:rsidR="001E041F" w:rsidRPr="002429A4" w:rsidRDefault="001E041F" w:rsidP="00B60D4F">
            <w:pPr>
              <w:pStyle w:val="QuestionStyle"/>
            </w:pPr>
          </w:p>
          <w:p w:rsidR="00B60D4F" w:rsidRPr="002429A4" w:rsidRDefault="00B60D4F" w:rsidP="00B60D4F">
            <w:pPr>
              <w:pStyle w:val="QuestionStyle"/>
            </w:pPr>
            <w:r w:rsidRPr="002429A4">
              <w:t xml:space="preserve">                                                                                                             </w:t>
            </w:r>
          </w:p>
        </w:tc>
      </w:tr>
      <w:tr w:rsidR="00294B0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94B0E" w:rsidRPr="001B3341" w:rsidRDefault="00294B0E" w:rsidP="00294B0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4B0E" w:rsidRDefault="00DD018A" w:rsidP="00294B0E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8688" behindDoc="0" locked="0" layoutInCell="1" allowOverlap="1" wp14:anchorId="2A771B87" wp14:editId="3667DC04">
                  <wp:simplePos x="0" y="0"/>
                  <wp:positionH relativeFrom="column">
                    <wp:posOffset>3895725</wp:posOffset>
                  </wp:positionH>
                  <wp:positionV relativeFrom="paragraph">
                    <wp:posOffset>-2117</wp:posOffset>
                  </wp:positionV>
                  <wp:extent cx="1305772" cy="1400664"/>
                  <wp:effectExtent l="0" t="0" r="8890" b="9525"/>
                  <wp:wrapNone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03838078.jp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42" t="6021" r="31246"/>
                          <a:stretch/>
                        </pic:blipFill>
                        <pic:spPr bwMode="auto">
                          <a:xfrm>
                            <a:off x="0" y="0"/>
                            <a:ext cx="1305772" cy="1400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4B0E">
              <w:t>The volume of a tank is 8 cubic metres.</w:t>
            </w:r>
          </w:p>
          <w:p w:rsidR="00294B0E" w:rsidRDefault="00294B0E" w:rsidP="00294B0E">
            <w:pPr>
              <w:pStyle w:val="QuestionStyle"/>
              <w:rPr>
                <w:noProof/>
                <w:lang w:eastAsia="en-AU"/>
              </w:rPr>
            </w:pPr>
            <w:r>
              <w:t>What is its capacity in litres?</w:t>
            </w:r>
            <w:r w:rsidRPr="002429A4">
              <w:rPr>
                <w:noProof/>
                <w:lang w:eastAsia="en-AU"/>
              </w:rPr>
              <w:t xml:space="preserve"> </w:t>
            </w:r>
          </w:p>
          <w:p w:rsidR="00294B0E" w:rsidRDefault="00294B0E" w:rsidP="00294B0E">
            <w:pPr>
              <w:pStyle w:val="QuestionStyle"/>
              <w:rPr>
                <w:noProof/>
                <w:lang w:eastAsia="en-AU"/>
              </w:rPr>
            </w:pPr>
          </w:p>
          <w:p w:rsidR="00294B0E" w:rsidRDefault="00294B0E" w:rsidP="00294B0E">
            <w:pPr>
              <w:pStyle w:val="QuestionStyle"/>
              <w:rPr>
                <w:noProof/>
                <w:lang w:eastAsia="en-AU"/>
              </w:rPr>
            </w:pPr>
          </w:p>
          <w:p w:rsidR="00294B0E" w:rsidRDefault="00294B0E" w:rsidP="00294B0E">
            <w:pPr>
              <w:pStyle w:val="QuestionStyle"/>
              <w:rPr>
                <w:noProof/>
                <w:lang w:eastAsia="en-AU"/>
              </w:rPr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4B24DF2A" wp14:editId="60921C68">
                      <wp:simplePos x="0" y="0"/>
                      <wp:positionH relativeFrom="column">
                        <wp:posOffset>2123863</wp:posOffset>
                      </wp:positionH>
                      <wp:positionV relativeFrom="paragraph">
                        <wp:posOffset>17145</wp:posOffset>
                      </wp:positionV>
                      <wp:extent cx="1334770" cy="373380"/>
                      <wp:effectExtent l="0" t="0" r="17780" b="2667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47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6A732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24DF2A" id="Rectangle 104" o:spid="_x0000_s1037" style="position:absolute;margin-left:167.25pt;margin-top:1.35pt;width:105.1pt;height:29.4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" filled="f" strokecolor="black [3213]" strokeweight="1.5pt">
                      <v:textbox>
                        <w:txbxContent>
                          <w:p w:rsidR="00FA73CE" w:rsidRPr="009F48CC" w:rsidRDefault="00FA73CE" w:rsidP="006A732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94B0E" w:rsidRPr="002429A4" w:rsidRDefault="00294B0E" w:rsidP="00294B0E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294B0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94B0E" w:rsidRPr="001B3341" w:rsidRDefault="00294B0E" w:rsidP="00294B0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4B0E" w:rsidRPr="002429A4" w:rsidRDefault="00294B0E" w:rsidP="00294B0E">
            <w:pPr>
              <w:pStyle w:val="QuestionStyle"/>
            </w:pPr>
            <w:r>
              <w:t>Maggie celebrated her 17</w:t>
            </w:r>
            <w:r w:rsidRPr="00D36914">
              <w:rPr>
                <w:vertAlign w:val="superscript"/>
              </w:rPr>
              <w:t>th</w:t>
            </w:r>
            <w:r>
              <w:t xml:space="preserve"> birthday with a party</w:t>
            </w:r>
            <w:r w:rsidRPr="002429A4">
              <w:t xml:space="preserve"> </w:t>
            </w:r>
            <w:r>
              <w:t>on Saturday 22</w:t>
            </w:r>
            <w:r w:rsidRPr="00B13E1B">
              <w:rPr>
                <w:vertAlign w:val="superscript"/>
              </w:rPr>
              <w:t>nd</w:t>
            </w:r>
            <w:r>
              <w:t xml:space="preserve"> August </w:t>
            </w:r>
            <w:r w:rsidR="001B40CC">
              <w:t>2015</w:t>
            </w:r>
            <w:r>
              <w:t xml:space="preserve">, although her actual birthday was on the Monday before that. </w:t>
            </w:r>
          </w:p>
          <w:p w:rsidR="00294B0E" w:rsidRDefault="00294B0E" w:rsidP="00294B0E">
            <w:pPr>
              <w:pStyle w:val="QuestionStyle"/>
            </w:pPr>
            <w:r>
              <w:t>On what date was she born?</w:t>
            </w:r>
          </w:p>
          <w:p w:rsidR="00294B0E" w:rsidRPr="00D36914" w:rsidRDefault="00294B0E" w:rsidP="00294B0E">
            <w:pPr>
              <w:pStyle w:val="QuestionStyle"/>
            </w:pPr>
          </w:p>
          <w:p w:rsidR="00294B0E" w:rsidRPr="002429A4" w:rsidRDefault="00294B0E" w:rsidP="00294B0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4496" behindDoc="0" locked="0" layoutInCell="1" allowOverlap="1" wp14:anchorId="6058ACED" wp14:editId="44EEF68F">
                      <wp:simplePos x="0" y="0"/>
                      <wp:positionH relativeFrom="column">
                        <wp:posOffset>308914</wp:posOffset>
                      </wp:positionH>
                      <wp:positionV relativeFrom="paragraph">
                        <wp:posOffset>51435</wp:posOffset>
                      </wp:positionV>
                      <wp:extent cx="4415790" cy="114300"/>
                      <wp:effectExtent l="0" t="0" r="22860" b="1905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484229" id="Group 97" o:spid="_x0000_s1026" style="position:absolute;margin-left:24.3pt;margin-top:4.05pt;width:347.7pt;height:9pt;z-index:25175449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GY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c4Nn6JP0AubgAAAP//AwBQSwECLQAUAAYACAAAACEA2+H2y+4AAACFAQAAEwAAAAAAAAAAAAAA&#10;AAAAAAAAW0NvbnRlbnRfVHlwZXNdLnhtbFBLAQItABQABgAIAAAAIQBa9CxbvwAAABUBAAALAAAA&#10;AAAAAAAAAAAAAB8BAABfcmVscy8ucmVsc1BLAQItABQABgAIAAAAIQCx2aGYwgAAANs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59X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BF+ekQn04gYAAP//AwBQSwECLQAUAAYACAAAACEA2+H2y+4AAACFAQAAEwAAAAAAAAAA&#10;AAAAAAAAAAAAW0NvbnRlbnRfVHlwZXNdLnhtbFBLAQItABQABgAIAAAAIQBa9CxbvwAAABUBAAAL&#10;AAAAAAAAAAAAAAAAAB8BAABfcmVscy8ucmVsc1BLAQItABQABgAIAAAAIQArd59X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Pr="002429A4">
              <w:t xml:space="preserve">              </w:t>
            </w:r>
            <w:r>
              <w:t xml:space="preserve">     </w:t>
            </w:r>
            <w:r>
              <w:rPr>
                <w:rFonts w:asciiTheme="majorHAnsi" w:hAnsiTheme="majorHAnsi"/>
              </w:rPr>
              <w:t>16/8/1998                17/8/1998                     16/8/1999                    17/8/1999</w:t>
            </w:r>
          </w:p>
        </w:tc>
      </w:tr>
      <w:tr w:rsidR="00294B0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94B0E" w:rsidRPr="001B3341" w:rsidRDefault="00294B0E" w:rsidP="00294B0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4B0E" w:rsidRPr="002429A4" w:rsidRDefault="00DD018A" w:rsidP="00B56404">
            <w:pPr>
              <w:pStyle w:val="QuestionStyle"/>
              <w:ind w:right="4536"/>
            </w:pPr>
            <w:r w:rsidRPr="00DD018A">
              <w:rPr>
                <w:noProof/>
                <w:lang w:eastAsia="en-AU"/>
              </w:rPr>
              <w:drawing>
                <wp:anchor distT="0" distB="0" distL="114300" distR="114300" simplePos="0" relativeHeight="251688448" behindDoc="0" locked="0" layoutInCell="1" allowOverlap="1" wp14:anchorId="1E7D4FD8" wp14:editId="486CD2E2">
                  <wp:simplePos x="0" y="0"/>
                  <wp:positionH relativeFrom="column">
                    <wp:posOffset>4058920</wp:posOffset>
                  </wp:positionH>
                  <wp:positionV relativeFrom="paragraph">
                    <wp:posOffset>143510</wp:posOffset>
                  </wp:positionV>
                  <wp:extent cx="1560195" cy="1456055"/>
                  <wp:effectExtent l="0" t="0" r="1905" b="0"/>
                  <wp:wrapNone/>
                  <wp:docPr id="13" name="Picture 13" descr="C:\Users\Garry\Downloads\shutterstock_2798385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Garry\Downloads\shutterstock_27983852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11" t="26250" r="10183" b="2067"/>
                          <a:stretch/>
                        </pic:blipFill>
                        <pic:spPr bwMode="auto">
                          <a:xfrm>
                            <a:off x="0" y="0"/>
                            <a:ext cx="1560195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4B0E">
              <w:t>Karen</w:t>
            </w:r>
            <w:r w:rsidR="00294B0E" w:rsidRPr="002429A4">
              <w:t xml:space="preserve"> </w:t>
            </w:r>
            <w:r>
              <w:t xml:space="preserve">loads </w:t>
            </w:r>
            <w:r w:rsidR="00294B0E">
              <w:t xml:space="preserve">2 weights each of </w:t>
            </w:r>
            <w:r>
              <w:t>1</w:t>
            </w:r>
            <w:r w:rsidR="00294B0E">
              <w:t>2.5 kg onto a bar and lifts it</w:t>
            </w:r>
            <w:r w:rsidR="00294B0E" w:rsidRPr="002429A4">
              <w:t>.</w:t>
            </w:r>
          </w:p>
          <w:p w:rsidR="00294B0E" w:rsidRPr="002429A4" w:rsidRDefault="00294B0E" w:rsidP="00B56404">
            <w:pPr>
              <w:pStyle w:val="QuestionStyle"/>
              <w:ind w:right="4536"/>
            </w:pPr>
            <w:r>
              <w:t>Melody</w:t>
            </w:r>
            <w:r w:rsidRPr="002429A4">
              <w:t xml:space="preserve"> </w:t>
            </w:r>
            <w:r w:rsidR="00DD018A">
              <w:t>loads 4 weights each of 65</w:t>
            </w:r>
            <w:r w:rsidR="00B56404">
              <w:t>00 g onto the same</w:t>
            </w:r>
            <w:r>
              <w:t xml:space="preserve"> bar and lifts it</w:t>
            </w:r>
            <w:r w:rsidRPr="002429A4">
              <w:t>.</w:t>
            </w:r>
          </w:p>
          <w:p w:rsidR="00294B0E" w:rsidRPr="002429A4" w:rsidRDefault="00294B0E" w:rsidP="00B56404">
            <w:pPr>
              <w:pStyle w:val="QuestionStyle"/>
              <w:ind w:right="4536"/>
            </w:pPr>
            <w:r w:rsidRPr="002429A4">
              <w:t>W</w:t>
            </w:r>
            <w:r>
              <w:t>ho lifts the most and by how much</w:t>
            </w:r>
            <w:r w:rsidRPr="002429A4">
              <w:t>?</w:t>
            </w:r>
          </w:p>
          <w:p w:rsidR="00294B0E" w:rsidRPr="002429A4" w:rsidRDefault="00294B0E" w:rsidP="00294B0E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4960" behindDoc="0" locked="0" layoutInCell="1" allowOverlap="1" wp14:anchorId="10305637" wp14:editId="29683881">
                      <wp:simplePos x="0" y="0"/>
                      <wp:positionH relativeFrom="column">
                        <wp:posOffset>358775</wp:posOffset>
                      </wp:positionH>
                      <wp:positionV relativeFrom="paragraph">
                        <wp:posOffset>34925</wp:posOffset>
                      </wp:positionV>
                      <wp:extent cx="213360" cy="883920"/>
                      <wp:effectExtent l="0" t="0" r="15240" b="1143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E34258" id="Group 82" o:spid="_x0000_s1026" style="position:absolute;margin-left:28.25pt;margin-top:2.75pt;width:16.8pt;height:69.6pt;z-index:2516249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t xml:space="preserve">                    Karen lifts 1 kg more than Melody.  </w:t>
            </w:r>
          </w:p>
          <w:p w:rsidR="00294B0E" w:rsidRPr="002429A4" w:rsidRDefault="00294B0E" w:rsidP="00294B0E">
            <w:pPr>
              <w:pStyle w:val="QuestionStyle"/>
            </w:pPr>
            <w:r>
              <w:t xml:space="preserve">                    Karen lifts 2 kg more than Melody.</w:t>
            </w:r>
          </w:p>
          <w:p w:rsidR="00294B0E" w:rsidRPr="002429A4" w:rsidRDefault="00294B0E" w:rsidP="00294B0E">
            <w:pPr>
              <w:pStyle w:val="QuestionStyle"/>
            </w:pPr>
            <w:r>
              <w:t xml:space="preserve">                    Melody lifts 1 kg more than Karen.</w:t>
            </w:r>
          </w:p>
          <w:p w:rsidR="00294B0E" w:rsidRPr="002429A4" w:rsidRDefault="00294B0E" w:rsidP="00294B0E">
            <w:pPr>
              <w:pStyle w:val="QuestionStyle"/>
            </w:pPr>
            <w:r>
              <w:t xml:space="preserve">                    Melody lifts 2 kg more than Karen.</w:t>
            </w:r>
            <w:r w:rsidRPr="002429A4">
              <w:t xml:space="preserve">  </w:t>
            </w:r>
            <w:r>
              <w:t xml:space="preserve">           </w:t>
            </w:r>
          </w:p>
        </w:tc>
      </w:tr>
      <w:tr w:rsidR="00294B0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94B0E" w:rsidRPr="001B3341" w:rsidRDefault="00294B0E" w:rsidP="00294B0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D018A" w:rsidRDefault="00DD018A" w:rsidP="00294B0E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96640" behindDoc="0" locked="0" layoutInCell="1" allowOverlap="1" wp14:anchorId="53A5AB8A" wp14:editId="15B2B0A4">
                  <wp:simplePos x="0" y="0"/>
                  <wp:positionH relativeFrom="column">
                    <wp:posOffset>3652520</wp:posOffset>
                  </wp:positionH>
                  <wp:positionV relativeFrom="paragraph">
                    <wp:posOffset>165523</wp:posOffset>
                  </wp:positionV>
                  <wp:extent cx="1917102" cy="1278466"/>
                  <wp:effectExtent l="0" t="0" r="698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44079453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102" cy="127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94B0E">
              <w:rPr>
                <w:rFonts w:ascii="Times New Roman" w:hAnsi="Times New Roman"/>
                <w:sz w:val="24"/>
                <w:szCs w:val="24"/>
              </w:rPr>
              <w:t xml:space="preserve">At 1:54 pm on Saturday, Vince </w:t>
            </w:r>
            <w:r>
              <w:rPr>
                <w:rFonts w:ascii="Times New Roman" w:hAnsi="Times New Roman"/>
                <w:sz w:val="24"/>
                <w:szCs w:val="24"/>
              </w:rPr>
              <w:t>left home to go to the football and arrived just as the game started.</w:t>
            </w:r>
          </w:p>
          <w:p w:rsidR="00294B0E" w:rsidRDefault="00DD018A" w:rsidP="00294B0E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took him</w:t>
            </w:r>
            <w:r w:rsidR="00294B0E">
              <w:rPr>
                <w:rFonts w:ascii="Times New Roman" w:hAnsi="Times New Roman"/>
                <w:sz w:val="24"/>
                <w:szCs w:val="24"/>
              </w:rPr>
              <w:t xml:space="preserve"> 56 minutes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get to the football.</w:t>
            </w:r>
            <w:r w:rsidR="00294B0E" w:rsidRPr="002429A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94B0E" w:rsidRPr="002429A4" w:rsidRDefault="00294B0E" w:rsidP="00294B0E">
            <w:pPr>
              <w:ind w:right="4003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game lasted 105 minutes, including injury time.</w:t>
            </w:r>
          </w:p>
          <w:p w:rsidR="00294B0E" w:rsidRPr="002429A4" w:rsidRDefault="00294B0E" w:rsidP="00294B0E">
            <w:pPr>
              <w:pStyle w:val="QuestionStyle"/>
              <w:ind w:right="4003"/>
            </w:pPr>
            <w:r w:rsidRPr="002429A4">
              <w:t>W</w:t>
            </w:r>
            <w:r>
              <w:t>hat time did the game end</w:t>
            </w:r>
            <w:r w:rsidRPr="002429A4">
              <w:t>?</w:t>
            </w:r>
            <w:r w:rsidRPr="002429A4">
              <w:rPr>
                <w:noProof/>
                <w:lang w:eastAsia="en-AU"/>
              </w:rPr>
              <w:t xml:space="preserve"> </w:t>
            </w:r>
          </w:p>
          <w:p w:rsidR="00294B0E" w:rsidRDefault="00294B0E" w:rsidP="00294B0E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0DAC93FF" wp14:editId="30B64EF1">
                      <wp:simplePos x="0" y="0"/>
                      <wp:positionH relativeFrom="column">
                        <wp:posOffset>1736514</wp:posOffset>
                      </wp:positionH>
                      <wp:positionV relativeFrom="paragraph">
                        <wp:posOffset>19050</wp:posOffset>
                      </wp:positionV>
                      <wp:extent cx="1334825" cy="373380"/>
                      <wp:effectExtent l="0" t="0" r="17780" b="26670"/>
                      <wp:wrapNone/>
                      <wp:docPr id="102" name="Rectangle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48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6A339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AC93FF" id="Rectangle 102" o:spid="_x0000_s1038" style="position:absolute;margin-left:136.75pt;margin-top:1.5pt;width:105.1pt;height:29.4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" filled="f" strokecolor="black [3213]" strokeweight="1.5pt">
                      <v:textbox>
                        <w:txbxContent>
                          <w:p w:rsidR="00FA73CE" w:rsidRPr="009F48CC" w:rsidRDefault="00FA73CE" w:rsidP="006A339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94B0E" w:rsidRPr="002429A4" w:rsidRDefault="00294B0E" w:rsidP="00294B0E">
            <w:pPr>
              <w:pStyle w:val="QuestionStyle"/>
            </w:pPr>
          </w:p>
        </w:tc>
      </w:tr>
      <w:tr w:rsidR="00294B0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94B0E" w:rsidRPr="001B3341" w:rsidRDefault="00294B0E" w:rsidP="00294B0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4B0E" w:rsidRDefault="00294B0E" w:rsidP="00294B0E">
            <w:pPr>
              <w:pStyle w:val="QuestionStyle"/>
            </w:pPr>
            <w:r>
              <w:t>A sheet of artist’s paper has an area of 0.5 m</w:t>
            </w:r>
            <w:r w:rsidRPr="006A3395">
              <w:rPr>
                <w:vertAlign w:val="superscript"/>
              </w:rPr>
              <w:t>2</w:t>
            </w:r>
            <w:r>
              <w:t>.</w:t>
            </w:r>
          </w:p>
          <w:p w:rsidR="00294B0E" w:rsidRDefault="00294B0E" w:rsidP="00294B0E">
            <w:pPr>
              <w:pStyle w:val="QuestionStyle"/>
            </w:pPr>
            <w:r>
              <w:t xml:space="preserve">It is to be cut into </w:t>
            </w:r>
            <w:r w:rsidR="00C66656">
              <w:t>pieces which have an area of 250</w:t>
            </w:r>
            <w:r>
              <w:t xml:space="preserve"> square centimetres.</w:t>
            </w:r>
          </w:p>
          <w:p w:rsidR="00294B0E" w:rsidRDefault="00294B0E" w:rsidP="00294B0E">
            <w:pPr>
              <w:pStyle w:val="QuestionStyle"/>
            </w:pPr>
            <w:r>
              <w:t>Assuming there is no wastage, how many pieces could be cut from the sheet?</w:t>
            </w:r>
          </w:p>
          <w:p w:rsidR="00294B0E" w:rsidRDefault="00294B0E" w:rsidP="00294B0E">
            <w:pPr>
              <w:pStyle w:val="QuestionStyle"/>
            </w:pPr>
          </w:p>
          <w:p w:rsidR="00294B0E" w:rsidRDefault="00294B0E" w:rsidP="00294B0E">
            <w:pPr>
              <w:pStyle w:val="QuestionStyle"/>
            </w:pPr>
            <w:r w:rsidRPr="002429A4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03FCE74" wp14:editId="1AE00BB0">
                      <wp:simplePos x="0" y="0"/>
                      <wp:positionH relativeFrom="column">
                        <wp:posOffset>4034293</wp:posOffset>
                      </wp:positionH>
                      <wp:positionV relativeFrom="paragraph">
                        <wp:posOffset>36582</wp:posOffset>
                      </wp:positionV>
                      <wp:extent cx="1334825" cy="373380"/>
                      <wp:effectExtent l="0" t="0" r="17780" b="26670"/>
                      <wp:wrapNone/>
                      <wp:docPr id="103" name="Rectangl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48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73CE" w:rsidRPr="009F48CC" w:rsidRDefault="00FA73CE" w:rsidP="006A339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FCE74" id="Rectangle 103" o:spid="_x0000_s1039" style="position:absolute;margin-left:317.65pt;margin-top:2.9pt;width:105.1pt;height:29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" filled="f" strokecolor="black [3213]" strokeweight="1.5pt">
                      <v:textbox>
                        <w:txbxContent>
                          <w:p w:rsidR="00FA73CE" w:rsidRPr="009F48CC" w:rsidRDefault="00FA73CE" w:rsidP="006A339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94B0E" w:rsidRPr="006A3395" w:rsidRDefault="00294B0E" w:rsidP="00294B0E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C93AF0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545464" w:rsidRPr="00325745" w:rsidTr="00FA57F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37FB0CBF18E94335A3E21B67C1E85DC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545464" w:rsidRPr="00325745" w:rsidRDefault="00545464" w:rsidP="00FA57F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94D3FAFA1DD34A3DBD832E9FD0D54A5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545464" w:rsidRPr="005C44C0" w:rsidRDefault="00545464" w:rsidP="00FA57F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Metric System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545464" w:rsidRDefault="00545464" w:rsidP="00FA57F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545464" w:rsidRPr="00325745" w:rsidRDefault="00545464" w:rsidP="00FA57F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545464" w:rsidRPr="00325745" w:rsidTr="00FA57F9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545464" w:rsidRPr="00885304" w:rsidRDefault="00545464" w:rsidP="00FA57F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Pr="008F2E6D" w:rsidRDefault="00545464" w:rsidP="00FA57F9">
            <w:pPr>
              <w:jc w:val="center"/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F2E6D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860" w:dyaOrig="238">
                <v:shape id="_x0000_i1033" type="#_x0000_t75" style="width:142.5pt;height:12pt" o:ole="">
                  <v:imagedata r:id="rId41" o:title=""/>
                </v:shape>
                <o:OLEObject Type="Embed" ProgID="FXEquation.Equation" ShapeID="_x0000_i1033" DrawAspect="Content" ObjectID="_1514613905" r:id="rId42"/>
              </w:object>
            </w:r>
          </w:p>
        </w:tc>
        <w:tc>
          <w:tcPr>
            <w:tcW w:w="2977" w:type="dxa"/>
            <w:vAlign w:val="center"/>
          </w:tcPr>
          <w:p w:rsidR="00545464" w:rsidRDefault="00FA73CE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6 0</w:t>
            </w:r>
            <w:r w:rsidR="00545464">
              <w:rPr>
                <w:rFonts w:asciiTheme="majorHAnsi" w:hAnsiTheme="majorHAnsi"/>
                <w:sz w:val="24"/>
                <w:szCs w:val="24"/>
              </w:rPr>
              <w:t>00 g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Pr="008F2E6D" w:rsidRDefault="00545464" w:rsidP="00FA57F9">
            <w:pPr>
              <w:jc w:val="center"/>
              <w:rPr>
                <w:rFonts w:asciiTheme="majorHAnsi" w:hAnsiTheme="majorHAnsi"/>
                <w:position w:val="-30"/>
                <w:sz w:val="24"/>
                <w:szCs w:val="24"/>
              </w:rPr>
            </w:pPr>
            <w:r w:rsidRPr="008F2E6D"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4248" w:dyaOrig="474">
                <v:shape id="_x0000_i1034" type="#_x0000_t75" style="width:212.25pt;height:24pt" o:ole="">
                  <v:imagedata r:id="rId43" o:title=""/>
                </v:shape>
                <o:OLEObject Type="Embed" ProgID="FXEquation.Equation" ShapeID="_x0000_i1034" DrawAspect="Content" ObjectID="_1514613906" r:id="rId44"/>
              </w:objec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8F2E6D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Pr="008F2E6D" w:rsidRDefault="00545464" w:rsidP="00FA57F9">
            <w:pPr>
              <w:jc w:val="center"/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position w:val="-2"/>
                <w:sz w:val="24"/>
                <w:szCs w:val="24"/>
              </w:rPr>
              <w:t>1500 kg or 1.5 tonnes would be reasonable.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8F2E6D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8F2E6D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44" w:dyaOrig="198">
                <v:shape id="_x0000_i1035" type="#_x0000_t75" style="width:177.75pt;height:10.5pt" o:ole="">
                  <v:imagedata r:id="rId45" o:title=""/>
                </v:shape>
                <o:OLEObject Type="Embed" ProgID="FXEquation.Equation" ShapeID="_x0000_i1035" DrawAspect="Content" ObjectID="_1514613907" r:id="rId46"/>
              </w:objec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8F2E6D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F17EE1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Length</w:t>
            </w:r>
            <w:r w:rsidR="00545464">
              <w:rPr>
                <w:rFonts w:asciiTheme="majorHAnsi" w:hAnsiTheme="majorHAnsi"/>
                <w:sz w:val="24"/>
                <w:szCs w:val="24"/>
              </w:rPr>
              <w:t xml:space="preserve"> is 7.5 cm or 75 mm.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7.5 cm or 75 mm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Pr="00A84B06" w:rsidRDefault="00545464" w:rsidP="00FA57F9">
            <w:pPr>
              <w:jc w:val="center"/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84B06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16" w:dyaOrig="198">
                <v:shape id="_x0000_i1036" type="#_x0000_t75" style="width:176.25pt;height:10.5pt" o:ole="">
                  <v:imagedata r:id="rId47" o:title=""/>
                </v:shape>
                <o:OLEObject Type="Embed" ProgID="FXEquation.Equation" ShapeID="_x0000_i1036" DrawAspect="Content" ObjectID="_1514613908" r:id="rId48"/>
              </w:objec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15 000 ml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Pr="00A84B06" w:rsidRDefault="00545464" w:rsidP="00FA57F9">
            <w:pPr>
              <w:jc w:val="center"/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84B06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4510" w:dyaOrig="238">
                <v:shape id="_x0000_i1037" type="#_x0000_t75" style="width:225.75pt;height:12pt" o:ole="">
                  <v:imagedata r:id="rId49" o:title=""/>
                </v:shape>
                <o:OLEObject Type="Embed" ProgID="FXEquation.Equation" ShapeID="_x0000_i1037" DrawAspect="Content" ObjectID="_1514613909" r:id="rId50"/>
              </w:object>
            </w:r>
            <w:r w:rsidRPr="00A84B06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3:45 pm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position w:val="-2"/>
                <w:sz w:val="24"/>
                <w:szCs w:val="24"/>
              </w:rPr>
              <w:t>4 000 km would be reasonable.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4822E3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kg + 3 units which are 200 g =3600 g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3600 g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4.5 kg +1800 g = 4.5 + 1.8 kg = 6.3 kg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6.3 kg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or 6 300 g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FA73CE" w:rsidP="00FA73C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6:33 to 6:55 = 55-33 = 22</w:t>
            </w:r>
            <w:r w:rsidR="00545464">
              <w:rPr>
                <w:rFonts w:asciiTheme="majorHAnsi" w:hAnsiTheme="majorHAnsi"/>
                <w:sz w:val="24"/>
                <w:szCs w:val="24"/>
              </w:rPr>
              <w:t xml:space="preserve"> minutes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E37E91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6:54 to 7:08 = 6 min + 8 min = 14 minutes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 minutes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she was 12 min late she arrived at 5:52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Time from 5:52 to 6:44 = 8 min + 44 min = 52 min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52 minutes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From 8:30 pm to 9:20 pm = 30 min + 20 min = 50 min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E37E91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tonnes = 3000 kg</w:t>
            </w:r>
          </w:p>
          <w:p w:rsidR="00545464" w:rsidRPr="00E37E91" w:rsidRDefault="00545464" w:rsidP="00FA57F9">
            <w:pPr>
              <w:jc w:val="center"/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37E91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4504" w:dyaOrig="238">
                <v:shape id="_x0000_i1038" type="#_x0000_t75" style="width:225.75pt;height:12pt" o:ole="">
                  <v:imagedata r:id="rId51" o:title=""/>
                </v:shape>
                <o:OLEObject Type="Embed" ProgID="FXEquation.Equation" ShapeID="_x0000_i1038" DrawAspect="Content" ObjectID="_1514613910" r:id="rId52"/>
              </w:object>
            </w:r>
            <w:r w:rsidRPr="00E37E91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080362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megalitres = 6 000 000 litres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120 kilolitres = 120 000 litres</w:t>
            </w:r>
          </w:p>
          <w:p w:rsidR="00545464" w:rsidRPr="00080362" w:rsidRDefault="00545464" w:rsidP="00FA57F9">
            <w:pPr>
              <w:jc w:val="center"/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80362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2862" w:dyaOrig="537">
                <v:shape id="_x0000_i1039" type="#_x0000_t75" style="width:143.25pt;height:27pt" o:ole="">
                  <v:imagedata r:id="rId53" o:title=""/>
                </v:shape>
                <o:OLEObject Type="Embed" ProgID="FXEquation.Equation" ShapeID="_x0000_i1039" DrawAspect="Content" ObjectID="_1514613911" r:id="rId54"/>
              </w:object>
            </w:r>
            <w:r w:rsidRPr="00080362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50 days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She uses 20 ml of milk for each and has 2 L = 2000 ml.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Number of cakes =  </w:t>
            </w:r>
            <w:r w:rsidRPr="00EC35A6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878" w:dyaOrig="194">
                <v:shape id="_x0000_i1040" type="#_x0000_t75" style="width:94.5pt;height:9.75pt" o:ole="">
                  <v:imagedata r:id="rId55" o:title=""/>
                </v:shape>
                <o:OLEObject Type="Embed" ProgID="FXEquation.Equation" ShapeID="_x0000_i1040" DrawAspect="Content" ObjectID="_1514613912" r:id="rId56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Amount of flour needed  </w:t>
            </w:r>
            <w:r>
              <w:rPr>
                <w:rFonts w:asciiTheme="majorHAnsi" w:hAnsiTheme="majorHAnsi"/>
                <w:sz w:val="24"/>
                <w:szCs w:val="24"/>
              </w:rPr>
              <w:object w:dxaOrig="4414" w:dyaOrig="238">
                <v:shape id="_x0000_i1041" type="#_x0000_t75" style="width:221.25pt;height:12pt" o:ole="">
                  <v:imagedata r:id="rId57" o:title=""/>
                </v:shape>
                <o:OLEObject Type="Embed" ProgID="FXEquation.Equation" ShapeID="_x0000_i1041" DrawAspect="Content" ObjectID="_1514613913" r:id="rId5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831E7D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831E7D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31E7D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850"/>
        </w:trPr>
        <w:tc>
          <w:tcPr>
            <w:tcW w:w="988" w:type="dxa"/>
            <w:vAlign w:val="center"/>
          </w:tcPr>
          <w:p w:rsidR="00831E7D" w:rsidRPr="00B9780A" w:rsidRDefault="00831E7D" w:rsidP="00831E7D">
            <w:pPr>
              <w:pStyle w:val="ListParagraph"/>
              <w:numPr>
                <w:ilvl w:val="0"/>
                <w:numId w:val="10"/>
              </w:numPr>
              <w:spacing w:after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31E7D" w:rsidRPr="00B56404" w:rsidRDefault="00831E7D" w:rsidP="00831E7D">
            <w:pPr>
              <w:jc w:val="center"/>
              <w:rPr>
                <w:rFonts w:asciiTheme="majorHAnsi" w:hAnsiTheme="majorHAnsi"/>
                <w:position w:val="-14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56404" w:rsidRPr="00B56404">
              <w:rPr>
                <w:rFonts w:asciiTheme="majorHAnsi" w:hAnsiTheme="majorHAnsi"/>
                <w:color w:val="FF0000"/>
                <w:position w:val="-140"/>
                <w:sz w:val="24"/>
                <w:szCs w:val="24"/>
              </w:rPr>
              <w:object w:dxaOrig="4458" w:dyaOrig="1578" w14:anchorId="5107FEBA">
                <v:shape id="_x0000_i1042" type="#_x0000_t75" style="width:222.75pt;height:79.5pt" o:ole="">
                  <v:imagedata r:id="rId59" o:title=""/>
                </v:shape>
                <o:OLEObject Type="Embed" ProgID="FXEquation.Equation" ShapeID="_x0000_i1042" DrawAspect="Content" ObjectID="_1514613914" r:id="rId60"/>
              </w:object>
            </w:r>
            <w:r w:rsidRPr="00B56404">
              <w:rPr>
                <w:rFonts w:asciiTheme="majorHAnsi" w:hAnsiTheme="majorHAnsi"/>
                <w:position w:val="-14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31E7D" w:rsidRDefault="00C90BA2" w:rsidP="00831E7D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</w:t>
            </w:r>
            <w:r w:rsidR="00831E7D">
              <w:rPr>
                <w:rFonts w:asciiTheme="majorHAnsi" w:hAnsiTheme="majorHAnsi"/>
                <w:sz w:val="24"/>
                <w:szCs w:val="24"/>
              </w:rPr>
              <w:t xml:space="preserve"> kg</w:t>
            </w:r>
          </w:p>
        </w:tc>
      </w:tr>
    </w:tbl>
    <w:p w:rsidR="00545464" w:rsidRDefault="00545464" w:rsidP="00545464">
      <w:pPr>
        <w:rPr>
          <w:rFonts w:asciiTheme="majorHAnsi" w:hAnsiTheme="majorHAnsi"/>
          <w:sz w:val="24"/>
          <w:szCs w:val="24"/>
        </w:rPr>
        <w:sectPr w:rsidR="00545464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545464" w:rsidRPr="00325745" w:rsidTr="00FA57F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098DF0EBE876444CA5A73A1B77D8823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545464" w:rsidRPr="00325745" w:rsidRDefault="00545464" w:rsidP="00FA57F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713930614"/>
            <w:placeholder>
              <w:docPart w:val="3477D3F7399F4990886AA33C32A7EF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545464" w:rsidRPr="005C44C0" w:rsidRDefault="00545464" w:rsidP="00FA57F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Metric System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545464" w:rsidRDefault="00545464" w:rsidP="00FA57F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545464" w:rsidRDefault="00545464" w:rsidP="00FA57F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545464" w:rsidRPr="00325745" w:rsidRDefault="00545464" w:rsidP="00FA57F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545464" w:rsidRPr="00325745" w:rsidTr="00FA57F9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545464" w:rsidRPr="00325745" w:rsidRDefault="00545464" w:rsidP="00FA57F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545464" w:rsidTr="00FA57F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CE50BC" w:rsidRDefault="00545464" w:rsidP="00FA57F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E50BC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784" w:dyaOrig="194">
                <v:shape id="_x0000_i1043" type="#_x0000_t75" style="width:189pt;height:9.75pt" o:ole="">
                  <v:imagedata r:id="rId61" o:title=""/>
                </v:shape>
                <o:OLEObject Type="Embed" ProgID="FXEquation.Equation" ShapeID="_x0000_i1043" DrawAspect="Content" ObjectID="_1514613915" r:id="rId62"/>
              </w:object>
            </w:r>
            <w:r w:rsidRPr="00CE50BC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CE50BC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Kilometres would not be appropriate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CE50BC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250 ml is a measuring cup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CE50BC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CE50BC" w:rsidRDefault="00545464" w:rsidP="00FA57F9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E50BC"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5194" w:dyaOrig="478">
                <v:shape id="_x0000_i1044" type="#_x0000_t75" style="width:260.25pt;height:24pt" o:ole="">
                  <v:imagedata r:id="rId63" o:title=""/>
                </v:shape>
                <o:OLEObject Type="Embed" ProgID="FXEquation.Equation" ShapeID="_x0000_i1044" DrawAspect="Content" ObjectID="_1514613916" r:id="rId64"/>
              </w:object>
            </w:r>
            <w:r w:rsidRPr="00CE50BC"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 hours and 20 minutes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16:45 = 45 minutes past four in the afternoon</w:t>
            </w:r>
          </w:p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  = 15 minutes to five in the afternoon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593421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431E4A" w:rsidRDefault="00545464" w:rsidP="00FA57F9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31E4A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4713" w:dyaOrig="238">
                <v:shape id="_x0000_i1045" type="#_x0000_t75" style="width:235.5pt;height:12pt" o:ole="">
                  <v:imagedata r:id="rId65" o:title=""/>
                </v:shape>
                <o:OLEObject Type="Embed" ProgID="FXEquation.Equation" ShapeID="_x0000_i1045" DrawAspect="Content" ObjectID="_1514613917" r:id="rId66"/>
              </w:object>
            </w:r>
            <w:r w:rsidRPr="00431E4A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 m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375C46" w:rsidRDefault="00545464" w:rsidP="00FA57F9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75C46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4230" w:dyaOrig="238">
                <v:shape id="_x0000_i1046" type="#_x0000_t75" style="width:212.25pt;height:12pt" o:ole="">
                  <v:imagedata r:id="rId67" o:title=""/>
                </v:shape>
                <o:OLEObject Type="Embed" ProgID="FXEquation.Equation" ShapeID="_x0000_i1046" DrawAspect="Content" ObjectID="_1514613918" r:id="rId68"/>
              </w:object>
            </w:r>
            <w:r w:rsidRPr="00375C46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7.5 kg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F17EE1" w:rsidP="00F17E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3500 steps =  </w:t>
            </w:r>
            <w:r>
              <w:rPr>
                <w:rFonts w:asciiTheme="majorHAnsi" w:hAnsiTheme="majorHAnsi"/>
                <w:sz w:val="24"/>
                <w:szCs w:val="24"/>
              </w:rPr>
              <w:object w:dxaOrig="3364" w:dyaOrig="194">
                <v:shape id="_x0000_i1047" type="#_x0000_t75" style="width:168pt;height:9.75pt" o:ole="">
                  <v:imagedata r:id="rId69" o:title=""/>
                </v:shape>
                <o:OLEObject Type="Embed" ProgID="FXEquation.Equation" ShapeID="_x0000_i1047" DrawAspect="Content" ObjectID="_1514613919" r:id="rId70"/>
              </w:object>
            </w:r>
            <w:r w:rsidRPr="00375C46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004" w:dyaOrig="198">
                <v:shape id="_x0000_i1048" type="#_x0000_t75" style="width:150pt;height:10.5pt" o:ole="">
                  <v:imagedata r:id="rId71" o:title=""/>
                </v:shape>
                <o:OLEObject Type="Embed" ProgID="FXEquation.Equation" ShapeID="_x0000_i1048" DrawAspect="Content" ObjectID="_1514613920" r:id="rId72"/>
              </w:object>
            </w:r>
            <w:r w:rsidR="00545464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3.25 km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375C46" w:rsidRDefault="00545464" w:rsidP="00FA57F9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75C46"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3048" w:dyaOrig="1058">
                <v:shape id="_x0000_i1049" type="#_x0000_t75" style="width:152.25pt;height:52.5pt" o:ole="">
                  <v:imagedata r:id="rId73" o:title=""/>
                </v:shape>
                <o:OLEObject Type="Embed" ProgID="FXEquation.Equation" ShapeID="_x0000_i1049" DrawAspect="Content" ObjectID="_1514613921" r:id="rId74"/>
              </w:object>
            </w:r>
            <w:r w:rsidRPr="00375C46"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F93662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065BAD" w:rsidRPr="00065BAD" w:rsidRDefault="00065BAD" w:rsidP="00FA57F9">
            <w:pPr>
              <w:rPr>
                <w:rFonts w:asciiTheme="majorHAnsi" w:hAnsiTheme="majorHAnsi"/>
                <w:sz w:val="4"/>
                <w:szCs w:val="4"/>
              </w:rPr>
            </w:pPr>
          </w:p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 w:rsidRPr="00E47C31">
              <w:rPr>
                <w:rFonts w:asciiTheme="majorHAnsi" w:hAnsiTheme="majorHAnsi"/>
                <w:color w:val="FF0000"/>
                <w:position w:val="-116"/>
                <w:sz w:val="24"/>
                <w:szCs w:val="24"/>
              </w:rPr>
              <w:object w:dxaOrig="5404" w:dyaOrig="1338">
                <v:shape id="_x0000_i1050" type="#_x0000_t75" style="width:270.75pt;height:67.5pt" o:ole="">
                  <v:imagedata r:id="rId75" o:title=""/>
                </v:shape>
                <o:OLEObject Type="Embed" ProgID="FXEquation.Equation" ShapeID="_x0000_i1050" DrawAspect="Content" ObjectID="_1514613922" r:id="rId76"/>
              </w:objec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34 litres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5350" w:dyaOrig="778">
                <v:shape id="_x0000_i1051" type="#_x0000_t75" style="width:267.75pt;height:39pt" o:ole="">
                  <v:imagedata r:id="rId77" o:title=""/>
                </v:shape>
                <o:OLEObject Type="Embed" ProgID="FXEquation.Equation" ShapeID="_x0000_i1051" DrawAspect="Content" ObjectID="_1514613923" r:id="rId7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AF7F1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8:37 arrives at </w:t>
            </w:r>
            <w:r w:rsidRPr="002429A4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AU"/>
              </w:rPr>
              <w:t>9:20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AU"/>
              </w:rPr>
              <w:t>.</w:t>
            </w:r>
          </w:p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AU"/>
              </w:rPr>
              <w:t>Time taken = 23 min + 20 min = 43 minutes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43 minutes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980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Needs to arrive 8 minutes before 9, so at 8:52.</w:t>
            </w:r>
          </w:p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One tram arrives at 8:51, which leaves Swanson st at 8:09.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8:09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AB29A4" w:rsidRDefault="00545464" w:rsidP="00FA57F9">
            <w:pPr>
              <w:rPr>
                <w:rFonts w:asciiTheme="majorHAnsi" w:hAnsiTheme="majorHAnsi"/>
                <w:position w:val="-15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B29A4">
              <w:rPr>
                <w:rFonts w:asciiTheme="majorHAnsi" w:hAnsiTheme="majorHAnsi"/>
                <w:color w:val="FF0000"/>
                <w:position w:val="-152"/>
                <w:sz w:val="24"/>
                <w:szCs w:val="24"/>
              </w:rPr>
              <w:object w:dxaOrig="4518" w:dyaOrig="1794">
                <v:shape id="_x0000_i1052" type="#_x0000_t75" style="width:225.75pt;height:89.25pt" o:ole="">
                  <v:imagedata r:id="rId79" o:title=""/>
                </v:shape>
                <o:OLEObject Type="Embed" ProgID="FXEquation.Equation" ShapeID="_x0000_i1052" DrawAspect="Content" ObjectID="_1514613924" r:id="rId80"/>
              </w:object>
            </w:r>
            <w:r w:rsidRPr="00AB29A4">
              <w:rPr>
                <w:rFonts w:asciiTheme="majorHAnsi" w:hAnsiTheme="majorHAnsi"/>
                <w:position w:val="-15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8000 litres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r>
              <w:rPr>
                <w:rFonts w:asciiTheme="majorHAnsi" w:hAnsiTheme="majorHAnsi"/>
                <w:sz w:val="24"/>
                <w:szCs w:val="24"/>
              </w:rPr>
              <w:t xml:space="preserve">The Monday before </w:t>
            </w:r>
            <w:r>
              <w:t>Saturday 22</w:t>
            </w:r>
            <w:r w:rsidRPr="00B13E1B">
              <w:rPr>
                <w:vertAlign w:val="superscript"/>
              </w:rPr>
              <w:t>nd</w:t>
            </w:r>
            <w:r>
              <w:t xml:space="preserve"> August </w:t>
            </w:r>
            <w:r w:rsidR="001B40CC">
              <w:t>2015</w:t>
            </w:r>
            <w:r>
              <w:t>, is 17/8/</w:t>
            </w:r>
            <w:r w:rsidR="001B40CC">
              <w:t>2015</w:t>
            </w:r>
            <w:bookmarkStart w:id="0" w:name="_GoBack"/>
            <w:bookmarkEnd w:id="0"/>
          </w:p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17 years before this is 1998 so date of birth is 17/8/1998.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713F7F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Pr="00DD018A" w:rsidRDefault="00545464" w:rsidP="00FA57F9">
            <w:pPr>
              <w:rPr>
                <w:rFonts w:asciiTheme="majorHAnsi" w:hAnsiTheme="majorHAnsi"/>
                <w:position w:val="-6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DD018A" w:rsidRPr="00DD018A">
              <w:rPr>
                <w:rFonts w:asciiTheme="majorHAnsi" w:hAnsiTheme="majorHAnsi"/>
                <w:color w:val="FF0000"/>
                <w:position w:val="-64"/>
                <w:sz w:val="24"/>
                <w:szCs w:val="24"/>
              </w:rPr>
              <w:object w:dxaOrig="5460" w:dyaOrig="818">
                <v:shape id="_x0000_i1053" type="#_x0000_t75" style="width:273pt;height:40.5pt" o:ole="">
                  <v:imagedata r:id="rId81" o:title=""/>
                </v:shape>
                <o:OLEObject Type="Embed" ProgID="FXEquation.Equation" ShapeID="_x0000_i1053" DrawAspect="Content" ObjectID="_1514613925" r:id="rId82"/>
              </w:object>
            </w:r>
            <w:r w:rsidRPr="00DD018A">
              <w:rPr>
                <w:rFonts w:asciiTheme="majorHAnsi" w:hAnsiTheme="majorHAnsi"/>
                <w:position w:val="-6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DD018A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DD018A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 w:rsidR="00545464"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218" w:dyaOrig="537">
                <v:shape id="_x0000_i1054" type="#_x0000_t75" style="width:210.75pt;height:27pt" o:ole="">
                  <v:imagedata r:id="rId83" o:title=""/>
                </v:shape>
                <o:OLEObject Type="Embed" ProgID="FXEquation.Equation" ShapeID="_x0000_i1054" DrawAspect="Content" ObjectID="_1514613926" r:id="rId84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545464" w:rsidRDefault="00545464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4:35 pm</w:t>
            </w:r>
          </w:p>
        </w:tc>
      </w:tr>
      <w:tr w:rsidR="00545464" w:rsidTr="00065B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545464" w:rsidRPr="00B9780A" w:rsidRDefault="00545464" w:rsidP="0054546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545464" w:rsidRDefault="00545464" w:rsidP="00FA57F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F17EE1">
              <w:rPr>
                <w:rFonts w:asciiTheme="majorHAnsi" w:hAnsiTheme="majorHAnsi"/>
                <w:sz w:val="24"/>
                <w:szCs w:val="24"/>
              </w:rPr>
              <w:object w:dxaOrig="4178" w:dyaOrig="1434">
                <v:shape id="_x0000_i1055" type="#_x0000_t75" style="width:209.25pt;height:1in" o:ole="">
                  <v:imagedata r:id="rId85" o:title=""/>
                </v:shape>
                <o:OLEObject Type="Embed" ProgID="FXEquation.Equation" ShapeID="_x0000_i1055" DrawAspect="Content" ObjectID="_1514613927" r:id="rId86"/>
              </w:object>
            </w:r>
          </w:p>
        </w:tc>
        <w:tc>
          <w:tcPr>
            <w:tcW w:w="2977" w:type="dxa"/>
            <w:vAlign w:val="center"/>
          </w:tcPr>
          <w:p w:rsidR="00545464" w:rsidRDefault="00F17EE1" w:rsidP="00FA57F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="00545464">
              <w:rPr>
                <w:rFonts w:asciiTheme="majorHAnsi" w:hAnsiTheme="majorHAnsi"/>
                <w:sz w:val="24"/>
                <w:szCs w:val="24"/>
              </w:rPr>
              <w:t>0 pieces</w:t>
            </w:r>
          </w:p>
        </w:tc>
      </w:tr>
    </w:tbl>
    <w:p w:rsidR="00C71E16" w:rsidRPr="00C71E16" w:rsidRDefault="00C71E16" w:rsidP="006A7322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CD8" w:rsidRDefault="002A6CD8" w:rsidP="00C868AD">
      <w:r>
        <w:separator/>
      </w:r>
    </w:p>
  </w:endnote>
  <w:endnote w:type="continuationSeparator" w:id="0">
    <w:p w:rsidR="002A6CD8" w:rsidRDefault="002A6CD8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23191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73CE" w:rsidRDefault="00FA73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40C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FA73CE" w:rsidRDefault="00FA7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8373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73CE" w:rsidRDefault="00FA73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6CD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A73CE" w:rsidRDefault="00FA7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CD8" w:rsidRDefault="002A6CD8" w:rsidP="00C868AD">
      <w:r>
        <w:separator/>
      </w:r>
    </w:p>
  </w:footnote>
  <w:footnote w:type="continuationSeparator" w:id="0">
    <w:p w:rsidR="002A6CD8" w:rsidRDefault="002A6CD8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3CE" w:rsidRPr="00C868AD" w:rsidRDefault="00FA73CE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36455696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Metric System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1B40CC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3CE" w:rsidRPr="005615AC" w:rsidRDefault="00FA73CE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FA73CE" w:rsidRPr="005615AC" w:rsidRDefault="00FA73CE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1B40CC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E0B"/>
    <w:rsid w:val="00001621"/>
    <w:rsid w:val="00004806"/>
    <w:rsid w:val="000176AA"/>
    <w:rsid w:val="000266E5"/>
    <w:rsid w:val="00065BAD"/>
    <w:rsid w:val="000661FC"/>
    <w:rsid w:val="000A3DF6"/>
    <w:rsid w:val="000B1E41"/>
    <w:rsid w:val="000C4CAD"/>
    <w:rsid w:val="000E100D"/>
    <w:rsid w:val="00110126"/>
    <w:rsid w:val="0018287C"/>
    <w:rsid w:val="001B40CC"/>
    <w:rsid w:val="001D1C88"/>
    <w:rsid w:val="001D51F7"/>
    <w:rsid w:val="001E041F"/>
    <w:rsid w:val="00216994"/>
    <w:rsid w:val="002429A4"/>
    <w:rsid w:val="00246314"/>
    <w:rsid w:val="00294B0E"/>
    <w:rsid w:val="002A37A1"/>
    <w:rsid w:val="002A6CD8"/>
    <w:rsid w:val="002C1F1F"/>
    <w:rsid w:val="002F71E5"/>
    <w:rsid w:val="00325745"/>
    <w:rsid w:val="00334C06"/>
    <w:rsid w:val="00355CEC"/>
    <w:rsid w:val="00374BC9"/>
    <w:rsid w:val="00396770"/>
    <w:rsid w:val="003D41FF"/>
    <w:rsid w:val="003E4AEB"/>
    <w:rsid w:val="00413DF5"/>
    <w:rsid w:val="00460B7C"/>
    <w:rsid w:val="00474558"/>
    <w:rsid w:val="004A64CB"/>
    <w:rsid w:val="004C3CA6"/>
    <w:rsid w:val="004D6601"/>
    <w:rsid w:val="004E1D1E"/>
    <w:rsid w:val="005277D4"/>
    <w:rsid w:val="00545464"/>
    <w:rsid w:val="005615AC"/>
    <w:rsid w:val="00591FD0"/>
    <w:rsid w:val="005B16A8"/>
    <w:rsid w:val="005B261E"/>
    <w:rsid w:val="005C44C0"/>
    <w:rsid w:val="005F70B5"/>
    <w:rsid w:val="00641EA7"/>
    <w:rsid w:val="00667642"/>
    <w:rsid w:val="006718CF"/>
    <w:rsid w:val="00671BA9"/>
    <w:rsid w:val="006A3395"/>
    <w:rsid w:val="006A7322"/>
    <w:rsid w:val="006A792F"/>
    <w:rsid w:val="006D0E0B"/>
    <w:rsid w:val="00737D70"/>
    <w:rsid w:val="007403DD"/>
    <w:rsid w:val="0077532C"/>
    <w:rsid w:val="007A7013"/>
    <w:rsid w:val="007B3348"/>
    <w:rsid w:val="007D39B1"/>
    <w:rsid w:val="007E11DD"/>
    <w:rsid w:val="007E557C"/>
    <w:rsid w:val="008269DD"/>
    <w:rsid w:val="00831E7D"/>
    <w:rsid w:val="00842F0E"/>
    <w:rsid w:val="00845ACB"/>
    <w:rsid w:val="00853748"/>
    <w:rsid w:val="00885304"/>
    <w:rsid w:val="008959EE"/>
    <w:rsid w:val="008A20B4"/>
    <w:rsid w:val="008B7480"/>
    <w:rsid w:val="008C68D7"/>
    <w:rsid w:val="008F3E43"/>
    <w:rsid w:val="00953008"/>
    <w:rsid w:val="009A5487"/>
    <w:rsid w:val="009D24C3"/>
    <w:rsid w:val="00A23965"/>
    <w:rsid w:val="00A252B0"/>
    <w:rsid w:val="00A356A6"/>
    <w:rsid w:val="00A81533"/>
    <w:rsid w:val="00A824D7"/>
    <w:rsid w:val="00AB0C62"/>
    <w:rsid w:val="00AE29F1"/>
    <w:rsid w:val="00B0317F"/>
    <w:rsid w:val="00B13E1B"/>
    <w:rsid w:val="00B26BD8"/>
    <w:rsid w:val="00B56404"/>
    <w:rsid w:val="00B60D4F"/>
    <w:rsid w:val="00B850EA"/>
    <w:rsid w:val="00B90BF0"/>
    <w:rsid w:val="00B9780A"/>
    <w:rsid w:val="00BC0959"/>
    <w:rsid w:val="00BE108B"/>
    <w:rsid w:val="00BE233F"/>
    <w:rsid w:val="00C17E11"/>
    <w:rsid w:val="00C204E3"/>
    <w:rsid w:val="00C56E1E"/>
    <w:rsid w:val="00C66656"/>
    <w:rsid w:val="00C71E16"/>
    <w:rsid w:val="00C868AD"/>
    <w:rsid w:val="00C90BA2"/>
    <w:rsid w:val="00C93AF0"/>
    <w:rsid w:val="00CA11C9"/>
    <w:rsid w:val="00CA296A"/>
    <w:rsid w:val="00CD209A"/>
    <w:rsid w:val="00CF276E"/>
    <w:rsid w:val="00D03A78"/>
    <w:rsid w:val="00D36914"/>
    <w:rsid w:val="00D667E2"/>
    <w:rsid w:val="00D95422"/>
    <w:rsid w:val="00DB0E30"/>
    <w:rsid w:val="00DD018A"/>
    <w:rsid w:val="00DD06F8"/>
    <w:rsid w:val="00E2029B"/>
    <w:rsid w:val="00E371AE"/>
    <w:rsid w:val="00E40BAD"/>
    <w:rsid w:val="00E57558"/>
    <w:rsid w:val="00E64254"/>
    <w:rsid w:val="00E73210"/>
    <w:rsid w:val="00E75290"/>
    <w:rsid w:val="00E97D94"/>
    <w:rsid w:val="00EB1449"/>
    <w:rsid w:val="00EF0C51"/>
    <w:rsid w:val="00EF1243"/>
    <w:rsid w:val="00F11C68"/>
    <w:rsid w:val="00F17EE1"/>
    <w:rsid w:val="00F76BBF"/>
    <w:rsid w:val="00FA57F9"/>
    <w:rsid w:val="00FA73CE"/>
    <w:rsid w:val="00FF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1FD84062"/>
  <w15:docId w15:val="{17A1826F-6C22-4924-939D-6B0E68E2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header" Target="header1.xml"/><Relationship Id="rId39" Type="http://schemas.openxmlformats.org/officeDocument/2006/relationships/image" Target="media/image20.jpeg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oleObject" Target="embeddings/oleObject9.bin"/><Relationship Id="rId47" Type="http://schemas.openxmlformats.org/officeDocument/2006/relationships/image" Target="media/image25.png"/><Relationship Id="rId50" Type="http://schemas.openxmlformats.org/officeDocument/2006/relationships/oleObject" Target="embeddings/oleObject13.bin"/><Relationship Id="rId55" Type="http://schemas.openxmlformats.org/officeDocument/2006/relationships/image" Target="media/image29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2.bin"/><Relationship Id="rId76" Type="http://schemas.openxmlformats.org/officeDocument/2006/relationships/oleObject" Target="embeddings/oleObject26.bin"/><Relationship Id="rId84" Type="http://schemas.openxmlformats.org/officeDocument/2006/relationships/oleObject" Target="embeddings/oleObject30.bin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footer" Target="footer2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oleObject" Target="embeddings/oleObject8.bin"/><Relationship Id="rId40" Type="http://schemas.openxmlformats.org/officeDocument/2006/relationships/image" Target="media/image21.jpeg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oleObject" Target="embeddings/oleObject17.bin"/><Relationship Id="rId66" Type="http://schemas.openxmlformats.org/officeDocument/2006/relationships/oleObject" Target="embeddings/oleObject21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1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oleObject" Target="embeddings/oleObject29.bin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image" Target="media/image9.jpeg"/><Relationship Id="rId27" Type="http://schemas.openxmlformats.org/officeDocument/2006/relationships/footer" Target="footer1.xml"/><Relationship Id="rId30" Type="http://schemas.openxmlformats.org/officeDocument/2006/relationships/image" Target="media/image13.jpeg"/><Relationship Id="rId35" Type="http://schemas.openxmlformats.org/officeDocument/2006/relationships/oleObject" Target="embeddings/oleObject7.bin"/><Relationship Id="rId43" Type="http://schemas.openxmlformats.org/officeDocument/2006/relationships/image" Target="media/image23.png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0.bin"/><Relationship Id="rId69" Type="http://schemas.openxmlformats.org/officeDocument/2006/relationships/image" Target="media/image36.png"/><Relationship Id="rId77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7.wmf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image" Target="media/image19.jpeg"/><Relationship Id="rId46" Type="http://schemas.openxmlformats.org/officeDocument/2006/relationships/oleObject" Target="embeddings/oleObject11.bin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39.png"/><Relationship Id="rId83" Type="http://schemas.openxmlformats.org/officeDocument/2006/relationships/image" Target="media/image43.png"/><Relationship Id="rId88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header" Target="header2.xml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image" Target="media/image14.jpeg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4.png"/><Relationship Id="rId73" Type="http://schemas.openxmlformats.org/officeDocument/2006/relationships/image" Target="media/image38.png"/><Relationship Id="rId78" Type="http://schemas.openxmlformats.org/officeDocument/2006/relationships/oleObject" Target="embeddings/oleObject27.bin"/><Relationship Id="rId81" Type="http://schemas.openxmlformats.org/officeDocument/2006/relationships/image" Target="media/image42.png"/><Relationship Id="rId86" Type="http://schemas.openxmlformats.org/officeDocument/2006/relationships/oleObject" Target="embeddings/oleObject3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35EFC6FE4D04D82B4F43C55232EA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931ADC-6E82-4054-A542-135AA78094E6}"/>
      </w:docPartPr>
      <w:docPartBody>
        <w:p w:rsidR="00C4120E" w:rsidRDefault="00D57D6A">
          <w:pPr>
            <w:pStyle w:val="B35EFC6FE4D04D82B4F43C55232EA9E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9CAB501E71347649D785B905B24A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F8E9D7-7B57-4660-A2B7-C4CF04CE0672}"/>
      </w:docPartPr>
      <w:docPartBody>
        <w:p w:rsidR="00C4120E" w:rsidRDefault="00D57D6A">
          <w:pPr>
            <w:pStyle w:val="89CAB501E71347649D785B905B24A33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92DE22583A64D5290B8A4E57E7DF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7C6408-8438-4C3C-BE81-9A55AD4FA20E}"/>
      </w:docPartPr>
      <w:docPartBody>
        <w:p w:rsidR="00C4120E" w:rsidRDefault="00D57D6A">
          <w:pPr>
            <w:pStyle w:val="B92DE22583A64D5290B8A4E57E7DF68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0B67A96AEB0463D92E30C3288C0AB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B15C9-7796-44E3-9B7A-0128D7F19B3D}"/>
      </w:docPartPr>
      <w:docPartBody>
        <w:p w:rsidR="00C4120E" w:rsidRDefault="00D57D6A">
          <w:pPr>
            <w:pStyle w:val="00B67A96AEB0463D92E30C3288C0AB6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7FB0CBF18E94335A3E21B67C1E85D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F0DC0-126C-46A5-AE01-9105337BFAE9}"/>
      </w:docPartPr>
      <w:docPartBody>
        <w:p w:rsidR="003D6FBD" w:rsidRDefault="00C4120E" w:rsidP="00C4120E">
          <w:pPr>
            <w:pStyle w:val="37FB0CBF18E94335A3E21B67C1E85DC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4D3FAFA1DD34A3DBD832E9FD0D54A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62B13-0343-47C3-8BF5-D4EC9A999B84}"/>
      </w:docPartPr>
      <w:docPartBody>
        <w:p w:rsidR="003D6FBD" w:rsidRDefault="00C4120E" w:rsidP="00C4120E">
          <w:pPr>
            <w:pStyle w:val="94D3FAFA1DD34A3DBD832E9FD0D54A5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98DF0EBE876444CA5A73A1B77D882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AFDB2-2AA7-47CD-B4E9-E083B6A9260A}"/>
      </w:docPartPr>
      <w:docPartBody>
        <w:p w:rsidR="003D6FBD" w:rsidRDefault="00C4120E" w:rsidP="00C4120E">
          <w:pPr>
            <w:pStyle w:val="098DF0EBE876444CA5A73A1B77D8823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477D3F7399F4990886AA33C32A7E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07413-2A15-41A7-8000-974C0D9CB417}"/>
      </w:docPartPr>
      <w:docPartBody>
        <w:p w:rsidR="003D6FBD" w:rsidRDefault="00C4120E" w:rsidP="00C4120E">
          <w:pPr>
            <w:pStyle w:val="3477D3F7399F4990886AA33C32A7EFCB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D6A"/>
    <w:rsid w:val="001138BB"/>
    <w:rsid w:val="00197B93"/>
    <w:rsid w:val="001A6CE7"/>
    <w:rsid w:val="001F2900"/>
    <w:rsid w:val="00202BD1"/>
    <w:rsid w:val="003D6FBD"/>
    <w:rsid w:val="00C4120E"/>
    <w:rsid w:val="00D5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120E"/>
    <w:rPr>
      <w:color w:val="808080"/>
    </w:rPr>
  </w:style>
  <w:style w:type="paragraph" w:customStyle="1" w:styleId="B35EFC6FE4D04D82B4F43C55232EA9ED">
    <w:name w:val="B35EFC6FE4D04D82B4F43C55232EA9ED"/>
  </w:style>
  <w:style w:type="paragraph" w:customStyle="1" w:styleId="89CAB501E71347649D785B905B24A336">
    <w:name w:val="89CAB501E71347649D785B905B24A336"/>
  </w:style>
  <w:style w:type="paragraph" w:customStyle="1" w:styleId="B92DE22583A64D5290B8A4E57E7DF681">
    <w:name w:val="B92DE22583A64D5290B8A4E57E7DF681"/>
  </w:style>
  <w:style w:type="paragraph" w:customStyle="1" w:styleId="00B67A96AEB0463D92E30C3288C0AB6D">
    <w:name w:val="00B67A96AEB0463D92E30C3288C0AB6D"/>
  </w:style>
  <w:style w:type="paragraph" w:customStyle="1" w:styleId="AF4125E91ED44D7781395FFA18979421">
    <w:name w:val="AF4125E91ED44D7781395FFA18979421"/>
  </w:style>
  <w:style w:type="paragraph" w:customStyle="1" w:styleId="403B8ED6799049B7802A20430E72C224">
    <w:name w:val="403B8ED6799049B7802A20430E72C224"/>
  </w:style>
  <w:style w:type="paragraph" w:customStyle="1" w:styleId="300D7F9D344E44D8A2BCE54C6E725A09">
    <w:name w:val="300D7F9D344E44D8A2BCE54C6E725A09"/>
  </w:style>
  <w:style w:type="paragraph" w:customStyle="1" w:styleId="F654D886583F4274B2C30B253CEB942F">
    <w:name w:val="F654D886583F4274B2C30B253CEB942F"/>
  </w:style>
  <w:style w:type="paragraph" w:customStyle="1" w:styleId="48F21D04767D4AD98A6890299AB44A30">
    <w:name w:val="48F21D04767D4AD98A6890299AB44A30"/>
  </w:style>
  <w:style w:type="paragraph" w:customStyle="1" w:styleId="6EE5590AAD7548DDB4C26C92D3D96B3D">
    <w:name w:val="6EE5590AAD7548DDB4C26C92D3D96B3D"/>
  </w:style>
  <w:style w:type="paragraph" w:customStyle="1" w:styleId="E73D0F37E35241DD8B02ABE8D16AB231">
    <w:name w:val="E73D0F37E35241DD8B02ABE8D16AB231"/>
  </w:style>
  <w:style w:type="paragraph" w:customStyle="1" w:styleId="F07956977A614529A321D29AADB26CBC">
    <w:name w:val="F07956977A614529A321D29AADB26CBC"/>
  </w:style>
  <w:style w:type="paragraph" w:customStyle="1" w:styleId="37FB0CBF18E94335A3E21B67C1E85DCC">
    <w:name w:val="37FB0CBF18E94335A3E21B67C1E85DCC"/>
    <w:rsid w:val="00C4120E"/>
  </w:style>
  <w:style w:type="paragraph" w:customStyle="1" w:styleId="94D3FAFA1DD34A3DBD832E9FD0D54A5D">
    <w:name w:val="94D3FAFA1DD34A3DBD832E9FD0D54A5D"/>
    <w:rsid w:val="00C4120E"/>
  </w:style>
  <w:style w:type="paragraph" w:customStyle="1" w:styleId="098DF0EBE876444CA5A73A1B77D88236">
    <w:name w:val="098DF0EBE876444CA5A73A1B77D88236"/>
    <w:rsid w:val="00C4120E"/>
  </w:style>
  <w:style w:type="paragraph" w:customStyle="1" w:styleId="3477D3F7399F4990886AA33C32A7EFCB">
    <w:name w:val="3477D3F7399F4990886AA33C32A7EFCB"/>
    <w:rsid w:val="00C412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4FB51-C258-404E-BCDC-88D527D38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1</TotalTime>
  <Pages>14</Pages>
  <Words>2207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Metric System</vt:lpstr>
    </vt:vector>
  </TitlesOfParts>
  <Company>Western Mathematics</Company>
  <LinksUpToDate>false</LinksUpToDate>
  <CharactersWithSpaces>14764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Metric System</dc:title>
  <dc:creator>Garry</dc:creator>
  <cp:lastModifiedBy>Garry</cp:lastModifiedBy>
  <cp:revision>3</cp:revision>
  <cp:lastPrinted>2015-07-07T21:50:00Z</cp:lastPrinted>
  <dcterms:created xsi:type="dcterms:W3CDTF">2016-01-17T21:35:00Z</dcterms:created>
  <dcterms:modified xsi:type="dcterms:W3CDTF">2016-01-17T21:36:00Z</dcterms:modified>
  <cp:category>Year 7</cp:category>
</cp:coreProperties>
</file>