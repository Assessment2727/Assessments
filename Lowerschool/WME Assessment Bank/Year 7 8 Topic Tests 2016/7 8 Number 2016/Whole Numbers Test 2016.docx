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C2B43367D7D3458992D5DB97477E82C3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1E2006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5951FCF6987243E888D0DE51866656F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1E2006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Whole Numbers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Default="00C56E1E" w:rsidP="00886DFB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86DFB" w:rsidRPr="00A01B18" w:rsidRDefault="00886DFB" w:rsidP="00886DFB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Identify and describe properties of prime, composite, square and triangular numbers                       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 xml:space="preserve">(ACMNA122)  </w:t>
            </w:r>
          </w:p>
          <w:p w:rsidR="00886DFB" w:rsidRPr="00A01B18" w:rsidRDefault="00886DFB" w:rsidP="00886DFB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sz w:val="16"/>
                <w:szCs w:val="16"/>
              </w:rPr>
            </w:pPr>
            <w:r w:rsidRPr="00A01B18">
              <w:rPr>
                <w:rFonts w:ascii="Times New Roman" w:hAnsi="Times New Roman"/>
                <w:sz w:val="16"/>
                <w:szCs w:val="16"/>
              </w:rPr>
              <w:t>Investigate index notation and represent whole numbers as products of powers of prime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>numbers (ACMNA149) </w:t>
            </w:r>
          </w:p>
          <w:p w:rsidR="00886DFB" w:rsidRDefault="00886DFB" w:rsidP="00886DFB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 and use square roots of perfect square numbers (ACMNA150) </w:t>
            </w:r>
          </w:p>
          <w:p w:rsidR="00886DFB" w:rsidRPr="00886DFB" w:rsidRDefault="00886DFB" w:rsidP="00886DFB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175" w:hanging="141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Apply the associative, commutative and distributive laws to aid mental and written 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>computation 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(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>AC</w:t>
            </w:r>
            <w:r>
              <w:rPr>
                <w:rFonts w:ascii="Times New Roman" w:hAnsi="Times New Roman"/>
                <w:sz w:val="16"/>
                <w:szCs w:val="16"/>
              </w:rPr>
              <w:t>M</w:t>
            </w:r>
            <w:r w:rsidRPr="00A01B18">
              <w:rPr>
                <w:rFonts w:ascii="Times New Roman" w:hAnsi="Times New Roman"/>
                <w:sz w:val="16"/>
                <w:szCs w:val="16"/>
              </w:rPr>
              <w:t>NA151) 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Writing the answer in the box </w:t>
            </w:r>
            <w:r w:rsidR="00B51762">
              <w:rPr>
                <w:rFonts w:asciiTheme="majorHAnsi" w:hAnsiTheme="majorHAnsi"/>
                <w:i/>
                <w:sz w:val="24"/>
                <w:szCs w:val="24"/>
              </w:rPr>
              <w:t xml:space="preserve">or lines </w:t>
            </w: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886DFB" w:rsidRPr="009E174E" w:rsidRDefault="00B51762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Write the number 105 2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>07 in words.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…………………………………………………………………………………………………..</w: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D9286E">
            <w:pPr>
              <w:ind w:right="3402"/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Write the numeral for the number </w:t>
            </w:r>
            <w:r w:rsidR="009E174E" w:rsidRPr="009E174E">
              <w:rPr>
                <w:rFonts w:ascii="Times New Roman" w:hAnsi="Times New Roman"/>
                <w:sz w:val="24"/>
                <w:szCs w:val="24"/>
              </w:rPr>
              <w:t xml:space="preserve">which </w:t>
            </w:r>
            <w:r w:rsidR="00D9286E">
              <w:rPr>
                <w:rFonts w:ascii="Times New Roman" w:hAnsi="Times New Roman"/>
                <w:sz w:val="24"/>
                <w:szCs w:val="24"/>
              </w:rPr>
              <w:t xml:space="preserve">is </w:t>
            </w:r>
            <w:r w:rsidR="009E174E" w:rsidRPr="009E174E">
              <w:rPr>
                <w:rFonts w:ascii="Times New Roman" w:hAnsi="Times New Roman"/>
                <w:sz w:val="24"/>
                <w:szCs w:val="24"/>
              </w:rPr>
              <w:t>two hundred more than one thousand, nine hundred and twenty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886DFB" w:rsidRPr="009E174E" w:rsidRDefault="007252B6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55FCFA21">
                <v:rect id="Rectangle 1" o:spid="_x0000_s1111" style="position:absolute;margin-left:114.7pt;margin-top:7.25pt;width:205.8pt;height:29.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" filled="f" strokecolor="black [3213]" strokeweight="1.5pt"/>
              </w:pic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What is the single numeral for the number written in expanded notation below?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886DFB" w:rsidP="009E174E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9E174E"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208" w:dyaOrig="194" w14:anchorId="403E482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1pt;height:9.75pt" o:ole="">
                  <v:imagedata r:id="rId8" o:title=""/>
                </v:shape>
                <o:OLEObject Type="Embed" ProgID="FXEquation.Equation" ShapeID="_x0000_i1025" DrawAspect="Content" ObjectID="_1514611965" r:id="rId9"/>
              </w:object>
            </w:r>
            <w:r w:rsidRPr="009E174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</w:p>
          <w:p w:rsidR="00886DFB" w:rsidRPr="009E174E" w:rsidRDefault="007252B6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36B2385">
                <v:rect id="Rectangle 2" o:spid="_x0000_s1112" style="position:absolute;margin-left:111.7pt;margin-top:5.5pt;width:205.8pt;height:29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" filled="f" strokecolor="black [3213]" strokeweight="1.5pt"/>
              </w:pic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What is the exp</w:t>
            </w:r>
            <w:r w:rsidR="009E174E">
              <w:rPr>
                <w:rFonts w:ascii="Times New Roman" w:hAnsi="Times New Roman"/>
                <w:sz w:val="24"/>
                <w:szCs w:val="24"/>
              </w:rPr>
              <w:t>anded notation for the number 120 304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?</w:t>
            </w:r>
            <w:r w:rsidR="00C8416F"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9E174E" w:rsidP="009E174E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368" behindDoc="0" locked="0" layoutInCell="1" allowOverlap="1" wp14:anchorId="62ACC958" wp14:editId="19B531CD">
                      <wp:simplePos x="0" y="0"/>
                      <wp:positionH relativeFrom="column">
                        <wp:posOffset>211455</wp:posOffset>
                      </wp:positionH>
                      <wp:positionV relativeFrom="paragraph">
                        <wp:posOffset>51326</wp:posOffset>
                      </wp:positionV>
                      <wp:extent cx="213360" cy="883920"/>
                      <wp:effectExtent l="0" t="0" r="15240" b="1143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10CAC3" id="Group 44" o:spid="_x0000_s1026" style="position:absolute;margin-left:16.65pt;margin-top:4.05pt;width:16.8pt;height:69.6pt;z-index:25164236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ruLxAAAANoAAAAPAAAAZHJzL2Rvd25yZXYueG1sRI9Ba8JA&#10;FITvQv/D8gpepG5awc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HMSu4vEAAAA2g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yP/xAAAANoAAAAPAAAAZHJzL2Rvd25yZXYueG1sRI9Ba8JA&#10;FITvQv/D8gpepG5axM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Pz7I//EAAAA2g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4ZkxAAAANoAAAAPAAAAZHJzL2Rvd25yZXYueG1sRI9Ba8JA&#10;FITvQv/D8gpepG5a0M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JO3hmTEAAAA2g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148" w:dyaOrig="194">
                <v:shape id="_x0000_i1026" type="#_x0000_t75" style="width:258pt;height:9.75pt" o:ole="">
                  <v:imagedata r:id="rId10" o:title=""/>
                </v:shape>
                <o:OLEObject Type="Embed" ProgID="FXEquation.Equation" ShapeID="_x0000_i1026" DrawAspect="Content" ObjectID="_1514611966" r:id="rId11"/>
              </w:object>
            </w:r>
          </w:p>
          <w:p w:rsidR="00886DFB" w:rsidRPr="009E174E" w:rsidRDefault="009E174E" w:rsidP="009E174E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388" w:dyaOrig="194">
                <v:shape id="_x0000_i1027" type="#_x0000_t75" style="width:270pt;height:9.75pt" o:ole="">
                  <v:imagedata r:id="rId12" o:title=""/>
                </v:shape>
                <o:OLEObject Type="Embed" ProgID="FXEquation.Equation" ShapeID="_x0000_i1027" DrawAspect="Content" ObjectID="_1514611967" r:id="rId13"/>
              </w:object>
            </w:r>
          </w:p>
          <w:p w:rsidR="00886DFB" w:rsidRPr="009E174E" w:rsidRDefault="009E174E" w:rsidP="009E174E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508" w:dyaOrig="194">
                <v:shape id="_x0000_i1028" type="#_x0000_t75" style="width:276pt;height:9.75pt" o:ole="">
                  <v:imagedata r:id="rId14" o:title=""/>
                </v:shape>
                <o:OLEObject Type="Embed" ProgID="FXEquation.Equation" ShapeID="_x0000_i1028" DrawAspect="Content" ObjectID="_1514611968" r:id="rId15"/>
              </w:object>
            </w:r>
          </w:p>
          <w:p w:rsidR="00886DFB" w:rsidRPr="009E174E" w:rsidRDefault="009E174E" w:rsidP="009E174E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808" w:dyaOrig="194" w14:anchorId="3BF88646">
                <v:shape id="_x0000_i1029" type="#_x0000_t75" style="width:291pt;height:9.75pt" o:ole="">
                  <v:imagedata r:id="rId16" o:title=""/>
                </v:shape>
                <o:OLEObject Type="Embed" ProgID="FXEquation.Equation" ShapeID="_x0000_i1029" DrawAspect="Content" ObjectID="_1514611969" r:id="rId17"/>
              </w:objec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Circle the prime numbers in the list below.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CC4F2F">
              <w:rPr>
                <w:rFonts w:ascii="Times New Roman" w:hAnsi="Times New Roman"/>
                <w:sz w:val="24"/>
                <w:szCs w:val="24"/>
              </w:rPr>
              <w:t>7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 w:rsidR="00CC4F2F">
              <w:rPr>
                <w:rFonts w:ascii="Times New Roman" w:hAnsi="Times New Roman"/>
                <w:sz w:val="24"/>
                <w:szCs w:val="24"/>
              </w:rPr>
              <w:t>15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 w:rsidR="00CC4F2F">
              <w:rPr>
                <w:rFonts w:ascii="Times New Roman" w:hAnsi="Times New Roman"/>
                <w:sz w:val="24"/>
                <w:szCs w:val="24"/>
              </w:rPr>
              <w:t>16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 w:rsidR="00CC4F2F">
              <w:rPr>
                <w:rFonts w:ascii="Times New Roman" w:hAnsi="Times New Roman"/>
                <w:sz w:val="24"/>
                <w:szCs w:val="24"/>
              </w:rPr>
              <w:t>21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 w:rsidR="00CC4F2F">
              <w:rPr>
                <w:rFonts w:ascii="Times New Roman" w:hAnsi="Times New Roman"/>
                <w:sz w:val="24"/>
                <w:szCs w:val="24"/>
              </w:rPr>
              <w:t>31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 w:rsidR="00CC4F2F">
              <w:rPr>
                <w:rFonts w:ascii="Times New Roman" w:hAnsi="Times New Roman"/>
                <w:sz w:val="24"/>
                <w:szCs w:val="24"/>
              </w:rPr>
              <w:t>43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   </w:t>
            </w:r>
            <w:r w:rsidR="00CC4F2F">
              <w:rPr>
                <w:rFonts w:ascii="Times New Roman" w:hAnsi="Times New Roman"/>
                <w:sz w:val="24"/>
                <w:szCs w:val="24"/>
              </w:rPr>
              <w:t>51</w:t>
            </w:r>
          </w:p>
          <w:p w:rsidR="00CC4F2F" w:rsidRPr="009E174E" w:rsidRDefault="00CC4F2F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CC4F2F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Dakota drove for 325 km on Monday and 467 km on Tuesday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86DFB" w:rsidRPr="009E174E" w:rsidRDefault="00CC4F2F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far did she drive altogether on the two days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7252B6" w:rsidP="00AD4B6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CC0C9E8">
                <v:group id="Group 55" o:spid="_x0000_s1123" style="position:absolute;margin-left:29.5pt;margin-top:2pt;width:343.5pt;height:9pt;z-index:25165568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">
                  <v:roundrect id="AutoShape 3" o:spid="_x0000_s112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eJJs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LHP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eJJsMAAADbAAAADwAAAAAAAAAAAAAAAACYAgAAZHJzL2Rv&#10;d25yZXYueG1sUEsFBgAAAAAEAAQA9QAAAIgDAAAAAA==&#10;" strokecolor="black [3213]" strokeweight="1pt"/>
                  <v:roundrect id="AutoShape 4" o:spid="_x0000_s112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svcMA&#10;AADbAAAADwAAAGRycy9kb3ducmV2LnhtbESPT2sCMRTE70K/Q3iF3jSrxT+sRlGhIr1p1fMjeW4W&#10;Ny/LJrpbP31TKPQ4zMxvmMWqc5V4UBNKzwqGgwwEsfam5ELB6eujPwMRIrLByjMp+KYAq+VLb4G5&#10;8S0f6HGMhUgQDjkqsDHWuZRBW3IYBr4mTt7VNw5jkk0hTYNtgrtKjrJsIh2WnBYs1rS1pG/Hu1Pw&#10;qe149ux2F9NOru/rw+Zy1n6n1Ntrt56DiNTF//Bfe28UjKfw+yX9A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ssvcMAAADbAAAADwAAAAAAAAAAAAAAAACYAgAAZHJzL2Rv&#10;d25yZXYueG1sUEsFBgAAAAAEAAQA9QAAAIgDAAAAAA==&#10;" strokecolor="black [3213]" strokeweight="1pt"/>
                  <v:roundrect id="AutoShape 5" o:spid="_x0000_s112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S4z78A&#10;AADbAAAADwAAAGRycy9kb3ducmV2LnhtbERPTYvCMBC9C/sfwizsTVMVRapRVFBkb7qr5yEZm2Iz&#10;KU20XX/95iB4fLzvxapzlXhQE0rPCoaDDASx9qbkQsHvz64/AxEissHKMyn4owCr5UdvgbnxLR/p&#10;cYqFSCEcclRgY6xzKYO25DAMfE2cuKtvHMYEm0KaBtsU7io5yrKpdFhyarBY09aSvp3uTsG3tpPZ&#10;s9tfTDu9jtfHzeWs/V6pr89uPQcRqYtv8ct9MAomaWz6kn6AX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5LjPvwAAANsAAAAPAAAAAAAAAAAAAAAAAJgCAABkcnMvZG93bnJl&#10;di54bWxQSwUGAAAAAAQABAD1AAAAhAMAAAAA&#10;" strokecolor="black [3213]" strokeweight="1pt"/>
                  <v:roundrect id="AutoShape 6" o:spid="_x0000_s112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gdVMMA&#10;AADbAAAADwAAAGRycy9kb3ducmV2LnhtbESPQWsCMRSE74L/ITyhN822RbFbo1ihIt7U1vMjeW6W&#10;bl6WTXS3/nojCB6HmfmGmS06V4kLNaH0rOB1lIEg1t6UXCj4OXwPpyBCRDZYeSYF/xRgMe/3Zpgb&#10;3/KOLvtYiAThkKMCG2OdSxm0JYdh5Gvi5J184zAm2RTSNNgmuKvkW5ZNpMOS04LFmlaW9N/+7BRs&#10;tR1Pr936aNrJ6X25+zr+ar9W6mXQLT9BROriM/xob4yC8Qfcv6Qf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gdVMMAAADbAAAADwAAAAAAAAAAAAAAAACYAgAAZHJzL2Rv&#10;d25yZXYueG1sUEsFBgAAAAAEAAQA9QAAAIgDAAAAAA==&#10;" strokecolor="black [3213]" strokeweight="1pt"/>
                </v:group>
              </w:pic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CC4F2F">
              <w:rPr>
                <w:rFonts w:ascii="Times New Roman" w:hAnsi="Times New Roman"/>
                <w:sz w:val="24"/>
                <w:szCs w:val="24"/>
              </w:rPr>
              <w:t>142</w:t>
            </w:r>
            <w:r w:rsidR="00AD4B6C">
              <w:rPr>
                <w:rFonts w:ascii="Times New Roman" w:hAnsi="Times New Roman"/>
                <w:sz w:val="24"/>
                <w:szCs w:val="24"/>
              </w:rPr>
              <w:t xml:space="preserve"> km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AD4B6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C4F2F">
              <w:rPr>
                <w:rFonts w:ascii="Times New Roman" w:hAnsi="Times New Roman"/>
                <w:sz w:val="24"/>
                <w:szCs w:val="24"/>
              </w:rPr>
              <w:t>782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D4B6C">
              <w:rPr>
                <w:rFonts w:ascii="Times New Roman" w:hAnsi="Times New Roman"/>
                <w:sz w:val="24"/>
                <w:szCs w:val="24"/>
              </w:rPr>
              <w:t>km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CC4F2F">
              <w:rPr>
                <w:rFonts w:ascii="Times New Roman" w:hAnsi="Times New Roman"/>
                <w:sz w:val="24"/>
                <w:szCs w:val="24"/>
              </w:rPr>
              <w:t>792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D4B6C">
              <w:rPr>
                <w:rFonts w:ascii="Times New Roman" w:hAnsi="Times New Roman"/>
                <w:sz w:val="24"/>
                <w:szCs w:val="24"/>
              </w:rPr>
              <w:t>km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CC4F2F">
              <w:rPr>
                <w:rFonts w:ascii="Times New Roman" w:hAnsi="Times New Roman"/>
                <w:sz w:val="24"/>
                <w:szCs w:val="24"/>
              </w:rPr>
              <w:t>802</w:t>
            </w:r>
            <w:r w:rsidR="00AD4B6C">
              <w:rPr>
                <w:rFonts w:ascii="Times New Roman" w:hAnsi="Times New Roman"/>
                <w:sz w:val="24"/>
                <w:szCs w:val="24"/>
              </w:rPr>
              <w:t xml:space="preserve"> km</w:t>
            </w:r>
          </w:p>
        </w:tc>
      </w:tr>
      <w:tr w:rsidR="00B228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22874" w:rsidRPr="001B3341" w:rsidRDefault="00B22874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2874" w:rsidRDefault="00C8416F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Stacey had 185 photos printed out and gave 79 to her mother and put the rest in her scrapbook.</w:t>
            </w:r>
          </w:p>
          <w:p w:rsidR="00C8416F" w:rsidRDefault="00C8416F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0B43B2B0" wp14:editId="3F2AC8CD">
                      <wp:simplePos x="0" y="0"/>
                      <wp:positionH relativeFrom="column">
                        <wp:posOffset>4472268</wp:posOffset>
                      </wp:positionH>
                      <wp:positionV relativeFrom="paragraph">
                        <wp:posOffset>28090</wp:posOffset>
                      </wp:positionV>
                      <wp:extent cx="1071459" cy="373380"/>
                      <wp:effectExtent l="0" t="0" r="14605" b="26670"/>
                      <wp:wrapNone/>
                      <wp:docPr id="33" name="Rectangl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1459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953810" id="Rectangle 33" o:spid="_x0000_s1026" style="position:absolute;margin-left:352.15pt;margin-top:2.2pt;width:84.35pt;height:29.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How many did she put in her scrapbook?</w:t>
            </w:r>
          </w:p>
          <w:p w:rsidR="00C8416F" w:rsidRDefault="00C8416F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Jade</w:t>
            </w:r>
            <w:r w:rsidR="00AD4B6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D1B3F">
              <w:rPr>
                <w:rFonts w:ascii="Times New Roman" w:hAnsi="Times New Roman"/>
                <w:sz w:val="24"/>
                <w:szCs w:val="24"/>
              </w:rPr>
              <w:t>does 153 bench presses each day for 7 days.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86DFB" w:rsidRPr="009E174E" w:rsidRDefault="00DD1B3F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bench presses did she do altogether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886DFB" w:rsidRPr="009E174E" w:rsidRDefault="007252B6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6E6C7830">
                <v:rect id="Rectangle 60" o:spid="_x0000_s1128" style="position:absolute;margin-left:339.05pt;margin-top:1.45pt;width:94.95pt;height:29.4pt;z-index:25165670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F+tOJvF&#10;AgAAdQ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Default="00C8416F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Reuben has an allowance of 2 208 text messages that he can send over an 8 day period.</w:t>
            </w:r>
          </w:p>
          <w:p w:rsidR="00C8416F" w:rsidRDefault="00C8416F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 wants to send the same number each day.</w:t>
            </w:r>
          </w:p>
          <w:p w:rsidR="00C8416F" w:rsidRPr="009E174E" w:rsidRDefault="00C8416F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should he send each day?</w:t>
            </w:r>
          </w:p>
          <w:p w:rsidR="00886DFB" w:rsidRPr="009E174E" w:rsidRDefault="00B22874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5BCBE2BE" wp14:editId="37C669A4">
                      <wp:simplePos x="0" y="0"/>
                      <wp:positionH relativeFrom="column">
                        <wp:posOffset>4357448</wp:posOffset>
                      </wp:positionH>
                      <wp:positionV relativeFrom="paragraph">
                        <wp:posOffset>69215</wp:posOffset>
                      </wp:positionV>
                      <wp:extent cx="1205865" cy="373380"/>
                      <wp:effectExtent l="0" t="0" r="13335" b="26670"/>
                      <wp:wrapNone/>
                      <wp:docPr id="75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586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04ADEA" id="Rectangle 75" o:spid="_x0000_s1026" style="position:absolute;margin-left:343.1pt;margin-top:5.45pt;width:94.95pt;height:29.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" filled="f" strokecolor="black [3213]" strokeweight="1.5pt"/>
                  </w:pict>
                </mc:Fallback>
              </mc:AlternateConten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9E174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D1B3F" w:rsidRPr="009E17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298" w:dyaOrig="238" w14:anchorId="01A90DE7">
                <v:shape id="_x0000_i1030" type="#_x0000_t75" style="width:265.5pt;height:12pt" o:ole="">
                  <v:imagedata r:id="rId18" o:title=""/>
                </v:shape>
                <o:OLEObject Type="Embed" ProgID="FXEquation.Equation" ShapeID="_x0000_i1030" DrawAspect="Content" ObjectID="_1514611970" r:id="rId19"/>
              </w:object>
            </w: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886DFB" w:rsidRPr="009E174E" w:rsidRDefault="00B22874" w:rsidP="009E174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4F69E85E" wp14:editId="2D042B40">
                      <wp:simplePos x="0" y="0"/>
                      <wp:positionH relativeFrom="column">
                        <wp:posOffset>4339541</wp:posOffset>
                      </wp:positionH>
                      <wp:positionV relativeFrom="paragraph">
                        <wp:posOffset>197226</wp:posOffset>
                      </wp:positionV>
                      <wp:extent cx="1205865" cy="373380"/>
                      <wp:effectExtent l="12065" t="16510" r="10795" b="10160"/>
                      <wp:wrapNone/>
                      <wp:docPr id="85" name="Rectangle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586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A4A896" id="Rectangle 85" o:spid="_x0000_s1026" style="position:absolute;margin-left:341.7pt;margin-top:15.55pt;width:94.95pt;height:29.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886DFB" w:rsidRPr="009E174E" w:rsidRDefault="00886DFB" w:rsidP="009E174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9E174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D1B3F" w:rsidRPr="009E17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084" w:dyaOrig="198" w14:anchorId="1E575DE7">
                <v:shape id="_x0000_i1031" type="#_x0000_t75" style="width:355.5pt;height:9.75pt" o:ole="">
                  <v:imagedata r:id="rId20" o:title=""/>
                </v:shape>
                <o:OLEObject Type="Embed" ProgID="FXEquation.Equation" ShapeID="_x0000_i1031" DrawAspect="Content" ObjectID="_1514611971" r:id="rId21"/>
              </w:object>
            </w: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886DFB" w:rsidRPr="009E174E" w:rsidRDefault="0003082D" w:rsidP="009E174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5458B416" wp14:editId="6A0198BD">
                      <wp:simplePos x="0" y="0"/>
                      <wp:positionH relativeFrom="column">
                        <wp:posOffset>2514948</wp:posOffset>
                      </wp:positionH>
                      <wp:positionV relativeFrom="paragraph">
                        <wp:posOffset>36935</wp:posOffset>
                      </wp:positionV>
                      <wp:extent cx="1432754" cy="373380"/>
                      <wp:effectExtent l="0" t="0" r="15240" b="26670"/>
                      <wp:wrapNone/>
                      <wp:docPr id="90" name="Rectangle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275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20B8CD" id="Rectangle 90" o:spid="_x0000_s1026" style="position:absolute;margin-left:198.05pt;margin-top:2.9pt;width:112.8pt;height:29.4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" filled="f" strokecolor="black [3213]" strokeweight="1.5pt"/>
                  </w:pict>
                </mc:Fallback>
              </mc:AlternateConten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03082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03082D" w:rsidRPr="001B3341" w:rsidRDefault="0003082D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3082D" w:rsidRPr="009E174E" w:rsidRDefault="0003082D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7E380CC7" wp14:editId="474F30F8">
                      <wp:simplePos x="0" y="0"/>
                      <wp:positionH relativeFrom="column">
                        <wp:posOffset>2546487</wp:posOffset>
                      </wp:positionH>
                      <wp:positionV relativeFrom="paragraph">
                        <wp:posOffset>85458</wp:posOffset>
                      </wp:positionV>
                      <wp:extent cx="1432754" cy="373380"/>
                      <wp:effectExtent l="0" t="0" r="15240" b="26670"/>
                      <wp:wrapNone/>
                      <wp:docPr id="27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275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FA4461" id="Rectangle 27" o:spid="_x0000_s1026" style="position:absolute;margin-left:200.5pt;margin-top:6.75pt;width:112.8pt;height:29.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1594" w:dyaOrig="194">
                <v:shape id="_x0000_i1032" type="#_x0000_t75" style="width:79.5pt;height:9.75pt" o:ole="">
                  <v:imagedata r:id="rId22" o:title=""/>
                </v:shape>
                <o:OLEObject Type="Embed" ProgID="FXEquation.Equation" ShapeID="_x0000_i1032" DrawAspect="Content" ObjectID="_1514611972" r:id="rId2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DD1B3F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down all the factors of 80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AB6AC4" w:rsidRPr="00AB6AC4" w:rsidRDefault="00AB6AC4" w:rsidP="00AB6AC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AB6AC4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AB6AC4"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…………………………………………………………………………………………………..</w: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Which i</w:t>
            </w:r>
            <w:r w:rsidR="00CA1FCC">
              <w:rPr>
                <w:rFonts w:ascii="Times New Roman" w:hAnsi="Times New Roman"/>
                <w:sz w:val="24"/>
                <w:szCs w:val="24"/>
              </w:rPr>
              <w:t>s the prime factorisation of 300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DD1B3F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392" behindDoc="0" locked="0" layoutInCell="1" allowOverlap="1" wp14:anchorId="4732BD7D" wp14:editId="009C33FD">
                      <wp:simplePos x="0" y="0"/>
                      <wp:positionH relativeFrom="column">
                        <wp:posOffset>394141</wp:posOffset>
                      </wp:positionH>
                      <wp:positionV relativeFrom="paragraph">
                        <wp:posOffset>58242</wp:posOffset>
                      </wp:positionV>
                      <wp:extent cx="2724150" cy="388620"/>
                      <wp:effectExtent l="0" t="0" r="19050" b="1143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00CA3D" id="Group 1" o:spid="_x0000_s1026" style="position:absolute;margin-left:31.05pt;margin-top:4.6pt;width:214.5pt;height:30.6pt;z-index:251643392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CA1FCC"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88" w:dyaOrig="194" w14:anchorId="6D5E10A1">
                <v:shape id="_x0000_i1033" type="#_x0000_t75" style="width:90pt;height:9.75pt" o:ole="">
                  <v:imagedata r:id="rId24" o:title=""/>
                </v:shape>
                <o:OLEObject Type="Embed" ProgID="FXEquation.Equation" ShapeID="_x0000_i1033" DrawAspect="Content" ObjectID="_1514611973" r:id="rId25"/>
              </w:objec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Pr="009E17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18" w:dyaOrig="194" w14:anchorId="4CB0D318">
                <v:shape id="_x0000_i1034" type="#_x0000_t75" style="width:120.75pt;height:9.75pt" o:ole="">
                  <v:imagedata r:id="rId26" o:title=""/>
                </v:shape>
                <o:OLEObject Type="Embed" ProgID="FXEquation.Equation" ShapeID="_x0000_i1034" DrawAspect="Content" ObjectID="_1514611974" r:id="rId2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CA1FCC"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48" w:dyaOrig="194" w14:anchorId="369F1B0F">
                <v:shape id="_x0000_i1035" type="#_x0000_t75" style="width:93pt;height:9.75pt" o:ole="">
                  <v:imagedata r:id="rId28" o:title=""/>
                </v:shape>
                <o:OLEObject Type="Embed" ProgID="FXEquation.Equation" ShapeID="_x0000_i1035" DrawAspect="Content" ObjectID="_1514611975" r:id="rId29"/>
              </w:object>
            </w:r>
            <w:r w:rsidRPr="009E17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                         </w:t>
            </w:r>
            <w:r w:rsidR="00CA1FCC"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48" w:dyaOrig="194" w14:anchorId="28CF76F7">
                <v:shape id="_x0000_i1036" type="#_x0000_t75" style="width:93pt;height:9.75pt" o:ole="">
                  <v:imagedata r:id="rId30" o:title=""/>
                </v:shape>
                <o:OLEObject Type="Embed" ProgID="FXEquation.Equation" ShapeID="_x0000_i1036" DrawAspect="Content" ObjectID="_1514611976" r:id="rId31"/>
              </w:object>
            </w:r>
            <w:r w:rsidRPr="009E17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Wri</w:t>
            </w:r>
            <w:r w:rsidR="00CA1FCC">
              <w:rPr>
                <w:rFonts w:ascii="Times New Roman" w:hAnsi="Times New Roman"/>
                <w:sz w:val="24"/>
                <w:szCs w:val="24"/>
              </w:rPr>
              <w:t>te the prime factorisation of 84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886DFB" w:rsidP="009E174E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CA1FCC" w:rsidRPr="009E174E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4470" w:dyaOrig="612" w14:anchorId="398BB115">
                <v:shape id="_x0000_i1037" type="#_x0000_t75" style="width:165.75pt;height:23.25pt" o:ole="">
                  <v:imagedata r:id="rId32" o:title=""/>
                </v:shape>
                <o:OLEObject Type="Embed" ProgID="FXEquation.Equation" ShapeID="_x0000_i1037" DrawAspect="Content" ObjectID="_1514611977" r:id="rId33"/>
              </w:object>
            </w:r>
            <w:r w:rsidRPr="009E174E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CA1FCC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number is a perfect square and a multiple of 3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344" behindDoc="0" locked="0" layoutInCell="1" allowOverlap="1" wp14:anchorId="0FA7CF0E" wp14:editId="33BEF66C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24086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7018BE" id="Group 28" o:spid="_x0000_s1026" style="position:absolute;margin-left:31pt;margin-top:1.9pt;width:343.5pt;height:9pt;z-index:25164134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IML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dMZPL6EHyAXvwAAAP//AwBQSwECLQAUAAYACAAAACEA2+H2y+4AAACFAQAAEwAAAAAAAAAA&#10;AAAAAAAAAAAAW0NvbnRlbnRfVHlwZXNdLnhtbFBLAQItABQABgAIAAAAIQBa9CxbvwAAABUBAAAL&#10;AAAAAAAAAAAAAAAAAB8BAABfcmVscy8ucmVsc1BLAQItABQABgAIAAAAIQAz4IML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GkxQAAANsAAAAPAAAAZHJzL2Rvd25yZXYueG1sRI9Ba8JA&#10;FITvQv/D8gQv0mxqw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DHpoGkxQAAANsAAAAP&#10;AAAAAAAAAAAAAAAAAAcCAABkcnMvZG93bnJldi54bWxQSwUGAAAAAAMAAwC3AAAA+Q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Q/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Co6iQ/xQAAANs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BN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Nl1sE3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CA1FCC">
              <w:rPr>
                <w:rFonts w:ascii="Times New Roman" w:hAnsi="Times New Roman"/>
                <w:sz w:val="24"/>
                <w:szCs w:val="24"/>
              </w:rPr>
              <w:t>16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CA1FCC">
              <w:rPr>
                <w:rFonts w:ascii="Times New Roman" w:hAnsi="Times New Roman"/>
                <w:sz w:val="24"/>
                <w:szCs w:val="24"/>
              </w:rPr>
              <w:t>25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CA1FCC">
              <w:rPr>
                <w:rFonts w:ascii="Times New Roman" w:hAnsi="Times New Roman"/>
                <w:sz w:val="24"/>
                <w:szCs w:val="24"/>
              </w:rPr>
              <w:t>27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36                                                                        </w: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List all of the prime numbers between </w:t>
            </w:r>
            <w:r w:rsidR="00CA1FCC">
              <w:rPr>
                <w:rFonts w:ascii="Times New Roman" w:hAnsi="Times New Roman"/>
                <w:sz w:val="24"/>
                <w:szCs w:val="24"/>
              </w:rPr>
              <w:t>25 and 40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………………………………………………………………………………..</w: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2874" w:rsidRPr="009E174E" w:rsidRDefault="00B22874" w:rsidP="00B2287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61E280AC" wp14:editId="496F403E">
                      <wp:simplePos x="0" y="0"/>
                      <wp:positionH relativeFrom="column">
                        <wp:posOffset>4384347</wp:posOffset>
                      </wp:positionH>
                      <wp:positionV relativeFrom="paragraph">
                        <wp:posOffset>162690</wp:posOffset>
                      </wp:positionV>
                      <wp:extent cx="754380" cy="373380"/>
                      <wp:effectExtent l="12700" t="11430" r="13970" b="15240"/>
                      <wp:wrapNone/>
                      <wp:docPr id="30" name="Rectangl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DE1CD7" id="Rectangle 30" o:spid="_x0000_s1026" style="position:absolute;margin-left:345.2pt;margin-top:12.8pt;width:59.4pt;height:29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" filled="f" strokecolor="black [3213]" strokeweight="1.5pt"/>
                  </w:pict>
                </mc:Fallback>
              </mc:AlternateConten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What is the value of  </w:t>
            </w:r>
            <w:r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93" w:dyaOrig="294">
                <v:shape id="_x0000_i1038" type="#_x0000_t75" style="width:18.75pt;height:15pt" o:ole="">
                  <v:imagedata r:id="rId34" o:title=""/>
                </v:shape>
                <o:OLEObject Type="Embed" ProgID="FXEquation.Equation" ShapeID="_x0000_i1038" DrawAspect="Content" ObjectID="_1514611978" r:id="rId35"/>
              </w:objec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Write the following calculation in index notation: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CA1FCC" w:rsidRPr="009E174E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820" w:dyaOrig="700" w14:anchorId="33A3F6E0">
                <v:shape id="_x0000_i1039" type="#_x0000_t75" style="width:190.5pt;height:35.25pt" o:ole="">
                  <v:imagedata r:id="rId36" o:title=""/>
                </v:shape>
                <o:OLEObject Type="Embed" ProgID="FXEquation.Equation" ShapeID="_x0000_i1039" DrawAspect="Content" ObjectID="_1514611979" r:id="rId37"/>
              </w:objec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CE7046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first three perfect cubes numbers are 1, 8, and 27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86DFB" w:rsidRPr="009E174E" w:rsidRDefault="00CE7046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fifth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perfect cube</w: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7252B6" w:rsidP="009E174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E9B46F7">
                <v:rect id="Rectangle 66" o:spid="_x0000_s1146" style="position:absolute;margin-left:115.55pt;margin-top:7.35pt;width:59.4pt;height:29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DioFrt&#10;xgIAAHI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  <w:r w:rsidR="00886DFB" w:rsidRPr="009E174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Between which two whole nu</w:t>
            </w:r>
            <w:r w:rsidR="00CE7046">
              <w:rPr>
                <w:rFonts w:ascii="Times New Roman" w:hAnsi="Times New Roman"/>
                <w:sz w:val="24"/>
                <w:szCs w:val="24"/>
              </w:rPr>
              <w:t>mbers does the square root of 90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CE7046" w:rsidRPr="009E17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43" w:dyaOrig="334" w14:anchorId="66192896">
                <v:shape id="_x0000_i1040" type="#_x0000_t75" style="width:32.25pt;height:16.5pt" o:ole="">
                  <v:imagedata r:id="rId38" o:title=""/>
                </v:shape>
                <o:OLEObject Type="Embed" ProgID="FXEquation.Equation" ShapeID="_x0000_i1040" DrawAspect="Content" ObjectID="_1514611980" r:id="rId39"/>
              </w:objec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lie?</w:t>
            </w:r>
          </w:p>
          <w:p w:rsidR="004A6351" w:rsidRDefault="004A6351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Pr="009E174E" w:rsidRDefault="007252B6" w:rsidP="009E17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6112F53">
                <v:rect id="Rectangle 68" o:spid="_x0000_s1147" style="position:absolute;margin-left:153.95pt;margin-top:8.85pt;width:59.4pt;height:29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" filled="f" strokecolor="black [3213]" strokeweight="1.5pt"/>
              </w:pict>
            </w:r>
            <w:r>
              <w:rPr>
                <w:rFonts w:ascii="Times New Roman" w:hAnsi="Times New Roman"/>
                <w:sz w:val="24"/>
                <w:szCs w:val="24"/>
              </w:rPr>
              <w:pict w14:anchorId="4C514D8E">
                <v:rect id="Rectangle 69" o:spid="_x0000_s1148" style="position:absolute;margin-left:49.4pt;margin-top:10.65pt;width:59.4pt;height:29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" filled="f" strokecolor="black [3213]" strokeweight="1.5pt"/>
              </w:pic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and</w:t>
            </w:r>
          </w:p>
          <w:p w:rsidR="00886DFB" w:rsidRPr="009E174E" w:rsidRDefault="00886DFB" w:rsidP="009E174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Which of the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numbers below is divisible by 3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A6351" w:rsidRPr="009E174E" w:rsidRDefault="007252B6" w:rsidP="004A635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1F4B3B0">
                <v:group id="Group 17" o:spid="_x0000_s1204" style="position:absolute;margin-left:29.5pt;margin-top:2pt;width:343.5pt;height:9pt;z-index:25166284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">
                  <v:roundrect id="AutoShape 3" o:spid="_x0000_s1205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BD8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4BD8MAAADbAAAADwAAAAAAAAAAAAAAAACYAgAAZHJzL2Rv&#10;d25yZXYueG1sUEsFBgAAAAAEAAQA9QAAAIgDAAAAAA==&#10;" strokecolor="black [3213]" strokeweight="1pt"/>
                  <v:roundrect id="AutoShape 4" o:spid="_x0000_s1206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Zw8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mcL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RlnDwgAAANsAAAAPAAAAAAAAAAAAAAAAAJgCAABkcnMvZG93&#10;bnJldi54bWxQSwUGAAAAAAQABAD1AAAAhwMAAAAA&#10;" strokecolor="black [3213]" strokeweight="1pt"/>
                  <v:roundrect id="AutoShape 5" o:spid="_x0000_s1207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/Bt8QA&#10;AADbAAAADwAAAGRycy9kb3ducmV2LnhtbESPQWsCMRSE74L/IbxCb5qttiLrRtGCUnpTW8+P5O1m&#10;cfOybFJ321/fFAoeh5n5hik2g2vEjbpQe1bwNM1AEGtvaq4UfJz3kyWIEJENNp5JwTcF2KzHowJz&#10;43s+0u0UK5EgHHJUYGNscymDtuQwTH1LnLzSdw5jkl0lTYd9grtGzrJsIR3WnBYstvRqSV9PX07B&#10;u7Yvy5/hcDH9opxvj7vLp/YHpR4fhu0KRKQh3sP/7TejYPYM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wbfEAAAA2wAAAA8AAAAAAAAAAAAAAAAAmAIAAGRycy9k&#10;b3ducmV2LnhtbFBLBQYAAAAABAAEAPUAAACJAwAAAAA=&#10;" strokecolor="black [3213]" strokeweight="1pt"/>
                  <v:roundrect id="AutoShape 6" o:spid="_x0000_s1208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NkLMIA&#10;AADb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RM5/D7Jf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42QswgAAANsAAAAPAAAAAAAAAAAAAAAAAJgCAABkcnMvZG93&#10;bnJldi54bWxQSwUGAAAAAAQABAD1AAAAhwMAAAAA&#10;" strokecolor="black [3213]" strokeweight="1pt"/>
                </v:group>
              </w:pic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>157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>347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>533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>654</w:t>
            </w: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Which of the following can be used to determi</w:t>
            </w:r>
            <w:r>
              <w:rPr>
                <w:rFonts w:ascii="Times New Roman" w:hAnsi="Times New Roman"/>
                <w:sz w:val="24"/>
                <w:szCs w:val="24"/>
              </w:rPr>
              <w:t>ne if a number is divisible by 5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A5FF2" w:rsidRPr="009E174E" w:rsidRDefault="00AA5FF2" w:rsidP="004A63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A5FF2" w:rsidRPr="009E174E" w:rsidRDefault="00AA5FF2" w:rsidP="00AA5FF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512" behindDoc="0" locked="0" layoutInCell="1" allowOverlap="1" wp14:anchorId="36B14C78" wp14:editId="4ACF7361">
                      <wp:simplePos x="0" y="0"/>
                      <wp:positionH relativeFrom="column">
                        <wp:posOffset>405720</wp:posOffset>
                      </wp:positionH>
                      <wp:positionV relativeFrom="paragraph">
                        <wp:posOffset>15065</wp:posOffset>
                      </wp:positionV>
                      <wp:extent cx="213360" cy="883920"/>
                      <wp:effectExtent l="0" t="0" r="15240" b="1143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E5B4C5" id="Group 22" o:spid="_x0000_s1026" style="position:absolute;margin-left:31.95pt;margin-top:1.2pt;width:16.8pt;height:69.6pt;z-index:25164851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Th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FIItOH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SyVxAAAANsAAAAPAAAAZHJzL2Rvd25yZXYueG1sRI9Ba8JA&#10;FITvBf/D8gQvRTdKq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N3hLJX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kO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LKtiQ7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The first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digit of the number is 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A6351" w:rsidRPr="009E174E" w:rsidRDefault="00AA5FF2" w:rsidP="004A635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>The last di</w:t>
            </w:r>
            <w:r w:rsidR="004A6351">
              <w:rPr>
                <w:rFonts w:ascii="Times New Roman" w:hAnsi="Times New Roman"/>
                <w:sz w:val="24"/>
                <w:szCs w:val="24"/>
              </w:rPr>
              <w:t>git of the number is 5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A6351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A5FF2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The last digit of the number is 5 or 0.</w:t>
            </w:r>
          </w:p>
          <w:p w:rsidR="00AA5FF2" w:rsidRPr="009E174E" w:rsidRDefault="00AA5FF2" w:rsidP="00AA5FF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The sum of the digits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divisible by 5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A5FF2" w:rsidRPr="009E174E" w:rsidRDefault="00AA5FF2" w:rsidP="004A635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793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7939" w:rsidRPr="001B3341" w:rsidRDefault="003A7939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7939" w:rsidRPr="009E174E" w:rsidRDefault="008555E7" w:rsidP="004A635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0ED5A86D" wp14:editId="35AB0948">
                      <wp:simplePos x="0" y="0"/>
                      <wp:positionH relativeFrom="column">
                        <wp:posOffset>4159958</wp:posOffset>
                      </wp:positionH>
                      <wp:positionV relativeFrom="paragraph">
                        <wp:posOffset>127024</wp:posOffset>
                      </wp:positionV>
                      <wp:extent cx="754380" cy="373380"/>
                      <wp:effectExtent l="12700" t="11430" r="13970" b="15240"/>
                      <wp:wrapNone/>
                      <wp:docPr id="35" name="Rectangle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F874DC" id="Rectangle 35" o:spid="_x0000_s1026" style="position:absolute;margin-left:327.55pt;margin-top:10pt;width:59.4pt;height:29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" filled="f" strokecolor="black [3213]" strokeweight="1.5pt"/>
                  </w:pict>
                </mc:Fallback>
              </mc:AlternateContent>
            </w:r>
            <w:r w:rsidR="003A7939">
              <w:rPr>
                <w:rFonts w:ascii="Times New Roman" w:hAnsi="Times New Roman"/>
                <w:sz w:val="24"/>
                <w:szCs w:val="24"/>
              </w:rPr>
              <w:t xml:space="preserve">Evaluate  </w:t>
            </w:r>
            <w:r w:rsidR="003A7939" w:rsidRPr="003A7939">
              <w:rPr>
                <w:rFonts w:ascii="Times New Roman" w:hAnsi="Times New Roman"/>
                <w:position w:val="-6"/>
                <w:sz w:val="24"/>
                <w:szCs w:val="24"/>
              </w:rPr>
              <w:object w:dxaOrig="1878" w:dyaOrig="238">
                <v:shape id="_x0000_i1041" type="#_x0000_t75" style="width:93pt;height:12pt" o:ole="">
                  <v:imagedata r:id="rId40" o:title=""/>
                </v:shape>
                <o:OLEObject Type="Embed" ProgID="FXEquation.Equation" ShapeID="_x0000_i1041" DrawAspect="Content" ObjectID="_1514611981" r:id="rId41"/>
              </w:object>
            </w:r>
            <w:r w:rsidR="003A793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Pr="0008543D" w:rsidRDefault="004A6351" w:rsidP="004A6351">
            <w:pPr>
              <w:rPr>
                <w:rFonts w:ascii="Times New Roman" w:hAnsi="Times New Roman"/>
                <w:position w:val="-4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E174E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3798" w:dyaOrig="294" w14:anchorId="2806CBA3">
                <v:shape id="_x0000_i1042" type="#_x0000_t75" style="width:190.5pt;height:15pt" o:ole="">
                  <v:imagedata r:id="rId42" o:title=""/>
                </v:shape>
                <o:OLEObject Type="Embed" ProgID="FXEquation.Equation" ShapeID="_x0000_i1042" DrawAspect="Content" ObjectID="_1514611982" r:id="rId43"/>
              </w:object>
            </w:r>
            <w:r w:rsidRPr="009E174E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</w:p>
          <w:p w:rsidR="004A6351" w:rsidRDefault="004A6351" w:rsidP="004A635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>Which is not true?</w:t>
            </w:r>
          </w:p>
          <w:p w:rsidR="004A6351" w:rsidRDefault="004A6351" w:rsidP="004A635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464" behindDoc="0" locked="0" layoutInCell="1" allowOverlap="1">
                      <wp:simplePos x="0" y="0"/>
                      <wp:positionH relativeFrom="column">
                        <wp:posOffset>337084</wp:posOffset>
                      </wp:positionH>
                      <wp:positionV relativeFrom="paragraph">
                        <wp:posOffset>281831</wp:posOffset>
                      </wp:positionV>
                      <wp:extent cx="2722451" cy="724571"/>
                      <wp:effectExtent l="0" t="0" r="20955" b="18415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2451" cy="724571"/>
                                <a:chOff x="0" y="0"/>
                                <a:chExt cx="2722451" cy="724571"/>
                              </a:xfrm>
                            </wpg:grpSpPr>
                            <wps:wsp>
                              <wps:cNvPr id="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100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1001" y="611541"/>
                                  <a:ext cx="171450" cy="11239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611541"/>
                                  <a:ext cx="171450" cy="11303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03991B" id="Group 34" o:spid="_x0000_s1026" style="position:absolute;margin-left:26.55pt;margin-top:22.2pt;width:214.35pt;height:57.05pt;z-index:251646464" coordsize="27224,7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6" o:spid="_x0000_s1028" style="position:absolute;left:255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3" o:spid="_x0000_s1029" style="position:absolute;left:25510;top:6115;width:1714;height:112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  <v:roundrect id="AutoShape 5" o:spid="_x0000_s1030" style="position:absolute;top:6115;width:1714;height:11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9E17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     </w:t>
            </w:r>
            <w:r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34" w:dyaOrig="354">
                <v:shape id="_x0000_i1043" type="#_x0000_t75" style="width:122.25pt;height:18pt" o:ole="">
                  <v:imagedata r:id="rId44" o:title=""/>
                </v:shape>
                <o:OLEObject Type="Embed" ProgID="FXEquation.Equation" ShapeID="_x0000_i1043" DrawAspect="Content" ObjectID="_1514611983" r:id="rId45"/>
              </w:object>
            </w: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</w:t>
            </w:r>
            <w:r w:rsidRPr="0008543D">
              <w:rPr>
                <w:rFonts w:ascii="Times New Roman" w:hAnsi="Times New Roman"/>
                <w:color w:val="FF0000"/>
                <w:sz w:val="24"/>
                <w:szCs w:val="24"/>
              </w:rPr>
              <w:object w:dxaOrig="1376" w:dyaOrig="650">
                <v:shape id="_x0000_i1044" type="#_x0000_t75" style="width:69pt;height:32.25pt" o:ole="">
                  <v:imagedata r:id="rId46" o:title=""/>
                </v:shape>
                <o:OLEObject Type="Embed" ProgID="FXEquation.Equation" ShapeID="_x0000_i1044" DrawAspect="Content" ObjectID="_1514611984" r:id="rId47"/>
              </w:object>
            </w:r>
          </w:p>
          <w:p w:rsidR="004A6351" w:rsidRDefault="004A6351" w:rsidP="004A6351">
            <w:pPr>
              <w:spacing w:after="24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4A6351" w:rsidRPr="009E174E" w:rsidRDefault="004A6351" w:rsidP="004A6351">
            <w:pPr>
              <w:spacing w:after="24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Pr="00CE704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34" w:dyaOrig="314" w14:anchorId="27BF02E9">
                <v:shape id="_x0000_i1045" type="#_x0000_t75" style="width:57pt;height:15.75pt" o:ole="">
                  <v:imagedata r:id="rId48" o:title=""/>
                </v:shape>
                <o:OLEObject Type="Embed" ProgID="FXEquation.Equation" ShapeID="_x0000_i1045" DrawAspect="Content" ObjectID="_1514611985" r:id="rId49"/>
              </w:object>
            </w: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Pr="00CE704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34" w:dyaOrig="314" w14:anchorId="65DF5E30">
                <v:shape id="_x0000_i1046" type="#_x0000_t75" style="width:57pt;height:15.75pt" o:ole="">
                  <v:imagedata r:id="rId50" o:title=""/>
                </v:shape>
                <o:OLEObject Type="Embed" ProgID="FXEquation.Equation" ShapeID="_x0000_i1046" DrawAspect="Content" ObjectID="_1514611986" r:id="rId51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Pr="009E174E" w:rsidRDefault="004A6351" w:rsidP="004A6351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574" w:dyaOrig="314" w14:anchorId="49185B30">
                <v:shape id="_x0000_i1047" type="#_x0000_t75" style="width:328.5pt;height:15.75pt" o:ole="">
                  <v:imagedata r:id="rId52" o:title=""/>
                </v:shape>
                <o:OLEObject Type="Embed" ProgID="FXEquation.Equation" ShapeID="_x0000_i1047" DrawAspect="Content" ObjectID="_1514611987" r:id="rId53"/>
              </w:object>
            </w:r>
          </w:p>
          <w:p w:rsidR="004A6351" w:rsidRPr="009E174E" w:rsidRDefault="004A6351" w:rsidP="004A6351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A6351" w:rsidRPr="009E174E" w:rsidRDefault="007252B6" w:rsidP="004A635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2080799">
                <v:group id="Group 70" o:spid="_x0000_s1267" style="position:absolute;margin-left:25.4pt;margin-top:1.8pt;width:343.5pt;height:9pt;z-index:25167308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">
                  <v:roundrect id="AutoShape 3" o:spid="_x0000_s1268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tNMsMA&#10;AADbAAAADwAAAGRycy9kb3ducmV2LnhtbESPQWsCMRSE70L/Q3gFb5pVqZWtUaygFG/a1vMjeW6W&#10;bl6WTXRXf70RhB6HmfmGmS87V4kLNaH0rGA0zEAQa29KLhT8fG8GMxAhIhusPJOCKwVYLl56c8yN&#10;b3lPl0MsRIJwyFGBjbHOpQzaksMw9DVx8k6+cRiTbAppGmwT3FVynGVT6bDktGCxprUl/Xc4OwU7&#10;bd9mt257NO30NFntP4+/2m+V6r92qw8Qkbr4H362v4yC9xE8vq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2tNMsMAAADbAAAADwAAAAAAAAAAAAAAAACYAgAAZHJzL2Rv&#10;d25yZXYueG1sUEsFBgAAAAAEAAQA9QAAAIgDAAAAAA==&#10;" strokecolor="black [3213]" strokeweight="1pt"/>
                  <v:roundrect id="AutoShape 4" o:spid="_x0000_s126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TRc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+wR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TRcMAAADbAAAADwAAAAAAAAAAAAAAAACYAgAAZHJzL2Rv&#10;d25yZXYueG1sUEsFBgAAAAAEAAQA9QAAAIgDAAAAAA==&#10;" strokecolor="black [3213]" strokeweight="1pt"/>
                  <v:roundrect id="AutoShape 5" o:spid="_x0000_s1270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23sMA&#10;AADbAAAADwAAAGRycy9kb3ducmV2LnhtbESPQWsCMRSE7wX/Q3hCbzWropXVKFqoSG9q9fxInpvF&#10;zcuySd1tf30jCB6HmfmGWaw6V4kbNaH0rGA4yEAQa29KLhR8Hz/fZiBCRDZYeSYFvxRgtey9LDA3&#10;vuU93Q6xEAnCIUcFNsY6lzJoSw7DwNfEybv4xmFMsimkabBNcFfJUZZNpcOS04LFmj4s6evhxyn4&#10;0nYy++u2Z9NOL+P1fnM+ab9V6rXfrecgInXxGX60d0bB+xj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23sMAAADbAAAADwAAAAAAAAAAAAAAAACYAgAAZHJzL2Rv&#10;d25yZXYueG1sUEsFBgAAAAAEAAQA9QAAAIgDAAAAAA==&#10;" strokecolor="black [3213]" strokeweight="1pt"/>
                  <v:roundrect id="AutoShape 6" o:spid="_x0000_s1271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zuqsQA&#10;AADbAAAADwAAAGRycy9kb3ducmV2LnhtbESPW2sCMRSE3wv+h3CEvtWsl6qsRrFCpfTN6/MhOW4W&#10;NyfLJnXX/vqmUOjjMDPfMMt15ypxpyaUnhUMBxkIYu1NyYWC0/H9ZQ4iRGSDlWdS8KAA61XvaYm5&#10;8S3v6X6IhUgQDjkqsDHWuZRBW3IYBr4mTt7VNw5jkk0hTYNtgrtKjrJsKh2WnBYs1rS1pG+HL6fg&#10;U9vX+Xe3u5h2eh1v9m+Xs/Y7pZ773WYBIlIX/8N/7Q+jYDaB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7qrEAAAA2wAAAA8AAAAAAAAAAAAAAAAAmAIAAGRycy9k&#10;b3ducmV2LnhtbFBLBQYAAAAABAAEAPUAAACJAwAAAAA=&#10;" strokecolor="black [3213]" strokeweight="1pt"/>
                </v:group>
              </w:pic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>15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>28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>56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>225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Pr="009E174E" w:rsidRDefault="004A6351" w:rsidP="004A6351">
            <w:pPr>
              <w:pStyle w:val="QuestionStyle"/>
            </w:pPr>
            <w:r w:rsidRPr="009E174E">
              <w:t>Write one of the symbols  &gt; , &lt; or = in the box to correctly complete the sentence below.</w:t>
            </w:r>
          </w:p>
          <w:p w:rsidR="004A6351" w:rsidRPr="009E174E" w:rsidRDefault="007252B6" w:rsidP="004A6351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2BD8F176">
                <v:shape id="_x0000_s1238" type="#_x0000_t75" style="position:absolute;margin-left:139.45pt;margin-top:7.05pt;width:114.7pt;height:24.95pt;z-index:251663872;mso-position-horizontal-relative:text;mso-position-vertical-relative:text">
                  <v:imagedata r:id="rId54" o:title=""/>
                </v:shape>
                <o:OLEObject Type="Embed" ProgID="FXDraw.Graphic" ShapeID="_x0000_s1238" DrawAspect="Content" ObjectID="_1514612057" r:id="rId55"/>
              </w:object>
            </w:r>
            <w:r w:rsidR="004A6351" w:rsidRPr="009E174E">
              <w:t xml:space="preserve">                                   </w:t>
            </w:r>
          </w:p>
          <w:p w:rsidR="004A6351" w:rsidRPr="009E174E" w:rsidRDefault="004A6351" w:rsidP="004A6351">
            <w:pPr>
              <w:pStyle w:val="QuestionStyle"/>
              <w:rPr>
                <w:position w:val="-2"/>
              </w:rPr>
            </w:pP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Pr="009E174E" w:rsidRDefault="004A6351" w:rsidP="004A6351">
            <w:pPr>
              <w:pStyle w:val="QuestionStyle"/>
            </w:pPr>
            <w:r w:rsidRPr="009E174E">
              <w:t>Which of the following statements is true?</w:t>
            </w:r>
          </w:p>
          <w:p w:rsidR="004A6351" w:rsidRPr="009E174E" w:rsidRDefault="004A6351" w:rsidP="004A6351">
            <w:pPr>
              <w:pStyle w:val="QuestionStyle"/>
            </w:pPr>
          </w:p>
          <w:p w:rsidR="004A6351" w:rsidRPr="009E174E" w:rsidRDefault="004A6351" w:rsidP="004A6351">
            <w:pPr>
              <w:pStyle w:val="QuestionStyle"/>
            </w:pPr>
            <w:r w:rsidRPr="009E174E">
              <w:t xml:space="preserve">                Statement I                                Statement II</w:t>
            </w:r>
          </w:p>
          <w:p w:rsidR="004A6351" w:rsidRPr="009E174E" w:rsidRDefault="004A6351" w:rsidP="004A6351">
            <w:pPr>
              <w:pStyle w:val="QuestionStyle"/>
              <w:rPr>
                <w:position w:val="-2"/>
              </w:rPr>
            </w:pPr>
            <w:r w:rsidRPr="009E174E">
              <w:t xml:space="preserve">                  </w:t>
            </w:r>
            <w:r w:rsidRPr="009E174E">
              <w:rPr>
                <w:color w:val="FF0000"/>
                <w:position w:val="-2"/>
              </w:rPr>
              <w:object w:dxaOrig="4578" w:dyaOrig="537" w14:anchorId="34BE95CA">
                <v:shape id="_x0000_i1049" type="#_x0000_t75" style="width:229.5pt;height:27pt" o:ole="">
                  <v:imagedata r:id="rId56" o:title=""/>
                </v:shape>
                <o:OLEObject Type="Embed" ProgID="FXEquation.Equation" ShapeID="_x0000_i1049" DrawAspect="Content" ObjectID="_1514611988" r:id="rId57"/>
              </w:object>
            </w:r>
            <w:r w:rsidRPr="009E174E">
              <w:rPr>
                <w:position w:val="-2"/>
              </w:rPr>
              <w:t xml:space="preserve"> </w:t>
            </w:r>
          </w:p>
          <w:p w:rsidR="004A6351" w:rsidRPr="009E174E" w:rsidRDefault="004A6351" w:rsidP="004A6351">
            <w:pPr>
              <w:pStyle w:val="QuestionStyle"/>
              <w:rPr>
                <w:position w:val="-2"/>
              </w:rPr>
            </w:pPr>
          </w:p>
          <w:p w:rsidR="004A6351" w:rsidRPr="009E174E" w:rsidRDefault="007252B6" w:rsidP="004A6351">
            <w:pPr>
              <w:pStyle w:val="QuestionStyle"/>
            </w:pPr>
            <w:r>
              <w:pict w14:anchorId="0FA7D5B7">
                <v:group id="Group 116" o:spid="_x0000_s1239" style="position:absolute;margin-left:21.75pt;margin-top:1.9pt;width:230.7pt;height:30.6pt;z-index:251664896" coordsize="29298,3886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">
                  <v:roundrect id="AutoShape 3" o:spid="_x0000_s1240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KLcEA&#10;AADcAAAADwAAAGRycy9kb3ducmV2LnhtbERPTWsCMRC9C/0PYQreNKtSK1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Qii3BAAAA3AAAAA8AAAAAAAAAAAAAAAAAmAIAAGRycy9kb3du&#10;cmV2LnhtbFBLBQYAAAAABAAEAPUAAACGAwAAAAA=&#10;" strokecolor="black [3213]" strokeweight="1pt"/>
                  <v:roundrect id="AutoShape 4" o:spid="_x0000_s1241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8eX8UA&#10;AADcAAAADwAAAGRycy9kb3ducmV2LnhtbESPT2sCMRDF70K/Q5hCb5rVUpGtUaxQKb35p56HZNws&#10;3UyWTepu/fTOodDbDO/Ne79ZrofQqCt1qY5sYDopQBHb6GquDJyO7+MFqJSRHTaRycAvJVivHkZL&#10;LF3seU/XQ66UhHAq0YDPuS21TtZTwDSJLbFol9gFzLJ2lXYd9hIeGj0rirkOWLM0eGxp68l+H36C&#10;gU/rXxa3YXd2/fzyvNm/nb9s3Bnz9DhsXkFlGvK/+e/6wwn+VGj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x5fxQAAANwAAAAPAAAAAAAAAAAAAAAAAJgCAABkcnMv&#10;ZG93bnJldi54bWxQSwUGAAAAAAQABAD1AAAAigMAAAAA&#10;" strokecolor="black [3213]" strokeweight="1pt"/>
                  <v:roundrect id="AutoShape 5" o:spid="_x0000_s1242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7xMEA&#10;AADcAAAADwAAAGRycy9kb3ducmV2LnhtbERPTWsCMRC9C/0PYQreNKtSsV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u8TBAAAA3AAAAA8AAAAAAAAAAAAAAAAAmAIAAGRycy9kb3du&#10;cmV2LnhtbFBLBQYAAAAABAAEAPUAAACGAwAAAAA=&#10;" strokecolor="black [3213]" strokeweight="1pt"/>
                  <v:roundrect id="AutoShape 6" o:spid="_x0000_s1243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Y5M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V2OTEAAAA3AAAAA8AAAAAAAAAAAAAAAAAmAIAAGRycy9k&#10;b3ducmV2LnhtbFBLBQYAAAAABAAEAPUAAACJAwAAAAA=&#10;" strokecolor="black [3213]" strokeweight="1pt"/>
                </v:group>
              </w:pict>
            </w:r>
            <w:r w:rsidR="004A6351" w:rsidRPr="009E174E">
              <w:t xml:space="preserve">              </w:t>
            </w:r>
            <w:r w:rsidR="004A6351">
              <w:t xml:space="preserve"> </w:t>
            </w:r>
            <w:r w:rsidR="004A6351" w:rsidRPr="009E174E">
              <w:t>Statement I only is true.                                   Statement II only is true.</w:t>
            </w:r>
          </w:p>
          <w:p w:rsidR="004A6351" w:rsidRPr="009E174E" w:rsidRDefault="004A6351" w:rsidP="004A6351">
            <w:pPr>
              <w:pStyle w:val="QuestionStyle"/>
            </w:pPr>
            <w:r w:rsidRPr="009E174E">
              <w:t xml:space="preserve">             </w:t>
            </w:r>
            <w:r>
              <w:t xml:space="preserve">  </w:t>
            </w:r>
            <w:r w:rsidRPr="009E174E">
              <w:t>Both statements are true.                                   Neither statement is true.</w:t>
            </w:r>
          </w:p>
          <w:p w:rsidR="004A6351" w:rsidRPr="009E174E" w:rsidRDefault="004A6351" w:rsidP="004A6351">
            <w:pPr>
              <w:pStyle w:val="QuestionStyle"/>
            </w:pP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Which is</w:t>
            </w:r>
            <w:r w:rsidRPr="0003082D">
              <w:rPr>
                <w:rFonts w:ascii="Times New Roman" w:hAnsi="Times New Roman"/>
                <w:b/>
                <w:sz w:val="24"/>
                <w:szCs w:val="24"/>
              </w:rPr>
              <w:t xml:space="preserve"> not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true?</w:t>
            </w:r>
            <w:r w:rsidRPr="009E17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4A6351" w:rsidRPr="009E174E" w:rsidRDefault="007252B6" w:rsidP="004A635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75F639D0">
                <v:group id="Group 121" o:spid="_x0000_s1244" style="position:absolute;margin-left:26.65pt;margin-top:2.85pt;width:230.7pt;height:30.6pt;z-index:251665920" coordsize="29298,3886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">
                  <v:roundrect id="AutoShape 3" o:spid="_x0000_s1245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vjCMEA&#10;AADcAAAADwAAAGRycy9kb3ducmV2LnhtbERPS2sCMRC+C/6HMIXeNNsVRVajaEEpvfk8D8m4WdxM&#10;lk3qbvvrG6HQ23x8z1mue1eLB7Wh8qzgbZyBINbeVFwqOJ92ozmIEJEN1p5JwTcFWK+GgyUWxnd8&#10;oMcxliKFcChQgY2xKaQM2pLDMPYNceJuvnUYE2xLaVrsUrirZZ5lM+mw4tRgsaF3S/p+/HIKPrWd&#10;zn/6/dV0s9tkc9heL9rvlXp96TcLEJH6+C/+c3+YND/P4flMukC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L4wjBAAAA3AAAAA8AAAAAAAAAAAAAAAAAmAIAAGRycy9kb3du&#10;cmV2LnhtbFBLBQYAAAAABAAEAPUAAACGAwAAAAA=&#10;" strokecolor="black [3213]" strokeweight="1pt"/>
                  <v:roundrect id="AutoShape 4" o:spid="_x0000_s1246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dGk8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M4f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HRpPBAAAA3AAAAA8AAAAAAAAAAAAAAAAAmAIAAGRycy9kb3du&#10;cmV2LnhtbFBLBQYAAAAABAAEAPUAAACGAwAAAAA=&#10;" strokecolor="black [3213]" strokeweight="1pt"/>
                  <v:roundrect id="AutoShape 5" o:spid="_x0000_s1247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7e58IA&#10;AADcAAAADwAAAGRycy9kb3ducmV2LnhtbERP32vCMBB+F/wfwg32pul0E6mNogNl7E3dfD6Sa1Ns&#10;LqXJbLe/fhkMfLuP7+cVm8E14kZdqD0reJpmIIi1NzVXCj7O+8kSRIjIBhvPpOCbAmzW41GBufE9&#10;H+l2ipVIIRxyVGBjbHMpg7bkMEx9S5y40ncOY4JdJU2HfQp3jZxl2UI6rDk1WGzp1ZK+nr6cgndt&#10;X5Y/w+Fi+kU53x53l0/tD0o9PgzbFYhIQ7yL/91vJs2fPcPfM+k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t7nwgAAANwAAAAPAAAAAAAAAAAAAAAAAJgCAABkcnMvZG93&#10;bnJldi54bWxQSwUGAAAAAAQABAD1AAAAhwMAAAAA&#10;" strokecolor="black [3213]" strokeweight="1pt"/>
                  <v:roundrect id="AutoShape 6" o:spid="_x0000_s1248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J7fMEA&#10;AADcAAAADwAAAGRycy9kb3ducmV2LnhtbERPTWsCMRC9C/6HMII3zaooshpFhYr0pq2eh2TcLG4m&#10;yyZ11/76plDobR7vc9bbzlXiSU0oPSuYjDMQxNqbkgsFnx9voyWIEJENVp5JwYsCbDf93hpz41s+&#10;0/MSC5FCOOSowMZY51IGbclhGPuaOHF33ziMCTaFNA22KdxVcpplC+mw5NRgsaaDJf24fDkF79rO&#10;l9/d8WbaxX22O+9vV+2PSg0H3W4FIlIX/8V/7pNJ86dz+H0mXSA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ie3zBAAAA3AAAAA8AAAAAAAAAAAAAAAAAmAIAAGRycy9kb3du&#10;cmV2LnhtbFBLBQYAAAAABAAEAPUAAACGAwAAAAA=&#10;" strokecolor="black [3213]" strokeweight="1pt"/>
                </v:group>
              </w:pic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4A6351"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88" w:dyaOrig="194" w14:anchorId="0214C45F">
                <v:shape id="_x0000_i1050" type="#_x0000_t75" style="width:90pt;height:9.75pt" o:ole="">
                  <v:imagedata r:id="rId58" o:title=""/>
                </v:shape>
                <o:OLEObject Type="Embed" ProgID="FXEquation.Equation" ShapeID="_x0000_i1050" DrawAspect="Content" ObjectID="_1514611989" r:id="rId59"/>
              </w:objec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</w:t>
            </w:r>
            <w:r w:rsidR="004A6351"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08" w:dyaOrig="194">
                <v:shape id="_x0000_i1051" type="#_x0000_t75" style="width:96pt;height:9.75pt" o:ole="">
                  <v:imagedata r:id="rId60" o:title=""/>
                </v:shape>
                <o:OLEObject Type="Embed" ProgID="FXEquation.Equation" ShapeID="_x0000_i1051" DrawAspect="Content" ObjectID="_1514611990" r:id="rId61"/>
              </w:objec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176" w:dyaOrig="314">
                <v:shape id="_x0000_i1052" type="#_x0000_t75" style="width:109.5pt;height:15.75pt" o:ole="">
                  <v:imagedata r:id="rId62" o:title=""/>
                </v:shape>
                <o:OLEObject Type="Embed" ProgID="FXEquation.Equation" ShapeID="_x0000_i1052" DrawAspect="Content" ObjectID="_1514611991" r:id="rId63"/>
              </w:objec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    </w:t>
            </w:r>
            <w:r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95" w:dyaOrig="314">
                <v:shape id="_x0000_i1053" type="#_x0000_t75" style="width:114.75pt;height:15.75pt" o:ole="">
                  <v:imagedata r:id="rId64" o:title=""/>
                </v:shape>
                <o:OLEObject Type="Embed" ProgID="FXEquation.Equation" ShapeID="_x0000_i1053" DrawAspect="Content" ObjectID="_1514611992" r:id="rId65"/>
              </w:objec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For any three numbers </w:t>
            </w:r>
            <w:r w:rsidRPr="009E174E">
              <w:rPr>
                <w:rFonts w:ascii="Times New Roman" w:hAnsi="Times New Roman"/>
                <w:i/>
                <w:sz w:val="24"/>
                <w:szCs w:val="24"/>
              </w:rPr>
              <w:t>a,  b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9E174E"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 xml:space="preserve">, which statement is </w:t>
            </w:r>
            <w:r w:rsidR="003A7939" w:rsidRPr="003A7939">
              <w:rPr>
                <w:rFonts w:ascii="Times New Roman" w:hAnsi="Times New Roman"/>
                <w:b/>
                <w:sz w:val="24"/>
                <w:szCs w:val="24"/>
              </w:rPr>
              <w:t xml:space="preserve">not 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always true?</w:t>
            </w:r>
          </w:p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A6351" w:rsidRPr="009E174E" w:rsidRDefault="007252B6" w:rsidP="004A635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16513548">
                <v:group id="Group 80" o:spid="_x0000_s1249" style="position:absolute;margin-left:37.8pt;margin-top:2.8pt;width:16.55pt;height:72.4pt;z-index:251666944;mso-width-relative:margin;mso-height-relative:margin" coordsize="1714,944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">
                  <v:roundrect id="AutoShape 3" o:spid="_x0000_s1250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49FcMA&#10;AADbAAAADwAAAGRycy9kb3ducmV2LnhtbESPT2sCMRTE7wW/Q3hCbzVrpbJsjaKCIr359/xInpul&#10;m5dlk7pbP31TEDwOM/MbZrboXS1u1IbKs4LxKANBrL2puFRwOm7echAhIhusPZOCXwqwmA9eZlgY&#10;3/GebodYigThUKACG2NTSBm0JYdh5Bvi5F196zAm2ZbStNgluKvle5ZNpcOK04LFhtaW9Pfhxyn4&#10;0vYjv/fbi+mm18lyv7qctd8q9Trsl58gIvXxGX60d0ZBPob/L+kH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49FcMAAADbAAAADwAAAAAAAAAAAAAAAACYAgAAZHJzL2Rv&#10;d25yZXYueG1sUEsFBgAAAAAEAAQA9QAAAIgDAAAAAA==&#10;" strokecolor="black [3213]" strokeweight="1pt"/>
                  <v:roundrect id="AutoShape 4" o:spid="_x0000_s1251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yjYsMA&#10;AADbAAAADwAAAGRycy9kb3ducmV2LnhtbESPT2sCMRTE74LfIbxCb5qtoiyrUbSglN78e34kz83i&#10;5mXZpO62n74RCj0OM/MbZrnuXS0e1IbKs4K3cQaCWHtTcangfNqNchAhIhusPZOCbwqwXg0HSyyM&#10;7/hAj2MsRYJwKFCBjbEppAzaksMw9g1x8m6+dRiTbEtpWuwS3NVykmVz6bDitGCxoXdL+n78cgo+&#10;tZ3lP/3+arr5bbo5bK8X7fdKvb70mwWISH38D/+1P4yCfALPL+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yjYsMAAADbAAAADwAAAAAAAAAAAAAAAACYAgAAZHJzL2Rv&#10;d25yZXYueG1sUEsFBgAAAAAEAAQA9QAAAIgDAAAAAA==&#10;" strokecolor="black [3213]" strokeweight="1pt"/>
                  <v:roundrect id="AutoShape 5" o:spid="_x0000_s1252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AG+cMA&#10;AADbAAAADwAAAGRycy9kb3ducmV2LnhtbESPT2sCMRTE74LfIbyCN822oiyrUbRQKb359/xInpvF&#10;zcuySd21n74RCj0OM/MbZrnuXS3u1IbKs4LXSQaCWHtTcangdPwY5yBCRDZYeyYFDwqwXg0HSyyM&#10;73hP90MsRYJwKFCBjbEppAzaksMw8Q1x8q6+dRiTbEtpWuwS3NXyLcvm0mHFacFiQ++W9O3w7RR8&#10;aTvLf/rdxXTz63Sz317O2u+UGr30mwWISH38D/+1P42CfArPL+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AG+cMAAADbAAAADwAAAAAAAAAAAAAAAACYAgAAZHJzL2Rv&#10;d25yZXYueG1sUEsFBgAAAAAEAAQA9QAAAIgDAAAAAA==&#10;" strokecolor="black [3213]" strokeweight="1pt"/>
                  <v:roundrect id="AutoShape 6" o:spid="_x0000_s1253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mejcQA&#10;AADbAAAADwAAAGRycy9kb3ducmV2LnhtbESPQWsCMRSE7wX/Q3iCt5qtrcuyNYoWKtKbtvX8SJ6b&#10;pZuXZZO6q7++KQgeh5n5hlmsBteIM3Wh9qzgaZqBINbe1Fwp+Pp8fyxAhIhssPFMCi4UYLUcPSyw&#10;NL7nPZ0PsRIJwqFEBTbGtpQyaEsOw9S3xMk7+c5hTLKrpOmwT3DXyFmW5dJhzWnBYktvlvTP4dcp&#10;+NB2XlyH7dH0+el5vd8cv7XfKjUZD+tXEJGGeA/f2jujoHiB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Jno3EAAAA2wAAAA8AAAAAAAAAAAAAAAAAmAIAAGRycy9k&#10;b3ducmV2LnhtbFBLBQYAAAAABAAEAPUAAACJAwAAAAA=&#10;" strokecolor="black [3213]" strokeweight="1pt"/>
                </v:group>
              </w:pic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4A6351"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58" w:dyaOrig="198" w14:anchorId="4475C97F">
                <v:shape id="_x0000_i1054" type="#_x0000_t75" style="width:132.75pt;height:9.75pt" o:ole="">
                  <v:imagedata r:id="rId66" o:title=""/>
                </v:shape>
                <o:OLEObject Type="Embed" ProgID="FXEquation.Equation" ShapeID="_x0000_i1054" DrawAspect="Content" ObjectID="_1514611993" r:id="rId67"/>
              </w:objec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3A7939"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38" w:dyaOrig="198">
                <v:shape id="_x0000_i1055" type="#_x0000_t75" style="width:127.5pt;height:9.75pt" o:ole="">
                  <v:imagedata r:id="rId68" o:title=""/>
                </v:shape>
                <o:OLEObject Type="Embed" ProgID="FXEquation.Equation" ShapeID="_x0000_i1055" DrawAspect="Content" ObjectID="_1514611994" r:id="rId69"/>
              </w:objec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303" w:dyaOrig="238">
                <v:shape id="_x0000_i1056" type="#_x0000_t75" style="width:165pt;height:12.75pt" o:ole="">
                  <v:imagedata r:id="rId70" o:title=""/>
                </v:shape>
                <o:OLEObject Type="Embed" ProgID="FXEquation.Equation" ShapeID="_x0000_i1056" DrawAspect="Content" ObjectID="_1514611995" r:id="rId71"/>
              </w:objec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18" w:dyaOrig="198">
                <v:shape id="_x0000_i1057" type="#_x0000_t75" style="width:120.75pt;height:9.75pt" o:ole="">
                  <v:imagedata r:id="rId72" o:title=""/>
                </v:shape>
                <o:OLEObject Type="Embed" ProgID="FXEquation.Equation" ShapeID="_x0000_i1057" DrawAspect="Content" ObjectID="_1514611996" r:id="rId73"/>
              </w:objec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Pr="009E174E" w:rsidRDefault="004A6351" w:rsidP="004A6351">
            <w:pPr>
              <w:jc w:val="both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E17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193" w:dyaOrig="354" w14:anchorId="70FEA445">
                <v:shape id="_x0000_i1058" type="#_x0000_t75" style="width:109.5pt;height:18pt" o:ole="">
                  <v:imagedata r:id="rId74" o:title=""/>
                </v:shape>
                <o:OLEObject Type="Embed" ProgID="FXEquation.Equation" ShapeID="_x0000_i1058" DrawAspect="Content" ObjectID="_1514611997" r:id="rId75"/>
              </w:object>
            </w:r>
            <w:r w:rsidRPr="009E17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4A6351" w:rsidRPr="009E174E" w:rsidRDefault="007252B6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3E7DC64">
                <v:group id="Group 100" o:spid="_x0000_s1254" style="position:absolute;left:0;text-align:left;margin-left:9.45pt;margin-top:3pt;width:343.5pt;height:9pt;z-index:25166796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JIvGv3vAgAAFQ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AutoShape 3" o:spid="_x0000_s1255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whH8AA&#10;AADcAAAADwAAAGRycy9kb3ducmV2LnhtbERPS2sCMRC+F/wPYQRvNWulIqtRVFCkN5/nIRk3i5vJ&#10;sknd1V/fFAq9zcf3nPmyc5V4UBNKzwpGwwwEsfam5ELB+bR9n4IIEdlg5ZkUPCnActF7m2NufMsH&#10;ehxjIVIIhxwV2BjrXMqgLTkMQ18TJ+7mG4cxwaaQpsE2hbtKfmTZRDosOTVYrGljSd+P307Bl7af&#10;01e3u5p2chuvDuvrRfudUoN+t5qBiNTFf/Gfe2/S/GwEv8+kC+Ti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2whH8AAAADcAAAADwAAAAAAAAAAAAAAAACYAgAAZHJzL2Rvd25y&#10;ZXYueG1sUEsFBgAAAAAEAAQA9QAAAIUDAAAAAA==&#10;" strokecolor="black [3213]" strokeweight="1pt"/>
                  <v:roundrect id="AutoShape 4" o:spid="_x0000_s1256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6/aMIA&#10;AADcAAAADwAAAGRycy9kb3ducmV2LnhtbERP32vCMBB+H+x/CCfsbaYqk9I1ihOUsTd18/lIrk1Z&#10;cylNtN3++mUg+HYf388r16NrxZX60HhWMJtmIIi1Nw3XCj5Pu+ccRIjIBlvPpOCHAqxXjw8lFsYP&#10;fKDrMdYihXAoUIGNsSukDNqSwzD1HXHiKt87jAn2tTQ9DinctXKeZUvpsOHUYLGjrSX9fbw4BR/a&#10;vuS/4/5shmW12Bzezl/a75V6moybVxCRxngX39zvJs3P5vD/TLp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r9owgAAANwAAAAPAAAAAAAAAAAAAAAAAJgCAABkcnMvZG93&#10;bnJldi54bWxQSwUGAAAAAAQABAD1AAAAhwMAAAAA&#10;" strokecolor="black [3213]" strokeweight="1pt"/>
                  <v:roundrect id="AutoShape 5" o:spid="_x0000_s1257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a88IA&#10;AADcAAAADwAAAGRycy9kb3ducmV2LnhtbERP32vCMBB+H+x/CCf4NlOVSekaxQnK2Ju6+Xwk16as&#10;uZQm2rq/fhkM9nYf388rN6NrxY360HhWMJ9lIIi1Nw3XCj7O+6ccRIjIBlvPpOBOATbrx4cSC+MH&#10;PtLtFGuRQjgUqMDG2BVSBm3JYZj5jjhxle8dxgT7WpoehxTuWrnIspV02HBqsNjRzpL+Ol2dgndt&#10;n/Pv8XAxw6pabo+vl0/tD0pNJ+P2BUSkMf6L/9xvJs3Plv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8hrzwgAAANwAAAAPAAAAAAAAAAAAAAAAAJgCAABkcnMvZG93&#10;bnJldi54bWxQSwUGAAAAAAQABAD1AAAAhwMAAAAA&#10;" strokecolor="black [3213]" strokeweight="1pt"/>
                  <v:roundrect id="AutoShape 6" o:spid="_x0000_s1258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Ch8EA&#10;AADcAAAADwAAAGRycy9kb3ducmV2LnhtbERPS2sCMRC+F/wPYYTeatbWimyNYoWKePNRz0MybhY3&#10;k2UT3a2/3ggFb/PxPWc671wlrtSE0rOC4SADQay9KblQcNj/vE1AhIhssPJMCv4owHzWe5libnzL&#10;W7ruYiFSCIccFdgY61zKoC05DANfEyfu5BuHMcGmkKbBNoW7Sr5n2Vg6LDk1WKxpaUmfdxenYKPt&#10;5+TWrY6mHZ8+Ftvv46/2K6Ve+93iC0SkLj7F/+61SfOzETyeSRfI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bgofBAAAA3AAAAA8AAAAAAAAAAAAAAAAAmAIAAGRycy9kb3du&#10;cmV2LnhtbFBLBQYAAAAABAAEAPUAAACGAwAAAAA=&#10;" strokecolor="black [3213]" strokeweight="1pt"/>
                </v:group>
              </w:pic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>363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>372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 xml:space="preserve">          1089                          </w: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4A6351">
              <w:rPr>
                <w:rFonts w:ascii="Times New Roman" w:hAnsi="Times New Roman"/>
                <w:sz w:val="24"/>
                <w:szCs w:val="24"/>
              </w:rPr>
              <w:t>2 610</w:t>
            </w:r>
          </w:p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>Find the value of :</w:t>
            </w:r>
          </w:p>
          <w:p w:rsidR="004A6351" w:rsidRPr="009E174E" w:rsidRDefault="007252B6" w:rsidP="004A6351">
            <w:pPr>
              <w:rPr>
                <w:rFonts w:ascii="Times New Roman" w:hAnsi="Times New Roman"/>
                <w:position w:val="-2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E3A9D30">
                <v:rect id="Rectangle 110" o:spid="_x0000_s1259" style="position:absolute;margin-left:364.65pt;margin-top:20.9pt;width:59.4pt;height:29.4pt;z-index:2516689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AQzwc9&#10;xgIAAHQ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="004A6351" w:rsidRPr="009E174E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084" w:dyaOrig="714" w14:anchorId="79ACE225">
                <v:shape id="_x0000_i1059" type="#_x0000_t75" style="width:54.75pt;height:35.25pt" o:ole="">
                  <v:imagedata r:id="rId76" o:title=""/>
                </v:shape>
                <o:OLEObject Type="Embed" ProgID="FXEquation.Equation" ShapeID="_x0000_i1059" DrawAspect="Content" ObjectID="_1514611998" r:id="rId77"/>
              </w:object>
            </w:r>
            <w:r w:rsidR="004A6351" w:rsidRPr="009E174E">
              <w:rPr>
                <w:rFonts w:ascii="Times New Roman" w:hAnsi="Times New Roman"/>
                <w:position w:val="-24"/>
                <w:sz w:val="24"/>
                <w:szCs w:val="24"/>
              </w:rPr>
              <w:t xml:space="preserve"> </w:t>
            </w:r>
          </w:p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90685" w:rsidRDefault="00D90685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90685">
              <w:rPr>
                <w:rFonts w:ascii="Times New Roman" w:hAnsi="Times New Roman"/>
                <w:sz w:val="24"/>
                <w:szCs w:val="24"/>
              </w:rPr>
              <w:t>Joanne is asked to determine if t</w:t>
            </w:r>
            <w:r>
              <w:rPr>
                <w:rFonts w:ascii="Times New Roman" w:hAnsi="Times New Roman"/>
                <w:sz w:val="24"/>
                <w:szCs w:val="24"/>
              </w:rPr>
              <w:t>he following statement is</w:t>
            </w:r>
            <w:r w:rsidRPr="00D90685">
              <w:rPr>
                <w:rFonts w:ascii="Times New Roman" w:hAnsi="Times New Roman"/>
                <w:sz w:val="24"/>
                <w:szCs w:val="24"/>
              </w:rPr>
              <w:t xml:space="preserve"> true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A6351" w:rsidRPr="00D90685" w:rsidRDefault="00D90685" w:rsidP="004A6351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90685">
              <w:rPr>
                <w:rFonts w:ascii="Times New Roman" w:hAnsi="Times New Roman"/>
                <w:b/>
                <w:sz w:val="24"/>
                <w:szCs w:val="24"/>
              </w:rPr>
              <w:t>If</w:t>
            </w:r>
            <w:r w:rsidRPr="00D90685"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 </w:t>
            </w:r>
            <w:r w:rsidR="004A6351" w:rsidRPr="00D90685">
              <w:rPr>
                <w:rFonts w:ascii="Times New Roman" w:hAnsi="Times New Roman"/>
                <w:b/>
                <w:i/>
                <w:sz w:val="24"/>
                <w:szCs w:val="24"/>
              </w:rPr>
              <w:t>x</w:t>
            </w:r>
            <w:r w:rsidR="004A6351" w:rsidRPr="00D90685">
              <w:rPr>
                <w:rFonts w:ascii="Times New Roman" w:hAnsi="Times New Roman"/>
                <w:b/>
                <w:sz w:val="24"/>
                <w:szCs w:val="24"/>
              </w:rPr>
              <w:t>,</w:t>
            </w:r>
            <w:r w:rsidR="004A6351" w:rsidRPr="00D90685"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 y</w:t>
            </w:r>
            <w:r w:rsidR="004A6351" w:rsidRPr="00D90685">
              <w:rPr>
                <w:rFonts w:ascii="Times New Roman" w:hAnsi="Times New Roman"/>
                <w:b/>
                <w:sz w:val="24"/>
                <w:szCs w:val="24"/>
              </w:rPr>
              <w:t xml:space="preserve"> and </w:t>
            </w:r>
            <w:r w:rsidR="004A6351" w:rsidRPr="00D90685">
              <w:rPr>
                <w:rFonts w:ascii="Times New Roman" w:hAnsi="Times New Roman"/>
                <w:b/>
                <w:i/>
                <w:sz w:val="24"/>
                <w:szCs w:val="24"/>
              </w:rPr>
              <w:t>z</w:t>
            </w:r>
            <w:r w:rsidR="004A6351" w:rsidRPr="00D90685">
              <w:rPr>
                <w:rFonts w:ascii="Times New Roman" w:hAnsi="Times New Roman"/>
                <w:b/>
                <w:sz w:val="24"/>
                <w:szCs w:val="24"/>
              </w:rPr>
              <w:t xml:space="preserve"> are three unequal numbers</w:t>
            </w:r>
            <w:r w:rsidRPr="00D90685">
              <w:rPr>
                <w:rFonts w:ascii="Times New Roman" w:hAnsi="Times New Roman"/>
                <w:b/>
                <w:sz w:val="24"/>
                <w:szCs w:val="24"/>
              </w:rPr>
              <w:t xml:space="preserve"> which are greater than zero then:</w:t>
            </w:r>
          </w:p>
          <w:p w:rsidR="004A6351" w:rsidRPr="00D90685" w:rsidRDefault="004A6351" w:rsidP="004A6351">
            <w:pPr>
              <w:jc w:val="both"/>
              <w:rPr>
                <w:rFonts w:ascii="Times New Roman" w:hAnsi="Times New Roman"/>
                <w:b/>
                <w:position w:val="-2"/>
                <w:sz w:val="24"/>
                <w:szCs w:val="24"/>
              </w:rPr>
            </w:pPr>
            <w:r w:rsidRPr="00D90685">
              <w:rPr>
                <w:rFonts w:ascii="Times New Roman" w:hAnsi="Times New Roman"/>
                <w:b/>
                <w:color w:val="FF0000"/>
                <w:position w:val="-6"/>
                <w:sz w:val="24"/>
                <w:szCs w:val="24"/>
              </w:rPr>
              <w:t xml:space="preserve">                                      </w:t>
            </w:r>
            <w:r w:rsidR="00D90685" w:rsidRPr="00D90685">
              <w:rPr>
                <w:rFonts w:ascii="Times New Roman" w:hAnsi="Times New Roman"/>
                <w:b/>
                <w:color w:val="FF0000"/>
                <w:position w:val="-2"/>
                <w:sz w:val="24"/>
                <w:szCs w:val="24"/>
              </w:rPr>
              <w:object w:dxaOrig="3116" w:dyaOrig="234" w14:anchorId="2B16A04B">
                <v:shape id="_x0000_i1060" type="#_x0000_t75" style="width:156.75pt;height:12pt" o:ole="">
                  <v:imagedata r:id="rId78" o:title=""/>
                </v:shape>
                <o:OLEObject Type="Embed" ProgID="FXEquation.Equation" ShapeID="_x0000_i1060" DrawAspect="Content" ObjectID="_1514611999" r:id="rId79"/>
              </w:object>
            </w:r>
            <w:r w:rsidRPr="00D90685">
              <w:rPr>
                <w:rFonts w:ascii="Times New Roman" w:hAnsi="Times New Roman"/>
                <w:b/>
                <w:position w:val="-2"/>
                <w:sz w:val="24"/>
                <w:szCs w:val="24"/>
              </w:rPr>
              <w:t xml:space="preserve"> </w:t>
            </w:r>
          </w:p>
          <w:p w:rsidR="00D90685" w:rsidRDefault="00D90685" w:rsidP="004A6351">
            <w:pPr>
              <w:jc w:val="both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She uses the numbers 3, 4 and 5 to test the statement. </w:t>
            </w:r>
          </w:p>
          <w:p w:rsidR="00D90685" w:rsidRPr="009E174E" w:rsidRDefault="00D90685" w:rsidP="004A6351">
            <w:pPr>
              <w:jc w:val="both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position w:val="-2"/>
                <w:sz w:val="24"/>
                <w:szCs w:val="24"/>
              </w:rPr>
              <w:t>Are any of these equations that she obtained, true?</w:t>
            </w:r>
          </w:p>
          <w:p w:rsidR="004A6351" w:rsidRPr="009E174E" w:rsidRDefault="007252B6" w:rsidP="004A635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A20E5A5">
                <v:group id="Group 111" o:spid="_x0000_s1260" style="position:absolute;margin-left:32.8pt;margin-top:1.75pt;width:15.15pt;height:70.35pt;z-index:251670016;mso-width-relative:margin;mso-height-relative:margin" coordsize="1714,944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">
                  <v:roundrect id="AutoShape 3" o:spid="_x0000_s1261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cptc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o8n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5nKbXBAAAA3AAAAA8AAAAAAAAAAAAAAAAAmAIAAGRycy9kb3du&#10;cmV2LnhtbFBLBQYAAAAABAAEAPUAAACGAwAAAAA=&#10;" strokecolor="black [3213]" strokeweight="1pt"/>
                  <v:roundrect id="AutoShape 4" o:spid="_x0000_s1262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uMLsEA&#10;AADcAAAADwAAAGRycy9kb3ducmV2LnhtbERPTWsCMRC9C/6HMII3zVpRZDWKFirSm7Z6HpJxs7iZ&#10;LJvUXf31jVDobR7vc1abzlXiTk0oPSuYjDMQxNqbkgsF318fowWIEJENVp5JwYMCbNb93gpz41s+&#10;0v0UC5FCOOSowMZY51IGbclhGPuaOHFX3ziMCTaFNA22KdxV8i3L5tJhyanBYk3vlvTt9OMUfGo7&#10;Wzy7/cW08+t0e9xdztrvlRoOuu0SRKQu/ov/3AeT5k+m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rjC7BAAAA3AAAAA8AAAAAAAAAAAAAAAAAmAIAAGRycy9kb3du&#10;cmV2LnhtbFBLBQYAAAAABAAEAPUAAACGAwAAAAA=&#10;" strokecolor="black [3213]" strokeweight="1pt"/>
                  <v:roundrect id="AutoShape 5" o:spid="_x0000_s1263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UWsEA&#10;AADcAAAADwAAAGRycy9kb3ducmV2LnhtbERPTWsCMRC9C/0PYQq9aVatIqtRtKAUb2rreUjGzeJm&#10;smxSd9tf3wiCt3m8z1msOleJGzWh9KxgOMhAEGtvSi4UfJ22/RmIEJENVp5JwS8FWC1fegvMjW/5&#10;QLdjLEQK4ZCjAhtjnUsZtCWHYeBr4sRdfOMwJtgU0jTYpnBXyVGWTaXDklODxZo+LOnr8ccp2Gs7&#10;mf11u7Npp5fx+rA5f2u/U+rttVvPQUTq4lP8cH+aNH/4Dvdn0gV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7CFFrBAAAA3AAAAA8AAAAAAAAAAAAAAAAAmAIAAGRycy9kb3du&#10;cmV2LnhtbFBLBQYAAAAABAAEAPUAAACGAwAAAAA=&#10;" strokecolor="black [3213]" strokeweight="1pt"/>
                  <v:roundrect id="AutoShape 6" o:spid="_x0000_s1264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6xwcEA&#10;AADcAAAADwAAAGRycy9kb3ducmV2LnhtbERPTWsCMRC9F/wPYQRvNWtFkdUoWlCKN231PCTjZnEz&#10;WTbR3fbXN4LgbR7vcxarzlXiTk0oPSsYDTMQxNqbkgsFP9/b9xmIEJENVp5JwS8FWC17bwvMjW/5&#10;QPdjLEQK4ZCjAhtjnUsZtCWHYehr4sRdfOMwJtgU0jTYpnBXyY8sm0qHJacGizV9WtLX480p2Gs7&#10;mf11u7Npp5fx+rA5n7TfKTXod+s5iEhdfImf7i+T5o8m8HgmXS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scHBAAAA3AAAAA8AAAAAAAAAAAAAAAAAmAIAAGRycy9kb3du&#10;cmV2LnhtbFBLBQYAAAAABAAEAPUAAACGAwAAAAA=&#10;" strokecolor="black [3213]" strokeweight="1pt"/>
                </v:group>
              </w:pict>
            </w:r>
            <w:r w:rsidR="004A6351"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D90685"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34" w:dyaOrig="238">
                <v:shape id="_x0000_i1061" type="#_x0000_t75" style="width:157.5pt;height:12.75pt" o:ole="">
                  <v:imagedata r:id="rId80" o:title=""/>
                </v:shape>
                <o:OLEObject Type="Embed" ProgID="FXEquation.Equation" ShapeID="_x0000_i1061" DrawAspect="Content" ObjectID="_1514612000" r:id="rId81"/>
              </w:object>
            </w:r>
          </w:p>
          <w:p w:rsidR="004A6351" w:rsidRPr="009E174E" w:rsidRDefault="004A6351" w:rsidP="004A6351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D90685"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34" w:dyaOrig="238">
                <v:shape id="_x0000_i1062" type="#_x0000_t75" style="width:157.5pt;height:12.75pt" o:ole="">
                  <v:imagedata r:id="rId82" o:title=""/>
                </v:shape>
                <o:OLEObject Type="Embed" ProgID="FXEquation.Equation" ShapeID="_x0000_i1062" DrawAspect="Content" ObjectID="_1514612001" r:id="rId83"/>
              </w:object>
            </w:r>
          </w:p>
          <w:p w:rsidR="004A6351" w:rsidRPr="009E174E" w:rsidRDefault="004A6351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D90685" w:rsidRPr="009E17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34" w:dyaOrig="238">
                <v:shape id="_x0000_i1063" type="#_x0000_t75" style="width:157.5pt;height:12.75pt" o:ole="">
                  <v:imagedata r:id="rId84" o:title=""/>
                </v:shape>
                <o:OLEObject Type="Embed" ProgID="FXEquation.Equation" ShapeID="_x0000_i1063" DrawAspect="Content" ObjectID="_1514612002" r:id="rId85"/>
              </w:object>
            </w:r>
          </w:p>
          <w:p w:rsidR="004A6351" w:rsidRPr="009E174E" w:rsidRDefault="004A6351" w:rsidP="00D90685">
            <w:pPr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D90685">
              <w:rPr>
                <w:rFonts w:ascii="Times New Roman" w:hAnsi="Times New Roman"/>
                <w:sz w:val="24"/>
                <w:szCs w:val="24"/>
              </w:rPr>
              <w:t>None of them are true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Pr="009E174E" w:rsidRDefault="004A6351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Find the highest common factor of </w:t>
            </w:r>
            <w:r>
              <w:rPr>
                <w:rFonts w:ascii="Times New Roman" w:hAnsi="Times New Roman"/>
                <w:sz w:val="24"/>
                <w:szCs w:val="24"/>
              </w:rPr>
              <w:t>48 and 56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A6351" w:rsidRPr="009E174E" w:rsidRDefault="004A6351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A6351" w:rsidRPr="009E174E" w:rsidRDefault="007252B6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5CEA4708">
                <v:rect id="Rectangle 129" o:spid="_x0000_s1265" style="position:absolute;left:0;text-align:left;margin-left:184.3pt;margin-top:8.5pt;width:140.25pt;height:28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" strokeweight="1.25pt"/>
              </w:pict>
            </w:r>
          </w:p>
          <w:p w:rsidR="004A6351" w:rsidRPr="009E174E" w:rsidRDefault="004A6351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A6351" w:rsidRPr="009E174E" w:rsidRDefault="004A6351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35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A6351" w:rsidRPr="001B3341" w:rsidRDefault="004A6351" w:rsidP="004A635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6351" w:rsidRPr="009E174E" w:rsidRDefault="004A6351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E174E">
              <w:rPr>
                <w:rFonts w:ascii="Times New Roman" w:hAnsi="Times New Roman"/>
                <w:sz w:val="24"/>
                <w:szCs w:val="24"/>
              </w:rPr>
              <w:t xml:space="preserve">Find </w:t>
            </w:r>
            <w:r w:rsidR="00ED57B6">
              <w:rPr>
                <w:rFonts w:ascii="Times New Roman" w:hAnsi="Times New Roman"/>
                <w:sz w:val="24"/>
                <w:szCs w:val="24"/>
              </w:rPr>
              <w:t>the lowest common multiple of 3</w:t>
            </w:r>
            <w:r>
              <w:rPr>
                <w:rFonts w:ascii="Times New Roman" w:hAnsi="Times New Roman"/>
                <w:sz w:val="24"/>
                <w:szCs w:val="24"/>
              </w:rPr>
              <w:t>5 and 20</w:t>
            </w:r>
            <w:r w:rsidRPr="009E174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A6351" w:rsidRPr="009E174E" w:rsidRDefault="004A6351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A6351" w:rsidRPr="009E174E" w:rsidRDefault="007252B6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6AB6B1EC">
                <v:rect id="Rectangle 126" o:spid="_x0000_s1266" style="position:absolute;left:0;text-align:left;margin-left:184.3pt;margin-top:2.3pt;width:140.25pt;height:28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" strokeweight="1.25pt"/>
              </w:pict>
            </w:r>
          </w:p>
          <w:p w:rsidR="004A6351" w:rsidRPr="009E174E" w:rsidRDefault="004A6351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A6351" w:rsidRPr="009E174E" w:rsidRDefault="004A6351" w:rsidP="004A635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86"/>
          <w:footerReference w:type="default" r:id="rId87"/>
          <w:headerReference w:type="first" r:id="rId88"/>
          <w:footerReference w:type="first" r:id="rId8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103"/>
        <w:gridCol w:w="3685"/>
      </w:tblGrid>
      <w:tr w:rsidR="00885304" w:rsidTr="00CD209A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93318446"/>
            <w:placeholder>
              <w:docPart w:val="996BDE1735E64E4296F5A3C2772C7F03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885304" w:rsidRPr="00325745" w:rsidRDefault="001E2006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581099126"/>
            <w:placeholder>
              <w:docPart w:val="8BD1A96332CB4C9DB992B41F2E1A447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103" w:type="dxa"/>
                <w:shd w:val="clear" w:color="auto" w:fill="B6DDE8" w:themeFill="accent5" w:themeFillTint="66"/>
              </w:tcPr>
              <w:p w:rsidR="00885304" w:rsidRPr="005C44C0" w:rsidRDefault="001E2006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Whole Numbers</w:t>
                </w:r>
              </w:p>
            </w:tc>
          </w:sdtContent>
        </w:sdt>
        <w:tc>
          <w:tcPr>
            <w:tcW w:w="3685" w:type="dxa"/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CD209A">
        <w:trPr>
          <w:cantSplit/>
          <w:trHeight w:val="509"/>
        </w:trPr>
        <w:tc>
          <w:tcPr>
            <w:tcW w:w="6522" w:type="dxa"/>
            <w:gridSpan w:val="2"/>
            <w:shd w:val="clear" w:color="auto" w:fill="B6DDE8" w:themeFill="accent5" w:themeFillTint="66"/>
          </w:tcPr>
          <w:p w:rsidR="00853748" w:rsidRPr="00325745" w:rsidRDefault="00853748" w:rsidP="00886DFB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685" w:type="dxa"/>
            <w:shd w:val="clear" w:color="auto" w:fill="B6DDE8" w:themeFill="accent5" w:themeFillTint="66"/>
          </w:tcPr>
          <w:p w:rsidR="005615AC" w:rsidRDefault="005615AC" w:rsidP="00886DFB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886DFB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D667E2" w:rsidTr="00CD209A">
        <w:trPr>
          <w:cantSplit/>
          <w:trHeight w:val="340"/>
        </w:trPr>
        <w:tc>
          <w:tcPr>
            <w:tcW w:w="10207" w:type="dxa"/>
            <w:gridSpan w:val="3"/>
            <w:shd w:val="clear" w:color="auto" w:fill="B6DDE8" w:themeFill="accent5" w:themeFillTint="66"/>
          </w:tcPr>
          <w:p w:rsidR="00D667E2" w:rsidRDefault="00D667E2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Write all working and answers in the spaces provided on this test paper.</w:t>
            </w:r>
          </w:p>
          <w:p w:rsidR="00A81533" w:rsidRP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may not be awarded if working out and/or answers are not clear.</w:t>
            </w:r>
          </w:p>
          <w:p w:rsid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allocated are shown beside each question.</w:t>
            </w:r>
          </w:p>
          <w:p w:rsidR="00A81533" w:rsidRDefault="00A81533" w:rsidP="00A252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Calculators are allowed.</w:t>
            </w:r>
          </w:p>
        </w:tc>
      </w:tr>
    </w:tbl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8263"/>
        <w:gridCol w:w="992"/>
      </w:tblGrid>
      <w:tr w:rsidR="00A252B0" w:rsidTr="00A824D7">
        <w:trPr>
          <w:cantSplit/>
          <w:trHeight w:val="227"/>
          <w:tblHeader/>
        </w:trPr>
        <w:tc>
          <w:tcPr>
            <w:tcW w:w="9215" w:type="dxa"/>
            <w:gridSpan w:val="2"/>
          </w:tcPr>
          <w:p w:rsidR="00A252B0" w:rsidRDefault="00A252B0" w:rsidP="00886DF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A252B0" w:rsidRPr="00A252B0" w:rsidRDefault="00A252B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886DFB" w:rsidTr="006E0E4A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3"/>
              </w:numPr>
              <w:ind w:right="-149" w:hanging="68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886DFB" w:rsidRDefault="00886DFB" w:rsidP="00886DFB">
            <w:pPr>
              <w:ind w:left="926" w:hanging="926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(a)      Complete the factor tree below.                                                                           </w:t>
            </w:r>
          </w:p>
          <w:p w:rsidR="00886DFB" w:rsidRDefault="007252B6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6C0A1F09">
                <v:shape id="_x0000_s1200" type="#_x0000_t75" style="position:absolute;margin-left:95.3pt;margin-top:1.8pt;width:153.6pt;height:122.55pt;z-index:251661824">
                  <v:imagedata r:id="rId90" o:title=""/>
                  <w10:wrap type="square"/>
                </v:shape>
                <o:OLEObject Type="Embed" ProgID="FXDraw.Graphic" ShapeID="_x0000_s1200" DrawAspect="Content" ObjectID="_1514612058" r:id="rId91"/>
              </w:object>
            </w: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tabs>
                <w:tab w:val="left" w:pos="566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tabs>
                <w:tab w:val="left" w:pos="566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</w:t>
            </w: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</w:p>
        </w:tc>
        <w:tc>
          <w:tcPr>
            <w:tcW w:w="992" w:type="dxa"/>
          </w:tcPr>
          <w:p w:rsidR="00886DFB" w:rsidRPr="00A252B0" w:rsidRDefault="00465023" w:rsidP="00886DF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886DFB" w:rsidTr="006E0E4A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886DFB" w:rsidRPr="001B3341" w:rsidRDefault="00886DFB" w:rsidP="00886DFB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(b)   Hence write </w:t>
            </w:r>
            <w:r w:rsidR="006E0E4A">
              <w:rPr>
                <w:rFonts w:ascii="Times New Roman" w:hAnsi="Times New Roman"/>
                <w:sz w:val="24"/>
                <w:szCs w:val="24"/>
              </w:rPr>
              <w:t>the prime factorisation of 760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86DFB" w:rsidRDefault="00886DFB" w:rsidP="00886DFB">
            <w:pPr>
              <w:ind w:firstLine="720"/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886DFB" w:rsidRPr="00A252B0" w:rsidRDefault="00465023" w:rsidP="00886DF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886DFB" w:rsidTr="006E0E4A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886DFB" w:rsidRPr="001B3341" w:rsidRDefault="00886DFB" w:rsidP="00886DFB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886DFB" w:rsidRDefault="00886DFB" w:rsidP="00886DF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  Another number has a prime factorisation of </w:t>
            </w:r>
            <w:r w:rsidR="006E0E4A" w:rsidRPr="00BF7B4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598" w:dyaOrig="194" w14:anchorId="0A4170AA">
                <v:shape id="_x0000_i1065" type="#_x0000_t75" style="width:130.5pt;height:9.75pt" o:ole="">
                  <v:imagedata r:id="rId92" o:title=""/>
                </v:shape>
                <o:OLEObject Type="Embed" ProgID="FXEquation.Equation" ShapeID="_x0000_i1065" DrawAspect="Content" ObjectID="_1514612003" r:id="rId93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.                  </w:t>
            </w:r>
          </w:p>
          <w:p w:rsidR="00886DFB" w:rsidRDefault="00886DFB" w:rsidP="00886DFB">
            <w:pPr>
              <w:ind w:left="642" w:hanging="567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      What is the number, and what is the highest commo</w:t>
            </w:r>
            <w:r w:rsidR="006E0E4A">
              <w:rPr>
                <w:rFonts w:asciiTheme="majorHAnsi" w:hAnsiTheme="majorHAnsi"/>
                <w:sz w:val="24"/>
                <w:szCs w:val="24"/>
              </w:rPr>
              <w:t>n factor of this number and 760</w:t>
            </w:r>
            <w:r>
              <w:rPr>
                <w:rFonts w:asciiTheme="majorHAnsi" w:hAnsiTheme="majorHAnsi"/>
                <w:sz w:val="24"/>
                <w:szCs w:val="24"/>
              </w:rPr>
              <w:t>?</w:t>
            </w: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886DFB" w:rsidRPr="00A252B0" w:rsidRDefault="00465023" w:rsidP="00886DF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3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915DF7" w:rsidRDefault="001D3C10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first five</w:t>
            </w:r>
            <w:r w:rsidR="00915DF7">
              <w:rPr>
                <w:rFonts w:ascii="Times New Roman" w:hAnsi="Times New Roman"/>
                <w:sz w:val="24"/>
                <w:szCs w:val="24"/>
              </w:rPr>
              <w:t xml:space="preserve"> pentagonal numbers are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1,</w:t>
            </w:r>
            <w:r w:rsidR="00915DF7">
              <w:rPr>
                <w:rFonts w:ascii="Times New Roman" w:hAnsi="Times New Roman"/>
                <w:sz w:val="24"/>
                <w:szCs w:val="24"/>
              </w:rPr>
              <w:t xml:space="preserve"> 5, </w:t>
            </w:r>
            <w:r w:rsidR="00507D09">
              <w:rPr>
                <w:rFonts w:ascii="Times New Roman" w:hAnsi="Times New Roman"/>
                <w:sz w:val="24"/>
                <w:szCs w:val="24"/>
              </w:rPr>
              <w:t xml:space="preserve">12, </w:t>
            </w:r>
            <w:r w:rsidR="00915DF7">
              <w:rPr>
                <w:rFonts w:ascii="Times New Roman" w:hAnsi="Times New Roman"/>
                <w:sz w:val="24"/>
                <w:szCs w:val="24"/>
              </w:rPr>
              <w:t>22 and 35.</w:t>
            </w:r>
          </w:p>
          <w:p w:rsidR="00886DFB" w:rsidRDefault="00507D09" w:rsidP="00915D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pentagonal numbers can be illustrated by the diagram below.</w:t>
            </w:r>
          </w:p>
          <w:p w:rsidR="00886DFB" w:rsidRDefault="00886DFB" w:rsidP="00886DF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7252B6" w:rsidP="00886DF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28522AE2">
                <v:shape id="_x0000_s1199" type="#_x0000_t75" style="position:absolute;left:0;text-align:left;margin-left:124.95pt;margin-top:17.4pt;width:123.45pt;height:117.75pt;z-index:251660800;mso-position-horizontal-relative:text;mso-position-vertical-relative:text">
                  <v:imagedata r:id="rId94" o:title=""/>
                </v:shape>
                <o:OLEObject Type="Embed" ProgID="FXDraw.Graphic" ShapeID="_x0000_s1199" DrawAspect="Content" ObjectID="_1514612059" r:id="rId95"/>
              </w:object>
            </w:r>
          </w:p>
          <w:p w:rsidR="00886DFB" w:rsidRDefault="00886DFB" w:rsidP="00886DF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727776" w:rsidRDefault="00727776" w:rsidP="00886DF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727776" w:rsidRDefault="00727776" w:rsidP="00886DF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727776" w:rsidRDefault="00727776" w:rsidP="00886DF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  <w:p w:rsidR="00886DFB" w:rsidRDefault="00886DFB" w:rsidP="00886DFB">
            <w:pPr>
              <w:ind w:left="926" w:hanging="9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886DFB" w:rsidRPr="00A252B0" w:rsidRDefault="00886DFB" w:rsidP="00886DF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886DFB" w:rsidRPr="001B3341" w:rsidRDefault="00886DFB" w:rsidP="00886DFB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886DFB" w:rsidRDefault="00886DFB" w:rsidP="00886DFB">
            <w:pPr>
              <w:pStyle w:val="LongerQuestions"/>
            </w:pPr>
            <w:r>
              <w:t>(a)</w:t>
            </w:r>
            <w:r w:rsidR="00915DF7">
              <w:t xml:space="preserve">  Add to the diagram above to show the next two pentagonal numbers and write down their values.</w:t>
            </w:r>
          </w:p>
          <w:p w:rsidR="00886DFB" w:rsidRDefault="00886DFB" w:rsidP="00886DFB">
            <w:pPr>
              <w:pStyle w:val="LongerQuestions"/>
            </w:pPr>
          </w:p>
          <w:p w:rsidR="00886DFB" w:rsidRDefault="00886DFB" w:rsidP="00915DF7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886DFB" w:rsidRDefault="00886DFB" w:rsidP="00915DF7">
            <w:pPr>
              <w:pStyle w:val="LongerQuestions"/>
              <w:spacing w:after="0"/>
            </w:pPr>
          </w:p>
          <w:p w:rsidR="00886DFB" w:rsidRDefault="00886DFB" w:rsidP="00915DF7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886DFB" w:rsidRPr="00A252B0" w:rsidRDefault="00501524" w:rsidP="00886DF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886DFB" w:rsidRPr="001B3341" w:rsidRDefault="00886DFB" w:rsidP="00886DFB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465023" w:rsidRDefault="00886DFB" w:rsidP="00465023">
            <w:pPr>
              <w:pStyle w:val="LongerQuestions"/>
            </w:pPr>
            <w:r>
              <w:t>(b)</w:t>
            </w:r>
            <w:r w:rsidR="00915DF7">
              <w:t xml:space="preserve">     </w:t>
            </w:r>
            <w:r w:rsidR="00465023">
              <w:t>The Square numbers are 1, 4, 9, 16, 25, 36, 49 …..   etc.</w:t>
            </w:r>
          </w:p>
          <w:p w:rsidR="00915DF7" w:rsidRDefault="00465023" w:rsidP="00886DFB">
            <w:pPr>
              <w:pStyle w:val="LongerQuestions"/>
            </w:pPr>
            <w:r>
              <w:t xml:space="preserve">          The Triangular numbers are 1, 3, 6, 10, 15, 21, 28 …..   etc.</w:t>
            </w:r>
          </w:p>
          <w:p w:rsidR="00727776" w:rsidRDefault="00727776" w:rsidP="00886DFB">
            <w:pPr>
              <w:pStyle w:val="LongerQuestions"/>
            </w:pPr>
            <w:r>
              <w:t xml:space="preserve">         A pattern can be shown using the pentagonal, square and triangular numbers.</w:t>
            </w:r>
          </w:p>
          <w:p w:rsidR="00915DF7" w:rsidRDefault="00915DF7" w:rsidP="00886DFB">
            <w:pPr>
              <w:pStyle w:val="LongerQuestions"/>
            </w:pPr>
            <w:r>
              <w:t xml:space="preserve">          </w:t>
            </w:r>
            <w:r w:rsidR="001D3C10">
              <w:t xml:space="preserve">  </w:t>
            </w:r>
            <w:r w:rsidR="001D3C10">
              <w:object w:dxaOrig="3738" w:dyaOrig="1378">
                <v:shape id="_x0000_i1067" type="#_x0000_t75" style="width:186.75pt;height:69pt" o:ole="">
                  <v:imagedata r:id="rId96" o:title=""/>
                </v:shape>
                <o:OLEObject Type="Embed" ProgID="FXEquation.Equation" ShapeID="_x0000_i1067" DrawAspect="Content" ObjectID="_1514612004" r:id="rId97"/>
              </w:object>
            </w:r>
            <w:r w:rsidR="001D3C10">
              <w:t xml:space="preserve">  </w:t>
            </w:r>
          </w:p>
          <w:p w:rsidR="00886DFB" w:rsidRDefault="00507D09" w:rsidP="00886DFB">
            <w:pPr>
              <w:pStyle w:val="LongerQuestions"/>
            </w:pPr>
            <w:r>
              <w:t>Complete two more lines of this pattern.</w:t>
            </w:r>
          </w:p>
          <w:p w:rsidR="00507D09" w:rsidRDefault="00507D09" w:rsidP="00507D09">
            <w:pPr>
              <w:pStyle w:val="LongerQuestions"/>
              <w:spacing w:after="0"/>
            </w:pPr>
          </w:p>
          <w:p w:rsidR="00886DFB" w:rsidRDefault="00886DFB" w:rsidP="00507D09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886DFB" w:rsidRDefault="00886DFB" w:rsidP="00507D09">
            <w:pPr>
              <w:pStyle w:val="LongerQuestions"/>
              <w:spacing w:after="0"/>
            </w:pPr>
          </w:p>
          <w:p w:rsidR="00886DFB" w:rsidRDefault="00886DFB" w:rsidP="00507D09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886DFB" w:rsidRPr="00A252B0" w:rsidRDefault="00727776" w:rsidP="00886DF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886DFB" w:rsidTr="00F053BB">
        <w:trPr>
          <w:cantSplit/>
          <w:trHeight w:val="851"/>
        </w:trPr>
        <w:tc>
          <w:tcPr>
            <w:tcW w:w="952" w:type="dxa"/>
            <w:shd w:val="clear" w:color="auto" w:fill="auto"/>
          </w:tcPr>
          <w:p w:rsidR="00886DFB" w:rsidRPr="001B3341" w:rsidRDefault="00886DFB" w:rsidP="00886DFB">
            <w:pPr>
              <w:pStyle w:val="ListParagraph"/>
              <w:numPr>
                <w:ilvl w:val="0"/>
                <w:numId w:val="3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table below gives some squares and cubes.</w:t>
            </w:r>
          </w:p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  <w:tbl>
            <w:tblPr>
              <w:tblW w:w="7086" w:type="dxa"/>
              <w:tblInd w:w="2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77"/>
              <w:gridCol w:w="1077"/>
              <w:gridCol w:w="1077"/>
              <w:gridCol w:w="624"/>
              <w:gridCol w:w="1077"/>
              <w:gridCol w:w="1077"/>
              <w:gridCol w:w="1077"/>
            </w:tblGrid>
            <w:tr w:rsidR="00670AD9" w:rsidTr="00727776">
              <w:trPr>
                <w:trHeight w:val="300"/>
              </w:trPr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  <w:hideMark/>
                </w:tcPr>
                <w:p w:rsidR="00670AD9" w:rsidRDefault="00670AD9" w:rsidP="00670AD9">
                  <w:pPr>
                    <w:jc w:val="center"/>
                    <w:rPr>
                      <w:rFonts w:eastAsia="Times New Roman"/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Number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  <w:hideMark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Square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  <w:hideMark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Cube</w:t>
                  </w:r>
                </w:p>
              </w:tc>
              <w:tc>
                <w:tcPr>
                  <w:tcW w:w="624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Number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Square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Cube</w:t>
                  </w:r>
                </w:p>
              </w:tc>
            </w:tr>
            <w:tr w:rsidR="00670AD9" w:rsidTr="00727776">
              <w:trPr>
                <w:trHeight w:val="300"/>
              </w:trPr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31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961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29791</w:t>
                  </w:r>
                </w:p>
              </w:tc>
              <w:tc>
                <w:tcPr>
                  <w:tcW w:w="624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41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1681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68921</w:t>
                  </w:r>
                </w:p>
              </w:tc>
            </w:tr>
            <w:tr w:rsidR="00670AD9" w:rsidTr="00727776">
              <w:trPr>
                <w:trHeight w:val="300"/>
              </w:trPr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32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1024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32768</w:t>
                  </w:r>
                </w:p>
              </w:tc>
              <w:tc>
                <w:tcPr>
                  <w:tcW w:w="624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42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1764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74088</w:t>
                  </w:r>
                </w:p>
              </w:tc>
            </w:tr>
            <w:tr w:rsidR="00670AD9" w:rsidTr="00727776">
              <w:trPr>
                <w:trHeight w:val="300"/>
              </w:trPr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33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1089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35937</w:t>
                  </w:r>
                </w:p>
              </w:tc>
              <w:tc>
                <w:tcPr>
                  <w:tcW w:w="624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43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1849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79507</w:t>
                  </w:r>
                </w:p>
              </w:tc>
            </w:tr>
            <w:tr w:rsidR="00670AD9" w:rsidTr="00727776">
              <w:trPr>
                <w:trHeight w:val="300"/>
              </w:trPr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34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1156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39304</w:t>
                  </w:r>
                </w:p>
              </w:tc>
              <w:tc>
                <w:tcPr>
                  <w:tcW w:w="624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44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1936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85184</w:t>
                  </w:r>
                </w:p>
              </w:tc>
            </w:tr>
            <w:tr w:rsidR="00670AD9" w:rsidTr="00727776">
              <w:trPr>
                <w:trHeight w:val="300"/>
              </w:trPr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35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1225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42875</w:t>
                  </w:r>
                </w:p>
              </w:tc>
              <w:tc>
                <w:tcPr>
                  <w:tcW w:w="624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45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2025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91125</w:t>
                  </w:r>
                </w:p>
              </w:tc>
            </w:tr>
            <w:tr w:rsidR="00670AD9" w:rsidTr="00727776">
              <w:trPr>
                <w:trHeight w:val="300"/>
              </w:trPr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36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1296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46656</w:t>
                  </w:r>
                </w:p>
              </w:tc>
              <w:tc>
                <w:tcPr>
                  <w:tcW w:w="624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46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2116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97336</w:t>
                  </w:r>
                </w:p>
              </w:tc>
            </w:tr>
            <w:tr w:rsidR="00670AD9" w:rsidTr="00727776">
              <w:trPr>
                <w:trHeight w:val="300"/>
              </w:trPr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37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1369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50653</w:t>
                  </w:r>
                </w:p>
              </w:tc>
              <w:tc>
                <w:tcPr>
                  <w:tcW w:w="624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47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2209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103823</w:t>
                  </w:r>
                </w:p>
              </w:tc>
            </w:tr>
            <w:tr w:rsidR="00670AD9" w:rsidTr="00727776">
              <w:trPr>
                <w:trHeight w:val="300"/>
              </w:trPr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38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1444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54872</w:t>
                  </w:r>
                </w:p>
              </w:tc>
              <w:tc>
                <w:tcPr>
                  <w:tcW w:w="624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48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2304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110592</w:t>
                  </w:r>
                </w:p>
              </w:tc>
            </w:tr>
            <w:tr w:rsidR="00670AD9" w:rsidTr="00727776">
              <w:trPr>
                <w:trHeight w:val="300"/>
              </w:trPr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39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1521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59319</w:t>
                  </w:r>
                </w:p>
              </w:tc>
              <w:tc>
                <w:tcPr>
                  <w:tcW w:w="624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49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2401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117649</w:t>
                  </w:r>
                </w:p>
              </w:tc>
            </w:tr>
            <w:tr w:rsidR="00670AD9" w:rsidTr="00727776">
              <w:trPr>
                <w:trHeight w:val="300"/>
              </w:trPr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40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1600</w:t>
                  </w:r>
                </w:p>
              </w:tc>
              <w:tc>
                <w:tcPr>
                  <w:tcW w:w="10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64000</w:t>
                  </w:r>
                </w:p>
              </w:tc>
              <w:tc>
                <w:tcPr>
                  <w:tcW w:w="624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50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2500</w:t>
                  </w:r>
                </w:p>
              </w:tc>
              <w:tc>
                <w:tcPr>
                  <w:tcW w:w="1077" w:type="dxa"/>
                  <w:vAlign w:val="center"/>
                </w:tcPr>
                <w:p w:rsidR="00670AD9" w:rsidRDefault="00670AD9" w:rsidP="00670AD9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125000</w:t>
                  </w:r>
                </w:p>
              </w:tc>
            </w:tr>
          </w:tbl>
          <w:p w:rsidR="00886DFB" w:rsidRDefault="00886DFB" w:rsidP="00886D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992" w:type="dxa"/>
          </w:tcPr>
          <w:p w:rsidR="00886DFB" w:rsidRPr="00A252B0" w:rsidRDefault="00886DFB" w:rsidP="00886DF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886DFB" w:rsidTr="00F053BB">
        <w:trPr>
          <w:cantSplit/>
          <w:trHeight w:val="851"/>
        </w:trPr>
        <w:tc>
          <w:tcPr>
            <w:tcW w:w="952" w:type="dxa"/>
            <w:shd w:val="clear" w:color="auto" w:fill="99FF99"/>
          </w:tcPr>
          <w:p w:rsidR="00886DFB" w:rsidRPr="001B3341" w:rsidRDefault="00886DFB" w:rsidP="00886DFB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886DFB" w:rsidRPr="002814E3" w:rsidRDefault="00886DFB" w:rsidP="00886DFB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(a)  </w: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What is the value of :</w:t>
            </w:r>
          </w:p>
          <w:p w:rsidR="00886DFB" w:rsidRPr="002814E3" w:rsidRDefault="00886DFB" w:rsidP="00886DFB">
            <w:pPr>
              <w:spacing w:before="240"/>
              <w:ind w:left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i)   </w:t>
            </w:r>
            <w:r w:rsidR="00670AD9" w:rsidRPr="00BF7B47">
              <w:rPr>
                <w:color w:val="FF0000"/>
                <w:position w:val="-2"/>
              </w:rPr>
              <w:object w:dxaOrig="514" w:dyaOrig="294" w14:anchorId="0F4E3B9E">
                <v:shape id="_x0000_i1068" type="#_x0000_t75" style="width:24.75pt;height:15pt" o:ole="">
                  <v:imagedata r:id="rId98" o:title=""/>
                </v:shape>
                <o:OLEObject Type="Embed" ProgID="FXEquation.Equation" ShapeID="_x0000_i1068" DrawAspect="Content" ObjectID="_1514612005" r:id="rId99"/>
              </w:objec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  </w: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………………………………………………………………..</w:t>
            </w:r>
          </w:p>
          <w:p w:rsidR="00886DFB" w:rsidRPr="002814E3" w:rsidRDefault="00886DFB" w:rsidP="00886DFB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  <w:p w:rsidR="00886DFB" w:rsidRPr="002814E3" w:rsidRDefault="00886DFB" w:rsidP="00886DFB">
            <w:pP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    ii)   </w:t>
            </w:r>
            <w:r w:rsidR="00670AD9" w:rsidRPr="002814E3">
              <w:rPr>
                <w:color w:val="000000" w:themeColor="text1"/>
                <w:position w:val="-2"/>
              </w:rPr>
              <w:object w:dxaOrig="514" w:dyaOrig="294" w14:anchorId="4751D771">
                <v:shape id="_x0000_i1069" type="#_x0000_t75" style="width:26.25pt;height:15pt" o:ole="">
                  <v:imagedata r:id="rId100" o:title=""/>
                </v:shape>
                <o:OLEObject Type="Embed" ProgID="FXEquation.Equation" ShapeID="_x0000_i1069" DrawAspect="Content" ObjectID="_1514612006" r:id="rId101"/>
              </w:objec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   </w: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……………………………………………………………..</w:t>
            </w:r>
          </w:p>
        </w:tc>
        <w:tc>
          <w:tcPr>
            <w:tcW w:w="992" w:type="dxa"/>
          </w:tcPr>
          <w:p w:rsidR="00886DFB" w:rsidRPr="00A252B0" w:rsidRDefault="00727776" w:rsidP="00886DF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886DFB" w:rsidTr="00F053BB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886DFB" w:rsidRPr="001B3341" w:rsidRDefault="00886DFB" w:rsidP="00886DFB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886DFB" w:rsidRPr="002814E3" w:rsidRDefault="00886DFB" w:rsidP="00886DFB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(b)    What is the value of 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:</w: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</w:p>
          <w:p w:rsidR="00886DFB" w:rsidRPr="002814E3" w:rsidRDefault="00886DFB" w:rsidP="00886DFB">
            <w:pPr>
              <w:spacing w:before="240"/>
              <w:ind w:left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i)   </w:t>
            </w:r>
            <w:r w:rsidR="00670AD9" w:rsidRPr="002814E3">
              <w:rPr>
                <w:color w:val="FF0000"/>
                <w:position w:val="-4"/>
              </w:rPr>
              <w:object w:dxaOrig="850" w:dyaOrig="314" w14:anchorId="335A4CEE">
                <v:shape id="_x0000_i1070" type="#_x0000_t75" style="width:42.75pt;height:15.75pt" o:ole="">
                  <v:imagedata r:id="rId102" o:title=""/>
                </v:shape>
                <o:OLEObject Type="Embed" ProgID="FXEquation.Equation" ShapeID="_x0000_i1070" DrawAspect="Content" ObjectID="_1514612007" r:id="rId103"/>
              </w:objec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</w: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………………………………………………………………..</w:t>
            </w:r>
          </w:p>
          <w:p w:rsidR="00886DFB" w:rsidRPr="002814E3" w:rsidRDefault="00886DFB" w:rsidP="00886DFB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  <w:p w:rsidR="00886DFB" w:rsidRPr="002814E3" w:rsidRDefault="00886DFB" w:rsidP="00886DFB">
            <w:pP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    ii)   </w:t>
            </w:r>
            <w:r w:rsidR="00670AD9" w:rsidRPr="002814E3">
              <w:rPr>
                <w:color w:val="FF0000"/>
                <w:position w:val="-4"/>
              </w:rPr>
              <w:object w:dxaOrig="1113" w:dyaOrig="314" w14:anchorId="2A4624B9">
                <v:shape id="_x0000_i1071" type="#_x0000_t75" style="width:56.25pt;height:15.75pt" o:ole="">
                  <v:imagedata r:id="rId104" o:title=""/>
                </v:shape>
                <o:OLEObject Type="Embed" ProgID="FXEquation.Equation" ShapeID="_x0000_i1071" DrawAspect="Content" ObjectID="_1514612008" r:id="rId105"/>
              </w:object>
            </w: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  </w:t>
            </w: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…………………………………………………………………..</w:t>
            </w:r>
          </w:p>
        </w:tc>
        <w:tc>
          <w:tcPr>
            <w:tcW w:w="992" w:type="dxa"/>
          </w:tcPr>
          <w:p w:rsidR="00886DFB" w:rsidRPr="00A252B0" w:rsidRDefault="00727776" w:rsidP="00886DF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886DFB" w:rsidTr="005277D4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886DFB" w:rsidRPr="001B3341" w:rsidRDefault="00886DFB" w:rsidP="00886DFB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886DFB" w:rsidRPr="002814E3" w:rsidRDefault="00886DFB" w:rsidP="00886DFB">
            <w:pP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(c)    </w:t>
            </w:r>
            <w:r w:rsidR="00F053BB" w:rsidRPr="0026731F">
              <w:rPr>
                <w:color w:val="FF0000"/>
                <w:position w:val="-34"/>
              </w:rPr>
              <w:object w:dxaOrig="3754" w:dyaOrig="554" w14:anchorId="30E7D3EC">
                <v:shape id="_x0000_i1072" type="#_x0000_t75" style="width:188.25pt;height:27.75pt" o:ole="">
                  <v:imagedata r:id="rId106" o:title=""/>
                </v:shape>
                <o:OLEObject Type="Embed" ProgID="FXEquation.Equation" ShapeID="_x0000_i1072" DrawAspect="Content" ObjectID="_1514612009" r:id="rId107"/>
              </w:object>
            </w:r>
            <w:r w:rsidRPr="002814E3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</w:t>
            </w:r>
          </w:p>
          <w:p w:rsidR="00886DFB" w:rsidRPr="002814E3" w:rsidRDefault="00886DFB" w:rsidP="00886DFB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  <w:p w:rsidR="00886DFB" w:rsidRPr="002814E3" w:rsidRDefault="00886DFB" w:rsidP="00886DFB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886DFB" w:rsidRPr="002814E3" w:rsidRDefault="00886DFB" w:rsidP="00886DFB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  <w:p w:rsidR="00886DFB" w:rsidRPr="002814E3" w:rsidRDefault="00886DFB" w:rsidP="00886DFB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2814E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886DFB" w:rsidRPr="00A252B0" w:rsidRDefault="00501524" w:rsidP="00886DF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</w:tbl>
    <w:p w:rsidR="00727776" w:rsidRDefault="00727776" w:rsidP="00727776">
      <w:pPr>
        <w:rPr>
          <w:rFonts w:asciiTheme="majorHAnsi" w:hAnsiTheme="majorHAnsi"/>
          <w:sz w:val="24"/>
          <w:szCs w:val="24"/>
        </w:rPr>
        <w:sectPr w:rsidR="00727776" w:rsidSect="00F815B6">
          <w:pgSz w:w="11906" w:h="16838"/>
          <w:pgMar w:top="1440" w:right="1440" w:bottom="1440" w:left="1440" w:header="708" w:footer="708" w:gutter="0"/>
          <w:cols w:space="720"/>
          <w:titlePg/>
          <w:docGrid w:linePitch="299"/>
        </w:sectPr>
      </w:pPr>
    </w:p>
    <w:p w:rsidR="00727776" w:rsidRDefault="00727776" w:rsidP="00727776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1"/>
        <w:gridCol w:w="5236"/>
        <w:gridCol w:w="2975"/>
      </w:tblGrid>
      <w:tr w:rsidR="00727776" w:rsidTr="00727776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132142659"/>
            <w:placeholder>
              <w:docPart w:val="F94A8E57AA8D4081B27B2D8CF115B3D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  <w:hideMark/>
              </w:tcPr>
              <w:p w:rsidR="00727776" w:rsidRDefault="00727776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id w:val="-1511053743"/>
            <w:placeholder>
              <w:docPart w:val="10D6EDBE340E4861A82F8446FDA0D2C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  <w:hideMark/>
              </w:tcPr>
              <w:p w:rsidR="00727776" w:rsidRDefault="00727776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Whole Numbers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727776" w:rsidRDefault="0072777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727776" w:rsidTr="00727776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727776" w:rsidTr="00727776">
        <w:trPr>
          <w:cantSplit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One hundred and five thousand, two hundred and seven.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 written at left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1920 + 200 = 2120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2120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025" w:dyaOrig="480">
                <v:shape id="_x0000_i1073" type="#_x0000_t75" style="width:251.25pt;height:24pt" o:ole="">
                  <v:imagedata r:id="rId108" o:title=""/>
                </v:shape>
                <o:OLEObject Type="Embed" ProgID="FXEquation.Equation" ShapeID="_x0000_i1073" DrawAspect="Content" ObjectID="_1514612010" r:id="rId109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43 709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120 304 =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400" w:dyaOrig="195">
                <v:shape id="_x0000_i1074" type="#_x0000_t75" style="width:270pt;height:9.75pt" o:ole="">
                  <v:imagedata r:id="rId12" o:title=""/>
                </v:shape>
                <o:OLEObject Type="Embed" ProgID="FXEquation.Equation" ShapeID="_x0000_i1074" DrawAspect="Content" ObjectID="_1514612011" r:id="rId110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235" w:dyaOrig="1410">
                <v:shape id="_x0000_i1075" type="#_x0000_t75" style="width:111.75pt;height:70.5pt" o:ole="">
                  <v:imagedata r:id="rId111" o:title=""/>
                </v:shape>
                <o:OLEObject Type="Embed" ProgID="FXEquation.Equation" ShapeID="_x0000_i1075" DrawAspect="Content" ObjectID="_1514612012" r:id="rId11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1815" w:dyaOrig="1110">
                <v:shape id="_x0000_i1076" type="#_x0000_t75" style="width:90.75pt;height:55.5pt" o:ole="">
                  <v:imagedata r:id="rId113" o:title=""/>
                </v:shape>
                <o:OLEObject Type="Embed" ProgID="FXEquation.Equation" ShapeID="_x0000_i1076" DrawAspect="Content" ObjectID="_1514612013" r:id="rId11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52B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275" type="#_x0000_t75" style="position:absolute;left:0;text-align:left;margin-left:-.25pt;margin-top:-6.45pt;width:138.7pt;height:25.45pt;z-index:251674112;mso-position-horizontal-relative:text;mso-position-vertical-relative:text">
                  <v:imagedata r:id="rId115" o:title=""/>
                </v:shape>
                <o:OLEObject Type="Embed" ProgID="FXDraw.Graphic" ShapeID="_x0000_s1275" DrawAspect="Content" ObjectID="_1514612060" r:id="rId116"/>
              </w:objec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7EA0C1CC" wp14:editId="78379EAD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317500</wp:posOffset>
                      </wp:positionV>
                      <wp:extent cx="381635" cy="6985"/>
                      <wp:effectExtent l="0" t="0" r="37465" b="31115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766757" id="Straight Connector 41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2pt,25pt" to="26.8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705" w:dyaOrig="780">
                <v:shape id="_x0000_i1078" type="#_x0000_t75" style="width:35.25pt;height:39pt" o:ole="">
                  <v:imagedata r:id="rId117" o:title=""/>
                </v:shape>
                <o:OLEObject Type="Embed" ProgID="FXEquation.Equation" ShapeID="_x0000_i1078" DrawAspect="Content" ObjectID="_1514612014" r:id="rId11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08CF3E86" wp14:editId="119E4EE8">
                      <wp:simplePos x="0" y="0"/>
                      <wp:positionH relativeFrom="column">
                        <wp:posOffset>-36195</wp:posOffset>
                      </wp:positionH>
                      <wp:positionV relativeFrom="paragraph">
                        <wp:posOffset>323850</wp:posOffset>
                      </wp:positionV>
                      <wp:extent cx="381000" cy="6985"/>
                      <wp:effectExtent l="0" t="0" r="19050" b="31115"/>
                      <wp:wrapNone/>
                      <wp:docPr id="40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B77C87" id="Straight Connector 40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85pt,25.5pt" to="27.1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735" w:dyaOrig="780">
                <v:shape id="_x0000_i1079" type="#_x0000_t75" style="width:36.75pt;height:39pt" o:ole="">
                  <v:imagedata r:id="rId119" o:title=""/>
                </v:shape>
                <o:OLEObject Type="Embed" ProgID="FXEquation.Equation" ShapeID="_x0000_i1079" DrawAspect="Content" ObjectID="_1514612015" r:id="rId120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106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0145E4EA" wp14:editId="716B952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323850</wp:posOffset>
                      </wp:positionV>
                      <wp:extent cx="381000" cy="6985"/>
                      <wp:effectExtent l="0" t="0" r="19050" b="31115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7A2CF5" id="Straight Connector 39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5.5pt" to="30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765" w:dyaOrig="780">
                <v:shape id="_x0000_i1080" type="#_x0000_t75" style="width:38.25pt;height:39pt" o:ole="">
                  <v:imagedata r:id="rId121" o:title=""/>
                </v:shape>
                <o:OLEObject Type="Embed" ProgID="FXEquation.Equation" ShapeID="_x0000_i1080" DrawAspect="Content" ObjectID="_1514612016" r:id="rId12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1 071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1275" w:dyaOrig="630">
                <v:shape id="_x0000_i1081" type="#_x0000_t75" style="width:63pt;height:31.5pt" o:ole="">
                  <v:imagedata r:id="rId123" o:title=""/>
                </v:shape>
                <o:OLEObject Type="Embed" ProgID="FXEquation.Equation" ShapeID="_x0000_i1081" DrawAspect="Content" ObjectID="_1514612017" r:id="rId12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276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105" w:dyaOrig="195">
                <v:shape id="_x0000_i1082" type="#_x0000_t75" style="width:155.25pt;height:9.75pt" o:ole="">
                  <v:imagedata r:id="rId125" o:title=""/>
                </v:shape>
                <o:OLEObject Type="Embed" ProgID="FXEquation.Equation" ShapeID="_x0000_i1082" DrawAspect="Content" ObjectID="_1514612018" r:id="rId12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70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735" w:dyaOrig="240">
                <v:shape id="_x0000_i1083" type="#_x0000_t75" style="width:186.75pt;height:12pt" o:ole="">
                  <v:imagedata r:id="rId127" o:title=""/>
                </v:shape>
                <o:OLEObject Type="Embed" ProgID="FXEquation.Equation" ShapeID="_x0000_i1083" DrawAspect="Content" ObjectID="_1514612019" r:id="rId12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105 900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2925" w:dyaOrig="195">
                <v:shape id="_x0000_i1084" type="#_x0000_t75" style="width:146.25pt;height:9.75pt" o:ole="">
                  <v:imagedata r:id="rId129" o:title=""/>
                </v:shape>
                <o:OLEObject Type="Embed" ProgID="FXEquation.Equation" ShapeID="_x0000_i1084" DrawAspect="Content" ObjectID="_1514612020" r:id="rId130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39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6075" w:dyaOrig="510">
                <v:shape id="_x0000_i1085" type="#_x0000_t75" style="width:303.75pt;height:25.5pt" o:ole="">
                  <v:imagedata r:id="rId131" o:title=""/>
                </v:shape>
                <o:OLEObject Type="Embed" ProgID="FXEquation.Equation" ShapeID="_x0000_i1085" DrawAspect="Content" ObjectID="_1514612021" r:id="rId13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 listed at left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6105" w:dyaOrig="480">
                <v:shape id="_x0000_i1086" type="#_x0000_t75" style="width:305.25pt;height:24pt" o:ole="">
                  <v:imagedata r:id="rId133" o:title=""/>
                </v:shape>
                <o:OLEObject Type="Embed" ProgID="FXEquation.Equation" ShapeID="_x0000_i1086" DrawAspect="Content" ObjectID="_1514612022" r:id="rId13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355" w:dyaOrig="1050">
                <v:shape id="_x0000_i1087" type="#_x0000_t75" style="width:117.75pt;height:53.25pt" o:ole="">
                  <v:imagedata r:id="rId135" o:title=""/>
                </v:shape>
                <o:OLEObject Type="Embed" ProgID="FXEquation.Equation" ShapeID="_x0000_i1087" DrawAspect="Content" ObjectID="_1514612023" r:id="rId13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1485" w:dyaOrig="195">
                <v:shape id="_x0000_i1088" type="#_x0000_t75" style="width:74.25pt;height:9.75pt" o:ole="">
                  <v:imagedata r:id="rId137" o:title=""/>
                </v:shape>
                <o:OLEObject Type="Embed" ProgID="FXEquation.Equation" ShapeID="_x0000_i1088" DrawAspect="Content" ObjectID="_1514612024" r:id="rId13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625" w:dyaOrig="300">
                <v:shape id="_x0000_i1089" type="#_x0000_t75" style="width:131.25pt;height:15pt" o:ole="">
                  <v:imagedata r:id="rId139" o:title=""/>
                </v:shape>
                <o:OLEObject Type="Embed" ProgID="FXEquation.Equation" ShapeID="_x0000_i1089" DrawAspect="Content" ObjectID="_1514612025" r:id="rId14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29, 31 and 37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29, 31 and 37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3675" w:dyaOrig="300">
                <v:shape id="_x0000_i1090" type="#_x0000_t75" style="width:183.75pt;height:15pt" o:ole="">
                  <v:imagedata r:id="rId141" o:title=""/>
                </v:shape>
                <o:OLEObject Type="Embed" ProgID="FXEquation.Equation" ShapeID="_x0000_i1090" DrawAspect="Content" ObjectID="_1514612026" r:id="rId14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81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825" w:dyaOrig="705">
                <v:shape id="_x0000_i1091" type="#_x0000_t75" style="width:190.5pt;height:35.25pt" o:ole="">
                  <v:imagedata r:id="rId143" o:title=""/>
                </v:shape>
                <o:OLEObject Type="Embed" ProgID="FXEquation.Equation" ShapeID="_x0000_i1091" DrawAspect="Content" ObjectID="_1514612027" r:id="rId14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25" w:dyaOrig="300">
                <v:shape id="_x0000_i1092" type="#_x0000_t75" style="width:11.25pt;height:15pt" o:ole="">
                  <v:imagedata r:id="rId145" o:title=""/>
                </v:shape>
                <o:OLEObject Type="Embed" ProgID="FXEquation.Equation" ShapeID="_x0000_i1092" DrawAspect="Content" ObjectID="_1514612028" r:id="rId14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 </w:t>
            </w:r>
            <w:r>
              <w:rPr>
                <w:rFonts w:ascii="Times New Roman" w:hAnsi="Times New Roman"/>
                <w:sz w:val="24"/>
                <w:szCs w:val="24"/>
              </w:rPr>
              <w:object w:dxaOrig="285" w:dyaOrig="300">
                <v:shape id="_x0000_i1093" type="#_x0000_t75" style="width:14.25pt;height:15pt" o:ole="">
                  <v:imagedata r:id="rId147" o:title=""/>
                </v:shape>
                <o:OLEObject Type="Embed" ProgID="FXEquation.Equation" ShapeID="_x0000_i1093" DrawAspect="Content" ObjectID="_1514612029" r:id="rId14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5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 </w:t>
            </w:r>
            <w:r>
              <w:rPr>
                <w:rFonts w:ascii="Times New Roman" w:hAnsi="Times New Roman"/>
                <w:sz w:val="24"/>
                <w:szCs w:val="24"/>
              </w:rPr>
              <w:object w:dxaOrig="3585" w:dyaOrig="300">
                <v:shape id="_x0000_i1094" type="#_x0000_t75" style="width:179.25pt;height:15pt" o:ole="">
                  <v:imagedata r:id="rId149" o:title=""/>
                </v:shape>
                <o:OLEObject Type="Embed" ProgID="FXEquation.Equation" ShapeID="_x0000_i1094" DrawAspect="Content" ObjectID="_1514612030" r:id="rId15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125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` </w:t>
            </w:r>
            <w:r>
              <w:rPr>
                <w:rFonts w:ascii="Times New Roman" w:hAnsi="Times New Roman"/>
                <w:sz w:val="24"/>
                <w:szCs w:val="24"/>
              </w:rPr>
              <w:object w:dxaOrig="5295" w:dyaOrig="330">
                <v:shape id="_x0000_i1095" type="#_x0000_t75" style="width:264.75pt;height:16.5pt" o:ole="">
                  <v:imagedata r:id="rId151" o:title=""/>
                </v:shape>
                <o:OLEObject Type="Embed" ProgID="FXEquation.Equation" ShapeID="_x0000_i1095" DrawAspect="Content" ObjectID="_1514612031" r:id="rId15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 and 10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number is divisible by 3if the sum of the digits is divisible by 3.</w:t>
            </w: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1+5+7 = 13 No            3+4+7 = 14 No   </w:t>
            </w: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5+3+3 = 11 No            6+5+4= 15 Yes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last digit is a 5 or 0, is the complete test.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object w:dxaOrig="4905" w:dyaOrig="240">
                <v:shape id="_x0000_i1096" type="#_x0000_t75" style="width:245.25pt;height:12pt" o:ole="">
                  <v:imagedata r:id="rId153" o:title=""/>
                </v:shape>
                <o:OLEObject Type="Embed" ProgID="FXEquation.Equation" ShapeID="_x0000_i1096" DrawAspect="Content" ObjectID="_1514612032" r:id="rId15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990" w:dyaOrig="360">
                <v:shape id="_x0000_i1097" type="#_x0000_t75" style="width:199.5pt;height:18pt" o:ole="">
                  <v:imagedata r:id="rId155" o:title=""/>
                </v:shape>
                <o:OLEObject Type="Embed" ProgID="FXEquation.Equation" ShapeID="_x0000_i1097" DrawAspect="Content" ObjectID="_1514612033" r:id="rId15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185" w:dyaOrig="645">
                <v:shape id="_x0000_i1098" type="#_x0000_t75" style="width:209.25pt;height:32.25pt" o:ole="">
                  <v:imagedata r:id="rId157" o:title=""/>
                </v:shape>
                <o:OLEObject Type="Embed" ProgID="FXEquation.Equation" ShapeID="_x0000_i1098" DrawAspect="Content" ObjectID="_1514612034" r:id="rId15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7776" w:rsidRDefault="007252B6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279" type="#_x0000_t75" style="position:absolute;margin-left:85.05pt;margin-top:.55pt;width:114.7pt;height:56.4pt;z-index:251675136;mso-position-horizontal-relative:text;mso-position-vertical-relative:text">
                  <v:imagedata r:id="rId159" o:title=""/>
                </v:shape>
                <o:OLEObject Type="Embed" ProgID="FXDraw.Graphic" ShapeID="_x0000_s1279" DrawAspect="Content" ObjectID="_1514612061" r:id="rId160"/>
              </w:object>
            </w: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&lt;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755" w:dyaOrig="1125">
                <v:shape id="_x0000_i1100" type="#_x0000_t75" style="width:237pt;height:56.25pt" o:ole="">
                  <v:imagedata r:id="rId161" o:title=""/>
                </v:shape>
                <o:OLEObject Type="Embed" ProgID="FXEquation.Equation" ShapeID="_x0000_i1100" DrawAspect="Content" ObjectID="_1514612035" r:id="rId162"/>
              </w:object>
            </w: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Neither statement is true.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00" w:dyaOrig="195">
                <v:shape id="_x0000_i1101" type="#_x0000_t75" style="width:90pt;height:9.75pt" o:ole="">
                  <v:imagedata r:id="rId58" o:title=""/>
                </v:shape>
                <o:OLEObject Type="Embed" ProgID="FXEquation.Equation" ShapeID="_x0000_i1101" DrawAspect="Content" ObjectID="_1514612036" r:id="rId16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Both sides of equality are 25 so true.                                         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20" w:dyaOrig="195">
                <v:shape id="_x0000_i1102" type="#_x0000_t75" style="width:96pt;height:9.75pt" o:ole="">
                  <v:imagedata r:id="rId60" o:title=""/>
                </v:shape>
                <o:OLEObject Type="Embed" ProgID="FXEquation.Equation" ShapeID="_x0000_i1102" DrawAspect="Content" ObjectID="_1514612037" r:id="rId16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. Both sides of equality are 144 so true.</w:t>
            </w: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190" w:dyaOrig="315">
                <v:shape id="_x0000_i1103" type="#_x0000_t75" style="width:109.5pt;height:15.75pt" o:ole="">
                  <v:imagedata r:id="rId62" o:title=""/>
                </v:shape>
                <o:OLEObject Type="Embed" ProgID="FXEquation.Equation" ShapeID="_x0000_i1103" DrawAspect="Content" ObjectID="_1514612038" r:id="rId16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5025" w:dyaOrig="315">
                <v:shape id="_x0000_i1104" type="#_x0000_t75" style="width:251.25pt;height:15.75pt" o:ole="">
                  <v:imagedata r:id="rId166" o:title=""/>
                </v:shape>
                <o:OLEObject Type="Embed" ProgID="FXEquation.Equation" ShapeID="_x0000_i1104" DrawAspect="Content" ObjectID="_1514612039" r:id="rId16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310" w:dyaOrig="315">
                <v:shape id="_x0000_i1105" type="#_x0000_t75" style="width:115.5pt;height:15.75pt" o:ole="">
                  <v:imagedata r:id="rId64" o:title=""/>
                </v:shape>
                <o:OLEObject Type="Embed" ProgID="FXEquation.Equation" ShapeID="_x0000_i1105" DrawAspect="Content" ObjectID="_1514612040" r:id="rId16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.   </w:t>
            </w:r>
            <w:r>
              <w:rPr>
                <w:rFonts w:ascii="Times New Roman" w:hAnsi="Times New Roman"/>
                <w:sz w:val="24"/>
                <w:szCs w:val="24"/>
              </w:rPr>
              <w:object w:dxaOrig="5010" w:dyaOrig="315">
                <v:shape id="_x0000_i1106" type="#_x0000_t75" style="width:250.5pt;height:15.75pt" o:ole="">
                  <v:imagedata r:id="rId169" o:title=""/>
                </v:shape>
                <o:OLEObject Type="Embed" ProgID="FXEquation.Equation" ShapeID="_x0000_i1106" DrawAspect="Content" ObjectID="_1514612041" r:id="rId170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is true as multiplication is associative and commutative</w:t>
            </w:r>
          </w:p>
          <w:p w:rsidR="00727776" w:rsidRDefault="0072777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is not true , see counter example using 5, 6 and 7 for </w:t>
            </w:r>
            <w:r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  <w:p w:rsidR="00727776" w:rsidRDefault="0072777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object w:dxaOrig="4755" w:dyaOrig="990">
                <v:shape id="_x0000_i1107" type="#_x0000_t75" style="width:237pt;height:48.75pt" o:ole="">
                  <v:imagedata r:id="rId171" o:title=""/>
                </v:shape>
                <o:OLEObject Type="Embed" ProgID="FXEquation.Equation" ShapeID="_x0000_i1107" DrawAspect="Content" ObjectID="_1514612042" r:id="rId172"/>
              </w:object>
            </w:r>
          </w:p>
          <w:p w:rsidR="00727776" w:rsidRDefault="0072777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is true as multiplication is distributive over addition.</w:t>
            </w:r>
          </w:p>
          <w:p w:rsidR="00727776" w:rsidRDefault="0072777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4th is true as addition is associative and commutative.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385" w:dyaOrig="1155">
                <v:shape id="_x0000_i1108" type="#_x0000_t75" style="width:269.25pt;height:57.75pt" o:ole="">
                  <v:imagedata r:id="rId173" o:title=""/>
                </v:shape>
                <o:OLEObject Type="Embed" ProgID="FXEquation.Equation" ShapeID="_x0000_i1108" DrawAspect="Content" ObjectID="_1514612043" r:id="rId17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3570" w:dyaOrig="2115">
                <v:shape id="_x0000_i1109" type="#_x0000_t75" style="width:178.5pt;height:105.75pt" o:ole="">
                  <v:imagedata r:id="rId175" o:title=""/>
                </v:shape>
                <o:OLEObject Type="Embed" ProgID="FXEquation.Equation" ShapeID="_x0000_i1109" DrawAspect="Content" ObjectID="_1514612044" r:id="rId17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7776" w:rsidRDefault="00727776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170" w:dyaOrig="1065">
                <v:shape id="_x0000_i1110" type="#_x0000_t75" style="width:209.25pt;height:53.25pt" o:ole="">
                  <v:imagedata r:id="rId177" o:title=""/>
                </v:shape>
                <o:OLEObject Type="Embed" ProgID="FXEquation.Equation" ShapeID="_x0000_i1110" DrawAspect="Content" ObjectID="_1514612045" r:id="rId178"/>
              </w:object>
            </w:r>
          </w:p>
          <w:p w:rsidR="00727776" w:rsidRDefault="00727776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727776" w:rsidRDefault="00727776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170" w:dyaOrig="1065">
                <v:shape id="_x0000_i1111" type="#_x0000_t75" style="width:209.25pt;height:53.25pt" o:ole="">
                  <v:imagedata r:id="rId179" o:title=""/>
                </v:shape>
                <o:OLEObject Type="Embed" ProgID="FXEquation.Equation" ShapeID="_x0000_i1111" DrawAspect="Content" ObjectID="_1514612046" r:id="rId180"/>
              </w:object>
            </w:r>
          </w:p>
          <w:p w:rsidR="00727776" w:rsidRDefault="00727776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170" w:dyaOrig="1065">
                <v:shape id="_x0000_i1112" type="#_x0000_t75" style="width:209.25pt;height:53.25pt" o:ole="">
                  <v:imagedata r:id="rId181" o:title=""/>
                </v:shape>
                <o:OLEObject Type="Embed" ProgID="FXEquation.Equation" ShapeID="_x0000_i1112" DrawAspect="Content" ObjectID="_1514612047" r:id="rId18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Factors of 48  : 1, 2, 3, 4, 6,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8</w:t>
            </w:r>
            <w:r>
              <w:rPr>
                <w:rFonts w:ascii="Times New Roman" w:hAnsi="Times New Roman"/>
                <w:sz w:val="24"/>
                <w:szCs w:val="24"/>
              </w:rPr>
              <w:t>, 12, 16, 24, 48</w:t>
            </w: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Factors of 56  :  1, 2, 4, 7,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8</w:t>
            </w:r>
            <w:r>
              <w:rPr>
                <w:rFonts w:ascii="Times New Roman" w:hAnsi="Times New Roman"/>
                <w:sz w:val="24"/>
                <w:szCs w:val="24"/>
              </w:rPr>
              <w:t>, 14, 28,56</w:t>
            </w: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727776" w:rsidTr="00727776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776" w:rsidRDefault="00727776" w:rsidP="00727776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Multiples of 35  : 35, 70, 105,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140</w:t>
            </w:r>
            <w:r>
              <w:rPr>
                <w:rFonts w:ascii="Times New Roman" w:hAnsi="Times New Roman"/>
                <w:sz w:val="24"/>
                <w:szCs w:val="24"/>
              </w:rPr>
              <w:t>, 175, 210</w:t>
            </w:r>
          </w:p>
          <w:p w:rsidR="00727776" w:rsidRDefault="007277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Multiples of 20  :  20, 40, 60, 80, 100, 120,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140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160,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140</w:t>
            </w:r>
          </w:p>
        </w:tc>
      </w:tr>
    </w:tbl>
    <w:p w:rsidR="00727776" w:rsidRDefault="00727776" w:rsidP="00727776">
      <w:pPr>
        <w:rPr>
          <w:rFonts w:ascii="Times New Roman" w:hAnsi="Times New Roman"/>
          <w:sz w:val="24"/>
          <w:szCs w:val="24"/>
        </w:rPr>
        <w:sectPr w:rsidR="00727776" w:rsidSect="00F815B6">
          <w:pgSz w:w="11906" w:h="16838"/>
          <w:pgMar w:top="1440" w:right="1440" w:bottom="1440" w:left="1440" w:header="708" w:footer="708" w:gutter="0"/>
          <w:cols w:space="720"/>
          <w:titlePg/>
          <w:docGrid w:linePitch="299"/>
        </w:sectPr>
      </w:pPr>
    </w:p>
    <w:tbl>
      <w:tblPr>
        <w:tblStyle w:val="TableGrid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24"/>
        <w:gridCol w:w="5122"/>
        <w:gridCol w:w="2749"/>
        <w:gridCol w:w="1337"/>
      </w:tblGrid>
      <w:tr w:rsidR="00727776" w:rsidTr="00F815B6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-1744551391"/>
            <w:placeholder>
              <w:docPart w:val="FCC7668EE6694734B77A04B3B9030E53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24" w:type="dxa"/>
                <w:shd w:val="clear" w:color="auto" w:fill="B6DDE8" w:themeFill="accent5" w:themeFillTint="66"/>
                <w:vAlign w:val="center"/>
                <w:hideMark/>
              </w:tcPr>
              <w:p w:rsidR="00727776" w:rsidRDefault="00727776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="Times New Roman" w:hAnsi="Times New Roman"/>
              <w:i/>
              <w:sz w:val="52"/>
              <w:szCs w:val="52"/>
            </w:rPr>
            <w:alias w:val="Title"/>
            <w:id w:val="1236743850"/>
            <w:placeholder>
              <w:docPart w:val="FD8004B40832467AB1FA712D87E75F0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122" w:type="dxa"/>
                <w:shd w:val="clear" w:color="auto" w:fill="B6DDE8" w:themeFill="accent5" w:themeFillTint="66"/>
                <w:hideMark/>
              </w:tcPr>
              <w:p w:rsidR="00727776" w:rsidRDefault="00727776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Whole Numbers</w:t>
                </w:r>
              </w:p>
            </w:tc>
          </w:sdtContent>
        </w:sdt>
        <w:tc>
          <w:tcPr>
            <w:tcW w:w="4086" w:type="dxa"/>
            <w:gridSpan w:val="2"/>
            <w:shd w:val="clear" w:color="auto" w:fill="215868" w:themeFill="accent5" w:themeFillShade="80"/>
            <w:hideMark/>
          </w:tcPr>
          <w:p w:rsidR="00727776" w:rsidRDefault="0072777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727776" w:rsidRDefault="0072777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727776" w:rsidRDefault="0072777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F815B6" w:rsidTr="00F815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1134"/>
        </w:trPr>
        <w:tc>
          <w:tcPr>
            <w:tcW w:w="10632" w:type="dxa"/>
            <w:gridSpan w:val="4"/>
          </w:tcPr>
          <w:p w:rsidR="00F815B6" w:rsidRDefault="00F815B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ANSWERS</w:t>
            </w:r>
          </w:p>
        </w:tc>
      </w:tr>
      <w:tr w:rsidR="00F815B6" w:rsidTr="00F815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1134"/>
        </w:trPr>
        <w:tc>
          <w:tcPr>
            <w:tcW w:w="9295" w:type="dxa"/>
            <w:gridSpan w:val="3"/>
          </w:tcPr>
          <w:p w:rsidR="00F815B6" w:rsidRDefault="00F815B6">
            <w:pPr>
              <w:pStyle w:val="LongerQuestions"/>
            </w:pPr>
          </w:p>
        </w:tc>
        <w:tc>
          <w:tcPr>
            <w:tcW w:w="1337" w:type="dxa"/>
          </w:tcPr>
          <w:p w:rsidR="00F815B6" w:rsidRDefault="00F815B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F815B6" w:rsidTr="00F815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1134"/>
        </w:trPr>
        <w:tc>
          <w:tcPr>
            <w:tcW w:w="1424" w:type="dxa"/>
          </w:tcPr>
          <w:p w:rsidR="00F815B6" w:rsidRDefault="00F815B6" w:rsidP="00F815B6">
            <w:pPr>
              <w:pStyle w:val="ListParagraph"/>
              <w:numPr>
                <w:ilvl w:val="0"/>
                <w:numId w:val="15"/>
              </w:numPr>
              <w:spacing w:after="0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  <w:gridSpan w:val="2"/>
          </w:tcPr>
          <w:p w:rsidR="00F815B6" w:rsidRDefault="007252B6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 w14:anchorId="6C0A1F09">
                <v:shape id="_x0000_s1282" type="#_x0000_t75" style="position:absolute;margin-left:99.75pt;margin-top:16.4pt;width:160.4pt;height:131.45pt;z-index:251677184;mso-position-horizontal-relative:text;mso-position-vertical-relative:text">
                  <v:imagedata r:id="rId183" o:title=""/>
                  <w10:wrap type="square"/>
                </v:shape>
                <o:OLEObject Type="Embed" ProgID="FXDraw.Graphic" ShapeID="_x0000_s1282" DrawAspect="Content" ObjectID="_1514612062" r:id="rId184"/>
              </w:object>
            </w:r>
            <w:r w:rsidR="00F815B6">
              <w:t>(a)</w:t>
            </w:r>
            <w:r w:rsidR="00F815B6">
              <w:rPr>
                <w:rFonts w:eastAsiaTheme="minorEastAsia"/>
              </w:rPr>
              <w:t xml:space="preserve"> </w:t>
            </w:r>
          </w:p>
          <w:p w:rsidR="00F815B6" w:rsidRDefault="00F815B6">
            <w:pPr>
              <w:pStyle w:val="LongerQuestions"/>
            </w:pPr>
          </w:p>
          <w:p w:rsidR="00F815B6" w:rsidRDefault="00F815B6">
            <w:pPr>
              <w:pStyle w:val="LongerQuestions"/>
            </w:pPr>
          </w:p>
          <w:p w:rsidR="00F815B6" w:rsidRDefault="00F815B6">
            <w:pPr>
              <w:pStyle w:val="LongerQuestions"/>
            </w:pPr>
          </w:p>
          <w:p w:rsidR="00F815B6" w:rsidRDefault="00F815B6">
            <w:pPr>
              <w:pStyle w:val="LongerQuestions"/>
            </w:pPr>
          </w:p>
          <w:p w:rsidR="00F815B6" w:rsidRDefault="00F815B6">
            <w:pPr>
              <w:pStyle w:val="LongerQuestions"/>
            </w:pPr>
          </w:p>
          <w:p w:rsidR="00F815B6" w:rsidRDefault="00F815B6">
            <w:pPr>
              <w:pStyle w:val="LongerQuestions"/>
            </w:pPr>
          </w:p>
          <w:p w:rsidR="00F815B6" w:rsidRDefault="00F815B6">
            <w:pPr>
              <w:pStyle w:val="LongerQuestions"/>
            </w:pPr>
          </w:p>
        </w:tc>
        <w:tc>
          <w:tcPr>
            <w:tcW w:w="1337" w:type="dxa"/>
            <w:hideMark/>
          </w:tcPr>
          <w:p w:rsidR="00F815B6" w:rsidRDefault="00F815B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F815B6" w:rsidTr="00F815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1134"/>
        </w:trPr>
        <w:tc>
          <w:tcPr>
            <w:tcW w:w="1424" w:type="dxa"/>
          </w:tcPr>
          <w:p w:rsidR="00F815B6" w:rsidRDefault="00F815B6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  <w:gridSpan w:val="2"/>
          </w:tcPr>
          <w:p w:rsidR="00F815B6" w:rsidRDefault="00F815B6">
            <w:pPr>
              <w:pStyle w:val="LongerQuestions"/>
            </w:pPr>
            <w:r>
              <w:t xml:space="preserve">(b)       </w:t>
            </w:r>
          </w:p>
          <w:p w:rsidR="00F815B6" w:rsidRDefault="00F815B6">
            <w:pPr>
              <w:pStyle w:val="LongerQuestions"/>
            </w:pPr>
            <w:r>
              <w:t xml:space="preserve"> </w:t>
            </w:r>
            <w:r>
              <w:object w:dxaOrig="3165" w:dyaOrig="480">
                <v:shape id="_x0000_i1114" type="#_x0000_t75" style="width:158.25pt;height:24pt" o:ole="">
                  <v:imagedata r:id="rId185" o:title=""/>
                </v:shape>
                <o:OLEObject Type="Embed" ProgID="FXEquation.Equation" ShapeID="_x0000_i1114" DrawAspect="Content" ObjectID="_1514612048" r:id="rId186"/>
              </w:object>
            </w:r>
            <w:r>
              <w:t xml:space="preserve"> </w:t>
            </w:r>
          </w:p>
          <w:p w:rsidR="00F815B6" w:rsidRDefault="00F815B6">
            <w:pPr>
              <w:pStyle w:val="LongerQuestions"/>
            </w:pPr>
          </w:p>
        </w:tc>
        <w:tc>
          <w:tcPr>
            <w:tcW w:w="1337" w:type="dxa"/>
            <w:hideMark/>
          </w:tcPr>
          <w:p w:rsidR="00F815B6" w:rsidRDefault="00F815B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F815B6" w:rsidTr="00F815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1134"/>
        </w:trPr>
        <w:tc>
          <w:tcPr>
            <w:tcW w:w="1424" w:type="dxa"/>
          </w:tcPr>
          <w:p w:rsidR="00F815B6" w:rsidRDefault="00F815B6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  <w:gridSpan w:val="2"/>
            <w:hideMark/>
          </w:tcPr>
          <w:p w:rsidR="00F815B6" w:rsidRDefault="00F815B6">
            <w:pPr>
              <w:pStyle w:val="LongerQuestions"/>
              <w:rPr>
                <w:rFonts w:asciiTheme="majorHAnsi" w:hAnsiTheme="majorHAnsi"/>
                <w:color w:val="FF0000"/>
              </w:rPr>
            </w:pPr>
            <w:r>
              <w:t xml:space="preserve">(c)    </w:t>
            </w:r>
            <w:r>
              <w:rPr>
                <w:rFonts w:asciiTheme="majorHAnsi" w:hAnsiTheme="majorHAnsi"/>
                <w:color w:val="FF0000"/>
                <w:position w:val="-2"/>
              </w:rPr>
              <w:object w:dxaOrig="4530" w:dyaOrig="195">
                <v:shape id="_x0000_i1115" type="#_x0000_t75" style="width:227.25pt;height:9.75pt" o:ole="">
                  <v:imagedata r:id="rId187" o:title=""/>
                </v:shape>
                <o:OLEObject Type="Embed" ProgID="FXEquation.Equation" ShapeID="_x0000_i1115" DrawAspect="Content" ObjectID="_1514612049" r:id="rId188"/>
              </w:object>
            </w:r>
          </w:p>
          <w:p w:rsidR="00F815B6" w:rsidRDefault="00F815B6">
            <w:pPr>
              <w:pStyle w:val="LongerQuestions"/>
            </w:pPr>
            <w:r>
              <w:t xml:space="preserve"> </w:t>
            </w:r>
            <w:r>
              <w:object w:dxaOrig="4545" w:dyaOrig="480">
                <v:shape id="_x0000_i1116" type="#_x0000_t75" style="width:227.25pt;height:24pt" o:ole="">
                  <v:imagedata r:id="rId189" o:title=""/>
                </v:shape>
                <o:OLEObject Type="Embed" ProgID="FXEquation.Equation" ShapeID="_x0000_i1116" DrawAspect="Content" ObjectID="_1514612050" r:id="rId190"/>
              </w:object>
            </w:r>
            <w:r>
              <w:t xml:space="preserve"> </w:t>
            </w:r>
          </w:p>
        </w:tc>
        <w:tc>
          <w:tcPr>
            <w:tcW w:w="1337" w:type="dxa"/>
            <w:hideMark/>
          </w:tcPr>
          <w:p w:rsidR="00F815B6" w:rsidRDefault="00F815B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F815B6" w:rsidTr="0050152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1134"/>
        </w:trPr>
        <w:tc>
          <w:tcPr>
            <w:tcW w:w="1424" w:type="dxa"/>
          </w:tcPr>
          <w:p w:rsidR="00F815B6" w:rsidRDefault="00F815B6" w:rsidP="00F815B6">
            <w:pPr>
              <w:pStyle w:val="ListParagraph"/>
              <w:numPr>
                <w:ilvl w:val="0"/>
                <w:numId w:val="15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  <w:gridSpan w:val="2"/>
          </w:tcPr>
          <w:p w:rsidR="00F815B6" w:rsidRDefault="007252B6">
            <w:pPr>
              <w:pStyle w:val="LongerQuestions"/>
            </w:pPr>
            <w:r>
              <w:object w:dxaOrig="1440" w:dyaOrig="1440">
                <v:shape id="_x0000_s1281" type="#_x0000_t75" style="position:absolute;margin-left:113.6pt;margin-top:4.5pt;width:180.7pt;height:171.3pt;z-index:251676160;mso-position-horizontal-relative:text;mso-position-vertical-relative:text">
                  <v:imagedata r:id="rId191" o:title=""/>
                </v:shape>
                <o:OLEObject Type="Embed" ProgID="FXDraw.Graphic" ShapeID="_x0000_s1281" DrawAspect="Content" ObjectID="_1514612063" r:id="rId192"/>
              </w:object>
            </w:r>
            <w:r w:rsidR="00F815B6">
              <w:t>(a)</w:t>
            </w:r>
          </w:p>
          <w:p w:rsidR="00F815B6" w:rsidRDefault="00F815B6">
            <w:pPr>
              <w:pStyle w:val="LongerQuestions"/>
            </w:pPr>
          </w:p>
          <w:p w:rsidR="00F815B6" w:rsidRDefault="00F815B6">
            <w:pPr>
              <w:pStyle w:val="LongerQuestions"/>
            </w:pPr>
          </w:p>
          <w:p w:rsidR="00F815B6" w:rsidRDefault="00F815B6">
            <w:pPr>
              <w:pStyle w:val="LongerQuestions"/>
            </w:pPr>
          </w:p>
          <w:p w:rsidR="00F815B6" w:rsidRDefault="00F815B6">
            <w:pPr>
              <w:pStyle w:val="LongerQuestions"/>
            </w:pPr>
          </w:p>
          <w:p w:rsidR="00E46C8C" w:rsidRDefault="00E46C8C">
            <w:pPr>
              <w:pStyle w:val="LongerQuestions"/>
            </w:pPr>
          </w:p>
          <w:p w:rsidR="00E46C8C" w:rsidRDefault="00E46C8C">
            <w:pPr>
              <w:pStyle w:val="LongerQuestions"/>
            </w:pPr>
          </w:p>
          <w:p w:rsidR="00E46C8C" w:rsidRDefault="00E46C8C">
            <w:pPr>
              <w:pStyle w:val="LongerQuestions"/>
            </w:pPr>
          </w:p>
          <w:p w:rsidR="00E46C8C" w:rsidRDefault="00E46C8C">
            <w:pPr>
              <w:pStyle w:val="LongerQuestions"/>
            </w:pPr>
          </w:p>
          <w:p w:rsidR="00F815B6" w:rsidRDefault="00F815B6">
            <w:pPr>
              <w:pStyle w:val="LongerQuestions"/>
            </w:pPr>
          </w:p>
          <w:p w:rsidR="00F815B6" w:rsidRDefault="00F815B6">
            <w:pPr>
              <w:pStyle w:val="LongerQuestions"/>
            </w:pPr>
            <w:r>
              <w:t>The 6</w:t>
            </w:r>
            <w:r>
              <w:rPr>
                <w:vertAlign w:val="superscript"/>
              </w:rPr>
              <w:t>th</w:t>
            </w:r>
            <w:r>
              <w:t xml:space="preserve"> is 51 and the 7</w:t>
            </w:r>
            <w:r>
              <w:rPr>
                <w:vertAlign w:val="superscript"/>
              </w:rPr>
              <w:t>th</w:t>
            </w:r>
            <w:r>
              <w:t xml:space="preserve"> is 70.</w:t>
            </w:r>
          </w:p>
        </w:tc>
        <w:tc>
          <w:tcPr>
            <w:tcW w:w="1337" w:type="dxa"/>
          </w:tcPr>
          <w:p w:rsidR="00F815B6" w:rsidRDefault="0050152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="00F815B6">
              <w:rPr>
                <w:rFonts w:ascii="Times New Roman" w:hAnsi="Times New Roman"/>
                <w:b/>
                <w:sz w:val="24"/>
                <w:szCs w:val="24"/>
              </w:rPr>
              <w:t xml:space="preserve"> for diagram</w:t>
            </w:r>
          </w:p>
          <w:p w:rsidR="00F815B6" w:rsidRDefault="00F815B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815B6" w:rsidRDefault="00F815B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for numbers</w:t>
            </w:r>
          </w:p>
        </w:tc>
      </w:tr>
      <w:tr w:rsidR="00F815B6" w:rsidTr="00F815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1134"/>
        </w:trPr>
        <w:tc>
          <w:tcPr>
            <w:tcW w:w="1424" w:type="dxa"/>
          </w:tcPr>
          <w:p w:rsidR="00F815B6" w:rsidRDefault="00F815B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  <w:gridSpan w:val="2"/>
          </w:tcPr>
          <w:p w:rsidR="00F815B6" w:rsidRDefault="00F815B6">
            <w:pPr>
              <w:pStyle w:val="LongerQuestions"/>
            </w:pPr>
            <w:r>
              <w:t>(b)</w:t>
            </w:r>
          </w:p>
          <w:p w:rsidR="00F815B6" w:rsidRDefault="00F815B6">
            <w:pPr>
              <w:pStyle w:val="LongerQuestions"/>
            </w:pPr>
            <w:r>
              <w:t>The Square numbers are 1, 4, 9, 16, 25, 36, 49 …..   etc.</w:t>
            </w:r>
          </w:p>
          <w:p w:rsidR="00F815B6" w:rsidRDefault="00F815B6">
            <w:pPr>
              <w:pStyle w:val="LongerQuestions"/>
            </w:pPr>
            <w:r>
              <w:t xml:space="preserve">          The Triangular numbers are 1, 3, 6, 10, 15, 21, 28 …..   etc.</w:t>
            </w:r>
          </w:p>
          <w:p w:rsidR="00F815B6" w:rsidRDefault="00F815B6">
            <w:pPr>
              <w:pStyle w:val="LongerQuestions"/>
            </w:pPr>
            <w:r>
              <w:t xml:space="preserve">            </w:t>
            </w:r>
            <w:r>
              <w:object w:dxaOrig="3945" w:dyaOrig="1965">
                <v:shape id="_x0000_i1118" type="#_x0000_t75" style="width:197.25pt;height:98.25pt" o:ole="">
                  <v:imagedata r:id="rId193" o:title=""/>
                </v:shape>
                <o:OLEObject Type="Embed" ProgID="FXEquation.Equation" ShapeID="_x0000_i1118" DrawAspect="Content" ObjectID="_1514612051" r:id="rId194"/>
              </w:object>
            </w:r>
            <w:r>
              <w:t xml:space="preserve">  </w:t>
            </w:r>
          </w:p>
          <w:p w:rsidR="00F815B6" w:rsidRDefault="00F815B6">
            <w:pPr>
              <w:pStyle w:val="LongerQuestions"/>
            </w:pPr>
          </w:p>
        </w:tc>
        <w:tc>
          <w:tcPr>
            <w:tcW w:w="1337" w:type="dxa"/>
            <w:hideMark/>
          </w:tcPr>
          <w:p w:rsidR="00F815B6" w:rsidRDefault="00F815B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for each line</w:t>
            </w:r>
          </w:p>
        </w:tc>
      </w:tr>
      <w:tr w:rsidR="00F815B6" w:rsidTr="00F815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1134"/>
        </w:trPr>
        <w:tc>
          <w:tcPr>
            <w:tcW w:w="1424" w:type="dxa"/>
          </w:tcPr>
          <w:p w:rsidR="00F815B6" w:rsidRDefault="00F815B6" w:rsidP="00F815B6">
            <w:pPr>
              <w:pStyle w:val="ListParagraph"/>
              <w:numPr>
                <w:ilvl w:val="0"/>
                <w:numId w:val="15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  <w:gridSpan w:val="2"/>
            <w:hideMark/>
          </w:tcPr>
          <w:p w:rsidR="00F815B6" w:rsidRDefault="00F815B6">
            <w:pPr>
              <w:pStyle w:val="LongerQuestions"/>
            </w:pPr>
            <w:r>
              <w:t xml:space="preserve">(a)      (i)    </w:t>
            </w:r>
            <w:r>
              <w:object w:dxaOrig="1215" w:dyaOrig="300">
                <v:shape id="_x0000_i1119" type="#_x0000_t75" style="width:60.75pt;height:15pt" o:ole="">
                  <v:imagedata r:id="rId195" o:title=""/>
                </v:shape>
                <o:OLEObject Type="Embed" ProgID="FXEquation.Equation" ShapeID="_x0000_i1119" DrawAspect="Content" ObjectID="_1514612052" r:id="rId196"/>
              </w:object>
            </w:r>
            <w:r>
              <w:t xml:space="preserve"> </w:t>
            </w:r>
          </w:p>
          <w:p w:rsidR="00F815B6" w:rsidRDefault="00F815B6">
            <w:pPr>
              <w:pStyle w:val="LongerQuestions"/>
            </w:pPr>
            <w:r>
              <w:t xml:space="preserve">           (ii)    </w:t>
            </w:r>
            <w:r>
              <w:object w:dxaOrig="1335" w:dyaOrig="300">
                <v:shape id="_x0000_i1120" type="#_x0000_t75" style="width:66.75pt;height:15pt" o:ole="">
                  <v:imagedata r:id="rId197" o:title=""/>
                </v:shape>
                <o:OLEObject Type="Embed" ProgID="FXEquation.Equation" ShapeID="_x0000_i1120" DrawAspect="Content" ObjectID="_1514612053" r:id="rId198"/>
              </w:object>
            </w:r>
          </w:p>
        </w:tc>
        <w:tc>
          <w:tcPr>
            <w:tcW w:w="1337" w:type="dxa"/>
            <w:hideMark/>
          </w:tcPr>
          <w:p w:rsidR="00F815B6" w:rsidRDefault="00F815B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each</w:t>
            </w:r>
          </w:p>
        </w:tc>
      </w:tr>
      <w:tr w:rsidR="00F815B6" w:rsidTr="00F815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1134"/>
        </w:trPr>
        <w:tc>
          <w:tcPr>
            <w:tcW w:w="1424" w:type="dxa"/>
          </w:tcPr>
          <w:p w:rsidR="00F815B6" w:rsidRDefault="00F815B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  <w:gridSpan w:val="2"/>
          </w:tcPr>
          <w:p w:rsidR="00F815B6" w:rsidRDefault="00F815B6">
            <w:pPr>
              <w:pStyle w:val="LongerQuestions"/>
            </w:pPr>
            <w:r>
              <w:t xml:space="preserve">(b)       </w:t>
            </w:r>
            <w:r>
              <w:rPr>
                <w:color w:val="000000" w:themeColor="text1"/>
              </w:rPr>
              <w:t xml:space="preserve">i)   </w:t>
            </w:r>
            <w:r>
              <w:rPr>
                <w:rFonts w:ascii="Calibri" w:hAnsi="Calibri"/>
                <w:color w:val="FF0000"/>
                <w:position w:val="-4"/>
                <w:sz w:val="22"/>
                <w:szCs w:val="22"/>
              </w:rPr>
              <w:object w:dxaOrig="1320" w:dyaOrig="315">
                <v:shape id="_x0000_i1121" type="#_x0000_t75" style="width:66pt;height:15.75pt" o:ole="">
                  <v:imagedata r:id="rId199" o:title=""/>
                </v:shape>
                <o:OLEObject Type="Embed" ProgID="FXEquation.Equation" ShapeID="_x0000_i1121" DrawAspect="Content" ObjectID="_1514612054" r:id="rId200"/>
              </w:object>
            </w:r>
            <w:r>
              <w:rPr>
                <w:color w:val="000000" w:themeColor="text1"/>
              </w:rPr>
              <w:t xml:space="preserve">   </w:t>
            </w:r>
          </w:p>
          <w:p w:rsidR="00F815B6" w:rsidRDefault="00F815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  <w:p w:rsidR="00F815B6" w:rsidRDefault="00F815B6">
            <w:pPr>
              <w:pStyle w:val="LongerQuestions"/>
            </w:pPr>
            <w:r>
              <w:rPr>
                <w:color w:val="000000" w:themeColor="text1"/>
              </w:rPr>
              <w:t xml:space="preserve">            ii)   </w:t>
            </w:r>
            <w:r>
              <w:rPr>
                <w:rFonts w:ascii="Calibri" w:hAnsi="Calibri"/>
                <w:color w:val="FF0000"/>
                <w:position w:val="-4"/>
                <w:sz w:val="22"/>
                <w:szCs w:val="22"/>
              </w:rPr>
              <w:object w:dxaOrig="1575" w:dyaOrig="315">
                <v:shape id="_x0000_i1122" type="#_x0000_t75" style="width:78.75pt;height:15.75pt" o:ole="">
                  <v:imagedata r:id="rId201" o:title=""/>
                </v:shape>
                <o:OLEObject Type="Embed" ProgID="FXEquation.Equation" ShapeID="_x0000_i1122" DrawAspect="Content" ObjectID="_1514612055" r:id="rId202"/>
              </w:object>
            </w:r>
            <w:r>
              <w:rPr>
                <w:color w:val="000000" w:themeColor="text1"/>
                <w:position w:val="-2"/>
              </w:rPr>
              <w:t xml:space="preserve">    </w:t>
            </w:r>
          </w:p>
        </w:tc>
        <w:tc>
          <w:tcPr>
            <w:tcW w:w="1337" w:type="dxa"/>
            <w:hideMark/>
          </w:tcPr>
          <w:p w:rsidR="00F815B6" w:rsidRDefault="00F815B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each</w:t>
            </w:r>
          </w:p>
        </w:tc>
      </w:tr>
      <w:tr w:rsidR="00F815B6" w:rsidTr="00F815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trHeight w:val="1134"/>
        </w:trPr>
        <w:tc>
          <w:tcPr>
            <w:tcW w:w="1424" w:type="dxa"/>
          </w:tcPr>
          <w:p w:rsidR="00F815B6" w:rsidRDefault="00F815B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71" w:type="dxa"/>
            <w:gridSpan w:val="2"/>
          </w:tcPr>
          <w:p w:rsidR="00F815B6" w:rsidRDefault="00F815B6">
            <w:pPr>
              <w:pStyle w:val="LongerQuestions"/>
            </w:pPr>
            <w:r>
              <w:t>(c)</w:t>
            </w:r>
          </w:p>
          <w:p w:rsidR="00F815B6" w:rsidRDefault="00F815B6">
            <w:pPr>
              <w:pStyle w:val="LongerQuestions"/>
            </w:pPr>
            <w:r>
              <w:rPr>
                <w:rFonts w:ascii="Calibri" w:hAnsi="Calibri"/>
                <w:color w:val="FF0000"/>
                <w:position w:val="-34"/>
                <w:sz w:val="22"/>
                <w:szCs w:val="22"/>
              </w:rPr>
              <w:object w:dxaOrig="5925" w:dyaOrig="1440">
                <v:shape id="_x0000_i1123" type="#_x0000_t75" style="width:297pt;height:1in" o:ole="">
                  <v:imagedata r:id="rId203" o:title=""/>
                </v:shape>
                <o:OLEObject Type="Embed" ProgID="FXEquation.Equation" ShapeID="_x0000_i1123" DrawAspect="Content" ObjectID="_1514612056" r:id="rId204"/>
              </w:object>
            </w:r>
          </w:p>
          <w:p w:rsidR="00F815B6" w:rsidRDefault="00F815B6">
            <w:pPr>
              <w:pStyle w:val="LongerQuestions"/>
            </w:pPr>
          </w:p>
        </w:tc>
        <w:tc>
          <w:tcPr>
            <w:tcW w:w="1337" w:type="dxa"/>
            <w:hideMark/>
          </w:tcPr>
          <w:p w:rsidR="00F815B6" w:rsidRDefault="00F815B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1 </w:t>
            </w:r>
          </w:p>
        </w:tc>
      </w:tr>
    </w:tbl>
    <w:p w:rsidR="00885304" w:rsidRDefault="00885304">
      <w:pPr>
        <w:rPr>
          <w:rFonts w:asciiTheme="majorHAnsi" w:hAnsiTheme="majorHAnsi"/>
          <w:sz w:val="24"/>
          <w:szCs w:val="24"/>
        </w:rPr>
      </w:pPr>
    </w:p>
    <w:sectPr w:rsidR="00885304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2B6" w:rsidRDefault="007252B6" w:rsidP="00C868AD">
      <w:r>
        <w:separator/>
      </w:r>
    </w:p>
  </w:endnote>
  <w:endnote w:type="continuationSeparator" w:id="0">
    <w:p w:rsidR="007252B6" w:rsidRDefault="007252B6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6C8C" w:rsidRDefault="00E46C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78E6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E46C8C" w:rsidRDefault="00E46C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6C8C" w:rsidRDefault="00E46C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52B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46C8C" w:rsidRDefault="00E46C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2B6" w:rsidRDefault="007252B6" w:rsidP="00C868AD">
      <w:r>
        <w:separator/>
      </w:r>
    </w:p>
  </w:footnote>
  <w:footnote w:type="continuationSeparator" w:id="0">
    <w:p w:rsidR="007252B6" w:rsidRDefault="007252B6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C8C" w:rsidRPr="00C868AD" w:rsidRDefault="00E46C8C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Whole Numbers</w:t>
    </w:r>
    <w:r w:rsidRPr="00C868AD">
      <w:rPr>
        <w:u w:val="single"/>
      </w:rPr>
      <w:tab/>
    </w:r>
    <w:r w:rsidRPr="00C868AD">
      <w:rPr>
        <w:u w:val="single"/>
      </w:rPr>
      <w:tab/>
    </w:r>
    <w:r w:rsidR="009378E6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C8C" w:rsidRPr="005615AC" w:rsidRDefault="00E46C8C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E46C8C" w:rsidRPr="005615AC" w:rsidRDefault="00E46C8C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9378E6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80C"/>
    <w:rsid w:val="000176AA"/>
    <w:rsid w:val="000266E5"/>
    <w:rsid w:val="0003082D"/>
    <w:rsid w:val="0008543D"/>
    <w:rsid w:val="000A3DF6"/>
    <w:rsid w:val="000C4CAD"/>
    <w:rsid w:val="00110126"/>
    <w:rsid w:val="00165DA3"/>
    <w:rsid w:val="001753EC"/>
    <w:rsid w:val="00180EB9"/>
    <w:rsid w:val="0018287C"/>
    <w:rsid w:val="001D1C88"/>
    <w:rsid w:val="001D25CA"/>
    <w:rsid w:val="001D3C10"/>
    <w:rsid w:val="001D51F7"/>
    <w:rsid w:val="001E2006"/>
    <w:rsid w:val="00216994"/>
    <w:rsid w:val="00246314"/>
    <w:rsid w:val="002C1F1F"/>
    <w:rsid w:val="002F71E5"/>
    <w:rsid w:val="00325745"/>
    <w:rsid w:val="00374BC9"/>
    <w:rsid w:val="00377042"/>
    <w:rsid w:val="00396770"/>
    <w:rsid w:val="003A7939"/>
    <w:rsid w:val="003D41FF"/>
    <w:rsid w:val="00413DF5"/>
    <w:rsid w:val="00460B7C"/>
    <w:rsid w:val="00465023"/>
    <w:rsid w:val="0046572B"/>
    <w:rsid w:val="00474558"/>
    <w:rsid w:val="004A6351"/>
    <w:rsid w:val="004A64CB"/>
    <w:rsid w:val="004D1708"/>
    <w:rsid w:val="004E1D1E"/>
    <w:rsid w:val="00501524"/>
    <w:rsid w:val="00507D09"/>
    <w:rsid w:val="005277D4"/>
    <w:rsid w:val="005615AC"/>
    <w:rsid w:val="00591FD0"/>
    <w:rsid w:val="005B261E"/>
    <w:rsid w:val="005C44C0"/>
    <w:rsid w:val="005C6BDF"/>
    <w:rsid w:val="005F70B5"/>
    <w:rsid w:val="00641EA7"/>
    <w:rsid w:val="00667642"/>
    <w:rsid w:val="00670AD9"/>
    <w:rsid w:val="006718CF"/>
    <w:rsid w:val="006E0E4A"/>
    <w:rsid w:val="006F680C"/>
    <w:rsid w:val="007252B6"/>
    <w:rsid w:val="00727776"/>
    <w:rsid w:val="007403DD"/>
    <w:rsid w:val="007A7013"/>
    <w:rsid w:val="007B3348"/>
    <w:rsid w:val="007D39B1"/>
    <w:rsid w:val="00845ACB"/>
    <w:rsid w:val="00853748"/>
    <w:rsid w:val="008555E7"/>
    <w:rsid w:val="00860520"/>
    <w:rsid w:val="00885304"/>
    <w:rsid w:val="00886DFB"/>
    <w:rsid w:val="008959EE"/>
    <w:rsid w:val="008A20B4"/>
    <w:rsid w:val="008B7480"/>
    <w:rsid w:val="008C68D7"/>
    <w:rsid w:val="008F3E43"/>
    <w:rsid w:val="00915DF7"/>
    <w:rsid w:val="009378E6"/>
    <w:rsid w:val="009A5487"/>
    <w:rsid w:val="009D24C3"/>
    <w:rsid w:val="009E0C89"/>
    <w:rsid w:val="009E174E"/>
    <w:rsid w:val="00A158D7"/>
    <w:rsid w:val="00A23965"/>
    <w:rsid w:val="00A252B0"/>
    <w:rsid w:val="00A81533"/>
    <w:rsid w:val="00A824D7"/>
    <w:rsid w:val="00AA5FF2"/>
    <w:rsid w:val="00AB0C62"/>
    <w:rsid w:val="00AB6AC4"/>
    <w:rsid w:val="00AD4B6C"/>
    <w:rsid w:val="00B0317F"/>
    <w:rsid w:val="00B22874"/>
    <w:rsid w:val="00B26BD8"/>
    <w:rsid w:val="00B51762"/>
    <w:rsid w:val="00B850EA"/>
    <w:rsid w:val="00B9780A"/>
    <w:rsid w:val="00BB65D6"/>
    <w:rsid w:val="00BC0959"/>
    <w:rsid w:val="00BE233F"/>
    <w:rsid w:val="00C17E11"/>
    <w:rsid w:val="00C204E3"/>
    <w:rsid w:val="00C56E1E"/>
    <w:rsid w:val="00C71E16"/>
    <w:rsid w:val="00C8416F"/>
    <w:rsid w:val="00C868AD"/>
    <w:rsid w:val="00CA11C9"/>
    <w:rsid w:val="00CA1FCC"/>
    <w:rsid w:val="00CA296A"/>
    <w:rsid w:val="00CC4F2F"/>
    <w:rsid w:val="00CD209A"/>
    <w:rsid w:val="00CE7046"/>
    <w:rsid w:val="00D03A78"/>
    <w:rsid w:val="00D667E2"/>
    <w:rsid w:val="00D752EC"/>
    <w:rsid w:val="00D90685"/>
    <w:rsid w:val="00D9286E"/>
    <w:rsid w:val="00D95422"/>
    <w:rsid w:val="00DA6D6D"/>
    <w:rsid w:val="00DB0E30"/>
    <w:rsid w:val="00DD06F8"/>
    <w:rsid w:val="00DD1B3F"/>
    <w:rsid w:val="00E371AE"/>
    <w:rsid w:val="00E46C8C"/>
    <w:rsid w:val="00E73210"/>
    <w:rsid w:val="00E97D94"/>
    <w:rsid w:val="00EB1449"/>
    <w:rsid w:val="00ED0C47"/>
    <w:rsid w:val="00ED57B6"/>
    <w:rsid w:val="00F053BB"/>
    <w:rsid w:val="00F76BBF"/>
    <w:rsid w:val="00F8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3"/>
    <o:shapelayout v:ext="edit">
      <o:idmap v:ext="edit" data="1"/>
    </o:shapelayout>
  </w:shapeDefaults>
  <w:decimalSymbol w:val="."/>
  <w:listSeparator w:val=","/>
  <w15:docId w15:val="{553325B5-72D2-4014-8F81-1714AA2CB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3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oleObject" Target="embeddings/oleObject64.bin"/><Relationship Id="rId159" Type="http://schemas.openxmlformats.org/officeDocument/2006/relationships/image" Target="media/image74.png"/><Relationship Id="rId170" Type="http://schemas.openxmlformats.org/officeDocument/2006/relationships/oleObject" Target="embeddings/oleObject82.bin"/><Relationship Id="rId191" Type="http://schemas.openxmlformats.org/officeDocument/2006/relationships/image" Target="media/image88.png"/><Relationship Id="rId205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oleObject" Target="embeddings/oleObject36.bin"/><Relationship Id="rId102" Type="http://schemas.openxmlformats.org/officeDocument/2006/relationships/image" Target="media/image46.png"/><Relationship Id="rId123" Type="http://schemas.openxmlformats.org/officeDocument/2006/relationships/image" Target="media/image56.png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7.bin"/><Relationship Id="rId14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40.png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5.bin"/><Relationship Id="rId165" Type="http://schemas.openxmlformats.org/officeDocument/2006/relationships/oleObject" Target="embeddings/oleObject79.bin"/><Relationship Id="rId181" Type="http://schemas.openxmlformats.org/officeDocument/2006/relationships/image" Target="media/image83.png"/><Relationship Id="rId186" Type="http://schemas.openxmlformats.org/officeDocument/2006/relationships/oleObject" Target="embeddings/oleObject90.bin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oleObject" Target="embeddings/oleObject31.bin"/><Relationship Id="rId113" Type="http://schemas.openxmlformats.org/officeDocument/2006/relationships/image" Target="media/image51.png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4.png"/><Relationship Id="rId80" Type="http://schemas.openxmlformats.org/officeDocument/2006/relationships/image" Target="media/image37.png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0.bin"/><Relationship Id="rId155" Type="http://schemas.openxmlformats.org/officeDocument/2006/relationships/image" Target="media/image72.png"/><Relationship Id="rId171" Type="http://schemas.openxmlformats.org/officeDocument/2006/relationships/image" Target="media/image78.png"/><Relationship Id="rId176" Type="http://schemas.openxmlformats.org/officeDocument/2006/relationships/oleObject" Target="embeddings/oleObject85.bin"/><Relationship Id="rId192" Type="http://schemas.openxmlformats.org/officeDocument/2006/relationships/oleObject" Target="embeddings/oleObject93.bin"/><Relationship Id="rId197" Type="http://schemas.openxmlformats.org/officeDocument/2006/relationships/image" Target="media/image91.png"/><Relationship Id="rId206" Type="http://schemas.openxmlformats.org/officeDocument/2006/relationships/glossaryDocument" Target="glossary/document.xml"/><Relationship Id="rId201" Type="http://schemas.openxmlformats.org/officeDocument/2006/relationships/image" Target="media/image93.png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9.png"/><Relationship Id="rId124" Type="http://schemas.openxmlformats.org/officeDocument/2006/relationships/oleObject" Target="embeddings/oleObject57.bin"/><Relationship Id="rId129" Type="http://schemas.openxmlformats.org/officeDocument/2006/relationships/image" Target="media/image59.png"/><Relationship Id="rId54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3.png"/><Relationship Id="rId140" Type="http://schemas.openxmlformats.org/officeDocument/2006/relationships/oleObject" Target="embeddings/oleObject65.bin"/><Relationship Id="rId145" Type="http://schemas.openxmlformats.org/officeDocument/2006/relationships/image" Target="media/image67.png"/><Relationship Id="rId161" Type="http://schemas.openxmlformats.org/officeDocument/2006/relationships/image" Target="media/image75.png"/><Relationship Id="rId166" Type="http://schemas.openxmlformats.org/officeDocument/2006/relationships/image" Target="media/image76.png"/><Relationship Id="rId182" Type="http://schemas.openxmlformats.org/officeDocument/2006/relationships/oleObject" Target="embeddings/oleObject88.bin"/><Relationship Id="rId187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4.png"/><Relationship Id="rId44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header" Target="header1.xml"/><Relationship Id="rId130" Type="http://schemas.openxmlformats.org/officeDocument/2006/relationships/oleObject" Target="embeddings/oleObject60.bin"/><Relationship Id="rId135" Type="http://schemas.openxmlformats.org/officeDocument/2006/relationships/image" Target="media/image62.png"/><Relationship Id="rId151" Type="http://schemas.openxmlformats.org/officeDocument/2006/relationships/image" Target="media/image70.png"/><Relationship Id="rId156" Type="http://schemas.openxmlformats.org/officeDocument/2006/relationships/oleObject" Target="embeddings/oleObject73.bin"/><Relationship Id="rId177" Type="http://schemas.openxmlformats.org/officeDocument/2006/relationships/image" Target="media/image81.png"/><Relationship Id="rId198" Type="http://schemas.openxmlformats.org/officeDocument/2006/relationships/oleObject" Target="embeddings/oleObject96.bin"/><Relationship Id="rId172" Type="http://schemas.openxmlformats.org/officeDocument/2006/relationships/oleObject" Target="embeddings/oleObject83.bin"/><Relationship Id="rId193" Type="http://schemas.openxmlformats.org/officeDocument/2006/relationships/image" Target="media/image89.png"/><Relationship Id="rId202" Type="http://schemas.openxmlformats.org/officeDocument/2006/relationships/oleObject" Target="embeddings/oleObject98.bin"/><Relationship Id="rId207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3.bin"/><Relationship Id="rId104" Type="http://schemas.openxmlformats.org/officeDocument/2006/relationships/image" Target="media/image47.png"/><Relationship Id="rId120" Type="http://schemas.openxmlformats.org/officeDocument/2006/relationships/oleObject" Target="embeddings/oleObject55.bin"/><Relationship Id="rId125" Type="http://schemas.openxmlformats.org/officeDocument/2006/relationships/image" Target="media/image57.png"/><Relationship Id="rId141" Type="http://schemas.openxmlformats.org/officeDocument/2006/relationships/image" Target="media/image65.png"/><Relationship Id="rId146" Type="http://schemas.openxmlformats.org/officeDocument/2006/relationships/oleObject" Target="embeddings/oleObject68.bin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91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1.png"/><Relationship Id="rId162" Type="http://schemas.openxmlformats.org/officeDocument/2006/relationships/oleObject" Target="embeddings/oleObject76.bin"/><Relationship Id="rId183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footer" Target="footer1.xml"/><Relationship Id="rId110" Type="http://schemas.openxmlformats.org/officeDocument/2006/relationships/oleObject" Target="embeddings/oleObject50.bin"/><Relationship Id="rId115" Type="http://schemas.openxmlformats.org/officeDocument/2006/relationships/image" Target="media/image52.png"/><Relationship Id="rId131" Type="http://schemas.openxmlformats.org/officeDocument/2006/relationships/image" Target="media/image60.png"/><Relationship Id="rId136" Type="http://schemas.openxmlformats.org/officeDocument/2006/relationships/oleObject" Target="embeddings/oleObject63.bin"/><Relationship Id="rId157" Type="http://schemas.openxmlformats.org/officeDocument/2006/relationships/image" Target="media/image73.png"/><Relationship Id="rId178" Type="http://schemas.openxmlformats.org/officeDocument/2006/relationships/oleObject" Target="embeddings/oleObject86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52" Type="http://schemas.openxmlformats.org/officeDocument/2006/relationships/oleObject" Target="embeddings/oleObject71.bin"/><Relationship Id="rId173" Type="http://schemas.openxmlformats.org/officeDocument/2006/relationships/image" Target="media/image79.png"/><Relationship Id="rId194" Type="http://schemas.openxmlformats.org/officeDocument/2006/relationships/oleObject" Target="embeddings/oleObject94.bin"/><Relationship Id="rId199" Type="http://schemas.openxmlformats.org/officeDocument/2006/relationships/image" Target="media/image92.png"/><Relationship Id="rId203" Type="http://schemas.openxmlformats.org/officeDocument/2006/relationships/image" Target="media/image94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image" Target="media/image45.png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8.bin"/><Relationship Id="rId147" Type="http://schemas.openxmlformats.org/officeDocument/2006/relationships/image" Target="media/image68.png"/><Relationship Id="rId168" Type="http://schemas.openxmlformats.org/officeDocument/2006/relationships/oleObject" Target="embeddings/oleObject81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1.bin"/><Relationship Id="rId98" Type="http://schemas.openxmlformats.org/officeDocument/2006/relationships/image" Target="media/image44.png"/><Relationship Id="rId121" Type="http://schemas.openxmlformats.org/officeDocument/2006/relationships/image" Target="media/image55.png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7.bin"/><Relationship Id="rId184" Type="http://schemas.openxmlformats.org/officeDocument/2006/relationships/oleObject" Target="embeddings/oleObject89.bin"/><Relationship Id="rId189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3.bin"/><Relationship Id="rId137" Type="http://schemas.openxmlformats.org/officeDocument/2006/relationships/image" Target="media/image63.png"/><Relationship Id="rId158" Type="http://schemas.openxmlformats.org/officeDocument/2006/relationships/oleObject" Target="embeddings/oleObject74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88" Type="http://schemas.openxmlformats.org/officeDocument/2006/relationships/header" Target="header2.xml"/><Relationship Id="rId111" Type="http://schemas.openxmlformats.org/officeDocument/2006/relationships/image" Target="media/image50.png"/><Relationship Id="rId132" Type="http://schemas.openxmlformats.org/officeDocument/2006/relationships/oleObject" Target="embeddings/oleObject61.bin"/><Relationship Id="rId153" Type="http://schemas.openxmlformats.org/officeDocument/2006/relationships/image" Target="media/image71.png"/><Relationship Id="rId174" Type="http://schemas.openxmlformats.org/officeDocument/2006/relationships/oleObject" Target="embeddings/oleObject84.bin"/><Relationship Id="rId179" Type="http://schemas.openxmlformats.org/officeDocument/2006/relationships/image" Target="media/image82.png"/><Relationship Id="rId195" Type="http://schemas.openxmlformats.org/officeDocument/2006/relationships/image" Target="media/image90.png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image" Target="media/image48.png"/><Relationship Id="rId127" Type="http://schemas.openxmlformats.org/officeDocument/2006/relationships/image" Target="media/image58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43" Type="http://schemas.openxmlformats.org/officeDocument/2006/relationships/image" Target="media/image66.png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77.png"/><Relationship Id="rId185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7.bin"/><Relationship Id="rId26" Type="http://schemas.openxmlformats.org/officeDocument/2006/relationships/image" Target="media/image10.png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footer" Target="footer2.xml"/><Relationship Id="rId112" Type="http://schemas.openxmlformats.org/officeDocument/2006/relationships/oleObject" Target="embeddings/oleObject51.bin"/><Relationship Id="rId133" Type="http://schemas.openxmlformats.org/officeDocument/2006/relationships/image" Target="media/image61.png"/><Relationship Id="rId154" Type="http://schemas.openxmlformats.org/officeDocument/2006/relationships/oleObject" Target="embeddings/oleObject72.bin"/><Relationship Id="rId175" Type="http://schemas.openxmlformats.org/officeDocument/2006/relationships/image" Target="media/image80.png"/><Relationship Id="rId196" Type="http://schemas.openxmlformats.org/officeDocument/2006/relationships/oleObject" Target="embeddings/oleObject95.bin"/><Relationship Id="rId200" Type="http://schemas.openxmlformats.org/officeDocument/2006/relationships/oleObject" Target="embeddings/oleObject97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2B43367D7D3458992D5DB97477E82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2128CA-D661-4424-AEA3-08118012715B}"/>
      </w:docPartPr>
      <w:docPartBody>
        <w:p w:rsidR="00022B55" w:rsidRDefault="00022B55">
          <w:pPr>
            <w:pStyle w:val="C2B43367D7D3458992D5DB97477E82C3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5951FCF6987243E888D0DE51866656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B7545A-0443-4F34-8EBC-C70A902CE580}"/>
      </w:docPartPr>
      <w:docPartBody>
        <w:p w:rsidR="00022B55" w:rsidRDefault="00022B55">
          <w:pPr>
            <w:pStyle w:val="5951FCF6987243E888D0DE51866656FB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996BDE1735E64E4296F5A3C2772C7F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9E1997-D64F-4A73-A15E-826A512C2482}"/>
      </w:docPartPr>
      <w:docPartBody>
        <w:p w:rsidR="00022B55" w:rsidRDefault="00022B55">
          <w:pPr>
            <w:pStyle w:val="996BDE1735E64E4296F5A3C2772C7F03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8BD1A96332CB4C9DB992B41F2E1A44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568292-C246-4FDC-BACE-62F1E9AA228B}"/>
      </w:docPartPr>
      <w:docPartBody>
        <w:p w:rsidR="00022B55" w:rsidRDefault="00022B55">
          <w:pPr>
            <w:pStyle w:val="8BD1A96332CB4C9DB992B41F2E1A447B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F94A8E57AA8D4081B27B2D8CF115B3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A7CC9E-406D-47AF-9D85-00FADF8B37F7}"/>
      </w:docPartPr>
      <w:docPartBody>
        <w:p w:rsidR="00022B55" w:rsidRDefault="00022B55" w:rsidP="00022B55">
          <w:pPr>
            <w:pStyle w:val="F94A8E57AA8D4081B27B2D8CF115B3D6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10D6EDBE340E4861A82F8446FDA0D2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5A1FA1-579C-4796-878A-651C9E160C16}"/>
      </w:docPartPr>
      <w:docPartBody>
        <w:p w:rsidR="00022B55" w:rsidRDefault="00022B55" w:rsidP="00022B55">
          <w:pPr>
            <w:pStyle w:val="10D6EDBE340E4861A82F8446FDA0D2CD"/>
          </w:pPr>
          <w:r>
            <w:rPr>
              <w:rStyle w:val="PlaceholderText"/>
            </w:rPr>
            <w:t>[Title]</w:t>
          </w:r>
        </w:p>
      </w:docPartBody>
    </w:docPart>
    <w:docPart>
      <w:docPartPr>
        <w:name w:val="FCC7668EE6694734B77A04B3B9030E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1CA8A3-1F94-4941-81FF-B0C831079591}"/>
      </w:docPartPr>
      <w:docPartBody>
        <w:p w:rsidR="00022B55" w:rsidRDefault="00022B55" w:rsidP="00022B55">
          <w:pPr>
            <w:pStyle w:val="FCC7668EE6694734B77A04B3B9030E53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FD8004B40832467AB1FA712D87E75F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EEC579-FB51-41F1-8BB9-C09FD6F920BA}"/>
      </w:docPartPr>
      <w:docPartBody>
        <w:p w:rsidR="00022B55" w:rsidRDefault="00022B55" w:rsidP="00022B55">
          <w:pPr>
            <w:pStyle w:val="FD8004B40832467AB1FA712D87E75F0E"/>
          </w:pPr>
          <w:r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B55"/>
    <w:rsid w:val="00022B55"/>
    <w:rsid w:val="002C70B7"/>
    <w:rsid w:val="002D5C01"/>
    <w:rsid w:val="00304773"/>
    <w:rsid w:val="0030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2B55"/>
  </w:style>
  <w:style w:type="paragraph" w:customStyle="1" w:styleId="C2B43367D7D3458992D5DB97477E82C3">
    <w:name w:val="C2B43367D7D3458992D5DB97477E82C3"/>
  </w:style>
  <w:style w:type="paragraph" w:customStyle="1" w:styleId="5951FCF6987243E888D0DE51866656FB">
    <w:name w:val="5951FCF6987243E888D0DE51866656FB"/>
  </w:style>
  <w:style w:type="paragraph" w:customStyle="1" w:styleId="E616C6F605354E6793BB72FD4B63F3BC">
    <w:name w:val="E616C6F605354E6793BB72FD4B63F3BC"/>
  </w:style>
  <w:style w:type="paragraph" w:customStyle="1" w:styleId="0C852744034F43D9BE49758323506DBD">
    <w:name w:val="0C852744034F43D9BE49758323506DBD"/>
  </w:style>
  <w:style w:type="paragraph" w:customStyle="1" w:styleId="996BDE1735E64E4296F5A3C2772C7F03">
    <w:name w:val="996BDE1735E64E4296F5A3C2772C7F03"/>
  </w:style>
  <w:style w:type="paragraph" w:customStyle="1" w:styleId="8BD1A96332CB4C9DB992B41F2E1A447B">
    <w:name w:val="8BD1A96332CB4C9DB992B41F2E1A447B"/>
  </w:style>
  <w:style w:type="paragraph" w:customStyle="1" w:styleId="D1E43CED852C4DEE894AB41DD9D74177">
    <w:name w:val="D1E43CED852C4DEE894AB41DD9D74177"/>
    <w:rsid w:val="00022B55"/>
  </w:style>
  <w:style w:type="paragraph" w:customStyle="1" w:styleId="B124A896482547D5BE738246993D5A5C">
    <w:name w:val="B124A896482547D5BE738246993D5A5C"/>
    <w:rsid w:val="00022B55"/>
  </w:style>
  <w:style w:type="paragraph" w:customStyle="1" w:styleId="F94A8E57AA8D4081B27B2D8CF115B3D6">
    <w:name w:val="F94A8E57AA8D4081B27B2D8CF115B3D6"/>
    <w:rsid w:val="00022B55"/>
  </w:style>
  <w:style w:type="paragraph" w:customStyle="1" w:styleId="10D6EDBE340E4861A82F8446FDA0D2CD">
    <w:name w:val="10D6EDBE340E4861A82F8446FDA0D2CD"/>
    <w:rsid w:val="00022B55"/>
  </w:style>
  <w:style w:type="paragraph" w:customStyle="1" w:styleId="FCC7668EE6694734B77A04B3B9030E53">
    <w:name w:val="FCC7668EE6694734B77A04B3B9030E53"/>
    <w:rsid w:val="00022B55"/>
  </w:style>
  <w:style w:type="paragraph" w:customStyle="1" w:styleId="FD8004B40832467AB1FA712D87E75F0E">
    <w:name w:val="FD8004B40832467AB1FA712D87E75F0E"/>
    <w:rsid w:val="00022B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CCED01-7AB2-4778-B7D0-6B4ABEE53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1</TotalTime>
  <Pages>16</Pages>
  <Words>1851</Words>
  <Characters>10553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Whole Numbers</vt:lpstr>
    </vt:vector>
  </TitlesOfParts>
  <Company>Western Mathematics</Company>
  <LinksUpToDate>false</LinksUpToDate>
  <CharactersWithSpaces>12380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Whole Numbers</dc:title>
  <dc:creator>Garry</dc:creator>
  <cp:lastModifiedBy>Garry</cp:lastModifiedBy>
  <cp:revision>2</cp:revision>
  <cp:lastPrinted>2015-07-08T01:21:00Z</cp:lastPrinted>
  <dcterms:created xsi:type="dcterms:W3CDTF">2016-01-17T21:45:00Z</dcterms:created>
  <dcterms:modified xsi:type="dcterms:W3CDTF">2016-01-17T21:45:00Z</dcterms:modified>
  <cp:category>Year 7</cp:category>
</cp:coreProperties>
</file>