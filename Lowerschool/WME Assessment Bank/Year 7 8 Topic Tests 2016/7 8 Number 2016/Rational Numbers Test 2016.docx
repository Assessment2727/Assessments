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EA009A7AEE114050A7AC22A182B0F72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230814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E05EE9613A5046749CCD01E8791529D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230814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Rational Numbers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230814" w:rsidRPr="00230814" w:rsidRDefault="00230814" w:rsidP="0023081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30814">
              <w:rPr>
                <w:rFonts w:ascii="Times New Roman" w:hAnsi="Times New Roman"/>
                <w:sz w:val="16"/>
                <w:szCs w:val="16"/>
              </w:rPr>
              <w:t>Connect fractions, decimals and percentages and carry out simple conversions (ACMNA157)</w:t>
            </w:r>
          </w:p>
          <w:p w:rsidR="00230814" w:rsidRPr="00230814" w:rsidRDefault="00230814" w:rsidP="0023081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30814">
              <w:rPr>
                <w:rFonts w:ascii="Times New Roman" w:hAnsi="Times New Roman"/>
                <w:sz w:val="16"/>
                <w:szCs w:val="16"/>
              </w:rPr>
              <w:t>Carry out the four operations with rational numbers and integers, using efficient mental and written strategies and appropriate digital technologies (ACMNA183)</w:t>
            </w:r>
          </w:p>
          <w:p w:rsidR="00853748" w:rsidRPr="00C56E1E" w:rsidRDefault="00230814" w:rsidP="0023081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30814">
              <w:rPr>
                <w:rFonts w:ascii="Times New Roman" w:hAnsi="Times New Roman"/>
                <w:sz w:val="16"/>
                <w:szCs w:val="16"/>
              </w:rPr>
              <w:t>Investigate terminating and recurring decimals (ACMNA18</w:t>
            </w:r>
            <w:r>
              <w:rPr>
                <w:rFonts w:ascii="Times New Roman" w:hAnsi="Times New Roman"/>
                <w:sz w:val="16"/>
                <w:szCs w:val="16"/>
              </w:rPr>
              <w:t>4)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C77F5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C77F53" w:rsidRPr="001B3341" w:rsidRDefault="00C77F53" w:rsidP="00C77F53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C77F53" w:rsidRPr="001942AC" w:rsidRDefault="00742C6D" w:rsidP="00C77F5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790092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margin-left:277.75pt;margin-top:7.35pt;width:161.15pt;height:65.7pt;z-index:251654656;mso-position-horizontal-relative:text;mso-position-vertical-relative:text">
                  <v:imagedata r:id="rId8" o:title=""/>
                </v:shape>
                <o:OLEObject Type="Embed" ProgID="FXDraw.Graphic" ShapeID="_x0000_s1028" DrawAspect="Content" ObjectID="_1514613413" r:id="rId9"/>
              </w:object>
            </w:r>
            <w:r w:rsidR="00C77F53" w:rsidRPr="001942AC">
              <w:rPr>
                <w:rFonts w:ascii="Times New Roman" w:hAnsi="Times New Roman"/>
                <w:sz w:val="24"/>
                <w:szCs w:val="24"/>
              </w:rPr>
              <w:t>The fraction of the diagram which is shaded is :</w:t>
            </w:r>
          </w:p>
          <w:p w:rsidR="00C77F53" w:rsidRPr="001942AC" w:rsidRDefault="00C77F53" w:rsidP="00C77F5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3936" behindDoc="0" locked="0" layoutInCell="1" allowOverlap="1" wp14:anchorId="243ADD18" wp14:editId="0140B7AA">
                      <wp:simplePos x="0" y="0"/>
                      <wp:positionH relativeFrom="column">
                        <wp:posOffset>279240</wp:posOffset>
                      </wp:positionH>
                      <wp:positionV relativeFrom="paragraph">
                        <wp:posOffset>148880</wp:posOffset>
                      </wp:positionV>
                      <wp:extent cx="2249805" cy="574675"/>
                      <wp:effectExtent l="8890" t="7620" r="8255" b="8255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49805" cy="574675"/>
                                <a:chOff x="0" y="0"/>
                                <a:chExt cx="22496" cy="5746"/>
                              </a:xfrm>
                            </wpg:grpSpPr>
                            <wps:wsp>
                              <wps:cNvPr id="1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" y="4603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60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8BD006" id="Group 136" o:spid="_x0000_s1026" style="position:absolute;margin-left:22pt;margin-top:11.7pt;width:177.15pt;height:45.25pt;z-index:251623936" coordsize="22496,5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">
                      <v:roundrect id="AutoShape 3" o:spid="_x0000_s1027" style="position:absolute;left:20781;top:46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" strokeweight="1pt"/>
                      <v:roundrect id="AutoShape 5" o:spid="_x0000_s1029" style="position:absolute;top:460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" strokeweight="1pt"/>
                      <v:roundrect id="AutoShape 6" o:spid="_x0000_s1030" style="position:absolute;left:20781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54" w:dyaOrig="537" w14:anchorId="2603E83F">
                <v:shape id="_x0000_i1026" type="#_x0000_t75" style="width:8.25pt;height:27pt" o:ole="">
                  <v:imagedata r:id="rId10" o:title=""/>
                </v:shape>
                <o:OLEObject Type="Embed" ProgID="FXEquation.Equation" ShapeID="_x0000_i1026" DrawAspect="Content" ObjectID="_1514613293" r:id="rId1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74" w:dyaOrig="537" w14:anchorId="7EF18071">
                <v:shape id="_x0000_i1027" type="#_x0000_t75" style="width:13.5pt;height:27pt" o:ole="">
                  <v:imagedata r:id="rId12" o:title=""/>
                </v:shape>
                <o:OLEObject Type="Embed" ProgID="FXEquation.Equation" ShapeID="_x0000_i1027" DrawAspect="Content" ObjectID="_1514613294" r:id="rId13"/>
              </w:object>
            </w:r>
          </w:p>
          <w:p w:rsidR="00C77F53" w:rsidRPr="001942AC" w:rsidRDefault="00C77F53" w:rsidP="00C77F5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274" w:dyaOrig="533" w14:anchorId="11D95ACD">
                <v:shape id="_x0000_i1028" type="#_x0000_t75" style="width:13.5pt;height:27pt" o:ole="">
                  <v:imagedata r:id="rId14" o:title=""/>
                </v:shape>
                <o:OLEObject Type="Embed" ProgID="FXEquation.Equation" ShapeID="_x0000_i1028" DrawAspect="Content" ObjectID="_1514613295" r:id="rId15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74" w:dyaOrig="533" w14:anchorId="5A7D25BD">
                <v:shape id="_x0000_i1029" type="#_x0000_t75" style="width:13.5pt;height:27pt" o:ole="">
                  <v:imagedata r:id="rId16" o:title=""/>
                </v:shape>
                <o:OLEObject Type="Embed" ProgID="FXEquation.Equation" ShapeID="_x0000_i1029" DrawAspect="Content" ObjectID="_1514613296" r:id="rId17"/>
              </w:object>
            </w:r>
          </w:p>
          <w:p w:rsidR="00C77F53" w:rsidRPr="001942AC" w:rsidRDefault="00C77F53" w:rsidP="00C77F5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A41D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A41DC" w:rsidRPr="001B3341" w:rsidRDefault="00BA41DC" w:rsidP="00C77F53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A41DC" w:rsidRDefault="00BA41DC" w:rsidP="00BA41DC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decimal is equivalent to  </w: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14" w:dyaOrig="537">
                <v:shape id="_x0000_i1030" type="#_x0000_t75" style="width:25.5pt;height:27pt" o:ole="">
                  <v:imagedata r:id="rId18" o:title=""/>
                </v:shape>
                <o:OLEObject Type="Embed" ProgID="FXEquation.Equation" ShapeID="_x0000_i1030" DrawAspect="Content" ObjectID="_1514613297" r:id="rId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BA41DC" w:rsidRDefault="00BA41DC" w:rsidP="00BA41D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A41DC" w:rsidRDefault="00BA41DC" w:rsidP="00BA41D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224" behindDoc="0" locked="0" layoutInCell="1" allowOverlap="1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27305</wp:posOffset>
                      </wp:positionV>
                      <wp:extent cx="4362450" cy="114300"/>
                      <wp:effectExtent l="0" t="0" r="19050" b="1905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EA32D9" id="Group 3" o:spid="_x0000_s1026" style="position:absolute;margin-left:7.3pt;margin-top:2.15pt;width:343.5pt;height:9pt;z-index:2516362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0.0019                            0.019                              0.19                                 1.9 </w:t>
            </w:r>
          </w:p>
          <w:p w:rsidR="00BA41DC" w:rsidRDefault="00BA41DC" w:rsidP="00C77F5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77F5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77F53" w:rsidRPr="001B3341" w:rsidRDefault="00C77F53" w:rsidP="00C77F53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7F53" w:rsidRPr="001942AC" w:rsidRDefault="00742C6D" w:rsidP="00C77F5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5B160530">
                <v:group id="Group 105" o:spid="_x0000_s1030" style="position:absolute;margin-left:362.3pt;margin-top:1.5pt;width:54.3pt;height:57.7pt;z-index:251655680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">
                  <v:rect id="Rectangle 84" o:spid="_x0000_s1031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PjcQA&#10;AADcAAAADwAAAGRycy9kb3ducmV2LnhtbERPTWsCMRC9C/6HMEIvUrP2sNqtUbRQWrAIWlF6GzZj&#10;dnEzWZJUt//eFITe5vE+Z7bobCMu5EPtWMF4lIEgLp2u2SjYf709TkGEiKyxcUwKfinAYt7vzbDQ&#10;7spbuuyiESmEQ4EKqhjbQspQVmQxjFxLnLiT8xZjgt5I7fGawm0jn7IslxZrTg0VtvRaUXne/VgF&#10;q/Nhu5mY6dq3+fPn+/D7mHfmqNTDoFu+gIjUxX/x3f2h0/wsh79n0gV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rj43EAAAA3AAAAA8AAAAAAAAAAAAAAAAAmAIAAGRycy9k&#10;b3ducmV2LnhtbFBLBQYAAAAABAAEAPUAAACJAwAAAAA=&#10;" strokeweight="1pt">
                    <v:textbox>
                      <w:txbxContent/>
                    </v:textbox>
                  </v:rect>
                  <v:rect id="Rectangle 85" o:spid="_x0000_s1032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cqFsUA&#10;AADcAAAADwAAAGRycy9kb3ducmV2LnhtbERPS2sCMRC+F/wPYYReimbrYdXVKFqQFloKPlC8DZsx&#10;u7iZLEmq23/fFAq9zcf3nPmys424kQ+1YwXPwwwEcel0zUbBYb8ZTECEiKyxcUwKvinActF7mGOh&#10;3Z23dNtFI1IIhwIVVDG2hZShrMhiGLqWOHEX5y3GBL2R2uM9hdtGjrIslxZrTg0VtvRSUXndfVkF&#10;6+tx+zk2k3ff5tOP16fzKe/MSanHfreagYjUxX/xn/tNp/nZGH6fSRf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yoWxQAAANwAAAAPAAAAAAAAAAAAAAAAAJgCAABkcnMv&#10;ZG93bnJldi54bWxQSwUGAAAAAAQABAD1AAAAigMAAAAA&#10;" strokeweight="1pt">
                    <v:textbox>
                      <w:txbxContent/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6" o:spid="_x0000_s1033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rWl8UAAADcAAAADwAAAGRycy9kb3ducmV2LnhtbESPQWvCQBCF74L/YRnBm24s0tboKlIQ&#10;S6EVreh1yI5JMDsbstsY/71zKHib4b1575vFqnOVaqkJpWcDk3ECijjztuTcwPF3M3oHFSKyxcoz&#10;GbhTgNWy31tgav2N99QeYq4khEOKBooY61TrkBXkMIx9TSzaxTcOo6xNrm2DNwl3lX5JklftsGRp&#10;KLCmj4Ky6+HPGWh3p5+3Td1udzE/Tfdf09kZ3bcxw0G3noOK1MWn+f/60wp+IrTyjEy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rWl8UAAADcAAAADwAAAAAAAAAA&#10;AAAAAAChAgAAZHJzL2Rvd25yZXYueG1sUEsFBgAAAAAEAAQA+QAAAJMDAAAAAA==&#10;" strokeweight="2pt"/>
                </v:group>
              </w:pict>
            </w:r>
            <w:r w:rsidR="00C77F53">
              <w:rPr>
                <w:rFonts w:ascii="Times New Roman" w:hAnsi="Times New Roman"/>
                <w:sz w:val="24"/>
                <w:szCs w:val="24"/>
              </w:rPr>
              <w:t xml:space="preserve">Simplify the fraction </w:t>
            </w:r>
            <w:r w:rsidR="00C77F53"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77F53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 w14:anchorId="76D1D72E">
                <v:shape id="_x0000_i1031" type="#_x0000_t75" style="width:13.5pt;height:27pt" o:ole="">
                  <v:imagedata r:id="rId20" o:title=""/>
                </v:shape>
                <o:OLEObject Type="Embed" ProgID="FXEquation.Equation" ShapeID="_x0000_i1031" DrawAspect="Content" ObjectID="_1514613298" r:id="rId21"/>
              </w:object>
            </w:r>
            <w:r w:rsidR="00C77F53" w:rsidRPr="001942A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77F53" w:rsidRPr="001942AC" w:rsidRDefault="00C77F53" w:rsidP="00C77F5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C77F53" w:rsidRPr="001942AC" w:rsidRDefault="00C77F53" w:rsidP="00C77F5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77F5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77F53" w:rsidRPr="001B3341" w:rsidRDefault="00C77F53" w:rsidP="00C77F5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7F53" w:rsidRPr="001942AC" w:rsidRDefault="00742C6D" w:rsidP="00C77F53">
            <w:pPr>
              <w:pStyle w:val="QuestionStyle"/>
              <w:spacing w:before="120" w:after="0"/>
              <w:rPr>
                <w:position w:val="-18"/>
              </w:rPr>
            </w:pPr>
            <w:r>
              <w:pict w14:anchorId="675C314E">
                <v:group id="Group 109" o:spid="_x0000_s1034" style="position:absolute;margin-left:370.2pt;margin-top:12pt;width:54.3pt;height:57.7pt;z-index:251656704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Ce0Clw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035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ckv8gA&#10;AADcAAAADwAAAGRycy9kb3ducmV2LnhtbESPQUsDMRCF70L/Q5iCF7HZeljr2rRUQRQUobW0eBs2&#10;0+zSzWRJYrv+e+cg9DbDe/PeN/Pl4Dt1opjawAamkwIUcR1sy87A9uvldgYqZWSLXWAy8EsJlovR&#10;1RwrG868ptMmOyUhnCo00OTcV1qnuiGPaRJ6YtEOIXrMskanbcSzhPtO3xVFqT22LA0N9vTcUH3c&#10;/HgDT8fd+vPezd5jXz58vN5878vB7Y25Hg+rR1CZhnwx/1+/WcGfCr4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1yS/yAAAANwAAAAPAAAAAAAAAAAAAAAAAJgCAABk&#10;cnMvZG93bnJldi54bWxQSwUGAAAAAAQABAD1AAAAjQMAAAAA&#10;" strokeweight="1pt">
                    <v:textbox>
                      <w:txbxContent>
                        <w:p w:rsidR="00912358" w:rsidRDefault="0091235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036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uBJMUA&#10;AADcAAAADwAAAGRycy9kb3ducmV2LnhtbERPTWsCMRC9C/0PYQq9SM1uD1vdGkULxYJFUEult2Ez&#10;zS5uJksSdfvvTaHgbR7vc6bz3rbiTD40jhXkowwEceV0w0bB5/7tcQwiRGSNrWNS8EsB5rO7wRRL&#10;7S68pfMuGpFCOJSooI6xK6UMVU0Ww8h1xIn7cd5iTNAbqT1eUrht5VOWFdJiw6mhxo5ea6qOu5NV&#10;sDx+bTfPZrz2XTH5WA2/D0VvDko93PeLFxCR+ngT/7vfdZqf5/D3TLp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4EkxQAAANwAAAAPAAAAAAAAAAAAAAAAAJgCAABkcnMv&#10;ZG93bnJldi54bWxQSwUGAAAAAAQABAD1AAAAigMAAAAA&#10;" strokeweight="1pt">
                    <v:textbox>
                      <w:txbxContent>
                        <w:p w:rsidR="00912358" w:rsidRDefault="0091235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03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3oMMAAADcAAAADwAAAGRycy9kb3ducmV2LnhtbERPTWvCQBC9C/6HZQq96UYJraauIkKw&#10;FNoQFb0O2WkSmp0N2W2S/vtuoeBtHu9zNrvRNKKnztWWFSzmEQjiwuqaSwWXczpbgXAeWWNjmRT8&#10;kIPddjrZYKLtwDn1J1+KEMIuQQWV920ipSsqMujmtiUO3KftDPoAu1LqDocQbhq5jKInabDm0FBh&#10;S4eKiq/Tt1HQZ9eP57Ttj5kvr3H+Fq9vaN6VenwY9y8gPI3+Lv53v+owf7GEv2fC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rd6DDAAAA3AAAAA8AAAAAAAAAAAAA&#10;AAAAoQIAAGRycy9kb3ducmV2LnhtbFBLBQYAAAAABAAEAPkAAACRAwAAAAA=&#10;" strokeweight="2pt"/>
                </v:group>
              </w:pict>
            </w:r>
            <w:r w:rsidR="00C77F53" w:rsidRPr="001942AC">
              <w:t xml:space="preserve"> </w:t>
            </w:r>
            <w:r w:rsidR="00C77F53" w:rsidRPr="001942AC">
              <w:rPr>
                <w:color w:val="FF0000"/>
                <w:position w:val="-18"/>
              </w:rPr>
              <w:object w:dxaOrig="1392" w:dyaOrig="537" w14:anchorId="56DC6303">
                <v:shape id="_x0000_i1032" type="#_x0000_t75" style="width:69.75pt;height:27pt" o:ole="">
                  <v:imagedata r:id="rId22" o:title=""/>
                </v:shape>
                <o:OLEObject Type="Embed" ProgID="FXEquation.Equation" ShapeID="_x0000_i1032" DrawAspect="Content" ObjectID="_1514613299" r:id="rId23"/>
              </w:object>
            </w:r>
            <w:r w:rsidR="00C77F53" w:rsidRPr="001942AC">
              <w:rPr>
                <w:position w:val="-18"/>
              </w:rPr>
              <w:t xml:space="preserve"> </w:t>
            </w:r>
          </w:p>
          <w:p w:rsidR="00C77F53" w:rsidRPr="001942AC" w:rsidRDefault="00C77F53" w:rsidP="00C77F53">
            <w:pPr>
              <w:pStyle w:val="QuestionStyle"/>
              <w:spacing w:before="120" w:after="0"/>
              <w:rPr>
                <w:position w:val="-18"/>
              </w:rPr>
            </w:pPr>
          </w:p>
          <w:p w:rsidR="00C77F53" w:rsidRPr="001942AC" w:rsidRDefault="00C77F53" w:rsidP="00C77F53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C77F5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77F53" w:rsidRPr="001B3341" w:rsidRDefault="00C77F53" w:rsidP="00C77F5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7F53" w:rsidRPr="001942AC" w:rsidRDefault="00742C6D" w:rsidP="00C77F53">
            <w:pPr>
              <w:pStyle w:val="QuestionStyle"/>
              <w:spacing w:before="120" w:after="0"/>
              <w:rPr>
                <w:position w:val="-18"/>
              </w:rPr>
            </w:pPr>
            <w:r>
              <w:pict w14:anchorId="432943A7">
                <v:group id="Group 113" o:spid="_x0000_s1038" style="position:absolute;margin-left:370.2pt;margin-top:8.8pt;width:54.3pt;height:57.7pt;z-index:251657728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Dso1YP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03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ivMUA&#10;AADcAAAADwAAAGRycy9kb3ducmV2LnhtbERPTWsCMRC9F/wPYQQvpWYtst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7CK8xQAAANwAAAAPAAAAAAAAAAAAAAAAAJgCAABkcnMv&#10;ZG93bnJldi54bWxQSwUGAAAAAAQABAD1AAAAigMAAAAA&#10;" strokeweight="1pt">
                    <v:textbox>
                      <w:txbxContent>
                        <w:p w:rsidR="00912358" w:rsidRDefault="0091235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04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HJ8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IcnxQAAANwAAAAPAAAAAAAAAAAAAAAAAJgCAABkcnMv&#10;ZG93bnJldi54bWxQSwUGAAAAAAQABAD1AAAAigMAAAAA&#10;" strokeweight="1pt">
                    <v:textbox>
                      <w:txbxContent>
                        <w:p w:rsidR="00912358" w:rsidRDefault="0091235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04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Bxo8MAAADcAAAADwAAAGRycy9kb3ducmV2LnhtbERP22rCQBB9L/gPywi+1Y0lpDW6ihRE&#10;KbTBC/o6ZMckmJ0N2TVJ/75bKPRtDuc6y/VgatFR6yrLCmbTCARxbnXFhYLzafv8BsJ5ZI21ZVLw&#10;TQ7Wq9HTElNtez5Qd/SFCCHsUlRQet+kUrq8JINuahviwN1sa9AH2BZSt9iHcFPLlyhKpMGKQ0OJ&#10;Db2XlN+PD6Ogyy5fr9um22W+uMSHj3h+RfOp1GQ8bBYgPA3+X/zn3uswf5bA7zPh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QcaPDAAAA3AAAAA8AAAAAAAAAAAAA&#10;AAAAoQIAAGRycy9kb3ducmV2LnhtbFBLBQYAAAAABAAEAPkAAACRAwAAAAA=&#10;" strokeweight="2pt"/>
                </v:group>
              </w:pict>
            </w:r>
            <w:r w:rsidR="00C77F53" w:rsidRPr="001942AC">
              <w:t xml:space="preserve"> </w:t>
            </w:r>
            <w:r w:rsidR="00C77F53" w:rsidRPr="001942AC">
              <w:rPr>
                <w:color w:val="FF0000"/>
                <w:position w:val="-18"/>
              </w:rPr>
              <w:object w:dxaOrig="1212" w:dyaOrig="537" w14:anchorId="46780277">
                <v:shape id="_x0000_i1033" type="#_x0000_t75" style="width:60.75pt;height:27pt" o:ole="">
                  <v:imagedata r:id="rId24" o:title=""/>
                </v:shape>
                <o:OLEObject Type="Embed" ProgID="FXEquation.Equation" ShapeID="_x0000_i1033" DrawAspect="Content" ObjectID="_1514613300" r:id="rId25"/>
              </w:object>
            </w:r>
            <w:r w:rsidR="00C77F53" w:rsidRPr="001942AC">
              <w:rPr>
                <w:position w:val="-18"/>
              </w:rPr>
              <w:t xml:space="preserve"> </w:t>
            </w:r>
          </w:p>
          <w:p w:rsidR="00C77F53" w:rsidRPr="001942AC" w:rsidRDefault="00C77F53" w:rsidP="00C77F53">
            <w:pPr>
              <w:pStyle w:val="QuestionStyle"/>
              <w:spacing w:before="120" w:after="0"/>
              <w:rPr>
                <w:position w:val="-18"/>
              </w:rPr>
            </w:pPr>
          </w:p>
          <w:p w:rsidR="00C77F53" w:rsidRPr="001942AC" w:rsidRDefault="00C77F53" w:rsidP="00C77F53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C77F5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77F53" w:rsidRPr="001B3341" w:rsidRDefault="00C77F53" w:rsidP="00C77F5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7F53" w:rsidRPr="001942AC" w:rsidRDefault="00742C6D" w:rsidP="00C77F53">
            <w:pPr>
              <w:pStyle w:val="QuestionStyle"/>
              <w:spacing w:before="120" w:after="0"/>
              <w:rPr>
                <w:position w:val="-18"/>
              </w:rPr>
            </w:pPr>
            <w:r>
              <w:pict w14:anchorId="26854EE7">
                <v:group id="_x0000_s1046" style="position:absolute;margin-left:370.2pt;margin-top:11.8pt;width:54.3pt;height:57.7pt;z-index:251658752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Dso1YP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047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ivMUA&#10;AADcAAAADwAAAGRycy9kb3ducmV2LnhtbERPTWsCMRC9F/wPYQQvpWYtst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7CK8xQAAANwAAAAPAAAAAAAAAAAAAAAAAJgCAABkcnMv&#10;ZG93bnJldi54bWxQSwUGAAAAAAQABAD1AAAAigMAAAAA&#10;" strokeweight="1pt">
                    <v:textbox>
                      <w:txbxContent>
                        <w:p w:rsidR="00912358" w:rsidRDefault="0091235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048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HJ8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IcnxQAAANwAAAAPAAAAAAAAAAAAAAAAAJgCAABkcnMv&#10;ZG93bnJldi54bWxQSwUGAAAAAAQABAD1AAAAigMAAAAA&#10;" strokeweight="1pt">
                    <v:textbox>
                      <w:txbxContent>
                        <w:p w:rsidR="00912358" w:rsidRDefault="0091235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049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Bxo8MAAADcAAAADwAAAGRycy9kb3ducmV2LnhtbERP22rCQBB9L/gPywi+1Y0lpDW6ihRE&#10;KbTBC/o6ZMckmJ0N2TVJ/75bKPRtDuc6y/VgatFR6yrLCmbTCARxbnXFhYLzafv8BsJ5ZI21ZVLw&#10;TQ7Wq9HTElNtez5Qd/SFCCHsUlRQet+kUrq8JINuahviwN1sa9AH2BZSt9iHcFPLlyhKpMGKQ0OJ&#10;Db2XlN+PD6Ogyy5fr9um22W+uMSHj3h+RfOp1GQ8bBYgPA3+X/zn3uswf5bA7zPh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QcaPDAAAA3AAAAA8AAAAAAAAAAAAA&#10;AAAAoQIAAGRycy9kb3ducmV2LnhtbFBLBQYAAAAABAAEAPkAAACRAwAAAAA=&#10;" strokeweight="2pt"/>
                </v:group>
              </w:pict>
            </w:r>
            <w:r w:rsidR="00C77F53" w:rsidRPr="001942AC">
              <w:t xml:space="preserve"> </w:t>
            </w:r>
            <w:r w:rsidR="00C77F53" w:rsidRPr="001942AC">
              <w:rPr>
                <w:color w:val="FF0000"/>
                <w:position w:val="-18"/>
              </w:rPr>
              <w:object w:dxaOrig="1332" w:dyaOrig="537" w14:anchorId="61248ABA">
                <v:shape id="_x0000_i1034" type="#_x0000_t75" style="width:66pt;height:27pt" o:ole="">
                  <v:imagedata r:id="rId26" o:title=""/>
                </v:shape>
                <o:OLEObject Type="Embed" ProgID="FXEquation.Equation" ShapeID="_x0000_i1034" DrawAspect="Content" ObjectID="_1514613301" r:id="rId27"/>
              </w:object>
            </w:r>
            <w:r w:rsidR="00C77F53" w:rsidRPr="001942AC">
              <w:rPr>
                <w:position w:val="-18"/>
              </w:rPr>
              <w:t xml:space="preserve"> </w:t>
            </w:r>
          </w:p>
          <w:p w:rsidR="00C77F53" w:rsidRPr="001942AC" w:rsidRDefault="00C77F53" w:rsidP="00C77F53">
            <w:pPr>
              <w:pStyle w:val="QuestionStyle"/>
              <w:spacing w:before="120" w:after="0"/>
              <w:rPr>
                <w:position w:val="-18"/>
              </w:rPr>
            </w:pPr>
          </w:p>
          <w:p w:rsidR="00C77F53" w:rsidRPr="001942AC" w:rsidRDefault="00C77F53" w:rsidP="00C77F53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C77F5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77F53" w:rsidRPr="001B3341" w:rsidRDefault="00C77F53" w:rsidP="00C77F5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77F53" w:rsidRPr="001B57BB" w:rsidRDefault="00742C6D" w:rsidP="00C77F53">
            <w:pPr>
              <w:pStyle w:val="QuestionStyle"/>
              <w:spacing w:before="120" w:after="0"/>
              <w:rPr>
                <w:position w:val="-20"/>
              </w:rPr>
            </w:pPr>
            <w:r>
              <w:pict w14:anchorId="2E9388FE">
                <v:group id="_x0000_s1054" style="position:absolute;margin-left:370.2pt;margin-top:12pt;width:54.3pt;height:57.7pt;z-index:251659776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Ce0Clw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055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ckv8gA&#10;AADcAAAADwAAAGRycy9kb3ducmV2LnhtbESPQUsDMRCF70L/Q5iCF7HZeljr2rRUQRQUobW0eBs2&#10;0+zSzWRJYrv+e+cg9DbDe/PeN/Pl4Dt1opjawAamkwIUcR1sy87A9uvldgYqZWSLXWAy8EsJlovR&#10;1RwrG868ptMmOyUhnCo00OTcV1qnuiGPaRJ6YtEOIXrMskanbcSzhPtO3xVFqT22LA0N9vTcUH3c&#10;/HgDT8fd+vPezd5jXz58vN5878vB7Y25Hg+rR1CZhnwx/1+/WcGfCr4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1yS/yAAAANwAAAAPAAAAAAAAAAAAAAAAAJgCAABk&#10;cnMvZG93bnJldi54bWxQSwUGAAAAAAQABAD1AAAAjQMAAAAA&#10;" strokeweight="1pt">
                    <v:textbox>
                      <w:txbxContent>
                        <w:p w:rsidR="00912358" w:rsidRDefault="0091235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056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uBJMUA&#10;AADcAAAADwAAAGRycy9kb3ducmV2LnhtbERPTWsCMRC9C/0PYQq9SM1uD1vdGkULxYJFUEult2Ez&#10;zS5uJksSdfvvTaHgbR7vc6bz3rbiTD40jhXkowwEceV0w0bB5/7tcQwiRGSNrWNS8EsB5rO7wRRL&#10;7S68pfMuGpFCOJSooI6xK6UMVU0Ww8h1xIn7cd5iTNAbqT1eUrht5VOWFdJiw6mhxo5ea6qOu5NV&#10;sDx+bTfPZrz2XTH5WA2/D0VvDko93PeLFxCR+ngT/7vfdZqf5/D3TLp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4EkxQAAANwAAAAPAAAAAAAAAAAAAAAAAJgCAABkcnMv&#10;ZG93bnJldi54bWxQSwUGAAAAAAQABAD1AAAAigMAAAAA&#10;" strokeweight="1pt">
                    <v:textbox>
                      <w:txbxContent>
                        <w:p w:rsidR="00912358" w:rsidRDefault="00912358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05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3oMMAAADcAAAADwAAAGRycy9kb3ducmV2LnhtbERPTWvCQBC9C/6HZQq96UYJraauIkKw&#10;FNoQFb0O2WkSmp0N2W2S/vtuoeBtHu9zNrvRNKKnztWWFSzmEQjiwuqaSwWXczpbgXAeWWNjmRT8&#10;kIPddjrZYKLtwDn1J1+KEMIuQQWV920ipSsqMujmtiUO3KftDPoAu1LqDocQbhq5jKInabDm0FBh&#10;S4eKiq/Tt1HQZ9eP57Ttj5kvr3H+Fq9vaN6VenwY9y8gPI3+Lv53v+owf7GEv2fC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rd6DDAAAA3AAAAA8AAAAAAAAAAAAA&#10;AAAAoQIAAGRycy9kb3ducmV2LnhtbFBLBQYAAAAABAAEAPkAAACRAwAAAAA=&#10;" strokeweight="2pt"/>
                </v:group>
              </w:pict>
            </w:r>
            <w:r w:rsidR="00C77F53" w:rsidRPr="001942AC">
              <w:t xml:space="preserve"> </w:t>
            </w:r>
            <w:r w:rsidR="001B57BB" w:rsidRPr="001B57BB">
              <w:rPr>
                <w:color w:val="FF0000"/>
                <w:position w:val="-20"/>
              </w:rPr>
              <w:object w:dxaOrig="1242" w:dyaOrig="537" w14:anchorId="6CFB527C">
                <v:shape id="_x0000_i1035" type="#_x0000_t75" style="width:62.25pt;height:27pt" o:ole="">
                  <v:imagedata r:id="rId28" o:title=""/>
                </v:shape>
                <o:OLEObject Type="Embed" ProgID="FXEquation.Equation" ShapeID="_x0000_i1035" DrawAspect="Content" ObjectID="_1514613302" r:id="rId29"/>
              </w:object>
            </w:r>
            <w:r w:rsidR="00C77F53" w:rsidRPr="001B57BB">
              <w:rPr>
                <w:position w:val="-20"/>
              </w:rPr>
              <w:t xml:space="preserve"> </w:t>
            </w:r>
          </w:p>
          <w:p w:rsidR="00C77F53" w:rsidRPr="001942AC" w:rsidRDefault="00C77F53" w:rsidP="00C77F53">
            <w:pPr>
              <w:pStyle w:val="QuestionStyle"/>
              <w:spacing w:before="120" w:after="0"/>
              <w:rPr>
                <w:position w:val="-18"/>
              </w:rPr>
            </w:pPr>
          </w:p>
          <w:p w:rsidR="00C77F53" w:rsidRPr="001942AC" w:rsidRDefault="00C77F53" w:rsidP="00C77F53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FC4BC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C4BC4" w:rsidRPr="001B3341" w:rsidRDefault="00FC4BC4" w:rsidP="00C661A8">
            <w:pPr>
              <w:pStyle w:val="ListParagraph"/>
              <w:numPr>
                <w:ilvl w:val="0"/>
                <w:numId w:val="2"/>
              </w:numPr>
              <w:spacing w:before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C4BC4" w:rsidRDefault="00270F42" w:rsidP="00270F42">
            <w:pPr>
              <w:pStyle w:val="QuestionStyle"/>
              <w:spacing w:before="120" w:after="0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74168EB0" wp14:editId="206CE116">
                      <wp:simplePos x="0" y="0"/>
                      <wp:positionH relativeFrom="column">
                        <wp:posOffset>4733925</wp:posOffset>
                      </wp:positionH>
                      <wp:positionV relativeFrom="paragraph">
                        <wp:posOffset>177910</wp:posOffset>
                      </wp:positionV>
                      <wp:extent cx="754380" cy="373380"/>
                      <wp:effectExtent l="13335" t="13335" r="13335" b="13335"/>
                      <wp:wrapNone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59596F" id="Rectangle 8" o:spid="_x0000_s1026" style="position:absolute;margin-left:372.75pt;margin-top:14pt;width:59.4pt;height:29.4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" filled="f" strokecolor="black [3213]" strokeweight="1.5pt"/>
                  </w:pict>
                </mc:Fallback>
              </mc:AlternateContent>
            </w:r>
            <w:r w:rsidR="00FC4BC4">
              <w:t xml:space="preserve">What decimal is equivalent to </w:t>
            </w:r>
            <w:r>
              <w:t xml:space="preserve">  </w:t>
            </w:r>
            <w:r w:rsidR="00C661A8" w:rsidRPr="00C661A8">
              <w:rPr>
                <w:color w:val="FF0000"/>
                <w:position w:val="-20"/>
              </w:rPr>
              <w:object w:dxaOrig="432" w:dyaOrig="533">
                <v:shape id="_x0000_i1036" type="#_x0000_t75" style="width:21.75pt;height:27pt" o:ole="">
                  <v:imagedata r:id="rId30" o:title=""/>
                </v:shape>
                <o:OLEObject Type="Embed" ProgID="FXEquation.Equation" ShapeID="_x0000_i1036" DrawAspect="Content" ObjectID="_1514613303" r:id="rId31"/>
              </w:object>
            </w:r>
            <w:r>
              <w:t xml:space="preserve"> </w:t>
            </w:r>
          </w:p>
          <w:p w:rsidR="00270F42" w:rsidRDefault="00270F42" w:rsidP="00270F42">
            <w:pPr>
              <w:pStyle w:val="QuestionStyle"/>
              <w:spacing w:before="120" w:after="0"/>
            </w:pPr>
          </w:p>
        </w:tc>
      </w:tr>
      <w:tr w:rsidR="00E91A8B" w:rsidTr="00783D0D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91A8B" w:rsidRPr="001B3341" w:rsidRDefault="00E91A8B" w:rsidP="00E91A8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43169" w:rsidRPr="00912358" w:rsidRDefault="00912358" w:rsidP="0094316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91235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44" w:dyaOrig="194">
                <v:shape id="_x0000_i1037" type="#_x0000_t75" style="width:87pt;height:9.75pt" o:ole="">
                  <v:imagedata r:id="rId32" o:title=""/>
                </v:shape>
                <o:OLEObject Type="Embed" ProgID="FXEquation.Equation" ShapeID="_x0000_i1037" DrawAspect="Content" ObjectID="_1514613304" r:id="rId33"/>
              </w:object>
            </w:r>
            <w:r w:rsidR="00943169" w:rsidRPr="00912358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91A8B" w:rsidRPr="001D3078" w:rsidRDefault="00943169" w:rsidP="0091235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4960" behindDoc="0" locked="0" layoutInCell="1" allowOverlap="1" wp14:anchorId="639CD1D7" wp14:editId="122B16ED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35560</wp:posOffset>
                      </wp:positionV>
                      <wp:extent cx="4362450" cy="114300"/>
                      <wp:effectExtent l="0" t="0" r="19050" b="1905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FEF0F8" id="Group 47" o:spid="_x0000_s1026" style="position:absolute;margin-left:19.3pt;margin-top:2.8pt;width:343.5pt;height:9pt;z-index:2516249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8l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Myn8Psl/QC5+QEAAP//AwBQSwECLQAUAAYACAAAACEA2+H2y+4AAACFAQAAEwAAAAAAAAAAAAAA&#10;AAAAAAAAW0NvbnRlbnRfVHlwZXNdLnhtbFBLAQItABQABgAIAAAAIQBa9CxbvwAAABUBAAALAAAA&#10;AAAAAAAAAAAAAB8BAABfcmVscy8ucmVsc1BLAQItABQABgAIAAAAIQBMDI8l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" strokecolor="black [3213]" strokeweight="1pt"/>
                    </v:group>
                  </w:pict>
                </mc:Fallback>
              </mc:AlternateContent>
            </w:r>
            <w:r w:rsidR="0091235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0.41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1.</w:t>
            </w:r>
            <w:r w:rsidR="00912358">
              <w:rPr>
                <w:rFonts w:ascii="Times New Roman" w:hAnsi="Times New Roman"/>
                <w:position w:val="-6"/>
                <w:sz w:val="24"/>
                <w:szCs w:val="24"/>
              </w:rPr>
              <w:t>31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1.</w:t>
            </w:r>
            <w:r w:rsidR="00912358">
              <w:rPr>
                <w:rFonts w:ascii="Times New Roman" w:hAnsi="Times New Roman"/>
                <w:position w:val="-6"/>
                <w:sz w:val="24"/>
                <w:szCs w:val="24"/>
              </w:rPr>
              <w:t>41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91235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14.1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</w:p>
        </w:tc>
      </w:tr>
      <w:tr w:rsidR="00E91A8B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91A8B" w:rsidRPr="001B3341" w:rsidRDefault="00E91A8B" w:rsidP="00E91A8B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91A8B" w:rsidRDefault="00E91A8B" w:rsidP="00E91A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of the points represent the position of  </w:t>
            </w:r>
            <w:r w:rsidRPr="00C77F53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54" w:dyaOrig="537">
                <v:shape id="_x0000_i1038" type="#_x0000_t75" style="width:5.25pt;height:18.75pt" o:ole="">
                  <v:imagedata r:id="rId34" o:title=""/>
                </v:shape>
                <o:OLEObject Type="Embed" ProgID="FXEquation.Equation" ShapeID="_x0000_i1038" DrawAspect="Content" ObjectID="_1514613305" r:id="rId3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on the number line?</w:t>
            </w:r>
          </w:p>
          <w:p w:rsidR="00E91A8B" w:rsidRDefault="00742C6D" w:rsidP="00E91A8B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00AEA539">
                <v:shape id="_x0000_s1186" type="#_x0000_t75" style="position:absolute;margin-left:8.35pt;margin-top:10.3pt;width:432.45pt;height:37pt;z-index:251661824">
                  <v:imagedata r:id="rId36" o:title="" cropbottom="-1901f"/>
                </v:shape>
                <o:OLEObject Type="Embed" ProgID="FXDraw.Graphic" ShapeID="_x0000_s1186" DrawAspect="Content" ObjectID="_1514613414" r:id="rId37"/>
              </w:object>
            </w:r>
          </w:p>
          <w:p w:rsidR="00E91A8B" w:rsidRDefault="00E91A8B" w:rsidP="00E91A8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91A8B" w:rsidRDefault="00E91A8B" w:rsidP="00E91A8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91A8B" w:rsidRDefault="00E91A8B" w:rsidP="00E91A8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91A8B" w:rsidRDefault="00E91A8B" w:rsidP="00E91A8B"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200" behindDoc="0" locked="0" layoutInCell="1" allowOverlap="1" wp14:anchorId="4FD41EFB" wp14:editId="17B57467">
                      <wp:simplePos x="0" y="0"/>
                      <wp:positionH relativeFrom="column">
                        <wp:posOffset>370616</wp:posOffset>
                      </wp:positionH>
                      <wp:positionV relativeFrom="paragraph">
                        <wp:posOffset>34290</wp:posOffset>
                      </wp:positionV>
                      <wp:extent cx="4415790" cy="114300"/>
                      <wp:effectExtent l="0" t="0" r="2286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B27B5" id="Group 1" o:spid="_x0000_s1026" style="position:absolute;margin-left:29.2pt;margin-top:2.7pt;width:347.7pt;height:9pt;z-index:25163520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G/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Y9CX9ALm8AQAA//8DAFBLAQItABQABgAIAAAAIQDb4fbL7gAAAIUBAAATAAAAAAAAAAAAAAAA&#10;AAAAAABbQ29udGVudF9UeXBlc10ueG1sUEsBAi0AFAAGAAgAAAAhAFr0LFu/AAAAFQEAAAsAAAAA&#10;AAAAAAAAAAAAHwEAAF9yZWxzLy5yZWxzUEsBAi0AFAAGAAgAAAAhAIQM0b/BAAAA2wAAAA8AAAAA&#10;AAAAAAAAAAAABwIAAGRycy9kb3ducmV2LnhtbFBLBQYAAAAAAwADALcAAAD1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XN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WzOfx9iT9Arn4BAAD//wMAUEsBAi0AFAAGAAgAAAAhANvh9svuAAAAhQEAABMAAAAAAAAAAAAA&#10;AAAAAAAAAFtDb250ZW50X1R5cGVzXS54bWxQSwECLQAUAAYACAAAACEAWvQsW78AAAAVAQAACwAA&#10;AAAAAAAAAAAAAAAfAQAAX3JlbHMvLnJlbHNQSwECLQAUAAYACAAAACEA9ZNFzc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Qk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MF/C7Uv8ATL/AwAA//8DAFBLAQItABQABgAIAAAAIQDb4fbL7gAAAIUBAAATAAAAAAAAAAAA&#10;AAAAAAAAAABbQ29udGVudF9UeXBlc10ueG1sUEsBAi0AFAAGAAgAAAAhAFr0LFu/AAAAFQEAAAsA&#10;AAAAAAAAAAAAAAAAHwEAAF9yZWxzLy5yZWxzUEsBAi0AFAAGAAgAAAAhAOtAdCT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tk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7r45f4A+TmDgAA//8DAFBLAQItABQABgAIAAAAIQDb4fbL7gAAAIUBAAATAAAAAAAAAAAAAAAA&#10;AAAAAABbQ29udGVudF9UeXBlc10ueG1sUEsBAi0AFAAGAAgAAAAhAFr0LFu/AAAAFQEAAAsAAAAA&#10;AAAAAAAAAAAAHwEAAF9yZWxzLy5yZWxzUEsBAi0AFAAGAAgAAAAhAP+jS2T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BA41D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A41DC" w:rsidRPr="001B3341" w:rsidRDefault="00BA41DC" w:rsidP="00BA41D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A41DC" w:rsidRDefault="00BA41DC" w:rsidP="00BA41D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fraction is equivalent to 0.55? </w:t>
            </w:r>
          </w:p>
          <w:p w:rsidR="00BA41DC" w:rsidRDefault="00BA41DC" w:rsidP="00BA41D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A41DC" w:rsidRDefault="00742C6D" w:rsidP="00BA41DC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248D613C">
                <v:group id="Group 28" o:spid="_x0000_s1194" style="position:absolute;margin-left:11.2pt;margin-top:8.7pt;width:343.5pt;height:9pt;z-index:25166284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EIaKRfQCAABj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AutoShape 3" o:spid="_x0000_s1195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<v:roundrect id="AutoShape 4" o:spid="_x0000_s119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<v:roundrect id="AutoShape 5" o:spid="_x0000_s1197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<v:roundrect id="AutoShape 6" o:spid="_x0000_s119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</v:group>
              </w:pict>
            </w:r>
            <w:r w:rsidR="00BA41D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BA41D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5ED7F1DE">
                <v:shape id="_x0000_i1040" type="#_x0000_t75" style="width:12.75pt;height:27pt" o:ole="">
                  <v:imagedata r:id="rId38" o:title=""/>
                </v:shape>
                <o:OLEObject Type="Embed" ProgID="FXEquation.Equation" ShapeID="_x0000_i1040" DrawAspect="Content" ObjectID="_1514613306" r:id="rId39"/>
              </w:object>
            </w:r>
            <w:r w:rsidR="00BA41DC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BA41D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1D66BEE5">
                <v:shape id="_x0000_i1041" type="#_x0000_t75" style="width:12.75pt;height:27pt" o:ole="">
                  <v:imagedata r:id="rId40" o:title=""/>
                </v:shape>
                <o:OLEObject Type="Embed" ProgID="FXEquation.Equation" ShapeID="_x0000_i1041" DrawAspect="Content" ObjectID="_1514613307" r:id="rId41"/>
              </w:object>
            </w:r>
            <w:r w:rsidR="00BA41D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</w:t>
            </w:r>
            <w:r w:rsidR="00BA41D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09B62A97">
                <v:shape id="_x0000_i1042" type="#_x0000_t75" style="width:12.75pt;height:27pt" o:ole="">
                  <v:imagedata r:id="rId42" o:title=""/>
                </v:shape>
                <o:OLEObject Type="Embed" ProgID="FXEquation.Equation" ShapeID="_x0000_i1042" DrawAspect="Content" ObjectID="_1514613308" r:id="rId43"/>
              </w:object>
            </w:r>
            <w:r w:rsidR="00BA41D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BA41D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74" w:dyaOrig="537" w14:anchorId="2C8C9CB4">
                <v:shape id="_x0000_i1043" type="#_x0000_t75" style="width:12.75pt;height:27pt" o:ole="">
                  <v:imagedata r:id="rId44" o:title=""/>
                </v:shape>
                <o:OLEObject Type="Embed" ProgID="FXEquation.Equation" ShapeID="_x0000_i1043" DrawAspect="Content" ObjectID="_1514613309" r:id="rId45"/>
              </w:object>
            </w:r>
            <w:r w:rsidR="00BA41D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BA41DC" w:rsidRDefault="00BA41DC" w:rsidP="00BA41DC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A41D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A41DC" w:rsidRPr="001B3341" w:rsidRDefault="00BA41DC" w:rsidP="00BA41D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A41DC" w:rsidRDefault="00BA41DC" w:rsidP="00BA41DC">
            <w:pPr>
              <w:ind w:right="42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37248" behindDoc="0" locked="0" layoutInCell="1" allowOverlap="1" wp14:anchorId="1A6EC1FB" wp14:editId="26148198">
                  <wp:simplePos x="0" y="0"/>
                  <wp:positionH relativeFrom="column">
                    <wp:posOffset>3974510</wp:posOffset>
                  </wp:positionH>
                  <wp:positionV relativeFrom="paragraph">
                    <wp:posOffset>10160</wp:posOffset>
                  </wp:positionV>
                  <wp:extent cx="1748363" cy="1346662"/>
                  <wp:effectExtent l="0" t="0" r="4445" b="635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hutterstock_270848546.jpg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41" t="11848" r="15658" b="11128"/>
                          <a:stretch/>
                        </pic:blipFill>
                        <pic:spPr bwMode="auto">
                          <a:xfrm>
                            <a:off x="0" y="0"/>
                            <a:ext cx="1748363" cy="1346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Three boxes have masses of 0.25 kg, 0.84 kg and 2.36 kg.</w:t>
            </w:r>
          </w:p>
          <w:p w:rsidR="00BA41DC" w:rsidRDefault="00BA41DC" w:rsidP="00BA41DC">
            <w:pPr>
              <w:ind w:right="42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total mass of the boxes?</w:t>
            </w:r>
          </w:p>
          <w:p w:rsidR="00BA41DC" w:rsidRDefault="00BA41DC" w:rsidP="00BA41D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A41DC" w:rsidRDefault="00BA41DC" w:rsidP="00BA41D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A41DC" w:rsidRDefault="00742C6D" w:rsidP="00BA41DC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23E9AD96">
                <v:rect id="Rectangle 46" o:spid="_x0000_s1200" style="position:absolute;margin-left:192.25pt;margin-top:.4pt;width:99.65pt;height:29.4pt;z-index:251664896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AbXPZXF&#10;AgAAcg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BA41DC" w:rsidRDefault="00BA41DC" w:rsidP="00BA4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A41D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A41DC" w:rsidRPr="001B3341" w:rsidRDefault="00BA41DC" w:rsidP="00BA41D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A41DC" w:rsidRPr="001942AC" w:rsidRDefault="00BA41DC" w:rsidP="00BA41DC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Find  </w:t>
            </w:r>
            <w:r w:rsidRPr="00A03B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4" w:dyaOrig="537" w14:anchorId="32BDE39C">
                <v:shape id="_x0000_i1044" type="#_x0000_t75" style="width:6pt;height:21pt" o:ole="">
                  <v:imagedata r:id="rId47" o:title=""/>
                </v:shape>
                <o:OLEObject Type="Embed" ProgID="FXEquation.Equation" ShapeID="_x0000_i1044" DrawAspect="Content" ObjectID="_1514613310" r:id="rId48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/>
                <w:sz w:val="24"/>
                <w:szCs w:val="24"/>
              </w:rPr>
              <w:t>48 litres.</w:t>
            </w:r>
          </w:p>
          <w:p w:rsidR="00BA41DC" w:rsidRPr="001942AC" w:rsidRDefault="00742C6D" w:rsidP="00BA41DC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295AA95">
                <v:rect id="Rectangle 231" o:spid="_x0000_s1199" style="position:absolute;margin-left:369.85pt;margin-top:3.9pt;width:59.4pt;height:29.4pt;z-index:2516638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NcNuvT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BA41DC" w:rsidRPr="001942AC" w:rsidRDefault="00BA41DC" w:rsidP="00BA41DC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270F4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70F42" w:rsidRPr="001B3341" w:rsidRDefault="00270F42" w:rsidP="00270F4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0F42" w:rsidRPr="00C30E34" w:rsidRDefault="00270F42" w:rsidP="00270F42">
            <w:pPr>
              <w:pStyle w:val="QuestionStyle"/>
            </w:pPr>
            <w:r w:rsidRPr="00C30E34">
              <w:t>Whic</w:t>
            </w:r>
            <w:r>
              <w:t>h fraction is equivalent to 4</w:t>
            </w:r>
            <w:r w:rsidRPr="00C30E34">
              <w:t>5% ?</w:t>
            </w:r>
          </w:p>
          <w:p w:rsidR="00270F42" w:rsidRPr="00C30E34" w:rsidRDefault="00270F42" w:rsidP="00270F4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70F42" w:rsidRPr="00C30E34" w:rsidRDefault="00742C6D" w:rsidP="00270F42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4529041">
                <v:group id="Group 18" o:spid="_x0000_s1332" style="position:absolute;margin-left:16pt;margin-top:1.95pt;width:343.5pt;height:9pt;z-index:25167001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Fit5p3vAgAAYw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_x0000_s1333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/>
                  <v:roundrect id="_x0000_s133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/>
                  <v:roundrect id="_x0000_s1335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/>
                  <v:roundrect id="_x0000_s1336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/>
                </v:group>
              </w:pict>
            </w:r>
            <w:r w:rsidR="00270F42" w:rsidRPr="00C30E34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270F42" w:rsidRPr="00C30E3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3" w14:anchorId="0E74DEB0">
                <v:shape id="_x0000_i1045" type="#_x0000_t75" style="width:12.75pt;height:27pt" o:ole="">
                  <v:imagedata r:id="rId16" o:title=""/>
                </v:shape>
                <o:OLEObject Type="Embed" ProgID="FXEquation.Equation" ShapeID="_x0000_i1045" DrawAspect="Content" ObjectID="_1514613311" r:id="rId49"/>
              </w:object>
            </w:r>
            <w:r w:rsidR="00270F42" w:rsidRPr="00C30E3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         </w:t>
            </w:r>
            <w:r w:rsidR="00270F42" w:rsidRPr="00C30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70F42" w:rsidRPr="00C30E3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7" w14:anchorId="348FCDF2">
                <v:shape id="_x0000_i1046" type="#_x0000_t75" style="width:12.75pt;height:27pt" o:ole="">
                  <v:imagedata r:id="rId50" o:title=""/>
                </v:shape>
                <o:OLEObject Type="Embed" ProgID="FXEquation.Equation" ShapeID="_x0000_i1046" DrawAspect="Content" ObjectID="_1514613312" r:id="rId51"/>
              </w:object>
            </w:r>
            <w:r w:rsidR="00270F42" w:rsidRPr="00C30E3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        </w:t>
            </w:r>
            <w:r w:rsidR="00270F42" w:rsidRPr="00C30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70F42" w:rsidRPr="00C30E3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7" w14:anchorId="0BDC85BF">
                <v:shape id="_x0000_i1047" type="#_x0000_t75" style="width:12.75pt;height:27pt" o:ole="">
                  <v:imagedata r:id="rId38" o:title=""/>
                </v:shape>
                <o:OLEObject Type="Embed" ProgID="FXEquation.Equation" ShapeID="_x0000_i1047" DrawAspect="Content" ObjectID="_1514613313" r:id="rId52"/>
              </w:object>
            </w:r>
            <w:r w:rsidR="00270F42" w:rsidRPr="00C30E3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           </w:t>
            </w:r>
            <w:r w:rsidR="00270F42" w:rsidRPr="00C30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70F42" w:rsidRPr="00C30E3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7" w14:anchorId="2603B925">
                <v:shape id="_x0000_i1048" type="#_x0000_t75" style="width:12.75pt;height:27pt" o:ole="">
                  <v:imagedata r:id="rId53" o:title=""/>
                </v:shape>
                <o:OLEObject Type="Embed" ProgID="FXEquation.Equation" ShapeID="_x0000_i1048" DrawAspect="Content" ObjectID="_1514613314" r:id="rId54"/>
              </w:object>
            </w:r>
            <w:r w:rsidR="00270F42" w:rsidRPr="00C30E3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</w:t>
            </w:r>
          </w:p>
        </w:tc>
      </w:tr>
      <w:tr w:rsidR="00270F4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70F42" w:rsidRPr="001B3341" w:rsidRDefault="00270F42" w:rsidP="00270F4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0F42" w:rsidRDefault="00742C6D" w:rsidP="00270F4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pict w14:anchorId="6CB96D8F">
                <v:rect id="_x0000_s1330" style="position:absolute;margin-left:376.9pt;margin-top:8.4pt;width:59.4pt;height:29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NvfLdsQC&#10;AABy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  <w:r w:rsidR="00270F4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34" w:dyaOrig="194" w14:anchorId="20AD080E">
                <v:shape id="_x0000_i1049" type="#_x0000_t75" style="width:76.5pt;height:9.75pt" o:ole="">
                  <v:imagedata r:id="rId55" o:title=""/>
                </v:shape>
                <o:OLEObject Type="Embed" ProgID="FXEquation.Equation" ShapeID="_x0000_i1049" DrawAspect="Content" ObjectID="_1514613315" r:id="rId56"/>
              </w:object>
            </w:r>
            <w:r w:rsidR="00270F42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270F42" w:rsidRDefault="00270F42" w:rsidP="00270F4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270F42" w:rsidRDefault="00431D74" w:rsidP="00431D74">
            <w:pPr>
              <w:tabs>
                <w:tab w:val="left" w:pos="5003"/>
              </w:tabs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270F4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C30E34" w:rsidRDefault="00431D74" w:rsidP="00431D74">
            <w:pPr>
              <w:pStyle w:val="QuestionStyle"/>
              <w:ind w:right="5103"/>
            </w:pPr>
            <w:r w:rsidRPr="00C30E34">
              <w:rPr>
                <w:noProof/>
                <w:lang w:eastAsia="en-AU"/>
              </w:rPr>
              <w:drawing>
                <wp:anchor distT="0" distB="0" distL="114300" distR="114300" simplePos="0" relativeHeight="251627008" behindDoc="0" locked="0" layoutInCell="1" allowOverlap="1" wp14:anchorId="47FC4724" wp14:editId="34420DF7">
                  <wp:simplePos x="0" y="0"/>
                  <wp:positionH relativeFrom="column">
                    <wp:posOffset>3511060</wp:posOffset>
                  </wp:positionH>
                  <wp:positionV relativeFrom="paragraph">
                    <wp:posOffset>1285</wp:posOffset>
                  </wp:positionV>
                  <wp:extent cx="2075915" cy="1384635"/>
                  <wp:effectExtent l="0" t="0" r="635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hutterstock_136754126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915" cy="138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30E34">
              <w:t>In September Mr Robinson made 60 wooden toys in his workshop.</w:t>
            </w:r>
          </w:p>
          <w:p w:rsidR="00431D74" w:rsidRPr="00C30E34" w:rsidRDefault="00431D74" w:rsidP="00431D74">
            <w:pPr>
              <w:pStyle w:val="QuestionStyle"/>
              <w:ind w:right="5103"/>
            </w:pPr>
            <w:r w:rsidRPr="00C30E34">
              <w:t>In October he made 72 wooden toys.</w:t>
            </w:r>
          </w:p>
          <w:p w:rsidR="00431D74" w:rsidRPr="00C30E34" w:rsidRDefault="00431D74" w:rsidP="00431D74">
            <w:pPr>
              <w:pStyle w:val="QuestionStyle"/>
              <w:ind w:right="5103"/>
            </w:pPr>
            <w:r w:rsidRPr="00C30E34">
              <w:t xml:space="preserve"> What is the percentage increase in October compared to September?</w:t>
            </w:r>
          </w:p>
          <w:p w:rsidR="00431D74" w:rsidRPr="00C30E34" w:rsidRDefault="00431D74" w:rsidP="00431D74">
            <w:pPr>
              <w:pStyle w:val="QuestionStyle"/>
            </w:pPr>
          </w:p>
          <w:p w:rsidR="00431D74" w:rsidRPr="00C30E34" w:rsidRDefault="00431D74" w:rsidP="00431D7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3950970</wp:posOffset>
                      </wp:positionH>
                      <wp:positionV relativeFrom="paragraph">
                        <wp:posOffset>203200</wp:posOffset>
                      </wp:positionV>
                      <wp:extent cx="754380" cy="373380"/>
                      <wp:effectExtent l="0" t="0" r="26670" b="2667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31D74" w:rsidRDefault="00431D74" w:rsidP="00431D74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" o:spid="_x0000_s1026" style="position:absolute;margin-left:311.1pt;margin-top:16pt;width:59.4pt;height:29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" filled="f" strokecolor="black [3213]" strokeweight="1.5pt">
                      <v:textbox>
                        <w:txbxContent>
                          <w:p w:rsidR="00431D74" w:rsidRDefault="00431D74" w:rsidP="00431D74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31D74" w:rsidRPr="00C30E34" w:rsidRDefault="00431D74" w:rsidP="00431D74">
            <w:pPr>
              <w:pStyle w:val="QuestionStyle"/>
            </w:pPr>
          </w:p>
          <w:p w:rsidR="00431D74" w:rsidRDefault="00431D74" w:rsidP="00431D74">
            <w:r w:rsidRPr="00C30E34">
              <w:t xml:space="preserve">   </w:t>
            </w:r>
          </w:p>
        </w:tc>
      </w:tr>
      <w:tr w:rsidR="00270F4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70F42" w:rsidRPr="001B3341" w:rsidRDefault="00270F42" w:rsidP="00270F4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0F42" w:rsidRPr="00912358" w:rsidRDefault="00742C6D" w:rsidP="00270F4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pict w14:anchorId="77012C77">
                <v:rect id="Rectangle 31" o:spid="_x0000_s1331" style="position:absolute;margin-left:378.85pt;margin-top:9.7pt;width:59.4pt;height:29.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" filled="f" strokecolor="black [3213]" strokeweight="1.5pt"/>
              </w:pict>
            </w:r>
            <w:r w:rsidR="00270F4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70F42" w:rsidRPr="0091235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03" w:dyaOrig="194" w14:anchorId="0313BFFB">
                <v:shape id="_x0000_i1050" type="#_x0000_t75" style="width:75pt;height:9.75pt" o:ole="">
                  <v:imagedata r:id="rId58" o:title=""/>
                </v:shape>
                <o:OLEObject Type="Embed" ProgID="FXEquation.Equation" ShapeID="_x0000_i1050" DrawAspect="Content" ObjectID="_1514613316" r:id="rId59"/>
              </w:object>
            </w:r>
            <w:r w:rsidR="00270F42" w:rsidRPr="00912358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270F4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70F42" w:rsidRPr="001B3341" w:rsidRDefault="00270F42" w:rsidP="00270F4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0F42" w:rsidRPr="001942AC" w:rsidRDefault="00270F42" w:rsidP="00270F42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555" w:dyaOrig="645" w14:anchorId="41905737">
                <v:shape id="_x0000_i1051" type="#_x0000_t75" style="width:27.75pt;height:32.25pt" o:ole="">
                  <v:imagedata r:id="rId60" o:title=""/>
                </v:shape>
                <o:OLEObject Type="Embed" ProgID="FXEquation.Equation" ShapeID="_x0000_i1051" DrawAspect="Content" ObjectID="_1514613317" r:id="rId61"/>
              </w:object>
            </w:r>
            <w:r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270F42" w:rsidRDefault="00270F42" w:rsidP="00270F42">
            <w:pPr>
              <w:pStyle w:val="QuestionStyle"/>
            </w:pPr>
          </w:p>
          <w:p w:rsidR="00270F42" w:rsidRDefault="00270F42" w:rsidP="00270F4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272" behindDoc="0" locked="0" layoutInCell="1" allowOverlap="1" wp14:anchorId="5B34EAF6" wp14:editId="1826C486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160020</wp:posOffset>
                      </wp:positionV>
                      <wp:extent cx="4362450" cy="114300"/>
                      <wp:effectExtent l="0" t="0" r="19050" b="1905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07CE6E" id="Group 131" o:spid="_x0000_s1026" style="position:absolute;margin-left:20.5pt;margin-top:12.6pt;width:343.5pt;height:9pt;z-index:2516382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Pr="001942AC">
              <w:t xml:space="preserve">  </w:t>
            </w:r>
            <w:r>
              <w:t xml:space="preserve">   </w:t>
            </w:r>
            <w:r w:rsidRPr="001942AC">
              <w:t xml:space="preserve">         </w:t>
            </w:r>
            <w:r w:rsidRPr="001942AC">
              <w:rPr>
                <w:color w:val="FF0000"/>
                <w:position w:val="-18"/>
              </w:rPr>
              <w:object w:dxaOrig="274" w:dyaOrig="537" w14:anchorId="596EA2DC">
                <v:shape id="_x0000_i1052" type="#_x0000_t75" style="width:13.5pt;height:27pt" o:ole="">
                  <v:imagedata r:id="rId62" o:title=""/>
                </v:shape>
                <o:OLEObject Type="Embed" ProgID="FXEquation.Equation" ShapeID="_x0000_i1052" DrawAspect="Content" ObjectID="_1514613318" r:id="rId63"/>
              </w:object>
            </w:r>
            <w:r w:rsidRPr="001942AC">
              <w:t xml:space="preserve">                                    </w:t>
            </w:r>
            <w:r w:rsidRPr="001942AC">
              <w:rPr>
                <w:color w:val="FF0000"/>
                <w:position w:val="-18"/>
              </w:rPr>
              <w:object w:dxaOrig="274" w:dyaOrig="537" w14:anchorId="046AAF83">
                <v:shape id="_x0000_i1053" type="#_x0000_t75" style="width:13.5pt;height:27pt" o:ole="">
                  <v:imagedata r:id="rId64" o:title=""/>
                </v:shape>
                <o:OLEObject Type="Embed" ProgID="FXEquation.Equation" ShapeID="_x0000_i1053" DrawAspect="Content" ObjectID="_1514613319" r:id="rId65"/>
              </w:object>
            </w:r>
            <w:r w:rsidRPr="001942AC">
              <w:rPr>
                <w:position w:val="-22"/>
              </w:rPr>
              <w:t xml:space="preserve">                                   </w:t>
            </w:r>
            <w:r w:rsidRPr="001942AC">
              <w:rPr>
                <w:color w:val="FF0000"/>
                <w:position w:val="-18"/>
              </w:rPr>
              <w:object w:dxaOrig="274" w:dyaOrig="533" w14:anchorId="0BDBE30D">
                <v:shape id="_x0000_i1054" type="#_x0000_t75" style="width:13.5pt;height:27pt" o:ole="">
                  <v:imagedata r:id="rId66" o:title=""/>
                </v:shape>
                <o:OLEObject Type="Embed" ProgID="FXEquation.Equation" ShapeID="_x0000_i1054" DrawAspect="Content" ObjectID="_1514613320" r:id="rId67"/>
              </w:object>
            </w:r>
            <w:r w:rsidRPr="001942AC">
              <w:t xml:space="preserve">                             </w:t>
            </w:r>
            <w:r w:rsidRPr="001942AC">
              <w:rPr>
                <w:color w:val="FF0000"/>
                <w:position w:val="-18"/>
              </w:rPr>
              <w:object w:dxaOrig="446" w:dyaOrig="537" w14:anchorId="0DA20E84">
                <v:shape id="_x0000_i1055" type="#_x0000_t75" style="width:22.5pt;height:27pt" o:ole="">
                  <v:imagedata r:id="rId68" o:title=""/>
                </v:shape>
                <o:OLEObject Type="Embed" ProgID="FXEquation.Equation" ShapeID="_x0000_i1055" DrawAspect="Content" ObjectID="_1514613321" r:id="rId69"/>
              </w:object>
            </w:r>
            <w:r w:rsidRPr="001942AC">
              <w:t xml:space="preserve">                                                         </w:t>
            </w:r>
            <w:r w:rsidRPr="001942AC">
              <w:rPr>
                <w:position w:val="-22"/>
              </w:rPr>
              <w:t xml:space="preserve">          </w:t>
            </w:r>
          </w:p>
        </w:tc>
      </w:tr>
      <w:tr w:rsidR="00270F4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70F42" w:rsidRPr="001B3341" w:rsidRDefault="00270F42" w:rsidP="00270F4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0F42" w:rsidRDefault="00270F42" w:rsidP="00270F42">
            <w:pPr>
              <w:pStyle w:val="QuestionStyle"/>
            </w:pPr>
            <w:r>
              <w:t xml:space="preserve">What decimal number is represented by the expanded notation: </w:t>
            </w:r>
            <w:r>
              <w:rPr>
                <w:color w:val="FF0000"/>
                <w:position w:val="-18"/>
              </w:rPr>
              <w:object w:dxaOrig="2756" w:dyaOrig="537" w14:anchorId="3686A0C9">
                <v:shape id="_x0000_i1056" type="#_x0000_t75" style="width:131.25pt;height:25.5pt" o:ole="">
                  <v:imagedata r:id="rId70" o:title=""/>
                </v:shape>
                <o:OLEObject Type="Embed" ProgID="FXEquation.Equation" ShapeID="_x0000_i1056" DrawAspect="Content" ObjectID="_1514613322" r:id="rId71"/>
              </w:object>
            </w:r>
            <w:r>
              <w:rPr>
                <w:color w:val="FF0000"/>
              </w:rPr>
              <w:t xml:space="preserve"> </w:t>
            </w:r>
            <w:r w:rsidRPr="009F021C">
              <w:t>?</w:t>
            </w:r>
          </w:p>
          <w:p w:rsidR="00270F42" w:rsidRDefault="00270F42" w:rsidP="00270F42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270F42" w:rsidRDefault="00270F42" w:rsidP="00270F42">
            <w:pPr>
              <w:pStyle w:val="QuestionStyle"/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224E0466" wp14:editId="260B8DFB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25400</wp:posOffset>
                      </wp:positionV>
                      <wp:extent cx="4362450" cy="114300"/>
                      <wp:effectExtent l="0" t="0" r="19050" b="1905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605A3D" id="Group 2" o:spid="_x0000_s1026" style="position:absolute;margin-left:14.5pt;margin-top:2pt;width:343.5pt;height:9pt;z-index:2516392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>
              <w:t xml:space="preserve">            0.7806                        7.086                             7.806                              7.86    </w:t>
            </w: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CE5C28" w:rsidRDefault="00742C6D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F81CE61">
                <v:group id="Group 225" o:spid="_x0000_s1388" style="position:absolute;margin-left:326.25pt;margin-top:20.25pt;width:84.4pt;height:49pt;z-index:251678208;mso-position-horizontal-relative:text;mso-position-vertical-relative:text" coordsize="12139,7454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C8VmGCzwUAABIWAAAfAAAAAAAAAAAAAAAA&#10;ACACAABjbGlwYm9hcmQvZHJhd2luZ3MvZHJhd2luZzEueG1sUEsBAi0AFAAGAAgAAAAhAJxOXiHi&#10;BgAAOhwAABoAAAAAAAAAAAAAAAAALAgAAGNsaXBib2FyZC90aGVtZS90aGVtZTEueG1sUEsBAi0A&#10;FAAGAAgAAAAhAJxmRkG7AAAAJAEAACoAAAAAAAAAAAAAAAAARg8AAGNsaXBib2FyZC9kcmF3aW5n&#10;cy9fcmVscy9kcmF3aW5nMS54bWwucmVsc1BLBQYAAAAABQAFAGcBAABJEAAAAAA=&#10;">
                  <v:group id="Group 226" o:spid="_x0000_s1389" style="position:absolute;left:5243;width:6896;height:7454" coordorigin="4710,8985" coordsize="945,1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<v:rect id="Rectangle 84" o:spid="_x0000_s1390" style="position:absolute;left:4875;top:8985;width:585;height:57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XCscA&#10;AADcAAAADwAAAGRycy9kb3ducmV2LnhtbESPQWsCMRSE74X+h/AKXopmu4dVV6O0grTQImhF8fbY&#10;vGYXNy9LEnX775tCocdhZr5h5svetuJKPjSOFTyNMhDEldMNGwX7z/VwAiJEZI2tY1LwTQGWi/u7&#10;OZba3XhL1100IkE4lKigjrErpQxVTRbDyHXEyfty3mJM0hupPd4S3LYyz7JCWmw4LdTY0aqm6ry7&#10;WAUv58N2MzaTd98V04/Xx9Ox6M1RqcFD/zwDEamP/+G/9ptWkOdj+D2Tj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3FwrHAAAA3AAAAA8AAAAAAAAAAAAAAAAAmAIAAGRy&#10;cy9kb3ducmV2LnhtbFBLBQYAAAAABAAEAPUAAACMAwAAAAA=&#10;" strokeweight="1pt">
                      <v:textbox style="mso-next-textbox:#Rectangle 84">
                        <w:txbxContent>
                          <w:p w:rsidR="00912358" w:rsidRDefault="0091235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rect id="Rectangle 85" o:spid="_x0000_s1391" style="position:absolute;left:4875;top:9712;width:585;height:57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iDeMQA&#10;AADcAAAADwAAAGRycy9kb3ducmV2LnhtbERPz2vCMBS+D/wfwhvsMmZqD53rjKKDoaAI6pjs9mje&#10;0mLzUpJM639vDgOPH9/vyay3rTiTD41jBaNhBoK4crpho+Dr8PkyBhEissbWMSm4UoDZdPAwwVK7&#10;C+/ovI9GpBAOJSqoY+xKKUNVk8UwdB1x4n6dtxgT9EZqj5cUbluZZ1khLTacGmrs6KOm6rT/swoW&#10;p+/d9tWM174r3jbL559j0ZujUk+P/fwdRKQ+3sX/7pVWkOdpbTqTjoC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og3jEAAAA3AAAAA8AAAAAAAAAAAAAAAAAmAIAAGRycy9k&#10;b3ducmV2LnhtbFBLBQYAAAAABAAEAPUAAACJAwAAAAA=&#10;" strokeweight="1pt">
                      <v:textbox style="mso-next-textbox:#Rectangle 85">
                        <w:txbxContent>
                          <w:p w:rsidR="00912358" w:rsidRDefault="0091235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AutoShape 86" o:spid="_x0000_s1392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OEMUAAADcAAAADwAAAGRycy9kb3ducmV2LnhtbESPW4vCMBSE3wX/QziCb5paxEvXKCKI&#10;y8IqXnBfD83ZtmxzUppY67/fCIKPw8x8wyxWrSlFQ7UrLCsYDSMQxKnVBWcKLuftYAbCeWSNpWVS&#10;8CAHq2W3s8BE2zsfqTn5TAQIuwQV5N5XiZQuzcmgG9qKOHi/tjbog6wzqWu8B7gpZRxFE2mw4LCQ&#10;Y0WbnNK/080oaA7X/XRbNbuDz67j49d4/oPmW6l+r11/gPDU+nf41f7UCuJ4Ds8z4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ZOEMUAAADcAAAADwAAAAAAAAAA&#10;AAAAAAChAgAAZHJzL2Rvd25yZXYueG1sUEsFBgAAAAAEAAQA+QAAAJMDAAAAAA==&#10;" strokeweight="2pt"/>
                  </v:group>
                  <v:rect id="Rectangle 230" o:spid="_x0000_s1393" style="position:absolute;top:1726;width:4667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2vD8MA&#10;AADcAAAADwAAAGRycy9kb3ducmV2LnhtbERPy2rCQBTdC/2H4Ra604kJiKSOUtIHtbgx7cbdNXPN&#10;BDN3QmaapH/fWQguD+e92U22FQP1vnGsYLlIQBBXTjdcK/j5fp+vQfiArLF1TAr+yMNu+zDbYK7d&#10;yEcaylCLGMI+RwUmhC6X0leGLPqF64gjd3G9xRBhX0vd4xjDbSvTJFlJiw3HBoMdFYaqa/lrFVy6&#10;c3Y4HU9Jed5/FW8f2sjXwSj19Di9PIMINIW7+Ob+1ArSLM6P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2vD8MAAADcAAAADwAAAAAAAAAAAAAAAACYAgAAZHJzL2Rv&#10;d25yZXYueG1sUEsFBgAAAAAEAAQA9QAAAIgDAAAAAA==&#10;" filled="f" strokecolor="black [3213]" strokeweight="1.5pt"/>
                </v:group>
              </w:pict>
            </w:r>
            <w:r w:rsidR="00431D74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431D7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684" w:dyaOrig="537" w14:anchorId="71D72302">
                <v:shape id="_x0000_i1057" type="#_x0000_t75" style="width:84.75pt;height:27pt" o:ole="">
                  <v:imagedata r:id="rId72" o:title=""/>
                </v:shape>
                <o:OLEObject Type="Embed" ProgID="FXEquation.Equation" ShapeID="_x0000_i1057" DrawAspect="Content" ObjectID="_1514613323" r:id="rId73"/>
              </w:object>
            </w:r>
            <w:r w:rsidR="00431D74" w:rsidRPr="001942AC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431D74" w:rsidRDefault="00431D74" w:rsidP="00431D74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object w:dxaOrig="1503" w:dyaOrig="537" w14:anchorId="552E9011">
                <v:shape id="_x0000_i1058" type="#_x0000_t75" style="width:75pt;height:27pt" o:ole="">
                  <v:imagedata r:id="rId74" o:title=""/>
                </v:shape>
                <o:OLEObject Type="Embed" ProgID="FXEquation.Equation" ShapeID="_x0000_i1058" DrawAspect="Content" ObjectID="_1514613324" r:id="rId75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431D74" w:rsidRPr="00CE5C28" w:rsidRDefault="00742C6D" w:rsidP="00431D74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758652F">
                <v:group id="Group 210" o:spid="_x0000_s1394" style="position:absolute;margin-left:20.2pt;margin-top:12.65pt;width:343.5pt;height:9pt;z-index:25167923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BVNiB16gIAABUPAAAfAAAAAAAAAAAAAAAA&#10;ACACAABjbGlwYm9hcmQvZHJhd2luZ3MvZHJhd2luZzEueG1sUEsBAi0AFAAGAAgAAAAhAJxOXiHi&#10;BgAAOhwAABoAAAAAAAAAAAAAAAAARwUAAGNsaXBib2FyZC90aGVtZS90aGVtZTEueG1sUEsBAi0A&#10;FAAGAAgAAAAhAJxmRkG7AAAAJAEAACoAAAAAAAAAAAAAAAAAYQwAAGNsaXBib2FyZC9kcmF3aW5n&#10;cy9fcmVscy9kcmF3aW5nMS54bWwucmVsc1BLBQYAAAAABQAFAGcBAABkDQAAAAA=&#10;">
                  <v:roundrect id="AutoShape 3" o:spid="_x0000_s1395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DWvsMA&#10;AADcAAAADwAAAGRycy9kb3ducmV2LnhtbESPT2sCMRTE74LfIbxCb5pdS0VWo6hQKd78e34kz83S&#10;zcuyie62n94UCj0OM/MbZrHqXS0e1IbKs4J8nIEg1t5UXCo4nz5GMxAhIhusPZOCbwqwWg4HCyyM&#10;7/hAj2MsRYJwKFCBjbEppAzaksMw9g1x8m6+dRiTbEtpWuwS3NVykmVT6bDitGCxoa0l/XW8OwV7&#10;bd9nP/3uarrp7W192Fwv2u+Uen3p13MQkfr4H/5rfxoFkzyH3zPp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DWvsMAAADcAAAADwAAAAAAAAAAAAAAAACYAgAAZHJzL2Rv&#10;d25yZXYueG1sUEsFBgAAAAAEAAQA9QAAAIgDAAAAAA==&#10;" strokecolor="black [3213]" strokeweight="1pt"/>
                  <v:roundrect id="AutoShape 4" o:spid="_x0000_s139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IycMA&#10;AADcAAAADwAAAGRycy9kb3ducmV2LnhtbESPT2sCMRTE7wW/Q3hCbzXrloqsRlGhIr359/xInpvF&#10;zcuyie7WT98UCj0OM/MbZr7sXS0e1IbKs4LxKANBrL2puFRwOn6+TUGEiGyw9kwKvinAcjF4mWNh&#10;fMd7ehxiKRKEQ4EKbIxNIWXQlhyGkW+Ik3f1rcOYZFtK02KX4K6WeZZNpMOK04LFhjaW9O1wdwq+&#10;tP2YPvvtxXST6/tqv76ctd8q9TrsVzMQkfr4H/5r74yCfJzD75l0BO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JIycMAAADcAAAADwAAAAAAAAAAAAAAAACYAgAAZHJzL2Rv&#10;d25yZXYueG1sUEsFBgAAAAAEAAQA9QAAAIgDAAAAAA==&#10;" strokecolor="black [3213]" strokeweight="1pt"/>
                  <v:roundrect id="AutoShape 5" o:spid="_x0000_s1397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7tUsQA&#10;AADcAAAADwAAAGRycy9kb3ducmV2LnhtbESPT2sCMRTE70K/Q3iF3jSroixbo6hQKd78e34kz83S&#10;zcuySd1tP70RCj0OM/MbZrHqXS3u1IbKs4LxKANBrL2puFRwPn0McxAhIhusPZOCHwqwWr4MFlgY&#10;3/GB7sdYigThUKACG2NTSBm0JYdh5Bvi5N186zAm2ZbStNgluKvlJMvm0mHFacFiQ1tL+uv47RTs&#10;tZ3lv/3uarr5bbo+bK4X7XdKvb3263cQkfr4H/5rfxoFk/EU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O7VLEAAAA3AAAAA8AAAAAAAAAAAAAAAAAmAIAAGRycy9k&#10;b3ducmV2LnhtbFBLBQYAAAAABAAEAPUAAACJAwAAAAA=&#10;" strokecolor="black [3213]" strokeweight="1pt"/>
                  <v:roundrect id="AutoShape 6" o:spid="_x0000_s139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d1JsQA&#10;AADcAAAADwAAAGRycy9kb3ducmV2LnhtbESPzWrDMBCE74W8g9hAb42ctA3BsRKSQkPpLb/nRVpb&#10;JtbKWGrs9umrQiHHYWa+YYr14Bpxoy7UnhVMJxkIYu1NzZWC0/H9aQEiRGSDjWdS8E0B1qvRQ4G5&#10;8T3v6XaIlUgQDjkqsDG2uZRBW3IYJr4lTl7pO4cxya6SpsM+wV0jZ1k2lw5rTgsWW3qzpK+HL6fg&#10;U9vXxc+wu5h+Xj5v9tvLWfudUo/jYbMEEWmI9/B/+8MomE1f4O9MO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ndSbEAAAA3AAAAA8AAAAAAAAAAAAAAAAAmAIAAGRycy9k&#10;b3ducmV2LnhtbFBLBQYAAAAABAAEAPUAAACJAwAAAAA=&#10;" strokecolor="black [3213]" strokeweight="1pt"/>
                </v:group>
              </w:pi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3" w14:anchorId="7659CDC4">
                <v:shape id="_x0000_i1059" type="#_x0000_t75" style="width:13.5pt;height:27pt" o:ole="">
                  <v:imagedata r:id="rId76" o:title=""/>
                </v:shape>
                <o:OLEObject Type="Embed" ProgID="FXEquation.Equation" ShapeID="_x0000_i1059" DrawAspect="Content" ObjectID="_1514613325" r:id="rId77"/>
              </w:obje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3" w14:anchorId="6E37C020">
                <v:shape id="_x0000_i1060" type="#_x0000_t75" style="width:13.5pt;height:27pt" o:ole="">
                  <v:imagedata r:id="rId78" o:title=""/>
                </v:shape>
                <o:OLEObject Type="Embed" ProgID="FXEquation.Equation" ShapeID="_x0000_i1060" DrawAspect="Content" ObjectID="_1514613326" r:id="rId79"/>
              </w:obje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6" w:dyaOrig="537" w14:anchorId="6BD2896D">
                <v:shape id="_x0000_i1061" type="#_x0000_t75" style="width:16.5pt;height:27pt" o:ole="">
                  <v:imagedata r:id="rId80" o:title=""/>
                </v:shape>
                <o:OLEObject Type="Embed" ProgID="FXEquation.Equation" ShapeID="_x0000_i1061" DrawAspect="Content" ObjectID="_1514613327" r:id="rId81"/>
              </w:obje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6" w:dyaOrig="533" w14:anchorId="06EF19E8">
                <v:shape id="_x0000_i1062" type="#_x0000_t75" style="width:22.5pt;height:27pt" o:ole="">
                  <v:imagedata r:id="rId82" o:title=""/>
                </v:shape>
                <o:OLEObject Type="Embed" ProgID="FXEquation.Equation" ShapeID="_x0000_i1062" DrawAspect="Content" ObjectID="_1514613328" r:id="rId83"/>
              </w:object>
            </w:r>
            <w:r w:rsidR="00431D74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Pr="00C30E34" w:rsidRDefault="00742C6D" w:rsidP="00FF1206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0F7A3D6">
                <v:shape id="_x0000_s1400" type="#_x0000_t75" style="position:absolute;margin-left:311.1pt;margin-top:3pt;width:136.4pt;height:111.7pt;z-index:251680256;mso-position-horizontal-relative:text;mso-position-vertical-relative:text">
                  <v:imagedata r:id="rId84" o:title=""/>
                </v:shape>
                <o:OLEObject Type="Embed" ProgID="FXDraw.Graphic" ShapeID="_x0000_s1400" DrawAspect="Content" ObjectID="_1514613415" r:id="rId85"/>
              </w:object>
            </w:r>
            <w:r w:rsidR="00FF1206" w:rsidRPr="00C30E34">
              <w:rPr>
                <w:rFonts w:ascii="Times New Roman" w:hAnsi="Times New Roman"/>
                <w:sz w:val="24"/>
                <w:szCs w:val="24"/>
              </w:rPr>
              <w:t>A car dealer bought a used car for $8</w:t>
            </w:r>
            <w:r w:rsidR="00FF1206">
              <w:rPr>
                <w:rFonts w:ascii="Times New Roman" w:hAnsi="Times New Roman"/>
                <w:sz w:val="24"/>
                <w:szCs w:val="24"/>
              </w:rPr>
              <w:t> </w:t>
            </w:r>
            <w:r w:rsidR="00FF1206" w:rsidRPr="00C30E34">
              <w:rPr>
                <w:rFonts w:ascii="Times New Roman" w:hAnsi="Times New Roman"/>
                <w:sz w:val="24"/>
                <w:szCs w:val="24"/>
              </w:rPr>
              <w:t xml:space="preserve">000 and later sold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it for $12 500</w:t>
            </w:r>
            <w:r w:rsidR="00FF1206" w:rsidRPr="00C30E34">
              <w:rPr>
                <w:rFonts w:ascii="Times New Roman" w:hAnsi="Times New Roman"/>
                <w:sz w:val="24"/>
                <w:szCs w:val="24"/>
              </w:rPr>
              <w:t>.</w:t>
            </w:r>
            <w:r w:rsidR="00FF1206" w:rsidRPr="00C30E3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FF1206" w:rsidRDefault="00FF1206" w:rsidP="00FF1206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percentage profit when selling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the car?</w:t>
            </w:r>
          </w:p>
          <w:p w:rsidR="00FF1206" w:rsidRDefault="00FF1206" w:rsidP="00FF1206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</w:p>
          <w:p w:rsidR="00FF1206" w:rsidRPr="00C30E34" w:rsidRDefault="00FF1206" w:rsidP="00FF1206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 w:rsidRPr="00C30E3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4943173E" wp14:editId="2DDF8642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14605</wp:posOffset>
                      </wp:positionV>
                      <wp:extent cx="2724150" cy="388620"/>
                      <wp:effectExtent l="0" t="0" r="19050" b="1143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EC66BB" id="Group 16" o:spid="_x0000_s1026" style="position:absolute;margin-left:22.45pt;margin-top:1.15pt;width:214.5pt;height:30.6pt;z-index:251650560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F6xQAAANs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8P8l/AC5ugIAAP//AwBQSwECLQAUAAYACAAAACEA2+H2y+4AAACFAQAAEwAAAAAAAAAA&#10;AAAAAAAAAAAAW0NvbnRlbnRfVHlwZXNdLnhtbFBLAQItABQABgAIAAAAIQBa9CxbvwAAABUBAAAL&#10;AAAAAAAAAAAAAAAAAB8BAABfcmVscy8ucmVsc1BLAQItABQABgAIAAAAIQA9RBF6xQAAANs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12.5%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45%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  <w:p w:rsidR="00FF1206" w:rsidRPr="00C30E34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56.25%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80%    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</w:t>
            </w: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Default="00FF1206" w:rsidP="00FF1206">
            <w:pPr>
              <w:pStyle w:val="QuestionStyle"/>
            </w:pPr>
            <w:r>
              <w:t>A store sells a packet of cereal for $5.20.</w:t>
            </w:r>
          </w:p>
          <w:p w:rsidR="00FF1206" w:rsidRPr="00C30E34" w:rsidRDefault="00FF1206" w:rsidP="00FF1206">
            <w:pPr>
              <w:pStyle w:val="QuestionStyle"/>
            </w:pPr>
            <w:r>
              <w:t>The store added a 30% profit to its cost price to achieve the selling price.</w:t>
            </w:r>
          </w:p>
          <w:p w:rsidR="00FF1206" w:rsidRPr="00C30E34" w:rsidRDefault="00FF1206" w:rsidP="00FF1206">
            <w:pPr>
              <w:pStyle w:val="QuestionStyle"/>
            </w:pPr>
            <w:r w:rsidRPr="00C30E34">
              <w:t>What was</w:t>
            </w:r>
            <w:r>
              <w:t xml:space="preserve"> the cost price</w:t>
            </w:r>
            <w:r w:rsidRPr="00C30E34">
              <w:t>?</w:t>
            </w:r>
          </w:p>
          <w:p w:rsidR="00FF1206" w:rsidRPr="00C30E34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1206" w:rsidRPr="00C30E34" w:rsidRDefault="00742C6D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32E588E">
                <v:group id="Group 42" o:spid="_x0000_s1401" style="position:absolute;margin-left:18pt;margin-top:3.45pt;width:343.5pt;height:9pt;z-index:25168128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FxOEovvAgAAYw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_x0000_s140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<v:roundrect id="_x0000_s140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7JNcUA&#10;AADbAAAADwAAAGRycy9kb3ducmV2LnhtbESPQWvCQBSE70L/w/IEL9JsKmJ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sk1xQAAANsAAAAPAAAAAAAAAAAAAAAAAJgCAABkcnMv&#10;ZG93bnJldi54bWxQSwUGAAAAAAQABAD1AAAAigMAAAAA&#10;" strokecolor="windowText" strokeweight="1pt"/>
                  <v:roundrect id="_x0000_s140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<v:roundrect id="_x0000_s140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</v:group>
              </w:pict>
            </w:r>
            <w:r w:rsidR="00FF1206" w:rsidRPr="00C30E3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$1.30</w:t>
            </w:r>
            <w:r w:rsidR="00FF1206" w:rsidRPr="00C30E34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$2.00</w:t>
            </w:r>
            <w:r w:rsidR="00FF1206" w:rsidRPr="00C30E34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$2.60</w:t>
            </w:r>
            <w:r w:rsidR="00FF1206" w:rsidRPr="00C30E34"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$4.00</w:t>
            </w:r>
            <w:r w:rsidR="00FF1206" w:rsidRPr="00C30E3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</w:t>
            </w: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Default="00FF1206" w:rsidP="00FF1206">
            <w:pPr>
              <w:pStyle w:val="QuestionStyle"/>
              <w:ind w:right="3402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28032" behindDoc="0" locked="0" layoutInCell="1" allowOverlap="1" wp14:anchorId="53F3C746" wp14:editId="4A30BAC5">
                  <wp:simplePos x="0" y="0"/>
                  <wp:positionH relativeFrom="column">
                    <wp:posOffset>3996109</wp:posOffset>
                  </wp:positionH>
                  <wp:positionV relativeFrom="paragraph">
                    <wp:posOffset>99895</wp:posOffset>
                  </wp:positionV>
                  <wp:extent cx="1706400" cy="1711535"/>
                  <wp:effectExtent l="0" t="0" r="8255" b="317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hutterstock_215113537.jp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400" cy="171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In a sporting crowd, 24% are found to be wearing football jerseys.</w:t>
            </w:r>
          </w:p>
          <w:p w:rsidR="00FF1206" w:rsidRPr="00C30E34" w:rsidRDefault="00FF1206" w:rsidP="00FF1206">
            <w:pPr>
              <w:pStyle w:val="QuestionStyle"/>
              <w:ind w:right="3402"/>
            </w:pPr>
            <w:r>
              <w:t xml:space="preserve">If 6000 were wearing football jerseys, how many were in the crowd? </w:t>
            </w:r>
          </w:p>
          <w:p w:rsidR="00FF1206" w:rsidRPr="00C30E34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1206" w:rsidRPr="00C30E34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03A1D9B8" wp14:editId="732A2369">
                      <wp:simplePos x="0" y="0"/>
                      <wp:positionH relativeFrom="column">
                        <wp:posOffset>2944701</wp:posOffset>
                      </wp:positionH>
                      <wp:positionV relativeFrom="paragraph">
                        <wp:posOffset>204444</wp:posOffset>
                      </wp:positionV>
                      <wp:extent cx="754380" cy="373380"/>
                      <wp:effectExtent l="0" t="0" r="26670" b="2667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F1206" w:rsidRDefault="00FF1206" w:rsidP="00FF1206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A1D9B8" id="Rectangle 29" o:spid="_x0000_s1027" style="position:absolute;margin-left:231.85pt;margin-top:16.1pt;width:59.4pt;height:29.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" filled="f" strokecolor="black [3213]" strokeweight="1.5pt">
                      <v:textbox>
                        <w:txbxContent>
                          <w:p w:rsidR="00FF1206" w:rsidRDefault="00FF1206" w:rsidP="00FF120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F1206" w:rsidRPr="00C30E34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1206" w:rsidRP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87"/>
          <w:footerReference w:type="default" r:id="rId88"/>
          <w:headerReference w:type="first" r:id="rId89"/>
          <w:footerReference w:type="first" r:id="rId9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204C7880393A4992B52E9C1F1EE3647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230814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7B371E51B9314F08994532C5163C89F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230814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Rational Numbers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E91A8B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E91A8B" w:rsidRPr="001B3341" w:rsidRDefault="00E91A8B" w:rsidP="00E91A8B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91A8B" w:rsidRPr="001942AC" w:rsidRDefault="00742C6D" w:rsidP="00E91A8B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71FBAD1A">
                <v:shape id="_x0000_s1180" type="#_x0000_t75" style="position:absolute;margin-left:208.35pt;margin-top:10.35pt;width:192.1pt;height:79.75pt;z-index:251660800;mso-position-horizontal-relative:text;mso-position-vertical-relative:text">
                  <v:imagedata r:id="rId91" o:title=""/>
                </v:shape>
                <o:OLEObject Type="Embed" ProgID="FXDraw.Graphic" ShapeID="_x0000_s1180" DrawAspect="Content" ObjectID="_1514613416" r:id="rId92"/>
              </w:object>
            </w:r>
            <w:r w:rsidR="00E91A8B" w:rsidRPr="001942AC">
              <w:rPr>
                <w:rFonts w:ascii="Times New Roman" w:hAnsi="Times New Roman"/>
                <w:sz w:val="24"/>
                <w:szCs w:val="24"/>
              </w:rPr>
              <w:t xml:space="preserve">Shade </w:t>
            </w:r>
            <w:r w:rsidR="00530E82">
              <w:rPr>
                <w:rFonts w:ascii="Times New Roman" w:hAnsi="Times New Roman"/>
                <w:sz w:val="24"/>
                <w:szCs w:val="24"/>
              </w:rPr>
              <w:t>0.4</w:t>
            </w:r>
            <w:r w:rsidR="00E91A8B" w:rsidRPr="001942AC">
              <w:rPr>
                <w:rFonts w:ascii="Times New Roman" w:hAnsi="Times New Roman"/>
                <w:sz w:val="24"/>
                <w:szCs w:val="24"/>
              </w:rPr>
              <w:t xml:space="preserve"> of the shape shown.</w:t>
            </w:r>
          </w:p>
          <w:p w:rsidR="00E91A8B" w:rsidRPr="001942AC" w:rsidRDefault="00E91A8B" w:rsidP="00E91A8B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E91A8B" w:rsidRPr="001942AC" w:rsidRDefault="00E91A8B" w:rsidP="00E91A8B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E91A8B" w:rsidRPr="001942AC" w:rsidRDefault="00E91A8B" w:rsidP="00E91A8B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E91A8B" w:rsidRPr="001942AC" w:rsidRDefault="00E91A8B" w:rsidP="00E91A8B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3D0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83D0D" w:rsidRPr="001B3341" w:rsidRDefault="00783D0D" w:rsidP="00783D0D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3D0D" w:rsidRDefault="00783D0D" w:rsidP="00783D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Round 37.2579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correct to the nearest hundredth.</w:t>
            </w:r>
          </w:p>
          <w:p w:rsidR="00783D0D" w:rsidRDefault="00783D0D" w:rsidP="00783D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3D0D" w:rsidRDefault="00742C6D" w:rsidP="00783D0D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196B5686">
                <v:rect id="Rectangle 1" o:spid="_x0000_s1252" style="position:absolute;margin-left:345.35pt;margin-top:3.2pt;width:91.8pt;height:29.4pt;z-index:25166694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KGbs0nF&#10;AgAAcw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783D0D" w:rsidRDefault="00783D0D" w:rsidP="00783D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783D0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83D0D" w:rsidRPr="001B3341" w:rsidRDefault="00783D0D" w:rsidP="00783D0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3D0D" w:rsidRPr="001942AC" w:rsidRDefault="00783D0D" w:rsidP="00783D0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Mark the position of  </w:t>
            </w:r>
            <w:r w:rsidR="00431D74" w:rsidRPr="00431D7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4" w:dyaOrig="537" w14:anchorId="4796A45A">
                <v:shape id="_x0000_i1065" type="#_x0000_t75" style="width:8.25pt;height:27pt" o:ole="">
                  <v:imagedata r:id="rId93" o:title=""/>
                </v:shape>
                <o:OLEObject Type="Embed" ProgID="FXEquation.Equation" ShapeID="_x0000_i1065" DrawAspect="Content" ObjectID="_1514613329" r:id="rId94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783D0D" w:rsidRPr="001942AC" w:rsidRDefault="00742C6D" w:rsidP="00783D0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5E2B8B94">
                <v:shape id="_x0000_s1246" type="#_x0000_t75" style="position:absolute;margin-left:41.2pt;margin-top:9.45pt;width:324.3pt;height:27.35pt;z-index:251665920" o:preferrelative="f">
                  <v:imagedata r:id="rId95" o:title="" cropbottom="-1889f" cropleft="8228f" cropright="15847f"/>
                </v:shape>
                <o:OLEObject Type="Embed" ProgID="FXDraw.Graphic" ShapeID="_x0000_s1246" DrawAspect="Content" ObjectID="_1514613417" r:id="rId96"/>
              </w:object>
            </w:r>
          </w:p>
          <w:p w:rsidR="00783D0D" w:rsidRPr="001942AC" w:rsidRDefault="00783D0D" w:rsidP="00783D0D">
            <w:pPr>
              <w:pStyle w:val="QuestionStyle"/>
              <w:spacing w:before="120" w:after="0"/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C30E34" w:rsidRDefault="00431D74" w:rsidP="00431D74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9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>% as a decimal number.</w:t>
            </w:r>
          </w:p>
          <w:p w:rsidR="00431D74" w:rsidRPr="00C30E34" w:rsidRDefault="00431D74" w:rsidP="00431D74">
            <w:pPr>
              <w:rPr>
                <w:rFonts w:ascii="Times New Roman" w:hAnsi="Times New Roman"/>
                <w:sz w:val="24"/>
                <w:szCs w:val="24"/>
              </w:rPr>
            </w:pPr>
            <w:r w:rsidRPr="00C30E3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3FA72418" wp14:editId="0A2087EA">
                      <wp:simplePos x="0" y="0"/>
                      <wp:positionH relativeFrom="column">
                        <wp:posOffset>4301305</wp:posOffset>
                      </wp:positionH>
                      <wp:positionV relativeFrom="paragraph">
                        <wp:posOffset>71100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2B9E0A" id="Rectangle 74" o:spid="_x0000_s1026" style="position:absolute;margin-left:338.7pt;margin-top:5.6pt;width:59.4pt;height:29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431D74" w:rsidRPr="00C30E34" w:rsidRDefault="00431D74" w:rsidP="00431D74">
            <w:pPr>
              <w:pStyle w:val="QuestionStyle"/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Complete, giving your answer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as a mixed number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>in simplest form;</w:t>
            </w:r>
          </w:p>
          <w:p w:rsidR="00431D74" w:rsidRPr="001942AC" w:rsidRDefault="00742C6D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78A9E84">
                <v:group id="Group 11" o:spid="_x0000_s1337" style="position:absolute;margin-left:362.35pt;margin-top:16.65pt;width:54.3pt;height:58.7pt;z-index:251671040" coordorigin="4710,8985" coordsize="945,1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84" o:spid="_x0000_s1338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1EsMQA&#10;AADbAAAADwAAAGRycy9kb3ducmV2LnhtbERPS2sCMRC+F/wPYYReimb1sNXVKK1QWrAUfKB4GzZj&#10;dnEzWZJUt//eFAq9zcf3nPmys424kg+1YwWjYQaCuHS6ZqNgv3sbTECEiKyxcUwKfijActF7mGOh&#10;3Y03dN1GI1IIhwIVVDG2hZShrMhiGLqWOHFn5y3GBL2R2uMthdtGjrMslxZrTg0VtrSqqLxsv62C&#10;18th8/VsJmvf5tPP96fTMe/MUanHfvcyAxGpi//iP/eHTvPH8PtLOk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9RLDEAAAA2wAAAA8AAAAAAAAAAAAAAAAAmAIAAGRycy9k&#10;b3ducmV2LnhtbFBLBQYAAAAABAAEAPUAAACJAwAAAAA=&#10;" strokeweight="1pt">
                    <v:textbox>
                      <w:txbxContent>
                        <w:p w:rsidR="00431D74" w:rsidRDefault="00431D7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339" style="position:absolute;left:4875;top:9712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HhK8QA&#10;AADbAAAADwAAAGRycy9kb3ducmV2LnhtbERPTWsCMRC9F/ofwhR6Ec2qsOrWKFUoFVoK2qL0Nmym&#10;2cXNZElSXf+9KQi9zeN9znzZ2UacyIfasYLhIANBXDpds1Hw9fnSn4IIEVlj45gUXCjAcnF/N8dC&#10;uzNv6bSLRqQQDgUqqGJsCylDWZHFMHAtceJ+nLcYE/RGao/nFG4bOcqyXFqsOTVU2NK6ovK4+7UK&#10;Vsf99mNipm++zWfvr73vQ96Zg1KPD93zE4hIXfwX39wbneaP4e+XdI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x4SvEAAAA2wAAAA8AAAAAAAAAAAAAAAAAmAIAAGRycy9k&#10;b3ducmV2LnhtbFBLBQYAAAAABAAEAPUAAACJAwAAAAA=&#10;" strokeweight="1pt">
                    <v:textbox>
                      <w:txbxContent>
                        <w:p w:rsidR="00431D74" w:rsidRDefault="00431D7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340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1qjsIAAADbAAAADwAAAGRycy9kb3ducmV2LnhtbERPTWvCQBC9F/wPywje6sYS2hpdgwih&#10;pdBKouh1yI5JMDsbsmtM/323UOhtHu9z1uloWjFQ7xrLChbzCARxaXXDlYLjIXt8BeE8ssbWMin4&#10;JgfpZvKwxkTbO+c0FL4SIYRdggpq77tESlfWZNDNbUccuIvtDfoA+0rqHu8h3LTyKYqepcGGQ0ON&#10;He1qKq/FzSgY9qevl6wb3va+OsX5R7w8o/lUajYdtysQnkb/L/5zv+swP4bfX8IB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01qjsIAAADbAAAADwAAAAAAAAAAAAAA&#10;AAChAgAAZHJzL2Rvd25yZXYueG1sUEsFBgAAAAAEAAQA+QAAAJADAAAAAA==&#10;" strokeweight="2pt"/>
                </v:group>
              </w:pict>
            </w:r>
          </w:p>
          <w:p w:rsidR="00431D74" w:rsidRPr="00431D74" w:rsidRDefault="00431D74" w:rsidP="00431D74">
            <w:pPr>
              <w:spacing w:before="120"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431D7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86" w:dyaOrig="537" w14:anchorId="1BF0222B">
                <v:shape id="_x0000_i1067" type="#_x0000_t75" style="width:56.25pt;height:30.75pt" o:ole="">
                  <v:imagedata r:id="rId97" o:title=""/>
                </v:shape>
                <o:OLEObject Type="Embed" ProgID="FXEquation.Equation" ShapeID="_x0000_i1067" DrawAspect="Content" ObjectID="_1514613330" r:id="rId98"/>
              </w:object>
            </w:r>
            <w:r w:rsidRPr="00431D74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12" w:dyaOrig="537" w14:anchorId="717A5CBC">
                <v:shape id="_x0000_i1068" type="#_x0000_t75" style="width:60.75pt;height:27pt" o:ole="">
                  <v:imagedata r:id="rId99" o:title=""/>
                </v:shape>
                <o:OLEObject Type="Embed" ProgID="FXEquation.Equation" ShapeID="_x0000_i1068" DrawAspect="Content" ObjectID="_1514613331" r:id="rId100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431D74" w:rsidRPr="001D3078" w:rsidRDefault="00742C6D" w:rsidP="00431D74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E81B7F1">
                <v:group id="Group 117" o:spid="_x0000_s1341" style="position:absolute;margin-left:19.6pt;margin-top:8.6pt;width:343.5pt;height:9pt;z-index:25167206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OnBFcT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34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AutoShape 4" o:spid="_x0000_s134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<v:roundrect id="AutoShape 5" o:spid="_x0000_s134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  <v:roundrect id="AutoShape 6" o:spid="_x0000_s134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</v:group>
              </w:pi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7" w14:anchorId="7E447D5F">
                <v:shape id="_x0000_i1069" type="#_x0000_t75" style="width:13.5pt;height:27pt" o:ole="">
                  <v:imagedata r:id="rId101" o:title=""/>
                </v:shape>
                <o:OLEObject Type="Embed" ProgID="FXEquation.Equation" ShapeID="_x0000_i1069" DrawAspect="Content" ObjectID="_1514613332" r:id="rId102"/>
              </w:object>
            </w:r>
            <w:r w:rsidR="00431D74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</w:t>
            </w:r>
            <w:r w:rsidR="00431D7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</w:t>
            </w:r>
            <w:r w:rsidR="00431D74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248AA711">
                <v:shape id="_x0000_i1070" type="#_x0000_t75" style="width:8.25pt;height:27pt" o:ole="">
                  <v:imagedata r:id="rId103" o:title=""/>
                </v:shape>
                <o:OLEObject Type="Embed" ProgID="FXEquation.Equation" ShapeID="_x0000_i1070" DrawAspect="Content" ObjectID="_1514613333" r:id="rId104"/>
              </w:object>
            </w:r>
            <w:r w:rsidR="00431D74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</w:t>
            </w:r>
            <w:r w:rsidR="00431D7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</w:t>
            </w:r>
            <w:r w:rsidR="00431D74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7637ECE5">
                <v:shape id="_x0000_i1071" type="#_x0000_t75" style="width:8.25pt;height:27pt" o:ole="">
                  <v:imagedata r:id="rId105" o:title=""/>
                </v:shape>
                <o:OLEObject Type="Embed" ProgID="FXEquation.Equation" ShapeID="_x0000_i1071" DrawAspect="Content" ObjectID="_1514613334" r:id="rId106"/>
              </w:obje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5A881675">
                <v:shape id="_x0000_i1072" type="#_x0000_t75" style="width:8.25pt;height:27pt" o:ole="">
                  <v:imagedata r:id="rId107" o:title=""/>
                </v:shape>
                <o:OLEObject Type="Embed" ProgID="FXEquation.Equation" ShapeID="_x0000_i1072" DrawAspect="Content" ObjectID="_1514613335" r:id="rId108"/>
              </w:object>
            </w:r>
            <w:r w:rsidR="00431D74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Default="00431D74" w:rsidP="00431D7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value of the 8 digit in the number 13.2187?</w:t>
            </w:r>
          </w:p>
          <w:p w:rsidR="00431D74" w:rsidRDefault="00431D74" w:rsidP="00431D7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31D74" w:rsidRDefault="00742C6D" w:rsidP="00431D74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38ACE7B7">
                <v:group id="Group 33" o:spid="_x0000_s1359" style="position:absolute;margin-left:12.2pt;margin-top:2.3pt;width:343.5pt;height:9pt;z-index:25167616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">
                  <v:roundrect id="AutoShape 3" o:spid="_x0000_s1360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as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Ng8gb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ZXasMAAADbAAAADwAAAAAAAAAAAAAAAACYAgAAZHJzL2Rv&#10;d25yZXYueG1sUEsFBgAAAAAEAAQA9QAAAIgDAAAAAA==&#10;" strokecolor="black [3213]" strokeweight="1pt"/>
                  <v:roundrect id="AutoShape 4" o:spid="_x0000_s1361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y8cIA&#10;AADb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RMZ/D7Jf0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LxwgAAANsAAAAPAAAAAAAAAAAAAAAAAJgCAABkcnMvZG93&#10;bnJldi54bWxQSwUGAAAAAAQABAD1AAAAhwMAAAAA&#10;" strokecolor="black [3213]" strokeweight="1pt"/>
                  <v:roundrect id="AutoShape 5" o:spid="_x0000_s1362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f49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wRf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f49MMAAADbAAAADwAAAAAAAAAAAAAAAACYAgAAZHJzL2Rv&#10;d25yZXYueG1sUEsFBgAAAAAEAAQA9QAAAIgDAAAAAA==&#10;" strokecolor="black [3213]" strokeweight="1pt"/>
                  <v:roundrect id="AutoShape 6" o:spid="_x0000_s1363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iFM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vr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siFMAAAADbAAAADwAAAAAAAAAAAAAAAACYAgAAZHJzL2Rvd25y&#10;ZXYueG1sUEsFBgAAAAAEAAQA9QAAAIUDAAAAAA==&#10;" strokecolor="black [3213]" strokeweight="1pt"/>
                </v:group>
              </w:pict>
            </w:r>
            <w:r w:rsidR="00431D74">
              <w:rPr>
                <w:rFonts w:ascii="Times New Roman" w:hAnsi="Times New Roman"/>
                <w:sz w:val="24"/>
                <w:szCs w:val="24"/>
              </w:rPr>
              <w:t xml:space="preserve">           Hundredths                Tenths                            Ten Thousandths           Thousandths</w:t>
            </w:r>
          </w:p>
          <w:p w:rsidR="00431D74" w:rsidRDefault="00431D74" w:rsidP="00431D74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Complete, giving your answer in simplest form;</w:t>
            </w:r>
          </w:p>
          <w:p w:rsidR="00431D74" w:rsidRPr="001942AC" w:rsidRDefault="00742C6D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A9D4F1C">
                <v:group id="Group 145" o:spid="_x0000_s1346" style="position:absolute;margin-left:378.45pt;margin-top:17.25pt;width:54.3pt;height:57.7pt;z-index:251673088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">
                  <v:rect id="Rectangle 84" o:spid="_x0000_s1347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E2TcUA&#10;AADcAAAADwAAAGRycy9kb3ducmV2LnhtbERPTWsCMRC9F/ofwhR6Ec0qsurWKFUoFVoK2qL0Nmym&#10;2cXNZElSXf+9KQi9zeN9znzZ2UacyIfasYLhIANBXDpds1Hw9fnSn4IIEVlj45gUXCjAcnF/N8dC&#10;uzNv6bSLRqQQDgUqqGJsCylDWZHFMHAtceJ+nLcYE/RGao/nFG4bOcqyXFqsOTVU2NK6ovK4+7UK&#10;Vsf99mNipm++zWfvr73vQ96Zg1KPD93zE4hIXfwX39wbneaPc/h7Jl0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wTZNxQAAANwAAAAPAAAAAAAAAAAAAAAAAJgCAABkcnMv&#10;ZG93bnJldi54bWxQSwUGAAAAAAQABAD1AAAAigMAAAAA&#10;" strokeweight="1pt">
                    <v:textbox>
                      <w:txbxContent>
                        <w:p w:rsidR="00431D74" w:rsidRDefault="00431D7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348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2T1sUA&#10;AADcAAAADwAAAGRycy9kb3ducmV2LnhtbERPTWsCMRC9C/6HMIIXqdmKrHZrlCoUC5WCtlR6GzbT&#10;7OJmsiSpbv+9EQq9zeN9zmLV2UacyYfasYL7cQaCuHS6ZqPg4/35bg4iRGSNjWNS8EsBVst+b4GF&#10;dhfe0/kQjUghHApUUMXYFlKGsiKLYexa4sR9O28xJuiN1B4vKdw2cpJlubRYc2qosKVNReXp8GMV&#10;rE+f+7eZmb/6Nn/YbUdfx7wzR6WGg+7pEUSkLv6L/9wvOs2fzuD2TLp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ZPWxQAAANwAAAAPAAAAAAAAAAAAAAAAAJgCAABkcnMv&#10;ZG93bnJldi54bWxQSwUGAAAAAAQABAD1AAAAigMAAAAA&#10;" strokeweight="1pt">
                    <v:textbox>
                      <w:txbxContent>
                        <w:p w:rsidR="00431D74" w:rsidRDefault="00431D7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349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 strokeweight="2pt"/>
                </v:group>
              </w:pict>
            </w:r>
          </w:p>
          <w:p w:rsidR="00431D74" w:rsidRDefault="00431D74" w:rsidP="00431D74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75" w:dyaOrig="537" w14:anchorId="3FF0ACE1">
                <v:shape id="_x0000_i1073" type="#_x0000_t75" style="width:66.75pt;height:33pt" o:ole="">
                  <v:imagedata r:id="rId109" o:title=""/>
                </v:shape>
                <o:OLEObject Type="Embed" ProgID="FXEquation.Equation" ShapeID="_x0000_i1073" DrawAspect="Content" ObjectID="_1514613336" r:id="rId110"/>
              </w:object>
            </w:r>
            <w:r w:rsidRPr="001942AC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431D74" w:rsidRPr="001D3078" w:rsidRDefault="00431D74" w:rsidP="00431D74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</w:tc>
      </w:tr>
      <w:tr w:rsidR="00431D74" w:rsidTr="00943169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12" w:dyaOrig="533" w14:anchorId="5A605504">
                <v:shape id="_x0000_i1074" type="#_x0000_t75" style="width:60.75pt;height:27pt" o:ole="">
                  <v:imagedata r:id="rId111" o:title=""/>
                </v:shape>
                <o:OLEObject Type="Embed" ProgID="FXEquation.Equation" ShapeID="_x0000_i1074" DrawAspect="Content" ObjectID="_1514613337" r:id="rId112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431D74" w:rsidRPr="001D3078" w:rsidRDefault="00742C6D" w:rsidP="00431D74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8218E64">
                <v:group id="_x0000_s1350" style="position:absolute;margin-left:19.6pt;margin-top:8.6pt;width:343.5pt;height:9pt;z-index:25167411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OnBFcT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AutoShape 3" o:spid="_x0000_s135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AutoShape 4" o:spid="_x0000_s135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<v:roundrect id="AutoShape 5" o:spid="_x0000_s135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  <v:roundrect id="AutoShape 6" o:spid="_x0000_s135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</v:group>
              </w:pi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3" w14:anchorId="3CAA5E42">
                <v:shape id="_x0000_i1075" type="#_x0000_t75" style="width:13.5pt;height:27pt" o:ole="">
                  <v:imagedata r:id="rId113" o:title=""/>
                </v:shape>
                <o:OLEObject Type="Embed" ProgID="FXEquation.Equation" ShapeID="_x0000_i1075" DrawAspect="Content" ObjectID="_1514613338" r:id="rId114"/>
              </w:obje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6EEEE1B7">
                <v:shape id="_x0000_i1076" type="#_x0000_t75" style="width:8.25pt;height:27pt" o:ole="">
                  <v:imagedata r:id="rId47" o:title=""/>
                </v:shape>
                <o:OLEObject Type="Embed" ProgID="FXEquation.Equation" ShapeID="_x0000_i1076" DrawAspect="Content" ObjectID="_1514613339" r:id="rId115"/>
              </w:object>
            </w:r>
            <w:r w:rsidR="00431D74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7" w14:anchorId="5D561E38">
                <v:shape id="_x0000_i1077" type="#_x0000_t75" style="width:8.25pt;height:27pt" o:ole="">
                  <v:imagedata r:id="rId93" o:title=""/>
                </v:shape>
                <o:OLEObject Type="Embed" ProgID="FXEquation.Equation" ShapeID="_x0000_i1077" DrawAspect="Content" ObjectID="_1514613340" r:id="rId116"/>
              </w:object>
            </w:r>
            <w:r w:rsidR="00431D74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431D74" w:rsidRPr="001942A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6" w:dyaOrig="537" w14:anchorId="4BD2242F">
                <v:shape id="_x0000_i1078" type="#_x0000_t75" style="width:16.5pt;height:27pt" o:ole="">
                  <v:imagedata r:id="rId80" o:title=""/>
                </v:shape>
                <o:OLEObject Type="Embed" ProgID="FXEquation.Equation" ShapeID="_x0000_i1078" DrawAspect="Content" ObjectID="_1514613341" r:id="rId117"/>
              </w:object>
            </w:r>
            <w:r w:rsidR="00431D74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Default="00431D74" w:rsidP="00431D74">
            <w:pPr>
              <w:pStyle w:val="QuestionStyle"/>
              <w:spacing w:before="120" w:after="0"/>
            </w:pPr>
            <w:r>
              <w:t>Write these fractions in order from smallest to largest.</w:t>
            </w:r>
          </w:p>
          <w:p w:rsidR="00431D74" w:rsidRPr="001942AC" w:rsidRDefault="00431D74" w:rsidP="00431D74">
            <w:pPr>
              <w:pStyle w:val="QuestionStyle"/>
              <w:spacing w:before="120" w:after="0"/>
            </w:pPr>
            <w:r w:rsidRPr="001942A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28E1A944" wp14:editId="74276F8A">
                      <wp:simplePos x="0" y="0"/>
                      <wp:positionH relativeFrom="column">
                        <wp:posOffset>4197985</wp:posOffset>
                      </wp:positionH>
                      <wp:positionV relativeFrom="paragraph">
                        <wp:posOffset>415290</wp:posOffset>
                      </wp:positionV>
                      <wp:extent cx="546735" cy="792480"/>
                      <wp:effectExtent l="0" t="0" r="24765" b="2667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3" name="Rectangle 5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AB3B57" id="Group 157" o:spid="_x0000_s1026" style="position:absolute;margin-left:330.55pt;margin-top:32.7pt;width:43.05pt;height:62.4pt;z-index:25164339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">
                      <v:rect id="Rectangle 53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" filled="f" strokecolor="black [3213]" strokeweight="1.5pt"/>
                      <v:rect id="Rectangle 54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" filled="f" strokecolor="black [3213]" strokeweight="1.5pt"/>
                      <v:line id="Straight Connector 55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Pr="001942A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320" behindDoc="0" locked="0" layoutInCell="1" allowOverlap="1" wp14:anchorId="27EEF92B" wp14:editId="15D9C02A">
                      <wp:simplePos x="0" y="0"/>
                      <wp:positionH relativeFrom="column">
                        <wp:posOffset>4824095</wp:posOffset>
                      </wp:positionH>
                      <wp:positionV relativeFrom="paragraph">
                        <wp:posOffset>415505</wp:posOffset>
                      </wp:positionV>
                      <wp:extent cx="546735" cy="792480"/>
                      <wp:effectExtent l="0" t="0" r="24765" b="2667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1" name="Rectangle 6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6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Straight Connector 6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B456FD" id="Group 169" o:spid="_x0000_s1026" style="position:absolute;margin-left:379.85pt;margin-top:32.7pt;width:43.05pt;height:62.4pt;z-index:25164032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">
                      <v:rect id="Rectangle 6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" filled="f" strokecolor="black [3213]" strokeweight="1.5pt"/>
                      <v:rect id="Rectangle 6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" filled="f" strokecolor="black [3213]" strokeweight="1.5pt"/>
                      <v:line id="Straight Connector 6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>
              <w:t xml:space="preserve">                           </w:t>
            </w:r>
            <w:r>
              <w:object w:dxaOrig="1646" w:dyaOrig="537" w14:anchorId="12BDFE2F">
                <v:shape id="_x0000_i1079" type="#_x0000_t75" style="width:82.5pt;height:27pt" o:ole="">
                  <v:imagedata r:id="rId118" o:title=""/>
                </v:shape>
                <o:OLEObject Type="Embed" ProgID="FXEquation.Equation" ShapeID="_x0000_i1079" DrawAspect="Content" ObjectID="_1514613342" r:id="rId119"/>
              </w:object>
            </w:r>
            <w:r>
              <w:t xml:space="preserve">  </w:t>
            </w:r>
          </w:p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344" behindDoc="0" locked="0" layoutInCell="1" allowOverlap="1" wp14:anchorId="5DADC10E" wp14:editId="6DD41FF5">
                      <wp:simplePos x="0" y="0"/>
                      <wp:positionH relativeFrom="column">
                        <wp:posOffset>2973705</wp:posOffset>
                      </wp:positionH>
                      <wp:positionV relativeFrom="paragraph">
                        <wp:posOffset>11215</wp:posOffset>
                      </wp:positionV>
                      <wp:extent cx="546735" cy="792480"/>
                      <wp:effectExtent l="0" t="0" r="24765" b="2667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9" name="Rectangle 4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Straight Connector 5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C10483" id="Group 165" o:spid="_x0000_s1026" style="position:absolute;margin-left:234.15pt;margin-top:.9pt;width:43.05pt;height:62.4pt;z-index:25164134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">
                      <v:rect id="Rectangle 49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" filled="f" strokecolor="black [3213]" strokeweight="1.5pt"/>
                      <v:rect id="Rectangle 50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" filled="f" strokecolor="black [3213]" strokeweight="1.5pt"/>
                      <v:line id="Straight Connector 51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Pr="001942A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368" behindDoc="0" locked="0" layoutInCell="1" allowOverlap="1" wp14:anchorId="7DDAED17" wp14:editId="52C68B8F">
                      <wp:simplePos x="0" y="0"/>
                      <wp:positionH relativeFrom="column">
                        <wp:posOffset>3590925</wp:posOffset>
                      </wp:positionH>
                      <wp:positionV relativeFrom="paragraph">
                        <wp:posOffset>4445</wp:posOffset>
                      </wp:positionV>
                      <wp:extent cx="546735" cy="792480"/>
                      <wp:effectExtent l="0" t="0" r="24765" b="2667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Straight Connector 5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F430E0" id="Group 161" o:spid="_x0000_s1026" style="position:absolute;margin-left:282.75pt;margin-top:.35pt;width:43.05pt;height:62.4pt;z-index:25164236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">
                      <v:rect id="Rectangle 57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" filled="f" strokecolor="black [3213]" strokeweight="1.5pt"/>
                      <v:rect id="Rectangle 58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" filled="f" strokecolor="black [3213]" strokeweight="1.5pt"/>
                      <v:line id="Straight Connector 59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</w:p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431D74" w:rsidRDefault="00431D74" w:rsidP="00431D74">
            <w:pPr>
              <w:pStyle w:val="QuestionStyle"/>
              <w:spacing w:before="120" w:after="0"/>
            </w:pPr>
          </w:p>
          <w:p w:rsidR="00431D74" w:rsidRPr="001942AC" w:rsidRDefault="00431D74" w:rsidP="00431D74">
            <w:pPr>
              <w:pStyle w:val="QuestionStyle"/>
              <w:spacing w:before="120" w:after="0"/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Default="00431D74" w:rsidP="00431D74">
            <w:pPr>
              <w:pStyle w:val="QuestionStyle"/>
            </w:pPr>
            <w:r>
              <w:t>Write the decimals below in ascending order.</w:t>
            </w:r>
          </w:p>
          <w:p w:rsidR="00431D74" w:rsidRDefault="00431D74" w:rsidP="00431D74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0.15,   2.15,    0.125,    0.002  and   1.2.</w:t>
            </w:r>
          </w:p>
          <w:p w:rsidR="00431D74" w:rsidRDefault="00431D74" w:rsidP="00431D74">
            <w:pPr>
              <w:pStyle w:val="QuestionStyle"/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Default="00431D74" w:rsidP="00431D74">
            <w:pPr>
              <w:pStyle w:val="QuestionStyle"/>
              <w:spacing w:before="120" w:after="0"/>
            </w:pPr>
            <w:r>
              <w:t>What fraction is 25 seconds of</w:t>
            </w:r>
            <w:r w:rsidRPr="001942AC">
              <w:t xml:space="preserve"> </w:t>
            </w:r>
            <w:r>
              <w:t>1 minute and 15 seconds</w:t>
            </w:r>
            <w:r w:rsidRPr="001942AC">
              <w:t>? (Answer in simplest form).</w:t>
            </w:r>
          </w:p>
          <w:p w:rsidR="00431D74" w:rsidRPr="001942AC" w:rsidRDefault="00431D74" w:rsidP="00431D74">
            <w:pPr>
              <w:pStyle w:val="QuestionStyle"/>
              <w:spacing w:before="120" w:after="0"/>
            </w:pPr>
          </w:p>
          <w:p w:rsidR="00431D74" w:rsidRPr="001942AC" w:rsidRDefault="00742C6D" w:rsidP="00431D74">
            <w:pPr>
              <w:pStyle w:val="QuestionStyle"/>
              <w:spacing w:before="120" w:after="0"/>
            </w:pPr>
            <w:r>
              <w:pict w14:anchorId="627EC2E8">
                <v:group id="Group 197" o:spid="_x0000_s1355" style="position:absolute;margin-left:292.4pt;margin-top:.2pt;width:54.3pt;height:57.7pt;z-index:251675136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">
                  <v:rect id="Rectangle 84" o:spid="_x0000_s1356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r48gA&#10;AADcAAAADwAAAGRycy9kb3ducmV2LnhtbESPQUsDMRCF74L/IYzgRWzWHtZ227SoUBQUoVVaehs2&#10;0+zSzWRJYrv+e+cg9DbDe/PeN/Pl4Dt1opjawAYeRgUo4jrYlp2B76/V/QRUysgWu8Bk4JcSLBfX&#10;V3OsbDjzmk6b7JSEcKrQQJNzX2md6oY8plHoiUU7hOgxyxqdthHPEu47PS6KUntsWRoa7Omlofq4&#10;+fEGno/b9eejm7zHvpx+vN7td+Xgdsbc3gxPM1CZhnwx/1+/WcGfCq0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civjyAAAANwAAAAPAAAAAAAAAAAAAAAAAJgCAABk&#10;cnMvZG93bnJldi54bWxQSwUGAAAAAAQABAD1AAAAjQMAAAAA&#10;" strokeweight="1pt">
                    <v:textbox>
                      <w:txbxContent>
                        <w:p w:rsidR="00431D74" w:rsidRDefault="00431D7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357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6OeMUA&#10;AADcAAAADwAAAGRycy9kb3ducmV2LnhtbERPTWsCMRC9C/6HMIVepGbtYetujaKCtGARtKXS27CZ&#10;Zhc3kyVJdfvvTaHgbR7vc2aL3rbiTD40jhVMxhkI4srpho2Cj/fNwxREiMgaW8ek4JcCLObDwQxL&#10;7S68p/MhGpFCOJSooI6xK6UMVU0Ww9h1xIn7dt5iTNAbqT1eUrht5WOW5dJiw6mhxo7WNVWnw49V&#10;sDp97ndPZrr1XV68vYy+jnlvjkrd3/XLZxCR+ngT/7tfdZpfFPD3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Po54xQAAANwAAAAPAAAAAAAAAAAAAAAAAJgCAABkcnMv&#10;ZG93bnJldi54bWxQSwUGAAAAAAQABAD1AAAAigMAAAAA&#10;" strokeweight="1pt">
                    <v:textbox>
                      <w:txbxContent>
                        <w:p w:rsidR="00431D74" w:rsidRDefault="00431D74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358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m77cQAAADcAAAADwAAAGRycy9kb3ducmV2LnhtbESPQWvCQBSE74L/YXlCb2ZjEVujq4gg&#10;LYU2GEWvj+wzCWbfhuw2if++Wyj0OMzMN8x6O5hadNS6yrKCWRSDIM6trrhQcD4dpq8gnEfWWFsm&#10;BQ9ysN2MR2tMtO35SF3mCxEg7BJUUHrfJFK6vCSDLrINcfButjXog2wLqVvsA9zU8jmOF9JgxWGh&#10;xIb2JeX37Nso6NLL18uh6d5SX1zmx4/58ormU6mnybBbgfA0+P/wX/tdKwhE+D0Tj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SbvtxAAAANwAAAAPAAAAAAAAAAAA&#10;AAAAAKECAABkcnMvZG93bnJldi54bWxQSwUGAAAAAAQABAD5AAAAkgMAAAAA&#10;" strokeweight="2pt"/>
                </v:group>
              </w:pict>
            </w:r>
          </w:p>
          <w:p w:rsidR="00431D74" w:rsidRPr="001942AC" w:rsidRDefault="00431D74" w:rsidP="00431D74">
            <w:pPr>
              <w:pStyle w:val="QuestionStyle"/>
              <w:spacing w:before="120" w:after="0"/>
            </w:pPr>
          </w:p>
          <w:p w:rsidR="00431D74" w:rsidRPr="001942AC" w:rsidRDefault="00431D74" w:rsidP="00431D74">
            <w:pPr>
              <w:pStyle w:val="QuestionStyle"/>
              <w:spacing w:before="120" w:after="0"/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Write one of the symbols &lt;,  &gt;  or  =  in the boxes below to make true sentences.</w:t>
            </w:r>
          </w:p>
          <w:p w:rsidR="00431D74" w:rsidRPr="001942AC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431D74" w:rsidRPr="001D3078" w:rsidRDefault="00431D74" w:rsidP="00431D74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a)       </w:t>
            </w:r>
            <w:r w:rsidRPr="00943169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075" w:dyaOrig="578" w14:anchorId="536FDDD8">
                <v:shape id="_x0000_i1080" type="#_x0000_t75" style="width:54pt;height:29.25pt" o:ole="">
                  <v:imagedata r:id="rId120" o:title=""/>
                </v:shape>
                <o:OLEObject Type="Embed" ProgID="FXEquation.Equation" ShapeID="_x0000_i1080" DrawAspect="Content" ObjectID="_1514613343" r:id="rId121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b)      </w:t>
            </w:r>
            <w:r w:rsidRPr="00943169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075" w:dyaOrig="578" w14:anchorId="059E9073">
                <v:shape id="_x0000_i1081" type="#_x0000_t75" style="width:54pt;height:29.25pt" o:ole="">
                  <v:imagedata r:id="rId122" o:title=""/>
                </v:shape>
                <o:OLEObject Type="Embed" ProgID="FXEquation.Equation" ShapeID="_x0000_i1081" DrawAspect="Content" ObjectID="_1514613344" r:id="rId123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Default="00742C6D" w:rsidP="00431D74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BBFE823">
                <v:shape id="_x0000_s1364" type="#_x0000_t75" style="position:absolute;margin-left:269.4pt;margin-top:-2.85pt;width:171.25pt;height:103.8pt;z-index:251677184;mso-position-horizontal-relative:text;mso-position-vertical-relative:text">
                  <v:imagedata r:id="rId124" o:title=""/>
                </v:shape>
                <o:OLEObject Type="Embed" ProgID="FXDraw.Graphic" ShapeID="_x0000_s1364" DrawAspect="Content" ObjectID="_1514613418" r:id="rId125"/>
              </w:object>
            </w:r>
            <w:r w:rsidR="00431D74" w:rsidRPr="00285C36">
              <w:rPr>
                <w:rFonts w:ascii="Times New Roman" w:hAnsi="Times New Roman"/>
                <w:sz w:val="24"/>
                <w:szCs w:val="24"/>
              </w:rPr>
              <w:t xml:space="preserve">Four </w:t>
            </w:r>
            <w:r w:rsidR="00431D74">
              <w:rPr>
                <w:rFonts w:ascii="Times New Roman" w:hAnsi="Times New Roman"/>
                <w:sz w:val="24"/>
                <w:szCs w:val="24"/>
              </w:rPr>
              <w:t>soft drink containers are labelled as holding 0.375 litres, 0.6 litres, 1.25 litres and 2 litres.</w:t>
            </w:r>
          </w:p>
          <w:p w:rsidR="00431D74" w:rsidRDefault="00431D74" w:rsidP="00431D74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litres do they hold altogether?</w:t>
            </w:r>
          </w:p>
          <w:p w:rsidR="00431D74" w:rsidRDefault="00431D74" w:rsidP="00431D74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25E4BEB3" wp14:editId="53749305">
                      <wp:simplePos x="0" y="0"/>
                      <wp:positionH relativeFrom="column">
                        <wp:posOffset>1843810</wp:posOffset>
                      </wp:positionH>
                      <wp:positionV relativeFrom="paragraph">
                        <wp:posOffset>162075</wp:posOffset>
                      </wp:positionV>
                      <wp:extent cx="1301580" cy="373380"/>
                      <wp:effectExtent l="0" t="0" r="13335" b="2667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0828675" id="Rectangle 31" o:spid="_x0000_s1026" style="position:absolute;margin-left:145.2pt;margin-top:12.75pt;width:102.5pt;height:29.4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431D74" w:rsidRDefault="00431D74" w:rsidP="00431D74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  <w:p w:rsidR="00431D74" w:rsidRPr="00285C36" w:rsidRDefault="00431D74" w:rsidP="00431D74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Default="00431D74" w:rsidP="00431D74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64" w:dyaOrig="194" w14:anchorId="6F775DE5">
                <v:shape id="_x0000_i1083" type="#_x0000_t75" style="width:93pt;height:9.75pt" o:ole="">
                  <v:imagedata r:id="rId126" o:title=""/>
                </v:shape>
                <o:OLEObject Type="Embed" ProgID="FXEquation.Equation" ShapeID="_x0000_i1083" DrawAspect="Content" ObjectID="_1514613345" r:id="rId127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431D74" w:rsidRDefault="00431D74" w:rsidP="00431D74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431D74" w:rsidRDefault="00431D74" w:rsidP="00431D74">
            <w:pPr>
              <w:pStyle w:val="QuestionStyle"/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440" behindDoc="0" locked="0" layoutInCell="1" allowOverlap="1" wp14:anchorId="3A391749" wp14:editId="3B3F17A6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25400</wp:posOffset>
                      </wp:positionV>
                      <wp:extent cx="4362450" cy="114300"/>
                      <wp:effectExtent l="0" t="0" r="19050" b="1905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36F8BD" id="Group 86" o:spid="_x0000_s1026" style="position:absolute;margin-left:14.5pt;margin-top:2pt;width:343.5pt;height:9pt;z-index:2516454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8G3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Ng9gx/X9IPkOtfAAAA//8DAFBLAQItABQABgAIAAAAIQDb4fbL7gAAAIUBAAATAAAAAAAAAAAA&#10;AAAAAAAAAABbQ29udGVudF9UeXBlc10ueG1sUEsBAi0AFAAGAAgAAAAhAFr0LFu/AAAAFQEAAAsA&#10;AAAAAAAAAAAAAAAAHwEAAF9yZWxzLy5yZWxzUEsBAi0AFAAGAAgAAAAhAPSvwbfEAAAA2w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2Qs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Ezn8Psl/QC5+QEAAP//AwBQSwECLQAUAAYACAAAACEA2+H2y+4AAACFAQAAEwAAAAAAAAAAAAAA&#10;AAAAAAAAW0NvbnRlbnRfVHlwZXNdLnhtbFBLAQItABQABgAIAAAAIQBa9CxbvwAAABUBAAALAAAA&#10;AAAAAAAAAAAAAB8BAABfcmVscy8ucmVsc1BLAQItABQABgAIAAAAIQCb42QswgAAANs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fpb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xDs8v6QfIxS8AAAD//wMAUEsBAi0AFAAGAAgAAAAhANvh9svuAAAAhQEAABMAAAAAAAAAAAAA&#10;AAAAAAAAAFtDb250ZW50X1R5cGVzXS54bWxQSwECLQAUAAYACAAAACEAWvQsW78AAAAVAQAACwAA&#10;AAAAAAAAAAAAAAAfAQAAX3JlbHMvLnJlbHNQSwECLQAUAAYACAAAACEAazH6W8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/A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kHX6/pB8gl08AAAD//wMAUEsBAi0AFAAGAAgAAAAhANvh9svuAAAAhQEAABMAAAAAAAAAAAAA&#10;AAAAAAAAAFtDb250ZW50X1R5cGVzXS54bWxQSwECLQAUAAYACAAAACEAWvQsW78AAAAVAQAACwAA&#10;AAAAAAAAAAAAAAAfAQAAX3JlbHMvLnJlbHNQSwECLQAUAAYACAAAACEABH1fwM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>
              <w:t xml:space="preserve">            0.00831                       0.0831                          0.831                            8.31  </w:t>
            </w:r>
          </w:p>
        </w:tc>
      </w:tr>
      <w:tr w:rsidR="00431D74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431D74" w:rsidRPr="001B3341" w:rsidRDefault="00431D74" w:rsidP="00431D74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31D74" w:rsidRDefault="00431D74" w:rsidP="00431D74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46464" behindDoc="0" locked="0" layoutInCell="1" allowOverlap="1" wp14:anchorId="7E7B03C2" wp14:editId="504C1C1E">
                  <wp:simplePos x="0" y="0"/>
                  <wp:positionH relativeFrom="column">
                    <wp:posOffset>4356000</wp:posOffset>
                  </wp:positionH>
                  <wp:positionV relativeFrom="paragraph">
                    <wp:posOffset>545</wp:posOffset>
                  </wp:positionV>
                  <wp:extent cx="1268870" cy="1391059"/>
                  <wp:effectExtent l="0" t="0" r="762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hutterstock_134026025.jpg"/>
                          <pic:cNvPicPr/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50" t="1773" r="17780" b="-11"/>
                          <a:stretch/>
                        </pic:blipFill>
                        <pic:spPr bwMode="auto">
                          <a:xfrm>
                            <a:off x="0" y="0"/>
                            <a:ext cx="1268870" cy="1391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Martin divides a cake which has a mass of 1.53 kg into 9 equal pieces. </w:t>
            </w:r>
          </w:p>
          <w:p w:rsidR="00431D74" w:rsidRDefault="00431D74" w:rsidP="00431D74">
            <w:pPr>
              <w:pStyle w:val="QuestionStyle"/>
            </w:pPr>
            <w:r>
              <w:t>What is the mass (in kg) of each piece?</w:t>
            </w:r>
          </w:p>
          <w:p w:rsidR="00431D74" w:rsidRDefault="00431D74" w:rsidP="00431D74">
            <w:pPr>
              <w:pStyle w:val="QuestionStyle"/>
            </w:pPr>
          </w:p>
          <w:p w:rsidR="00431D74" w:rsidRDefault="00431D74" w:rsidP="00431D74">
            <w:pPr>
              <w:pStyle w:val="QuestionStyle"/>
            </w:pPr>
          </w:p>
          <w:p w:rsidR="00431D74" w:rsidRDefault="00431D74" w:rsidP="00431D74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12DF8172" wp14:editId="23759E06">
                      <wp:simplePos x="0" y="0"/>
                      <wp:positionH relativeFrom="column">
                        <wp:posOffset>2740660</wp:posOffset>
                      </wp:positionH>
                      <wp:positionV relativeFrom="paragraph">
                        <wp:posOffset>53885</wp:posOffset>
                      </wp:positionV>
                      <wp:extent cx="1373580" cy="373380"/>
                      <wp:effectExtent l="0" t="0" r="17145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F2C958E" id="Rectangle 21" o:spid="_x0000_s1026" style="position:absolute;margin-left:215.8pt;margin-top:4.25pt;width:108.15pt;height:29.4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431D74" w:rsidRDefault="00431D74" w:rsidP="00431D74">
            <w:pPr>
              <w:pStyle w:val="QuestionStyle"/>
            </w:pP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car costs $</w:t>
            </w:r>
            <w:r w:rsidRPr="00EE6E9B">
              <w:rPr>
                <w:rFonts w:ascii="Times New Roman" w:hAnsi="Times New Roman"/>
                <w:sz w:val="24"/>
                <w:szCs w:val="24"/>
              </w:rPr>
              <w:t>28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E6E9B">
              <w:rPr>
                <w:rFonts w:ascii="Times New Roman" w:hAnsi="Times New Roman"/>
                <w:sz w:val="24"/>
                <w:szCs w:val="24"/>
              </w:rPr>
              <w:t>160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from a dealer, including GST.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charity buys the car and does not have to pay GST.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much would they pay for the car?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041AB68B" wp14:editId="0FD9AD18">
                      <wp:simplePos x="0" y="0"/>
                      <wp:positionH relativeFrom="column">
                        <wp:posOffset>4107420</wp:posOffset>
                      </wp:positionH>
                      <wp:positionV relativeFrom="paragraph">
                        <wp:posOffset>9010</wp:posOffset>
                      </wp:positionV>
                      <wp:extent cx="754380" cy="373380"/>
                      <wp:effectExtent l="0" t="0" r="26670" b="26670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037ABF" id="Rectangle 84" o:spid="_x0000_s1026" style="position:absolute;margin-left:323.4pt;margin-top:.7pt;width:59.4pt;height:29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250 students in Year 8 at Ashleigh High School.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group of 40 students from Year 8 went on an excursion.</w: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Of this group, 7.5% were given commendations for helping with the organisation of the excursion. 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percentage </w:t>
            </w:r>
            <w:r>
              <w:rPr>
                <w:rFonts w:ascii="Times New Roman" w:hAnsi="Times New Roman"/>
                <w:sz w:val="24"/>
                <w:szCs w:val="24"/>
              </w:rPr>
              <w:t>of the school year were given these commendations?</w: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F1206" w:rsidRPr="00FB477B" w:rsidRDefault="00742C6D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CD226D8">
                <v:group id="Group 94" o:spid="_x0000_s1407" style="position:absolute;margin-left:27.1pt;margin-top:2.35pt;width:343.5pt;height:9pt;z-index:25168230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">
                  <v:roundrect id="AutoShape 3" o:spid="_x0000_s140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ty8MA&#10;AADbAAAADwAAAGRycy9kb3ducmV2LnhtbESPQWsCMRSE74L/ITyhN822RbFbo1ihIt7U1vMjeW6W&#10;bl6WTXS3/nojCB6HmfmGmS06V4kLNaH0rOB1lIEg1t6UXCj4OXwPpyBCRDZYeSYF/xRgMe/3Zpgb&#10;3/KOLvtYiAThkKMCG2OdSxm0JYdh5Gvi5J184zAm2RTSNNgmuKvkW5ZNpMOS04LFmlaW9N/+7BRs&#10;tR1Pr936aNrJ6X25+zr+ar9W6mXQLT9BROriM/xob4yCjzHcv6Qf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yty8MAAADbAAAADwAAAAAAAAAAAAAAAACYAgAAZHJzL2Rv&#10;d25yZXYueG1sUEsFBgAAAAAEAAQA9QAAAIgDAAAAAA==&#10;" strokecolor="black [3213]" strokeweight="1pt"/>
                  <v:roundrect id="AutoShape 4" o:spid="_x0000_s140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qpMAA&#10;AADcAAAADwAAAGRycy9kb3ducmV2LnhtbERPz2vCMBS+D/wfwhO8zVRFKdUoKkyGN930/EieTbF5&#10;KU1mu/31y0Hw+PH9Xm16V4sHtaHyrGAyzkAQa28qLhV8f3285yBCRDZYeyYFvxRgsx68rbAwvuMT&#10;Pc6xFCmEQ4EKbIxNIWXQlhyGsW+IE3fzrcOYYFtK02KXwl0tp1m2kA4rTg0WG9pb0vfzj1Nw1Hae&#10;//WHq+kWt9n2tLtetD8oNRr22yWISH18iZ/uT6Ngmqe16Uw6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DqpMAAAADcAAAADwAAAAAAAAAAAAAAAACYAgAAZHJzL2Rvd25y&#10;ZXYueG1sUEsFBgAAAAAEAAQA9QAAAIUDAAAAAA==&#10;" strokecolor="black [3213]" strokeweight="1pt"/>
                  <v:roundrect id="AutoShape 5" o:spid="_x0000_s141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xPP8QA&#10;AADcAAAADwAAAGRycy9kb3ducmV2LnhtbESPQWsCMRSE70L/Q3iF3jRbi7KuRlGhIt606vmRPDdL&#10;Ny/LJnW3/fWmUOhxmJlvmMWqd7W4UxsqzwpeRxkIYu1NxaWC88f7MAcRIrLB2jMp+KYAq+XTYIGF&#10;8R0f6X6KpUgQDgUqsDE2hZRBW3IYRr4hTt7Ntw5jkm0pTYtdgrtajrNsKh1WnBYsNrS1pD9PX07B&#10;QdtJ/tPvrqab3t7Wx831ov1OqZfnfj0HEamP/+G/9t4oGOcz+D2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sTz/EAAAA3AAAAA8AAAAAAAAAAAAAAAAAmAIAAGRycy9k&#10;b3ducmV2LnhtbFBLBQYAAAAABAAEAPUAAACJAwAAAAA=&#10;" strokecolor="black [3213]" strokeweight="1pt"/>
                  <v:roundrect id="AutoShape 6" o:spid="_x0000_s141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9wf8IA&#10;AADcAAAADwAAAGRycy9kb3ducmV2LnhtbERPz2vCMBS+D/wfwhN2m+kciuuaigoT2c26eX4kz6as&#10;eSlNZrv99ctB8Pjx/S7Wo2vFlfrQeFbwPMtAEGtvGq4VfJ7en1YgQkQ22HomBb8UYF1OHgrMjR/4&#10;SNcq1iKFcMhRgY2xy6UM2pLDMPMdceIuvncYE+xraXocUrhr5TzLltJhw6nBYkc7S/q7+nEKPrRd&#10;rP7G/dkMy8vL5rg9f2m/V+pxOm7eQEQa4118cx+Mgvlrmp/OpCMg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D3B/wgAAANwAAAAPAAAAAAAAAAAAAAAAAJgCAABkcnMvZG93&#10;bnJldi54bWxQSwUGAAAAAAQABAD1AAAAhwMAAAAA&#10;" strokecolor="black [3213]" strokeweight="1pt"/>
                </v:group>
              </w:pict>
            </w:r>
            <w:r w:rsidR="00FF1206" w:rsidRPr="00FB477B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1.2</w:t>
            </w:r>
            <w:r w:rsidR="00FF1206" w:rsidRPr="00FB477B">
              <w:rPr>
                <w:rFonts w:ascii="Times New Roman" w:hAnsi="Times New Roman"/>
                <w:sz w:val="24"/>
                <w:szCs w:val="24"/>
              </w:rPr>
              <w:t xml:space="preserve">%                           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1.5</w:t>
            </w:r>
            <w:r w:rsidR="00FF1206" w:rsidRPr="00FB477B">
              <w:rPr>
                <w:rFonts w:ascii="Times New Roman" w:hAnsi="Times New Roman"/>
                <w:sz w:val="24"/>
                <w:szCs w:val="24"/>
              </w:rPr>
              <w:t xml:space="preserve">%                            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2.4</w:t>
            </w:r>
            <w:r w:rsidR="00FF1206" w:rsidRPr="00FB477B">
              <w:rPr>
                <w:rFonts w:ascii="Times New Roman" w:hAnsi="Times New Roman"/>
                <w:sz w:val="24"/>
                <w:szCs w:val="24"/>
              </w:rPr>
              <w:t xml:space="preserve">%                               </w:t>
            </w:r>
            <w:r w:rsidR="00FF1206">
              <w:rPr>
                <w:rFonts w:ascii="Times New Roman" w:hAnsi="Times New Roman"/>
                <w:sz w:val="24"/>
                <w:szCs w:val="24"/>
              </w:rPr>
              <w:t>3.0</w:t>
            </w:r>
            <w:r w:rsidR="00FF1206" w:rsidRPr="00FB477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Default="00F20398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2015</w:t>
            </w:r>
            <w:r w:rsidR="00FF1206">
              <w:rPr>
                <w:rFonts w:ascii="Times New Roman" w:hAnsi="Times New Roman"/>
                <w:sz w:val="24"/>
                <w:szCs w:val="24"/>
              </w:rPr>
              <w:t>, Declan’s income from his hobby d</w:t>
            </w:r>
            <w:r w:rsidR="00FF1206" w:rsidRPr="00FB477B">
              <w:rPr>
                <w:rFonts w:ascii="Times New Roman" w:hAnsi="Times New Roman"/>
                <w:sz w:val="24"/>
                <w:szCs w:val="24"/>
              </w:rPr>
              <w:t>ecrease</w:t>
            </w:r>
            <w:r>
              <w:rPr>
                <w:rFonts w:ascii="Times New Roman" w:hAnsi="Times New Roman"/>
                <w:sz w:val="24"/>
                <w:szCs w:val="24"/>
              </w:rPr>
              <w:t>d by 27% compared to 2014</w:t>
            </w:r>
            <w:r w:rsidR="00FF120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F1206" w:rsidRDefault="00F20398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His income in 2014</w:t>
            </w:r>
            <w:r w:rsidR="00FF1206">
              <w:rPr>
                <w:rFonts w:ascii="Times New Roman" w:hAnsi="Times New Roman"/>
                <w:sz w:val="24"/>
                <w:szCs w:val="24"/>
              </w:rPr>
              <w:t xml:space="preserve"> was </w:t>
            </w:r>
            <w:r w:rsidR="00FF1206" w:rsidRPr="00FB477B">
              <w:rPr>
                <w:rFonts w:ascii="Times New Roman" w:hAnsi="Times New Roman"/>
                <w:sz w:val="24"/>
                <w:szCs w:val="24"/>
              </w:rPr>
              <w:t>$</w:t>
            </w:r>
            <w:r w:rsidR="00FF1206">
              <w:rPr>
                <w:rFonts w:ascii="Times New Roman" w:hAnsi="Times New Roman"/>
                <w:sz w:val="24"/>
                <w:szCs w:val="24"/>
              </w:rPr>
              <w:t>1 360</w:t>
            </w:r>
            <w:r w:rsidR="00FF1206" w:rsidRPr="00FB47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it continued to decrease at this annual percentage rate, what would be his income in </w:t>
            </w:r>
            <w:r w:rsidR="00F20398">
              <w:rPr>
                <w:rFonts w:ascii="Times New Roman" w:hAnsi="Times New Roman"/>
                <w:sz w:val="24"/>
                <w:szCs w:val="24"/>
              </w:rPr>
              <w:t>2016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Answer to nearest 5 cents.</w:t>
            </w:r>
          </w:p>
          <w:p w:rsidR="00FF1206" w:rsidRPr="00FB477B" w:rsidRDefault="00742C6D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F0084D0">
                <v:rect id="Rectangle 93" o:spid="_x0000_s1412" style="position:absolute;margin-left:327.75pt;margin-top:7.3pt;width:83.1pt;height:29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HUlX8fF&#10;AgAAdQ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</w:t>
            </w:r>
            <w:r w:rsidR="00C661A8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 w:rsidRPr="00FB477B">
              <w:rPr>
                <w:rFonts w:ascii="Times New Roman" w:hAnsi="Times New Roman"/>
                <w:sz w:val="24"/>
                <w:szCs w:val="24"/>
              </w:rPr>
              <w:t>Write the following in order from smallest to largest.</w: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1206" w:rsidRPr="001B2272" w:rsidRDefault="00FF1206" w:rsidP="00FF120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1B2272" w:rsidRPr="001B2272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244" w:dyaOrig="537" w14:anchorId="0348EEDA">
                <v:shape id="_x0000_i1084" type="#_x0000_t75" style="width:162pt;height:27pt" o:ole="">
                  <v:imagedata r:id="rId129" o:title=""/>
                </v:shape>
                <o:OLEObject Type="Embed" ProgID="FXEquation.Equation" ShapeID="_x0000_i1084" DrawAspect="Content" ObjectID="_1514613346" r:id="rId130"/>
              </w:object>
            </w:r>
            <w:r w:rsidRPr="001B2272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  </w: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FF1206" w:rsidRPr="00FB477B" w:rsidRDefault="001B2272" w:rsidP="00FF1206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02290C3E" wp14:editId="7BC75DD1">
                      <wp:simplePos x="0" y="0"/>
                      <wp:positionH relativeFrom="column">
                        <wp:posOffset>1072300</wp:posOffset>
                      </wp:positionH>
                      <wp:positionV relativeFrom="paragraph">
                        <wp:posOffset>97790</wp:posOffset>
                      </wp:positionV>
                      <wp:extent cx="754380" cy="525145"/>
                      <wp:effectExtent l="0" t="0" r="26670" b="2730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5251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AA57CB" id="Rectangle 13" o:spid="_x0000_s1026" style="position:absolute;margin-left:84.45pt;margin-top:7.7pt;width:59.4pt;height:41.3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742C6D">
              <w:rPr>
                <w:rFonts w:ascii="Times New Roman" w:hAnsi="Times New Roman"/>
                <w:sz w:val="24"/>
                <w:szCs w:val="24"/>
              </w:rPr>
              <w:pict w14:anchorId="691CF693">
                <v:rect id="Rectangle 65" o:spid="_x0000_s1415" style="position:absolute;margin-left:366.7pt;margin-top:7.95pt;width:59.4pt;height:41.2pt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" filled="f" strokecolor="black [3213]" strokeweight="1.5pt"/>
              </w:pict>
            </w:r>
            <w:r w:rsidR="00742C6D">
              <w:rPr>
                <w:rFonts w:ascii="Times New Roman" w:hAnsi="Times New Roman"/>
                <w:sz w:val="24"/>
                <w:szCs w:val="24"/>
              </w:rPr>
              <w:pict w14:anchorId="1AC499B2">
                <v:rect id="Rectangle 66" o:spid="_x0000_s1414" style="position:absolute;margin-left:296.5pt;margin-top:7.35pt;width:59.4pt;height:41.8pt;z-index:2516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Zfg2x8QC&#10;AABy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  <w:r w:rsidR="00742C6D">
              <w:rPr>
                <w:rFonts w:ascii="Times New Roman" w:hAnsi="Times New Roman"/>
                <w:sz w:val="24"/>
                <w:szCs w:val="24"/>
              </w:rPr>
              <w:pict w14:anchorId="172C54F9">
                <v:rect id="Rectangle 67" o:spid="_x0000_s1416" style="position:absolute;margin-left:226.3pt;margin-top:7.95pt;width:59.4pt;height:41.2pt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BPuqSd&#10;xgIAAHI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742C6D">
              <w:rPr>
                <w:rFonts w:ascii="Times New Roman" w:hAnsi="Times New Roman"/>
                <w:sz w:val="24"/>
                <w:szCs w:val="24"/>
              </w:rPr>
              <w:pict w14:anchorId="7EAA5F75">
                <v:rect id="Rectangle 68" o:spid="_x0000_s1413" style="position:absolute;margin-left:154.3pt;margin-top:7.95pt;width:59.4pt;height:41.2pt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" filled="f" strokecolor="black [3213]" strokeweight="1.5pt"/>
              </w:pic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FB477B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  </w:t>
            </w:r>
          </w:p>
          <w:p w:rsidR="00FF1206" w:rsidRPr="00FB477B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1206" w:rsidRPr="00FB477B" w:rsidRDefault="00FF1206" w:rsidP="00FF1206">
            <w:pPr>
              <w:pStyle w:val="QuestionStyle"/>
            </w:pP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decimal is equal to</w:t>
            </w:r>
            <w:r w:rsidR="004A276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A276B" w:rsidRPr="004A276B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274" w:dyaOrig="537" w14:anchorId="12E863A6">
                <v:shape id="_x0000_i1085" type="#_x0000_t75" style="width:10.5pt;height:18.75pt" o:ole="">
                  <v:imagedata r:id="rId131" o:title=""/>
                </v:shape>
                <o:OLEObject Type="Embed" ProgID="FXEquation.Equation" ShapeID="_x0000_i1085" DrawAspect="Content" ObjectID="_1514613347" r:id="rId1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FF1206" w:rsidRDefault="00FF1206" w:rsidP="00FF120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FF1206" w:rsidRDefault="00742C6D" w:rsidP="00FF120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pict w14:anchorId="03EF6AFF">
                <v:group id="Group 173" o:spid="_x0000_s1417" style="position:absolute;margin-left:15.2pt;margin-top:4.8pt;width:343.5pt;height:9pt;z-index:25168844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">
                  <v:roundrect id="AutoShape 3" o:spid="_x0000_s141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3x+sIA&#10;AADcAAAADwAAAGRycy9kb3ducmV2LnhtbERPS2sCMRC+F/wPYYTeatZHVVajWKFSevN5HpJxs7iZ&#10;LJvUXfvrm0Kht/n4nrNcd64Sd2pC6VnBcJCBINbelFwoOB3fX+YgQkQ2WHkmBQ8KsF71npaYG9/y&#10;nu6HWIgUwiFHBTbGOpcyaEsOw8DXxIm7+sZhTLAppGmwTeGukqMsm0qHJacGizVtLenb4csp+NT2&#10;df7d7S6mnV7Hm/3b5az9TqnnfrdZgIjUxX/xn/vDpPmzCfw+ky6Qq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HfH6wgAAANwAAAAPAAAAAAAAAAAAAAAAAJgCAABkcnMvZG93&#10;bnJldi54bWxQSwUGAAAAAAQABAD1AAAAhwMAAAAA&#10;" strokecolor="black [3213]" strokeweight="1pt"/>
                  <v:roundrect id="AutoShape 4" o:spid="_x0000_s141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UYcIA&#10;AADcAAAADwAAAGRycy9kb3ducmV2LnhtbERPS2sCMRC+C/0PYQq9aVaLD1ajqFCR3rTqeUjGzeJm&#10;smyiu/XXN4VCb/PxPWex6lwlHtSE0rOC4SADQay9KblQcPr66M9AhIhssPJMCr4pwGr50ltgbnzL&#10;B3ocYyFSCIccFdgY61zKoC05DANfEyfu6huHMcGmkKbBNoW7So6ybCIdlpwaLNa0taRvx7tT8Knt&#10;ePbsdhfTTq7v68PmctZ+p9Tba7eeg4jUxX/xn3tv0vzpGH6fSRf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UVRhwgAAANwAAAAPAAAAAAAAAAAAAAAAAJgCAABkcnMvZG93&#10;bnJldi54bWxQSwUGAAAAAAQABAD1AAAAhwMAAAAA&#10;" strokecolor="black [3213]" strokeweight="1pt"/>
                  <v:roundrect id="AutoShape 5" o:spid="_x0000_s142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KFsIA&#10;AADcAAAADwAAAGRycy9kb3ducmV2LnhtbERPTWsCMRC9F/wPYQrearYVV9kaRQsV8aa2nodk3Czd&#10;TJZN6q7+elMoeJvH+5z5sne1uFAbKs8KXkcZCGLtTcWlgq/j58sMRIjIBmvPpOBKAZaLwdMcC+M7&#10;3tPlEEuRQjgUqMDG2BRSBm3JYRj5hjhxZ986jAm2pTQtdinc1fIty3LpsOLUYLGhD0v65/DrFOy0&#10;ncxu/eZkuvw8Xu3Xp2/tN0oNn/vVO4hIfXyI/91bk+ZPc/h7Jl0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g8oWwgAAANwAAAAPAAAAAAAAAAAAAAAAAJgCAABkcnMvZG93&#10;bnJldi54bWxQSwUGAAAAAAQABAD1AAAAhwMAAAAA&#10;" strokecolor="black [3213]" strokeweight="1pt"/>
                  <v:roundrect id="AutoShape 6" o:spid="_x0000_s142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9vjcIA&#10;AADcAAAADwAAAGRycy9kb3ducmV2LnhtbERP32vCMBB+F/wfwg32puk2ptI1ig6UsTed+nwk16as&#10;uZQm2m5//SIIe7uP7+cVq8E14kpdqD0reJpmIIi1NzVXCo5f28kCRIjIBhvPpOCHAqyW41GBufE9&#10;7+l6iJVIIRxyVGBjbHMpg7bkMEx9S5y40ncOY4JdJU2HfQp3jXzOspl0WHNqsNjSuyX9fbg4BZ/a&#10;vi5+h93Z9LPyZb3fnE/a75R6fBjWbyAiDfFffHd/mDR/PofbM+kC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2+NwgAAANwAAAAPAAAAAAAAAAAAAAAAAJgCAABkcnMvZG93&#10;bnJldi54bWxQSwUGAAAAAAQABAD1AAAAhwMAAAAA&#10;" strokecolor="black [3213]" strokeweight="1pt"/>
                </v:group>
              </w:pict>
            </w:r>
            <w:r w:rsidR="00FF1206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FF1206" w:rsidRPr="00A7664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38" w:dyaOrig="282" w14:anchorId="784394D1">
                <v:shape id="_x0000_i1086" type="#_x0000_t75" style="width:21.75pt;height:15pt" o:ole="">
                  <v:imagedata r:id="rId133" o:title=""/>
                </v:shape>
                <o:OLEObject Type="Embed" ProgID="FXEquation.Equation" ShapeID="_x0000_i1086" DrawAspect="Content" ObjectID="_1514613348" r:id="rId134"/>
              </w:object>
            </w:r>
            <w:r w:rsidR="00FF120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FF1206" w:rsidRPr="00A7664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38" w:dyaOrig="282" w14:anchorId="53B11AFF">
                <v:shape id="_x0000_i1087" type="#_x0000_t75" style="width:21.75pt;height:15pt" o:ole="">
                  <v:imagedata r:id="rId135" o:title=""/>
                </v:shape>
                <o:OLEObject Type="Embed" ProgID="FXEquation.Equation" ShapeID="_x0000_i1087" DrawAspect="Content" ObjectID="_1514613349" r:id="rId136"/>
              </w:object>
            </w:r>
            <w:r w:rsidR="00FF120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FF1206" w:rsidRPr="00A7664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82" w14:anchorId="4C659941">
                <v:shape id="_x0000_i1088" type="#_x0000_t75" style="width:15pt;height:15pt" o:ole="">
                  <v:imagedata r:id="rId137" o:title=""/>
                </v:shape>
                <o:OLEObject Type="Embed" ProgID="FXEquation.Equation" ShapeID="_x0000_i1088" DrawAspect="Content" ObjectID="_1514613350" r:id="rId138"/>
              </w:object>
            </w:r>
            <w:r w:rsidR="00FF120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FF1206" w:rsidRPr="00A7664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58" w:dyaOrig="282" w14:anchorId="70B52CAD">
                <v:shape id="_x0000_i1089" type="#_x0000_t75" style="width:27pt;height:15pt" o:ole="">
                  <v:imagedata r:id="rId139" o:title=""/>
                </v:shape>
                <o:OLEObject Type="Embed" ProgID="FXEquation.Equation" ShapeID="_x0000_i1089" DrawAspect="Content" ObjectID="_1514613351" r:id="rId140"/>
              </w:object>
            </w:r>
            <w:r w:rsidR="00FF120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recurring decimal is written as  </w:t>
            </w:r>
            <w:r w:rsidR="004A276B" w:rsidRPr="004A276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18" w:dyaOrig="292">
                <v:shape id="_x0000_i1090" type="#_x0000_t75" style="width:30.75pt;height:15pt" o:ole="">
                  <v:imagedata r:id="rId141" o:title=""/>
                </v:shape>
                <o:OLEObject Type="Embed" ProgID="FXEquation.Equation" ShapeID="_x0000_i1090" DrawAspect="Content" ObjectID="_1514613352" r:id="rId14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decimal could also be written as:</w:t>
            </w:r>
          </w:p>
          <w:p w:rsidR="00FF1206" w:rsidRDefault="00FF1206" w:rsidP="00FF12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1206" w:rsidRDefault="004A276B" w:rsidP="00FF120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0080" behindDoc="0" locked="0" layoutInCell="1" allowOverlap="1" wp14:anchorId="769840AC" wp14:editId="49F5EF3C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40515</wp:posOffset>
                      </wp:positionV>
                      <wp:extent cx="4415790" cy="114300"/>
                      <wp:effectExtent l="0" t="0" r="22860" b="1905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366B70" id="Group 66" o:spid="_x0000_s1026" style="position:absolute;margin-left:8.05pt;margin-top:3.2pt;width:347.7pt;height:9pt;z-index:25163008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 w:rsidR="00FF1206">
              <w:rPr>
                <w:rFonts w:ascii="Times New Roman" w:hAnsi="Times New Roman"/>
                <w:sz w:val="24"/>
                <w:szCs w:val="24"/>
              </w:rPr>
              <w:t xml:space="preserve">         0.806806806…            0.806060606….          0.80666666…               0.806</w:t>
            </w:r>
          </w:p>
          <w:p w:rsidR="00FF1206" w:rsidRDefault="00FF1206" w:rsidP="00FF1206">
            <w:pPr>
              <w:pStyle w:val="QuestionStyle"/>
            </w:pP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F1206" w:rsidRDefault="008B485F" w:rsidP="00FF1206">
            <w:pPr>
              <w:pStyle w:val="QuestionStyle"/>
            </w:pPr>
            <w:r>
              <w:t xml:space="preserve">What fraction is the same as  </w:t>
            </w:r>
            <w:r w:rsidRPr="008B485F">
              <w:rPr>
                <w:color w:val="FF0000"/>
                <w:position w:val="-2"/>
              </w:rPr>
              <w:object w:dxaOrig="604" w:dyaOrig="292">
                <v:shape id="_x0000_i1091" type="#_x0000_t75" style="width:30.75pt;height:15pt" o:ole="">
                  <v:imagedata r:id="rId143" o:title=""/>
                </v:shape>
                <o:OLEObject Type="Embed" ProgID="FXEquation.Equation" ShapeID="_x0000_i1091" DrawAspect="Content" ObjectID="_1514613353" r:id="rId144"/>
              </w:object>
            </w:r>
            <w:r>
              <w:t xml:space="preserve"> </w:t>
            </w:r>
          </w:p>
          <w:p w:rsidR="008B485F" w:rsidRDefault="00F02BEE" w:rsidP="00FF1206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104" behindDoc="0" locked="0" layoutInCell="1" allowOverlap="1" wp14:anchorId="275C7A3C" wp14:editId="21CA243E">
                      <wp:simplePos x="0" y="0"/>
                      <wp:positionH relativeFrom="column">
                        <wp:posOffset>348978</wp:posOffset>
                      </wp:positionH>
                      <wp:positionV relativeFrom="paragraph">
                        <wp:posOffset>68078</wp:posOffset>
                      </wp:positionV>
                      <wp:extent cx="4415790" cy="114300"/>
                      <wp:effectExtent l="0" t="0" r="22860" b="1905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6A2D63" id="Group 76" o:spid="_x0000_s1026" style="position:absolute;margin-left:27.5pt;margin-top:5.35pt;width:347.7pt;height:9pt;z-index:25163110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Udi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5j45f4A+TmDgAA//8DAFBLAQItABQABgAIAAAAIQDb4fbL7gAAAIUBAAATAAAAAAAAAAAAAAAA&#10;AAAAAABbQ29udGVudF9UeXBlc10ueG1sUEsBAi0AFAAGAAgAAAAhAFr0LFu/AAAAFQEAAAsAAAAA&#10;AAAAAAAAAAAAHwEAAF9yZWxzLy5yZWxzUEsBAi0AFAAGAAgAAAAhAAHVR2LBAAAA2wAAAA8AAAAA&#10;AAAAAAAAAAAABwIAAGRycy9kb3ducmV2LnhtbFBLBQYAAAAAAwADALcAAAD1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="008B485F" w:rsidRPr="001942AC">
              <w:t xml:space="preserve">               </w:t>
            </w:r>
            <w:r w:rsidRPr="00F02BEE">
              <w:rPr>
                <w:color w:val="FF0000"/>
                <w:position w:val="-20"/>
              </w:rPr>
              <w:object w:dxaOrig="274" w:dyaOrig="533">
                <v:shape id="_x0000_i1092" type="#_x0000_t75" style="width:13.5pt;height:27pt" o:ole="">
                  <v:imagedata r:id="rId66" o:title=""/>
                </v:shape>
                <o:OLEObject Type="Embed" ProgID="FXEquation.Equation" ShapeID="_x0000_i1092" DrawAspect="Content" ObjectID="_1514613354" r:id="rId145"/>
              </w:object>
            </w:r>
            <w:r w:rsidR="008B485F" w:rsidRPr="001942AC">
              <w:rPr>
                <w:color w:val="FF0000"/>
                <w:position w:val="-22"/>
              </w:rPr>
              <w:t xml:space="preserve">                             </w:t>
            </w:r>
            <w:r w:rsidR="008B485F">
              <w:rPr>
                <w:color w:val="FF0000"/>
                <w:position w:val="-22"/>
              </w:rPr>
              <w:t xml:space="preserve">    </w:t>
            </w:r>
            <w:r w:rsidR="008B485F" w:rsidRPr="001942AC">
              <w:rPr>
                <w:color w:val="FF0000"/>
                <w:position w:val="-22"/>
              </w:rPr>
              <w:t xml:space="preserve"> </w:t>
            </w:r>
            <w:r w:rsidRPr="00F02BEE">
              <w:rPr>
                <w:color w:val="FF0000"/>
                <w:position w:val="-20"/>
              </w:rPr>
              <w:object w:dxaOrig="274" w:dyaOrig="537">
                <v:shape id="_x0000_i1093" type="#_x0000_t75" style="width:14.25pt;height:27pt" o:ole="">
                  <v:imagedata r:id="rId146" o:title=""/>
                </v:shape>
                <o:OLEObject Type="Embed" ProgID="FXEquation.Equation" ShapeID="_x0000_i1093" DrawAspect="Content" ObjectID="_1514613355" r:id="rId147"/>
              </w:object>
            </w:r>
            <w:r w:rsidR="008B485F" w:rsidRPr="001942AC">
              <w:rPr>
                <w:color w:val="FF0000"/>
                <w:position w:val="-22"/>
              </w:rPr>
              <w:t xml:space="preserve">   </w:t>
            </w:r>
            <w:r w:rsidR="008B485F">
              <w:rPr>
                <w:color w:val="FF0000"/>
                <w:position w:val="-22"/>
              </w:rPr>
              <w:t xml:space="preserve">                           </w:t>
            </w:r>
            <w:r w:rsidR="008B485F" w:rsidRPr="001942AC">
              <w:rPr>
                <w:color w:val="FF0000"/>
                <w:position w:val="-22"/>
              </w:rPr>
              <w:t xml:space="preserve"> </w:t>
            </w:r>
            <w:r w:rsidRPr="00F02BEE">
              <w:rPr>
                <w:color w:val="FF0000"/>
                <w:position w:val="-20"/>
              </w:rPr>
              <w:object w:dxaOrig="154" w:dyaOrig="533">
                <v:shape id="_x0000_i1094" type="#_x0000_t75" style="width:8.25pt;height:27pt" o:ole="">
                  <v:imagedata r:id="rId148" o:title=""/>
                </v:shape>
                <o:OLEObject Type="Embed" ProgID="FXEquation.Equation" ShapeID="_x0000_i1094" DrawAspect="Content" ObjectID="_1514613356" r:id="rId149"/>
              </w:object>
            </w:r>
            <w:r w:rsidR="008B485F" w:rsidRPr="001942AC">
              <w:t xml:space="preserve">                                   </w:t>
            </w:r>
            <w:r w:rsidRPr="00F02BEE">
              <w:rPr>
                <w:color w:val="FF0000"/>
                <w:position w:val="-20"/>
              </w:rPr>
              <w:object w:dxaOrig="274" w:dyaOrig="537">
                <v:shape id="_x0000_i1095" type="#_x0000_t75" style="width:14.25pt;height:27pt" o:ole="">
                  <v:imagedata r:id="rId150" o:title=""/>
                </v:shape>
                <o:OLEObject Type="Embed" ProgID="FXEquation.Equation" ShapeID="_x0000_i1095" DrawAspect="Content" ObjectID="_1514613357" r:id="rId151"/>
              </w:object>
            </w:r>
          </w:p>
        </w:tc>
      </w:tr>
      <w:tr w:rsidR="00FF120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F1206" w:rsidRPr="001B3341" w:rsidRDefault="00FF1206" w:rsidP="00FF1206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02BEE" w:rsidRDefault="00F02BEE" w:rsidP="00F02B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I calculate the square of a number between 0 and 1, which is true?</w:t>
            </w:r>
          </w:p>
          <w:p w:rsidR="00F02BEE" w:rsidRPr="007E3324" w:rsidRDefault="00F02BEE" w:rsidP="00F02BE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02BEE" w:rsidRPr="007E3324" w:rsidRDefault="00F02BEE" w:rsidP="00F02B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128" behindDoc="0" locked="0" layoutInCell="1" allowOverlap="1" wp14:anchorId="65363CF2" wp14:editId="6CCD0BB1">
                      <wp:simplePos x="0" y="0"/>
                      <wp:positionH relativeFrom="column">
                        <wp:posOffset>246800</wp:posOffset>
                      </wp:positionH>
                      <wp:positionV relativeFrom="paragraph">
                        <wp:posOffset>33655</wp:posOffset>
                      </wp:positionV>
                      <wp:extent cx="213360" cy="883920"/>
                      <wp:effectExtent l="0" t="0" r="15240" b="1143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45DB98" id="Group 88" o:spid="_x0000_s1026" style="position:absolute;margin-left:19.45pt;margin-top:2.65pt;width:16.8pt;height:69.6pt;z-index:25163212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id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bMpPL6EHyAXvwAAAP//AwBQSwECLQAUAAYACAAAACEA2+H2y+4AAACFAQAAEwAAAAAAAAAA&#10;AAAAAAAAAAAAW0NvbnRlbnRfVHlwZXNdLnhtbFBLAQItABQABgAIAAAAIQBa9CxbvwAAABUBAAAL&#10;AAAAAAAAAAAAAAAAAB8BAABfcmVscy8ucmVsc1BLAQItABQABgAIAAAAIQCe+9id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The answer will always be smaller than the original number.</w:t>
            </w:r>
          </w:p>
          <w:p w:rsidR="00F02BEE" w:rsidRPr="007E3324" w:rsidRDefault="00F02BEE" w:rsidP="00F02B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The answer will always be the same as the original number.</w:t>
            </w:r>
          </w:p>
          <w:p w:rsidR="00F02BEE" w:rsidRPr="007E3324" w:rsidRDefault="00F02BEE" w:rsidP="00F02B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The answer will always be larger than the original number.</w:t>
            </w:r>
          </w:p>
          <w:p w:rsidR="00FF1206" w:rsidRDefault="00F02BEE" w:rsidP="00F02BEE">
            <w:pPr>
              <w:pStyle w:val="QuestionStyle"/>
            </w:pPr>
            <w:r>
              <w:t xml:space="preserve">              The answer could be smaller or larger than the original number.</w:t>
            </w: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912358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F02BEE" w:rsidRDefault="00F02BEE" w:rsidP="00F02BEE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F02BEE" w:rsidRPr="00325745" w:rsidTr="000D1456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79BE37A0814F401C9D0EBD9516850EAD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F02BEE" w:rsidRPr="00325745" w:rsidRDefault="00F02BEE" w:rsidP="000D1456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C0D5FCEB18C043818C07AD5C12AA41B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F02BEE" w:rsidRPr="005C44C0" w:rsidRDefault="00F02BEE" w:rsidP="000D1456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Rational Numbers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F02BEE" w:rsidRPr="00325745" w:rsidRDefault="00F02BEE" w:rsidP="000D145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F02BEE" w:rsidRPr="00325745" w:rsidTr="000D1456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F02BEE" w:rsidRPr="00885304" w:rsidRDefault="00F02BEE" w:rsidP="000D1456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F02BEE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F02BEE" w:rsidRPr="0002444F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F02BEE" w:rsidRPr="0002444F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F02BEE" w:rsidRPr="0002444F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 parts out of 10, so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26" w:dyaOrig="537">
                <v:shape id="_x0000_i1096" type="#_x0000_t75" style="width:16.5pt;height:27pt" o:ole="">
                  <v:imagedata r:id="rId152" o:title=""/>
                </v:shape>
                <o:OLEObject Type="Embed" ProgID="FXEquation.Equation" ShapeID="_x0000_i1096" DrawAspect="Content" ObjectID="_1514613358" r:id="rId15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B63A39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440" w:dyaOrig="540">
                <v:shape id="_x0000_i1097" type="#_x0000_t75" style="width:1in;height:27pt" o:ole="">
                  <v:imagedata r:id="rId154" o:title=""/>
                </v:shape>
                <o:OLEObject Type="Embed" ProgID="FXEquation.Equation" ShapeID="_x0000_i1097" DrawAspect="Content" ObjectID="_1514613359" r:id="rId155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2nd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80" w:dyaOrig="540">
                <v:shape id="_x0000_i1098" type="#_x0000_t75" style="width:39pt;height:27pt" o:ole="">
                  <v:imagedata r:id="rId156" o:title=""/>
                </v:shape>
                <o:OLEObject Type="Embed" ProgID="FXEquation.Equation" ShapeID="_x0000_i1098" DrawAspect="Content" ObjectID="_1514613360" r:id="rId157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65" w:dyaOrig="540">
                <v:shape id="_x0000_i1099" type="#_x0000_t75" style="width:9pt;height:27pt" o:ole="">
                  <v:imagedata r:id="rId93" o:title=""/>
                </v:shape>
                <o:OLEObject Type="Embed" ProgID="FXEquation.Equation" ShapeID="_x0000_i1099" DrawAspect="Content" ObjectID="_1514613361" r:id="rId158"/>
              </w:objec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470" w:dyaOrig="540">
                <v:shape id="_x0000_i1100" type="#_x0000_t75" style="width:73.5pt;height:27pt" o:ole="">
                  <v:imagedata r:id="rId159" o:title=""/>
                </v:shape>
                <o:OLEObject Type="Embed" ProgID="FXEquation.Equation" ShapeID="_x0000_i1100" DrawAspect="Content" ObjectID="_1514613362" r:id="rId160"/>
              </w:object>
            </w:r>
            <w:r>
              <w:rPr>
                <w:rFonts w:ascii="Times New Roman" w:eastAsiaTheme="minorEastAsia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01" type="#_x0000_t75" style="width:13.5pt;height:27pt" o:ole="">
                  <v:imagedata r:id="rId50" o:title=""/>
                </v:shape>
                <o:OLEObject Type="Embed" ProgID="FXEquation.Equation" ShapeID="_x0000_i1101" DrawAspect="Content" ObjectID="_1514613363" r:id="rId161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295" w:dyaOrig="540">
                <v:shape id="_x0000_i1102" type="#_x0000_t75" style="width:114.75pt;height:27pt" o:ole="">
                  <v:imagedata r:id="rId162" o:title=""/>
                </v:shape>
                <o:OLEObject Type="Embed" ProgID="FXEquation.Equation" ShapeID="_x0000_i1102" DrawAspect="Content" ObjectID="_1514613364" r:id="rId163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03" type="#_x0000_t75" style="width:13.5pt;height:27pt" o:ole="">
                  <v:imagedata r:id="rId164" o:title=""/>
                </v:shape>
                <o:OLEObject Type="Embed" ProgID="FXEquation.Equation" ShapeID="_x0000_i1103" DrawAspect="Content" ObjectID="_1514613365" r:id="rId165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490" w:dyaOrig="540">
                <v:shape id="_x0000_i1104" type="#_x0000_t75" style="width:124.5pt;height:27pt" o:ole="">
                  <v:imagedata r:id="rId166" o:title=""/>
                </v:shape>
                <o:OLEObject Type="Embed" ProgID="FXEquation.Equation" ShapeID="_x0000_i1104" DrawAspect="Content" ObjectID="_1514613366" r:id="rId167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05" type="#_x0000_t75" style="width:13.5pt;height:27pt" o:ole="">
                  <v:imagedata r:id="rId168" o:title=""/>
                </v:shape>
                <o:OLEObject Type="Embed" ProgID="FXEquation.Equation" ShapeID="_x0000_i1105" DrawAspect="Content" ObjectID="_1514613367" r:id="rId169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color w:val="FF0000"/>
                <w:position w:val="-20"/>
              </w:rPr>
              <w:object w:dxaOrig="2553" w:dyaOrig="537">
                <v:shape id="_x0000_i1106" type="#_x0000_t75" style="width:127.5pt;height:27pt" o:ole="">
                  <v:imagedata r:id="rId170" o:title=""/>
                </v:shape>
                <o:OLEObject Type="Embed" ProgID="FXEquation.Equation" ShapeID="_x0000_i1106" DrawAspect="Content" ObjectID="_1514613368" r:id="rId171"/>
              </w:object>
            </w:r>
            <w:r>
              <w:rPr>
                <w:rFonts w:ascii="Times New Roman" w:eastAsiaTheme="minorEastAsia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4" w:dyaOrig="537">
                <v:shape id="_x0000_i1107" type="#_x0000_t75" style="width:13.5pt;height:27pt" o:ole="">
                  <v:imagedata r:id="rId38" o:title=""/>
                </v:shape>
                <o:OLEObject Type="Embed" ProgID="FXEquation.Equation" ShapeID="_x0000_i1107" DrawAspect="Content" ObjectID="_1514613369" r:id="rId172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color w:val="FF0000"/>
              </w:rPr>
            </w:pPr>
            <w:r w:rsidRPr="00270F42">
              <w:rPr>
                <w:color w:val="FF0000"/>
                <w:position w:val="-20"/>
              </w:rPr>
              <w:object w:dxaOrig="814" w:dyaOrig="574">
                <v:shape id="_x0000_i1108" type="#_x0000_t75" style="width:41.25pt;height:29.25pt" o:ole="">
                  <v:imagedata r:id="rId173" o:title=""/>
                </v:shape>
                <o:OLEObject Type="Embed" ProgID="FXEquation.Equation" ShapeID="_x0000_i1108" DrawAspect="Content" ObjectID="_1514613370" r:id="rId174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0.35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58" w:dyaOrig="194">
                <v:shape id="_x0000_i1109" type="#_x0000_t75" style="width:102.75pt;height:9.75pt" o:ole="">
                  <v:imagedata r:id="rId175" o:title=""/>
                </v:shape>
                <o:OLEObject Type="Embed" ProgID="FXEquation.Equation" ShapeID="_x0000_i1109" DrawAspect="Content" ObjectID="_1514613371" r:id="rId176"/>
              </w:object>
            </w:r>
          </w:p>
        </w:tc>
        <w:tc>
          <w:tcPr>
            <w:tcW w:w="2977" w:type="dxa"/>
            <w:vAlign w:val="center"/>
          </w:tcPr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AD407F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Pr="00A4164B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A4164B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456" w:dyaOrig="537">
                <v:shape id="_x0000_i1110" type="#_x0000_t75" style="width:127.5pt;height:27pt" o:ole="">
                  <v:imagedata r:id="rId177" o:title=""/>
                </v:shape>
                <o:OLEObject Type="Embed" ProgID="FXEquation.Equation" ShapeID="_x0000_i1110" DrawAspect="Content" ObjectID="_1514613372" r:id="rId178"/>
              </w:object>
            </w:r>
            <w:r w:rsidRPr="00A4164B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 </w:t>
            </w:r>
          </w:p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742C6D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439" type="#_x0000_t75" style="position:absolute;margin-left:9.25pt;margin-top:12.35pt;width:286.1pt;height:24.5pt;z-index:251691520">
                  <v:imagedata r:id="rId36" o:title="" cropbottom="-1901f"/>
                </v:shape>
                <o:OLEObject Type="Embed" ProgID="FXDraw.Graphic" ShapeID="_x0000_s1439" DrawAspect="Content" ObjectID="_1514613419" r:id="rId179"/>
              </w:object>
            </w:r>
          </w:p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A4164B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830" w:dyaOrig="540">
                <v:shape id="_x0000_i1112" type="#_x0000_t75" style="width:91.5pt;height:27pt" o:ole="">
                  <v:imagedata r:id="rId180" o:title=""/>
                </v:shape>
                <o:OLEObject Type="Embed" ProgID="FXEquation.Equation" ShapeID="_x0000_i1112" DrawAspect="Content" ObjectID="_1514613373" r:id="rId181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Pr="001B2272" w:rsidRDefault="00F02BEE" w:rsidP="000D1456">
            <w:pPr>
              <w:rPr>
                <w:rFonts w:ascii="Times New Roman" w:hAnsi="Times New Roman"/>
                <w:position w:val="-8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537ED936" wp14:editId="445FDA63">
                      <wp:simplePos x="0" y="0"/>
                      <wp:positionH relativeFrom="column">
                        <wp:posOffset>645795</wp:posOffset>
                      </wp:positionH>
                      <wp:positionV relativeFrom="paragraph">
                        <wp:posOffset>509905</wp:posOffset>
                      </wp:positionV>
                      <wp:extent cx="367030" cy="6985"/>
                      <wp:effectExtent l="0" t="0" r="33020" b="31115"/>
                      <wp:wrapNone/>
                      <wp:docPr id="94" name="Straight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7030" cy="69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BFFF04" id="Straight Connector 94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85pt,40.15pt" to="79.7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1B2272" w:rsidRPr="001B2272">
              <w:rPr>
                <w:rFonts w:ascii="Times New Roman" w:hAnsi="Times New Roman"/>
                <w:color w:val="FF0000"/>
                <w:position w:val="-88"/>
                <w:sz w:val="24"/>
                <w:szCs w:val="24"/>
              </w:rPr>
              <w:object w:dxaOrig="888" w:dyaOrig="1054">
                <v:shape id="_x0000_i1113" type="#_x0000_t75" style="width:44.25pt;height:53.25pt" o:ole="">
                  <v:imagedata r:id="rId182" o:title=""/>
                </v:shape>
                <o:OLEObject Type="Embed" ProgID="FXEquation.Equation" ShapeID="_x0000_i1113" DrawAspect="Content" ObjectID="_1514613374" r:id="rId183"/>
              </w:object>
            </w:r>
            <w:r w:rsidRPr="001B2272">
              <w:rPr>
                <w:rFonts w:ascii="Times New Roman" w:hAnsi="Times New Roman"/>
                <w:position w:val="-8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1B2272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3.45</w:t>
            </w:r>
            <w:r w:rsidR="00F02BEE">
              <w:rPr>
                <w:rFonts w:ascii="Times New Roman" w:hAnsi="Times New Roman"/>
                <w:sz w:val="24"/>
                <w:szCs w:val="24"/>
              </w:rPr>
              <w:t xml:space="preserve"> kg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0" w:dyaOrig="420">
                <v:shape id="_x0000_i1114" type="#_x0000_t75" style="width:6pt;height:21pt" o:ole="">
                  <v:imagedata r:id="rId47" o:title=""/>
                </v:shape>
                <o:OLEObject Type="Embed" ProgID="FXEquation.Equation" ShapeID="_x0000_i1114" DrawAspect="Content" ObjectID="_1514613375" r:id="rId18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48 litres = </w:t>
            </w:r>
            <w:r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2730" w:dyaOrig="750">
                <v:shape id="_x0000_i1115" type="#_x0000_t75" style="width:137.25pt;height:37.5pt" o:ole="">
                  <v:imagedata r:id="rId185" o:title=""/>
                </v:shape>
                <o:OLEObject Type="Embed" ProgID="FXEquation.Equation" ShapeID="_x0000_i1115" DrawAspect="Content" ObjectID="_1514613376" r:id="rId18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 litres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Pr="00A4164B" w:rsidRDefault="00F02BEE" w:rsidP="000D1456">
            <w:pPr>
              <w:spacing w:before="120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4164B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842" w:dyaOrig="537">
                <v:shape id="_x0000_i1116" type="#_x0000_t75" style="width:91.5pt;height:27pt" o:ole="">
                  <v:imagedata r:id="rId187" o:title=""/>
                </v:shape>
                <o:OLEObject Type="Embed" ProgID="FXEquation.Equation" ShapeID="_x0000_i1116" DrawAspect="Content" ObjectID="_1514613377" r:id="rId188"/>
              </w:object>
            </w:r>
            <w:r w:rsidRPr="00A4164B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A4164B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2C49E5C7" wp14:editId="2A00C6A8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327660</wp:posOffset>
                      </wp:positionV>
                      <wp:extent cx="395605" cy="0"/>
                      <wp:effectExtent l="0" t="0" r="23495" b="19050"/>
                      <wp:wrapNone/>
                      <wp:docPr id="93" name="Straight Connector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E7141E" id="Straight Connector 93" o:spid="_x0000_s1026" style="position:absolute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pt,25.8pt" to="27.6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795" w:dyaOrig="765">
                <v:shape id="_x0000_i1117" type="#_x0000_t75" style="width:39.75pt;height:38.25pt" o:ole="">
                  <v:imagedata r:id="rId189" o:title=""/>
                </v:shape>
                <o:OLEObject Type="Embed" ProgID="FXEquation.Equation" ShapeID="_x0000_i1117" DrawAspect="Content" ObjectID="_1514613378" r:id="rId190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2.62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F02BEE" w:rsidRPr="00BD4D54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>Increase = 12 toys</w:t>
            </w:r>
          </w:p>
          <w:p w:rsidR="00F02BEE" w:rsidRPr="00BD4D54" w:rsidRDefault="00F02BEE" w:rsidP="000D1456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D4D54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365" w:dyaOrig="540">
                <v:shape id="_x0000_i1118" type="#_x0000_t75" style="width:218.25pt;height:27pt" o:ole="">
                  <v:imagedata r:id="rId191" o:title=""/>
                </v:shape>
                <o:OLEObject Type="Embed" ProgID="FXEquation.Equation" ShapeID="_x0000_i1118" DrawAspect="Content" ObjectID="_1514613379" r:id="rId192"/>
              </w:object>
            </w:r>
            <w:r w:rsidRPr="00BD4D5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Pr="00BD4D54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>20%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38" w:dyaOrig="194">
                <v:shape id="_x0000_i1119" type="#_x0000_t75" style="width:96.75pt;height:9.75pt" o:ole="">
                  <v:imagedata r:id="rId193" o:title=""/>
                </v:shape>
                <o:OLEObject Type="Embed" ProgID="FXEquation.Equation" ShapeID="_x0000_i1119" DrawAspect="Content" ObjectID="_1514613380" r:id="rId194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22.68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2100" w:dyaOrig="645">
                <v:shape id="_x0000_i1120" type="#_x0000_t75" style="width:105pt;height:32.25pt" o:ole="">
                  <v:imagedata r:id="rId195" o:title=""/>
                </v:shape>
                <o:OLEObject Type="Embed" ProgID="FXEquation.Equation" ShapeID="_x0000_i1120" DrawAspect="Content" ObjectID="_1514613381" r:id="rId196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color w:val="FF0000"/>
                <w:position w:val="-20"/>
              </w:rPr>
              <w:object w:dxaOrig="5055" w:dyaOrig="540">
                <v:shape id="_x0000_i1121" type="#_x0000_t75" style="width:252pt;height:27pt" o:ole="">
                  <v:imagedata r:id="rId197" o:title=""/>
                </v:shape>
                <o:OLEObject Type="Embed" ProgID="FXEquation.Equation" ShapeID="_x0000_i1121" DrawAspect="Content" ObjectID="_1514613382" r:id="rId198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690" w:dyaOrig="540">
                <v:shape id="_x0000_i1122" type="#_x0000_t75" style="width:184.5pt;height:27pt" o:ole="">
                  <v:imagedata r:id="rId199" o:title=""/>
                </v:shape>
                <o:OLEObject Type="Embed" ProgID="FXEquation.Equation" ShapeID="_x0000_i1122" DrawAspect="Content" ObjectID="_1514613383" r:id="rId200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35" w:dyaOrig="540">
                <v:shape id="_x0000_i1123" type="#_x0000_t75" style="width:21.75pt;height:27pt" o:ole="">
                  <v:imagedata r:id="rId201" o:title=""/>
                </v:shape>
                <o:OLEObject Type="Embed" ProgID="FXEquation.Equation" ShapeID="_x0000_i1123" DrawAspect="Content" ObjectID="_1514613384" r:id="rId202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890" w:dyaOrig="540">
                <v:shape id="_x0000_i1124" type="#_x0000_t75" style="width:244.5pt;height:27pt" o:ole="">
                  <v:imagedata r:id="rId203" o:title=""/>
                </v:shape>
                <o:OLEObject Type="Embed" ProgID="FXEquation.Equation" ShapeID="_x0000_i1124" DrawAspect="Content" ObjectID="_1514613385" r:id="rId204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F02BEE" w:rsidRDefault="00F02BEE" w:rsidP="000D1456">
            <w:pPr>
              <w:rPr>
                <w:rFonts w:asciiTheme="majorHAnsi" w:hAnsiTheme="majorHAnsi"/>
                <w:position w:val="-5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86"/>
                <w:sz w:val="24"/>
                <w:szCs w:val="24"/>
              </w:rPr>
              <w:object w:dxaOrig="4305" w:dyaOrig="2760">
                <v:shape id="_x0000_i1125" type="#_x0000_t75" style="width:215.25pt;height:138.75pt" o:ole="">
                  <v:imagedata r:id="rId205" o:title=""/>
                </v:shape>
                <o:OLEObject Type="Embed" ProgID="FXEquation.Equation" ShapeID="_x0000_i1125" DrawAspect="Content" ObjectID="_1514613386" r:id="rId206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F02BEE" w:rsidRDefault="00F02BEE" w:rsidP="000D1456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4785" w:dyaOrig="1095">
                <v:shape id="_x0000_i1126" type="#_x0000_t75" style="width:239.25pt;height:54.75pt" o:ole="">
                  <v:imagedata r:id="rId207" o:title=""/>
                </v:shape>
                <o:OLEObject Type="Embed" ProgID="FXEquation.Equation" ShapeID="_x0000_i1126" DrawAspect="Content" ObjectID="_1514613387" r:id="rId208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F02BEE" w:rsidRDefault="00F02BEE" w:rsidP="000D1456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6255" w:dyaOrig="1095">
                <v:shape id="_x0000_i1127" type="#_x0000_t75" style="width:312.75pt;height:54.75pt" o:ole="">
                  <v:imagedata r:id="rId209" o:title=""/>
                </v:shape>
                <o:OLEObject Type="Embed" ProgID="FXEquation.Equation" ShapeID="_x0000_i1127" DrawAspect="Content" ObjectID="_1514613388" r:id="rId210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25 000</w:t>
            </w:r>
          </w:p>
        </w:tc>
      </w:tr>
    </w:tbl>
    <w:p w:rsidR="00F02BEE" w:rsidRPr="00A254FC" w:rsidRDefault="00F02BEE" w:rsidP="00F02BEE">
      <w:pPr>
        <w:rPr>
          <w:rFonts w:ascii="Times New Roman" w:hAnsi="Times New Roman"/>
          <w:sz w:val="24"/>
          <w:szCs w:val="24"/>
        </w:rPr>
        <w:sectPr w:rsidR="00F02BEE" w:rsidRPr="00A254FC" w:rsidSect="00230D79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43"/>
        <w:gridCol w:w="568"/>
        <w:gridCol w:w="2977"/>
      </w:tblGrid>
      <w:tr w:rsidR="00F02BEE" w:rsidRPr="00A254FC" w:rsidTr="000D1456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418944250"/>
            <w:placeholder>
              <w:docPart w:val="3EC8E352B20C455FB3BEA5C16A15547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F02BEE" w:rsidRPr="00A254FC" w:rsidRDefault="00F02BEE" w:rsidP="000D1456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="Times New Roman" w:hAnsi="Times New Roman"/>
              <w:i/>
              <w:sz w:val="52"/>
              <w:szCs w:val="52"/>
            </w:rPr>
            <w:alias w:val="Title"/>
            <w:tag w:val=""/>
            <w:id w:val="713930614"/>
            <w:placeholder>
              <w:docPart w:val="E309ED73C02C4995AAEAADA08C12796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F02BEE" w:rsidRPr="00A254FC" w:rsidRDefault="00F02BEE" w:rsidP="000D1456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Rational Numbers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F02BEE" w:rsidRPr="00A254FC" w:rsidTr="000D1456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</w:tcPr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742C6D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438" type="#_x0000_t75" style="position:absolute;margin-left:77.4pt;margin-top:2.45pt;width:192.1pt;height:79.75pt;z-index:251690496;mso-position-horizontal-relative:text;mso-position-vertical-relative:text">
                  <v:imagedata r:id="rId211" o:title=""/>
                </v:shape>
                <o:OLEObject Type="Embed" ProgID="FXDraw.Graphic" ShapeID="_x0000_s1438" DrawAspect="Content" ObjectID="_1514613420" r:id="rId212"/>
              </w:object>
            </w:r>
          </w:p>
          <w:p w:rsidR="00F02BEE" w:rsidRDefault="00F02BEE" w:rsidP="000D1456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F02BEE" w:rsidRDefault="00F02BEE" w:rsidP="000D1456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Any 8 sections.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37.2579 = 37.26 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37.26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742C6D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437" type="#_x0000_t75" style="position:absolute;left:0;text-align:left;margin-left:7.05pt;margin-top:8.1pt;width:289.65pt;height:83.45pt;z-index:251689472;mso-position-horizontal-relative:text;mso-position-vertical-relative:text" o:preferrelative="f">
                  <v:imagedata r:id="rId213" o:title="" cropbottom="-1889f" cropleft="8228f" cropright="15847f"/>
                </v:shape>
                <o:OLEObject Type="Embed" ProgID="FXDraw.Graphic" ShapeID="_x0000_s1437" DrawAspect="Content" ObjectID="_1514613421" r:id="rId214"/>
              </w:object>
            </w: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r>
              <w:t xml:space="preserve"> </w:t>
            </w:r>
            <w:r>
              <w:object w:dxaOrig="1833" w:dyaOrig="537">
                <v:shape id="_x0000_i1130" type="#_x0000_t75" style="width:90.75pt;height:27pt" o:ole="">
                  <v:imagedata r:id="rId215" o:title=""/>
                </v:shape>
                <o:OLEObject Type="Embed" ProgID="FXEquation.Equation" ShapeID="_x0000_i1130" DrawAspect="Content" ObjectID="_1514613389" r:id="rId216"/>
              </w:object>
            </w:r>
            <w: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0.09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550" w:dyaOrig="540">
                <v:shape id="_x0000_i1131" type="#_x0000_t75" style="width:127.5pt;height:27pt" o:ole="">
                  <v:imagedata r:id="rId217" o:title=""/>
                </v:shape>
                <o:OLEObject Type="Embed" ProgID="FXEquation.Equation" ShapeID="_x0000_i1131" DrawAspect="Content" ObjectID="_1514613390" r:id="rId218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540">
                <v:shape id="_x0000_i1132" type="#_x0000_t75" style="width:12.75pt;height:27pt" o:ole="">
                  <v:imagedata r:id="rId219" o:title=""/>
                </v:shape>
                <o:OLEObject Type="Embed" ProgID="FXEquation.Equation" ShapeID="_x0000_i1132" DrawAspect="Content" ObjectID="_1514613391" r:id="rId220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940" w:dyaOrig="540">
                <v:shape id="_x0000_i1133" type="#_x0000_t75" style="width:147pt;height:27pt" o:ole="">
                  <v:imagedata r:id="rId221" o:title=""/>
                </v:shape>
                <o:OLEObject Type="Embed" ProgID="FXEquation.Equation" ShapeID="_x0000_i1133" DrawAspect="Content" ObjectID="_1514613392" r:id="rId222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the number 13.2187, the 8 is in the 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decimal place which is thousandths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135" w:dyaOrig="540">
                <v:shape id="_x0000_i1134" type="#_x0000_t75" style="width:156.75pt;height:27pt" o:ole="">
                  <v:imagedata r:id="rId223" o:title=""/>
                </v:shape>
                <o:OLEObject Type="Embed" ProgID="FXEquation.Equation" ShapeID="_x0000_i1134" DrawAspect="Content" ObjectID="_1514613393" r:id="rId224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65" w:dyaOrig="540">
                <v:shape id="_x0000_i1135" type="#_x0000_t75" style="width:9pt;height:27pt" o:ole="">
                  <v:imagedata r:id="rId225" o:title=""/>
                </v:shape>
                <o:OLEObject Type="Embed" ProgID="FXEquation.Equation" ShapeID="_x0000_i1135" DrawAspect="Content" ObjectID="_1514613394" r:id="rId226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940" w:dyaOrig="540">
                <v:shape id="_x0000_i1136" type="#_x0000_t75" style="width:147pt;height:27pt" o:ole="">
                  <v:imagedata r:id="rId227" o:title=""/>
                </v:shape>
                <o:OLEObject Type="Embed" ProgID="FXEquation.Equation" ShapeID="_x0000_i1136" DrawAspect="Content" ObjectID="_1514613395" r:id="rId228"/>
              </w:objec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position w:val="-20"/>
              </w:rPr>
              <w:object w:dxaOrig="1650" w:dyaOrig="540">
                <v:shape id="_x0000_i1137" type="#_x0000_t75" style="width:82.5pt;height:27pt" o:ole="">
                  <v:imagedata r:id="rId229" o:title=""/>
                </v:shape>
                <o:OLEObject Type="Embed" ProgID="FXEquation.Equation" ShapeID="_x0000_i1137" DrawAspect="Content" ObjectID="_1514613396" r:id="rId230"/>
              </w:object>
            </w:r>
            <w:r>
              <w:rPr>
                <w:rFonts w:ascii="Times New Roman" w:hAnsi="Times New Roman"/>
                <w:position w:val="-20"/>
              </w:rPr>
              <w:t xml:space="preserve">  Numerators are all 1, so largest denominator is the smallest fraction.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20"/>
              </w:rPr>
              <w:object w:dxaOrig="1650" w:dyaOrig="540">
                <v:shape id="_x0000_i1138" type="#_x0000_t75" style="width:82.5pt;height:27pt" o:ole="">
                  <v:imagedata r:id="rId229" o:title=""/>
                </v:shape>
                <o:OLEObject Type="Embed" ProgID="FXEquation.Equation" ShapeID="_x0000_i1138" DrawAspect="Content" ObjectID="_1514613397" r:id="rId231"/>
              </w:objec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0.002, 0.125, 0.150, 1.200, 2.150.</w:t>
            </w:r>
          </w:p>
        </w:tc>
        <w:tc>
          <w:tcPr>
            <w:tcW w:w="2977" w:type="dxa"/>
            <w:vAlign w:val="center"/>
          </w:tcPr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0.002, 0.125, 0.15, 1.2, 2.15.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minute and 15 seconds = 60+15 = 75 seconds</w:t>
            </w:r>
          </w:p>
          <w:p w:rsidR="00F02BEE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Fraction =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80" w:dyaOrig="540">
                <v:shape id="_x0000_i1139" type="#_x0000_t75" style="width:39pt;height:27pt" o:ole="">
                  <v:imagedata r:id="rId232" o:title=""/>
                </v:shape>
                <o:OLEObject Type="Embed" ProgID="FXEquation.Equation" ShapeID="_x0000_i1139" DrawAspect="Content" ObjectID="_1514613398" r:id="rId23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65" w:dyaOrig="540">
                <v:shape id="_x0000_i1140" type="#_x0000_t75" style="width:9pt;height:27pt" o:ole="">
                  <v:imagedata r:id="rId234" o:title=""/>
                </v:shape>
                <o:OLEObject Type="Embed" ProgID="FXEquation.Equation" ShapeID="_x0000_i1140" DrawAspect="Content" ObjectID="_1514613399" r:id="rId235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286" w:dyaOrig="578">
                <v:shape id="_x0000_i1141" type="#_x0000_t75" style="width:64.5pt;height:29.25pt" o:ole="">
                  <v:imagedata r:id="rId236" o:title=""/>
                </v:shape>
                <o:OLEObject Type="Embed" ProgID="FXEquation.Equation" ShapeID="_x0000_i1141" DrawAspect="Content" ObjectID="_1514613400" r:id="rId23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b)      </w:t>
            </w:r>
            <w:r w:rsidRPr="00AD407F"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  <w:object w:dxaOrig="1152" w:dyaOrig="1113">
                <v:shape id="_x0000_i1142" type="#_x0000_t75" style="width:57.75pt;height:55.5pt" o:ole="">
                  <v:imagedata r:id="rId238" o:title=""/>
                </v:shape>
                <o:OLEObject Type="Embed" ProgID="FXEquation.Equation" ShapeID="_x0000_i1142" DrawAspect="Content" ObjectID="_1514613401" r:id="rId239"/>
              </w:object>
            </w:r>
          </w:p>
        </w:tc>
        <w:tc>
          <w:tcPr>
            <w:tcW w:w="2977" w:type="dxa"/>
            <w:vAlign w:val="center"/>
          </w:tcPr>
          <w:p w:rsidR="00F02BEE" w:rsidRPr="00A254FC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a)   =   b)    &gt;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11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676275</wp:posOffset>
                      </wp:positionV>
                      <wp:extent cx="395605" cy="0"/>
                      <wp:effectExtent l="0" t="0" r="23495" b="19050"/>
                      <wp:wrapNone/>
                      <wp:docPr id="87" name="Straight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6C66A3" id="Straight Connector 87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53.25pt" to="31.1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116"/>
                <w:sz w:val="24"/>
                <w:szCs w:val="24"/>
              </w:rPr>
              <w:object w:dxaOrig="945" w:dyaOrig="1335">
                <v:shape id="_x0000_i1143" type="#_x0000_t75" style="width:47.25pt;height:66.75pt" o:ole="">
                  <v:imagedata r:id="rId240" o:title=""/>
                </v:shape>
                <o:OLEObject Type="Embed" ProgID="FXEquation.Equation" ShapeID="_x0000_i1143" DrawAspect="Content" ObjectID="_1514613402" r:id="rId241"/>
              </w:object>
            </w:r>
            <w:r>
              <w:rPr>
                <w:rFonts w:ascii="Times New Roman" w:hAnsi="Times New Roman"/>
                <w:position w:val="-11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4.225 litres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Pr="001B2272" w:rsidRDefault="001B2272" w:rsidP="000D1456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1B227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18" w:dyaOrig="194">
                <v:shape id="_x0000_i1144" type="#_x0000_t75" style="width:121.5pt;height:9.75pt" o:ole="">
                  <v:imagedata r:id="rId242" o:title=""/>
                </v:shape>
                <o:OLEObject Type="Embed" ProgID="FXEquation.Equation" ShapeID="_x0000_i1144" DrawAspect="Content" ObjectID="_1514613403" r:id="rId243"/>
              </w:object>
            </w:r>
          </w:p>
        </w:tc>
        <w:tc>
          <w:tcPr>
            <w:tcW w:w="2977" w:type="dxa"/>
            <w:vAlign w:val="center"/>
          </w:tcPr>
          <w:p w:rsidR="00F02BEE" w:rsidRDefault="001B2272" w:rsidP="001B227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1B2272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02BEE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4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  <w:object w:dxaOrig="690" w:dyaOrig="585">
                <v:shape id="_x0000_i1145" type="#_x0000_t75" style="width:34.5pt;height:29.25pt" o:ole="">
                  <v:imagedata r:id="rId244" o:title=""/>
                </v:shape>
                <o:OLEObject Type="Embed" ProgID="FXEquation.Equation" ShapeID="_x0000_i1145" DrawAspect="Content" ObjectID="_1514613404" r:id="rId245"/>
              </w:object>
            </w:r>
            <w:r>
              <w:rPr>
                <w:rFonts w:ascii="Times New Roman" w:hAnsi="Times New Roman"/>
                <w:position w:val="-4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0.17 kg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F02BEE" w:rsidRPr="00BD4D54" w:rsidRDefault="00F02BEE" w:rsidP="000D1456">
            <w:pPr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position w:val="-32"/>
                <w:sz w:val="24"/>
                <w:szCs w:val="24"/>
              </w:rPr>
              <w:object w:dxaOrig="6165" w:dyaOrig="1080">
                <v:shape id="_x0000_i1146" type="#_x0000_t75" style="width:308.25pt;height:54pt" o:ole="">
                  <v:imagedata r:id="rId246" o:title=""/>
                </v:shape>
                <o:OLEObject Type="Embed" ProgID="FXEquation.Equation" ShapeID="_x0000_i1146" DrawAspect="Content" ObjectID="_1514613405" r:id="rId247"/>
              </w:object>
            </w:r>
            <w:r w:rsidRPr="00BD4D54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Pr="00BD4D54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  <w:r w:rsidRPr="00BD4D54">
              <w:rPr>
                <w:rFonts w:ascii="Times New Roman" w:hAnsi="Times New Roman"/>
                <w:sz w:val="24"/>
                <w:szCs w:val="24"/>
              </w:rPr>
              <w:t>$25 600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F02BEE" w:rsidRPr="00BD4D54" w:rsidRDefault="00F02BEE" w:rsidP="000D1456">
            <w:pPr>
              <w:rPr>
                <w:rFonts w:ascii="Times New Roman" w:hAnsi="Times New Roman"/>
                <w:position w:val="-54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color w:val="FF0000"/>
                <w:position w:val="-54"/>
                <w:sz w:val="24"/>
                <w:szCs w:val="24"/>
              </w:rPr>
              <w:object w:dxaOrig="5985" w:dyaOrig="735">
                <v:shape id="_x0000_i1147" type="#_x0000_t75" style="width:299.25pt;height:36.75pt" o:ole="">
                  <v:imagedata r:id="rId248" o:title=""/>
                </v:shape>
                <o:OLEObject Type="Embed" ProgID="FXEquation.Equation" ShapeID="_x0000_i1147" DrawAspect="Content" ObjectID="_1514613406" r:id="rId249"/>
              </w:object>
            </w:r>
            <w:r w:rsidRPr="00BD4D54">
              <w:rPr>
                <w:rFonts w:ascii="Times New Roman" w:hAnsi="Times New Roman"/>
                <w:position w:val="-54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Pr="00BD4D54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>1</w:t>
            </w:r>
            <w:r w:rsidRPr="00BD4D54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 w:rsidRPr="00BD4D54"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F02BEE" w:rsidRPr="00BD4D54" w:rsidRDefault="000A025C" w:rsidP="000D1456">
            <w:pPr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6258" w:dyaOrig="1096">
                <v:shape id="_x0000_i1155" type="#_x0000_t75" style="width:312.75pt;height:54.75pt" o:ole="">
                  <v:imagedata r:id="rId250" o:title=""/>
                </v:shape>
                <o:OLEObject Type="Embed" ProgID="FXEquation.Equation" ShapeID="_x0000_i1155" DrawAspect="Content" ObjectID="_1514613407" r:id="rId251"/>
              </w:object>
            </w:r>
            <w:r w:rsidR="00F02BEE" w:rsidRPr="00BD4D54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Pr="00BD4D54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>$724.75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F02BEE" w:rsidRPr="00BD4D54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D4D54">
              <w:rPr>
                <w:rFonts w:ascii="Times New Roman" w:hAnsi="Times New Roman"/>
                <w:sz w:val="24"/>
                <w:szCs w:val="24"/>
              </w:rPr>
              <w:object w:dxaOrig="4905" w:dyaOrig="2475">
                <v:shape id="_x0000_i1149" type="#_x0000_t75" style="width:245.25pt;height:123.75pt" o:ole="">
                  <v:imagedata r:id="rId252" o:title=""/>
                </v:shape>
                <o:OLEObject Type="Embed" ProgID="FXEquation.Equation" ShapeID="_x0000_i1149" DrawAspect="Content" ObjectID="_1514613408" r:id="rId253"/>
              </w:object>
            </w:r>
            <w:r w:rsidRPr="00BD4D5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Pr="00BD4D54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>In order as shown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F02BEE" w:rsidRPr="00E50975" w:rsidRDefault="00F02BEE" w:rsidP="000D1456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E50975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806" w:dyaOrig="537">
                <v:shape id="_x0000_i1150" type="#_x0000_t75" style="width:189.75pt;height:27pt" o:ole="">
                  <v:imagedata r:id="rId254" o:title=""/>
                </v:shape>
                <o:OLEObject Type="Embed" ProgID="FXEquation.Equation" ShapeID="_x0000_i1150" DrawAspect="Content" ObjectID="_1514613409" r:id="rId255"/>
              </w:object>
            </w:r>
            <w:r w:rsidRPr="00E50975">
              <w:rPr>
                <w:rFonts w:asciiTheme="majorHAnsi" w:hAnsiTheme="majorHAnsi"/>
                <w:position w:val="-2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F02BEE" w:rsidRDefault="00F02BEE" w:rsidP="000D145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E50975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Pr="00E50975" w:rsidRDefault="00F02BEE" w:rsidP="000D1456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E5097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48" w:dyaOrig="292">
                <v:shape id="_x0000_i1151" type="#_x0000_t75" style="width:108pt;height:15pt" o:ole="">
                  <v:imagedata r:id="rId256" o:title=""/>
                </v:shape>
                <o:OLEObject Type="Embed" ProgID="FXEquation.Equation" ShapeID="_x0000_i1151" DrawAspect="Content" ObjectID="_1514613410" r:id="rId257"/>
              </w:object>
            </w:r>
          </w:p>
        </w:tc>
        <w:tc>
          <w:tcPr>
            <w:tcW w:w="2977" w:type="dxa"/>
            <w:vAlign w:val="center"/>
          </w:tcPr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E50975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Pr="00E50975" w:rsidRDefault="00F02BEE" w:rsidP="000D1456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 w:rsidRPr="00E50975">
              <w:rPr>
                <w:color w:val="FF0000"/>
                <w:position w:val="-20"/>
              </w:rPr>
              <w:object w:dxaOrig="3086" w:dyaOrig="537">
                <v:shape id="_x0000_i1152" type="#_x0000_t75" style="width:159pt;height:27pt" o:ole="">
                  <v:imagedata r:id="rId258" o:title=""/>
                </v:shape>
                <o:OLEObject Type="Embed" ProgID="FXEquation.Equation" ShapeID="_x0000_i1152" DrawAspect="Content" ObjectID="_1514613411" r:id="rId259"/>
              </w:object>
            </w:r>
          </w:p>
        </w:tc>
        <w:tc>
          <w:tcPr>
            <w:tcW w:w="2977" w:type="dxa"/>
            <w:vAlign w:val="center"/>
          </w:tcPr>
          <w:p w:rsidR="00F02BEE" w:rsidRPr="00A254FC" w:rsidRDefault="00F02BEE" w:rsidP="000D14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E50975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02BEE" w:rsidRPr="00A254FC" w:rsidTr="000D145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02BEE" w:rsidRPr="00A254FC" w:rsidRDefault="00F02BEE" w:rsidP="00F02BEE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F02BEE" w:rsidRDefault="00F02BEE" w:rsidP="000D1456">
            <w:pPr>
              <w:rPr>
                <w:rFonts w:ascii="Times New Roman" w:hAnsi="Times New Roman"/>
                <w:position w:val="-3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3915" w:dyaOrig="480">
                <v:shape id="_x0000_i1153" type="#_x0000_t75" style="width:195.75pt;height:24pt" o:ole="">
                  <v:imagedata r:id="rId260" o:title=""/>
                </v:shape>
                <o:OLEObject Type="Embed" ProgID="FXEquation.Equation" ShapeID="_x0000_i1153" DrawAspect="Content" ObjectID="_1514613412" r:id="rId261"/>
              </w:object>
            </w:r>
            <w:r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02BEE" w:rsidRDefault="00F02BEE" w:rsidP="000D145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</w:tbl>
    <w:p w:rsidR="00F02BEE" w:rsidRPr="00A254FC" w:rsidRDefault="00F02BEE" w:rsidP="00F02BEE">
      <w:pPr>
        <w:rPr>
          <w:rFonts w:ascii="Times New Roman" w:hAnsi="Times New Roman"/>
        </w:rPr>
      </w:pPr>
    </w:p>
    <w:p w:rsidR="00885304" w:rsidRDefault="00885304">
      <w:pPr>
        <w:rPr>
          <w:rFonts w:asciiTheme="majorHAnsi" w:hAnsiTheme="majorHAnsi"/>
          <w:sz w:val="24"/>
          <w:szCs w:val="24"/>
        </w:rPr>
      </w:pPr>
    </w:p>
    <w:sectPr w:rsidR="00885304" w:rsidSect="00230D79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C6D" w:rsidRDefault="00742C6D" w:rsidP="00C868AD">
      <w:r>
        <w:separator/>
      </w:r>
    </w:p>
  </w:endnote>
  <w:endnote w:type="continuationSeparator" w:id="0">
    <w:p w:rsidR="00742C6D" w:rsidRDefault="00742C6D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358" w:rsidRDefault="009123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025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912358" w:rsidRDefault="009123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358" w:rsidRDefault="009123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2C6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12358" w:rsidRDefault="009123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C6D" w:rsidRDefault="00742C6D" w:rsidP="00C868AD">
      <w:r>
        <w:separator/>
      </w:r>
    </w:p>
  </w:footnote>
  <w:footnote w:type="continuationSeparator" w:id="0">
    <w:p w:rsidR="00742C6D" w:rsidRDefault="00742C6D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358" w:rsidRPr="00C868AD" w:rsidRDefault="00912358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placeholder>
          <w:docPart w:val="79BE37A0814F401C9D0EBD9516850EA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Rational Numbers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F20398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358" w:rsidRPr="005615AC" w:rsidRDefault="00912358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912358" w:rsidRPr="005615AC" w:rsidRDefault="00912358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F20398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814"/>
    <w:rsid w:val="000176AA"/>
    <w:rsid w:val="000266E5"/>
    <w:rsid w:val="000A025C"/>
    <w:rsid w:val="000A3DF6"/>
    <w:rsid w:val="000C4CAD"/>
    <w:rsid w:val="00110126"/>
    <w:rsid w:val="0018287C"/>
    <w:rsid w:val="001B2272"/>
    <w:rsid w:val="001B57BB"/>
    <w:rsid w:val="001D1C88"/>
    <w:rsid w:val="001D25CA"/>
    <w:rsid w:val="001D51F7"/>
    <w:rsid w:val="00216994"/>
    <w:rsid w:val="00230814"/>
    <w:rsid w:val="00246314"/>
    <w:rsid w:val="002560AB"/>
    <w:rsid w:val="00270F42"/>
    <w:rsid w:val="002C1F1F"/>
    <w:rsid w:val="002F71E5"/>
    <w:rsid w:val="00325745"/>
    <w:rsid w:val="00374BC9"/>
    <w:rsid w:val="00396770"/>
    <w:rsid w:val="0039724D"/>
    <w:rsid w:val="003D41FF"/>
    <w:rsid w:val="00413DF5"/>
    <w:rsid w:val="00431D74"/>
    <w:rsid w:val="00460B7C"/>
    <w:rsid w:val="00474558"/>
    <w:rsid w:val="004A276B"/>
    <w:rsid w:val="004A64CB"/>
    <w:rsid w:val="004E1D1E"/>
    <w:rsid w:val="005277D4"/>
    <w:rsid w:val="00530E82"/>
    <w:rsid w:val="005615AC"/>
    <w:rsid w:val="00591FD0"/>
    <w:rsid w:val="005B261E"/>
    <w:rsid w:val="005C44C0"/>
    <w:rsid w:val="005F70B5"/>
    <w:rsid w:val="00641EA7"/>
    <w:rsid w:val="00667642"/>
    <w:rsid w:val="006718CF"/>
    <w:rsid w:val="007403DD"/>
    <w:rsid w:val="00742C6D"/>
    <w:rsid w:val="00783D0D"/>
    <w:rsid w:val="007A7013"/>
    <w:rsid w:val="007B3348"/>
    <w:rsid w:val="007D39B1"/>
    <w:rsid w:val="00845ACB"/>
    <w:rsid w:val="00853748"/>
    <w:rsid w:val="00860520"/>
    <w:rsid w:val="00885304"/>
    <w:rsid w:val="008959EE"/>
    <w:rsid w:val="008A20B4"/>
    <w:rsid w:val="008B485F"/>
    <w:rsid w:val="008B6F97"/>
    <w:rsid w:val="008B7480"/>
    <w:rsid w:val="008C0229"/>
    <w:rsid w:val="008C68D7"/>
    <w:rsid w:val="008F3E43"/>
    <w:rsid w:val="00912358"/>
    <w:rsid w:val="00943169"/>
    <w:rsid w:val="009A5487"/>
    <w:rsid w:val="009C5EC4"/>
    <w:rsid w:val="009D24C3"/>
    <w:rsid w:val="00A158D7"/>
    <w:rsid w:val="00A23965"/>
    <w:rsid w:val="00A252B0"/>
    <w:rsid w:val="00A81533"/>
    <w:rsid w:val="00A824D7"/>
    <w:rsid w:val="00AB0C62"/>
    <w:rsid w:val="00B0317F"/>
    <w:rsid w:val="00B26BD8"/>
    <w:rsid w:val="00B850EA"/>
    <w:rsid w:val="00B9780A"/>
    <w:rsid w:val="00BA41DC"/>
    <w:rsid w:val="00BC0959"/>
    <w:rsid w:val="00BE233F"/>
    <w:rsid w:val="00C17E11"/>
    <w:rsid w:val="00C204E3"/>
    <w:rsid w:val="00C56E1E"/>
    <w:rsid w:val="00C661A8"/>
    <w:rsid w:val="00C667E4"/>
    <w:rsid w:val="00C71E16"/>
    <w:rsid w:val="00C77F53"/>
    <w:rsid w:val="00C868AD"/>
    <w:rsid w:val="00CA11C9"/>
    <w:rsid w:val="00CA296A"/>
    <w:rsid w:val="00CD209A"/>
    <w:rsid w:val="00D03A78"/>
    <w:rsid w:val="00D4713E"/>
    <w:rsid w:val="00D667E2"/>
    <w:rsid w:val="00D752EC"/>
    <w:rsid w:val="00D95422"/>
    <w:rsid w:val="00DB0E30"/>
    <w:rsid w:val="00DD06F8"/>
    <w:rsid w:val="00E371AE"/>
    <w:rsid w:val="00E73210"/>
    <w:rsid w:val="00E91A8B"/>
    <w:rsid w:val="00E97D94"/>
    <w:rsid w:val="00EB1449"/>
    <w:rsid w:val="00F02BEE"/>
    <w:rsid w:val="00F20398"/>
    <w:rsid w:val="00F76BBF"/>
    <w:rsid w:val="00FC4BC4"/>
    <w:rsid w:val="00FF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40"/>
    <o:shapelayout v:ext="edit">
      <o:idmap v:ext="edit" data="1"/>
      <o:rules v:ext="edit">
        <o:r id="V:Rule1" type="connector" idref="#AutoShape 86"/>
        <o:r id="V:Rule2" type="connector" idref="#AutoShape 86"/>
        <o:r id="V:Rule3" type="connector" idref="#AutoShape 86"/>
        <o:r id="V:Rule4" type="connector" idref="#AutoShape 86"/>
        <o:r id="V:Rule5" type="connector" idref="#AutoShape 86"/>
        <o:r id="V:Rule6" type="connector" idref="#AutoShape 86"/>
        <o:r id="V:Rule7" type="connector" idref="#AutoShape 86"/>
        <o:r id="V:Rule8" type="connector" idref="#AutoShape 86"/>
        <o:r id="V:Rule9" type="connector" idref="#AutoShape 86"/>
      </o:rules>
    </o:shapelayout>
  </w:shapeDefaults>
  <w:decimalSymbol w:val="."/>
  <w:listSeparator w:val=","/>
  <w15:docId w15:val="{E50A317D-2847-46A1-A028-C6BBD04D8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oleObject" Target="embeddings/oleObject64.bin"/><Relationship Id="rId159" Type="http://schemas.openxmlformats.org/officeDocument/2006/relationships/image" Target="media/image73.png"/><Relationship Id="rId170" Type="http://schemas.openxmlformats.org/officeDocument/2006/relationships/image" Target="media/image78.png"/><Relationship Id="rId191" Type="http://schemas.openxmlformats.org/officeDocument/2006/relationships/image" Target="media/image87.png"/><Relationship Id="rId205" Type="http://schemas.openxmlformats.org/officeDocument/2006/relationships/image" Target="media/image94.png"/><Relationship Id="rId226" Type="http://schemas.openxmlformats.org/officeDocument/2006/relationships/oleObject" Target="embeddings/oleObject111.bin"/><Relationship Id="rId247" Type="http://schemas.openxmlformats.org/officeDocument/2006/relationships/oleObject" Target="embeddings/oleObject122.bin"/><Relationship Id="rId107" Type="http://schemas.openxmlformats.org/officeDocument/2006/relationships/image" Target="media/image4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image" Target="media/image23.png"/><Relationship Id="rId74" Type="http://schemas.openxmlformats.org/officeDocument/2006/relationships/image" Target="media/image34.png"/><Relationship Id="rId128" Type="http://schemas.openxmlformats.org/officeDocument/2006/relationships/image" Target="media/image58.jpeg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oleObject" Target="embeddings/oleObject76.bin"/><Relationship Id="rId181" Type="http://schemas.openxmlformats.org/officeDocument/2006/relationships/oleObject" Target="embeddings/oleObject88.bin"/><Relationship Id="rId216" Type="http://schemas.openxmlformats.org/officeDocument/2006/relationships/oleObject" Target="embeddings/oleObject106.bin"/><Relationship Id="rId237" Type="http://schemas.openxmlformats.org/officeDocument/2006/relationships/oleObject" Target="embeddings/oleObject117.bin"/><Relationship Id="rId258" Type="http://schemas.openxmlformats.org/officeDocument/2006/relationships/image" Target="media/image120.png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image" Target="media/image53.png"/><Relationship Id="rId139" Type="http://schemas.openxmlformats.org/officeDocument/2006/relationships/image" Target="media/image64.png"/><Relationship Id="rId85" Type="http://schemas.openxmlformats.org/officeDocument/2006/relationships/oleObject" Target="embeddings/oleObject39.bin"/><Relationship Id="rId150" Type="http://schemas.openxmlformats.org/officeDocument/2006/relationships/image" Target="media/image69.png"/><Relationship Id="rId171" Type="http://schemas.openxmlformats.org/officeDocument/2006/relationships/oleObject" Target="embeddings/oleObject82.bin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1.bin"/><Relationship Id="rId227" Type="http://schemas.openxmlformats.org/officeDocument/2006/relationships/image" Target="media/image105.png"/><Relationship Id="rId248" Type="http://schemas.openxmlformats.org/officeDocument/2006/relationships/image" Target="media/image115.png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8.bin"/><Relationship Id="rId129" Type="http://schemas.openxmlformats.org/officeDocument/2006/relationships/image" Target="media/image59.png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5.bin"/><Relationship Id="rId161" Type="http://schemas.openxmlformats.org/officeDocument/2006/relationships/oleObject" Target="embeddings/oleObject77.bin"/><Relationship Id="rId182" Type="http://schemas.openxmlformats.org/officeDocument/2006/relationships/image" Target="media/image83.png"/><Relationship Id="rId217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04.bin"/><Relationship Id="rId233" Type="http://schemas.openxmlformats.org/officeDocument/2006/relationships/oleObject" Target="embeddings/oleObject115.bin"/><Relationship Id="rId238" Type="http://schemas.openxmlformats.org/officeDocument/2006/relationships/image" Target="media/image110.png"/><Relationship Id="rId254" Type="http://schemas.openxmlformats.org/officeDocument/2006/relationships/image" Target="media/image118.png"/><Relationship Id="rId259" Type="http://schemas.openxmlformats.org/officeDocument/2006/relationships/oleObject" Target="embeddings/oleObject128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1.bin"/><Relationship Id="rId119" Type="http://schemas.openxmlformats.org/officeDocument/2006/relationships/oleObject" Target="embeddings/oleObject55.bin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0.jpeg"/><Relationship Id="rId130" Type="http://schemas.openxmlformats.org/officeDocument/2006/relationships/oleObject" Target="embeddings/oleObject60.bin"/><Relationship Id="rId135" Type="http://schemas.openxmlformats.org/officeDocument/2006/relationships/image" Target="media/image62.png"/><Relationship Id="rId151" Type="http://schemas.openxmlformats.org/officeDocument/2006/relationships/oleObject" Target="embeddings/oleObject71.bin"/><Relationship Id="rId156" Type="http://schemas.openxmlformats.org/officeDocument/2006/relationships/image" Target="media/image72.png"/><Relationship Id="rId177" Type="http://schemas.openxmlformats.org/officeDocument/2006/relationships/image" Target="media/image81.png"/><Relationship Id="rId198" Type="http://schemas.openxmlformats.org/officeDocument/2006/relationships/oleObject" Target="embeddings/oleObject97.bin"/><Relationship Id="rId172" Type="http://schemas.openxmlformats.org/officeDocument/2006/relationships/oleObject" Target="embeddings/oleObject83.bin"/><Relationship Id="rId193" Type="http://schemas.openxmlformats.org/officeDocument/2006/relationships/image" Target="media/image88.png"/><Relationship Id="rId202" Type="http://schemas.openxmlformats.org/officeDocument/2006/relationships/oleObject" Target="embeddings/oleObject99.bin"/><Relationship Id="rId207" Type="http://schemas.openxmlformats.org/officeDocument/2006/relationships/image" Target="media/image95.png"/><Relationship Id="rId223" Type="http://schemas.openxmlformats.org/officeDocument/2006/relationships/image" Target="media/image103.png"/><Relationship Id="rId228" Type="http://schemas.openxmlformats.org/officeDocument/2006/relationships/oleObject" Target="embeddings/oleObject112.bin"/><Relationship Id="rId244" Type="http://schemas.openxmlformats.org/officeDocument/2006/relationships/image" Target="media/image113.png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50.png"/><Relationship Id="rId260" Type="http://schemas.openxmlformats.org/officeDocument/2006/relationships/image" Target="media/image121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4.png"/><Relationship Id="rId76" Type="http://schemas.openxmlformats.org/officeDocument/2006/relationships/image" Target="media/image35.png"/><Relationship Id="rId97" Type="http://schemas.openxmlformats.org/officeDocument/2006/relationships/image" Target="media/image44.png"/><Relationship Id="rId104" Type="http://schemas.openxmlformats.org/officeDocument/2006/relationships/oleObject" Target="embeddings/oleObject46.bin"/><Relationship Id="rId120" Type="http://schemas.openxmlformats.org/officeDocument/2006/relationships/image" Target="media/image54.png"/><Relationship Id="rId125" Type="http://schemas.openxmlformats.org/officeDocument/2006/relationships/oleObject" Target="embeddings/oleObject58.bin"/><Relationship Id="rId141" Type="http://schemas.openxmlformats.org/officeDocument/2006/relationships/image" Target="media/image65.png"/><Relationship Id="rId146" Type="http://schemas.openxmlformats.org/officeDocument/2006/relationships/image" Target="media/image67.png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2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0.bin"/><Relationship Id="rId162" Type="http://schemas.openxmlformats.org/officeDocument/2006/relationships/image" Target="media/image74.png"/><Relationship Id="rId183" Type="http://schemas.openxmlformats.org/officeDocument/2006/relationships/oleObject" Target="embeddings/oleObject89.bin"/><Relationship Id="rId213" Type="http://schemas.openxmlformats.org/officeDocument/2006/relationships/image" Target="media/image98.png"/><Relationship Id="rId218" Type="http://schemas.openxmlformats.org/officeDocument/2006/relationships/oleObject" Target="embeddings/oleObject107.bin"/><Relationship Id="rId234" Type="http://schemas.openxmlformats.org/officeDocument/2006/relationships/image" Target="media/image108.png"/><Relationship Id="rId239" Type="http://schemas.openxmlformats.org/officeDocument/2006/relationships/oleObject" Target="embeddings/oleObject11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image" Target="media/image116.png"/><Relationship Id="rId255" Type="http://schemas.openxmlformats.org/officeDocument/2006/relationships/oleObject" Target="embeddings/oleObject126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header" Target="header1.xml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2.bin"/><Relationship Id="rId131" Type="http://schemas.openxmlformats.org/officeDocument/2006/relationships/image" Target="media/image60.png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4.bin"/><Relationship Id="rId178" Type="http://schemas.openxmlformats.org/officeDocument/2006/relationships/oleObject" Target="embeddings/oleObject86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image" Target="media/image70.png"/><Relationship Id="rId173" Type="http://schemas.openxmlformats.org/officeDocument/2006/relationships/image" Target="media/image79.png"/><Relationship Id="rId194" Type="http://schemas.openxmlformats.org/officeDocument/2006/relationships/oleObject" Target="embeddings/oleObject95.bin"/><Relationship Id="rId199" Type="http://schemas.openxmlformats.org/officeDocument/2006/relationships/image" Target="media/image91.png"/><Relationship Id="rId203" Type="http://schemas.openxmlformats.org/officeDocument/2006/relationships/image" Target="media/image93.png"/><Relationship Id="rId208" Type="http://schemas.openxmlformats.org/officeDocument/2006/relationships/oleObject" Target="embeddings/oleObject102.bin"/><Relationship Id="rId229" Type="http://schemas.openxmlformats.org/officeDocument/2006/relationships/image" Target="media/image106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240" Type="http://schemas.openxmlformats.org/officeDocument/2006/relationships/image" Target="media/image111.png"/><Relationship Id="rId245" Type="http://schemas.openxmlformats.org/officeDocument/2006/relationships/oleObject" Target="embeddings/oleObject121.bin"/><Relationship Id="rId261" Type="http://schemas.openxmlformats.org/officeDocument/2006/relationships/oleObject" Target="embeddings/oleObject129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48.png"/><Relationship Id="rId126" Type="http://schemas.openxmlformats.org/officeDocument/2006/relationships/image" Target="media/image57.png"/><Relationship Id="rId147" Type="http://schemas.openxmlformats.org/officeDocument/2006/relationships/oleObject" Target="embeddings/oleObject69.bin"/><Relationship Id="rId168" Type="http://schemas.openxmlformats.org/officeDocument/2006/relationships/image" Target="media/image77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image" Target="media/image42.png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8.bin"/><Relationship Id="rId184" Type="http://schemas.openxmlformats.org/officeDocument/2006/relationships/oleObject" Target="embeddings/oleObject90.bin"/><Relationship Id="rId189" Type="http://schemas.openxmlformats.org/officeDocument/2006/relationships/image" Target="media/image86.png"/><Relationship Id="rId219" Type="http://schemas.openxmlformats.org/officeDocument/2006/relationships/image" Target="media/image101.png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0" Type="http://schemas.openxmlformats.org/officeDocument/2006/relationships/oleObject" Target="embeddings/oleObject113.bin"/><Relationship Id="rId235" Type="http://schemas.openxmlformats.org/officeDocument/2006/relationships/oleObject" Target="embeddings/oleObject116.bin"/><Relationship Id="rId251" Type="http://schemas.openxmlformats.org/officeDocument/2006/relationships/oleObject" Target="embeddings/oleObject124.bin"/><Relationship Id="rId256" Type="http://schemas.openxmlformats.org/officeDocument/2006/relationships/image" Target="media/image119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jpeg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3.bin"/><Relationship Id="rId137" Type="http://schemas.openxmlformats.org/officeDocument/2006/relationships/image" Target="media/image63.png"/><Relationship Id="rId158" Type="http://schemas.openxmlformats.org/officeDocument/2006/relationships/oleObject" Target="embeddings/oleObject75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footer" Target="footer1.xml"/><Relationship Id="rId111" Type="http://schemas.openxmlformats.org/officeDocument/2006/relationships/image" Target="media/image51.png"/><Relationship Id="rId132" Type="http://schemas.openxmlformats.org/officeDocument/2006/relationships/oleObject" Target="embeddings/oleObject61.bin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4.bin"/><Relationship Id="rId179" Type="http://schemas.openxmlformats.org/officeDocument/2006/relationships/oleObject" Target="embeddings/oleObject87.bin"/><Relationship Id="rId195" Type="http://schemas.openxmlformats.org/officeDocument/2006/relationships/image" Target="media/image89.png"/><Relationship Id="rId209" Type="http://schemas.openxmlformats.org/officeDocument/2006/relationships/image" Target="media/image96.png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20" Type="http://schemas.openxmlformats.org/officeDocument/2006/relationships/oleObject" Target="embeddings/oleObject108.bin"/><Relationship Id="rId225" Type="http://schemas.openxmlformats.org/officeDocument/2006/relationships/image" Target="media/image104.png"/><Relationship Id="rId241" Type="http://schemas.openxmlformats.org/officeDocument/2006/relationships/oleObject" Target="embeddings/oleObject119.bin"/><Relationship Id="rId246" Type="http://schemas.openxmlformats.org/officeDocument/2006/relationships/image" Target="media/image114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image" Target="media/image25.jpeg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9.bin"/><Relationship Id="rId262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oleObject" Target="embeddings/oleObject41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image" Target="media/image55.png"/><Relationship Id="rId143" Type="http://schemas.openxmlformats.org/officeDocument/2006/relationships/image" Target="media/image66.png"/><Relationship Id="rId148" Type="http://schemas.openxmlformats.org/officeDocument/2006/relationships/image" Target="media/image68.png"/><Relationship Id="rId164" Type="http://schemas.openxmlformats.org/officeDocument/2006/relationships/image" Target="media/image75.png"/><Relationship Id="rId169" Type="http://schemas.openxmlformats.org/officeDocument/2006/relationships/oleObject" Target="embeddings/oleObject81.bin"/><Relationship Id="rId185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2.png"/><Relationship Id="rId210" Type="http://schemas.openxmlformats.org/officeDocument/2006/relationships/oleObject" Target="embeddings/oleObject103.bin"/><Relationship Id="rId215" Type="http://schemas.openxmlformats.org/officeDocument/2006/relationships/image" Target="media/image99.png"/><Relationship Id="rId236" Type="http://schemas.openxmlformats.org/officeDocument/2006/relationships/image" Target="media/image109.png"/><Relationship Id="rId257" Type="http://schemas.openxmlformats.org/officeDocument/2006/relationships/oleObject" Target="embeddings/oleObject127.bin"/><Relationship Id="rId26" Type="http://schemas.openxmlformats.org/officeDocument/2006/relationships/image" Target="media/image10.png"/><Relationship Id="rId231" Type="http://schemas.openxmlformats.org/officeDocument/2006/relationships/oleObject" Target="embeddings/oleObject114.bin"/><Relationship Id="rId252" Type="http://schemas.openxmlformats.org/officeDocument/2006/relationships/image" Target="media/image117.png"/><Relationship Id="rId47" Type="http://schemas.openxmlformats.org/officeDocument/2006/relationships/image" Target="media/image21.png"/><Relationship Id="rId68" Type="http://schemas.openxmlformats.org/officeDocument/2006/relationships/image" Target="media/image31.png"/><Relationship Id="rId89" Type="http://schemas.openxmlformats.org/officeDocument/2006/relationships/header" Target="header2.xml"/><Relationship Id="rId112" Type="http://schemas.openxmlformats.org/officeDocument/2006/relationships/oleObject" Target="embeddings/oleObject50.bin"/><Relationship Id="rId133" Type="http://schemas.openxmlformats.org/officeDocument/2006/relationships/image" Target="media/image61.png"/><Relationship Id="rId154" Type="http://schemas.openxmlformats.org/officeDocument/2006/relationships/image" Target="media/image71.png"/><Relationship Id="rId175" Type="http://schemas.openxmlformats.org/officeDocument/2006/relationships/image" Target="media/image80.png"/><Relationship Id="rId196" Type="http://schemas.openxmlformats.org/officeDocument/2006/relationships/oleObject" Target="embeddings/oleObject96.bin"/><Relationship Id="rId200" Type="http://schemas.openxmlformats.org/officeDocument/2006/relationships/oleObject" Target="embeddings/oleObject98.bin"/><Relationship Id="rId16" Type="http://schemas.openxmlformats.org/officeDocument/2006/relationships/image" Target="media/image5.png"/><Relationship Id="rId221" Type="http://schemas.openxmlformats.org/officeDocument/2006/relationships/image" Target="media/image102.png"/><Relationship Id="rId242" Type="http://schemas.openxmlformats.org/officeDocument/2006/relationships/image" Target="media/image112.png"/><Relationship Id="rId263" Type="http://schemas.openxmlformats.org/officeDocument/2006/relationships/glossaryDocument" Target="glossary/document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7.bin"/><Relationship Id="rId90" Type="http://schemas.openxmlformats.org/officeDocument/2006/relationships/footer" Target="footer2.xml"/><Relationship Id="rId165" Type="http://schemas.openxmlformats.org/officeDocument/2006/relationships/oleObject" Target="embeddings/oleObject79.bin"/><Relationship Id="rId186" Type="http://schemas.openxmlformats.org/officeDocument/2006/relationships/oleObject" Target="embeddings/oleObject91.bin"/><Relationship Id="rId211" Type="http://schemas.openxmlformats.org/officeDocument/2006/relationships/image" Target="media/image97.png"/><Relationship Id="rId232" Type="http://schemas.openxmlformats.org/officeDocument/2006/relationships/image" Target="media/image107.png"/><Relationship Id="rId253" Type="http://schemas.openxmlformats.org/officeDocument/2006/relationships/oleObject" Target="embeddings/oleObject125.bin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1.bin"/><Relationship Id="rId113" Type="http://schemas.openxmlformats.org/officeDocument/2006/relationships/image" Target="media/image52.png"/><Relationship Id="rId134" Type="http://schemas.openxmlformats.org/officeDocument/2006/relationships/oleObject" Target="embeddings/oleObject62.bin"/><Relationship Id="rId80" Type="http://schemas.openxmlformats.org/officeDocument/2006/relationships/image" Target="media/image37.png"/><Relationship Id="rId155" Type="http://schemas.openxmlformats.org/officeDocument/2006/relationships/oleObject" Target="embeddings/oleObject73.bin"/><Relationship Id="rId176" Type="http://schemas.openxmlformats.org/officeDocument/2006/relationships/oleObject" Target="embeddings/oleObject85.bin"/><Relationship Id="rId197" Type="http://schemas.openxmlformats.org/officeDocument/2006/relationships/image" Target="media/image90.png"/><Relationship Id="rId201" Type="http://schemas.openxmlformats.org/officeDocument/2006/relationships/image" Target="media/image92.png"/><Relationship Id="rId222" Type="http://schemas.openxmlformats.org/officeDocument/2006/relationships/oleObject" Target="embeddings/oleObject109.bin"/><Relationship Id="rId243" Type="http://schemas.openxmlformats.org/officeDocument/2006/relationships/oleObject" Target="embeddings/oleObject120.bin"/><Relationship Id="rId264" Type="http://schemas.openxmlformats.org/officeDocument/2006/relationships/theme" Target="theme/theme1.xml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24" Type="http://schemas.openxmlformats.org/officeDocument/2006/relationships/image" Target="media/image56.png"/><Relationship Id="rId70" Type="http://schemas.openxmlformats.org/officeDocument/2006/relationships/image" Target="media/image32.png"/><Relationship Id="rId91" Type="http://schemas.openxmlformats.org/officeDocument/2006/relationships/image" Target="media/image41.png"/><Relationship Id="rId145" Type="http://schemas.openxmlformats.org/officeDocument/2006/relationships/oleObject" Target="embeddings/oleObject68.bin"/><Relationship Id="rId166" Type="http://schemas.openxmlformats.org/officeDocument/2006/relationships/image" Target="media/image76.png"/><Relationship Id="rId187" Type="http://schemas.openxmlformats.org/officeDocument/2006/relationships/image" Target="media/image8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009A7AEE114050A7AC22A182B0F7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3D418-DD4D-464E-80BB-5C5FF09E99B3}"/>
      </w:docPartPr>
      <w:docPartBody>
        <w:p w:rsidR="00187C62" w:rsidRDefault="00B9514B">
          <w:pPr>
            <w:pStyle w:val="EA009A7AEE114050A7AC22A182B0F721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05EE9613A5046749CCD01E8791529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85248F-D50F-4180-A4A6-F222DF0E856B}"/>
      </w:docPartPr>
      <w:docPartBody>
        <w:p w:rsidR="00187C62" w:rsidRDefault="00B9514B">
          <w:pPr>
            <w:pStyle w:val="E05EE9613A5046749CCD01E8791529D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204C7880393A4992B52E9C1F1EE364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5321C1-589C-42D8-94BC-0AACBACE170A}"/>
      </w:docPartPr>
      <w:docPartBody>
        <w:p w:rsidR="00187C62" w:rsidRDefault="00B9514B">
          <w:pPr>
            <w:pStyle w:val="204C7880393A4992B52E9C1F1EE3647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7B371E51B9314F08994532C5163C89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5A5666-3639-4FC1-9761-6001F8113E4B}"/>
      </w:docPartPr>
      <w:docPartBody>
        <w:p w:rsidR="00187C62" w:rsidRDefault="00B9514B">
          <w:pPr>
            <w:pStyle w:val="7B371E51B9314F08994532C5163C89FB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79BE37A0814F401C9D0EBD9516850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FA2EF1-4DE1-481B-A269-8D6E7DB2FE84}"/>
      </w:docPartPr>
      <w:docPartBody>
        <w:p w:rsidR="00187C62" w:rsidRDefault="00780228" w:rsidP="00780228">
          <w:pPr>
            <w:pStyle w:val="79BE37A0814F401C9D0EBD9516850EA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0D5FCEB18C043818C07AD5C12AA41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6E4C7B-0E93-41DB-B59A-BAE03A00B17A}"/>
      </w:docPartPr>
      <w:docPartBody>
        <w:p w:rsidR="00187C62" w:rsidRDefault="00780228" w:rsidP="00780228">
          <w:pPr>
            <w:pStyle w:val="C0D5FCEB18C043818C07AD5C12AA41B4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3EC8E352B20C455FB3BEA5C16A1554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FB23E-5BEA-4B4A-998C-328B6E64D3C8}"/>
      </w:docPartPr>
      <w:docPartBody>
        <w:p w:rsidR="00187C62" w:rsidRDefault="00780228" w:rsidP="00780228">
          <w:pPr>
            <w:pStyle w:val="3EC8E352B20C455FB3BEA5C16A15547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309ED73C02C4995AAEAADA08C1279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79FB4-0DDD-4832-96CD-022E3ED8ADA8}"/>
      </w:docPartPr>
      <w:docPartBody>
        <w:p w:rsidR="00187C62" w:rsidRDefault="00780228" w:rsidP="00780228">
          <w:pPr>
            <w:pStyle w:val="E309ED73C02C4995AAEAADA08C12796B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228"/>
    <w:rsid w:val="00187C62"/>
    <w:rsid w:val="006E4CD1"/>
    <w:rsid w:val="00780228"/>
    <w:rsid w:val="008E3EF8"/>
    <w:rsid w:val="009517E4"/>
    <w:rsid w:val="00A83D82"/>
    <w:rsid w:val="00B9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0228"/>
    <w:rPr>
      <w:color w:val="808080"/>
    </w:rPr>
  </w:style>
  <w:style w:type="paragraph" w:customStyle="1" w:styleId="EA009A7AEE114050A7AC22A182B0F721">
    <w:name w:val="EA009A7AEE114050A7AC22A182B0F721"/>
  </w:style>
  <w:style w:type="paragraph" w:customStyle="1" w:styleId="E05EE9613A5046749CCD01E8791529D1">
    <w:name w:val="E05EE9613A5046749CCD01E8791529D1"/>
  </w:style>
  <w:style w:type="paragraph" w:customStyle="1" w:styleId="204C7880393A4992B52E9C1F1EE3647C">
    <w:name w:val="204C7880393A4992B52E9C1F1EE3647C"/>
  </w:style>
  <w:style w:type="paragraph" w:customStyle="1" w:styleId="7B371E51B9314F08994532C5163C89FB">
    <w:name w:val="7B371E51B9314F08994532C5163C89FB"/>
  </w:style>
  <w:style w:type="paragraph" w:customStyle="1" w:styleId="B64E2A9A0B9147C7AA05CDC66371AD26">
    <w:name w:val="B64E2A9A0B9147C7AA05CDC66371AD26"/>
  </w:style>
  <w:style w:type="paragraph" w:customStyle="1" w:styleId="88A6593227D84B31A7F39B991053AFC0">
    <w:name w:val="88A6593227D84B31A7F39B991053AFC0"/>
  </w:style>
  <w:style w:type="paragraph" w:customStyle="1" w:styleId="79BE37A0814F401C9D0EBD9516850EAD">
    <w:name w:val="79BE37A0814F401C9D0EBD9516850EAD"/>
    <w:rsid w:val="00780228"/>
  </w:style>
  <w:style w:type="paragraph" w:customStyle="1" w:styleId="C0D5FCEB18C043818C07AD5C12AA41B4">
    <w:name w:val="C0D5FCEB18C043818C07AD5C12AA41B4"/>
    <w:rsid w:val="00780228"/>
  </w:style>
  <w:style w:type="paragraph" w:customStyle="1" w:styleId="3EC8E352B20C455FB3BEA5C16A15547B">
    <w:name w:val="3EC8E352B20C455FB3BEA5C16A15547B"/>
    <w:rsid w:val="00780228"/>
  </w:style>
  <w:style w:type="paragraph" w:customStyle="1" w:styleId="E309ED73C02C4995AAEAADA08C12796B">
    <w:name w:val="E309ED73C02C4995AAEAADA08C12796B"/>
    <w:rsid w:val="007802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B71B17-EE7A-42B7-B829-DAD110DF2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1</TotalTime>
  <Pages>1</Pages>
  <Words>1847</Words>
  <Characters>10530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Numbers</vt:lpstr>
    </vt:vector>
  </TitlesOfParts>
  <Company>Western Mathematics</Company>
  <LinksUpToDate>false</LinksUpToDate>
  <CharactersWithSpaces>12353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Numbers</dc:title>
  <dc:creator>Garry</dc:creator>
  <cp:lastModifiedBy>Garry</cp:lastModifiedBy>
  <cp:revision>4</cp:revision>
  <dcterms:created xsi:type="dcterms:W3CDTF">2016-01-17T21:55:00Z</dcterms:created>
  <dcterms:modified xsi:type="dcterms:W3CDTF">2016-01-17T22:04:00Z</dcterms:modified>
  <cp:category>Year 8</cp:category>
</cp:coreProperties>
</file>