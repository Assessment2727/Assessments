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36EFE836251847EC91938A7C9A1BA6F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75001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79F366F527CE4520BD317B798010F96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50013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590E3A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Default="00C56E1E" w:rsidP="00590E3A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590E3A" w:rsidRDefault="00590E3A" w:rsidP="00590E3A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Add and subtract decimals, with and without digital technologies, and use estimation and rounding to check the reasonableness of answers (ACMNA128) </w:t>
            </w:r>
          </w:p>
          <w:p w:rsidR="00590E3A" w:rsidRDefault="00590E3A" w:rsidP="00590E3A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decimals by whole numbers and perform divisions by non-zero whole numbers where the results are terminating decimals, with and without digital technologies (ACMNA129)</w:t>
            </w:r>
          </w:p>
          <w:p w:rsidR="00590E3A" w:rsidRDefault="00590E3A" w:rsidP="00590E3A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and divide decimals by powers of 10 (ACMNA130) </w:t>
            </w:r>
          </w:p>
          <w:p w:rsidR="00590E3A" w:rsidRPr="00590E3A" w:rsidRDefault="00590E3A" w:rsidP="00590E3A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Round decimals to a specified number of decimal places (ACMNA156) </w:t>
            </w:r>
          </w:p>
          <w:p w:rsidR="00590E3A" w:rsidRPr="00590E3A" w:rsidRDefault="00590E3A" w:rsidP="00590E3A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 decimals by other decimals. (Extension)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853748" w:rsidRPr="00325745" w:rsidRDefault="00853748" w:rsidP="00590E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</w:t>
            </w:r>
            <w:r w:rsidR="00590E3A">
              <w:rPr>
                <w:rFonts w:asciiTheme="majorHAnsi" w:hAnsiTheme="majorHAnsi"/>
                <w:i/>
                <w:sz w:val="24"/>
                <w:szCs w:val="24"/>
              </w:rPr>
              <w:t xml:space="preserve"> or on the line </w:t>
            </w: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590E3A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590E3A" w:rsidRPr="001B3341" w:rsidRDefault="00590E3A" w:rsidP="00590E3A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590E3A" w:rsidRDefault="007A029B" w:rsidP="00590E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the position of 2.6</w:t>
            </w:r>
            <w:r w:rsidR="00590E3A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590E3A" w:rsidRDefault="00F217E1" w:rsidP="00590E3A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7AC1A2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0.1pt;margin-top:8.9pt;width:396.1pt;height:21.4pt;z-index:251660288">
                  <v:imagedata r:id="rId8" o:title=""/>
                </v:shape>
                <o:OLEObject Type="Embed" ProgID="FXDraw.Graphic" ShapeID="_x0000_s1026" DrawAspect="Content" ObjectID="_1514614615" r:id="rId9"/>
              </w:object>
            </w:r>
          </w:p>
          <w:p w:rsidR="00590E3A" w:rsidRDefault="00590E3A" w:rsidP="00590E3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90E3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90E3A" w:rsidRPr="001B3341" w:rsidRDefault="00590E3A" w:rsidP="00590E3A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90E3A" w:rsidRDefault="00590E3A" w:rsidP="00590E3A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Shade a section which is 0.8 of the area of this rectangle.</w:t>
            </w:r>
          </w:p>
          <w:p w:rsidR="00590E3A" w:rsidRDefault="00590E3A" w:rsidP="00590E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90E3A" w:rsidRDefault="00F217E1" w:rsidP="00590E3A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1871C745">
                <v:shape id="_x0000_s1027" type="#_x0000_t75" style="position:absolute;margin-left:157.6pt;margin-top:3.05pt;width:215.15pt;height:45.3pt;z-index:251661312;mso-position-horizontal-relative:text;mso-position-vertical-relative:text">
                  <v:imagedata r:id="rId10" o:title=""/>
                </v:shape>
                <o:OLEObject Type="Embed" ProgID="FXDraw.Graphic" ShapeID="_x0000_s1027" DrawAspect="Content" ObjectID="_1514614616" r:id="rId11"/>
              </w:object>
            </w:r>
          </w:p>
          <w:p w:rsidR="00590E3A" w:rsidRDefault="00590E3A" w:rsidP="00590E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90E3A" w:rsidRDefault="00590E3A" w:rsidP="00590E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90E3A" w:rsidRDefault="00590E3A" w:rsidP="00590E3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750013" w:rsidP="007254E0">
            <w:pPr>
              <w:pStyle w:val="QuestionStyle"/>
            </w:pPr>
            <w:r>
              <w:t>Which polygon has 0.4 shaded?</w:t>
            </w:r>
          </w:p>
          <w:p w:rsidR="00226622" w:rsidRDefault="00226622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54304" behindDoc="0" locked="0" layoutInCell="1" allowOverlap="1" wp14:anchorId="5F262387" wp14:editId="552DD58C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209650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D6420" id="Group 1" o:spid="_x0000_s1026" style="position:absolute;margin-left:6.95pt;margin-top:16.5pt;width:347.7pt;height:9pt;z-index:2515543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EQwgAAANoAAAAPAAAAZHJzL2Rvd25yZXYueG1sRI9Ba8JA&#10;FITvQv/D8gpeRDcq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AwdmEQ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</v:group>
                  </w:pict>
                </mc:Fallback>
              </mc:AlternateContent>
            </w:r>
          </w:p>
          <w:p w:rsidR="00750013" w:rsidRDefault="00F217E1" w:rsidP="007254E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28" type="#_x0000_t75" style="position:absolute;margin-left:15.9pt;margin-top:11.3pt;width:394.8pt;height:87.3pt;z-index:251662336;mso-position-horizontal-relative:text;mso-position-vertical-relative:text">
                  <v:imagedata r:id="rId12" o:title=""/>
                </v:shape>
                <o:OLEObject Type="Embed" ProgID="FXDraw.Graphic" ShapeID="_x0000_s1028" DrawAspect="Content" ObjectID="_1514614617" r:id="rId13"/>
              </w:object>
            </w:r>
          </w:p>
          <w:p w:rsidR="00750013" w:rsidRDefault="00750013" w:rsidP="007254E0">
            <w:pPr>
              <w:pStyle w:val="QuestionStyle"/>
            </w:pPr>
          </w:p>
          <w:p w:rsidR="00750013" w:rsidRDefault="00750013" w:rsidP="007254E0">
            <w:pPr>
              <w:pStyle w:val="QuestionStyle"/>
            </w:pPr>
          </w:p>
          <w:p w:rsidR="00750013" w:rsidRDefault="00750013" w:rsidP="007254E0">
            <w:pPr>
              <w:pStyle w:val="QuestionStyle"/>
            </w:pPr>
          </w:p>
          <w:p w:rsidR="00750013" w:rsidRDefault="00750013" w:rsidP="007254E0">
            <w:pPr>
              <w:pStyle w:val="QuestionStyle"/>
            </w:pPr>
          </w:p>
        </w:tc>
      </w:tr>
      <w:tr w:rsidR="007F5EB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F5EB3" w:rsidRPr="001B3341" w:rsidRDefault="007F5EB3" w:rsidP="00B260F3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5EB3" w:rsidRDefault="007F5EB3" w:rsidP="00B260F3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decimal is equivalent to  </w:t>
            </w:r>
            <w:r w:rsidR="00B260F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14" w:dyaOrig="537" w14:anchorId="3318FCFD">
                <v:shape id="_x0000_i1028" type="#_x0000_t75" style="width:25.5pt;height:27pt" o:ole="">
                  <v:imagedata r:id="rId14" o:title=""/>
                </v:shape>
                <o:OLEObject Type="Embed" ProgID="FXEquation.Equation" ShapeID="_x0000_i1028" DrawAspect="Content" ObjectID="_1514614556" r:id="rId1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7F5EB3" w:rsidRDefault="007F5EB3" w:rsidP="007F5EB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F5EB3" w:rsidRDefault="00F217E1" w:rsidP="007F5EB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7117096">
                <v:group id="Group 3" o:spid="_x0000_s1029" style="position:absolute;margin-left:7.3pt;margin-top:2.15pt;width:343.5pt;height:9pt;z-index:25166336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">
                  <v:roundrect id="AutoShape 3" o:spid="_x0000_s103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<v:roundrect id="AutoShape 4" o:spid="_x0000_s103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<v:roundrect id="AutoShape 5" o:spid="_x0000_s103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<v:roundrect id="AutoShape 6" o:spid="_x0000_s103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fcEA&#10;AADb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kT+PslHS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RlX3BAAAA2wAAAA8AAAAAAAAAAAAAAAAAmAIAAGRycy9kb3du&#10;cmV2LnhtbFBLBQYAAAAABAAEAPUAAACGAwAAAAA=&#10;" strokecolor="black [3213]" strokeweight="1pt"/>
                </v:group>
              </w:pict>
            </w:r>
            <w:r w:rsidR="00B260F3">
              <w:rPr>
                <w:rFonts w:ascii="Times New Roman" w:hAnsi="Times New Roman"/>
                <w:sz w:val="24"/>
                <w:szCs w:val="24"/>
              </w:rPr>
              <w:t xml:space="preserve">           0.0019                            0.019</w: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260F3">
              <w:rPr>
                <w:rFonts w:ascii="Times New Roman" w:hAnsi="Times New Roman"/>
                <w:sz w:val="24"/>
                <w:szCs w:val="24"/>
              </w:rPr>
              <w:t xml:space="preserve">                             0.19</w: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260F3">
              <w:rPr>
                <w:rFonts w:ascii="Times New Roman" w:hAnsi="Times New Roman"/>
                <w:sz w:val="24"/>
                <w:szCs w:val="24"/>
              </w:rPr>
              <w:t xml:space="preserve">                             1.9</w: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F5EB3" w:rsidRDefault="007F5EB3" w:rsidP="007F5EB3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F5EB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F5EB3" w:rsidRPr="001B3341" w:rsidRDefault="007F5EB3" w:rsidP="007F5EB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5EB3" w:rsidRDefault="007F5EB3" w:rsidP="007F5EB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</w:t>
            </w:r>
            <w:r w:rsidR="00B260F3">
              <w:rPr>
                <w:rFonts w:ascii="Times New Roman" w:hAnsi="Times New Roman"/>
                <w:sz w:val="24"/>
                <w:szCs w:val="24"/>
              </w:rPr>
              <w:t>ch fraction is equivalent to 0.55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7F5EB3" w:rsidRDefault="007F5EB3" w:rsidP="007F5EB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F5EB3" w:rsidRDefault="00F217E1" w:rsidP="007F5EB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5A53C6DD">
                <v:group id="Group 28" o:spid="_x0000_s1034" style="position:absolute;margin-left:11.2pt;margin-top:8.7pt;width:343.5pt;height:9pt;z-index:25166438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EIaKRfQCAABj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03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<v:roundrect id="AutoShape 4" o:spid="_x0000_s103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<v:roundrect id="AutoShape 5" o:spid="_x0000_s103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<v:roundrect id="AutoShape 6" o:spid="_x0000_s103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</v:group>
              </w:pic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B260F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5B00F569">
                <v:shape id="_x0000_i1029" type="#_x0000_t75" style="width:13.5pt;height:27pt" o:ole="">
                  <v:imagedata r:id="rId16" o:title=""/>
                </v:shape>
                <o:OLEObject Type="Embed" ProgID="FXEquation.Equation" ShapeID="_x0000_i1029" DrawAspect="Content" ObjectID="_1514614557" r:id="rId17"/>
              </w:objec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B260F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0" type="#_x0000_t75" style="width:13.5pt;height:27pt" o:ole="">
                  <v:imagedata r:id="rId18" o:title=""/>
                </v:shape>
                <o:OLEObject Type="Embed" ProgID="FXEquation.Equation" ShapeID="_x0000_i1030" DrawAspect="Content" ObjectID="_1514614558" r:id="rId19"/>
              </w:object>
            </w:r>
            <w:r w:rsidR="007F5EB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</w:t>
            </w:r>
            <w:r w:rsidR="00B260F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1" type="#_x0000_t75" style="width:13.5pt;height:27pt" o:ole="">
                  <v:imagedata r:id="rId20" o:title=""/>
                </v:shape>
                <o:OLEObject Type="Embed" ProgID="FXEquation.Equation" ShapeID="_x0000_i1031" DrawAspect="Content" ObjectID="_1514614559" r:id="rId21"/>
              </w:object>
            </w:r>
            <w:r w:rsidR="007F5EB3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B260F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>
                <v:shape id="_x0000_i1032" type="#_x0000_t75" style="width:13.5pt;height:27pt" o:ole="">
                  <v:imagedata r:id="rId22" o:title=""/>
                </v:shape>
                <o:OLEObject Type="Embed" ProgID="FXEquation.Equation" ShapeID="_x0000_i1032" DrawAspect="Content" ObjectID="_1514614560" r:id="rId23"/>
              </w:object>
            </w:r>
            <w:r w:rsidR="007F5EB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F5EB3" w:rsidRDefault="007F5EB3" w:rsidP="007F5EB3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260F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60F3" w:rsidRPr="001B3341" w:rsidRDefault="00B260F3" w:rsidP="00B260F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0F3" w:rsidRDefault="00B260F3" w:rsidP="00B260F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24" w:dyaOrig="194" w14:anchorId="6A8557CD">
                <v:shape id="_x0000_i1033" type="#_x0000_t75" style="width:81pt;height:9.75pt" o:ole="">
                  <v:imagedata r:id="rId24" o:title=""/>
                </v:shape>
                <o:OLEObject Type="Embed" ProgID="FXEquation.Equation" ShapeID="_x0000_i1033" DrawAspect="Content" ObjectID="_1514614561" r:id="rId2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B260F3" w:rsidRDefault="00B260F3" w:rsidP="00B260F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260F3" w:rsidRDefault="00F217E1" w:rsidP="004D4A4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08A2D9AC">
                <v:group id="Group 47" o:spid="_x0000_s1039" style="position:absolute;margin-left:19.3pt;margin-top:2.8pt;width:343.5pt;height:9pt;z-index:25166540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EMzteDyAgAADw8AAB8AAAAA&#10;AAAAAAAAAAAAIAIAAGNsaXBib2FyZC9kcmF3aW5ncy9kcmF3aW5nMS54bWxQSwECLQAUAAYACAAA&#10;ACEAnE5eIeIGAAA6HAAAGgAAAAAAAAAAAAAAAABPBQAAY2xpcGJvYXJkL3RoZW1lL3RoZW1lMS54&#10;bWxQSwECLQAUAAYACAAAACEAnGZGQbsAAAAkAQAAKgAAAAAAAAAAAAAAAABpDAAAY2xpcGJvYXJk&#10;L2RyYXdpbmdzL19yZWxzL2RyYXdpbmcxLnhtbC5yZWxzUEsFBgAAAAAFAAUAZwEAAGwNAAAAAA==&#10;">
                  <v:roundrect id="AutoShape 3" o:spid="_x0000_s104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0uEs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tj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0uEsAAAADbAAAADwAAAAAAAAAAAAAAAACYAgAAZHJzL2Rvd25y&#10;ZXYueG1sUEsFBgAAAAAEAAQA9QAAAIUDAAAAAA==&#10;" strokecolor="black [3213]" strokeweight="1pt"/>
                  <v:roundrect id="AutoShape 4" o:spid="_x0000_s104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Lic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eJvC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GLicMAAADbAAAADwAAAAAAAAAAAAAAAACYAgAAZHJzL2Rv&#10;d25yZXYueG1sUEsFBgAAAAAEAAQA9QAAAIgDAAAAAA==&#10;" strokecolor="black [3213]" strokeweight="1pt"/>
                  <v:roundrect id="AutoShape 5" o:spid="_x0000_s104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K0yb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X3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krTJvwAAANsAAAAPAAAAAAAAAAAAAAAAAJgCAABkcnMvZG93bnJl&#10;di54bWxQSwUGAAAAAAQABAD1AAAAhAMAAAAA&#10;" strokecolor="black [3213]" strokeweight="1pt"/>
                  <v:roundrect id="AutoShape 6" o:spid="_x0000_s104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RUsIA&#10;AADbAAAADwAAAGRycy9kb3ducmV2LnhtbESPQWsCMRSE7wX/Q3iCt5q1oshqFC0oxZu2en4kz83i&#10;5mXZRHfbX98IgsdhZr5hFqvOVeJOTSg9KxgNMxDE2puSCwU/39v3GYgQkQ1WnknBLwVYLXtvC8yN&#10;b/lA92MsRIJwyFGBjbHOpQzaksMw9DVx8i6+cRiTbAppGmwT3FXyI8um0mHJacFiTZ+W9PV4cwr2&#10;2k5mf93ubNrpZbw+bM4n7XdKDfrdeg4iUhdf4Wf7yyiYjODxJf0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3hFSwgAAANsAAAAPAAAAAAAAAAAAAAAAAJgCAABkcnMvZG93&#10;bnJldi54bWxQSwUGAAAAAAQABAD1AAAAhwMAAAAA&#10;" strokecolor="black [3213]" strokeweight="1pt"/>
                </v:group>
              </w:pic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0.82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1.26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1.36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8.2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</w:p>
        </w:tc>
      </w:tr>
      <w:tr w:rsidR="00B260F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60F3" w:rsidRPr="001B3341" w:rsidRDefault="00B260F3" w:rsidP="00B260F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0F3" w:rsidRDefault="007957B9" w:rsidP="007957B9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587072" behindDoc="0" locked="0" layoutInCell="1" allowOverlap="1" wp14:anchorId="0FDD3C4D" wp14:editId="355F09C0">
                  <wp:simplePos x="0" y="0"/>
                  <wp:positionH relativeFrom="column">
                    <wp:posOffset>3974510</wp:posOffset>
                  </wp:positionH>
                  <wp:positionV relativeFrom="paragraph">
                    <wp:posOffset>10160</wp:posOffset>
                  </wp:positionV>
                  <wp:extent cx="1748363" cy="1346662"/>
                  <wp:effectExtent l="0" t="0" r="4445" b="635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hutterstock_270848546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41" t="11848" r="15658" b="11128"/>
                          <a:stretch/>
                        </pic:blipFill>
                        <pic:spPr bwMode="auto">
                          <a:xfrm>
                            <a:off x="0" y="0"/>
                            <a:ext cx="1748363" cy="1346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574">
              <w:rPr>
                <w:rFonts w:ascii="Times New Roman" w:hAnsi="Times New Roman"/>
                <w:sz w:val="24"/>
                <w:szCs w:val="24"/>
              </w:rPr>
              <w:t>Three boxes have masses of 0.25 kg, 0.84 kg and 2.36 kg.</w:t>
            </w:r>
          </w:p>
          <w:p w:rsidR="009D1574" w:rsidRDefault="009D1574" w:rsidP="007957B9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mass of the boxes?</w:t>
            </w:r>
          </w:p>
          <w:p w:rsidR="007957B9" w:rsidRDefault="007957B9" w:rsidP="00B260F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57B9" w:rsidRDefault="007957B9" w:rsidP="00B260F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0F3" w:rsidRDefault="00F217E1" w:rsidP="00B260F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1D2053A">
                <v:rect id="Rectangle 46" o:spid="_x0000_s1044" style="position:absolute;margin-left:192.25pt;margin-top:.4pt;width:99.65pt;height:29.4pt;z-index:25166643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AbXPZX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B260F3" w:rsidRDefault="00B260F3" w:rsidP="00B260F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60F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60F3" w:rsidRPr="001B3341" w:rsidRDefault="00B260F3" w:rsidP="00B260F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0F3" w:rsidRDefault="00F217E1" w:rsidP="00B260F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5B28B6EB">
                <v:rect id="Rectangle 52" o:spid="_x0000_s1045" style="position:absolute;margin-left:376.9pt;margin-top:8.4pt;width:59.4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NvfLds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  <w:r w:rsidR="004D4A4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14" w:dyaOrig="194" w14:anchorId="43FE33EE">
                <v:shape id="_x0000_i1034" type="#_x0000_t75" style="width:70.5pt;height:9.75pt" o:ole="">
                  <v:imagedata r:id="rId27" o:title=""/>
                </v:shape>
                <o:OLEObject Type="Embed" ProgID="FXEquation.Equation" ShapeID="_x0000_i1034" DrawAspect="Content" ObjectID="_1514614562" r:id="rId28"/>
              </w:object>
            </w:r>
            <w:r w:rsidR="00B260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B260F3" w:rsidRDefault="00B260F3" w:rsidP="00B260F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260F3" w:rsidRDefault="00B260F3" w:rsidP="00B260F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B260F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60F3" w:rsidRPr="001B3341" w:rsidRDefault="00B260F3" w:rsidP="00B260F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0F3" w:rsidRDefault="004D4A4D" w:rsidP="00B260F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94" w:dyaOrig="194">
                <v:shape id="_x0000_i1035" type="#_x0000_t75" style="width:79.5pt;height:9.75pt" o:ole="">
                  <v:imagedata r:id="rId29" o:title=""/>
                </v:shape>
                <o:OLEObject Type="Embed" ProgID="FXEquation.Equation" ShapeID="_x0000_i1035" DrawAspect="Content" ObjectID="_1514614563" r:id="rId30"/>
              </w:object>
            </w:r>
            <w:r w:rsidR="00B260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B260F3" w:rsidRDefault="00B260F3" w:rsidP="00B260F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260F3" w:rsidRPr="004D4A4D" w:rsidRDefault="00F217E1" w:rsidP="004D4A4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1B2C9408">
                <v:group id="Group 62" o:spid="_x0000_s1046" style="position:absolute;margin-left:19.3pt;margin-top:1.15pt;width:343.5pt;height:9pt;z-index:25166848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">
                  <v:roundrect id="AutoShape 3" o:spid="_x0000_s104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<v:roundrect id="AutoShape 4" o:spid="_x0000_s104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4d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eHfEAAAA2wAAAA8AAAAAAAAAAAAAAAAAmAIAAGRycy9k&#10;b3ducmV2LnhtbFBLBQYAAAAABAAEAPUAAACJAwAAAAA=&#10;" strokecolor="black [3213]" strokeweight="1pt"/>
                  <v:roundrect id="AutoShape 5" o:spid="_x0000_s104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  <v:roundrect id="AutoShape 6" o:spid="_x0000_s105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tDm8IA&#10;AADbAAAADwAAAGRycy9kb3ducmV2LnhtbESPQWsCMRSE7wX/Q3iCt5q10kVWo6igSG/a6vmRPDeL&#10;m5dlk7qrv74pFHocZuYbZrHqXS3u1IbKs4LJOANBrL2puFTw9bl7nYEIEdlg7ZkUPCjAajl4WWBh&#10;fMdHup9iKRKEQ4EKbIxNIWXQlhyGsW+Ik3f1rcOYZFtK02KX4K6Wb1mWS4cVpwWLDW0t6dvp2yn4&#10;0PZ99uz3F9Pl1+n6uLmctd8rNRr26zmISH38D/+1D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W0ObwgAAANsAAAAPAAAAAAAAAAAAAAAAAJgCAABkcnMvZG93&#10;bnJldi54bWxQSwUGAAAAAAQABAD1AAAAhwMAAAAA&#10;" strokecolor="black [3213]" strokeweight="1pt"/>
                </v:group>
              </w:pic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>0.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>35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>1.06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4D4A4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1.16                            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4D4A4D" w:rsidRPr="004D4A4D">
              <w:rPr>
                <w:rFonts w:ascii="Times New Roman" w:hAnsi="Times New Roman"/>
                <w:position w:val="-6"/>
                <w:sz w:val="24"/>
                <w:szCs w:val="24"/>
              </w:rPr>
              <w:t>1.241</w:t>
            </w:r>
            <w:r w:rsidR="00B260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</w:p>
        </w:tc>
      </w:tr>
      <w:tr w:rsidR="00B260F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60F3" w:rsidRPr="001B3341" w:rsidRDefault="00B260F3" w:rsidP="00B260F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0F3" w:rsidRDefault="00F217E1" w:rsidP="00B260F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0F68EAEE">
                <v:rect id="Rectangle 31" o:spid="_x0000_s1051" style="position:absolute;margin-left:378.85pt;margin-top:9.7pt;width:59.4pt;height:2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" filled="f" strokecolor="black [3213]" strokeweight="1.5pt"/>
              </w:pict>
            </w:r>
            <w:r w:rsidR="00B260F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D4A4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4" w:dyaOrig="194" w14:anchorId="47095838">
                <v:shape id="_x0000_i1036" type="#_x0000_t75" style="width:69pt;height:9.75pt" o:ole="">
                  <v:imagedata r:id="rId31" o:title=""/>
                </v:shape>
                <o:OLEObject Type="Embed" ProgID="FXEquation.Equation" ShapeID="_x0000_i1036" DrawAspect="Content" ObjectID="_1514614564" r:id="rId32"/>
              </w:object>
            </w:r>
            <w:r w:rsidR="00B260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EA1E5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EA1E50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Round 37.2579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C60F2">
              <w:rPr>
                <w:rFonts w:ascii="Times New Roman" w:hAnsi="Times New Roman"/>
                <w:sz w:val="24"/>
                <w:szCs w:val="24"/>
              </w:rPr>
              <w:t>correct to the nearest hundred</w:t>
            </w:r>
            <w:r>
              <w:rPr>
                <w:rFonts w:ascii="Times New Roman" w:hAnsi="Times New Roman"/>
                <w:sz w:val="24"/>
                <w:szCs w:val="24"/>
              </w:rPr>
              <w:t>th</w:t>
            </w:r>
            <w:r w:rsidR="002B516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A1E50" w:rsidRDefault="00EA1E50" w:rsidP="00EA1E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A1E50" w:rsidRDefault="00F217E1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260C780E">
                <v:rect id="Rectangle 1" o:spid="_x0000_s1052" style="position:absolute;margin-left:345.35pt;margin-top:3.2pt;width:91.8pt;height:29.4pt;z-index:2516705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KGbs0nF&#10;AgAAcw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EA1E50" w:rsidRDefault="00EA1E50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EA1E50" w:rsidTr="00EA1E5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66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EA1E50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the 8 digit in the number 13.2187?</w:t>
            </w:r>
          </w:p>
          <w:p w:rsidR="00EA1E50" w:rsidRDefault="00EA1E50" w:rsidP="00EA1E5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1E50" w:rsidRDefault="00F217E1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82F7E62">
                <v:group id="Group 33" o:spid="_x0000_s1053" style="position:absolute;margin-left:12.2pt;margin-top:1.2pt;width:343.5pt;height:9pt;z-index:25167155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">
                  <v:roundrect id="AutoShape 3" o:spid="_x0000_s105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<v:roundrect id="AutoShape 4" o:spid="_x0000_s105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/>
                  <v:roundrect id="AutoShape 5" o:spid="_x0000_s105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/>
                  <v:roundrect id="AutoShape 6" o:spid="_x0000_s105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</v:group>
              </w:pict>
            </w:r>
            <w:r w:rsidR="00EA1E50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4D550D">
              <w:rPr>
                <w:rFonts w:ascii="Times New Roman" w:hAnsi="Times New Roman"/>
                <w:sz w:val="24"/>
                <w:szCs w:val="24"/>
              </w:rPr>
              <w:t xml:space="preserve">Hundredths                </w:t>
            </w:r>
            <w:r w:rsidR="00EA1E50">
              <w:rPr>
                <w:rFonts w:ascii="Times New Roman" w:hAnsi="Times New Roman"/>
                <w:sz w:val="24"/>
                <w:szCs w:val="24"/>
              </w:rPr>
              <w:t>Tenths                          Ten Thousandths</w:t>
            </w:r>
            <w:r w:rsidR="004D550D">
              <w:rPr>
                <w:rFonts w:ascii="Times New Roman" w:hAnsi="Times New Roman"/>
                <w:sz w:val="24"/>
                <w:szCs w:val="24"/>
              </w:rPr>
              <w:t xml:space="preserve">           Thousandths</w:t>
            </w:r>
          </w:p>
          <w:p w:rsidR="00EA1E50" w:rsidRDefault="00EA1E50" w:rsidP="00EA1E5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EA1E50" w:rsidTr="00EA1E5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66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4D550D" w:rsidP="00EA1E5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04" w:dyaOrig="194" w14:anchorId="77FCBC85">
                <v:shape id="_x0000_i1037" type="#_x0000_t75" style="width:120pt;height:9.75pt" o:ole="">
                  <v:imagedata r:id="rId33" o:title=""/>
                </v:shape>
                <o:OLEObject Type="Embed" ProgID="FXEquation.Equation" ShapeID="_x0000_i1037" DrawAspect="Content" ObjectID="_1514614565" r:id="rId34"/>
              </w:object>
            </w:r>
            <w:r w:rsidR="00EA1E5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A1E50" w:rsidRDefault="00F217E1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1D76F75F">
                <v:group id="Group 73" o:spid="_x0000_s1058" style="position:absolute;margin-left:14.5pt;margin-top:.35pt;width:343.5pt;height:9pt;z-index:25167257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">
                  <v:roundrect id="AutoShape 3" o:spid="_x0000_s105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UZ+M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GfjEAAAA2wAAAA8AAAAAAAAAAAAAAAAAmAIAAGRycy9k&#10;b3ducmV2LnhtbFBLBQYAAAAABAAEAPUAAACJAwAAAAA=&#10;" strokecolor="black [3213]" strokeweight="1pt"/>
                  <v:roundrect id="AutoShape 4" o:spid="_x0000_s106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8Y8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PgbQL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m8Y8MAAADbAAAADwAAAAAAAAAAAAAAAACYAgAAZHJzL2Rv&#10;d25yZXYueG1sUEsFBgAAAAAEAAQA9QAAAIgDAAAAAA==&#10;" strokecolor="black [3213]" strokeweight="1pt"/>
                  <v:roundrect id="AutoShape 5" o:spid="_x0000_s106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kF8QA&#10;AADbAAAADwAAAGRycy9kb3ducmV2LnhtbESPQWsCMRSE74L/IbxCb5pta0W2G0ULSulNq54fydvN&#10;0s3Lsonu6q9vCoUeh5n5hilWg2vElbpQe1bwNM1AEGtvaq4UHL+2kwWIEJENNp5JwY0CrJbjUYG5&#10;8T3v6XqIlUgQDjkqsDG2uZRBW3IYpr4lTl7pO4cxya6SpsM+wV0jn7NsLh3WnBYstvRuSX8fLk7B&#10;p7avi/uwO5t+Xr6s95vzSfudUo8Pw/oNRKQh/of/2h9GwWwG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wJBfEAAAA2wAAAA8AAAAAAAAAAAAAAAAAmAIAAGRycy9k&#10;b3ducmV2LnhtbFBLBQYAAAAABAAEAPUAAACJAwAAAAA=&#10;" strokecolor="black [3213]" strokeweight="1pt"/>
                  <v:roundrect id="AutoShape 6" o:spid="_x0000_s106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BjM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cZ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8gYzEAAAA2wAAAA8AAAAAAAAAAAAAAAAAmAIAAGRycy9k&#10;b3ducmV2LnhtbFBLBQYAAAAABAAEAPUAAACJAwAAAAA=&#10;" strokecolor="black [3213]" strokeweight="1pt"/>
                </v:group>
              </w:pic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0.0579                        0.579                            5.79                              57.9              </w:t>
            </w:r>
          </w:p>
        </w:tc>
      </w:tr>
      <w:tr w:rsidR="00EA1E5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sum of 6.22, 3.8, 0.125 and 12?</w:t>
            </w:r>
          </w:p>
          <w:p w:rsidR="00EA1E50" w:rsidRDefault="00F217E1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638C8E97">
                <v:rect id="Rectangle 53" o:spid="_x0000_s1063" style="position:absolute;margin-left:330.5pt;margin-top:7.25pt;width:114.2pt;height:29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Mi7ETb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EA1E5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F217E1" w:rsidP="00EA1E5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7C8BF174">
                <v:rect id="_x0000_s1064" style="position:absolute;margin-left:330.5pt;margin-top:8.4pt;width:105.8pt;height:29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NvfLds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  <w:r w:rsidR="00EA1E5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34" w:dyaOrig="194" w14:anchorId="1FBAEF0C">
                <v:shape id="_x0000_i1038" type="#_x0000_t75" style="width:76.5pt;height:9.75pt" o:ole="">
                  <v:imagedata r:id="rId35" o:title=""/>
                </v:shape>
                <o:OLEObject Type="Embed" ProgID="FXEquation.Equation" ShapeID="_x0000_i1038" DrawAspect="Content" ObjectID="_1514614566" r:id="rId36"/>
              </w:object>
            </w:r>
            <w:r w:rsidR="00EA1E5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285C3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5C36" w:rsidRPr="001B3341" w:rsidRDefault="00285C36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5C36" w:rsidRDefault="00F217E1" w:rsidP="00285C36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8" type="#_x0000_t75" style="position:absolute;margin-left:269.4pt;margin-top:-2.85pt;width:171.25pt;height:103.8pt;z-index:251678720;mso-position-horizontal-relative:text;mso-position-vertical-relative:text">
                  <v:imagedata r:id="rId37" o:title=""/>
                </v:shape>
                <o:OLEObject Type="Embed" ProgID="FXDraw.Graphic" ShapeID="_x0000_s1088" DrawAspect="Content" ObjectID="_1514614618" r:id="rId38"/>
              </w:object>
            </w:r>
            <w:r w:rsidR="00285C36" w:rsidRPr="00285C36">
              <w:rPr>
                <w:rFonts w:ascii="Times New Roman" w:hAnsi="Times New Roman"/>
                <w:sz w:val="24"/>
                <w:szCs w:val="24"/>
              </w:rPr>
              <w:t xml:space="preserve">Four </w:t>
            </w:r>
            <w:r w:rsidR="00F16210">
              <w:rPr>
                <w:rFonts w:ascii="Times New Roman" w:hAnsi="Times New Roman"/>
                <w:sz w:val="24"/>
                <w:szCs w:val="24"/>
              </w:rPr>
              <w:t>soft drink containers</w:t>
            </w:r>
            <w:r w:rsidR="00285C36">
              <w:rPr>
                <w:rFonts w:ascii="Times New Roman" w:hAnsi="Times New Roman"/>
                <w:sz w:val="24"/>
                <w:szCs w:val="24"/>
              </w:rPr>
              <w:t xml:space="preserve"> are labelled as holding 0.375 litres</w:t>
            </w:r>
            <w:r w:rsidR="00F16210">
              <w:rPr>
                <w:rFonts w:ascii="Times New Roman" w:hAnsi="Times New Roman"/>
                <w:sz w:val="24"/>
                <w:szCs w:val="24"/>
              </w:rPr>
              <w:t>, 0.6</w:t>
            </w:r>
            <w:r w:rsidR="00285C36">
              <w:rPr>
                <w:rFonts w:ascii="Times New Roman" w:hAnsi="Times New Roman"/>
                <w:sz w:val="24"/>
                <w:szCs w:val="24"/>
              </w:rPr>
              <w:t xml:space="preserve"> litres, 1.25</w:t>
            </w:r>
            <w:r w:rsidR="00C74A7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85C36">
              <w:rPr>
                <w:rFonts w:ascii="Times New Roman" w:hAnsi="Times New Roman"/>
                <w:sz w:val="24"/>
                <w:szCs w:val="24"/>
              </w:rPr>
              <w:t>litres and 2</w:t>
            </w:r>
            <w:r w:rsidR="00C74A77">
              <w:rPr>
                <w:rFonts w:ascii="Times New Roman" w:hAnsi="Times New Roman"/>
                <w:sz w:val="24"/>
                <w:szCs w:val="24"/>
              </w:rPr>
              <w:t> </w:t>
            </w:r>
            <w:r w:rsidR="00285C36">
              <w:rPr>
                <w:rFonts w:ascii="Times New Roman" w:hAnsi="Times New Roman"/>
                <w:sz w:val="24"/>
                <w:szCs w:val="24"/>
              </w:rPr>
              <w:t>litres.</w:t>
            </w:r>
          </w:p>
          <w:p w:rsidR="00285C36" w:rsidRDefault="00285C36" w:rsidP="00285C36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litres do they hold altogether?</w:t>
            </w:r>
          </w:p>
          <w:p w:rsidR="00C74A77" w:rsidRDefault="00C74A77" w:rsidP="00285C36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56CC3DA1" wp14:editId="74652978">
                      <wp:simplePos x="0" y="0"/>
                      <wp:positionH relativeFrom="column">
                        <wp:posOffset>1843810</wp:posOffset>
                      </wp:positionH>
                      <wp:positionV relativeFrom="paragraph">
                        <wp:posOffset>162075</wp:posOffset>
                      </wp:positionV>
                      <wp:extent cx="1301580" cy="373380"/>
                      <wp:effectExtent l="0" t="0" r="13335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87D067" id="Rectangle 31" o:spid="_x0000_s1026" style="position:absolute;margin-left:145.2pt;margin-top:12.75pt;width:102.5pt;height:29.4pt;z-index:25162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C74A77" w:rsidRDefault="00C74A77" w:rsidP="00285C36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F16210" w:rsidRPr="00285C36" w:rsidRDefault="00F16210" w:rsidP="00285C36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A1E5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Default="005F7BE2" w:rsidP="00EA1E5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74" w:dyaOrig="194" w14:anchorId="7007F537">
                <v:shape id="_x0000_i1040" type="#_x0000_t75" style="width:88.5pt;height:9.75pt" o:ole="">
                  <v:imagedata r:id="rId39" o:title=""/>
                </v:shape>
                <o:OLEObject Type="Embed" ProgID="FXEquation.Equation" ShapeID="_x0000_i1040" DrawAspect="Content" ObjectID="_1514614567" r:id="rId40"/>
              </w:object>
            </w:r>
            <w:r w:rsidR="00EA1E5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A1E50" w:rsidRDefault="00EA1E50" w:rsidP="00EA1E5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A1E50" w:rsidRDefault="00F217E1" w:rsidP="00E72E41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>
              <w:pict w14:anchorId="7E071044">
                <v:group id="_x0000_s1065" style="position:absolute;margin-left:19.3pt;margin-top:2.8pt;width:343.5pt;height:9pt;z-index:2516756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">
                  <v:roundrect id="AutoShape 3" o:spid="_x0000_s1066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<v:roundrect id="AutoShape 4" o:spid="_x0000_s106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4d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eHfEAAAA2wAAAA8AAAAAAAAAAAAAAAAAmAIAAGRycy9k&#10;b3ducmV2LnhtbFBLBQYAAAAABAAEAPUAAACJAwAAAAA=&#10;" strokecolor="black [3213]" strokeweight="1pt"/>
                  <v:roundrect id="AutoShape 5" o:spid="_x0000_s1068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  <v:roundrect id="AutoShape 6" o:spid="_x0000_s1069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tDm8IA&#10;AADbAAAADwAAAGRycy9kb3ducmV2LnhtbESPQWsCMRSE7wX/Q3iCt5q10kVWo6igSG/a6vmRPDeL&#10;m5dlk7qrv74pFHocZuYbZrHqXS3u1IbKs4LJOANBrL2puFTw9bl7nYEIEdlg7ZkUPCjAajl4WWBh&#10;fMdHup9iKRKEQ4EKbIxNIWXQlhyGsW+Ik3f1rcOYZFtK02KX4K6Wb1mWS4cVpwWLDW0t6dvp2yn4&#10;0PZ99uz3F9Pl1+n6uLmctd8rNRr26zmISH38D/+1D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W0ObwgAAANsAAAAPAAAAAAAAAAAAAAAAAJgCAABkcnMvZG93&#10;bnJldi54bWxQSwUGAAAAAAQABAD1AAAAhwMAAAAA&#10;" strokecolor="black [3213]" strokeweight="1pt"/>
                </v:group>
              </w:pic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5F7BE2">
              <w:rPr>
                <w:rFonts w:ascii="Times New Roman" w:hAnsi="Times New Roman"/>
                <w:position w:val="-6"/>
                <w:sz w:val="24"/>
                <w:szCs w:val="24"/>
              </w:rPr>
              <w:t>3.14</w: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E72E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7.792           </w: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E72E41">
              <w:rPr>
                <w:rFonts w:ascii="Times New Roman" w:hAnsi="Times New Roman"/>
                <w:position w:val="-6"/>
                <w:sz w:val="24"/>
                <w:szCs w:val="24"/>
              </w:rPr>
              <w:t>8.702</w: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E72E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E72E41">
              <w:rPr>
                <w:rFonts w:ascii="Times New Roman" w:hAnsi="Times New Roman"/>
                <w:position w:val="-6"/>
                <w:sz w:val="24"/>
                <w:szCs w:val="24"/>
              </w:rPr>
              <w:t>8.792</w:t>
            </w:r>
            <w:r w:rsidR="00EA1E5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</w:p>
        </w:tc>
      </w:tr>
      <w:tr w:rsidR="00EA1E5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A1E50" w:rsidRPr="001B3341" w:rsidRDefault="00EA1E50" w:rsidP="00EA1E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1E50" w:rsidRPr="003E3271" w:rsidRDefault="003E3271" w:rsidP="00EA1E5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327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64" w:dyaOrig="194">
                <v:shape id="_x0000_i1041" type="#_x0000_t75" style="width:78.75pt;height:9.75pt" o:ole="">
                  <v:imagedata r:id="rId41" o:title=""/>
                </v:shape>
                <o:OLEObject Type="Embed" ProgID="FXEquation.Equation" ShapeID="_x0000_i1041" DrawAspect="Content" ObjectID="_1514614568" r:id="rId42"/>
              </w:object>
            </w:r>
            <w:r w:rsidRPr="003E3271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A1E50" w:rsidRDefault="00F217E1" w:rsidP="00EA1E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position w:val="-2"/>
              </w:rPr>
              <w:pict w14:anchorId="07CCC082">
                <v:rect id="Rectangle 59" o:spid="_x0000_s1070" style="position:absolute;margin-left:342.2pt;margin-top:2.05pt;width:98.45pt;height:29.4pt;z-index:25167667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PqIaSL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EA1E50" w:rsidRDefault="00EA1E50" w:rsidP="00EA1E5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F217E1" w:rsidP="007254E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7" type="#_x0000_t75" style="position:absolute;margin-left:287.8pt;margin-top:.2pt;width:167.75pt;height:92.1pt;z-index:251677696;mso-position-horizontal-relative:text;mso-position-vertical-relative:text">
                  <v:imagedata r:id="rId43" o:title=""/>
                </v:shape>
                <o:OLEObject Type="Embed" ProgID="FXDraw.Graphic" ShapeID="_x0000_s1077" DrawAspect="Content" ObjectID="_1514614619" r:id="rId44"/>
              </w:object>
            </w:r>
            <w:r w:rsidR="00F9301A">
              <w:t xml:space="preserve">Keiran fills 8 water bottles which each hold 0.375 litres. </w:t>
            </w:r>
          </w:p>
          <w:p w:rsidR="00F9301A" w:rsidRDefault="007F60C1" w:rsidP="007254E0">
            <w:pPr>
              <w:pStyle w:val="QuestionStyle"/>
            </w:pPr>
            <w:r>
              <w:t>How many litres of</w:t>
            </w:r>
            <w:r w:rsidR="00F9301A">
              <w:t xml:space="preserve"> water do the bottles hold altogether?</w:t>
            </w:r>
            <w:r w:rsidR="00F9301A">
              <w:rPr>
                <w:noProof/>
                <w:lang w:eastAsia="en-AU"/>
              </w:rPr>
              <w:t xml:space="preserve"> </w:t>
            </w:r>
          </w:p>
          <w:p w:rsidR="009D1574" w:rsidRDefault="009D1574" w:rsidP="007254E0">
            <w:pPr>
              <w:pStyle w:val="QuestionStyle"/>
            </w:pPr>
          </w:p>
          <w:p w:rsidR="00F9301A" w:rsidRDefault="009D1574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68640" behindDoc="0" locked="0" layoutInCell="1" allowOverlap="1" wp14:anchorId="183ACE3E" wp14:editId="2306E157">
                      <wp:simplePos x="0" y="0"/>
                      <wp:positionH relativeFrom="column">
                        <wp:posOffset>1980610</wp:posOffset>
                      </wp:positionH>
                      <wp:positionV relativeFrom="paragraph">
                        <wp:posOffset>81195</wp:posOffset>
                      </wp:positionV>
                      <wp:extent cx="1373580" cy="373380"/>
                      <wp:effectExtent l="0" t="0" r="17145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9F83B7" id="Rectangle 74" o:spid="_x0000_s1026" style="position:absolute;margin-left:155.95pt;margin-top:6.4pt;width:108.15pt;height:29.4pt;z-index:25156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F9301A" w:rsidRDefault="00F9301A" w:rsidP="007254E0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F9301A" w:rsidP="007254E0">
            <w:pPr>
              <w:pStyle w:val="QuestionStyle"/>
            </w:pPr>
            <w:r>
              <w:t>Subtract 14.85 from 20.</w:t>
            </w:r>
          </w:p>
          <w:p w:rsidR="00F9301A" w:rsidRDefault="009D1574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0928" behindDoc="0" locked="0" layoutInCell="1" allowOverlap="1" wp14:anchorId="43EFB830" wp14:editId="5E79D21E">
                      <wp:simplePos x="0" y="0"/>
                      <wp:positionH relativeFrom="column">
                        <wp:posOffset>4219806</wp:posOffset>
                      </wp:positionH>
                      <wp:positionV relativeFrom="paragraph">
                        <wp:posOffset>2944</wp:posOffset>
                      </wp:positionV>
                      <wp:extent cx="1208405" cy="373380"/>
                      <wp:effectExtent l="0" t="0" r="10795" b="2667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84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A7BBDAE" id="Rectangle 17" o:spid="_x0000_s1026" style="position:absolute;margin-left:332.25pt;margin-top:.25pt;width:95.15pt;height:29.4pt;z-index:25158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F9301A" w:rsidRDefault="00F9301A" w:rsidP="007254E0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2B5162" w:rsidP="007254E0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597312" behindDoc="0" locked="0" layoutInCell="1" allowOverlap="1" wp14:anchorId="603E9AF6" wp14:editId="5CCBB1BF">
                  <wp:simplePos x="0" y="0"/>
                  <wp:positionH relativeFrom="column">
                    <wp:posOffset>4356000</wp:posOffset>
                  </wp:positionH>
                  <wp:positionV relativeFrom="paragraph">
                    <wp:posOffset>545</wp:posOffset>
                  </wp:positionV>
                  <wp:extent cx="1268870" cy="1391059"/>
                  <wp:effectExtent l="0" t="0" r="762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hutterstock_134026025.jp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50" t="1773" r="17780" b="-11"/>
                          <a:stretch/>
                        </pic:blipFill>
                        <pic:spPr bwMode="auto">
                          <a:xfrm>
                            <a:off x="0" y="0"/>
                            <a:ext cx="1268870" cy="1391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574">
              <w:t xml:space="preserve">Martin divides a </w:t>
            </w:r>
            <w:r w:rsidR="007957B9">
              <w:t>cake which has a mass of</w:t>
            </w:r>
            <w:r w:rsidR="00E72E41">
              <w:t xml:space="preserve"> 1.53</w:t>
            </w:r>
            <w:r w:rsidR="007957B9">
              <w:t xml:space="preserve"> kg into 9 equal pieces. </w:t>
            </w:r>
          </w:p>
          <w:p w:rsidR="007957B9" w:rsidRDefault="007957B9" w:rsidP="007254E0">
            <w:pPr>
              <w:pStyle w:val="QuestionStyle"/>
            </w:pPr>
            <w:r>
              <w:t xml:space="preserve">What is the mass </w:t>
            </w:r>
            <w:r w:rsidR="00E72E41">
              <w:t xml:space="preserve">(in kg) </w:t>
            </w:r>
            <w:r>
              <w:t>of each piece?</w:t>
            </w:r>
          </w:p>
          <w:p w:rsidR="002B5162" w:rsidRDefault="002B5162" w:rsidP="007254E0">
            <w:pPr>
              <w:pStyle w:val="QuestionStyle"/>
            </w:pPr>
          </w:p>
          <w:p w:rsidR="002B5162" w:rsidRDefault="002B5162" w:rsidP="007254E0">
            <w:pPr>
              <w:pStyle w:val="QuestionStyle"/>
            </w:pPr>
          </w:p>
          <w:p w:rsidR="007957B9" w:rsidRDefault="002B5162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02FFA497" wp14:editId="2459F359">
                      <wp:simplePos x="0" y="0"/>
                      <wp:positionH relativeFrom="column">
                        <wp:posOffset>2740660</wp:posOffset>
                      </wp:positionH>
                      <wp:positionV relativeFrom="paragraph">
                        <wp:posOffset>53885</wp:posOffset>
                      </wp:positionV>
                      <wp:extent cx="1373580" cy="373380"/>
                      <wp:effectExtent l="0" t="0" r="17145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9A5570" id="Rectangle 21" o:spid="_x0000_s1026" style="position:absolute;margin-left:215.8pt;margin-top:4.25pt;width:108.15pt;height:29.4pt;z-index:2516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957B9" w:rsidRDefault="007957B9" w:rsidP="007254E0">
            <w:pPr>
              <w:pStyle w:val="QuestionStyle"/>
            </w:pPr>
          </w:p>
        </w:tc>
      </w:tr>
      <w:tr w:rsidR="00F9301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9301A" w:rsidRPr="001B3341" w:rsidRDefault="00F9301A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B5162" w:rsidRDefault="002B5162" w:rsidP="002B516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64" w:dyaOrig="194">
                <v:shape id="_x0000_i1043" type="#_x0000_t75" style="width:93pt;height:9.75pt" o:ole="">
                  <v:imagedata r:id="rId46" o:title=""/>
                </v:shape>
                <o:OLEObject Type="Embed" ProgID="FXEquation.Equation" ShapeID="_x0000_i1043" DrawAspect="Content" ObjectID="_1514614569" r:id="rId4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2B5162" w:rsidRDefault="002B5162" w:rsidP="002B5162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F9301A" w:rsidRDefault="002B5162" w:rsidP="007254E0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888" behindDoc="0" locked="0" layoutInCell="1" allowOverlap="1" wp14:anchorId="369D66AC" wp14:editId="4F78AC3A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F261A6" id="Group 86" o:spid="_x0000_s1026" style="position:absolute;margin-left:14.5pt;margin-top:2pt;width:343.5pt;height:9pt;z-index:2516218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/A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kHX6/pB8gl08AAAD//wMAUEsBAi0AFAAGAAgAAAAhANvh9svuAAAAhQEAABMAAAAAAAAAAAAA&#10;AAAAAAAAAFtDb250ZW50X1R5cGVzXS54bWxQSwECLQAUAAYACAAAACEAWvQsW78AAAAVAQAACwAA&#10;AAAAAAAAAAAAAAAfAQAAX3JlbHMvLnJlbHNQSwECLQAUAAYACAAAACEABH1fwM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t xml:space="preserve">            0.00831                       0.0831                          0.831                            8.31  </w:t>
            </w:r>
          </w:p>
        </w:tc>
      </w:tr>
      <w:tr w:rsidR="00F9301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9301A" w:rsidRPr="001B3341" w:rsidRDefault="00F9301A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9301A" w:rsidRDefault="002B5162" w:rsidP="007254E0">
            <w:pPr>
              <w:pStyle w:val="QuestionStyle"/>
            </w:pPr>
            <w:r>
              <w:t>Round 14.6</w:t>
            </w:r>
            <w:r w:rsidR="007F60C1">
              <w:t>97</w:t>
            </w:r>
            <w:r>
              <w:t xml:space="preserve"> correct to 2 decimal places.</w:t>
            </w:r>
          </w:p>
          <w:p w:rsidR="002B5162" w:rsidRDefault="002B5162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6373FB72" wp14:editId="73821E1A">
                      <wp:simplePos x="0" y="0"/>
                      <wp:positionH relativeFrom="column">
                        <wp:posOffset>2847420</wp:posOffset>
                      </wp:positionH>
                      <wp:positionV relativeFrom="paragraph">
                        <wp:posOffset>51035</wp:posOffset>
                      </wp:positionV>
                      <wp:extent cx="1373580" cy="373380"/>
                      <wp:effectExtent l="0" t="0" r="17145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BD0AEEA" id="Rectangle 22" o:spid="_x0000_s1026" style="position:absolute;margin-left:224.2pt;margin-top:4pt;width:108.15pt;height:29.4pt;z-index:25161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2B5162" w:rsidRDefault="002B5162" w:rsidP="007254E0">
            <w:pPr>
              <w:pStyle w:val="QuestionStyle"/>
            </w:pPr>
          </w:p>
        </w:tc>
      </w:tr>
      <w:tr w:rsidR="00C74A77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74A77" w:rsidRPr="001B3341" w:rsidRDefault="00C74A77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4A77" w:rsidRDefault="00C74A77" w:rsidP="007254E0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5440" behindDoc="0" locked="0" layoutInCell="1" allowOverlap="1" wp14:anchorId="3454FA77" wp14:editId="3B197A07">
                  <wp:simplePos x="0" y="0"/>
                  <wp:positionH relativeFrom="column">
                    <wp:posOffset>4542450</wp:posOffset>
                  </wp:positionH>
                  <wp:positionV relativeFrom="paragraph">
                    <wp:posOffset>-640</wp:posOffset>
                  </wp:positionV>
                  <wp:extent cx="900000" cy="1365579"/>
                  <wp:effectExtent l="0" t="0" r="0" b="635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hutterstock_186011165.jp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44" t="5199" b="1712"/>
                          <a:stretch/>
                        </pic:blipFill>
                        <pic:spPr bwMode="auto">
                          <a:xfrm>
                            <a:off x="0" y="0"/>
                            <a:ext cx="900000" cy="1365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Hermione pours 0.425 litres from a bottle which originally held 1.25 litres.</w:t>
            </w:r>
          </w:p>
          <w:p w:rsidR="00C74A77" w:rsidRDefault="007F60C1" w:rsidP="007254E0">
            <w:pPr>
              <w:pStyle w:val="QuestionStyle"/>
            </w:pPr>
            <w:r>
              <w:t>How many litres remain</w:t>
            </w:r>
            <w:r w:rsidR="00C74A77">
              <w:t xml:space="preserve"> in the bottle?</w:t>
            </w:r>
          </w:p>
          <w:p w:rsidR="00C74A77" w:rsidRDefault="00C74A77" w:rsidP="007254E0">
            <w:pPr>
              <w:pStyle w:val="QuestionStyle"/>
            </w:pPr>
          </w:p>
          <w:p w:rsidR="00C74A77" w:rsidRDefault="00C74A77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485DECEC" wp14:editId="5656F79E">
                      <wp:simplePos x="0" y="0"/>
                      <wp:positionH relativeFrom="column">
                        <wp:posOffset>2177820</wp:posOffset>
                      </wp:positionH>
                      <wp:positionV relativeFrom="paragraph">
                        <wp:posOffset>58870</wp:posOffset>
                      </wp:positionV>
                      <wp:extent cx="1373580" cy="373380"/>
                      <wp:effectExtent l="0" t="0" r="17145" b="2667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0317933" id="Rectangle 64" o:spid="_x0000_s1026" style="position:absolute;margin-left:171.5pt;margin-top:4.65pt;width:108.15pt;height:29.4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C74A77" w:rsidRDefault="00C74A77" w:rsidP="007254E0">
            <w:pPr>
              <w:pStyle w:val="QuestionStyle"/>
            </w:pPr>
          </w:p>
          <w:p w:rsidR="00226622" w:rsidRDefault="00226622" w:rsidP="007254E0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11E63" w:rsidRDefault="009F021C" w:rsidP="007254E0">
            <w:pPr>
              <w:pStyle w:val="QuestionStyle"/>
            </w:pPr>
            <w:r>
              <w:t>What decimal number is represented by the expanded notation</w:t>
            </w:r>
            <w:r w:rsidR="00D11E63">
              <w:t>:</w:t>
            </w:r>
            <w:r>
              <w:t xml:space="preserve"> </w:t>
            </w:r>
            <w:r w:rsidR="00D11E63">
              <w:rPr>
                <w:color w:val="FF0000"/>
                <w:position w:val="-18"/>
              </w:rPr>
              <w:object w:dxaOrig="2756" w:dyaOrig="537">
                <v:shape id="_x0000_i1044" type="#_x0000_t75" style="width:131.25pt;height:25.5pt" o:ole="">
                  <v:imagedata r:id="rId49" o:title=""/>
                </v:shape>
                <o:OLEObject Type="Embed" ProgID="FXEquation.Equation" ShapeID="_x0000_i1044" DrawAspect="Content" ObjectID="_1514614570" r:id="rId50"/>
              </w:object>
            </w:r>
            <w:r>
              <w:rPr>
                <w:color w:val="FF0000"/>
              </w:rPr>
              <w:t xml:space="preserve"> </w:t>
            </w:r>
            <w:r w:rsidRPr="009F021C">
              <w:t>?</w:t>
            </w:r>
          </w:p>
          <w:p w:rsidR="00D11E63" w:rsidRDefault="00D11E63" w:rsidP="00D11E63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D11E63" w:rsidRDefault="00D11E63" w:rsidP="007254E0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778ED97C" wp14:editId="3E3A71AB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2900E0" id="Group 68" o:spid="_x0000_s1026" style="position:absolute;margin-left:14.5pt;margin-top:2pt;width:343.5pt;height:9pt;z-index:2516689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p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danL+kHyM0TAAD//wMAUEsBAi0AFAAGAAgAAAAhANvh9svuAAAAhQEAABMAAAAAAAAAAAAAAAAA&#10;AAAAAFtDb250ZW50X1R5cGVzXS54bWxQSwECLQAUAAYACAAAACEAWvQsW78AAAAVAQAACwAAAAAA&#10;AAAAAAAAAAAfAQAAX3JlbHMvLnJlbHNQSwECLQAUAAYACAAAACEAmCfoqcAAAADbAAAADwAAAAAA&#10;AAAAAAAAAAAHAgAAZHJzL2Rvd25yZXYueG1sUEsFBgAAAAADAAMAtwAAAPQ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NF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7BH6/pB8gl08AAAD//wMAUEsBAi0AFAAGAAgAAAAhANvh9svuAAAAhQEAABMAAAAAAAAAAAAA&#10;AAAAAAAAAFtDb250ZW50X1R5cGVzXS54bWxQSwECLQAUAAYACAAAACEAWvQsW78AAAAVAQAACwAA&#10;AAAAAAAAAAAAAAAfAQAAX3JlbHMvLnJlbHNQSwECLQAUAAYACAAAACEAB7nTRc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t xml:space="preserve">            0.7806                        7.086                             7.806                              7.86    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226622" w:rsidP="007254E0">
            <w:pPr>
              <w:pStyle w:val="QuestionStyle"/>
            </w:pPr>
            <w:r>
              <w:t xml:space="preserve">What is the average of </w:t>
            </w:r>
            <w:r w:rsidR="007F60C1">
              <w:t xml:space="preserve"> </w:t>
            </w:r>
            <w:r>
              <w:t xml:space="preserve">3.4, </w:t>
            </w:r>
            <w:r w:rsidR="007F60C1">
              <w:t xml:space="preserve"> </w:t>
            </w:r>
            <w:r>
              <w:t xml:space="preserve">2.5, </w:t>
            </w:r>
            <w:r w:rsidR="007F60C1">
              <w:t xml:space="preserve"> </w:t>
            </w:r>
            <w:r>
              <w:t xml:space="preserve">6.8, </w:t>
            </w:r>
            <w:r w:rsidR="007F60C1">
              <w:t xml:space="preserve"> </w:t>
            </w:r>
            <w:r>
              <w:t>4.23</w:t>
            </w:r>
            <w:r w:rsidR="007F60C1">
              <w:t>,</w:t>
            </w:r>
            <w:r>
              <w:t xml:space="preserve"> </w:t>
            </w:r>
            <w:r w:rsidR="007F60C1">
              <w:t xml:space="preserve"> </w:t>
            </w:r>
            <w:r>
              <w:t xml:space="preserve">6.35 </w:t>
            </w:r>
            <w:r w:rsidR="007F60C1">
              <w:t xml:space="preserve"> </w:t>
            </w:r>
            <w:r>
              <w:t xml:space="preserve">and </w:t>
            </w:r>
            <w:r w:rsidR="007F60C1">
              <w:t xml:space="preserve"> </w:t>
            </w:r>
            <w:r>
              <w:t>0.9?</w:t>
            </w:r>
          </w:p>
          <w:p w:rsidR="00226622" w:rsidRDefault="00226622" w:rsidP="007254E0">
            <w:pPr>
              <w:pStyle w:val="QuestionStyle"/>
            </w:pPr>
          </w:p>
          <w:p w:rsidR="00226622" w:rsidRDefault="009B6DC5" w:rsidP="007254E0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5616" behindDoc="0" locked="0" layoutInCell="1" allowOverlap="1" wp14:anchorId="27924695" wp14:editId="31AA7E99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20740</wp:posOffset>
                      </wp:positionV>
                      <wp:extent cx="4362450" cy="114300"/>
                      <wp:effectExtent l="0" t="0" r="19050" b="1905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13C9F4" id="Group 98" o:spid="_x0000_s1026" style="position:absolute;margin-left:17.25pt;margin-top:1.65pt;width:343.5pt;height:9pt;z-index:2516956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SExAAAANw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BeCL8/IBHp1BwAA//8DAFBLAQItABQABgAIAAAAIQDb4fbL7gAAAIUBAAATAAAAAAAAAAAA&#10;AAAAAAAAAABbQ29udGVudF9UeXBlc10ueG1sUEsBAi0AFAAGAAgAAAAhAFr0LFu/AAAAFQEAAAsA&#10;AAAAAAAAAAAAAAAAHwEAAF9yZWxzLy5yZWxzUEsBAi0AFAAGAAgAAAAhAFQghITEAAAA3AAAAA8A&#10;AAAAAAAAAAAAAAAABwIAAGRycy9kb3ducmV2LnhtbFBLBQYAAAAAAwADALcAAAD4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t xml:space="preserve">                4.03                          4.83                              </w:t>
            </w:r>
            <w:r w:rsidRPr="009B6DC5">
              <w:t>4.836</w:t>
            </w:r>
            <w:r>
              <w:t xml:space="preserve">                                  24.18</w:t>
            </w:r>
          </w:p>
        </w:tc>
      </w:tr>
      <w:tr w:rsidR="00C74A77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74A77" w:rsidRPr="001B3341" w:rsidRDefault="00C74A77" w:rsidP="00C74A7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4A77" w:rsidRDefault="009F021C" w:rsidP="00C74A7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04" w:dyaOrig="194" w14:anchorId="2623C011">
                <v:shape id="_x0000_i1045" type="#_x0000_t75" style="width:90pt;height:9.75pt" o:ole="">
                  <v:imagedata r:id="rId51" o:title=""/>
                </v:shape>
                <o:OLEObject Type="Embed" ProgID="FXEquation.Equation" ShapeID="_x0000_i1045" DrawAspect="Content" ObjectID="_1514614571" r:id="rId52"/>
              </w:object>
            </w:r>
            <w:r w:rsidR="00C74A7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74A77" w:rsidRDefault="00C74A77" w:rsidP="00C74A7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74A77" w:rsidRDefault="00F217E1" w:rsidP="00C74A77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pict w14:anchorId="16ED3C01">
                <v:group id="Group 25" o:spid="_x0000_s1090" style="position:absolute;margin-left:17.6pt;margin-top:.7pt;width:343.5pt;height:9pt;z-index:25167974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">
                  <v:roundrect id="AutoShape 3" o:spid="_x0000_s109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6W8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Q7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H6W8MAAADbAAAADwAAAAAAAAAAAAAAAACYAgAAZHJzL2Rv&#10;d25yZXYueG1sUEsFBgAAAAAEAAQA9QAAAIgDAAAAAA==&#10;" strokecolor="black [3213]" strokeweight="1pt"/>
                  <v:roundrect id="AutoShape 4" o:spid="_x0000_s109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fwM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5B1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1fwMMAAADbAAAADwAAAAAAAAAAAAAAAACYAgAAZHJzL2Rv&#10;d25yZXYueG1sUEsFBgAAAAAEAAQA9QAAAIgDAAAAAA==&#10;" strokecolor="black [3213]" strokeweight="1pt"/>
                  <v:roundrect id="AutoShape 5" o:spid="_x0000_s109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LLss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Uam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iy7LBAAAA2wAAAA8AAAAAAAAAAAAAAAAAmAIAAGRycy9kb3du&#10;cmV2LnhtbFBLBQYAAAAABAAEAPUAAACGAwAAAAA=&#10;" strokecolor="black [3213]" strokeweight="1pt"/>
                  <v:roundrect id="AutoShape 6" o:spid="_x0000_s109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uKcMA&#10;AADbAAAADwAAAGRycy9kb3ducmV2LnhtbESPT2sCMRTE70K/Q3iF3jSrRbFbo9iCIt78e34kz83i&#10;5mXZRHfbT28KBY/DzPyGmS06V4k7NaH0rGA4yEAQa29KLhQcD6v+FESIyAYrz6TghwIs5i+9GebG&#10;t7yj+z4WIkE45KjAxljnUgZtyWEY+Jo4eRffOIxJNoU0DbYJ7io5yrKJdFhyWrBY07clfd3fnIKt&#10;tuPpb7c+m3ZyeV/uvs4n7ddKvb12y08Qkbr4DP+3N0bB6AP+vq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5uKcMAAADbAAAADwAAAAAAAAAAAAAAAACYAgAAZHJzL2Rv&#10;d25yZXYueG1sUEsFBgAAAAAEAAQA9QAAAIgDAAAAAA==&#10;" strokecolor="black [3213]" strokeweight="1pt"/>
                </v:group>
              </w:pict>
            </w:r>
            <w:r w:rsidR="00C74A77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</w:t>
            </w:r>
            <w:r w:rsidR="00D11E63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</w:t>
            </w:r>
            <w:r w:rsidR="00226622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</w:t>
            </w:r>
            <w:r w:rsidR="00C74A77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</w:t>
            </w:r>
            <w:r w:rsidR="009B6DC5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2.49</w:t>
            </w:r>
            <w:r w:rsidR="00C74A77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           </w:t>
            </w:r>
            <w:r w:rsidR="009B6DC5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            2.5</w:t>
            </w:r>
            <w:r w:rsidR="00226622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                    </w:t>
            </w:r>
            <w:r w:rsidR="009B6DC5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24.9                           25</w:t>
            </w:r>
            <w:r w:rsidR="00226622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                             </w:t>
            </w:r>
          </w:p>
          <w:p w:rsidR="00C74A77" w:rsidRDefault="00C74A77" w:rsidP="00C74A77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</w:tc>
      </w:tr>
      <w:tr w:rsidR="00C74A77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74A77" w:rsidRPr="001B3341" w:rsidRDefault="00C74A77" w:rsidP="00C74A7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4A77" w:rsidRDefault="00C74A77" w:rsidP="00C74A77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</w:t>
            </w:r>
            <w:r w:rsidR="009F021C"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val="en-US" w:eastAsia="en-AU"/>
              </w:rPr>
              <w:object w:dxaOrig="1428" w:dyaOrig="194" w14:anchorId="1F1EA04E">
                <v:shape id="_x0000_i1046" type="#_x0000_t75" style="width:71.25pt;height:9.75pt" o:ole="">
                  <v:imagedata r:id="rId53" o:title=""/>
                </v:shape>
                <o:OLEObject Type="Embed" ProgID="FXEquation.Equation" ShapeID="_x0000_i1046" DrawAspect="Content" ObjectID="_1514614572" r:id="rId54"/>
              </w:object>
            </w:r>
            <w: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  <w:t xml:space="preserve"> </w:t>
            </w:r>
          </w:p>
          <w:p w:rsidR="00C74A77" w:rsidRDefault="00F217E1" w:rsidP="00C74A77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  <w:r>
              <w:pict w14:anchorId="2517DA4E">
                <v:rect id="Rectangle 23" o:spid="_x0000_s1095" style="position:absolute;margin-left:317.8pt;margin-top:3.2pt;width:91.8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NKYfL/F&#10;AgAAdQ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C74A77" w:rsidRDefault="00C74A77" w:rsidP="00C74A77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</w:p>
          <w:p w:rsidR="00C74A77" w:rsidRDefault="00C74A77" w:rsidP="00C74A77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F021C" w:rsidRDefault="009F021C" w:rsidP="007254E0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6704" behindDoc="0" locked="0" layoutInCell="1" allowOverlap="1" wp14:anchorId="40192EE5" wp14:editId="2128D6C4">
                  <wp:simplePos x="0" y="0"/>
                  <wp:positionH relativeFrom="column">
                    <wp:posOffset>4521600</wp:posOffset>
                  </wp:positionH>
                  <wp:positionV relativeFrom="paragraph">
                    <wp:posOffset>7150</wp:posOffset>
                  </wp:positionV>
                  <wp:extent cx="997727" cy="1686415"/>
                  <wp:effectExtent l="0" t="0" r="0" b="9525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hutterstock_229313890.jpg"/>
                          <pic:cNvPicPr/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37" t="19371" r="25354"/>
                          <a:stretch/>
                        </pic:blipFill>
                        <pic:spPr bwMode="auto">
                          <a:xfrm>
                            <a:off x="0" y="0"/>
                            <a:ext cx="997727" cy="1686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Felicity buys 0.8 litres of liquid soap from a bulk store.</w:t>
            </w:r>
          </w:p>
          <w:p w:rsidR="009F021C" w:rsidRDefault="009F021C" w:rsidP="007254E0">
            <w:pPr>
              <w:pStyle w:val="QuestionStyle"/>
            </w:pPr>
            <w:r>
              <w:t>The soap costs $4.76 per litre.</w:t>
            </w:r>
          </w:p>
          <w:p w:rsidR="009F021C" w:rsidRDefault="009F021C" w:rsidP="007254E0">
            <w:pPr>
              <w:pStyle w:val="QuestionStyle"/>
            </w:pPr>
            <w:r>
              <w:t xml:space="preserve">What does she pay for the soap (to the nearest </w:t>
            </w:r>
            <w:r w:rsidR="007254E0">
              <w:t xml:space="preserve">5 </w:t>
            </w:r>
            <w:r>
              <w:t>cent</w:t>
            </w:r>
            <w:r w:rsidR="007254E0">
              <w:t>s</w:t>
            </w:r>
            <w:r>
              <w:t>)?</w:t>
            </w:r>
          </w:p>
          <w:p w:rsidR="009F021C" w:rsidRDefault="009F021C" w:rsidP="007254E0">
            <w:pPr>
              <w:pStyle w:val="QuestionStyle"/>
            </w:pPr>
          </w:p>
          <w:p w:rsidR="009F021C" w:rsidRDefault="009F021C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173CA3" wp14:editId="4C7E07F7">
                      <wp:simplePos x="0" y="0"/>
                      <wp:positionH relativeFrom="column">
                        <wp:posOffset>3028650</wp:posOffset>
                      </wp:positionH>
                      <wp:positionV relativeFrom="paragraph">
                        <wp:posOffset>170910</wp:posOffset>
                      </wp:positionV>
                      <wp:extent cx="1165860" cy="373380"/>
                      <wp:effectExtent l="16510" t="12065" r="17780" b="14605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AEB623" id="Rectangle 67" o:spid="_x0000_s1026" style="position:absolute;margin-left:238.5pt;margin-top:13.45pt;width:91.8pt;height:29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9F021C" w:rsidRDefault="009F021C" w:rsidP="007254E0">
            <w:pPr>
              <w:pStyle w:val="QuestionStyle"/>
            </w:pPr>
          </w:p>
          <w:p w:rsidR="005277D4" w:rsidRDefault="009F021C" w:rsidP="007254E0">
            <w:pPr>
              <w:pStyle w:val="QuestionStyle"/>
            </w:pPr>
            <w:r>
              <w:t xml:space="preserve"> 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226622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226622" w:rsidP="007254E0">
            <w:pPr>
              <w:pStyle w:val="QuestionStyle"/>
            </w:pPr>
            <w:r>
              <w:t xml:space="preserve"> </w:t>
            </w:r>
            <w:r>
              <w:object w:dxaOrig="1024" w:dyaOrig="294">
                <v:shape id="_x0000_i1047" type="#_x0000_t75" style="width:51pt;height:15pt" o:ole="">
                  <v:imagedata r:id="rId56" o:title=""/>
                </v:shape>
                <o:OLEObject Type="Embed" ProgID="FXEquation.Equation" ShapeID="_x0000_i1047" DrawAspect="Content" ObjectID="_1514614573" r:id="rId57"/>
              </w:object>
            </w:r>
            <w:r>
              <w:t xml:space="preserve"> </w:t>
            </w:r>
          </w:p>
          <w:p w:rsidR="00226622" w:rsidRDefault="00226622" w:rsidP="007254E0">
            <w:pPr>
              <w:pStyle w:val="QuestionStyle"/>
            </w:pPr>
          </w:p>
          <w:p w:rsidR="00226622" w:rsidRDefault="00226622" w:rsidP="007254E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2376385" wp14:editId="61F1CD2A">
                      <wp:simplePos x="0" y="0"/>
                      <wp:positionH relativeFrom="column">
                        <wp:posOffset>4192905</wp:posOffset>
                      </wp:positionH>
                      <wp:positionV relativeFrom="paragraph">
                        <wp:posOffset>17775</wp:posOffset>
                      </wp:positionV>
                      <wp:extent cx="1165860" cy="373380"/>
                      <wp:effectExtent l="16510" t="12065" r="17780" b="14605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B195A9" id="Rectangle 75" o:spid="_x0000_s1026" style="position:absolute;margin-left:330.15pt;margin-top:1.4pt;width:91.8pt;height:29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226622" w:rsidRDefault="00226622" w:rsidP="007254E0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58"/>
          <w:footerReference w:type="default" r:id="rId59"/>
          <w:headerReference w:type="first" r:id="rId60"/>
          <w:footerReference w:type="first" r:id="rId6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0CC89F0C295A4F3D8CD5633C1F47704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75001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D140B27ED34E48B389D90A88767B5B2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750013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7E3324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7E3324" w:rsidRPr="001B3341" w:rsidRDefault="007E3324" w:rsidP="007E3324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7E3324" w:rsidRDefault="00D86A68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number is marked on the number line below?</w:t>
            </w:r>
          </w:p>
          <w:p w:rsidR="00D86A68" w:rsidRDefault="00D86A68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F217E1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5217675">
                <v:shape id="_x0000_s1097" type="#_x0000_t75" style="position:absolute;margin-left:20.1pt;margin-top:8.35pt;width:396.1pt;height:22.6pt;z-index:251681792">
                  <v:imagedata r:id="rId62" o:title=""/>
                </v:shape>
                <o:OLEObject Type="Embed" ProgID="FXDraw.Graphic" ShapeID="_x0000_s1097" DrawAspect="Content" ObjectID="_1514614620" r:id="rId63"/>
              </w:object>
            </w: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86A68" w:rsidRDefault="00D86A68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4FB344AE" wp14:editId="2B5EB7FB">
                      <wp:simplePos x="0" y="0"/>
                      <wp:positionH relativeFrom="column">
                        <wp:posOffset>4151860</wp:posOffset>
                      </wp:positionH>
                      <wp:positionV relativeFrom="paragraph">
                        <wp:posOffset>100260</wp:posOffset>
                      </wp:positionV>
                      <wp:extent cx="754380" cy="3733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9D096D" id="Rectangle 36" o:spid="_x0000_s1026" style="position:absolute;margin-left:326.9pt;margin-top:7.9pt;width:59.4pt;height:29.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f3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nZ1S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D86A68" w:rsidRDefault="00D86A68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E33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E3324" w:rsidRPr="001B3341" w:rsidRDefault="007E3324" w:rsidP="007E3324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3324" w:rsidRDefault="00F217E1" w:rsidP="00D86A68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4BFB82C2">
                <v:shape id="_x0000_s1098" type="#_x0000_t75" style="position:absolute;margin-left:113.9pt;margin-top:20.15pt;width:215.15pt;height:87.7pt;z-index:251682816;mso-position-horizontal-relative:text;mso-position-vertical-relative:text">
                  <v:imagedata r:id="rId64" o:title=""/>
                </v:shape>
                <o:OLEObject Type="Embed" ProgID="FXDraw.Graphic" ShapeID="_x0000_s1098" DrawAspect="Content" ObjectID="_1514614621" r:id="rId65"/>
              </w:object>
            </w:r>
            <w:r w:rsidR="00D86A68">
              <w:rPr>
                <w:rFonts w:ascii="Times New Roman" w:hAnsi="Times New Roman"/>
                <w:sz w:val="24"/>
                <w:szCs w:val="24"/>
              </w:rPr>
              <w:t xml:space="preserve">What part of this </w:t>
            </w:r>
            <w:r w:rsidR="007E3324">
              <w:rPr>
                <w:rFonts w:ascii="Times New Roman" w:hAnsi="Times New Roman"/>
                <w:sz w:val="24"/>
                <w:szCs w:val="24"/>
              </w:rPr>
              <w:t>rectangle</w:t>
            </w:r>
            <w:r w:rsidR="00D86A68">
              <w:rPr>
                <w:rFonts w:ascii="Times New Roman" w:hAnsi="Times New Roman"/>
                <w:sz w:val="24"/>
                <w:szCs w:val="24"/>
              </w:rPr>
              <w:t xml:space="preserve"> is shaded?</w:t>
            </w: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1C64" w:rsidRDefault="006F1C6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86A68" w:rsidRDefault="006F1C64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352" behindDoc="0" locked="0" layoutInCell="1" allowOverlap="1" wp14:anchorId="6B04C21A" wp14:editId="3097516A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7540</wp:posOffset>
                      </wp:positionV>
                      <wp:extent cx="4415790" cy="114300"/>
                      <wp:effectExtent l="0" t="0" r="22860" b="1905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317451" id="Group 38" o:spid="_x0000_s1026" style="position:absolute;margin-left:46.25pt;margin-top:.6pt;width:347.7pt;height:9pt;z-index:25168435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wD6AIAABY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1s5xAAAANs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jF/h9iX+ALn4AwAA//8DAFBLAQItABQABgAIAAAAIQDb4fbL7gAAAIUBAAATAAAAAAAAAAAA&#10;AAAAAAAAAABbQ29udGVudF9UeXBlc10ueG1sUEsBAi0AFAAGAAgAAAAhAFr0LFu/AAAAFQEAAAsA&#10;AAAAAAAAAAAAAAAAHwEAAF9yZWxzLy5yZWxzUEsBAi0AFAAGAAgAAAAhAPjzWzn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ScxAAAANsAAAAPAAAAZHJzL2Rvd25yZXYueG1sRI9Ba8JA&#10;FITvhf6H5RW8FN0oa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KRhtJz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49w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NIHHl/gD5PwOAAD//wMAUEsBAi0AFAAGAAgAAAAhANvh9svuAAAAhQEAABMAAAAAAAAAAAAA&#10;AAAAAAAAAFtDb250ZW50X1R5cGVzXS54bWxQSwECLQAUAAYACAAAACEAWvQsW78AAAAVAQAACwAA&#10;AAAAAAAAAAAAAAAfAQAAX3JlbHMvLnJlbHNQSwECLQAUAAYACAAAACEAO/+PcM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0.16                              0.24                              0.4                                 0.6       </w:t>
            </w:r>
          </w:p>
        </w:tc>
      </w:tr>
      <w:tr w:rsidR="007E33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E3324" w:rsidRPr="001B3341" w:rsidRDefault="007E3324" w:rsidP="007E33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3324" w:rsidRDefault="00574B02" w:rsidP="007E3324">
            <w:pPr>
              <w:ind w:right="37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90496" behindDoc="0" locked="0" layoutInCell="1" allowOverlap="1" wp14:anchorId="60A21819" wp14:editId="45836F7E">
                  <wp:simplePos x="0" y="0"/>
                  <wp:positionH relativeFrom="column">
                    <wp:posOffset>4528200</wp:posOffset>
                  </wp:positionH>
                  <wp:positionV relativeFrom="paragraph">
                    <wp:posOffset>51498</wp:posOffset>
                  </wp:positionV>
                  <wp:extent cx="680770" cy="1468800"/>
                  <wp:effectExtent l="0" t="0" r="5080" b="0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shutterstock_161770448.jpg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05" t="2126" r="28458"/>
                          <a:stretch/>
                        </pic:blipFill>
                        <pic:spPr bwMode="auto">
                          <a:xfrm>
                            <a:off x="0" y="0"/>
                            <a:ext cx="680770" cy="146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5CA3">
              <w:rPr>
                <w:rFonts w:ascii="Times New Roman" w:hAnsi="Times New Roman"/>
                <w:sz w:val="24"/>
                <w:szCs w:val="24"/>
              </w:rPr>
              <w:t>Louise’s handbag and its contents have a mass of 8.4 kg.</w:t>
            </w:r>
          </w:p>
          <w:p w:rsidR="007E3324" w:rsidRDefault="00F95CA3" w:rsidP="007E3324">
            <w:pPr>
              <w:ind w:right="37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does the mass of the handbag become when she takes out her purse which has a m</w:t>
            </w:r>
            <w:r w:rsidR="00574B02">
              <w:rPr>
                <w:rFonts w:ascii="Times New Roman" w:hAnsi="Times New Roman"/>
                <w:sz w:val="24"/>
                <w:szCs w:val="24"/>
              </w:rPr>
              <w:t>ass of 2</w:t>
            </w:r>
            <w:r w:rsidR="006D5D52">
              <w:rPr>
                <w:rFonts w:ascii="Times New Roman" w:hAnsi="Times New Roman"/>
                <w:sz w:val="24"/>
                <w:szCs w:val="24"/>
              </w:rPr>
              <w:t>.26 kg?</w:t>
            </w:r>
          </w:p>
          <w:p w:rsidR="00574B02" w:rsidRDefault="00574B02" w:rsidP="007E3324">
            <w:pPr>
              <w:ind w:right="3719"/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F217E1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2460BEA">
                <v:rect id="Rectangle 67" o:spid="_x0000_s1099" style="position:absolute;margin-left:194.8pt;margin-top:6.6pt;width:59.4pt;height:29.4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MKpwET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E33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E3324" w:rsidRPr="001B3341" w:rsidRDefault="007E3324" w:rsidP="007E33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3324" w:rsidRDefault="00F95CA3" w:rsidP="007E3324">
            <w:pPr>
              <w:ind w:right="34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length of the four boundaries on a block of land are 12.5 m, 68.25 m, 25.35 m and 54.8 m</w:t>
            </w:r>
          </w:p>
          <w:p w:rsidR="007E3324" w:rsidRDefault="007E3324" w:rsidP="007E3324">
            <w:pPr>
              <w:ind w:right="34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What i</w:t>
            </w:r>
            <w:r w:rsidR="00F95CA3">
              <w:rPr>
                <w:rFonts w:ascii="Times New Roman" w:hAnsi="Times New Roman"/>
                <w:sz w:val="24"/>
                <w:szCs w:val="24"/>
              </w:rPr>
              <w:t>s the total length of the boundaries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E3324" w:rsidRDefault="00F217E1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75890E75">
                <v:rect id="Rectangle 61" o:spid="_x0000_s1100" style="position:absolute;margin-left:331.7pt;margin-top:6.05pt;width:88.55pt;height:29.4pt;z-index:251684864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EQ6K57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E33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E3324" w:rsidRPr="001B3341" w:rsidRDefault="007E3324" w:rsidP="007E33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3324" w:rsidRDefault="00C76E36" w:rsidP="007E3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 </w:t>
            </w:r>
            <w:r w:rsidRPr="00574B02">
              <w:rPr>
                <w:rFonts w:ascii="Times New Roman" w:hAnsi="Times New Roman"/>
                <w:position w:val="-2"/>
                <w:sz w:val="24"/>
                <w:szCs w:val="24"/>
              </w:rPr>
              <w:object w:dxaOrig="1308" w:dyaOrig="194">
                <v:shape id="_x0000_i1050" type="#_x0000_t75" style="width:65.25pt;height:9.75pt" o:ole="">
                  <v:imagedata r:id="rId67" o:title=""/>
                </v:shape>
                <o:OLEObject Type="Embed" ProgID="FXEquation.Equation" ShapeID="_x0000_i1050" DrawAspect="Content" ObjectID="_1514614574" r:id="rId6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E332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7E3324">
              <w:rPr>
                <w:rFonts w:ascii="Times New Roman" w:hAnsi="Times New Roman"/>
                <w:sz w:val="24"/>
                <w:szCs w:val="24"/>
              </w:rPr>
              <w:t>when rounded correct to two decimal places?</w:t>
            </w:r>
          </w:p>
          <w:p w:rsidR="007E3324" w:rsidRDefault="007E3324" w:rsidP="007E3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E3324" w:rsidRDefault="00F217E1" w:rsidP="006501AE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02CFE101">
                <v:group id="Group 6" o:spid="_x0000_s1101" style="position:absolute;margin-left:23.5pt;margin-top:1.55pt;width:343.5pt;height:9pt;z-index:25168588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">
                  <v:roundrect id="AutoShape 3" o:spid="_x0000_s110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lZ8IA&#10;AADaAAAADwAAAGRycy9kb3ducmV2LnhtbESPT2sCMRTE74V+h/AK3mq2in9YjWIFRbypredH8tws&#10;bl6WTXS3/fSmUPA4zMxvmPmyc5W4UxNKzwo++hkIYu1NyYWCr9PmfQoiRGSDlWdS8EMBlovXlznm&#10;xrd8oPsxFiJBOOSowMZY51IGbclh6PuaOHkX3ziMSTaFNA22Ce4qOciysXRYclqwWNPakr4eb07B&#10;XtvR9Lfbnk07vgxXh8/zt/ZbpXpv3WoGIlIXn+H/9s4omMDflX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eVnwgAAANoAAAAPAAAAAAAAAAAAAAAAAJgCAABkcnMvZG93&#10;bnJldi54bWxQSwUGAAAAAAQABAD1AAAAhwMAAAAA&#10;" strokecolor="black [3213]" strokeweight="1pt"/>
                  <v:roundrect id="AutoShape 4" o:spid="_x0000_s11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ZxFcAA&#10;AADaAAAADwAAAGRycy9kb3ducmV2LnhtbERPyWrDMBC9F/IPYgq5NXIbaowbJSSFhNKbs/g8SBPL&#10;1BoZS4ndfn11KPT4ePtqM7lO3GkIrWcFz4sMBLH2puVGwfm0fypAhIhssPNMCr4pwGY9e1hhafzI&#10;Fd2PsREphEOJCmyMfSll0JYchoXviRN39YPDmODQSDPgmMJdJ1+yLJcOW04NFnt6t6S/jjen4FPb&#10;1+JnOtRmzK/LbbWrL9oflJo/Tts3EJGm+C/+c38YBWlrupJu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ZxFcAAAADaAAAADwAAAAAAAAAAAAAAAACYAgAAZHJzL2Rvd25y&#10;ZXYueG1sUEsFBgAAAAAEAAQA9QAAAIUDAAAAAA==&#10;" strokecolor="black [3213]" strokeweight="1pt"/>
                  <v:roundrect id="AutoShape 5" o:spid="_x0000_s110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rUjsIA&#10;AADaAAAADwAAAGRycy9kb3ducmV2LnhtbESPQWsCMRSE74L/ITzBm2atVHQ1ihYqxZu2en4kz83i&#10;5mXZpO62v94UCh6HmfmGWW06V4k7NaH0rGAyzkAQa29KLhR8fb6P5iBCRDZYeSYFPxRgs+73Vpgb&#10;3/KR7qdYiAThkKMCG2OdSxm0JYdh7Gvi5F194zAm2RTSNNgmuKvkS5bNpMOS04LFmt4s6dvp2yk4&#10;aPs6/+32F9POrtPtcXc5a79XajjotksQkbr4DP+3P4yCBfxdS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tSOwgAAANoAAAAPAAAAAAAAAAAAAAAAAJgCAABkcnMvZG93&#10;bnJldi54bWxQSwUGAAAAAAQABAD1AAAAhwMAAAAA&#10;" strokecolor="black [3213]" strokeweight="1pt"/>
                  <v:roundrect id="AutoShape 6" o:spid="_x0000_s110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NCc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vf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gNCcMAAADbAAAADwAAAAAAAAAAAAAAAACYAgAAZHJzL2Rv&#10;d25yZXYueG1sUEsFBgAAAAAEAAQA9QAAAIgDAAAAAA==&#10;" strokecolor="black [3213]" strokeweight="1pt"/>
                </v:group>
              </w:pict>
            </w:r>
            <w:r w:rsidR="007E3324"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r w:rsidR="00F95CA3">
              <w:rPr>
                <w:rFonts w:ascii="Times New Roman" w:hAnsi="Times New Roman"/>
                <w:sz w:val="28"/>
                <w:szCs w:val="28"/>
              </w:rPr>
              <w:t xml:space="preserve">      </w:t>
            </w:r>
            <w:r w:rsidR="007E3324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7E3324"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501AE">
              <w:rPr>
                <w:rFonts w:ascii="Times New Roman" w:hAnsi="Times New Roman"/>
                <w:sz w:val="24"/>
                <w:szCs w:val="24"/>
              </w:rPr>
              <w:t xml:space="preserve">8.6                               8.61 </w:t>
            </w:r>
            <w:r w:rsidR="007E3324"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501A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E3324" w:rsidRPr="00F95CA3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6501AE">
              <w:rPr>
                <w:rFonts w:ascii="Times New Roman" w:hAnsi="Times New Roman"/>
                <w:sz w:val="24"/>
                <w:szCs w:val="24"/>
              </w:rPr>
              <w:t xml:space="preserve">8.62 </w:t>
            </w:r>
            <w:r w:rsidR="007E3324" w:rsidRPr="00F95CA3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6501AE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7E3324" w:rsidRPr="00F95CA3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6501AE">
              <w:rPr>
                <w:rFonts w:ascii="Times New Roman" w:hAnsi="Times New Roman"/>
                <w:sz w:val="24"/>
                <w:szCs w:val="24"/>
              </w:rPr>
              <w:t>8.7</w:t>
            </w: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pStyle w:val="QuestionStyle"/>
              <w:spacing w:before="0"/>
            </w:pPr>
            <w:r>
              <w:t>Which is true?</w:t>
            </w:r>
          </w:p>
          <w:p w:rsidR="00052959" w:rsidRDefault="00052959" w:rsidP="00052959">
            <w:pPr>
              <w:pStyle w:val="QuestionStyle"/>
              <w:spacing w:before="0"/>
            </w:pPr>
          </w:p>
          <w:p w:rsidR="00052959" w:rsidRPr="007E3324" w:rsidRDefault="00052959" w:rsidP="00052959">
            <w:pPr>
              <w:pStyle w:val="QuestionStyle"/>
              <w:spacing w:before="0"/>
              <w:rPr>
                <w:color w:val="FF0000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6640" behindDoc="0" locked="0" layoutInCell="1" allowOverlap="1" wp14:anchorId="1BE9D0B4" wp14:editId="73F837D8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42760</wp:posOffset>
                      </wp:positionV>
                      <wp:extent cx="2724150" cy="388620"/>
                      <wp:effectExtent l="0" t="0" r="19050" b="1143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C79514" id="Group 93" o:spid="_x0000_s1026" style="position:absolute;margin-left:38pt;margin-top:3.35pt;width:214.5pt;height:30.6pt;z-index:251696640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I8xQAAANsAAAAPAAAAZHJzL2Rvd25yZXYueG1sRI9Ba8JA&#10;FITvQv/D8gQv0myqY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X0SI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  </w:t>
            </w:r>
            <w:r>
              <w:rPr>
                <w:color w:val="FF0000"/>
                <w:position w:val="-2"/>
              </w:rPr>
              <w:object w:dxaOrig="1188" w:dyaOrig="194" w14:anchorId="4F574551">
                <v:shape id="_x0000_i1051" type="#_x0000_t75" style="width:59.25pt;height:9.75pt" o:ole="">
                  <v:imagedata r:id="rId69" o:title=""/>
                </v:shape>
                <o:OLEObject Type="Embed" ProgID="FXEquation.Equation" ShapeID="_x0000_i1051" DrawAspect="Content" ObjectID="_1514614575" r:id="rId70"/>
              </w:object>
            </w:r>
            <w:r>
              <w:rPr>
                <w:position w:val="-8"/>
              </w:rPr>
              <w:t xml:space="preserve">                                                    </w:t>
            </w:r>
            <w:r>
              <w:rPr>
                <w:color w:val="FF0000"/>
                <w:position w:val="-2"/>
              </w:rPr>
              <w:object w:dxaOrig="1128" w:dyaOrig="194" w14:anchorId="620B1169">
                <v:shape id="_x0000_i1052" type="#_x0000_t75" style="width:56.25pt;height:9.75pt" o:ole="">
                  <v:imagedata r:id="rId71" o:title=""/>
                </v:shape>
                <o:OLEObject Type="Embed" ProgID="FXEquation.Equation" ShapeID="_x0000_i1052" DrawAspect="Content" ObjectID="_1514614576" r:id="rId72"/>
              </w:object>
            </w:r>
          </w:p>
          <w:p w:rsidR="00052959" w:rsidRPr="00052959" w:rsidRDefault="00052959" w:rsidP="00052959">
            <w:pPr>
              <w:pStyle w:val="QuestionStyle"/>
              <w:spacing w:before="0"/>
              <w:rPr>
                <w:color w:val="FF0000"/>
              </w:rPr>
            </w:pPr>
            <w:r>
              <w:t xml:space="preserve">                     </w:t>
            </w:r>
            <w:r>
              <w:rPr>
                <w:color w:val="FF0000"/>
                <w:position w:val="-2"/>
              </w:rPr>
              <w:object w:dxaOrig="1128" w:dyaOrig="194" w14:anchorId="5DA7D2F1">
                <v:shape id="_x0000_i1053" type="#_x0000_t75" style="width:56.25pt;height:9.75pt" o:ole="">
                  <v:imagedata r:id="rId73" o:title=""/>
                </v:shape>
                <o:OLEObject Type="Embed" ProgID="FXEquation.Equation" ShapeID="_x0000_i1053" DrawAspect="Content" ObjectID="_1514614577" r:id="rId74"/>
              </w:object>
            </w:r>
            <w:r>
              <w:rPr>
                <w:position w:val="-8"/>
              </w:rPr>
              <w:t xml:space="preserve">                                                     </w:t>
            </w:r>
            <w:r>
              <w:rPr>
                <w:color w:val="FF0000"/>
                <w:position w:val="-2"/>
              </w:rPr>
              <w:object w:dxaOrig="1128" w:dyaOrig="194" w14:anchorId="0A5453AD">
                <v:shape id="_x0000_i1054" type="#_x0000_t75" style="width:56.25pt;height:9.75pt" o:ole="">
                  <v:imagedata r:id="rId75" o:title=""/>
                </v:shape>
                <o:OLEObject Type="Embed" ProgID="FXEquation.Equation" ShapeID="_x0000_i1054" DrawAspect="Content" ObjectID="_1514614578" r:id="rId76"/>
              </w:object>
            </w: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Torah makes a fruit drink by adding 0.15 litres of concentrate to each litre of water.</w:t>
            </w:r>
          </w:p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She has 6.4 litres of water. </w:t>
            </w:r>
          </w:p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How many litres of concentrate does she need? </w:t>
            </w:r>
          </w:p>
          <w:p w:rsidR="00052959" w:rsidRDefault="00F217E1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pict w14:anchorId="1712F483">
                <v:rect id="Rectangle 37" o:spid="_x0000_s1165" style="position:absolute;margin-left:314.35pt;margin-top:9.2pt;width:91.8pt;height:29.4pt;z-index:2516869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D0Sts6&#10;xgIAAHU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</w:p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7A029B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Ashleigh buys 12.</w:t>
            </w:r>
            <w:r w:rsidR="00052959">
              <w:rPr>
                <w:rFonts w:ascii="Times New Roman" w:hAnsi="Times New Roman"/>
                <w:sz w:val="24"/>
                <w:szCs w:val="24"/>
              </w:rPr>
              <w:t xml:space="preserve">5 litres of petrol which costs </w:t>
            </w:r>
            <w:r>
              <w:rPr>
                <w:rFonts w:ascii="Times New Roman" w:hAnsi="Times New Roman"/>
                <w:sz w:val="24"/>
                <w:szCs w:val="24"/>
              </w:rPr>
              <w:t>her</w:t>
            </w:r>
            <w:r w:rsidR="00052959">
              <w:rPr>
                <w:rFonts w:ascii="Times New Roman" w:hAnsi="Times New Roman"/>
                <w:sz w:val="24"/>
                <w:szCs w:val="24"/>
              </w:rPr>
              <w:t xml:space="preserve"> $</w:t>
            </w:r>
            <w:r w:rsidR="00052959" w:rsidRPr="0024319E">
              <w:rPr>
                <w:rFonts w:ascii="Times New Roman" w:hAnsi="Times New Roman"/>
                <w:sz w:val="24"/>
                <w:szCs w:val="24"/>
              </w:rPr>
              <w:t>28.8</w:t>
            </w:r>
            <w:r w:rsidR="00052959">
              <w:rPr>
                <w:rFonts w:ascii="Times New Roman" w:hAnsi="Times New Roman"/>
                <w:sz w:val="24"/>
                <w:szCs w:val="24"/>
              </w:rPr>
              <w:t>0.</w:t>
            </w:r>
          </w:p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</w:t>
            </w:r>
            <w:r w:rsidR="007A029B">
              <w:rPr>
                <w:rFonts w:ascii="Times New Roman" w:hAnsi="Times New Roman"/>
                <w:sz w:val="24"/>
                <w:szCs w:val="24"/>
              </w:rPr>
              <w:t xml:space="preserve"> cost per litre of the petrol (</w:t>
            </w:r>
            <w:r>
              <w:rPr>
                <w:rFonts w:ascii="Times New Roman" w:hAnsi="Times New Roman"/>
                <w:sz w:val="24"/>
                <w:szCs w:val="24"/>
              </w:rPr>
              <w:t>to the nearest cent)?</w:t>
            </w:r>
          </w:p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782F8F8" wp14:editId="2696217B">
                      <wp:simplePos x="0" y="0"/>
                      <wp:positionH relativeFrom="column">
                        <wp:posOffset>4241410</wp:posOffset>
                      </wp:positionH>
                      <wp:positionV relativeFrom="paragraph">
                        <wp:posOffset>189760</wp:posOffset>
                      </wp:positionV>
                      <wp:extent cx="1179180" cy="373380"/>
                      <wp:effectExtent l="0" t="0" r="21590" b="26670"/>
                      <wp:wrapNone/>
                      <wp:docPr id="96" name="Rectangl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91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BDF54D3" id="Rectangle 96" o:spid="_x0000_s1026" style="position:absolute;margin-left:333.95pt;margin-top:14.95pt;width:92.85pt;height:29.4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Default="00052959" w:rsidP="00052959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0832" behindDoc="0" locked="0" layoutInCell="1" allowOverlap="1" wp14:anchorId="688F27EC" wp14:editId="56FB8A6F">
                  <wp:simplePos x="0" y="0"/>
                  <wp:positionH relativeFrom="column">
                    <wp:posOffset>4204650</wp:posOffset>
                  </wp:positionH>
                  <wp:positionV relativeFrom="paragraph">
                    <wp:posOffset>0</wp:posOffset>
                  </wp:positionV>
                  <wp:extent cx="1524000" cy="1524000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hutterstock_34895278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In a diving competition, each competitor is given a score out of 10, and then the average of these scores is taken. Steve was given the six scores below. What was his average score (correct to 1 decimal place)?</w:t>
            </w:r>
          </w:p>
          <w:p w:rsidR="00052959" w:rsidRPr="00F95CA3" w:rsidRDefault="00052959" w:rsidP="00052959">
            <w:pPr>
              <w:rPr>
                <w:rFonts w:ascii="Times New Roman" w:hAnsi="Times New Roman"/>
                <w:sz w:val="28"/>
                <w:szCs w:val="28"/>
              </w:rPr>
            </w:pPr>
            <w:r w:rsidRPr="00F95CA3">
              <w:rPr>
                <w:rFonts w:ascii="Times New Roman" w:hAnsi="Times New Roman"/>
                <w:sz w:val="28"/>
                <w:szCs w:val="28"/>
              </w:rPr>
              <w:t xml:space="preserve">                     7.5,   8.2,   8.4,   9.4,   8.9,   7.8.</w:t>
            </w:r>
          </w:p>
          <w:p w:rsidR="00052959" w:rsidRDefault="00052959" w:rsidP="00052959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0AFAAE47" wp14:editId="4DFC8720">
                      <wp:simplePos x="0" y="0"/>
                      <wp:positionH relativeFrom="column">
                        <wp:posOffset>2393770</wp:posOffset>
                      </wp:positionH>
                      <wp:positionV relativeFrom="paragraph">
                        <wp:posOffset>109700</wp:posOffset>
                      </wp:positionV>
                      <wp:extent cx="1165860" cy="373380"/>
                      <wp:effectExtent l="15240" t="13335" r="9525" b="13335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7248C" id="Rectangle 59" o:spid="_x0000_s1026" style="position:absolute;margin-left:188.5pt;margin-top:8.65pt;width:91.8pt;height:29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</w:t>
            </w:r>
          </w:p>
          <w:p w:rsidR="00052959" w:rsidRPr="00574B02" w:rsidRDefault="00052959" w:rsidP="00052959"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</w:t>
            </w: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39808" behindDoc="0" locked="0" layoutInCell="1" allowOverlap="1" wp14:anchorId="6BD8AC57" wp14:editId="72587E03">
                  <wp:simplePos x="0" y="0"/>
                  <wp:positionH relativeFrom="column">
                    <wp:posOffset>3736800</wp:posOffset>
                  </wp:positionH>
                  <wp:positionV relativeFrom="paragraph">
                    <wp:posOffset>-6225</wp:posOffset>
                  </wp:positionV>
                  <wp:extent cx="1935948" cy="1291035"/>
                  <wp:effectExtent l="0" t="0" r="7620" b="4445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hutterstock_239025880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48" cy="129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Lydia adds four weights which each have a mass of 6.25 kg to a bar which has a mass of 3.2 kg.</w:t>
            </w:r>
          </w:p>
          <w:p w:rsidR="00052959" w:rsidRDefault="00052959" w:rsidP="00052959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mass (in kg) that she will lift?</w:t>
            </w:r>
          </w:p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Default="00F217E1" w:rsidP="00052959">
            <w:pPr>
              <w:rPr>
                <w:rFonts w:ascii="Times New Roman" w:hAnsi="Times New Roman"/>
                <w:sz w:val="32"/>
                <w:szCs w:val="32"/>
              </w:rPr>
            </w:pPr>
            <w:r>
              <w:pict w14:anchorId="2CB338DC">
                <v:rect id="Rectangle 60" o:spid="_x0000_s1172" style="position:absolute;margin-left:197.5pt;margin-top:.85pt;width:91.8pt;height:29.4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filled="f" strokecolor="black [3213]" strokeweight="1.5pt"/>
              </w:pict>
            </w:r>
            <w:r w:rsidR="00052959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</w:t>
            </w:r>
            <w:r w:rsidR="00052959">
              <w:rPr>
                <w:rFonts w:ascii="Times New Roman" w:hAnsi="Times New Roman"/>
                <w:sz w:val="32"/>
                <w:szCs w:val="32"/>
              </w:rPr>
              <w:t xml:space="preserve"> </w:t>
            </w:r>
          </w:p>
          <w:p w:rsidR="00052959" w:rsidRDefault="00052959" w:rsidP="00052959">
            <w:pPr>
              <w:pStyle w:val="QuestionStyle"/>
            </w:pP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Arrange the numbers below in ascending order.</w:t>
            </w:r>
          </w:p>
          <w:p w:rsidR="00052959" w:rsidRDefault="00052959" w:rsidP="0005295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52959" w:rsidRDefault="00052959" w:rsidP="00052959">
            <w:pPr>
              <w:ind w:left="34" w:hanging="34"/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    5.5,   0.5,   0.005,   0.55,   0.05,   0.055  </w:t>
            </w:r>
          </w:p>
          <w:p w:rsidR="00052959" w:rsidRDefault="00F217E1" w:rsidP="0005295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pict w14:anchorId="1339580A">
                <v:rect id="Rectangle 40" o:spid="_x0000_s1166" style="position:absolute;left:0;text-align:left;margin-left:43.5pt;margin-top:13.8pt;width:48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" strokeweight="1pt"/>
              </w:pict>
            </w:r>
            <w:r>
              <w:pict w14:anchorId="19F333BA">
                <v:rect id="Rectangle 41" o:spid="_x0000_s1168" style="position:absolute;left:0;text-align:left;margin-left:165.75pt;margin-top:13.75pt;width:48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BviPe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pt"/>
              </w:pict>
            </w:r>
            <w:r>
              <w:pict w14:anchorId="221433F9">
                <v:rect id="Rectangle 44" o:spid="_x0000_s1170" style="position:absolute;left:0;text-align:left;margin-left:280.5pt;margin-top:12.85pt;width:48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Djoocl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pt"/>
              </w:pict>
            </w:r>
            <w:r>
              <w:pict w14:anchorId="7C1AA348">
                <v:rect id="Rectangle 45" o:spid="_x0000_s1171" style="position:absolute;left:0;text-align:left;margin-left:345pt;margin-top:12.1pt;width:48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" strokeweight="1pt"/>
              </w:pict>
            </w:r>
            <w:r>
              <w:pict w14:anchorId="24F6FA78">
                <v:rect id="Rectangle 42" o:spid="_x0000_s1169" style="position:absolute;left:0;text-align:left;margin-left:222pt;margin-top:13pt;width:48pt;height:2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DTuxY8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pt"/>
              </w:pict>
            </w:r>
            <w:r>
              <w:pict w14:anchorId="31F38411">
                <v:rect id="Rectangle 43" o:spid="_x0000_s1167" style="position:absolute;left:0;text-align:left;margin-left:103.5pt;margin-top:13.7pt;width:48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" strokeweight="1pt"/>
              </w:pict>
            </w:r>
          </w:p>
          <w:p w:rsidR="00052959" w:rsidRDefault="00052959" w:rsidP="0005295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052959" w:rsidRDefault="00052959" w:rsidP="0005295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295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52959" w:rsidRPr="001B3341" w:rsidRDefault="00052959" w:rsidP="0005295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2959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I calculate the square of a number between 0 and 1, which is true?</w:t>
            </w:r>
          </w:p>
          <w:p w:rsidR="00052959" w:rsidRPr="007E3324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Pr="007E3324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47E73565" wp14:editId="0BF84AB9">
                      <wp:simplePos x="0" y="0"/>
                      <wp:positionH relativeFrom="column">
                        <wp:posOffset>246800</wp:posOffset>
                      </wp:positionH>
                      <wp:positionV relativeFrom="paragraph">
                        <wp:posOffset>33655</wp:posOffset>
                      </wp:positionV>
                      <wp:extent cx="213360" cy="883920"/>
                      <wp:effectExtent l="0" t="0" r="15240" b="1143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9BB2E" id="Group 88" o:spid="_x0000_s1026" style="position:absolute;margin-left:19.45pt;margin-top:2.65pt;width:16.8pt;height:69.6pt;z-index:25163878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id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bMpPL6EHyAXvwAAAP//AwBQSwECLQAUAAYACAAAACEA2+H2y+4AAACFAQAAEwAAAAAAAAAA&#10;AAAAAAAAAAAAW0NvbnRlbnRfVHlwZXNdLnhtbFBLAQItABQABgAIAAAAIQBa9CxbvwAAABUBAAAL&#10;AAAAAAAAAAAAAAAAAB8BAABfcmVscy8ucmVsc1BLAQItABQABgAIAAAAIQCe+9id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smaller than the original number.</w:t>
            </w:r>
          </w:p>
          <w:p w:rsidR="00052959" w:rsidRPr="007E3324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The answer will always be the same as the original number.</w:t>
            </w:r>
          </w:p>
          <w:p w:rsidR="00052959" w:rsidRPr="007E3324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larger than the original number.</w:t>
            </w:r>
          </w:p>
          <w:p w:rsidR="00052959" w:rsidRPr="007E3324" w:rsidRDefault="00052959" w:rsidP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could be smaller or larger than the original number.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D11E63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052959" w:rsidTr="0005295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9C82D228E0B44427A2B569A34201FC0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052959" w:rsidRDefault="0005295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FDA179408EA440E5821E0BC03132ECB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  <w:hideMark/>
              </w:tcPr>
              <w:p w:rsidR="00052959" w:rsidRDefault="0005295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052959" w:rsidRDefault="0005295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052959" w:rsidTr="00052959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052959" w:rsidTr="00052959">
        <w:trPr>
          <w:cantSplit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F217E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73" type="#_x0000_t75" style="position:absolute;left:0;text-align:left;margin-left:12.95pt;margin-top:-1.95pt;width:396.1pt;height:22.65pt;z-index:251695104;mso-position-horizontal-relative:text;mso-position-vertical-relative:text">
                  <v:imagedata r:id="rId79" o:title=""/>
                </v:shape>
                <o:OLEObject Type="Embed" ProgID="FXDraw.Graphic" ShapeID="_x0000_s1173" DrawAspect="Content" ObjectID="_1514614622" r:id="rId80"/>
              </w:objec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Any 16 squares e.g.</w:t>
            </w:r>
          </w:p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Default="00F217E1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74" type="#_x0000_t75" style="position:absolute;margin-left:53.8pt;margin-top:2.55pt;width:215.15pt;height:45.3pt;z-index:251696128;mso-position-horizontal-relative:text;mso-position-vertical-relative:text">
                  <v:imagedata r:id="rId81" o:title=""/>
                </v:shape>
                <o:OLEObject Type="Embed" ProgID="FXDraw.Graphic" ShapeID="_x0000_s1174" DrawAspect="Content" ObjectID="_1514614623" r:id="rId82"/>
              </w:object>
            </w:r>
          </w:p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5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2505" w:dyaOrig="885">
                <v:shape id="_x0000_i1057" type="#_x0000_t75" style="width:125.25pt;height:44.25pt" o:ole="">
                  <v:imagedata r:id="rId83" o:title=""/>
                </v:shape>
                <o:OLEObject Type="Embed" ProgID="FXEquation.Equation" ShapeID="_x0000_i1057" DrawAspect="Content" ObjectID="_1514614579" r:id="rId84"/>
              </w:object>
            </w:r>
            <w:r>
              <w:rPr>
                <w:rFonts w:ascii="Times New Roman" w:hAnsi="Times New Roman"/>
                <w:position w:val="-5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40" w:dyaOrig="540">
                <v:shape id="_x0000_i1058" type="#_x0000_t75" style="width:1in;height:27pt" o:ole="">
                  <v:imagedata r:id="rId85" o:title=""/>
                </v:shape>
                <o:OLEObject Type="Embed" ProgID="FXEquation.Equation" ShapeID="_x0000_i1058" DrawAspect="Content" ObjectID="_1514614580" r:id="rId8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2nd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830" w:dyaOrig="540">
                <v:shape id="_x0000_i1059" type="#_x0000_t75" style="width:91.5pt;height:27pt" o:ole="">
                  <v:imagedata r:id="rId87" o:title=""/>
                </v:shape>
                <o:OLEObject Type="Embed" ProgID="FXEquation.Equation" ShapeID="_x0000_i1059" DrawAspect="Content" ObjectID="_1514614581" r:id="rId88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5EA5D02F" wp14:editId="1A307D28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628015</wp:posOffset>
                      </wp:positionV>
                      <wp:extent cx="367030" cy="6985"/>
                      <wp:effectExtent l="0" t="0" r="33020" b="31115"/>
                      <wp:wrapNone/>
                      <wp:docPr id="117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2A9C2" id="Straight Connector 117" o:spid="_x0000_s1026" style="position:absolute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75pt,49.45pt" to="79.65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1620" w:dyaOrig="1260">
                <v:shape id="_x0000_i1060" type="#_x0000_t75" style="width:81pt;height:63pt" o:ole="">
                  <v:imagedata r:id="rId89" o:title=""/>
                </v:shape>
                <o:OLEObject Type="Embed" ProgID="FXEquation.Equation" ShapeID="_x0000_i1060" DrawAspect="Content" ObjectID="_1514614582" r:id="rId9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Pr="007A029B" w:rsidRDefault="00052959">
            <w:pPr>
              <w:rPr>
                <w:rFonts w:ascii="Times New Roman" w:hAnsi="Times New Roman"/>
                <w:position w:val="-8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513E3874" wp14:editId="5B089A92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509905</wp:posOffset>
                      </wp:positionV>
                      <wp:extent cx="367030" cy="6985"/>
                      <wp:effectExtent l="0" t="0" r="33020" b="31115"/>
                      <wp:wrapNone/>
                      <wp:docPr id="116" name="Straight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C9AC1" id="Straight Connector 116" o:spid="_x0000_s1026" style="position:absolute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5pt,40.15pt" to="79.7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7A029B" w:rsidRPr="007A029B">
              <w:rPr>
                <w:rFonts w:ascii="Times New Roman" w:hAnsi="Times New Roman"/>
                <w:color w:val="FF0000"/>
                <w:position w:val="-88"/>
                <w:sz w:val="24"/>
                <w:szCs w:val="24"/>
              </w:rPr>
              <w:object w:dxaOrig="888" w:dyaOrig="1054">
                <v:shape id="_x0000_i1061" type="#_x0000_t75" style="width:44.25pt;height:53.25pt" o:ole="">
                  <v:imagedata r:id="rId91" o:title=""/>
                </v:shape>
                <o:OLEObject Type="Embed" ProgID="FXEquation.Equation" ShapeID="_x0000_i1061" DrawAspect="Content" ObjectID="_1514614583" r:id="rId92"/>
              </w:object>
            </w:r>
            <w:r w:rsidRPr="007A029B">
              <w:rPr>
                <w:rFonts w:ascii="Times New Roman" w:hAnsi="Times New Roman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 w:rsidP="007A029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3.4</w:t>
            </w:r>
            <w:r w:rsidR="007A029B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kg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741ECA79" wp14:editId="5C4A7253">
                      <wp:simplePos x="0" y="0"/>
                      <wp:positionH relativeFrom="column">
                        <wp:posOffset>489585</wp:posOffset>
                      </wp:positionH>
                      <wp:positionV relativeFrom="paragraph">
                        <wp:posOffset>330835</wp:posOffset>
                      </wp:positionV>
                      <wp:extent cx="367030" cy="6985"/>
                      <wp:effectExtent l="0" t="0" r="33020" b="31115"/>
                      <wp:wrapNone/>
                      <wp:docPr id="115" name="Straight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7F4B45" id="Straight Connector 115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5pt,26.05pt" to="67.4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675" w:dyaOrig="780">
                <v:shape id="_x0000_i1062" type="#_x0000_t75" style="width:33.75pt;height:39pt" o:ole="">
                  <v:imagedata r:id="rId93" o:title=""/>
                </v:shape>
                <o:OLEObject Type="Embed" ProgID="FXEquation.Equation" ShapeID="_x0000_i1062" DrawAspect="Content" ObjectID="_1514614584" r:id="rId9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F10C96C" wp14:editId="320C03F6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323850</wp:posOffset>
                      </wp:positionV>
                      <wp:extent cx="367030" cy="6985"/>
                      <wp:effectExtent l="0" t="0" r="33020" b="31115"/>
                      <wp:wrapNone/>
                      <wp:docPr id="114" name="Straight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140AC9" id="Straight Connector 114" o:spid="_x0000_s1026" style="position:absolute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1pt,25.5pt" to="68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735" w:dyaOrig="780">
                <v:shape id="_x0000_i1063" type="#_x0000_t75" style="width:36.75pt;height:39pt" o:ole="">
                  <v:imagedata r:id="rId95" o:title=""/>
                </v:shape>
                <o:OLEObject Type="Embed" ProgID="FXEquation.Equation" ShapeID="_x0000_i1063" DrawAspect="Content" ObjectID="_1514614585" r:id="rId9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200B209" wp14:editId="3FBAC98D">
                      <wp:simplePos x="0" y="0"/>
                      <wp:positionH relativeFrom="column">
                        <wp:posOffset>492125</wp:posOffset>
                      </wp:positionH>
                      <wp:positionV relativeFrom="paragraph">
                        <wp:posOffset>321945</wp:posOffset>
                      </wp:positionV>
                      <wp:extent cx="374015" cy="0"/>
                      <wp:effectExtent l="0" t="0" r="2603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0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69E40" id="Straight Connector 113" o:spid="_x0000_s1026" style="position:absolute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75pt,25.35pt" to="68.2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795" w:dyaOrig="795">
                <v:shape id="_x0000_i1064" type="#_x0000_t75" style="width:39.75pt;height:39.75pt" o:ole="">
                  <v:imagedata r:id="rId97" o:title=""/>
                </v:shape>
                <o:OLEObject Type="Embed" ProgID="FXEquation.Equation" ShapeID="_x0000_i1064" DrawAspect="Content" ObjectID="_1514614586" r:id="rId98"/>
              </w:object>
            </w:r>
            <w:r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t xml:space="preserve">    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22.4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37.2579 = 37.26 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37.26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the number 13.2187, the 8 is in the 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decimal place which is thousandths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715" w:dyaOrig="195">
                <v:shape id="_x0000_i1065" type="#_x0000_t75" style="width:135pt;height:9.75pt" o:ole="">
                  <v:imagedata r:id="rId99" o:title=""/>
                </v:shape>
                <o:OLEObject Type="Embed" ProgID="FXEquation.Equation" ShapeID="_x0000_i1065" DrawAspect="Content" ObjectID="_1514614587" r:id="rId10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11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BD30E98" wp14:editId="6AE3DE65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680720</wp:posOffset>
                      </wp:positionV>
                      <wp:extent cx="518160" cy="0"/>
                      <wp:effectExtent l="0" t="0" r="34290" b="1905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1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591F4E" id="Straight Connector 112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53.6pt" to="39.3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  <w:object w:dxaOrig="1065" w:dyaOrig="1335">
                <v:shape id="_x0000_i1066" type="#_x0000_t75" style="width:53.25pt;height:66.75pt" o:ole="">
                  <v:imagedata r:id="rId101" o:title=""/>
                </v:shape>
                <o:OLEObject Type="Embed" ProgID="FXEquation.Equation" ShapeID="_x0000_i1066" DrawAspect="Content" ObjectID="_1514614588" r:id="rId102"/>
              </w:object>
            </w:r>
            <w:r>
              <w:rPr>
                <w:rFonts w:ascii="Times New Roman" w:hAnsi="Times New Roman"/>
                <w:position w:val="-11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22.145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42D7A83A" wp14:editId="665D8352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327660</wp:posOffset>
                      </wp:positionV>
                      <wp:extent cx="395605" cy="0"/>
                      <wp:effectExtent l="0" t="0" r="23495" b="19050"/>
                      <wp:wrapNone/>
                      <wp:docPr id="111" name="Straight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1503E5" id="Straight Connector 11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pt,25.8pt" to="27.6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795" w:dyaOrig="780">
                <v:shape id="_x0000_i1067" type="#_x0000_t75" style="width:39.75pt;height:39pt" o:ole="">
                  <v:imagedata r:id="rId103" o:title=""/>
                </v:shape>
                <o:OLEObject Type="Embed" ProgID="FXEquation.Equation" ShapeID="_x0000_i1067" DrawAspect="Content" ObjectID="_1514614589" r:id="rId10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11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2C83E138" wp14:editId="5A63E1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676275</wp:posOffset>
                      </wp:positionV>
                      <wp:extent cx="395605" cy="0"/>
                      <wp:effectExtent l="0" t="0" r="23495" b="19050"/>
                      <wp:wrapNone/>
                      <wp:docPr id="110" name="Straight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AC4BFF" id="Straight Connector 110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3.25pt" to="31.1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  <w:object w:dxaOrig="945" w:dyaOrig="1335">
                <v:shape id="_x0000_i1068" type="#_x0000_t75" style="width:47.25pt;height:66.75pt" o:ole="">
                  <v:imagedata r:id="rId105" o:title=""/>
                </v:shape>
                <o:OLEObject Type="Embed" ProgID="FXEquation.Equation" ShapeID="_x0000_i1068" DrawAspect="Content" ObjectID="_1514614590" r:id="rId106"/>
              </w:object>
            </w:r>
            <w:r>
              <w:rPr>
                <w:rFonts w:ascii="Times New Roman" w:hAnsi="Times New Roman"/>
                <w:position w:val="-11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4.225 litres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44D0F7FA" wp14:editId="1FC6012C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330835</wp:posOffset>
                      </wp:positionV>
                      <wp:extent cx="395605" cy="0"/>
                      <wp:effectExtent l="0" t="0" r="23495" b="19050"/>
                      <wp:wrapNone/>
                      <wp:docPr id="109" name="Straight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70A7A7" id="Straight Connector 109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5pt,26.05pt" to="31.7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915" w:dyaOrig="780">
                <v:shape id="_x0000_i1069" type="#_x0000_t75" style="width:45.75pt;height:39pt" o:ole="">
                  <v:imagedata r:id="rId107" o:title=""/>
                </v:shape>
                <o:OLEObject Type="Embed" ProgID="FXEquation.Equation" ShapeID="_x0000_i1069" DrawAspect="Content" ObjectID="_1514614591" r:id="rId10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690" w:dyaOrig="570">
                <v:shape id="_x0000_i1070" type="#_x0000_t75" style="width:34.5pt;height:28.5pt" o:ole="">
                  <v:imagedata r:id="rId109" o:title=""/>
                </v:shape>
                <o:OLEObject Type="Embed" ProgID="FXEquation.Equation" ShapeID="_x0000_i1070" DrawAspect="Content" ObjectID="_1514614592" r:id="rId110"/>
              </w:object>
            </w:r>
            <w:r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0.95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0A27B62D" wp14:editId="308490E0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325755</wp:posOffset>
                      </wp:positionV>
                      <wp:extent cx="395605" cy="0"/>
                      <wp:effectExtent l="0" t="0" r="23495" b="19050"/>
                      <wp:wrapNone/>
                      <wp:docPr id="108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3F34C3" id="Straight Connector 108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25.65pt" to="32.2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945" w:dyaOrig="780">
                <v:shape id="_x0000_i1071" type="#_x0000_t75" style="width:47.25pt;height:39pt" o:ole="">
                  <v:imagedata r:id="rId111" o:title=""/>
                </v:shape>
                <o:OLEObject Type="Embed" ProgID="FXEquation.Equation" ShapeID="_x0000_i1071" DrawAspect="Content" ObjectID="_1514614593" r:id="rId112"/>
              </w:object>
            </w:r>
            <w:r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litres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68B6A183" wp14:editId="415F0B03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330835</wp:posOffset>
                      </wp:positionV>
                      <wp:extent cx="395605" cy="0"/>
                      <wp:effectExtent l="0" t="0" r="23495" b="1905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74F46D" id="Straight Connector 107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pt,26.05pt" to="32.8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915" w:dyaOrig="780">
                <v:shape id="_x0000_i1072" type="#_x0000_t75" style="width:45.75pt;height:39pt" o:ole="">
                  <v:imagedata r:id="rId113" o:title=""/>
                </v:shape>
                <o:OLEObject Type="Embed" ProgID="FXEquation.Equation" ShapeID="_x0000_i1072" DrawAspect="Content" ObjectID="_1514614594" r:id="rId114"/>
              </w:object>
            </w:r>
            <w:r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5.15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690" w:dyaOrig="570">
                <v:shape id="_x0000_i1073" type="#_x0000_t75" style="width:34.5pt;height:28.5pt" o:ole="">
                  <v:imagedata r:id="rId115" o:title=""/>
                </v:shape>
                <o:OLEObject Type="Embed" ProgID="FXEquation.Equation" ShapeID="_x0000_i1073" DrawAspect="Content" ObjectID="_1514614595" r:id="rId116"/>
              </w:object>
            </w:r>
            <w:r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0.17 kg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Pr="007A029B" w:rsidRDefault="007A029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7A029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18" w:dyaOrig="194">
                <v:shape id="_x0000_i1074" type="#_x0000_t75" style="width:121.5pt;height:9.75pt" o:ole="">
                  <v:imagedata r:id="rId117" o:title=""/>
                </v:shape>
                <o:OLEObject Type="Embed" ProgID="FXEquation.Equation" ShapeID="_x0000_i1074" DrawAspect="Content" ObjectID="_1514614596" r:id="rId11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7A029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52959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14.697 = 14.70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14.70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7636458F" wp14:editId="1B17662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330835</wp:posOffset>
                      </wp:positionV>
                      <wp:extent cx="395605" cy="0"/>
                      <wp:effectExtent l="0" t="0" r="23495" b="1905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A91376" id="Straight Connector 106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26.05pt" to="33.9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855" w:dyaOrig="780">
                <v:shape id="_x0000_i1075" type="#_x0000_t75" style="width:42.75pt;height:39pt" o:ole="">
                  <v:imagedata r:id="rId119" o:title=""/>
                </v:shape>
                <o:OLEObject Type="Embed" ProgID="FXEquation.Equation" ShapeID="_x0000_i1075" DrawAspect="Content" ObjectID="_1514614597" r:id="rId120"/>
              </w:object>
            </w:r>
            <w:r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0.825 litres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color w:val="FF0000"/>
                <w:position w:val="-20"/>
              </w:rPr>
              <w:object w:dxaOrig="5055" w:dyaOrig="540">
                <v:shape id="_x0000_i1076" type="#_x0000_t75" style="width:252.75pt;height:27pt" o:ole="">
                  <v:imagedata r:id="rId121" o:title=""/>
                </v:shape>
                <o:OLEObject Type="Embed" ProgID="FXEquation.Equation" ShapeID="_x0000_i1076" DrawAspect="Content" ObjectID="_1514614598" r:id="rId12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3.4 + 2.5 + 6.8 + 4.23 + 6.35 + 0.9 = 24.18</w:t>
            </w:r>
          </w:p>
          <w:p w:rsidR="00052959" w:rsidRDefault="00052959">
            <w:pPr>
              <w:rPr>
                <w:rFonts w:ascii="Times New Roman" w:hAnsi="Times New Roman"/>
                <w:position w:val="-4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48"/>
                <w:sz w:val="24"/>
                <w:szCs w:val="24"/>
              </w:rPr>
              <w:object w:dxaOrig="1695" w:dyaOrig="825">
                <v:shape id="_x0000_i1077" type="#_x0000_t75" style="width:84.75pt;height:41.25pt" o:ole="">
                  <v:imagedata r:id="rId123" o:title=""/>
                </v:shape>
                <o:OLEObject Type="Embed" ProgID="FXEquation.Equation" ShapeID="_x0000_i1077" DrawAspect="Content" ObjectID="_1514614599" r:id="rId124"/>
              </w:object>
            </w:r>
            <w:r>
              <w:rPr>
                <w:rFonts w:ascii="Times New Roman" w:hAnsi="Times New Roman"/>
                <w:position w:val="-4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6BB5B81B" wp14:editId="3564E5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337820</wp:posOffset>
                      </wp:positionV>
                      <wp:extent cx="395605" cy="0"/>
                      <wp:effectExtent l="0" t="0" r="23495" b="19050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54078A" id="Straight Connector 105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6.6pt" to="31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825" w:dyaOrig="780">
                <v:shape id="_x0000_i1078" type="#_x0000_t75" style="width:41.25pt;height:39pt" o:ole="">
                  <v:imagedata r:id="rId125" o:title=""/>
                </v:shape>
                <o:OLEObject Type="Embed" ProgID="FXEquation.Equation" ShapeID="_x0000_i1078" DrawAspect="Content" ObjectID="_1514614600" r:id="rId12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eastAsia="Times New Roman" w:hAnsi="Times New Roman"/>
                <w:color w:val="FF0000"/>
                <w:position w:val="-60"/>
                <w:sz w:val="24"/>
                <w:szCs w:val="24"/>
                <w:lang w:val="en-US"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7AD3F586" wp14:editId="307F217F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313690</wp:posOffset>
                      </wp:positionV>
                      <wp:extent cx="489585" cy="0"/>
                      <wp:effectExtent l="0" t="0" r="24765" b="19050"/>
                      <wp:wrapNone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95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2DD12D" id="Straight Connector 104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24.7pt" to="39.0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" strokecolor="black [3213]"/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color w:val="FF0000"/>
                <w:position w:val="-60"/>
                <w:sz w:val="24"/>
                <w:szCs w:val="24"/>
                <w:lang w:val="en-US" w:eastAsia="en-AU"/>
              </w:rPr>
              <w:object w:dxaOrig="1185" w:dyaOrig="780">
                <v:shape id="_x0000_i1079" type="#_x0000_t75" style="width:59.25pt;height:39pt" o:ole="">
                  <v:imagedata r:id="rId127" o:title=""/>
                </v:shape>
                <o:OLEObject Type="Embed" ProgID="FXEquation.Equation" ShapeID="_x0000_i1079" DrawAspect="Content" ObjectID="_1514614601" r:id="rId12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0.0332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1834DCE1" wp14:editId="3F0A72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330835</wp:posOffset>
                      </wp:positionV>
                      <wp:extent cx="489585" cy="0"/>
                      <wp:effectExtent l="0" t="0" r="24765" b="19050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95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3B42A" id="Straight Connector 10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6.05pt" to="38.5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1005" w:dyaOrig="780">
                <v:shape id="_x0000_i1080" type="#_x0000_t75" style="width:50.25pt;height:39pt" o:ole="">
                  <v:imagedata r:id="rId129" o:title=""/>
                </v:shape>
                <o:OLEObject Type="Embed" ProgID="FXEquation.Equation" ShapeID="_x0000_i1080" DrawAspect="Content" ObjectID="_1514614602" r:id="rId130"/>
              </w:object>
            </w:r>
            <w:r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    Cost = $3.80 ( nearest 5 cents)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$3.80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164"/>
                <w:sz w:val="24"/>
                <w:szCs w:val="24"/>
              </w:rPr>
            </w:pPr>
            <w:r>
              <w:rPr>
                <w:color w:val="FF0000"/>
                <w:position w:val="-164"/>
              </w:rPr>
              <w:object w:dxaOrig="2085" w:dyaOrig="1920">
                <v:shape id="_x0000_i1081" type="#_x0000_t75" style="width:104.25pt;height:96pt" o:ole="">
                  <v:imagedata r:id="rId131" o:title=""/>
                </v:shape>
                <o:OLEObject Type="Embed" ProgID="FXEquation.Equation" ShapeID="_x0000_i1081" DrawAspect="Content" ObjectID="_1514614603" r:id="rId13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0.0225</w:t>
            </w:r>
          </w:p>
        </w:tc>
      </w:tr>
    </w:tbl>
    <w:p w:rsidR="00052959" w:rsidRDefault="00052959" w:rsidP="00052959">
      <w:pPr>
        <w:rPr>
          <w:rFonts w:ascii="Times New Roman" w:hAnsi="Times New Roman"/>
          <w:sz w:val="24"/>
          <w:szCs w:val="24"/>
        </w:rPr>
        <w:sectPr w:rsidR="00052959" w:rsidSect="00052959">
          <w:pgSz w:w="11906" w:h="16838"/>
          <w:pgMar w:top="1440" w:right="1440" w:bottom="1440" w:left="1440" w:header="708" w:footer="708" w:gutter="0"/>
          <w:cols w:space="720"/>
          <w:titlePg/>
          <w:docGrid w:linePitch="299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7"/>
        <w:gridCol w:w="431"/>
        <w:gridCol w:w="5239"/>
        <w:gridCol w:w="568"/>
        <w:gridCol w:w="2975"/>
      </w:tblGrid>
      <w:tr w:rsidR="00052959" w:rsidTr="0005295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-418944250"/>
            <w:placeholder>
              <w:docPart w:val="56698CF30BCB405987D01EFB3F2A28B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052959" w:rsidRDefault="0005295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id w:val="713930614"/>
            <w:placeholder>
              <w:docPart w:val="519D1AF9072D4759A1055674ECAA9A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B6DDE8" w:themeFill="accent5" w:themeFillTint="66"/>
                <w:hideMark/>
              </w:tcPr>
              <w:p w:rsidR="00052959" w:rsidRDefault="0005295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052959" w:rsidRDefault="0005295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052959" w:rsidRDefault="0005295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052959" w:rsidTr="00052959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052959" w:rsidTr="0005295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places between 2 and 4, so each is 0.2</w:t>
            </w:r>
          </w:p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Dot is 6 places along, so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35" w:dyaOrig="195">
                <v:shape id="_x0000_i1082" type="#_x0000_t75" style="width:81.75pt;height:9.75pt" o:ole="">
                  <v:imagedata r:id="rId133" o:title=""/>
                </v:shape>
                <o:OLEObject Type="Embed" ProgID="FXEquation.Equation" ShapeID="_x0000_i1082" DrawAspect="Content" ObjectID="_1514614604" r:id="rId1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Number is 2 + 1.2 = 3.2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 out of 10 columns are shaded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60" w:dyaOrig="540">
                <v:shape id="_x0000_i1083" type="#_x0000_t75" style="width:48pt;height:27pt" o:ole="">
                  <v:imagedata r:id="rId135" o:title=""/>
                </v:shape>
                <o:OLEObject Type="Embed" ProgID="FXEquation.Equation" ShapeID="_x0000_i1083" DrawAspect="Content" ObjectID="_1514614605" r:id="rId13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65" w:dyaOrig="240">
                <v:shape id="_x0000_i1084" type="#_x0000_t75" style="width:113.25pt;height:12pt" o:ole="">
                  <v:imagedata r:id="rId137" o:title=""/>
                </v:shape>
                <o:OLEObject Type="Embed" ProgID="FXEquation.Equation" ShapeID="_x0000_i1084" DrawAspect="Content" ObjectID="_1514614606" r:id="rId13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6.14 kg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915" w:dyaOrig="195">
                <v:shape id="_x0000_i1085" type="#_x0000_t75" style="width:195.75pt;height:9.75pt" o:ole="">
                  <v:imagedata r:id="rId139" o:title=""/>
                </v:shape>
                <o:OLEObject Type="Embed" ProgID="FXEquation.Equation" ShapeID="_x0000_i1085" DrawAspect="Content" ObjectID="_1514614607" r:id="rId140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160.9 m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3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4185" w:dyaOrig="540">
                <v:shape id="_x0000_i1086" type="#_x0000_t75" style="width:209.25pt;height:27pt" o:ole="">
                  <v:imagedata r:id="rId141" o:title=""/>
                </v:shape>
                <o:OLEObject Type="Embed" ProgID="FXEquation.Equation" ShapeID="_x0000_i1086" DrawAspect="Content" ObjectID="_1514614608" r:id="rId14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color w:val="FF0000"/>
                <w:position w:val="-2"/>
              </w:rPr>
              <w:object w:dxaOrig="1125" w:dyaOrig="195">
                <v:shape id="_x0000_i1087" type="#_x0000_t75" style="width:56.25pt;height:9.75pt" o:ole="">
                  <v:imagedata r:id="rId75" o:title=""/>
                </v:shape>
                <o:OLEObject Type="Embed" ProgID="FXEquation.Equation" ShapeID="_x0000_i1087" DrawAspect="Content" ObjectID="_1514614609" r:id="rId143"/>
              </w:object>
            </w:r>
            <w:r>
              <w:rPr>
                <w:color w:val="FF0000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is true.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55" w:dyaOrig="195">
                <v:shape id="_x0000_i1088" type="#_x0000_t75" style="width:117.75pt;height:9.75pt" o:ole="">
                  <v:imagedata r:id="rId144" o:title=""/>
                </v:shape>
                <o:OLEObject Type="Embed" ProgID="FXEquation.Equation" ShapeID="_x0000_i1088" DrawAspect="Content" ObjectID="_1514614610" r:id="rId14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0.96 litres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2295" w:dyaOrig="510">
                <v:shape id="_x0000_i1089" type="#_x0000_t75" style="width:114.75pt;height:25.5pt" o:ole="">
                  <v:imagedata r:id="rId146" o:title=""/>
                </v:shape>
                <o:OLEObject Type="Embed" ProgID="FXEquation.Equation" ShapeID="_x0000_i1089" DrawAspect="Content" ObjectID="_1514614611" r:id="rId147"/>
              </w:object>
            </w:r>
            <w:r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$2.30 / litre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position w:val="-15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52"/>
                <w:sz w:val="24"/>
                <w:szCs w:val="24"/>
              </w:rPr>
              <w:object w:dxaOrig="4575" w:dyaOrig="1635">
                <v:shape id="_x0000_i1090" type="#_x0000_t75" style="width:228.75pt;height:81.75pt" o:ole="">
                  <v:imagedata r:id="rId148" o:title=""/>
                </v:shape>
                <o:OLEObject Type="Embed" ProgID="FXEquation.Equation" ShapeID="_x0000_i1090" DrawAspect="Content" ObjectID="_1514614612" r:id="rId149"/>
              </w:object>
            </w:r>
            <w:r>
              <w:rPr>
                <w:rFonts w:ascii="Times New Roman" w:hAnsi="Times New Roman"/>
                <w:position w:val="-15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8.4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Pr="007A029B" w:rsidRDefault="00052959">
            <w:pPr>
              <w:rPr>
                <w:rFonts w:ascii="Times New Roman" w:hAnsi="Times New Roman"/>
                <w:position w:val="-6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029B" w:rsidRPr="007A029B">
              <w:rPr>
                <w:rFonts w:ascii="Times New Roman" w:hAnsi="Times New Roman"/>
                <w:color w:val="FF0000"/>
                <w:position w:val="-64"/>
                <w:sz w:val="24"/>
                <w:szCs w:val="24"/>
              </w:rPr>
              <w:object w:dxaOrig="2223" w:dyaOrig="818">
                <v:shape id="_x0000_i1091" type="#_x0000_t75" style="width:111pt;height:41.25pt" o:ole="">
                  <v:imagedata r:id="rId150" o:title=""/>
                </v:shape>
                <o:OLEObject Type="Embed" ProgID="FXEquation.Equation" ShapeID="_x0000_i1091" DrawAspect="Content" ObjectID="_1514614613" r:id="rId151"/>
              </w:object>
            </w:r>
            <w:r w:rsidRPr="007A029B">
              <w:rPr>
                <w:rFonts w:ascii="Times New Roman" w:hAnsi="Times New Roman"/>
                <w:position w:val="-6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7A029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28.2</w:t>
            </w:r>
            <w:r w:rsidR="00052959">
              <w:rPr>
                <w:rFonts w:ascii="Times New Roman" w:hAnsi="Times New Roman"/>
                <w:sz w:val="24"/>
                <w:szCs w:val="24"/>
              </w:rPr>
              <w:t xml:space="preserve"> kg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 0.005,   0.05,   0.055,  0.5,   0.55,   5.5     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order as shown</w:t>
            </w:r>
          </w:p>
        </w:tc>
      </w:tr>
      <w:tr w:rsidR="00052959" w:rsidTr="0005295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959" w:rsidRDefault="00052959" w:rsidP="00052959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Pr="007A029B" w:rsidRDefault="00052959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029B" w:rsidRPr="007A029B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4307" w:dyaOrig="778">
                <v:shape id="_x0000_i1092" type="#_x0000_t75" style="width:215.25pt;height:39pt" o:ole="">
                  <v:imagedata r:id="rId152" o:title=""/>
                </v:shape>
                <o:OLEObject Type="Embed" ProgID="FXEquation.Equation" ShapeID="_x0000_i1092" DrawAspect="Content" ObjectID="_1514614614" r:id="rId153"/>
              </w:object>
            </w:r>
            <w:r w:rsidRPr="007A029B"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959" w:rsidRDefault="000529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885304" w:rsidRDefault="00885304" w:rsidP="00052959">
      <w:pPr>
        <w:rPr>
          <w:rFonts w:asciiTheme="majorHAnsi" w:hAnsiTheme="majorHAnsi"/>
          <w:sz w:val="24"/>
          <w:szCs w:val="24"/>
        </w:rPr>
      </w:pPr>
    </w:p>
    <w:sectPr w:rsidR="00885304" w:rsidSect="00052959"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C25" w:rsidRDefault="00696C25" w:rsidP="00C868AD">
      <w:r>
        <w:separator/>
      </w:r>
    </w:p>
  </w:endnote>
  <w:endnote w:type="continuationSeparator" w:id="0">
    <w:p w:rsidR="00696C25" w:rsidRDefault="00696C25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4215" w:rsidRDefault="00A242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17E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24215" w:rsidRDefault="00A242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4215" w:rsidRDefault="00A242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17E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24215" w:rsidRDefault="00A24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C25" w:rsidRDefault="00696C25" w:rsidP="00C868AD">
      <w:r>
        <w:separator/>
      </w:r>
    </w:p>
  </w:footnote>
  <w:footnote w:type="continuationSeparator" w:id="0">
    <w:p w:rsidR="00696C25" w:rsidRDefault="00696C25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215" w:rsidRPr="00C868AD" w:rsidRDefault="00A24215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9C82D228E0B44427A2B569A34201FC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Decimals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133EDC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215" w:rsidRPr="005615AC" w:rsidRDefault="00A24215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A24215" w:rsidRPr="005615AC" w:rsidRDefault="00A24215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133EDC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E3A"/>
    <w:rsid w:val="000176AA"/>
    <w:rsid w:val="000266E5"/>
    <w:rsid w:val="00052959"/>
    <w:rsid w:val="000A3DF6"/>
    <w:rsid w:val="000C4CAD"/>
    <w:rsid w:val="00110126"/>
    <w:rsid w:val="00133EDC"/>
    <w:rsid w:val="0018287C"/>
    <w:rsid w:val="001D1C88"/>
    <w:rsid w:val="001D25CA"/>
    <w:rsid w:val="001D51F7"/>
    <w:rsid w:val="00216994"/>
    <w:rsid w:val="00226622"/>
    <w:rsid w:val="0024319E"/>
    <w:rsid w:val="00246314"/>
    <w:rsid w:val="00285C36"/>
    <w:rsid w:val="002B5162"/>
    <w:rsid w:val="002C1F1F"/>
    <w:rsid w:val="002F71E5"/>
    <w:rsid w:val="00325745"/>
    <w:rsid w:val="00374BC9"/>
    <w:rsid w:val="00396770"/>
    <w:rsid w:val="003C60F2"/>
    <w:rsid w:val="003D41FF"/>
    <w:rsid w:val="003E3271"/>
    <w:rsid w:val="00400681"/>
    <w:rsid w:val="00413DF5"/>
    <w:rsid w:val="00460B7C"/>
    <w:rsid w:val="00474558"/>
    <w:rsid w:val="004A64CB"/>
    <w:rsid w:val="004D4A4D"/>
    <w:rsid w:val="004D550D"/>
    <w:rsid w:val="004E1D1E"/>
    <w:rsid w:val="005277D4"/>
    <w:rsid w:val="00535AC2"/>
    <w:rsid w:val="005374C5"/>
    <w:rsid w:val="005615AC"/>
    <w:rsid w:val="00566791"/>
    <w:rsid w:val="00574B02"/>
    <w:rsid w:val="00590E3A"/>
    <w:rsid w:val="00591FD0"/>
    <w:rsid w:val="005B261E"/>
    <w:rsid w:val="005C44C0"/>
    <w:rsid w:val="005F70B5"/>
    <w:rsid w:val="005F7BE2"/>
    <w:rsid w:val="00641EA7"/>
    <w:rsid w:val="006501AE"/>
    <w:rsid w:val="00667642"/>
    <w:rsid w:val="006718CF"/>
    <w:rsid w:val="00696C25"/>
    <w:rsid w:val="006B138C"/>
    <w:rsid w:val="006D5D52"/>
    <w:rsid w:val="006F1C64"/>
    <w:rsid w:val="007254E0"/>
    <w:rsid w:val="007403DD"/>
    <w:rsid w:val="00750013"/>
    <w:rsid w:val="007957B9"/>
    <w:rsid w:val="007A029B"/>
    <w:rsid w:val="007A7013"/>
    <w:rsid w:val="007B3348"/>
    <w:rsid w:val="007D39B1"/>
    <w:rsid w:val="007E3324"/>
    <w:rsid w:val="007F5EB3"/>
    <w:rsid w:val="007F60C1"/>
    <w:rsid w:val="00845ACB"/>
    <w:rsid w:val="00850C19"/>
    <w:rsid w:val="00853748"/>
    <w:rsid w:val="00860520"/>
    <w:rsid w:val="00885304"/>
    <w:rsid w:val="008959EE"/>
    <w:rsid w:val="008A20B4"/>
    <w:rsid w:val="008B7480"/>
    <w:rsid w:val="008C68D7"/>
    <w:rsid w:val="008F3E43"/>
    <w:rsid w:val="009A5487"/>
    <w:rsid w:val="009B6DC5"/>
    <w:rsid w:val="009C685A"/>
    <w:rsid w:val="009D1574"/>
    <w:rsid w:val="009D24C3"/>
    <w:rsid w:val="009F021C"/>
    <w:rsid w:val="00A158D7"/>
    <w:rsid w:val="00A23965"/>
    <w:rsid w:val="00A24215"/>
    <w:rsid w:val="00A252B0"/>
    <w:rsid w:val="00A81533"/>
    <w:rsid w:val="00A824D7"/>
    <w:rsid w:val="00AB0C62"/>
    <w:rsid w:val="00B0317F"/>
    <w:rsid w:val="00B260F3"/>
    <w:rsid w:val="00B26BD8"/>
    <w:rsid w:val="00B850EA"/>
    <w:rsid w:val="00B9780A"/>
    <w:rsid w:val="00BC0959"/>
    <w:rsid w:val="00BE233F"/>
    <w:rsid w:val="00C17E11"/>
    <w:rsid w:val="00C204E3"/>
    <w:rsid w:val="00C46365"/>
    <w:rsid w:val="00C56E1E"/>
    <w:rsid w:val="00C71E16"/>
    <w:rsid w:val="00C74A77"/>
    <w:rsid w:val="00C76E36"/>
    <w:rsid w:val="00C868AD"/>
    <w:rsid w:val="00CA11C9"/>
    <w:rsid w:val="00CA296A"/>
    <w:rsid w:val="00CD209A"/>
    <w:rsid w:val="00D03A78"/>
    <w:rsid w:val="00D11E63"/>
    <w:rsid w:val="00D667E2"/>
    <w:rsid w:val="00D752EC"/>
    <w:rsid w:val="00D86A68"/>
    <w:rsid w:val="00D95422"/>
    <w:rsid w:val="00DB0E30"/>
    <w:rsid w:val="00DD06F8"/>
    <w:rsid w:val="00E371AE"/>
    <w:rsid w:val="00E72E41"/>
    <w:rsid w:val="00E73210"/>
    <w:rsid w:val="00E97D94"/>
    <w:rsid w:val="00EA1E50"/>
    <w:rsid w:val="00EB1449"/>
    <w:rsid w:val="00F16210"/>
    <w:rsid w:val="00F217E1"/>
    <w:rsid w:val="00F76BBF"/>
    <w:rsid w:val="00F9301A"/>
    <w:rsid w:val="00F95CA3"/>
    <w:rsid w:val="00FA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4"/>
    <o:shapelayout v:ext="edit">
      <o:idmap v:ext="edit" data="1"/>
    </o:shapelayout>
  </w:shapeDefaults>
  <w:decimalSymbol w:val="."/>
  <w:listSeparator w:val=","/>
  <w15:docId w15:val="{ED119FE1-480F-4436-B689-2F85CA72D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7254E0"/>
    <w:pPr>
      <w:tabs>
        <w:tab w:val="left" w:pos="2575"/>
      </w:tabs>
      <w:spacing w:before="120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7254E0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117" Type="http://schemas.openxmlformats.org/officeDocument/2006/relationships/image" Target="media/image57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4.bin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3.bin"/><Relationship Id="rId89" Type="http://schemas.openxmlformats.org/officeDocument/2006/relationships/image" Target="media/image43.png"/><Relationship Id="rId112" Type="http://schemas.openxmlformats.org/officeDocument/2006/relationships/oleObject" Target="embeddings/oleObject47.bin"/><Relationship Id="rId133" Type="http://schemas.openxmlformats.org/officeDocument/2006/relationships/image" Target="media/image65.png"/><Relationship Id="rId138" Type="http://schemas.openxmlformats.org/officeDocument/2006/relationships/oleObject" Target="embeddings/oleObject60.bin"/><Relationship Id="rId154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52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image" Target="media/image25.png"/><Relationship Id="rId58" Type="http://schemas.openxmlformats.org/officeDocument/2006/relationships/header" Target="header1.xml"/><Relationship Id="rId74" Type="http://schemas.openxmlformats.org/officeDocument/2006/relationships/oleObject" Target="embeddings/oleObject29.bin"/><Relationship Id="rId79" Type="http://schemas.openxmlformats.org/officeDocument/2006/relationships/image" Target="media/image38.png"/><Relationship Id="rId102" Type="http://schemas.openxmlformats.org/officeDocument/2006/relationships/oleObject" Target="embeddings/oleObject42.bin"/><Relationship Id="rId123" Type="http://schemas.openxmlformats.org/officeDocument/2006/relationships/image" Target="media/image60.png"/><Relationship Id="rId128" Type="http://schemas.openxmlformats.org/officeDocument/2006/relationships/oleObject" Target="embeddings/oleObject55.bin"/><Relationship Id="rId144" Type="http://schemas.openxmlformats.org/officeDocument/2006/relationships/image" Target="media/image70.png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6.bin"/><Relationship Id="rId95" Type="http://schemas.openxmlformats.org/officeDocument/2006/relationships/image" Target="media/image46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2.jpeg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113" Type="http://schemas.openxmlformats.org/officeDocument/2006/relationships/image" Target="media/image55.png"/><Relationship Id="rId118" Type="http://schemas.openxmlformats.org/officeDocument/2006/relationships/oleObject" Target="embeddings/oleObject50.bin"/><Relationship Id="rId134" Type="http://schemas.openxmlformats.org/officeDocument/2006/relationships/oleObject" Target="embeddings/oleObject58.bin"/><Relationship Id="rId139" Type="http://schemas.openxmlformats.org/officeDocument/2006/relationships/image" Target="media/image68.png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155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footer" Target="footer1.xml"/><Relationship Id="rId67" Type="http://schemas.openxmlformats.org/officeDocument/2006/relationships/image" Target="media/image31.png"/><Relationship Id="rId103" Type="http://schemas.openxmlformats.org/officeDocument/2006/relationships/image" Target="media/image50.png"/><Relationship Id="rId108" Type="http://schemas.openxmlformats.org/officeDocument/2006/relationships/oleObject" Target="embeddings/oleObject45.bin"/><Relationship Id="rId116" Type="http://schemas.openxmlformats.org/officeDocument/2006/relationships/oleObject" Target="embeddings/oleObject49.bin"/><Relationship Id="rId124" Type="http://schemas.openxmlformats.org/officeDocument/2006/relationships/oleObject" Target="embeddings/oleObject53.bin"/><Relationship Id="rId129" Type="http://schemas.openxmlformats.org/officeDocument/2006/relationships/image" Target="media/image63.png"/><Relationship Id="rId137" Type="http://schemas.openxmlformats.org/officeDocument/2006/relationships/image" Target="media/image67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oleObject" Target="embeddings/oleObject22.bin"/><Relationship Id="rId62" Type="http://schemas.openxmlformats.org/officeDocument/2006/relationships/image" Target="media/image28.png"/><Relationship Id="rId70" Type="http://schemas.openxmlformats.org/officeDocument/2006/relationships/oleObject" Target="embeddings/oleObject27.bin"/><Relationship Id="rId75" Type="http://schemas.openxmlformats.org/officeDocument/2006/relationships/image" Target="media/image35.png"/><Relationship Id="rId83" Type="http://schemas.openxmlformats.org/officeDocument/2006/relationships/image" Target="media/image40.png"/><Relationship Id="rId88" Type="http://schemas.openxmlformats.org/officeDocument/2006/relationships/oleObject" Target="embeddings/oleObject35.bin"/><Relationship Id="rId91" Type="http://schemas.openxmlformats.org/officeDocument/2006/relationships/image" Target="media/image44.png"/><Relationship Id="rId96" Type="http://schemas.openxmlformats.org/officeDocument/2006/relationships/oleObject" Target="embeddings/oleObject39.bin"/><Relationship Id="rId111" Type="http://schemas.openxmlformats.org/officeDocument/2006/relationships/image" Target="media/image54.png"/><Relationship Id="rId132" Type="http://schemas.openxmlformats.org/officeDocument/2006/relationships/oleObject" Target="embeddings/oleObject57.bin"/><Relationship Id="rId140" Type="http://schemas.openxmlformats.org/officeDocument/2006/relationships/oleObject" Target="embeddings/oleObject61.bin"/><Relationship Id="rId145" Type="http://schemas.openxmlformats.org/officeDocument/2006/relationships/oleObject" Target="embeddings/oleObject64.bin"/><Relationship Id="rId153" Type="http://schemas.openxmlformats.org/officeDocument/2006/relationships/oleObject" Target="embeddings/oleObject6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4.bin"/><Relationship Id="rId114" Type="http://schemas.openxmlformats.org/officeDocument/2006/relationships/oleObject" Target="embeddings/oleObject48.bin"/><Relationship Id="rId119" Type="http://schemas.openxmlformats.org/officeDocument/2006/relationships/image" Target="media/image58.png"/><Relationship Id="rId127" Type="http://schemas.openxmlformats.org/officeDocument/2006/relationships/image" Target="media/image62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1.bin"/><Relationship Id="rId60" Type="http://schemas.openxmlformats.org/officeDocument/2006/relationships/header" Target="header2.xml"/><Relationship Id="rId65" Type="http://schemas.openxmlformats.org/officeDocument/2006/relationships/oleObject" Target="embeddings/oleObject25.bin"/><Relationship Id="rId73" Type="http://schemas.openxmlformats.org/officeDocument/2006/relationships/image" Target="media/image34.png"/><Relationship Id="rId78" Type="http://schemas.openxmlformats.org/officeDocument/2006/relationships/image" Target="media/image37.jpeg"/><Relationship Id="rId81" Type="http://schemas.openxmlformats.org/officeDocument/2006/relationships/image" Target="media/image39.png"/><Relationship Id="rId86" Type="http://schemas.openxmlformats.org/officeDocument/2006/relationships/oleObject" Target="embeddings/oleObject34.bin"/><Relationship Id="rId94" Type="http://schemas.openxmlformats.org/officeDocument/2006/relationships/oleObject" Target="embeddings/oleObject38.bin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oleObject" Target="embeddings/oleObject52.bin"/><Relationship Id="rId130" Type="http://schemas.openxmlformats.org/officeDocument/2006/relationships/oleObject" Target="embeddings/oleObject56.bin"/><Relationship Id="rId135" Type="http://schemas.openxmlformats.org/officeDocument/2006/relationships/image" Target="media/image66.png"/><Relationship Id="rId143" Type="http://schemas.openxmlformats.org/officeDocument/2006/relationships/oleObject" Target="embeddings/oleObject63.bin"/><Relationship Id="rId148" Type="http://schemas.openxmlformats.org/officeDocument/2006/relationships/image" Target="media/image72.png"/><Relationship Id="rId151" Type="http://schemas.openxmlformats.org/officeDocument/2006/relationships/oleObject" Target="embeddings/oleObject67.bin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image" Target="media/image53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jpeg"/><Relationship Id="rId76" Type="http://schemas.openxmlformats.org/officeDocument/2006/relationships/oleObject" Target="embeddings/oleObject30.bin"/><Relationship Id="rId97" Type="http://schemas.openxmlformats.org/officeDocument/2006/relationships/image" Target="media/image47.png"/><Relationship Id="rId104" Type="http://schemas.openxmlformats.org/officeDocument/2006/relationships/oleObject" Target="embeddings/oleObject43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0.jpeg"/><Relationship Id="rId66" Type="http://schemas.openxmlformats.org/officeDocument/2006/relationships/image" Target="media/image30.jpeg"/><Relationship Id="rId87" Type="http://schemas.openxmlformats.org/officeDocument/2006/relationships/image" Target="media/image42.png"/><Relationship Id="rId110" Type="http://schemas.openxmlformats.org/officeDocument/2006/relationships/oleObject" Target="embeddings/oleObject46.bin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oleObject" Target="embeddings/oleObject59.bin"/><Relationship Id="rId61" Type="http://schemas.openxmlformats.org/officeDocument/2006/relationships/footer" Target="footer2.xml"/><Relationship Id="rId82" Type="http://schemas.openxmlformats.org/officeDocument/2006/relationships/oleObject" Target="embeddings/oleObject32.bin"/><Relationship Id="rId152" Type="http://schemas.openxmlformats.org/officeDocument/2006/relationships/image" Target="media/image74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image" Target="media/image36.jpeg"/><Relationship Id="rId100" Type="http://schemas.openxmlformats.org/officeDocument/2006/relationships/oleObject" Target="embeddings/oleObject41.bin"/><Relationship Id="rId105" Type="http://schemas.openxmlformats.org/officeDocument/2006/relationships/image" Target="media/image51.png"/><Relationship Id="rId126" Type="http://schemas.openxmlformats.org/officeDocument/2006/relationships/oleObject" Target="embeddings/oleObject54.bin"/><Relationship Id="rId147" Type="http://schemas.openxmlformats.org/officeDocument/2006/relationships/oleObject" Target="embeddings/oleObject65.bin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oleObject" Target="embeddings/oleObject28.bin"/><Relationship Id="rId93" Type="http://schemas.openxmlformats.org/officeDocument/2006/relationships/image" Target="media/image45.png"/><Relationship Id="rId98" Type="http://schemas.openxmlformats.org/officeDocument/2006/relationships/oleObject" Target="embeddings/oleObject40.bin"/><Relationship Id="rId121" Type="http://schemas.openxmlformats.org/officeDocument/2006/relationships/image" Target="media/image59.png"/><Relationship Id="rId142" Type="http://schemas.openxmlformats.org/officeDocument/2006/relationships/oleObject" Target="embeddings/oleObject62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EFE836251847EC91938A7C9A1BA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51E92-001E-4C5F-B71D-ABBA9036AE66}"/>
      </w:docPartPr>
      <w:docPartBody>
        <w:p w:rsidR="0060273B" w:rsidRDefault="005E757A">
          <w:pPr>
            <w:pStyle w:val="36EFE836251847EC91938A7C9A1BA6F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9F366F527CE4520BD317B798010F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006E2-E184-4FE0-899B-59E4CEA87418}"/>
      </w:docPartPr>
      <w:docPartBody>
        <w:p w:rsidR="0060273B" w:rsidRDefault="005E757A">
          <w:pPr>
            <w:pStyle w:val="79F366F527CE4520BD317B798010F96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CC89F0C295A4F3D8CD5633C1F477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74371F-7DB9-42FD-894A-2CA45FE78AB9}"/>
      </w:docPartPr>
      <w:docPartBody>
        <w:p w:rsidR="0060273B" w:rsidRDefault="005E757A">
          <w:pPr>
            <w:pStyle w:val="0CC89F0C295A4F3D8CD5633C1F47704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140B27ED34E48B389D90A88767B5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92893-14E4-4A8F-8DB3-803B66F74809}"/>
      </w:docPartPr>
      <w:docPartBody>
        <w:p w:rsidR="0060273B" w:rsidRDefault="005E757A">
          <w:pPr>
            <w:pStyle w:val="D140B27ED34E48B389D90A88767B5B2A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C82D228E0B44427A2B569A34201F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4D92B-450A-4C08-9371-C0FF1678085D}"/>
      </w:docPartPr>
      <w:docPartBody>
        <w:p w:rsidR="0060273B" w:rsidRDefault="00333A8F" w:rsidP="00333A8F">
          <w:pPr>
            <w:pStyle w:val="9C82D228E0B44427A2B569A34201FC02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FDA179408EA440E5821E0BC03132E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DFA3E4-853A-437C-92AD-E3452E08FFA1}"/>
      </w:docPartPr>
      <w:docPartBody>
        <w:p w:rsidR="0060273B" w:rsidRDefault="00333A8F" w:rsidP="00333A8F">
          <w:pPr>
            <w:pStyle w:val="FDA179408EA440E5821E0BC03132ECB6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56698CF30BCB405987D01EFB3F2A28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520E0-41FD-419D-B05D-9385D9FBBD58}"/>
      </w:docPartPr>
      <w:docPartBody>
        <w:p w:rsidR="0060273B" w:rsidRDefault="00333A8F" w:rsidP="00333A8F">
          <w:pPr>
            <w:pStyle w:val="56698CF30BCB405987D01EFB3F2A28B6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519D1AF9072D4759A1055674ECAA9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F693A-2F3E-4046-B3B5-2D34D41A147C}"/>
      </w:docPartPr>
      <w:docPartBody>
        <w:p w:rsidR="0060273B" w:rsidRDefault="00333A8F" w:rsidP="00333A8F">
          <w:pPr>
            <w:pStyle w:val="519D1AF9072D4759A1055674ECAA9AB0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A8F"/>
    <w:rsid w:val="00333A8F"/>
    <w:rsid w:val="00526271"/>
    <w:rsid w:val="005E757A"/>
    <w:rsid w:val="0060273B"/>
    <w:rsid w:val="00776F83"/>
    <w:rsid w:val="00ED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3A8F"/>
  </w:style>
  <w:style w:type="paragraph" w:customStyle="1" w:styleId="36EFE836251847EC91938A7C9A1BA6F6">
    <w:name w:val="36EFE836251847EC91938A7C9A1BA6F6"/>
  </w:style>
  <w:style w:type="paragraph" w:customStyle="1" w:styleId="79F366F527CE4520BD317B798010F960">
    <w:name w:val="79F366F527CE4520BD317B798010F960"/>
  </w:style>
  <w:style w:type="paragraph" w:customStyle="1" w:styleId="0CC89F0C295A4F3D8CD5633C1F477045">
    <w:name w:val="0CC89F0C295A4F3D8CD5633C1F477045"/>
  </w:style>
  <w:style w:type="paragraph" w:customStyle="1" w:styleId="D140B27ED34E48B389D90A88767B5B2A">
    <w:name w:val="D140B27ED34E48B389D90A88767B5B2A"/>
  </w:style>
  <w:style w:type="paragraph" w:customStyle="1" w:styleId="62B5056EED30475EB42F9BB6F6884F3E">
    <w:name w:val="62B5056EED30475EB42F9BB6F6884F3E"/>
  </w:style>
  <w:style w:type="paragraph" w:customStyle="1" w:styleId="5F4D3DDF0A8F49DBBE8224C46E16EB95">
    <w:name w:val="5F4D3DDF0A8F49DBBE8224C46E16EB95"/>
  </w:style>
  <w:style w:type="paragraph" w:customStyle="1" w:styleId="9C82D228E0B44427A2B569A34201FC02">
    <w:name w:val="9C82D228E0B44427A2B569A34201FC02"/>
    <w:rsid w:val="00333A8F"/>
  </w:style>
  <w:style w:type="paragraph" w:customStyle="1" w:styleId="FDA179408EA440E5821E0BC03132ECB6">
    <w:name w:val="FDA179408EA440E5821E0BC03132ECB6"/>
    <w:rsid w:val="00333A8F"/>
  </w:style>
  <w:style w:type="paragraph" w:customStyle="1" w:styleId="56698CF30BCB405987D01EFB3F2A28B6">
    <w:name w:val="56698CF30BCB405987D01EFB3F2A28B6"/>
    <w:rsid w:val="00333A8F"/>
  </w:style>
  <w:style w:type="paragraph" w:customStyle="1" w:styleId="519D1AF9072D4759A1055674ECAA9AB0">
    <w:name w:val="519D1AF9072D4759A1055674ECAA9AB0"/>
    <w:rsid w:val="00333A8F"/>
  </w:style>
  <w:style w:type="paragraph" w:customStyle="1" w:styleId="3C71991BDAFE469FB5C9C9564F3BF21A">
    <w:name w:val="3C71991BDAFE469FB5C9C9564F3BF21A"/>
    <w:rsid w:val="00333A8F"/>
  </w:style>
  <w:style w:type="paragraph" w:customStyle="1" w:styleId="27D6A11CD588486097DD2B7AD0123D06">
    <w:name w:val="27D6A11CD588486097DD2B7AD0123D06"/>
    <w:rsid w:val="00333A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A7E20E-982C-4832-A995-1A475127A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13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Decimals</vt:lpstr>
    </vt:vector>
  </TitlesOfParts>
  <Company>Western Mathematics</Company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Decimals</dc:title>
  <dc:creator>Garry</dc:creator>
  <cp:lastModifiedBy>Garry</cp:lastModifiedBy>
  <cp:revision>2</cp:revision>
  <cp:lastPrinted>2015-07-08T01:59:00Z</cp:lastPrinted>
  <dcterms:created xsi:type="dcterms:W3CDTF">2016-01-17T21:41:00Z</dcterms:created>
  <dcterms:modified xsi:type="dcterms:W3CDTF">2016-01-17T21:41:00Z</dcterms:modified>
  <cp:category>Year 7</cp:category>
</cp:coreProperties>
</file>