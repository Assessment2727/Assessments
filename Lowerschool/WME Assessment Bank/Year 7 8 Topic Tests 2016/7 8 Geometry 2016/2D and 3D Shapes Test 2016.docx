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2931B439777D4FC58D5CA8FE9F92FF9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822629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C42D9850AAC0412CA413C3A38B93E0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245F66" w:rsidP="00D65CD7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2D and 3D</w:t>
                </w:r>
                <w:r w:rsidR="00D65CD7">
                  <w:rPr>
                    <w:rFonts w:asciiTheme="majorHAnsi" w:hAnsiTheme="majorHAnsi"/>
                    <w:i/>
                    <w:sz w:val="52"/>
                    <w:szCs w:val="52"/>
                  </w:rPr>
                  <w:t xml:space="preserve"> Shapes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22629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22629" w:rsidRDefault="00822629" w:rsidP="0082262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22629" w:rsidRDefault="00822629" w:rsidP="0082262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Name and list properties of common two dimensional shapes.</w:t>
            </w:r>
          </w:p>
          <w:p w:rsidR="00822629" w:rsidRDefault="00822629" w:rsidP="0082262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Connect three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 xml:space="preserve"> dimensional objects with their nets and other two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>dimensional representations    (ACMMG111)</w:t>
            </w:r>
          </w:p>
          <w:p w:rsidR="00822629" w:rsidRDefault="00822629" w:rsidP="00822629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Construct simple prisms and pyramids (ACMMG140) </w:t>
            </w:r>
          </w:p>
          <w:p w:rsidR="00822629" w:rsidRPr="00C56E1E" w:rsidRDefault="00822629" w:rsidP="00822629">
            <w:pPr>
              <w:pStyle w:val="ListParagraph"/>
              <w:numPr>
                <w:ilvl w:val="0"/>
                <w:numId w:val="7"/>
              </w:numPr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Classify triangles according to their side and angle properties and describe quadrilaterals (ACMMG165)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22629" w:rsidRPr="00325745" w:rsidRDefault="00822629" w:rsidP="00822629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822629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822629" w:rsidRPr="00E371AE" w:rsidRDefault="00822629" w:rsidP="00822629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822629" w:rsidRPr="00E371AE" w:rsidRDefault="00822629" w:rsidP="00822629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822629" w:rsidRPr="00E371AE" w:rsidRDefault="00822629" w:rsidP="00822629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822629" w:rsidRPr="00E371AE" w:rsidRDefault="00822629" w:rsidP="00822629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822629" w:rsidRDefault="00822629" w:rsidP="00822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B437E5" w:rsidRPr="00D87002" w:rsidRDefault="00D4724E" w:rsidP="00B437E5">
            <w:pPr>
              <w:pStyle w:val="QuestionStyle"/>
            </w:pPr>
            <w:r>
              <w:t>What name could describe the triangle shown?</w:t>
            </w:r>
          </w:p>
          <w:p w:rsidR="00D4724E" w:rsidRPr="00D4724E" w:rsidRDefault="00D85E49" w:rsidP="00D4724E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9" type="#_x0000_t75" style="position:absolute;margin-left:248.4pt;margin-top:8.4pt;width:120.45pt;height:83.05pt;z-index:251748864;mso-position-horizontal-relative:text;mso-position-vertical-relative:text">
                  <v:imagedata r:id="rId8" o:title=""/>
                </v:shape>
                <o:OLEObject Type="Embed" ProgID="FXDraw.Graphic" ShapeID="_x0000_s1059" DrawAspect="Content" ObjectID="_1532347477" r:id="rId9"/>
              </w:object>
            </w:r>
          </w:p>
          <w:p w:rsidR="00D4724E" w:rsidRDefault="00D4724E" w:rsidP="00D4724E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7840" behindDoc="0" locked="0" layoutInCell="1" allowOverlap="1" wp14:anchorId="7CD9A5C3" wp14:editId="44B9274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39616</wp:posOffset>
                      </wp:positionV>
                      <wp:extent cx="213360" cy="883920"/>
                      <wp:effectExtent l="0" t="0" r="15240" b="1143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D3B072" id="Group 18" o:spid="_x0000_s1026" style="position:absolute;margin-left:30pt;margin-top:3.1pt;width:16.8pt;height:69.6pt;z-index:2517478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Equilateral triangle</w:t>
            </w:r>
          </w:p>
          <w:p w:rsidR="00D4724E" w:rsidRPr="00D4724E" w:rsidRDefault="00D4724E" w:rsidP="00D4724E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Isosceles triangle</w:t>
            </w:r>
          </w:p>
          <w:p w:rsidR="00D4724E" w:rsidRPr="00D4724E" w:rsidRDefault="00D4724E" w:rsidP="00D4724E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D4724E">
              <w:rPr>
                <w:rFonts w:ascii="Times New Roman" w:hAnsi="Times New Roman"/>
                <w:sz w:val="24"/>
                <w:szCs w:val="24"/>
              </w:rPr>
              <w:t xml:space="preserve">Right </w:t>
            </w:r>
            <w:r>
              <w:rPr>
                <w:rFonts w:ascii="Times New Roman" w:hAnsi="Times New Roman"/>
                <w:sz w:val="24"/>
                <w:szCs w:val="24"/>
              </w:rPr>
              <w:t>triangle</w:t>
            </w:r>
          </w:p>
          <w:p w:rsidR="00D4724E" w:rsidRPr="00D4724E" w:rsidRDefault="00D4724E" w:rsidP="00D4724E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Scalene Triangle                   </w:t>
            </w:r>
          </w:p>
          <w:p w:rsidR="00B437E5" w:rsidRDefault="00B437E5" w:rsidP="00D4724E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Default="00D6427D" w:rsidP="00B437E5">
            <w:pPr>
              <w:pStyle w:val="QuestionStyle"/>
            </w:pPr>
            <w:r>
              <w:t>Jessica</w:t>
            </w:r>
            <w:r w:rsidR="00B437E5">
              <w:t xml:space="preserve"> d</w:t>
            </w:r>
            <w:r w:rsidR="00D4724E">
              <w:t>raws a rhombus</w:t>
            </w:r>
            <w:r>
              <w:t xml:space="preserve"> and marks any equal sides on her drawing</w:t>
            </w:r>
            <w:r w:rsidR="00D4724E">
              <w:t>.</w:t>
            </w:r>
          </w:p>
          <w:p w:rsidR="00B437E5" w:rsidRDefault="00D85E49" w:rsidP="00B437E5">
            <w:pPr>
              <w:pStyle w:val="QuestionStyle"/>
            </w:pPr>
            <w:r>
              <w:object w:dxaOrig="1440" w:dyaOrig="1440" w14:anchorId="63D28620">
                <v:shape id="_x0000_s1028" type="#_x0000_t75" style="position:absolute;margin-left:18.3pt;margin-top:17.3pt;width:405.4pt;height:120.65pt;z-index:251652608;mso-position-horizontal-relative:text;mso-position-vertical-relative:text">
                  <v:imagedata r:id="rId10" o:title=""/>
                </v:shape>
                <o:OLEObject Type="Embed" ProgID="FXDraw.Graphic" ShapeID="_x0000_s1028" DrawAspect="Content" ObjectID="_1532347478" r:id="rId11"/>
              </w:object>
            </w:r>
            <w:r w:rsidR="00D6427D">
              <w:t xml:space="preserve">Which </w:t>
            </w:r>
            <w:r w:rsidR="00B437E5">
              <w:t>could be her drawing?</w:t>
            </w: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D6427D" w:rsidP="00B437E5">
            <w:pPr>
              <w:pStyle w:val="QuestionStyle"/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67D7BDCE" wp14:editId="5A998544">
                      <wp:simplePos x="0" y="0"/>
                      <wp:positionH relativeFrom="column">
                        <wp:posOffset>543560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9265FC" id="Group 28" o:spid="_x0000_s1026" style="position:absolute;margin-left:42.8pt;margin-top:10.4pt;width:343.5pt;height:9pt;z-index:2516505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B437E5" w:rsidRDefault="00B437E5" w:rsidP="00B437E5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Default="00B437E5" w:rsidP="00B437E5">
            <w:pPr>
              <w:pStyle w:val="QuestionStyle"/>
            </w:pPr>
            <w:r>
              <w:t xml:space="preserve">Draw </w:t>
            </w:r>
            <w:r w:rsidR="003577FC">
              <w:t xml:space="preserve">in all </w:t>
            </w:r>
            <w:r>
              <w:t xml:space="preserve">the diagonals of the </w:t>
            </w:r>
            <w:r w:rsidR="003577FC">
              <w:t>polygon</w:t>
            </w:r>
            <w:r>
              <w:t xml:space="preserve"> below.</w:t>
            </w:r>
          </w:p>
          <w:p w:rsidR="00B437E5" w:rsidRDefault="00D85E49" w:rsidP="00B437E5">
            <w:pPr>
              <w:pStyle w:val="QuestionStyle"/>
            </w:pPr>
            <w:r>
              <w:object w:dxaOrig="1440" w:dyaOrig="1440" w14:anchorId="388530B5">
                <v:shape id="_x0000_s1029" type="#_x0000_t75" style="position:absolute;margin-left:69.75pt;margin-top:5.6pt;width:136.25pt;height:87.85pt;z-index:251656704;mso-position-horizontal-relative:text;mso-position-vertical-relative:text">
                  <v:imagedata r:id="rId12" o:title=""/>
                </v:shape>
                <o:OLEObject Type="Embed" ProgID="FXDraw.Graphic" ShapeID="_x0000_s1029" DrawAspect="Content" ObjectID="_1532347479" r:id="rId13"/>
              </w:object>
            </w: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B437E5" w:rsidP="00B437E5">
            <w:pPr>
              <w:pStyle w:val="QuestionStyle"/>
            </w:pPr>
          </w:p>
          <w:p w:rsidR="00B437E5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Which is an accurate description of the shape shown?</w:t>
            </w:r>
          </w:p>
          <w:p w:rsidR="00B437E5" w:rsidRPr="003577FC" w:rsidRDefault="00D85E49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9713D84">
                <v:shape id="_x0000_s1030" type="#_x0000_t75" style="position:absolute;margin-left:132pt;margin-top:4.15pt;width:93.95pt;height:98.3pt;z-index:251660800;mso-position-horizontal-relative:text;mso-position-vertical-relative:text">
                  <v:imagedata r:id="rId14" o:title=""/>
                </v:shape>
                <o:OLEObject Type="Embed" ProgID="FXDraw.Graphic" ShapeID="_x0000_s1030" DrawAspect="Content" ObjectID="_1532347480" r:id="rId15"/>
              </w:objec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CA70AA" w:rsidRPr="003577FC" w:rsidRDefault="00CA70AA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3577FC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8080" behindDoc="0" locked="0" layoutInCell="1" allowOverlap="1" wp14:anchorId="1EA1B0AB" wp14:editId="3C0356C7">
                      <wp:simplePos x="0" y="0"/>
                      <wp:positionH relativeFrom="column">
                        <wp:posOffset>348615</wp:posOffset>
                      </wp:positionH>
                      <wp:positionV relativeFrom="paragraph">
                        <wp:posOffset>24130</wp:posOffset>
                      </wp:positionV>
                      <wp:extent cx="2251710" cy="388620"/>
                      <wp:effectExtent l="0" t="0" r="15240" b="1143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1710" cy="388620"/>
                                <a:chOff x="0" y="0"/>
                                <a:chExt cx="2251710" cy="388620"/>
                              </a:xfrm>
                            </wpg:grpSpPr>
                            <wps:wsp>
                              <wps:cNvPr id="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546275" id="Group 39" o:spid="_x0000_s1026" style="position:absolute;margin-left:27.45pt;margin-top:1.9pt;width:177.3pt;height:30.6pt;z-index:251758080" coordsize="22517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/>
                      <v:roundrect id="AutoShape 3" o:spid="_x0000_s1028" style="position:absolute;left:20802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  <v:roundrect id="AutoShape 6" o:spid="_x0000_s1029" style="position:absolute;left:2080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An irregular hexagon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.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>An irregular pentagon.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577FC" w:rsidRPr="003577FC">
              <w:rPr>
                <w:rFonts w:ascii="Times New Roman" w:hAnsi="Times New Roman"/>
                <w:sz w:val="24"/>
                <w:szCs w:val="24"/>
              </w:rPr>
              <w:t xml:space="preserve">                A regular hexagon.</w:t>
            </w:r>
            <w:r w:rsidR="003577F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3577FC" w:rsidRPr="003577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577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3577FC" w:rsidRPr="003577FC">
              <w:rPr>
                <w:rFonts w:ascii="Times New Roman" w:hAnsi="Times New Roman"/>
                <w:sz w:val="24"/>
                <w:szCs w:val="24"/>
              </w:rPr>
              <w:t>A regular pen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>tagon.</w:t>
            </w: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pStyle w:val="QuestionStyle"/>
            </w:pPr>
            <w:r w:rsidRPr="003577FC">
              <w:t>Draw in all the axes of line symmetry in this shape.</w:t>
            </w:r>
          </w:p>
          <w:p w:rsidR="00B437E5" w:rsidRPr="003577FC" w:rsidRDefault="00D85E49" w:rsidP="003577FC">
            <w:pPr>
              <w:pStyle w:val="QuestionStyle"/>
            </w:pPr>
            <w:r>
              <w:object w:dxaOrig="1440" w:dyaOrig="1440" w14:anchorId="487BE4BC">
                <v:shape id="_x0000_s1031" type="#_x0000_t75" style="position:absolute;margin-left:144.75pt;margin-top:12.05pt;width:141.15pt;height:141.15pt;z-index:251665920;mso-position-horizontal-relative:text;mso-position-vertical-relative:text">
                  <v:imagedata r:id="rId16" o:title=""/>
                </v:shape>
                <o:OLEObject Type="Embed" ProgID="FXDraw.Graphic" ShapeID="_x0000_s1031" DrawAspect="Content" ObjectID="_1532347481" r:id="rId17"/>
              </w:objec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Default="00CA70AA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which sides are equal and which sides are parallel on this diagram of a trapezium.</w:t>
            </w:r>
          </w:p>
          <w:p w:rsidR="00CA70AA" w:rsidRDefault="00D85E49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0" type="#_x0000_t75" style="position:absolute;margin-left:120.1pt;margin-top:10.8pt;width:229.9pt;height:74.65pt;z-index:251759104;mso-position-horizontal-relative:text;mso-position-vertical-relative:text">
                  <v:imagedata r:id="rId18" o:title=""/>
                </v:shape>
                <o:OLEObject Type="Embed" ProgID="FXDraw.Graphic" ShapeID="_x0000_s1060" DrawAspect="Content" ObjectID="_1532347482" r:id="rId19"/>
              </w:object>
            </w:r>
            <w:r w:rsidR="00CA70AA">
              <w:rPr>
                <w:rFonts w:ascii="Times New Roman" w:hAnsi="Times New Roman"/>
                <w:sz w:val="24"/>
                <w:szCs w:val="24"/>
              </w:rPr>
              <w:t>You can use a ruler.</w:t>
            </w:r>
          </w:p>
          <w:p w:rsidR="00CA70AA" w:rsidRDefault="00CA70AA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CA70AA" w:rsidRDefault="00CA70AA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CA70AA" w:rsidRPr="003577FC" w:rsidRDefault="00CA70AA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6427D" w:rsidRPr="003577FC" w:rsidRDefault="00D6427D" w:rsidP="003577FC">
            <w:pPr>
              <w:pStyle w:val="QuestionStyle"/>
            </w:pPr>
            <w:r w:rsidRPr="003577FC">
              <w:t>Which diagram shows an obtuse isosceles triangle?</w:t>
            </w:r>
          </w:p>
          <w:p w:rsidR="00D6427D" w:rsidRPr="003577FC" w:rsidRDefault="00D85E49" w:rsidP="003577FC">
            <w:pPr>
              <w:pStyle w:val="QuestionStyle"/>
            </w:pPr>
            <w:r>
              <w:object w:dxaOrig="1440" w:dyaOrig="1440" w14:anchorId="5A71C53F">
                <v:shape id="_x0000_s1027" type="#_x0000_t75" style="position:absolute;margin-left:3.65pt;margin-top:1.05pt;width:389.65pt;height:81.1pt;z-index:251651584;mso-position-horizontal-relative:text;mso-position-vertical-relative:text">
                  <v:imagedata r:id="rId20" o:title=""/>
                </v:shape>
                <o:OLEObject Type="Embed" ProgID="FXDraw.Graphic" ShapeID="_x0000_s1027" DrawAspect="Content" ObjectID="_1532347483" r:id="rId21"/>
              </w:object>
            </w:r>
          </w:p>
          <w:p w:rsidR="00D6427D" w:rsidRPr="003577FC" w:rsidRDefault="00D6427D" w:rsidP="003577FC">
            <w:pPr>
              <w:pStyle w:val="QuestionStyle"/>
            </w:pPr>
          </w:p>
          <w:p w:rsidR="00D6427D" w:rsidRPr="003577FC" w:rsidRDefault="00D6427D" w:rsidP="003577FC">
            <w:pPr>
              <w:pStyle w:val="QuestionStyle"/>
            </w:pPr>
          </w:p>
          <w:p w:rsidR="00D6427D" w:rsidRPr="003577FC" w:rsidRDefault="00D6427D" w:rsidP="003577FC">
            <w:pPr>
              <w:pStyle w:val="QuestionStyle"/>
            </w:pPr>
          </w:p>
          <w:p w:rsidR="00D6427D" w:rsidRPr="003577FC" w:rsidRDefault="003577FC" w:rsidP="003577FC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6032" behindDoc="0" locked="0" layoutInCell="1" allowOverlap="1" wp14:anchorId="7BDD944B" wp14:editId="7E8EEB57">
                      <wp:simplePos x="0" y="0"/>
                      <wp:positionH relativeFrom="column">
                        <wp:posOffset>763270</wp:posOffset>
                      </wp:positionH>
                      <wp:positionV relativeFrom="paragraph">
                        <wp:posOffset>97155</wp:posOffset>
                      </wp:positionV>
                      <wp:extent cx="3790950" cy="114300"/>
                      <wp:effectExtent l="0" t="0" r="19050" b="1905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90950" cy="114300"/>
                                <a:chOff x="0" y="0"/>
                                <a:chExt cx="3790950" cy="114300"/>
                              </a:xfrm>
                            </wpg:grpSpPr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195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6220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34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827308" id="Group 35" o:spid="_x0000_s1026" style="position:absolute;margin-left:60.1pt;margin-top:7.65pt;width:298.5pt;height:9pt;z-index:251756032" coordsize="37909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">
                      <v:roundrect id="AutoShape 4" o:spid="_x0000_s1027" style="position:absolute;width:1708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iesMA&#10;AADbAAAADwAAAGRycy9kb3ducmV2LnhtbESPQWvCQBSE74X+h+UVvBTdKGJDdJWirHgr2oIen9ln&#10;Epp9G7Orxn/fFYQeh5n5hpktOluLK7W+cqxgOEhAEOfOVFwo+PnW/RSED8gGa8ek4E4eFvPXlxlm&#10;xt14S9ddKESEsM9QQRlCk0np85Is+oFriKN3cq3FEGVbSNPiLcJtLUdJMpEWK44LJTa0LCn/3V2s&#10;giLVXx980KneV6s1vWscHldnpXpv3ecURKAu/Ief7Y1RMBrD40v8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tiesMAAADbAAAADwAAAAAAAAAAAAAAAACYAgAAZHJzL2Rv&#10;d25yZXYueG1sUEsFBgAAAAAEAAQA9QAAAIgDAAAAAA==&#10;" strokeweight="1pt"/>
                      <v:roundrect id="AutoShape 3" o:spid="_x0000_s1028" style="position:absolute;left:3619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fH4cMA&#10;AADbAAAADwAAAGRycy9kb3ducmV2LnhtbESPQWvCQBSE74X+h+UVvBTdKGhDdJWirHgr2oIen9ln&#10;Epp9G7Orxn/fFYQeh5n5hpktOluLK7W+cqxgOEhAEOfOVFwo+PnW/RSED8gGa8ek4E4eFvPXlxlm&#10;xt14S9ddKESEsM9QQRlCk0np85Is+oFriKN3cq3FEGVbSNPiLcJtLUdJMpEWK44LJTa0LCn/3V2s&#10;giLVXx980KneV6s1vWscHldnpXpv3ecURKAu/Ief7Y1RMBrD40v8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fH4cMAAADbAAAADwAAAAAAAAAAAAAAAACYAgAAZHJzL2Rv&#10;d25yZXYueG1sUEsFBgAAAAAEAAQA9QAAAIgDAAAAAA==&#10;" strokeweight="1pt"/>
                      <v:roundrect id="AutoShape 5" o:spid="_x0000_s1029" style="position:absolute;left:23622;width:1708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s08QA&#10;AADbAAAADwAAAGRycy9kb3ducmV2LnhtbESPQWvCQBSE74X+h+UVvBTdqGBDdBNKZYu3oi3o8Zl9&#10;JqHZt2l2q/HfdwWhx2FmvmFWxWBbcabeN44VTCcJCOLSmYYrBV+fepyC8AHZYOuYFFzJQ5E/Pqww&#10;M+7CWzrvQiUihH2GCuoQukxKX9Zk0U9cRxy9k+sthij7SpoeLxFuWzlLkoW02HBcqLGjt5rK792v&#10;VVCl+uOFDzrV+2b9Ts8ap8f1j1Kjp+F1CSLQEP7D9/bGKJjP4fYl/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bbNPEAAAA2wAAAA8AAAAAAAAAAAAAAAAAmAIAAGRycy9k&#10;b3ducmV2LnhtbFBLBQYAAAAABAAEAPUAAACJAwAAAAA=&#10;" strokeweight="1pt"/>
                      <v:roundrect id="AutoShape 6" o:spid="_x0000_s1030" style="position:absolute;left:1234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0p8UA&#10;AADbAAAADwAAAGRycy9kb3ducmV2LnhtbESPT2vCQBTE70K/w/IKXsRs/EMNqauUypbepFbQ4zP7&#10;moRm36bZrcZv3xWEHoeZ+Q2zXPe2EWfqfO1YwSRJQRAXztRcKth/6nEGwgdkg41jUnAlD+vVw2CJ&#10;uXEX/qDzLpQiQtjnqKAKoc2l9EVFFn3iWuLofbnOYoiyK6Xp8BLhtpHTNH2SFmuOCxW29FpR8b37&#10;tQrKTG8XfNSZPtSbNxppnJw2P0oNH/uXZxCB+vAfvrffjYLZ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8vSnxQAAANsAAAAPAAAAAAAAAAAAAAAAAJgCAABkcnMv&#10;ZG93bnJldi54bWxQSwUGAAAAAAQABAD1AAAAigMAAAAA&#10;" strokeweight="1pt"/>
                    </v:group>
                  </w:pict>
                </mc:Fallback>
              </mc:AlternateContent>
            </w: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CA70AA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below is a quadrilateral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437E5" w:rsidRPr="003577FC" w:rsidRDefault="00D85E49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38C7886">
                <v:shape id="_x0000_s1032" type="#_x0000_t75" style="position:absolute;margin-left:51.9pt;margin-top:7.95pt;width:276.7pt;height:148.15pt;z-index:251667968;mso-position-horizontal-relative:text;mso-position-vertical:absolute;mso-position-vertical-relative:text">
                  <v:imagedata r:id="rId22" o:title=""/>
                </v:shape>
                <o:OLEObject Type="Embed" ProgID="FXDraw.Graphic" ShapeID="_x0000_s1032" DrawAspect="Content" ObjectID="_1532347484" r:id="rId23"/>
              </w:object>
            </w:r>
          </w:p>
          <w:p w:rsidR="00B437E5" w:rsidRPr="003577FC" w:rsidRDefault="00CA70AA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6272" behindDoc="0" locked="0" layoutInCell="1" allowOverlap="1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249555</wp:posOffset>
                      </wp:positionV>
                      <wp:extent cx="1962150" cy="1021080"/>
                      <wp:effectExtent l="0" t="0" r="19050" b="2667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2150" cy="1021080"/>
                                <a:chOff x="0" y="0"/>
                                <a:chExt cx="1962150" cy="1021080"/>
                              </a:xfrm>
                            </wpg:grpSpPr>
                            <wps:wsp>
                              <wps:cNvPr id="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90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9070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62493C" id="Group 76" o:spid="_x0000_s1026" style="position:absolute;margin-left:30.1pt;margin-top:19.65pt;width:154.5pt;height:80.4pt;z-index:251766272" coordsize="19621,10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6" o:spid="_x0000_s1028" style="position:absolute;left:1790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6y8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0B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KOsvEAAAA2wAAAA8AAAAAAAAAAAAAAAAAmAIAAGRycy9k&#10;b3ducmV2LnhtbFBLBQYAAAAABAAEAPUAAACJAwAAAAA=&#10;" strokecolor="windowText" strokeweight="1pt"/>
                      <v:roundrect id="AutoShape 3" o:spid="_x0000_s1029" style="position:absolute;left:17907;top:906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6ous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PoP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qi6xQAAANsAAAAPAAAAAAAAAAAAAAAAAJgCAABkcnMv&#10;ZG93bnJldi54bWxQSwUGAAAAAAQABAD1AAAAigMAAAAA&#10;" strokecolor="windowText" strokeweight="1pt"/>
                      <v:roundrect id="AutoShape 5" o:spid="_x0000_s1030" style="position:absolute;top:906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FC4AD2" w:rsidP="003577FC">
            <w:pPr>
              <w:pStyle w:val="QuestionStyle"/>
            </w:pPr>
            <w:r>
              <w:t>Which of the solids is a cylinder</w:t>
            </w:r>
            <w:r w:rsidR="00B437E5" w:rsidRPr="003577FC">
              <w:t>?</w:t>
            </w:r>
          </w:p>
          <w:p w:rsidR="00B437E5" w:rsidRPr="003577FC" w:rsidRDefault="00D85E49" w:rsidP="003577FC">
            <w:pPr>
              <w:pStyle w:val="QuestionStyle"/>
            </w:pPr>
            <w:r>
              <w:object w:dxaOrig="1440" w:dyaOrig="1440" w14:anchorId="2BACFF3A">
                <v:shape id="_x0000_s1033" type="#_x0000_t75" style="position:absolute;margin-left:35.8pt;margin-top:2.05pt;width:379.9pt;height:95pt;z-index:251671040;mso-position-horizontal-relative:text;mso-position-vertical-relative:text">
                  <v:imagedata r:id="rId24" o:title=""/>
                </v:shape>
                <o:OLEObject Type="Embed" ProgID="FXDraw.Graphic" ShapeID="_x0000_s1033" DrawAspect="Content" ObjectID="_1532347485" r:id="rId25"/>
              </w:objec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FC4AD2" w:rsidP="003577FC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064" behindDoc="0" locked="0" layoutInCell="1" allowOverlap="1" wp14:anchorId="411F1A5B" wp14:editId="6142FCAF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30480</wp:posOffset>
                      </wp:positionV>
                      <wp:extent cx="4362450" cy="114300"/>
                      <wp:effectExtent l="0" t="0" r="19050" b="1905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892254" id="Group 56" o:spid="_x0000_s1026" style="position:absolute;margin-left:56.9pt;margin-top:2.4pt;width:343.5pt;height:9pt;z-index:2516720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Bn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cGf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V7c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qVe3BAAAA2wAAAA8AAAAAAAAAAAAAAAAAmAIAAGRycy9kb3du&#10;cmV2LnhtbFBLBQYAAAAABAAEAPUAAACG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pStyle w:val="QuestionStyle"/>
            </w:pPr>
            <w:r w:rsidRPr="003577FC">
              <w:t xml:space="preserve">Use the grid to </w:t>
            </w:r>
            <w:r w:rsidR="00DE386A">
              <w:t xml:space="preserve">help you to </w:t>
            </w:r>
            <w:r w:rsidRPr="003577FC">
              <w:t>draw a 3</w:t>
            </w:r>
            <w:r w:rsidR="00DE386A">
              <w:t>D</w:t>
            </w:r>
            <w:r w:rsidR="00DE296E">
              <w:t xml:space="preserve"> representation of a hexagonal</w:t>
            </w:r>
            <w:r w:rsidR="00DE386A">
              <w:t xml:space="preserve"> p</w:t>
            </w:r>
            <w:r w:rsidR="00DE296E">
              <w:t>rism</w:t>
            </w:r>
            <w:r w:rsidRPr="003577FC">
              <w:t>.</w:t>
            </w:r>
          </w:p>
          <w:p w:rsidR="00B437E5" w:rsidRPr="003577FC" w:rsidRDefault="00D85E49" w:rsidP="003577FC">
            <w:pPr>
              <w:pStyle w:val="QuestionStyle"/>
            </w:pPr>
            <w:r>
              <w:object w:dxaOrig="1440" w:dyaOrig="1440" w14:anchorId="70D500EC">
                <v:shape id="_x0000_s1034" type="#_x0000_t75" style="position:absolute;margin-left:29.8pt;margin-top:9.05pt;width:329.25pt;height:149.75pt;z-index:251674112;mso-position-horizontal-relative:text;mso-position-vertical-relative:text">
                  <v:imagedata r:id="rId26" o:title=""/>
                </v:shape>
                <o:OLEObject Type="Embed" ProgID="FXDraw.Graphic" ShapeID="_x0000_s1034" DrawAspect="Content" ObjectID="_1532347486" r:id="rId27"/>
              </w:object>
            </w:r>
          </w:p>
          <w:p w:rsidR="00B437E5" w:rsidRPr="003577FC" w:rsidRDefault="00B437E5" w:rsidP="003577FC">
            <w:pPr>
              <w:pStyle w:val="QuestionStyle"/>
              <w:rPr>
                <w:position w:val="-6"/>
              </w:rPr>
            </w:pPr>
            <w:r w:rsidRPr="003577FC">
              <w:t xml:space="preserve"> </w: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Default="00B437E5" w:rsidP="00DE386A">
            <w:pPr>
              <w:pStyle w:val="QuestionStyle"/>
            </w:pPr>
          </w:p>
          <w:p w:rsidR="00DE386A" w:rsidRDefault="00DE386A" w:rsidP="00DE386A">
            <w:pPr>
              <w:pStyle w:val="QuestionStyle"/>
            </w:pPr>
          </w:p>
          <w:p w:rsidR="00DE386A" w:rsidRDefault="00DE386A" w:rsidP="00DE386A">
            <w:pPr>
              <w:pStyle w:val="QuestionStyle"/>
            </w:pPr>
          </w:p>
          <w:p w:rsidR="00DE386A" w:rsidRDefault="00DE386A" w:rsidP="00DE386A">
            <w:pPr>
              <w:pStyle w:val="QuestionStyle"/>
            </w:pPr>
          </w:p>
          <w:p w:rsidR="00DE386A" w:rsidRDefault="00DE386A" w:rsidP="00DE386A">
            <w:pPr>
              <w:pStyle w:val="QuestionStyle"/>
            </w:pPr>
          </w:p>
          <w:p w:rsidR="00DE386A" w:rsidRPr="003577FC" w:rsidRDefault="00DE386A" w:rsidP="00DE386A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D83F7F" w:rsidP="003577FC">
            <w:pPr>
              <w:pStyle w:val="QuestionStyle"/>
            </w:pPr>
            <w:r>
              <w:t>How many edges</w:t>
            </w:r>
            <w:r w:rsidR="00B437E5" w:rsidRPr="003577FC">
              <w:t xml:space="preserve"> are there on this solid?</w:t>
            </w:r>
          </w:p>
          <w:p w:rsidR="00B437E5" w:rsidRPr="003577FC" w:rsidRDefault="00D85E49" w:rsidP="003577F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BACFF3A">
                <v:shape id="_x0000_s1061" type="#_x0000_t75" style="position:absolute;margin-left:88.6pt;margin-top:14pt;width:103.45pt;height:103.7pt;z-index:251767296;mso-position-horizontal-relative:text;mso-position-vertical-relative:text">
                  <v:imagedata r:id="rId28" o:title=""/>
                </v:shape>
                <o:OLEObject Type="Embed" ProgID="FXDraw.Graphic" ShapeID="_x0000_s1061" DrawAspect="Content" ObjectID="_1532347487" r:id="rId29"/>
              </w:objec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D83F7F" w:rsidP="003577FC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52364F9" wp14:editId="69E5A21C">
                      <wp:simplePos x="0" y="0"/>
                      <wp:positionH relativeFrom="column">
                        <wp:posOffset>4424680</wp:posOffset>
                      </wp:positionH>
                      <wp:positionV relativeFrom="paragraph">
                        <wp:posOffset>145415</wp:posOffset>
                      </wp:positionV>
                      <wp:extent cx="754380" cy="373380"/>
                      <wp:effectExtent l="0" t="0" r="26670" b="2667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C7BE9F" id="Rectangle 61" o:spid="_x0000_s1026" style="position:absolute;margin-left:348.4pt;margin-top:11.45pt;width:59.4pt;height:29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  <w:r w:rsidRPr="003577FC">
              <w:t xml:space="preserve">                                                             </w:t>
            </w: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Default="00D83F7F" w:rsidP="003577FC">
            <w:pPr>
              <w:pStyle w:val="QuestionStyle"/>
            </w:pPr>
            <w:r>
              <w:t>How many vertices are there on this solid?</w:t>
            </w:r>
          </w:p>
          <w:p w:rsidR="00D83F7F" w:rsidRDefault="00D85E49" w:rsidP="003577F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F9C5686">
                <v:shape id="_x0000_s1062" type="#_x0000_t75" style="position:absolute;margin-left:147.6pt;margin-top:.45pt;width:114.05pt;height:100.1pt;z-index:251770368;mso-position-horizontal-relative:text;mso-position-vertical-relative:text">
                  <v:imagedata r:id="rId30" o:title=""/>
                </v:shape>
                <o:OLEObject Type="Embed" ProgID="FXDraw.Graphic" ShapeID="_x0000_s1062" DrawAspect="Content" ObjectID="_1532347488" r:id="rId31"/>
              </w:object>
            </w:r>
          </w:p>
          <w:p w:rsidR="00D83F7F" w:rsidRDefault="00D83F7F" w:rsidP="003577FC">
            <w:pPr>
              <w:pStyle w:val="QuestionStyle"/>
            </w:pPr>
          </w:p>
          <w:p w:rsidR="00D83F7F" w:rsidRDefault="00D83F7F" w:rsidP="003577FC">
            <w:pPr>
              <w:pStyle w:val="QuestionStyle"/>
            </w:pPr>
          </w:p>
          <w:p w:rsidR="00D83F7F" w:rsidRDefault="00D83F7F" w:rsidP="003577FC">
            <w:pPr>
              <w:pStyle w:val="QuestionStyle"/>
            </w:pPr>
          </w:p>
          <w:p w:rsidR="00D83F7F" w:rsidRDefault="00D83F7F" w:rsidP="003577FC">
            <w:pPr>
              <w:pStyle w:val="QuestionStyle"/>
            </w:pPr>
          </w:p>
          <w:p w:rsidR="00D83F7F" w:rsidRPr="0068243E" w:rsidRDefault="00D83F7F" w:rsidP="00D83F7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D83F7F" w:rsidRPr="00D83F7F" w:rsidRDefault="00D83F7F" w:rsidP="00D83F7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9344" behindDoc="0" locked="0" layoutInCell="1" allowOverlap="1" wp14:anchorId="3126A458" wp14:editId="327B8575">
                      <wp:simplePos x="0" y="0"/>
                      <wp:positionH relativeFrom="column">
                        <wp:posOffset>601980</wp:posOffset>
                      </wp:positionH>
                      <wp:positionV relativeFrom="paragraph">
                        <wp:posOffset>30480</wp:posOffset>
                      </wp:positionV>
                      <wp:extent cx="4224020" cy="114300"/>
                      <wp:effectExtent l="0" t="0" r="24130" b="1905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020" cy="114300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CD5F59" id="Group 3" o:spid="_x0000_s1026" style="position:absolute;margin-left:47.4pt;margin-top:2.4pt;width:332.6pt;height:9pt;z-index:251769344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/5ZMIA&#10;AADaAAAADwAAAGRycy9kb3ducmV2LnhtbESPQWvCQBSE70L/w/IKXkQ3irQhukqprHiTWkGPz+xr&#10;Epp9G7Orxn/vFgoeh5n5hpkvO1uLK7W+cqxgPEpAEOfOVFwo2H/rYQrCB2SDtWNScCcPy8VLb46Z&#10;cTf+ousuFCJC2GeooAyhyaT0eUkW/cg1xNH7ca3FEGVbSNPiLcJtLSdJ8iYtVhwXSmzos6T8d3ex&#10;CopUb9/5qFN9qFZrGmgcn1Znpfqv3ccMRKAuPMP/7Y1RMIW/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n/lkwgAAANoAAAAPAAAAAAAAAAAAAAAAAJgCAABkcnMvZG93&#10;bnJldi54bWxQSwUGAAAAAAQABAD1AAAAhwMAAAAA&#10;" strokeweight="1pt"/>
                      <v:roundrect id="AutoShape 3" o:spid="_x0000_s1028" style="position:absolute;left:40531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Nc/8IA&#10;AADaAAAADwAAAGRycy9kb3ducmV2LnhtbESPQWvCQBSE70L/w/IKXkQ3CrYhukqprHiTWkGPz+xr&#10;Epp9G7Orxn/vFgoeh5n5hpkvO1uLK7W+cqxgPEpAEOfOVFwo2H/rYQrCB2SDtWNScCcPy8VLb46Z&#10;cTf+ousuFCJC2GeooAyhyaT0eUkW/cg1xNH7ca3FEGVbSNPiLcJtLSdJ8iYtVhwXSmzos6T8d3ex&#10;CopUb9/5qFN9qFZrGmgcn1Znpfqv3ccMRKAuPMP/7Y1RMIW/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01z/wgAAANoAAAAPAAAAAAAAAAAAAAAAAJgCAABkcnMvZG93&#10;bnJldi54bWxQSwUGAAAAAAQABAD1AAAAhwMAAAAA&#10;" strokeweight="1pt"/>
                      <v:roundrect id="AutoShape 5" o:spid="_x0000_s1029" style="position:absolute;left:26538;width:1709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CiMIA&#10;AADaAAAADwAAAGRycy9kb3ducmV2LnhtbESPQWvCQBSE74L/YXmFXsRs7EFDdJWibOmtqIV6fGaf&#10;STD7NmZXTf+9Wyh4HGbmG2ax6m0jbtT52rGCSZKCIC6cqblU8L3X4wyED8gGG8ek4Jc8rJbDwQJz&#10;4+68pdsulCJC2OeooAqhzaX0RUUWfeJa4uidXGcxRNmV0nR4j3DbyLc0nUqLNceFCltaV1Scd1er&#10;oMz014wPOtM/9eaDRhonx81FqdeX/n0OIlAfnuH/9qdRMIW/K/EG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cKIwgAAANoAAAAPAAAAAAAAAAAAAAAAAJgCAABkcnMvZG93&#10;bnJldi54bWxQSwUGAAAAAAQABAD1AAAAhwMAAAAA&#10;" strokeweight="1pt"/>
                      <v:roundrect id="AutoShape 6" o:spid="_x0000_s1030" style="position:absolute;left:14034;width:1716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1nE8IA&#10;AADaAAAADwAAAGRycy9kb3ducmV2LnhtbESPQWvCQBSE74L/YXmFXorZ2IOG6CpF2dJbUQv1+Mw+&#10;k2D2bcyumv57Vyh4HGbmG2a+7G0jrtT52rGCcZKCIC6cqblU8LPTowyED8gGG8ek4I88LBfDwRxz&#10;4268oes2lCJC2OeooAqhzaX0RUUWfeJa4ugdXWcxRNmV0nR4i3DbyPc0nUiLNceFCltaVVScther&#10;oMz095T3OtO/9fqT3jSOD+uzUq8v/ccMRKA+PMP/7S+jYAq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TWcTwgAAANoAAAAPAAAAAAAAAAAAAAAAAJgCAABkcnMvZG93&#10;bnJldi54bWxQSwUGAAAAAAQABAD1AAAAhwMAAAAA&#10;" strokeweight="1pt"/>
                    </v:group>
                  </w:pict>
                </mc:Fallback>
              </mc:AlternateConten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9  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A042E0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shape below is a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>convex polygon?</w:t>
            </w:r>
          </w:p>
          <w:p w:rsidR="00B437E5" w:rsidRPr="003577FC" w:rsidRDefault="00D85E49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E7ED1AB">
                <v:shape id="_x0000_s1038" type="#_x0000_t75" style="position:absolute;margin-left:97.65pt;margin-top:13.1pt;width:278.9pt;height:162.95pt;z-index:251685376;mso-position-horizontal-relative:text;mso-position-vertical-relative:text">
                  <v:imagedata r:id="rId32" o:title=""/>
                </v:shape>
                <o:OLEObject Type="Embed" ProgID="FXDraw.Graphic" ShapeID="_x0000_s1038" DrawAspect="Content" ObjectID="_1532347489" r:id="rId33"/>
              </w:object>
            </w:r>
          </w:p>
          <w:p w:rsidR="00B437E5" w:rsidRPr="003577FC" w:rsidRDefault="00A042E0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0608" behindDoc="0" locked="0" layoutInCell="1" allowOverlap="1">
                      <wp:simplePos x="0" y="0"/>
                      <wp:positionH relativeFrom="column">
                        <wp:posOffset>862330</wp:posOffset>
                      </wp:positionH>
                      <wp:positionV relativeFrom="paragraph">
                        <wp:posOffset>249555</wp:posOffset>
                      </wp:positionV>
                      <wp:extent cx="2388870" cy="1021080"/>
                      <wp:effectExtent l="0" t="0" r="11430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88870" cy="1021080"/>
                                <a:chOff x="0" y="0"/>
                                <a:chExt cx="2388870" cy="1021080"/>
                              </a:xfrm>
                            </wpg:grpSpPr>
                            <wps:wsp>
                              <wps:cNvPr id="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1742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1742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3296B1" id="Group 23" o:spid="_x0000_s1026" style="position:absolute;margin-left:67.9pt;margin-top:19.65pt;width:188.1pt;height:80.4pt;z-index:251780608" coordsize="23888,10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3mKMMA&#10;AADbAAAADwAAAGRycy9kb3ducmV2LnhtbERPTWvCQBC9C/0PyxS8SN20iI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3mKMMAAADbAAAADwAAAAAAAAAAAAAAAACYAgAAZHJzL2Rv&#10;d25yZXYueG1sUEsFBgAAAAAEAAQA9QAAAIgDAAAAAA==&#10;" strokecolor="windowText" strokeweight="1pt"/>
                      <v:roundrect id="AutoShape 6" o:spid="_x0000_s1028" style="position:absolute;left:2217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FDs8MA&#10;AADbAAAADwAAAGRycy9kb3ducmV2LnhtbERPTWvCQBC9C/0PyxS8SN20oI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FDs8MAAADbAAAADwAAAAAAAAAAAAAAAACYAgAAZHJzL2Rv&#10;d25yZXYueG1sUEsFBgAAAAAEAAQA9QAAAIgDAAAAAA==&#10;" strokecolor="windowText" strokeweight="1pt"/>
                      <v:roundrect id="AutoShape 3" o:spid="_x0000_s1029" style="position:absolute;left:22174;top:906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/>
                      <v:roundrect id="AutoShape 5" o:spid="_x0000_s1030" style="position:absolute;top:906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D85E49" w:rsidP="003577F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4" type="#_x0000_t75" style="position:absolute;margin-left:213pt;margin-top:19.2pt;width:179.5pt;height:111.85pt;z-index:251783680;mso-position-horizontal-relative:text;mso-position-vertical-relative:text">
                  <v:imagedata r:id="rId34" o:title=""/>
                </v:shape>
                <o:OLEObject Type="Embed" ProgID="FXDraw.Graphic" ShapeID="_x0000_s1064" DrawAspect="Content" ObjectID="_1532347490" r:id="rId35"/>
              </w:object>
            </w:r>
            <w:r w:rsidR="00B437E5" w:rsidRPr="003577FC">
              <w:t xml:space="preserve">Which of these words could </w:t>
            </w:r>
            <w:r w:rsidR="00B437E5" w:rsidRPr="003577FC">
              <w:rPr>
                <w:b/>
              </w:rPr>
              <w:t>not</w:t>
            </w:r>
            <w:r w:rsidR="00B437E5" w:rsidRPr="003577FC">
              <w:t xml:space="preserve"> be used to classify the shape shown?</w:t>
            </w:r>
          </w:p>
          <w:p w:rsidR="00B437E5" w:rsidRPr="003577FC" w:rsidRDefault="00A042E0" w:rsidP="00A042E0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2656" behindDoc="0" locked="0" layoutInCell="1" allowOverlap="1" wp14:anchorId="3FC3600A" wp14:editId="45482637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252730</wp:posOffset>
                      </wp:positionV>
                      <wp:extent cx="213360" cy="883920"/>
                      <wp:effectExtent l="0" t="0" r="15240" b="1143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88B05F" id="Group 26" o:spid="_x0000_s1026" style="position:absolute;margin-left:16.9pt;margin-top:19.9pt;width:16.8pt;height:69.6pt;z-index:2517826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y4s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zsuL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</w:p>
          <w:p w:rsidR="00B437E5" w:rsidRPr="003577FC" w:rsidRDefault="00A042E0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Parallelogram.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Quadr</w:t>
            </w:r>
            <w:r w:rsidR="00A042E0">
              <w:rPr>
                <w:rFonts w:ascii="Times New Roman" w:hAnsi="Times New Roman"/>
                <w:sz w:val="24"/>
                <w:szCs w:val="24"/>
              </w:rPr>
              <w:t>ilateral</w:t>
            </w:r>
          </w:p>
          <w:p w:rsidR="00B437E5" w:rsidRPr="003577FC" w:rsidRDefault="00A042E0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>Rhombus.</w:t>
            </w:r>
          </w:p>
          <w:p w:rsidR="00B437E5" w:rsidRPr="003577FC" w:rsidRDefault="00A042E0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Square</w:t>
            </w: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4A4473" w:rsidP="003577FC">
            <w:pPr>
              <w:pStyle w:val="QuestionStyle"/>
            </w:pPr>
            <w:r>
              <w:t>Two students make accurate comments</w:t>
            </w:r>
            <w:r w:rsidR="00A042E0">
              <w:t xml:space="preserve"> about a shape.</w:t>
            </w:r>
          </w:p>
          <w:p w:rsidR="00B437E5" w:rsidRPr="004A4473" w:rsidRDefault="00A042E0" w:rsidP="003577FC">
            <w:pPr>
              <w:pStyle w:val="QuestionStyle"/>
              <w:rPr>
                <w:i/>
              </w:rPr>
            </w:pPr>
            <w:r>
              <w:t>Simon</w:t>
            </w:r>
            <w:r w:rsidR="00B437E5" w:rsidRPr="003577FC">
              <w:t xml:space="preserve"> : </w:t>
            </w:r>
            <w:r w:rsidR="00B437E5" w:rsidRPr="004A4473">
              <w:rPr>
                <w:i/>
              </w:rPr>
              <w:t xml:space="preserve">The shape has </w:t>
            </w:r>
            <w:r w:rsidRPr="004A4473">
              <w:rPr>
                <w:i/>
              </w:rPr>
              <w:t>rotational symmetry of order 2.</w:t>
            </w:r>
          </w:p>
          <w:p w:rsidR="00B437E5" w:rsidRPr="003577FC" w:rsidRDefault="00A042E0" w:rsidP="003577FC">
            <w:pPr>
              <w:pStyle w:val="QuestionStyle"/>
            </w:pPr>
            <w:r>
              <w:t>Damien</w:t>
            </w:r>
            <w:r w:rsidR="00B437E5" w:rsidRPr="003577FC">
              <w:t xml:space="preserve"> : </w:t>
            </w:r>
            <w:r w:rsidR="00B437E5" w:rsidRPr="004A4473">
              <w:rPr>
                <w:i/>
              </w:rPr>
              <w:t>The s</w:t>
            </w:r>
            <w:r w:rsidRPr="004A4473">
              <w:rPr>
                <w:i/>
              </w:rPr>
              <w:t>hape has</w:t>
            </w:r>
            <w:r w:rsidR="004A4473" w:rsidRPr="004A4473">
              <w:rPr>
                <w:i/>
              </w:rPr>
              <w:t xml:space="preserve"> diagonals which are equal in length.</w:t>
            </w:r>
          </w:p>
          <w:p w:rsidR="004A4473" w:rsidRDefault="004A4473" w:rsidP="003577FC">
            <w:pPr>
              <w:pStyle w:val="QuestionStyle"/>
            </w:pPr>
          </w:p>
          <w:p w:rsidR="00B437E5" w:rsidRDefault="004A4473" w:rsidP="003577FC">
            <w:pPr>
              <w:pStyle w:val="QuestionStyle"/>
            </w:pPr>
            <w:r>
              <w:t>Which was the shape they were commenting on</w:t>
            </w:r>
            <w:r w:rsidR="00B437E5" w:rsidRPr="003577FC">
              <w:t>?</w:t>
            </w:r>
          </w:p>
          <w:p w:rsidR="004A4473" w:rsidRDefault="00D85E49" w:rsidP="003577F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5" type="#_x0000_t75" style="position:absolute;margin-left:2.5pt;margin-top:6.55pt;width:391.35pt;height:51.2pt;z-index:251784704;mso-position-horizontal-relative:text;mso-position-vertical-relative:text">
                  <v:imagedata r:id="rId36" o:title=""/>
                </v:shape>
                <o:OLEObject Type="Embed" ProgID="FXDraw.Graphic" ShapeID="_x0000_s1065" DrawAspect="Content" ObjectID="_1532347491" r:id="rId37"/>
              </w:object>
            </w:r>
          </w:p>
          <w:p w:rsidR="004A4473" w:rsidRDefault="004A4473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4A4473" w:rsidP="003577FC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2544" behindDoc="0" locked="0" layoutInCell="1" allowOverlap="1" wp14:anchorId="19BEE82E" wp14:editId="4BDDF444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68580</wp:posOffset>
                      </wp:positionV>
                      <wp:extent cx="4362450" cy="114300"/>
                      <wp:effectExtent l="0" t="0" r="19050" b="1905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717518" id="Group 51" o:spid="_x0000_s1026" style="position:absolute;margin-left:27.1pt;margin-top:5.4pt;width:343.5pt;height:9pt;z-index:2516925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7HnM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sec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f6M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1/o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v6c8UA&#10;AADbAAAADwAAAGRycy9kb3ducmV2LnhtbESPQWvCQBSE70L/w/IEL9JsKmh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/pz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D85E49" w:rsidP="003577FC">
            <w:pPr>
              <w:pStyle w:val="QuestionStyle"/>
            </w:pPr>
            <w:r>
              <w:object w:dxaOrig="1440" w:dyaOrig="1440" w14:anchorId="64ED3BB0">
                <v:shape id="_x0000_s1040" type="#_x0000_t75" style="position:absolute;margin-left:153.5pt;margin-top:27.1pt;width:110.85pt;height:108.05pt;z-index:251690496;mso-position-horizontal-relative:text;mso-position-vertical-relative:text">
                  <v:imagedata r:id="rId38" o:title=""/>
                </v:shape>
                <o:OLEObject Type="Embed" ProgID="FXDraw.Graphic" ShapeID="_x0000_s1040" DrawAspect="Content" ObjectID="_1532347492" r:id="rId39"/>
              </w:object>
            </w:r>
            <w:r w:rsidR="00B437E5" w:rsidRPr="003577FC">
              <w:t xml:space="preserve">Draw in all the diagonals on the </w:t>
            </w:r>
            <w:r w:rsidR="004D67BA">
              <w:t>shape shown and complete the statement below</w:t>
            </w:r>
            <w:r w:rsidR="00B437E5" w:rsidRPr="003577FC">
              <w:t>.</w:t>
            </w:r>
          </w:p>
          <w:p w:rsidR="00B437E5" w:rsidRPr="003577FC" w:rsidRDefault="00B437E5" w:rsidP="00384077">
            <w:pPr>
              <w:pStyle w:val="QuestionStyle"/>
              <w:ind w:firstLine="720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4D67BA" w:rsidP="003577FC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13F84F40" wp14:editId="3804FD5A">
                      <wp:simplePos x="0" y="0"/>
                      <wp:positionH relativeFrom="column">
                        <wp:posOffset>2942590</wp:posOffset>
                      </wp:positionH>
                      <wp:positionV relativeFrom="paragraph">
                        <wp:posOffset>123190</wp:posOffset>
                      </wp:positionV>
                      <wp:extent cx="754380" cy="373380"/>
                      <wp:effectExtent l="0" t="0" r="26670" b="2667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CA2CA4" id="Rectangle 44" o:spid="_x0000_s1026" style="position:absolute;margin-left:231.7pt;margin-top:9.7pt;width:59.4pt;height:29.4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JH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XxO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 wp14:anchorId="10F0994D" wp14:editId="7935C8B4">
                      <wp:simplePos x="0" y="0"/>
                      <wp:positionH relativeFrom="column">
                        <wp:posOffset>900430</wp:posOffset>
                      </wp:positionH>
                      <wp:positionV relativeFrom="paragraph">
                        <wp:posOffset>123190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8F4E24" id="Rectangle 74" o:spid="_x0000_s1026" style="position:absolute;margin-left:70.9pt;margin-top:9.7pt;width:59.4pt;height:29.4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IYWieTfAAAACQEAAA8AAABkcnMvZG93bnJldi54&#10;bWxMj81OwzAQhO9IvIO1SNyo01CFEuJUqPxIVFwauPTmxNs4Il5HsZuGt2c5wW1GM5r9ttjMrhcT&#10;jqHzpGC5SEAgNd501Cr4/Hi5WYMIUZPRvSdU8I0BNuXlRaFz48+0x6mKreARCrlWYGMccilDY9Hp&#10;sPADEmdHPzod2Y6tNKM+87jrZZokmXS6I75g9YBbi81XdXIKjkN9+37YH5Kqftttn1+NlU+TVer6&#10;an58ABFxjn9l+MVndCiZqfYnMkH07FdLRo8s7lcguJBmSQaiVnC3TkGWhfz/QfkD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hhaJ5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B437E5" w:rsidRPr="003577FC" w:rsidRDefault="004D67BA" w:rsidP="003577FC">
            <w:pPr>
              <w:pStyle w:val="QuestionStyle"/>
            </w:pPr>
            <w:r>
              <w:t xml:space="preserve">The shape has                       sides and there are </w:t>
            </w:r>
            <w:r w:rsidR="00B437E5" w:rsidRPr="003577FC">
              <w:t xml:space="preserve">            </w:t>
            </w:r>
            <w:r>
              <w:t xml:space="preserve">          diagonals in this shape</w:t>
            </w:r>
            <w:r w:rsidR="00B437E5" w:rsidRPr="003577FC">
              <w:t>.</w:t>
            </w: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Default="004D67BA" w:rsidP="004D67BA">
            <w:pPr>
              <w:pStyle w:val="QuestionStyle"/>
            </w:pPr>
            <w:r>
              <w:t>Describe the types of symmetry the shape shown below</w:t>
            </w:r>
            <w:r w:rsidRPr="004D67BA">
              <w:t xml:space="preserve"> </w:t>
            </w:r>
            <w:r>
              <w:t xml:space="preserve">displays.    You may draw on the diagram to illustrate your answer. </w:t>
            </w:r>
          </w:p>
          <w:p w:rsidR="004D67BA" w:rsidRDefault="00D85E49" w:rsidP="004D67BA">
            <w:pPr>
              <w:pStyle w:val="QuestionStyle"/>
            </w:pPr>
            <w:r>
              <w:object w:dxaOrig="1440" w:dyaOrig="1440" w14:anchorId="751F052D">
                <v:shape id="_x0000_s1041" type="#_x0000_t75" style="position:absolute;margin-left:263.75pt;margin-top:2.8pt;width:127.25pt;height:146.45pt;z-index:251693568;mso-position-horizontal-relative:text;mso-position-vertical-relative:text">
                  <v:imagedata r:id="rId40" o:title=""/>
                </v:shape>
                <o:OLEObject Type="Embed" ProgID="FXDraw.Graphic" ShapeID="_x0000_s1041" DrawAspect="Content" ObjectID="_1532347493" r:id="rId41"/>
              </w:object>
            </w:r>
          </w:p>
          <w:p w:rsidR="004D67BA" w:rsidRDefault="004D67BA" w:rsidP="004D67BA">
            <w:pPr>
              <w:pStyle w:val="QuestionStyle"/>
            </w:pPr>
            <w:r>
              <w:t>___________________________________</w:t>
            </w:r>
          </w:p>
          <w:p w:rsidR="004D67BA" w:rsidRDefault="004D67BA" w:rsidP="004D67BA">
            <w:pPr>
              <w:pStyle w:val="QuestionStyle"/>
            </w:pPr>
          </w:p>
          <w:p w:rsidR="004D67BA" w:rsidRDefault="004D67BA" w:rsidP="004D67BA">
            <w:pPr>
              <w:pStyle w:val="QuestionStyle"/>
            </w:pPr>
            <w:r>
              <w:t>___________________________________</w:t>
            </w:r>
          </w:p>
          <w:p w:rsidR="004D67BA" w:rsidRDefault="004D67BA" w:rsidP="004D67BA">
            <w:pPr>
              <w:pStyle w:val="QuestionStyle"/>
            </w:pPr>
          </w:p>
          <w:p w:rsidR="004D67BA" w:rsidRDefault="004D67BA" w:rsidP="004D67BA">
            <w:pPr>
              <w:pStyle w:val="QuestionStyle"/>
            </w:pPr>
            <w:r>
              <w:t>___________________________________</w:t>
            </w:r>
          </w:p>
          <w:p w:rsidR="004D67BA" w:rsidRDefault="004D67BA" w:rsidP="004D67BA">
            <w:pPr>
              <w:pStyle w:val="QuestionStyle"/>
            </w:pPr>
          </w:p>
          <w:p w:rsidR="004D67BA" w:rsidRPr="003577FC" w:rsidRDefault="004D67BA" w:rsidP="004D67BA">
            <w:pPr>
              <w:pStyle w:val="QuestionStyle"/>
            </w:pPr>
            <w:r>
              <w:t>___________________________________</w:t>
            </w: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pStyle w:val="QuestionStyle"/>
            </w:pPr>
            <w:r w:rsidRPr="003577FC">
              <w:t>Which shape below ha</w:t>
            </w:r>
            <w:r w:rsidR="00CF6FE4">
              <w:t>s rotational symmetry of order 2</w:t>
            </w:r>
            <w:r w:rsidRPr="003577FC">
              <w:t>?</w:t>
            </w:r>
          </w:p>
          <w:p w:rsidR="00B437E5" w:rsidRPr="003577FC" w:rsidRDefault="00D85E49" w:rsidP="003577FC">
            <w:pPr>
              <w:pStyle w:val="QuestionStyle"/>
            </w:pPr>
            <w:r>
              <w:object w:dxaOrig="1440" w:dyaOrig="1440" w14:anchorId="5CE6D002">
                <v:shape id="_x0000_s1042" type="#_x0000_t75" style="position:absolute;margin-left:5.8pt;margin-top:12.4pt;width:388.7pt;height:54.95pt;z-index:251695616;mso-position-horizontal-relative:text;mso-position-vertical-relative:text">
                  <v:imagedata r:id="rId42" o:title=""/>
                </v:shape>
                <o:OLEObject Type="Embed" ProgID="FXDraw.Graphic" ShapeID="_x0000_s1042" DrawAspect="Content" ObjectID="_1532347494" r:id="rId43"/>
              </w:objec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CF6FE4" w:rsidP="003577FC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92896" behindDoc="0" locked="0" layoutInCell="1" allowOverlap="1" wp14:anchorId="24B271C9" wp14:editId="6CC3ED21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69850</wp:posOffset>
                      </wp:positionV>
                      <wp:extent cx="4224581" cy="114306"/>
                      <wp:effectExtent l="0" t="0" r="24130" b="1905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4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DD13AF" id="Group 46" o:spid="_x0000_s1026" style="position:absolute;margin-left:51.1pt;margin-top:5.5pt;width:332.65pt;height:9pt;z-index:251792896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ZrcMA&#10;AADbAAAADwAAAGRycy9kb3ducmV2LnhtbESPQWvCQBSE74X+h+UVeim6UURDdJVSWfEm2kI9PrPP&#10;JJh9G7Nbjf/eFYQeh5n5hpktOluLC7W+cqxg0E9AEOfOVFwo+PnWvRSED8gGa8ek4EYeFvPXlxlm&#10;xl15S5ddKESEsM9QQRlCk0np85Is+r5riKN3dK3FEGVbSNPiNcJtLYdJMpYWK44LJTb0VVJ+2v1Z&#10;BUWqNxPe61T/VssVfWgcHJZnpd7fus8piEBd+A8/22ujYDSBx5f4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YZrcMAAADbAAAADwAAAAAAAAAAAAAAAACYAgAAZHJzL2Rv&#10;d25yZXYueG1sUEsFBgAAAAAEAAQA9QAAAIgDAAAAAA==&#10;" strokeweight="1pt"/>
                      <v:roundrect id="AutoShape 3" o:spid="_x0000_s1028" style="position:absolute;left:40531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mN38EA&#10;AADbAAAADwAAAGRycy9kb3ducmV2LnhtbERPz2vCMBS+C/4P4QleZKaVMUs1FplEdhtzwnZ8a55t&#10;sXnpmqj1vzeHwY4f3+91MdhWXKn3jWMF6TwBQVw603Cl4PipnzIQPiAbbB2Tgjt5KDbj0Rpz4278&#10;QddDqEQMYZ+jgjqELpfSlzVZ9HPXEUfu5HqLIcK+kqbHWwy3rVwkyYu02HBsqLGj15rK8+FiFVSZ&#10;fl/yt870V7Pb00xj+rP7VWo6GbYrEIGG8C/+c78ZBc9xbPwSf4D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5jd/BAAAA2wAAAA8AAAAAAAAAAAAAAAAAmAIAAGRycy9kb3du&#10;cmV2LnhtbFBLBQYAAAAABAAEAPUAAACGAwAAAAA=&#10;" strokeweight="1pt"/>
                      <v:roundrect id="AutoShape 5" o:spid="_x0000_s1029" style="position:absolute;left:26538;width:1709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oRMQA&#10;AADbAAAADwAAAGRycy9kb3ducmV2LnhtbESPQWvCQBSE7wX/w/KEXkqzsYim0VWksqU3qRb0+Jp9&#10;JsHs2zS71fjvu4LQ4zAz3zDzZW8bcabO144VjJIUBHHhTM2lgq+dfs5A+IBssHFMCq7kYbkYPMwx&#10;N+7Cn3TehlJECPscFVQhtLmUvqjIok9cSxy9o+sshii7UpoOLxFuG/mSphNpsea4UGFLbxUVp+2v&#10;VVBmejPlg870vl6/05PG0ff6R6nHYb+agQjUh//wvf1hFIxf4fY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1KETEAAAA2wAAAA8AAAAAAAAAAAAAAAAAmAIAAGRycy9k&#10;b3ducmV2LnhtbFBLBQYAAAAABAAEAPUAAACJAwAAAAA=&#10;" strokeweight="1pt"/>
                      <v:roundrect id="AutoShape 6" o:spid="_x0000_s1030" style="position:absolute;left:14034;width:1716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XBMEA&#10;AADbAAAADwAAAGRycy9kb3ducmV2LnhtbERPz2vCMBS+C/4P4QleZKYVNks1FplEdhtzwnZ8a55t&#10;sXnpmqj1vzeHwY4f3+91MdhWXKn3jWMF6TwBQVw603Cl4PipnzIQPiAbbB2Tgjt5KDbj0Rpz4278&#10;QddDqEQMYZ+jgjqELpfSlzVZ9HPXEUfu5HqLIcK+kqbHWwy3rVwkyYu02HBsqLGj15rK8+FiFVSZ&#10;fl/yt870V7Pb00xj+rP7VWo6GbYrEIGG8C/+c78ZBc9xffwSf4D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WFwTBAAAA2wAAAA8AAAAAAAAAAAAAAAAAmAIAAGRycy9kb3du&#10;cmV2LnhtbFBLBQYAAAAABAAEAPUAAACGAwAAAAA=&#10;" strokeweight="1pt"/>
                    </v:group>
                  </w:pict>
                </mc:Fallback>
              </mc:AlternateContent>
            </w: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What is the name of the solid shown below?</w:t>
            </w:r>
          </w:p>
          <w:p w:rsidR="00B437E5" w:rsidRPr="003577FC" w:rsidRDefault="00D85E49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159ABEC2">
                <v:shape id="_x0000_s1044" type="#_x0000_t75" style="position:absolute;margin-left:59.6pt;margin-top:6.95pt;width:132.8pt;height:80.6pt;z-index:251705856;mso-position-horizontal-relative:text;mso-position-vertical-relative:text">
                  <v:imagedata r:id="rId44" o:title=""/>
                </v:shape>
                <o:OLEObject Type="Embed" ProgID="FXDraw.Graphic" ShapeID="_x0000_s1044" DrawAspect="Content" ObjectID="_1532347495" r:id="rId45"/>
              </w:objec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D85E49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C94D71D">
                <v:rect id="Rectangle 130" o:spid="_x0000_s1043" style="position:absolute;margin-left:203.5pt;margin-top:5.05pt;width:232.1pt;height:29.4pt;z-index:251704832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Dl4SA6&#10;xgIAAHc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pStyle w:val="QuestionStyle"/>
            </w:pPr>
            <w:r w:rsidRPr="003577FC">
              <w:t>Sketch</w:t>
            </w:r>
            <w:r w:rsidR="00D6207D">
              <w:t xml:space="preserve"> and name a solid which has exactly six</w:t>
            </w:r>
            <w:r w:rsidRPr="003577FC">
              <w:t xml:space="preserve"> faces, all of which </w:t>
            </w:r>
            <w:r w:rsidR="00D6207D">
              <w:t>are rect</w:t>
            </w:r>
            <w:r w:rsidRPr="003577FC">
              <w:t xml:space="preserve">angles.  </w: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  <w:r w:rsidRPr="003577FC">
              <w:t xml:space="preserve">                       Sketch                                                  Name   </w:t>
            </w:r>
          </w:p>
          <w:p w:rsidR="00B437E5" w:rsidRPr="003577FC" w:rsidRDefault="00B437E5" w:rsidP="003577FC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3A7C2C44" wp14:editId="48BAFBC1">
                      <wp:simplePos x="0" y="0"/>
                      <wp:positionH relativeFrom="column">
                        <wp:posOffset>2845436</wp:posOffset>
                      </wp:positionH>
                      <wp:positionV relativeFrom="paragraph">
                        <wp:posOffset>43180</wp:posOffset>
                      </wp:positionV>
                      <wp:extent cx="2628900" cy="373380"/>
                      <wp:effectExtent l="0" t="0" r="19050" b="2667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F7EFE3" id="Rectangle 2" o:spid="_x0000_s1026" style="position:absolute;margin-left:224.05pt;margin-top:3.4pt;width:207pt;height:29.4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Which of the f</w:t>
            </w:r>
            <w:r w:rsidR="00971A6F">
              <w:rPr>
                <w:rFonts w:ascii="Times New Roman" w:hAnsi="Times New Roman"/>
                <w:sz w:val="24"/>
                <w:szCs w:val="24"/>
              </w:rPr>
              <w:t>ollowing solids has exactly</w:t>
            </w:r>
            <w:r w:rsidR="007F54DB">
              <w:rPr>
                <w:rFonts w:ascii="Times New Roman" w:hAnsi="Times New Roman"/>
                <w:sz w:val="24"/>
                <w:szCs w:val="24"/>
              </w:rPr>
              <w:t xml:space="preserve"> 5</w:t>
            </w:r>
            <w:r w:rsidR="00971A6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faces and </w:t>
            </w:r>
            <w:r w:rsidR="007F54DB">
              <w:rPr>
                <w:rFonts w:ascii="Times New Roman" w:hAnsi="Times New Roman"/>
                <w:sz w:val="24"/>
                <w:szCs w:val="24"/>
              </w:rPr>
              <w:t>9 edges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971A6F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94944" behindDoc="0" locked="0" layoutInCell="1" allowOverlap="1" wp14:anchorId="1D6483F4" wp14:editId="3426F62B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17145</wp:posOffset>
                      </wp:positionV>
                      <wp:extent cx="2251710" cy="388620"/>
                      <wp:effectExtent l="0" t="0" r="15240" b="1143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1710" cy="388620"/>
                                <a:chOff x="0" y="0"/>
                                <a:chExt cx="2251710" cy="388620"/>
                              </a:xfrm>
                            </wpg:grpSpPr>
                            <wps:wsp>
                              <wps:cNvPr id="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CD0A7A" id="Group 63" o:spid="_x0000_s1026" style="position:absolute;margin-left:25.9pt;margin-top:1.35pt;width:177.3pt;height:30.6pt;z-index:251794944" coordsize="22517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uVV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5VVxQAAANsAAAAPAAAAAAAAAAAAAAAAAJgCAABkcnMv&#10;ZG93bnJldi54bWxQSwUGAAAAAAQABAD1AAAAigMAAAAA&#10;" strokecolor="windowText" strokeweight="1pt"/>
                      <v:roundrect id="AutoShape 3" o:spid="_x0000_s1028" style="position:absolute;left:20802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cwzs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zDOxQAAANsAAAAPAAAAAAAAAAAAAAAAAJgCAABkcnMv&#10;ZG93bnJldi54bWxQSwUGAAAAAAQABAD1AAAAigMAAAAA&#10;" strokecolor="windowText" strokeweight="1pt"/>
                      <v:roundrect id="AutoShape 6" o:spid="_x0000_s1029" style="position:absolute;left:2080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A cube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      A square pyramid.                                     </w:t>
            </w:r>
          </w:p>
          <w:p w:rsidR="00B437E5" w:rsidRPr="003577FC" w:rsidRDefault="00971A6F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A triangular prism.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A triangular pyramid.                                                 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D7743" w:rsidRDefault="00D85E49" w:rsidP="003577FC">
            <w:pPr>
              <w:pStyle w:val="QuestionStyle"/>
            </w:pPr>
            <w:r>
              <w:object w:dxaOrig="1440" w:dyaOrig="1440" w14:anchorId="17A14A7C">
                <v:shape id="_x0000_s1047" type="#_x0000_t75" style="position:absolute;margin-left:277pt;margin-top:10pt;width:140.7pt;height:201.65pt;z-index:251714048;mso-position-horizontal-relative:text;mso-position-vertical-relative:text">
                  <v:imagedata r:id="rId46" o:title=""/>
                </v:shape>
                <o:OLEObject Type="Embed" ProgID="FXDraw.Graphic" ShapeID="_x0000_s1047" DrawAspect="Content" ObjectID="_1532347496" r:id="rId47"/>
              </w:object>
            </w:r>
            <w:r w:rsidR="005D7743">
              <w:t>The lamp consists of a sphere and two cylinders.</w:t>
            </w:r>
          </w:p>
          <w:p w:rsidR="00B437E5" w:rsidRPr="003577FC" w:rsidRDefault="00B437E5" w:rsidP="003577FC">
            <w:pPr>
              <w:pStyle w:val="QuestionStyle"/>
            </w:pPr>
            <w:r w:rsidRPr="003577FC">
              <w:t xml:space="preserve">Which </w:t>
            </w:r>
            <w:r w:rsidR="005D7743">
              <w:t xml:space="preserve">two views would be exactly the same? </w:t>
            </w:r>
          </w:p>
          <w:p w:rsidR="00B437E5" w:rsidRPr="003577FC" w:rsidRDefault="00B437E5" w:rsidP="003577FC">
            <w:pPr>
              <w:pStyle w:val="QuestionStyle"/>
            </w:pPr>
          </w:p>
          <w:p w:rsidR="005D7743" w:rsidRPr="0068243E" w:rsidRDefault="005D7743" w:rsidP="005D77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5D7743" w:rsidRPr="0068243E" w:rsidRDefault="005D7743" w:rsidP="005D77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96992" behindDoc="0" locked="0" layoutInCell="1" allowOverlap="1" wp14:anchorId="34BFE439" wp14:editId="40A33E04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37F340" id="Group 68" o:spid="_x0000_s1026" style="position:absolute;margin-left:24pt;margin-top:3.1pt;width:16.8pt;height:69.6pt;z-index:2517969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d/8UA&#10;AADbAAAADwAAAGRycy9kb3ducmV2LnhtbESPQWvCQBSE70L/w/KEXsRs7KGJMatIpaW9CLWi10f2&#10;mQSzb0N2m8T++m6h4HGYmW+YfDOaRvTUudqygkUUgyAurK65VHD8ep2nIJxH1thYJgU3crBZP0xy&#10;zLQd+JP6gy9FgLDLUEHlfZtJ6YqKDLrItsTBu9jOoA+yK6XucAhw08inOH6WBmsOCxW29FJRcT18&#10;GwXpLTWn/rR/O9MHD7ufvU62s6VSj9NxuwLhafT38H/7XStIEv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gJ3/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8Jjc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mP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wmNwgAAANsAAAAPAAAAAAAAAAAAAAAAAJgCAABkcnMvZG93&#10;bnJldi54bWxQSwUGAAAAAAQABAD1AAAAhw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sFs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jO4P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TrBb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x1rM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rJc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8daz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sz w:val="24"/>
                <w:szCs w:val="24"/>
              </w:rPr>
              <w:t>The front view and top view.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D7743" w:rsidRPr="0068243E" w:rsidRDefault="005D7743" w:rsidP="005D77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The front view and side view.</w:t>
            </w:r>
          </w:p>
          <w:p w:rsidR="005D7743" w:rsidRPr="0068243E" w:rsidRDefault="005D7743" w:rsidP="005D77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The side view and top view.</w:t>
            </w:r>
          </w:p>
          <w:p w:rsidR="005D7743" w:rsidRPr="0068243E" w:rsidRDefault="005D7743" w:rsidP="005D77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The top view and bottom view.</w:t>
            </w:r>
          </w:p>
          <w:p w:rsidR="005D7743" w:rsidRPr="0068243E" w:rsidRDefault="005D7743" w:rsidP="005D77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D85E49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6" type="#_x0000_t75" style="position:absolute;margin-left:287.55pt;margin-top:6.45pt;width:130.15pt;height:206.4pt;z-index:251798016;mso-position-horizontal-relative:text;mso-position-vertical-relative:text">
                  <v:imagedata r:id="rId48" o:title=""/>
                </v:shape>
                <o:OLEObject Type="Embed" ProgID="FXDraw.Graphic" ShapeID="_x0000_s1066" DrawAspect="Content" ObjectID="_1532347497" r:id="rId49"/>
              </w:object>
            </w:r>
            <w:r w:rsidR="00B437E5" w:rsidRPr="003577FC">
              <w:rPr>
                <w:rFonts w:ascii="Times New Roman" w:hAnsi="Times New Roman"/>
                <w:sz w:val="24"/>
                <w:szCs w:val="24"/>
              </w:rPr>
              <w:t>Draw a 3D sketch of the solid whose net is shown.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Default="00DE296E" w:rsidP="003577FC">
            <w:pPr>
              <w:pStyle w:val="QuestionStyle"/>
            </w:pPr>
            <w:r>
              <w:t xml:space="preserve">Draw the top view (plan) of the solid shown. </w:t>
            </w:r>
          </w:p>
          <w:p w:rsidR="007965B3" w:rsidRDefault="00D85E49" w:rsidP="003577F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7" type="#_x0000_t75" style="position:absolute;margin-left:244.8pt;margin-top:6pt;width:201.1pt;height:120.1pt;z-index:251799040;mso-position-horizontal-relative:text;mso-position-vertical-relative:text">
                  <v:imagedata r:id="rId50" o:title=""/>
                </v:shape>
                <o:OLEObject Type="Embed" ProgID="FXDraw.Graphic" ShapeID="_x0000_s1067" DrawAspect="Content" ObjectID="_1532347498" r:id="rId51"/>
              </w:object>
            </w:r>
          </w:p>
          <w:p w:rsidR="007965B3" w:rsidRDefault="007965B3" w:rsidP="003577FC">
            <w:pPr>
              <w:pStyle w:val="QuestionStyle"/>
            </w:pPr>
          </w:p>
          <w:p w:rsidR="007965B3" w:rsidRDefault="007965B3" w:rsidP="003577FC">
            <w:pPr>
              <w:pStyle w:val="QuestionStyle"/>
            </w:pPr>
          </w:p>
          <w:p w:rsidR="007965B3" w:rsidRDefault="007965B3" w:rsidP="003577FC">
            <w:pPr>
              <w:pStyle w:val="QuestionStyle"/>
            </w:pPr>
          </w:p>
          <w:p w:rsidR="00DE296E" w:rsidRDefault="00DE296E" w:rsidP="003577FC">
            <w:pPr>
              <w:pStyle w:val="QuestionStyle"/>
            </w:pPr>
          </w:p>
          <w:p w:rsidR="007965B3" w:rsidRDefault="007965B3" w:rsidP="003577FC">
            <w:pPr>
              <w:pStyle w:val="QuestionStyle"/>
            </w:pPr>
          </w:p>
          <w:p w:rsidR="007965B3" w:rsidRPr="003577FC" w:rsidRDefault="007965B3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24D1D" w:rsidP="003577FC">
            <w:pPr>
              <w:pStyle w:val="QuestionStyle"/>
            </w:pPr>
            <w:r>
              <w:t>When the opposite vertices</w:t>
            </w:r>
            <w:r w:rsidR="008E1524">
              <w:t xml:space="preserve"> of a</w:t>
            </w:r>
            <w:r>
              <w:t xml:space="preserve"> regular hexagon are joined</w:t>
            </w:r>
            <w:r w:rsidR="008E1524">
              <w:t xml:space="preserve">, a number of </w:t>
            </w:r>
            <w:r w:rsidR="00B437E5" w:rsidRPr="003577FC">
              <w:t>triangles</w:t>
            </w:r>
            <w:r w:rsidR="008E1524">
              <w:t xml:space="preserve"> are formed</w:t>
            </w:r>
            <w:r w:rsidR="00B437E5" w:rsidRPr="003577FC">
              <w:t>.</w:t>
            </w:r>
          </w:p>
          <w:p w:rsidR="008E1524" w:rsidRDefault="008E1524" w:rsidP="008E1524">
            <w:pPr>
              <w:pStyle w:val="QuestionStyle"/>
            </w:pPr>
            <w:r>
              <w:t>Which is true?</w:t>
            </w:r>
          </w:p>
          <w:p w:rsidR="008E1524" w:rsidRDefault="00D85E49" w:rsidP="008E152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3" type="#_x0000_t75" style="position:absolute;margin-left:319.1pt;margin-top:3.35pt;width:80pt;height:91.35pt;z-index:251811328;mso-position-horizontal-relative:text;mso-position-vertical-relative:text">
                  <v:imagedata r:id="rId52" o:title=""/>
                </v:shape>
                <o:OLEObject Type="Embed" ProgID="FXDraw.Graphic" ShapeID="_x0000_s1073" DrawAspect="Content" ObjectID="_1532347499" r:id="rId53"/>
              </w:object>
            </w:r>
          </w:p>
          <w:p w:rsidR="00B437E5" w:rsidRPr="003577FC" w:rsidRDefault="008E1524" w:rsidP="008E1524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01088" behindDoc="0" locked="0" layoutInCell="1" allowOverlap="1" wp14:anchorId="5C63D9B3" wp14:editId="7DA38D7A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31750</wp:posOffset>
                      </wp:positionV>
                      <wp:extent cx="213360" cy="883920"/>
                      <wp:effectExtent l="0" t="0" r="15240" b="1143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76BD08" id="Group 81" o:spid="_x0000_s1026" style="position:absolute;margin-left:16.9pt;margin-top:2.5pt;width:16.8pt;height:69.6pt;z-index:2518010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Xt2MUA&#10;AADbAAAADwAAAGRycy9kb3ducmV2LnhtbESPQWvCQBSE70L/w/IKXkQ3etA0zUakUrEXoWnR6yP7&#10;moRm34bsNon++m6h4HGY+WaYdDuaRvTUudqyguUiAkFcWF1zqeDz43Ueg3AeWWNjmRRcycE2e5ik&#10;mGg78Dv1uS9FKGGXoILK+zaR0hUVGXQL2xIH78t2Bn2QXSl1h0MoN41cRdFaGqw5LFTY0ktFxXf+&#10;YxTE19ic+/PpcKE3Hva3k97sZk9KTR/H3TMIT6O/h//pow7cBv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e3Y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7lcs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5XL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A6c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SQOn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ens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sC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3p7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t xml:space="preserve">     </w:t>
            </w:r>
            <w:r w:rsidR="00B437E5" w:rsidRPr="003577FC">
              <w:t xml:space="preserve">         </w:t>
            </w:r>
            <w:r>
              <w:t xml:space="preserve"> There are six equilateral triangles formed.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E1524">
              <w:rPr>
                <w:rFonts w:ascii="Times New Roman" w:hAnsi="Times New Roman"/>
                <w:sz w:val="24"/>
                <w:szCs w:val="24"/>
              </w:rPr>
              <w:t>There are nine</w:t>
            </w:r>
            <w:r w:rsidR="008E1524" w:rsidRPr="008E1524">
              <w:rPr>
                <w:rFonts w:ascii="Times New Roman" w:hAnsi="Times New Roman"/>
                <w:sz w:val="24"/>
                <w:szCs w:val="24"/>
              </w:rPr>
              <w:t xml:space="preserve"> equilateral triangles formed.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E1524" w:rsidRPr="008E1524">
              <w:rPr>
                <w:rFonts w:ascii="Times New Roman" w:hAnsi="Times New Roman"/>
                <w:sz w:val="24"/>
                <w:szCs w:val="24"/>
              </w:rPr>
              <w:t xml:space="preserve">There are six </w:t>
            </w:r>
            <w:r w:rsidR="008E1524">
              <w:rPr>
                <w:rFonts w:ascii="Times New Roman" w:hAnsi="Times New Roman"/>
                <w:sz w:val="24"/>
                <w:szCs w:val="24"/>
              </w:rPr>
              <w:t>isosceles</w:t>
            </w:r>
            <w:r w:rsidR="008E1524" w:rsidRPr="008E1524">
              <w:rPr>
                <w:rFonts w:ascii="Times New Roman" w:hAnsi="Times New Roman"/>
                <w:sz w:val="24"/>
                <w:szCs w:val="24"/>
              </w:rPr>
              <w:t xml:space="preserve"> triangles formed.</w:t>
            </w: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E1524">
              <w:rPr>
                <w:rFonts w:ascii="Times New Roman" w:hAnsi="Times New Roman"/>
                <w:sz w:val="24"/>
                <w:szCs w:val="24"/>
              </w:rPr>
              <w:t>There are nine</w:t>
            </w:r>
            <w:r w:rsidR="008E1524" w:rsidRPr="008E152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E1524">
              <w:rPr>
                <w:rFonts w:ascii="Times New Roman" w:hAnsi="Times New Roman"/>
                <w:sz w:val="24"/>
                <w:szCs w:val="24"/>
              </w:rPr>
              <w:t>isosceles</w:t>
            </w:r>
            <w:r w:rsidR="008E1524" w:rsidRPr="008E1524">
              <w:rPr>
                <w:rFonts w:ascii="Times New Roman" w:hAnsi="Times New Roman"/>
                <w:sz w:val="24"/>
                <w:szCs w:val="24"/>
              </w:rPr>
              <w:t xml:space="preserve"> triangles formed.</w:t>
            </w: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3638AF" w:rsidP="003577FC">
            <w:pPr>
              <w:pStyle w:val="QuestionStyle"/>
            </w:pPr>
            <w:r>
              <w:t>Sketch</w:t>
            </w:r>
            <w:r w:rsidR="008E1524">
              <w:t xml:space="preserve"> a </w:t>
            </w:r>
            <w:r w:rsidR="008726C9">
              <w:t>polygon</w:t>
            </w:r>
            <w:r w:rsidR="00B437E5" w:rsidRPr="003577FC">
              <w:t xml:space="preserve"> </w:t>
            </w:r>
            <w:r w:rsidR="008E1524">
              <w:t>which has three axes of</w:t>
            </w:r>
            <w:r w:rsidR="00B437E5" w:rsidRPr="003577FC">
              <w:t xml:space="preserve"> line symmetry</w:t>
            </w:r>
            <w:r w:rsidR="008726C9">
              <w:t xml:space="preserve"> and rotational symmetry </w:t>
            </w:r>
            <w:r>
              <w:t xml:space="preserve">of </w:t>
            </w:r>
            <w:r w:rsidR="008726C9">
              <w:t xml:space="preserve">order </w:t>
            </w:r>
            <w:r>
              <w:t>3</w:t>
            </w:r>
            <w:r w:rsidR="008726C9">
              <w:t>.</w:t>
            </w:r>
          </w:p>
          <w:p w:rsidR="00B437E5" w:rsidRPr="003577FC" w:rsidRDefault="00B437E5" w:rsidP="003577FC">
            <w:pPr>
              <w:pStyle w:val="QuestionStyle"/>
            </w:pPr>
          </w:p>
          <w:p w:rsidR="00B437E5" w:rsidRDefault="00B437E5" w:rsidP="003577FC">
            <w:pPr>
              <w:pStyle w:val="QuestionStyle"/>
            </w:pPr>
          </w:p>
          <w:p w:rsidR="0008768C" w:rsidRDefault="0008768C" w:rsidP="003577FC">
            <w:pPr>
              <w:pStyle w:val="QuestionStyle"/>
            </w:pPr>
          </w:p>
          <w:p w:rsidR="0008768C" w:rsidRDefault="0008768C" w:rsidP="003577FC">
            <w:pPr>
              <w:pStyle w:val="QuestionStyle"/>
            </w:pPr>
          </w:p>
          <w:p w:rsidR="0008768C" w:rsidRPr="003577FC" w:rsidRDefault="0008768C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3577FC" w:rsidRDefault="00B437E5" w:rsidP="003577F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6E6EEC" w:rsidP="003577FC">
            <w:pPr>
              <w:pStyle w:val="QuestionStyle"/>
            </w:pPr>
            <w:r>
              <w:t>Caroline</w:t>
            </w:r>
            <w:r w:rsidR="00B437E5" w:rsidRPr="003577FC">
              <w:t xml:space="preserve"> </w:t>
            </w:r>
            <w:r>
              <w:t>is investigating a quadrilateral and makes some measurements.</w:t>
            </w:r>
          </w:p>
          <w:p w:rsidR="006E6EEC" w:rsidRDefault="006E6EEC" w:rsidP="003577FC">
            <w:pPr>
              <w:pStyle w:val="QuestionStyle"/>
            </w:pPr>
            <w:r>
              <w:t>She finds that the first</w:t>
            </w:r>
            <w:r w:rsidR="00B437E5" w:rsidRPr="003577FC">
              <w:t xml:space="preserve"> diagonal</w:t>
            </w:r>
            <w:r>
              <w:t xml:space="preserve"> bisects the second but not vice versa.</w:t>
            </w:r>
          </w:p>
          <w:p w:rsidR="00B437E5" w:rsidRPr="003577FC" w:rsidRDefault="006E6EEC" w:rsidP="003577FC">
            <w:pPr>
              <w:pStyle w:val="QuestionStyle"/>
            </w:pPr>
            <w:r>
              <w:t>The diagonals measure 18 cm and 9</w:t>
            </w:r>
            <w:r w:rsidR="00B437E5" w:rsidRPr="003577FC">
              <w:t xml:space="preserve"> cm in length</w:t>
            </w:r>
            <w:r>
              <w:t xml:space="preserve"> and intersect at an angle of 90</w:t>
            </w:r>
            <w:r w:rsidR="00B437E5" w:rsidRPr="003577FC">
              <w:rPr>
                <w:vertAlign w:val="superscript"/>
              </w:rPr>
              <w:t>o</w:t>
            </w:r>
            <w:r w:rsidR="00B437E5" w:rsidRPr="003577FC">
              <w:t>.</w:t>
            </w:r>
          </w:p>
          <w:p w:rsidR="00B437E5" w:rsidRPr="003577FC" w:rsidRDefault="00B437E5" w:rsidP="003577FC">
            <w:pPr>
              <w:pStyle w:val="QuestionStyle"/>
            </w:pPr>
            <w:r w:rsidRPr="003577FC">
              <w:t xml:space="preserve">Which type of quadrilateral is she investigating? </w:t>
            </w:r>
          </w:p>
          <w:p w:rsidR="006E6EEC" w:rsidRDefault="006E6EEC" w:rsidP="003577FC">
            <w:pPr>
              <w:pStyle w:val="QuestionStyle"/>
            </w:pPr>
          </w:p>
          <w:p w:rsidR="00B437E5" w:rsidRPr="003577FC" w:rsidRDefault="006E6EEC" w:rsidP="003577FC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2240" behindDoc="0" locked="0" layoutInCell="1" allowOverlap="1" wp14:anchorId="3A67F3F7" wp14:editId="41072911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33020</wp:posOffset>
                      </wp:positionV>
                      <wp:extent cx="4362450" cy="114300"/>
                      <wp:effectExtent l="0" t="0" r="19050" b="1905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D8F7A7" id="Group 155" o:spid="_x0000_s1026" style="position:absolute;margin-left:30.4pt;margin-top:2.6pt;width:343.5pt;height:9pt;z-index:2517222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MGNMMA&#10;AADcAAAADwAAAGRycy9kb3ducmV2LnhtbERPTWvCQBC9F/wPyxR6KbqxoM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MGN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jr8MA&#10;AADcAAAADwAAAGRycy9kb3ducmV2LnhtbERPS2vCQBC+F/wPyxR6KbqxYI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+jr8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33c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A33c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ySRsQA&#10;AADcAAAADwAAAGRycy9kb3ducmV2LnhtbERPTWvCQBC9C/0PyxR6Kc1Go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ckkb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t xml:space="preserve">              </w:t>
            </w:r>
            <w:r w:rsidR="00B437E5" w:rsidRPr="003577FC">
              <w:t xml:space="preserve">  </w:t>
            </w:r>
            <w:r>
              <w:t xml:space="preserve">A kite                </w:t>
            </w:r>
            <w:r w:rsidR="00B437E5" w:rsidRPr="003577FC">
              <w:t xml:space="preserve">           A rectangle.    </w:t>
            </w:r>
            <w:r>
              <w:t xml:space="preserve">   </w:t>
            </w:r>
            <w:r w:rsidR="00B437E5" w:rsidRPr="003577FC">
              <w:t xml:space="preserve">          A rhombus.                     A square.   </w:t>
            </w:r>
          </w:p>
          <w:p w:rsidR="00B437E5" w:rsidRPr="003577FC" w:rsidRDefault="00B437E5" w:rsidP="006E6EEC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37E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437E5" w:rsidRPr="001B3341" w:rsidRDefault="00B437E5" w:rsidP="00B437E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3577FC" w:rsidRDefault="00B437E5" w:rsidP="003577FC">
            <w:pPr>
              <w:pStyle w:val="QuestionStyle"/>
            </w:pPr>
            <w:r w:rsidRPr="003577FC">
              <w:t xml:space="preserve">A quadrilateral has </w:t>
            </w:r>
            <w:r w:rsidR="003638AF">
              <w:t>unequal</w:t>
            </w:r>
            <w:r w:rsidRPr="003577FC">
              <w:t xml:space="preserve"> diagonals</w:t>
            </w:r>
            <w:r w:rsidR="003638AF">
              <w:t xml:space="preserve"> which bisect the angles of the quadrilateral and which intersect at right angles</w:t>
            </w:r>
            <w:r w:rsidRPr="003577FC">
              <w:t>.</w:t>
            </w:r>
          </w:p>
          <w:p w:rsidR="00B437E5" w:rsidRPr="003577FC" w:rsidRDefault="003638AF" w:rsidP="003577FC">
            <w:pPr>
              <w:pStyle w:val="QuestionStyle"/>
            </w:pPr>
            <w:r>
              <w:t>Sketch and name</w:t>
            </w:r>
            <w:r w:rsidR="00B437E5" w:rsidRPr="003577FC">
              <w:t xml:space="preserve"> the quadrilateral.</w:t>
            </w:r>
          </w:p>
          <w:p w:rsidR="003638AF" w:rsidRPr="003577FC" w:rsidRDefault="003638AF" w:rsidP="003638AF">
            <w:pPr>
              <w:pStyle w:val="QuestionStyle"/>
            </w:pPr>
            <w:r w:rsidRPr="003577FC">
              <w:t xml:space="preserve">                       Sketch                                                  Name   </w:t>
            </w:r>
          </w:p>
          <w:p w:rsidR="003638AF" w:rsidRPr="003577FC" w:rsidRDefault="003638AF" w:rsidP="003638AF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2FA27ED1" wp14:editId="07E7E508">
                      <wp:simplePos x="0" y="0"/>
                      <wp:positionH relativeFrom="column">
                        <wp:posOffset>2845436</wp:posOffset>
                      </wp:positionH>
                      <wp:positionV relativeFrom="paragraph">
                        <wp:posOffset>43180</wp:posOffset>
                      </wp:positionV>
                      <wp:extent cx="2628900" cy="373380"/>
                      <wp:effectExtent l="0" t="0" r="19050" b="2667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031DEB" id="Rectangle 13" o:spid="_x0000_s1026" style="position:absolute;margin-left:224.05pt;margin-top:3.4pt;width:207pt;height:29.4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3638AF" w:rsidRPr="003577FC" w:rsidRDefault="003638AF" w:rsidP="003638AF">
            <w:pPr>
              <w:pStyle w:val="QuestionStyle"/>
            </w:pPr>
          </w:p>
          <w:p w:rsidR="003638AF" w:rsidRPr="003577FC" w:rsidRDefault="003638AF" w:rsidP="003638AF">
            <w:pPr>
              <w:pStyle w:val="QuestionStyle"/>
            </w:pPr>
          </w:p>
          <w:p w:rsidR="003638AF" w:rsidRDefault="003638AF" w:rsidP="003638AF">
            <w:pPr>
              <w:pStyle w:val="QuestionStyle"/>
            </w:pPr>
          </w:p>
          <w:p w:rsidR="003638AF" w:rsidRDefault="003638AF" w:rsidP="003638AF">
            <w:pPr>
              <w:pStyle w:val="QuestionStyle"/>
            </w:pPr>
          </w:p>
          <w:p w:rsidR="0008768C" w:rsidRDefault="0008768C" w:rsidP="003638AF">
            <w:pPr>
              <w:pStyle w:val="QuestionStyle"/>
            </w:pPr>
          </w:p>
          <w:p w:rsidR="0008768C" w:rsidRDefault="0008768C" w:rsidP="003638AF">
            <w:pPr>
              <w:pStyle w:val="QuestionStyle"/>
            </w:pPr>
          </w:p>
          <w:p w:rsidR="0008768C" w:rsidRDefault="0008768C" w:rsidP="003638AF">
            <w:pPr>
              <w:pStyle w:val="QuestionStyle"/>
            </w:pPr>
          </w:p>
          <w:p w:rsidR="0008768C" w:rsidRPr="003577FC" w:rsidRDefault="0008768C" w:rsidP="003638AF">
            <w:pPr>
              <w:pStyle w:val="QuestionStyle"/>
            </w:pPr>
          </w:p>
          <w:p w:rsidR="00B437E5" w:rsidRPr="003577FC" w:rsidRDefault="00B437E5" w:rsidP="003577FC">
            <w:pPr>
              <w:pStyle w:val="QuestionStyle"/>
            </w:pPr>
          </w:p>
        </w:tc>
      </w:tr>
      <w:tr w:rsidR="00B437E5" w:rsidRPr="00D83F7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437E5" w:rsidRPr="00D83F7F" w:rsidRDefault="00B437E5" w:rsidP="00D83F7F">
            <w:pPr>
              <w:pStyle w:val="ListParagraph"/>
              <w:numPr>
                <w:ilvl w:val="0"/>
                <w:numId w:val="2"/>
              </w:numPr>
              <w:spacing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D83F7F" w:rsidRDefault="00BA69A8" w:rsidP="00D83F7F">
            <w:pPr>
              <w:pStyle w:val="QuestionStyle"/>
            </w:pPr>
            <w:r>
              <w:t>James draws the trapezium</w:t>
            </w:r>
            <w:r w:rsidR="008726C9">
              <w:t xml:space="preserve"> </w:t>
            </w:r>
            <w:r w:rsidR="008726C9" w:rsidRPr="00594D21">
              <w:rPr>
                <w:i/>
              </w:rPr>
              <w:t>ABCD</w:t>
            </w:r>
            <w:r w:rsidR="00C62EFD">
              <w:t xml:space="preserve"> shown below, which is made up of three equilateral triangles</w:t>
            </w:r>
            <w:r w:rsidR="008726C9">
              <w:t>.</w:t>
            </w:r>
          </w:p>
          <w:p w:rsidR="00B437E5" w:rsidRPr="00D83F7F" w:rsidRDefault="00D85E49" w:rsidP="00D83F7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8" type="#_x0000_t75" style="position:absolute;margin-left:136.2pt;margin-top:6pt;width:178.55pt;height:2in;z-index:251802112;mso-position-horizontal-relative:text;mso-position-vertical-relative:text">
                  <v:imagedata r:id="rId54" o:title=""/>
                </v:shape>
                <o:OLEObject Type="Embed" ProgID="FXDraw.Graphic" ShapeID="_x0000_s1068" DrawAspect="Content" ObjectID="_1532347500" r:id="rId55"/>
              </w:object>
            </w:r>
          </w:p>
          <w:p w:rsidR="00B437E5" w:rsidRPr="00D83F7F" w:rsidRDefault="00B437E5" w:rsidP="00D83F7F">
            <w:pPr>
              <w:pStyle w:val="QuestionStyle"/>
            </w:pPr>
          </w:p>
          <w:p w:rsidR="00B437E5" w:rsidRDefault="00B437E5" w:rsidP="00D83F7F">
            <w:pPr>
              <w:pStyle w:val="QuestionStyle"/>
            </w:pPr>
          </w:p>
          <w:p w:rsidR="008726C9" w:rsidRDefault="008726C9" w:rsidP="00D83F7F">
            <w:pPr>
              <w:pStyle w:val="QuestionStyle"/>
            </w:pPr>
          </w:p>
          <w:p w:rsidR="008726C9" w:rsidRDefault="008726C9" w:rsidP="00D83F7F">
            <w:pPr>
              <w:pStyle w:val="QuestionStyle"/>
            </w:pPr>
          </w:p>
          <w:p w:rsidR="008726C9" w:rsidRDefault="008726C9" w:rsidP="00D83F7F">
            <w:pPr>
              <w:pStyle w:val="QuestionStyle"/>
            </w:pPr>
          </w:p>
          <w:p w:rsidR="008726C9" w:rsidRPr="00D83F7F" w:rsidRDefault="008726C9" w:rsidP="00D83F7F">
            <w:pPr>
              <w:pStyle w:val="QuestionStyle"/>
            </w:pPr>
          </w:p>
          <w:p w:rsidR="00C62EFD" w:rsidRDefault="00C62EFD" w:rsidP="00C62EFD">
            <w:pPr>
              <w:spacing w:after="120"/>
            </w:pPr>
          </w:p>
          <w:p w:rsidR="00C62EFD" w:rsidRDefault="00C62EFD" w:rsidP="00C62EF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Name an isosceles triangle that could be drawn by joining three of the labelled points on the trapezium.</w:t>
            </w:r>
          </w:p>
          <w:p w:rsidR="00B437E5" w:rsidRPr="00C62EFD" w:rsidRDefault="00C62EFD" w:rsidP="00C62EFD">
            <w:pPr>
              <w:spacing w:after="120"/>
              <w:rPr>
                <w:sz w:val="72"/>
                <w:szCs w:val="72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1B848C6F" wp14:editId="470C3552">
                      <wp:simplePos x="0" y="0"/>
                      <wp:positionH relativeFrom="column">
                        <wp:posOffset>1510030</wp:posOffset>
                      </wp:positionH>
                      <wp:positionV relativeFrom="paragraph">
                        <wp:posOffset>47625</wp:posOffset>
                      </wp:positionV>
                      <wp:extent cx="754380" cy="373380"/>
                      <wp:effectExtent l="0" t="0" r="26670" b="2667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BA4513" id="Rectangle 1" o:spid="_x0000_s1026" style="position:absolute;margin-left:118.9pt;margin-top:3.75pt;width:59.4pt;height:29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72"/>
                <w:szCs w:val="72"/>
              </w:rPr>
              <w:t xml:space="preserve">    </w:t>
            </w:r>
            <w:r w:rsidRPr="00C62EFD">
              <w:rPr>
                <w:rFonts w:ascii="Times New Roman" w:hAnsi="Times New Roman"/>
                <w:sz w:val="72"/>
                <w:szCs w:val="72"/>
              </w:rPr>
              <w:t xml:space="preserve">      ∆ </w:t>
            </w:r>
            <w:r w:rsidRPr="00C62EFD">
              <w:rPr>
                <w:sz w:val="72"/>
                <w:szCs w:val="72"/>
              </w:rPr>
              <w:t xml:space="preserve"> </w:t>
            </w:r>
          </w:p>
          <w:p w:rsidR="00C62EFD" w:rsidRPr="00D83F7F" w:rsidRDefault="00C62EFD" w:rsidP="00C62EFD">
            <w:pPr>
              <w:spacing w:after="120"/>
            </w:pPr>
          </w:p>
        </w:tc>
      </w:tr>
      <w:tr w:rsidR="00A607F2" w:rsidRPr="00D83F7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607F2" w:rsidRPr="00D83F7F" w:rsidRDefault="00A607F2" w:rsidP="00D83F7F">
            <w:pPr>
              <w:pStyle w:val="ListParagraph"/>
              <w:numPr>
                <w:ilvl w:val="0"/>
                <w:numId w:val="2"/>
              </w:numPr>
              <w:spacing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740B" w:rsidRDefault="0033740B" w:rsidP="00D83F7F">
            <w:pPr>
              <w:pStyle w:val="QuestionStyle"/>
            </w:pPr>
            <w:r>
              <w:t>Jonas has started to fill in a table that summarises the properties of the quadrilateral shown.</w:t>
            </w:r>
          </w:p>
          <w:p w:rsidR="00A607F2" w:rsidRDefault="0033740B" w:rsidP="00D83F7F">
            <w:pPr>
              <w:pStyle w:val="QuestionStyle"/>
            </w:pPr>
            <w:r>
              <w:t>Complete the table.</w:t>
            </w:r>
          </w:p>
          <w:p w:rsidR="00A607F2" w:rsidRDefault="00D85E49" w:rsidP="00D83F7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2" type="#_x0000_t75" style="position:absolute;margin-left:306.7pt;margin-top:4.8pt;width:102.35pt;height:271.4pt;z-index:251810304;mso-position-horizontal-relative:text;mso-position-vertical-relative:text">
                  <v:imagedata r:id="rId56" o:title=""/>
                </v:shape>
                <o:OLEObject Type="Embed" ProgID="FXDraw.Graphic" ShapeID="_x0000_s1072" DrawAspect="Content" ObjectID="_1532347501" r:id="rId57"/>
              </w:objec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64"/>
              <w:gridCol w:w="1985"/>
            </w:tblGrid>
            <w:tr w:rsidR="0033740B" w:rsidTr="0033740B">
              <w:tc>
                <w:tcPr>
                  <w:tcW w:w="3364" w:type="dxa"/>
                </w:tcPr>
                <w:p w:rsidR="0033740B" w:rsidRDefault="0033740B" w:rsidP="00D83F7F">
                  <w:pPr>
                    <w:pStyle w:val="QuestionStyle"/>
                  </w:pPr>
                  <w:r>
                    <w:t>Property</w:t>
                  </w:r>
                </w:p>
              </w:tc>
              <w:tc>
                <w:tcPr>
                  <w:tcW w:w="1985" w:type="dxa"/>
                </w:tcPr>
                <w:p w:rsidR="0033740B" w:rsidRDefault="0033740B" w:rsidP="00D83F7F">
                  <w:pPr>
                    <w:pStyle w:val="QuestionStyle"/>
                  </w:pPr>
                </w:p>
              </w:tc>
            </w:tr>
            <w:tr w:rsidR="0033740B" w:rsidTr="0033740B">
              <w:tc>
                <w:tcPr>
                  <w:tcW w:w="3364" w:type="dxa"/>
                </w:tcPr>
                <w:p w:rsidR="0033740B" w:rsidRDefault="0033740B" w:rsidP="00D83F7F">
                  <w:pPr>
                    <w:pStyle w:val="QuestionStyle"/>
                  </w:pPr>
                  <w:r>
                    <w:t>Are opposite angles equal?</w:t>
                  </w:r>
                </w:p>
              </w:tc>
              <w:tc>
                <w:tcPr>
                  <w:tcW w:w="1985" w:type="dxa"/>
                </w:tcPr>
                <w:p w:rsidR="0033740B" w:rsidRDefault="0008768C" w:rsidP="00D83F7F">
                  <w:pPr>
                    <w:pStyle w:val="QuestionStyle"/>
                  </w:pPr>
                  <w:r>
                    <w:t>Yes, two pairs are equal.</w:t>
                  </w:r>
                </w:p>
              </w:tc>
            </w:tr>
            <w:tr w:rsidR="0033740B" w:rsidTr="0033740B">
              <w:tc>
                <w:tcPr>
                  <w:tcW w:w="3364" w:type="dxa"/>
                </w:tcPr>
                <w:p w:rsidR="0033740B" w:rsidRDefault="0033740B" w:rsidP="00D83F7F">
                  <w:pPr>
                    <w:pStyle w:val="QuestionStyle"/>
                  </w:pPr>
                  <w:r>
                    <w:t>Are the diagonals equal?</w:t>
                  </w:r>
                </w:p>
              </w:tc>
              <w:tc>
                <w:tcPr>
                  <w:tcW w:w="1985" w:type="dxa"/>
                </w:tcPr>
                <w:p w:rsidR="0033740B" w:rsidRDefault="0008768C" w:rsidP="00D83F7F">
                  <w:pPr>
                    <w:pStyle w:val="QuestionStyle"/>
                  </w:pPr>
                  <w:r>
                    <w:t>No</w:t>
                  </w:r>
                </w:p>
                <w:p w:rsidR="0033740B" w:rsidRDefault="0033740B" w:rsidP="00D83F7F">
                  <w:pPr>
                    <w:pStyle w:val="QuestionStyle"/>
                  </w:pPr>
                </w:p>
              </w:tc>
            </w:tr>
            <w:tr w:rsidR="0033740B" w:rsidTr="0033740B">
              <w:tc>
                <w:tcPr>
                  <w:tcW w:w="3364" w:type="dxa"/>
                </w:tcPr>
                <w:p w:rsidR="0033740B" w:rsidRDefault="0033740B" w:rsidP="00D83F7F">
                  <w:pPr>
                    <w:pStyle w:val="QuestionStyle"/>
                  </w:pPr>
                  <w:r>
                    <w:t>Are opposite sides equal?</w:t>
                  </w:r>
                </w:p>
              </w:tc>
              <w:tc>
                <w:tcPr>
                  <w:tcW w:w="1985" w:type="dxa"/>
                </w:tcPr>
                <w:p w:rsidR="0033740B" w:rsidRDefault="0033740B" w:rsidP="00D83F7F">
                  <w:pPr>
                    <w:pStyle w:val="QuestionStyle"/>
                  </w:pPr>
                </w:p>
                <w:p w:rsidR="0033740B" w:rsidRDefault="0033740B" w:rsidP="00D83F7F">
                  <w:pPr>
                    <w:pStyle w:val="QuestionStyle"/>
                  </w:pPr>
                </w:p>
              </w:tc>
            </w:tr>
            <w:tr w:rsidR="0033740B" w:rsidTr="0033740B">
              <w:tc>
                <w:tcPr>
                  <w:tcW w:w="3364" w:type="dxa"/>
                </w:tcPr>
                <w:p w:rsidR="0033740B" w:rsidRDefault="0033740B" w:rsidP="00D83F7F">
                  <w:pPr>
                    <w:pStyle w:val="QuestionStyle"/>
                  </w:pPr>
                  <w:r>
                    <w:t>Are adjacent sides equal?</w:t>
                  </w:r>
                </w:p>
              </w:tc>
              <w:tc>
                <w:tcPr>
                  <w:tcW w:w="1985" w:type="dxa"/>
                </w:tcPr>
                <w:p w:rsidR="0033740B" w:rsidRDefault="0033740B" w:rsidP="00D83F7F">
                  <w:pPr>
                    <w:pStyle w:val="QuestionStyle"/>
                  </w:pPr>
                </w:p>
                <w:p w:rsidR="0033740B" w:rsidRDefault="0033740B" w:rsidP="00D83F7F">
                  <w:pPr>
                    <w:pStyle w:val="QuestionStyle"/>
                  </w:pPr>
                </w:p>
              </w:tc>
            </w:tr>
            <w:tr w:rsidR="0033740B" w:rsidTr="0033740B">
              <w:tc>
                <w:tcPr>
                  <w:tcW w:w="3364" w:type="dxa"/>
                </w:tcPr>
                <w:p w:rsidR="0033740B" w:rsidRDefault="005B2933" w:rsidP="00D83F7F">
                  <w:pPr>
                    <w:pStyle w:val="QuestionStyle"/>
                  </w:pPr>
                  <w:r>
                    <w:t>Do the diagonals intersect at right angles?</w:t>
                  </w:r>
                </w:p>
              </w:tc>
              <w:tc>
                <w:tcPr>
                  <w:tcW w:w="1985" w:type="dxa"/>
                </w:tcPr>
                <w:p w:rsidR="0033740B" w:rsidRDefault="0033740B" w:rsidP="00D83F7F">
                  <w:pPr>
                    <w:pStyle w:val="QuestionStyle"/>
                  </w:pPr>
                </w:p>
              </w:tc>
            </w:tr>
            <w:tr w:rsidR="0033740B" w:rsidTr="0033740B">
              <w:tc>
                <w:tcPr>
                  <w:tcW w:w="3364" w:type="dxa"/>
                </w:tcPr>
                <w:p w:rsidR="0033740B" w:rsidRDefault="0033740B" w:rsidP="00D83F7F">
                  <w:pPr>
                    <w:pStyle w:val="QuestionStyle"/>
                  </w:pPr>
                  <w:r>
                    <w:t>Do t</w:t>
                  </w:r>
                  <w:r w:rsidR="0008768C">
                    <w:t>he diagonals bisect one another?</w:t>
                  </w:r>
                </w:p>
              </w:tc>
              <w:tc>
                <w:tcPr>
                  <w:tcW w:w="1985" w:type="dxa"/>
                </w:tcPr>
                <w:p w:rsidR="0033740B" w:rsidRDefault="0033740B" w:rsidP="00D83F7F">
                  <w:pPr>
                    <w:pStyle w:val="QuestionStyle"/>
                  </w:pPr>
                </w:p>
                <w:p w:rsidR="0033740B" w:rsidRDefault="0033740B" w:rsidP="00D83F7F">
                  <w:pPr>
                    <w:pStyle w:val="QuestionStyle"/>
                  </w:pPr>
                </w:p>
              </w:tc>
            </w:tr>
          </w:tbl>
          <w:p w:rsidR="00A607F2" w:rsidRDefault="00A607F2" w:rsidP="00D83F7F">
            <w:pPr>
              <w:pStyle w:val="QuestionStyle"/>
            </w:pPr>
          </w:p>
          <w:p w:rsidR="0033740B" w:rsidRDefault="0033740B" w:rsidP="00D83F7F">
            <w:pPr>
              <w:pStyle w:val="QuestionStyle"/>
            </w:pPr>
          </w:p>
        </w:tc>
      </w:tr>
      <w:tr w:rsidR="00B437E5" w:rsidRPr="00D83F7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437E5" w:rsidRPr="00D83F7F" w:rsidRDefault="00B437E5" w:rsidP="00D83F7F">
            <w:pPr>
              <w:pStyle w:val="ListParagraph"/>
              <w:numPr>
                <w:ilvl w:val="0"/>
                <w:numId w:val="2"/>
              </w:numPr>
              <w:spacing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D83F7F" w:rsidRDefault="00B437E5" w:rsidP="00D83F7F">
            <w:pPr>
              <w:pStyle w:val="QuestionStyle"/>
            </w:pPr>
            <w:r w:rsidRPr="00D83F7F">
              <w:t>What name would be given to the solid formed from the net shown?</w:t>
            </w:r>
          </w:p>
          <w:p w:rsidR="00B437E5" w:rsidRPr="00D83F7F" w:rsidRDefault="00D85E49" w:rsidP="00D83F7F">
            <w:pPr>
              <w:pStyle w:val="QuestionStyle"/>
            </w:pPr>
            <w:r>
              <w:object w:dxaOrig="1440" w:dyaOrig="1440" w14:anchorId="1CA1412A">
                <v:shape id="_x0000_s1055" type="#_x0000_t75" style="position:absolute;margin-left:253.15pt;margin-top:4.8pt;width:177.8pt;height:155.4pt;z-index:251738624;mso-position-horizontal-relative:text;mso-position-vertical-relative:text">
                  <v:imagedata r:id="rId58" o:title=""/>
                </v:shape>
                <o:OLEObject Type="Embed" ProgID="FXDraw.Graphic" ShapeID="_x0000_s1055" DrawAspect="Content" ObjectID="_1532347502" r:id="rId59"/>
              </w:object>
            </w:r>
          </w:p>
          <w:p w:rsidR="00B437E5" w:rsidRPr="00D83F7F" w:rsidRDefault="00B437E5" w:rsidP="00D83F7F">
            <w:pPr>
              <w:pStyle w:val="QuestionStyle"/>
            </w:pPr>
          </w:p>
          <w:p w:rsidR="00B437E5" w:rsidRPr="00D83F7F" w:rsidRDefault="00B437E5" w:rsidP="00D83F7F">
            <w:pPr>
              <w:pStyle w:val="QuestionStyle"/>
            </w:pPr>
          </w:p>
          <w:p w:rsidR="00B437E5" w:rsidRPr="00D83F7F" w:rsidRDefault="00B437E5" w:rsidP="00D83F7F">
            <w:pPr>
              <w:pStyle w:val="QuestionStyle"/>
            </w:pPr>
          </w:p>
          <w:p w:rsidR="00B437E5" w:rsidRPr="00D83F7F" w:rsidRDefault="00B437E5" w:rsidP="00D83F7F">
            <w:pPr>
              <w:pStyle w:val="QuestionStyle"/>
            </w:pPr>
          </w:p>
          <w:p w:rsidR="00B437E5" w:rsidRPr="00D83F7F" w:rsidRDefault="00C62EFD" w:rsidP="00D83F7F">
            <w:pPr>
              <w:pStyle w:val="QuestionStyle"/>
            </w:pPr>
            <w:r w:rsidRPr="00D83F7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73AFF101" wp14:editId="3FBDA122">
                      <wp:simplePos x="0" y="0"/>
                      <wp:positionH relativeFrom="column">
                        <wp:posOffset>187960</wp:posOffset>
                      </wp:positionH>
                      <wp:positionV relativeFrom="paragraph">
                        <wp:posOffset>17145</wp:posOffset>
                      </wp:positionV>
                      <wp:extent cx="2373630" cy="373380"/>
                      <wp:effectExtent l="0" t="0" r="26670" b="26670"/>
                      <wp:wrapNone/>
                      <wp:docPr id="201" name="Rectangl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36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BBBDDE" id="Rectangle 201" o:spid="_x0000_s1026" style="position:absolute;margin-left:14.8pt;margin-top:1.35pt;width:186.9pt;height:29.4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B437E5" w:rsidRPr="00D83F7F" w:rsidRDefault="00B437E5" w:rsidP="00D83F7F">
            <w:pPr>
              <w:pStyle w:val="QuestionStyle"/>
            </w:pPr>
          </w:p>
          <w:p w:rsidR="00B437E5" w:rsidRPr="00D83F7F" w:rsidRDefault="00B437E5" w:rsidP="00D83F7F">
            <w:pPr>
              <w:pStyle w:val="QuestionStyle"/>
            </w:pPr>
          </w:p>
          <w:p w:rsidR="00B437E5" w:rsidRPr="00D83F7F" w:rsidRDefault="00B437E5" w:rsidP="00D83F7F">
            <w:pPr>
              <w:pStyle w:val="QuestionStyle"/>
            </w:pPr>
          </w:p>
        </w:tc>
      </w:tr>
      <w:tr w:rsidR="00B437E5" w:rsidRPr="00D83F7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437E5" w:rsidRPr="00D83F7F" w:rsidRDefault="00B437E5" w:rsidP="00D83F7F">
            <w:pPr>
              <w:pStyle w:val="ListParagraph"/>
              <w:numPr>
                <w:ilvl w:val="0"/>
                <w:numId w:val="2"/>
              </w:numPr>
              <w:spacing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437E5" w:rsidRPr="00D83F7F" w:rsidRDefault="00D85E49" w:rsidP="00D83F7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D8B1825">
                <v:shape id="_x0000_s1063" type="#_x0000_t75" style="position:absolute;margin-left:321.5pt;margin-top:-2.7pt;width:89pt;height:142pt;z-index:251771392;mso-position-horizontal-relative:text;mso-position-vertical-relative:text">
                  <v:imagedata r:id="rId60" o:title=""/>
                </v:shape>
                <o:OLEObject Type="Embed" ProgID="FXDraw.Graphic" ShapeID="_x0000_s1063" DrawAspect="Content" ObjectID="_1532347503" r:id="rId61"/>
              </w:object>
            </w:r>
            <w:r w:rsidR="00D83F7F" w:rsidRPr="00D83F7F">
              <w:t>How many faces</w:t>
            </w:r>
            <w:r w:rsidR="00B437E5" w:rsidRPr="00D83F7F">
              <w:t xml:space="preserve"> and vertices are there on this solid?</w:t>
            </w:r>
          </w:p>
          <w:p w:rsidR="00B437E5" w:rsidRPr="00D83F7F" w:rsidRDefault="00B437E5" w:rsidP="00D83F7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B437E5" w:rsidRPr="00D83F7F" w:rsidRDefault="005B2933" w:rsidP="00D83F7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3440" behindDoc="0" locked="0" layoutInCell="1" allowOverlap="1" wp14:anchorId="02D4D32F" wp14:editId="39B65C42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-635</wp:posOffset>
                      </wp:positionV>
                      <wp:extent cx="213360" cy="883920"/>
                      <wp:effectExtent l="0" t="0" r="15240" b="1143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9F189E" id="Group 8" o:spid="_x0000_s1026" style="position:absolute;margin-left:19.4pt;margin-top:-.05pt;width:16.8pt;height:69.6pt;z-index:2517734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pFsMIA&#10;AADbAAAADwAAAGRycy9kb3ducmV2LnhtbERPTWvCQBC9C/6HZYReRDd6qGnqKqJY2otgLHodstMk&#10;mJ0N2TWJ/fXdguBtHu9zluveVKKlxpWWFcymEQjizOqScwXfp/0kBuE8ssbKMim4k4P1ajhYYqJt&#10;x0dqU5+LEMIuQQWF93UipcsKMuimtiYO3I9tDPoAm1zqBrsQbio5j6JXabDk0FBgTduCsmt6Mwri&#10;e2zO7fnwcaEv7na/B73YjN+Uehn1m3cQnnr/FD/cnzrMn8H/L+EA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+kWwwgAAANsAAAAPAAAAAAAAAAAAAAAAAJgCAABkcnMvZG93&#10;bnJldi54bWxQSwUGAAAAAAQABAD1AAAAhw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jbx8MA&#10;AADb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dw/yUc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jbx8MAAADb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="00B437E5" w:rsidRPr="00D83F7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706054">
              <w:rPr>
                <w:rFonts w:ascii="Times New Roman" w:hAnsi="Times New Roman"/>
                <w:sz w:val="24"/>
                <w:szCs w:val="24"/>
              </w:rPr>
              <w:t xml:space="preserve"> 7 faces and 8</w:t>
            </w:r>
            <w:r w:rsidR="00B437E5" w:rsidRPr="00D83F7F">
              <w:rPr>
                <w:rFonts w:ascii="Times New Roman" w:hAnsi="Times New Roman"/>
                <w:sz w:val="24"/>
                <w:szCs w:val="24"/>
              </w:rPr>
              <w:t xml:space="preserve"> vertices.</w:t>
            </w:r>
          </w:p>
          <w:p w:rsidR="00B437E5" w:rsidRPr="00D83F7F" w:rsidRDefault="00B437E5" w:rsidP="00D83F7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706054">
              <w:rPr>
                <w:rFonts w:ascii="Times New Roman" w:hAnsi="Times New Roman"/>
                <w:sz w:val="24"/>
                <w:szCs w:val="24"/>
              </w:rPr>
              <w:t>8 faces and 9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vertices.</w:t>
            </w:r>
          </w:p>
          <w:p w:rsidR="00B437E5" w:rsidRPr="00D83F7F" w:rsidRDefault="00B437E5" w:rsidP="00D83F7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706054">
              <w:rPr>
                <w:rFonts w:ascii="Times New Roman" w:hAnsi="Times New Roman"/>
                <w:sz w:val="24"/>
                <w:szCs w:val="24"/>
              </w:rPr>
              <w:t>9 faces and 8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vertices.</w:t>
            </w:r>
          </w:p>
          <w:p w:rsidR="00B437E5" w:rsidRPr="00D83F7F" w:rsidRDefault="00B437E5" w:rsidP="00D83F7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706054">
              <w:rPr>
                <w:rFonts w:ascii="Times New Roman" w:hAnsi="Times New Roman"/>
                <w:sz w:val="24"/>
                <w:szCs w:val="24"/>
              </w:rPr>
              <w:t>9</w:t>
            </w:r>
            <w:r w:rsidR="00D83F7F" w:rsidRPr="00D83F7F">
              <w:rPr>
                <w:rFonts w:ascii="Times New Roman" w:hAnsi="Times New Roman"/>
                <w:sz w:val="24"/>
                <w:szCs w:val="24"/>
              </w:rPr>
              <w:t xml:space="preserve"> faces and </w:t>
            </w:r>
            <w:r w:rsidR="00706054">
              <w:rPr>
                <w:rFonts w:ascii="Times New Roman" w:hAnsi="Times New Roman"/>
                <w:sz w:val="24"/>
                <w:szCs w:val="24"/>
              </w:rPr>
              <w:t>9</w:t>
            </w:r>
            <w:r w:rsidR="00A042E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>vertices.</w:t>
            </w:r>
          </w:p>
          <w:p w:rsidR="00B437E5" w:rsidRPr="00D83F7F" w:rsidRDefault="00B437E5" w:rsidP="00D83F7F">
            <w:pPr>
              <w:pStyle w:val="QuestionStyle"/>
            </w:pPr>
          </w:p>
        </w:tc>
      </w:tr>
      <w:tr w:rsidR="00D4724E" w:rsidRPr="00D83F7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4724E" w:rsidRPr="00D83F7F" w:rsidRDefault="00D4724E" w:rsidP="00D83F7F">
            <w:pPr>
              <w:pStyle w:val="ListParagraph"/>
              <w:numPr>
                <w:ilvl w:val="0"/>
                <w:numId w:val="2"/>
              </w:numPr>
              <w:spacing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24E" w:rsidRDefault="00706054" w:rsidP="00D83F7F">
            <w:pPr>
              <w:pStyle w:val="QuestionStyle"/>
            </w:pPr>
            <w:r>
              <w:t>The points G and H are the midpoints of AB and AC respectively on the solid.</w:t>
            </w:r>
          </w:p>
          <w:p w:rsidR="00706054" w:rsidRPr="00D83F7F" w:rsidRDefault="00706054" w:rsidP="00D83F7F">
            <w:pPr>
              <w:pStyle w:val="QuestionStyle"/>
            </w:pPr>
            <w:r>
              <w:t>A cut is made in the plane formed by the points GHDE.</w:t>
            </w:r>
          </w:p>
          <w:p w:rsidR="00D4724E" w:rsidRPr="00D83F7F" w:rsidRDefault="00D4724E" w:rsidP="00D83F7F">
            <w:pPr>
              <w:pStyle w:val="QuestionStyle"/>
            </w:pPr>
          </w:p>
          <w:p w:rsidR="00D4724E" w:rsidRDefault="00D85E49" w:rsidP="00706054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9" type="#_x0000_t75" style="position:absolute;margin-left:191.4pt;margin-top:17.4pt;width:253.4pt;height:161.5pt;z-index:251805184;mso-position-horizontal-relative:text;mso-position-vertical-relative:text">
                  <v:imagedata r:id="rId62" o:title=""/>
                </v:shape>
                <o:OLEObject Type="Embed" ProgID="FXDraw.Graphic" ShapeID="_x0000_s1069" DrawAspect="Content" ObjectID="_1532347504" r:id="rId63"/>
              </w:object>
            </w:r>
            <w:r w:rsidR="00D4724E" w:rsidRPr="00D83F7F">
              <w:t xml:space="preserve">Draw </w:t>
            </w:r>
            <w:r w:rsidR="003460FE">
              <w:t xml:space="preserve">and label </w:t>
            </w:r>
            <w:r w:rsidR="003638AF">
              <w:t xml:space="preserve">a sketch of </w:t>
            </w:r>
            <w:r w:rsidR="00706054">
              <w:t>the cut face so formed.</w:t>
            </w:r>
          </w:p>
          <w:p w:rsidR="00706054" w:rsidRDefault="00706054" w:rsidP="00706054">
            <w:pPr>
              <w:pStyle w:val="QuestionStyle"/>
            </w:pPr>
          </w:p>
          <w:p w:rsidR="00706054" w:rsidRDefault="00706054" w:rsidP="00706054">
            <w:pPr>
              <w:pStyle w:val="QuestionStyle"/>
            </w:pPr>
          </w:p>
          <w:p w:rsidR="00706054" w:rsidRDefault="00706054" w:rsidP="00706054">
            <w:pPr>
              <w:pStyle w:val="QuestionStyle"/>
            </w:pPr>
          </w:p>
          <w:p w:rsidR="00706054" w:rsidRDefault="00706054" w:rsidP="00706054">
            <w:pPr>
              <w:pStyle w:val="QuestionStyle"/>
            </w:pPr>
          </w:p>
          <w:p w:rsidR="00706054" w:rsidRDefault="00706054" w:rsidP="00706054">
            <w:pPr>
              <w:pStyle w:val="QuestionStyle"/>
            </w:pPr>
          </w:p>
          <w:p w:rsidR="00706054" w:rsidRDefault="00706054" w:rsidP="00706054">
            <w:pPr>
              <w:pStyle w:val="QuestionStyle"/>
            </w:pPr>
          </w:p>
          <w:p w:rsidR="00706054" w:rsidRDefault="00706054" w:rsidP="00706054">
            <w:pPr>
              <w:pStyle w:val="QuestionStyle"/>
            </w:pPr>
          </w:p>
          <w:p w:rsidR="00706054" w:rsidRPr="00D83F7F" w:rsidRDefault="00706054" w:rsidP="00706054">
            <w:pPr>
              <w:pStyle w:val="QuestionStyle"/>
            </w:pPr>
          </w:p>
        </w:tc>
      </w:tr>
      <w:tr w:rsidR="00D4724E" w:rsidRPr="00D83F7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D4724E" w:rsidRPr="00D83F7F" w:rsidRDefault="00D4724E" w:rsidP="00D83F7F">
            <w:pPr>
              <w:pStyle w:val="ListParagraph"/>
              <w:numPr>
                <w:ilvl w:val="0"/>
                <w:numId w:val="2"/>
              </w:numPr>
              <w:spacing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24E" w:rsidRPr="00D83F7F" w:rsidRDefault="005B2933" w:rsidP="00D83F7F">
            <w:pPr>
              <w:pStyle w:val="QuestionStyle"/>
            </w:pPr>
            <w:r>
              <w:t>Sketch</w:t>
            </w:r>
            <w:r w:rsidR="00D4724E" w:rsidRPr="00D83F7F">
              <w:t xml:space="preserve"> a net that </w:t>
            </w:r>
            <w:r w:rsidR="003638AF">
              <w:t>could be fold</w:t>
            </w:r>
            <w:r>
              <w:t>ed to form a cone</w:t>
            </w:r>
            <w:r w:rsidR="00D4724E" w:rsidRPr="00D83F7F">
              <w:t>.</w:t>
            </w: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  <w:p w:rsidR="00D4724E" w:rsidRPr="00D83F7F" w:rsidRDefault="00D4724E" w:rsidP="00D83F7F">
            <w:pPr>
              <w:pStyle w:val="QuestionStyle"/>
            </w:pPr>
          </w:p>
        </w:tc>
      </w:tr>
    </w:tbl>
    <w:p w:rsidR="00413DF5" w:rsidRPr="00D83F7F" w:rsidRDefault="00413DF5" w:rsidP="00D83F7F">
      <w:pPr>
        <w:spacing w:after="120"/>
        <w:rPr>
          <w:rFonts w:ascii="Times New Roman" w:hAnsi="Times New Roman"/>
          <w:sz w:val="24"/>
          <w:szCs w:val="24"/>
        </w:rPr>
        <w:sectPr w:rsidR="00413DF5" w:rsidRPr="00D83F7F" w:rsidSect="00B850EA">
          <w:headerReference w:type="default" r:id="rId64"/>
          <w:footerReference w:type="default" r:id="rId65"/>
          <w:headerReference w:type="first" r:id="rId66"/>
          <w:footerReference w:type="first" r:id="rId6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08768C">
      <w:pPr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2C38D3" w:rsidRPr="00325745" w:rsidTr="002C38D3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6128AC4B534C4662A706D41612FFAEA0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2C38D3" w:rsidRPr="00325745" w:rsidRDefault="002C38D3" w:rsidP="0042214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3FA0500EAD5C473987408A13E121546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2C38D3" w:rsidRPr="005C44C0" w:rsidRDefault="002C38D3" w:rsidP="0042214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2D and 3D Shapes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2C38D3" w:rsidRDefault="002C38D3" w:rsidP="0042214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2C38D3" w:rsidRPr="00325745" w:rsidRDefault="002C38D3" w:rsidP="0042214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2C38D3" w:rsidRPr="00325745" w:rsidTr="002C38D3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2C38D3" w:rsidRDefault="002C38D3" w:rsidP="00422149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  <w:p w:rsidR="003460FE" w:rsidRPr="00885304" w:rsidRDefault="003460FE" w:rsidP="00422149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</w:p>
        </w:tc>
      </w:tr>
      <w:tr w:rsidR="003460FE" w:rsidRPr="00325745" w:rsidTr="002C38D3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3460FE" w:rsidRDefault="003460FE" w:rsidP="003460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answers are arranged in two rows, the numbering is as follows for the purpose of describing the answer.</w:t>
            </w:r>
          </w:p>
          <w:p w:rsidR="003460FE" w:rsidRDefault="003460FE" w:rsidP="003460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1      2                           </w:t>
            </w:r>
          </w:p>
          <w:p w:rsidR="003460FE" w:rsidRPr="003460FE" w:rsidRDefault="003460FE" w:rsidP="003460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3      4                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 sides equal so isosceles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F77B51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Rhombus has 4equal sides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F77B51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74" type="#_x0000_t75" style="position:absolute;margin-left:59.1pt;margin-top:6.95pt;width:136.65pt;height:88.25pt;z-index:251813376;mso-position-horizontal-relative:text;mso-position-vertical-relative:text">
                  <v:imagedata r:id="rId68" o:title=""/>
                </v:shape>
                <o:OLEObject Type="Embed" ProgID="FXDraw.Graphic" ShapeID="_x0000_s1074" DrawAspect="Content" ObjectID="_1532347505" r:id="rId69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5 sides are equal and all angles are equal, so regular pentagon.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F77B51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Pr="003577FC" w:rsidRDefault="00D85E49" w:rsidP="00422149">
            <w:pPr>
              <w:pStyle w:val="QuestionStyle"/>
            </w:pPr>
            <w:r>
              <w:object w:dxaOrig="1440" w:dyaOrig="1440">
                <v:shape id="_x0000_s1075" type="#_x0000_t75" style="position:absolute;margin-left:72.1pt;margin-top:18.05pt;width:141.55pt;height:141.55pt;z-index:251814400;mso-position-horizontal-relative:text;mso-position-vertical-relative:text">
                  <v:imagedata r:id="rId70" o:title=""/>
                </v:shape>
                <o:OLEObject Type="Embed" ProgID="FXDraw.Graphic" ShapeID="_x0000_s1075" DrawAspect="Content" ObjectID="_1532347506" r:id="rId71"/>
              </w:object>
            </w: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6" type="#_x0000_t75" style="position:absolute;margin-left:33.1pt;margin-top:10.8pt;width:229.9pt;height:88.05pt;z-index:251815424;mso-position-horizontal-relative:text;mso-position-vertical-relative:text">
                  <v:imagedata r:id="rId72" o:title=""/>
                </v:shape>
                <o:OLEObject Type="Embed" ProgID="FXDraw.Graphic" ShapeID="_x0000_s1076" DrawAspect="Content" ObjectID="_1532347507" r:id="rId73"/>
              </w:object>
            </w:r>
          </w:p>
          <w:p w:rsidR="002C38D3" w:rsidRDefault="002C38D3" w:rsidP="00422149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2C38D3" w:rsidRDefault="002C38D3" w:rsidP="00422149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2C38D3" w:rsidRPr="003577FC" w:rsidRDefault="002C38D3" w:rsidP="00422149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2C38D3" w:rsidRPr="003577FC" w:rsidRDefault="002C38D3" w:rsidP="00422149">
            <w:pPr>
              <w:pStyle w:val="QuestionStyle"/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½ for parallel markings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½ for equal markings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first 3 are isosceles, and the first has an obtuse angle.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7D3839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Quadrilateral has 4 sides.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7D3839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Cylinder has 2 circular ends joined by a curved face.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7D3839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Pr="003577FC" w:rsidRDefault="002C38D3" w:rsidP="00422149">
            <w:pPr>
              <w:pStyle w:val="QuestionStyle"/>
            </w:pPr>
            <w:r>
              <w:t>Hexagonal prism</w:t>
            </w:r>
            <w:r w:rsidRPr="003577FC">
              <w:t>.</w:t>
            </w: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D85E49" w:rsidP="00422149">
            <w:pPr>
              <w:pStyle w:val="QuestionStyle"/>
              <w:rPr>
                <w:position w:val="-6"/>
              </w:rPr>
            </w:pPr>
            <w:r>
              <w:object w:dxaOrig="1440" w:dyaOrig="1440">
                <v:shape id="_x0000_s1077" type="#_x0000_t75" style="position:absolute;margin-left:8.2pt;margin-top:2.3pt;width:291.3pt;height:133.2pt;z-index:251816448;mso-position-horizontal-relative:text;mso-position-vertical-relative:text">
                  <v:imagedata r:id="rId74" o:title=""/>
                </v:shape>
                <o:OLEObject Type="Embed" ProgID="FXDraw.Graphic" ShapeID="_x0000_s1077" DrawAspect="Content" ObjectID="_1532347508" r:id="rId75"/>
              </w:object>
            </w:r>
            <w:r w:rsidR="002C38D3" w:rsidRPr="003577FC">
              <w:t xml:space="preserve"> </w:t>
            </w:r>
          </w:p>
          <w:p w:rsidR="002C38D3" w:rsidRPr="003577FC" w:rsidRDefault="002C38D3" w:rsidP="00422149">
            <w:pPr>
              <w:pStyle w:val="QuestionStyle"/>
            </w:pPr>
          </w:p>
          <w:p w:rsidR="002C38D3" w:rsidRDefault="002C38D3" w:rsidP="00422149">
            <w:pPr>
              <w:pStyle w:val="QuestionStyle"/>
            </w:pPr>
          </w:p>
          <w:p w:rsidR="002C38D3" w:rsidRDefault="002C38D3" w:rsidP="00422149">
            <w:pPr>
              <w:pStyle w:val="QuestionStyle"/>
            </w:pPr>
          </w:p>
          <w:p w:rsidR="002C38D3" w:rsidRDefault="002C38D3" w:rsidP="00422149">
            <w:pPr>
              <w:pStyle w:val="QuestionStyle"/>
            </w:pPr>
          </w:p>
          <w:p w:rsidR="002C38D3" w:rsidRDefault="002C38D3" w:rsidP="00422149">
            <w:pPr>
              <w:pStyle w:val="QuestionStyle"/>
            </w:pPr>
          </w:p>
          <w:p w:rsidR="002C38D3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Any shape of hexagon is okay, doesn’t have to be regular as shown.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6 edges at each end and a further 6 joining the ends.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18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at each end, so 6 altogether.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7D3839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diagonals lie inside the figure for a convex polygon.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AC7C28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is not a square as it does not have a right angle between the edges.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AC7C28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Only the rectangle has both properties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AC7C28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219" w:type="dxa"/>
            <w:gridSpan w:val="3"/>
          </w:tcPr>
          <w:p w:rsidR="002C38D3" w:rsidRPr="003577FC" w:rsidRDefault="00D85E49" w:rsidP="00422149">
            <w:pPr>
              <w:pStyle w:val="QuestionStyle"/>
            </w:pPr>
            <w:r>
              <w:object w:dxaOrig="1440" w:dyaOrig="1440">
                <v:shape id="_x0000_s1078" type="#_x0000_t75" style="position:absolute;margin-left:153.5pt;margin-top:27.1pt;width:110.85pt;height:108.05pt;z-index:251817472;mso-position-horizontal-relative:text;mso-position-vertical-relative:text">
                  <v:imagedata r:id="rId76" o:title=""/>
                </v:shape>
                <o:OLEObject Type="Embed" ProgID="FXDraw.Graphic" ShapeID="_x0000_s1078" DrawAspect="Content" ObjectID="_1532347509" r:id="rId77"/>
              </w:object>
            </w:r>
            <w:r w:rsidR="002C38D3" w:rsidRPr="003577FC">
              <w:t xml:space="preserve">Draw in all the diagonals on the </w:t>
            </w:r>
            <w:r w:rsidR="002C38D3">
              <w:t>shape shown and complete the statement below</w:t>
            </w:r>
            <w:r w:rsidR="002C38D3" w:rsidRPr="003577FC">
              <w:t>.</w:t>
            </w:r>
          </w:p>
          <w:p w:rsidR="002C38D3" w:rsidRPr="003577FC" w:rsidRDefault="002C38D3" w:rsidP="00422149">
            <w:pPr>
              <w:pStyle w:val="QuestionStyle"/>
              <w:ind w:firstLine="720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9520" behindDoc="0" locked="0" layoutInCell="1" allowOverlap="1" wp14:anchorId="2A686CC6" wp14:editId="0321A18E">
                      <wp:simplePos x="0" y="0"/>
                      <wp:positionH relativeFrom="column">
                        <wp:posOffset>2942590</wp:posOffset>
                      </wp:positionH>
                      <wp:positionV relativeFrom="paragraph">
                        <wp:posOffset>123190</wp:posOffset>
                      </wp:positionV>
                      <wp:extent cx="754380" cy="373380"/>
                      <wp:effectExtent l="0" t="0" r="26670" b="2667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6D0FF7" id="Rectangle 70" o:spid="_x0000_s1026" style="position:absolute;margin-left:231.7pt;margin-top:9.7pt;width:59.4pt;height:29.4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V2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3C3F6BD9" wp14:editId="68194491">
                      <wp:simplePos x="0" y="0"/>
                      <wp:positionH relativeFrom="column">
                        <wp:posOffset>900430</wp:posOffset>
                      </wp:positionH>
                      <wp:positionV relativeFrom="paragraph">
                        <wp:posOffset>123190</wp:posOffset>
                      </wp:positionV>
                      <wp:extent cx="754380" cy="373380"/>
                      <wp:effectExtent l="0" t="0" r="26670" b="2667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3152A8" id="Rectangle 71" o:spid="_x0000_s1026" style="position:absolute;margin-left:70.9pt;margin-top:9.7pt;width:59.4pt;height:29.4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2C38D3" w:rsidRPr="003577FC" w:rsidRDefault="002C38D3" w:rsidP="00422149">
            <w:pPr>
              <w:pStyle w:val="QuestionStyle"/>
            </w:pPr>
            <w:r>
              <w:t xml:space="preserve">The shape has           7          sides and there are </w:t>
            </w:r>
            <w:r w:rsidRPr="003577FC">
              <w:t xml:space="preserve">            </w:t>
            </w:r>
            <w:r>
              <w:t xml:space="preserve"> 14      diagonals in this shape</w:t>
            </w:r>
            <w:r w:rsidRPr="003577FC">
              <w:t>.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219" w:type="dxa"/>
            <w:gridSpan w:val="3"/>
          </w:tcPr>
          <w:p w:rsidR="002C38D3" w:rsidRDefault="00D85E49" w:rsidP="00422149">
            <w:pPr>
              <w:pStyle w:val="QuestionStyle"/>
            </w:pPr>
            <w:r>
              <w:object w:dxaOrig="1440" w:dyaOrig="1440">
                <v:shape id="_x0000_s1079" type="#_x0000_t75" style="position:absolute;margin-left:201.95pt;margin-top:19pt;width:128.5pt;height:159.2pt;z-index:251820544;mso-position-horizontal-relative:text;mso-position-vertical-relative:text">
                  <v:imagedata r:id="rId78" o:title=""/>
                </v:shape>
                <o:OLEObject Type="Embed" ProgID="FXDraw.Graphic" ShapeID="_x0000_s1079" DrawAspect="Content" ObjectID="_1532347510" r:id="rId79"/>
              </w:object>
            </w:r>
          </w:p>
          <w:p w:rsidR="002C38D3" w:rsidRDefault="002C38D3" w:rsidP="00422149">
            <w:pPr>
              <w:pStyle w:val="QuestionStyle"/>
              <w:ind w:right="5528"/>
            </w:pPr>
            <w:r>
              <w:t>There are 6 axes of line symmetry, as shown.</w:t>
            </w:r>
          </w:p>
          <w:p w:rsidR="002C38D3" w:rsidRDefault="002C38D3" w:rsidP="00422149">
            <w:pPr>
              <w:pStyle w:val="QuestionStyle"/>
              <w:ind w:right="5528"/>
            </w:pPr>
          </w:p>
          <w:p w:rsidR="002C38D3" w:rsidRDefault="002C38D3" w:rsidP="00422149">
            <w:pPr>
              <w:pStyle w:val="QuestionStyle"/>
              <w:ind w:right="5528"/>
            </w:pPr>
            <w:r>
              <w:t xml:space="preserve">It has rotational symmetry of order 6 as each point of the star can be rotated to the point A, and it still looks the same. </w:t>
            </w:r>
          </w:p>
          <w:p w:rsidR="002C38D3" w:rsidRDefault="002C38D3" w:rsidP="00422149">
            <w:pPr>
              <w:pStyle w:val="QuestionStyle"/>
            </w:pPr>
          </w:p>
          <w:p w:rsidR="002C38D3" w:rsidRDefault="002C38D3" w:rsidP="00422149">
            <w:pPr>
              <w:pStyle w:val="QuestionStyle"/>
            </w:pPr>
          </w:p>
          <w:p w:rsidR="002C38D3" w:rsidRPr="003577FC" w:rsidRDefault="002C38D3" w:rsidP="00422149">
            <w:pPr>
              <w:pStyle w:val="QuestionStyle"/>
            </w:pP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first has order 1, due to the different shading.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second has order 3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third has order 2 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fourth has order 4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AC7C28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is a prism as the two ends are the same, joined by rectangles.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end has 6 edges, which are not equal, so it is an irregular hexagon 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Irregular hexagonal prism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80" type="#_x0000_t75" style="position:absolute;margin-left:27.75pt;margin-top:1pt;width:174.2pt;height:103.45pt;z-index:251821568;mso-position-horizontal-relative:text;mso-position-vertical-relative:text">
                  <v:imagedata r:id="rId80" o:title=""/>
                </v:shape>
                <o:OLEObject Type="Embed" ProgID="FXDraw.Graphic" ShapeID="_x0000_s1080" DrawAspect="Content" ObjectID="_1532347511" r:id="rId81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Rectangular Prism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Any rectangular prism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A triangular prism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has 5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faces and </w:t>
            </w:r>
            <w:r>
              <w:rPr>
                <w:rFonts w:ascii="Times New Roman" w:hAnsi="Times New Roman"/>
                <w:sz w:val="24"/>
                <w:szCs w:val="24"/>
              </w:rPr>
              <w:t>9 edges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337A0C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front and side views would be the same.</w:t>
            </w:r>
          </w:p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1" type="#_x0000_t75" style="position:absolute;margin-left:84.55pt;margin-top:2.1pt;width:106.9pt;height:141.8pt;z-index:251822592;mso-position-horizontal-relative:text;mso-position-vertical-relative:text">
                  <v:imagedata r:id="rId82" o:title=""/>
                </v:shape>
                <o:OLEObject Type="Embed" ProgID="FXDraw.Graphic" ShapeID="_x0000_s1081" DrawAspect="Content" ObjectID="_1532347512" r:id="rId83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337A0C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2" type="#_x0000_t75" style="position:absolute;margin-left:39.6pt;margin-top:2.35pt;width:3in;height:117.35pt;z-index:251823616;mso-position-horizontal-relative:text;mso-position-vertical-relative:text">
                  <v:imagedata r:id="rId84" o:title=""/>
                </v:shape>
                <o:OLEObject Type="Embed" ProgID="FXDraw.Graphic" ShapeID="_x0000_s1082" DrawAspect="Content" ObjectID="_1532347513" r:id="rId85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3" type="#_x0000_t75" style="position:absolute;margin-left:57pt;margin-top:6.85pt;width:160.8pt;height:117.6pt;z-index:251824640;mso-position-horizontal-relative:text;mso-position-vertical-relative:text">
                  <v:imagedata r:id="rId86" o:title=""/>
                </v:shape>
                <o:OLEObject Type="Embed" ProgID="FXDraw.Graphic" ShapeID="_x0000_s1083" DrawAspect="Content" ObjectID="_1532347514" r:id="rId87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6 equilateral triangles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4" type="#_x0000_t75" style="position:absolute;margin-left:147.6pt;margin-top:10.15pt;width:53.05pt;height:60.45pt;z-index:251825664;mso-position-horizontal-relative:text;mso-position-vertical-relative:text">
                  <v:imagedata r:id="rId88" o:title=""/>
                </v:shape>
                <o:OLEObject Type="Embed" ProgID="FXDraw.Graphic" ShapeID="_x0000_s1084" DrawAspect="Content" ObjectID="_1532347515" r:id="rId89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844885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 equilateral triangle is the simplest, but others are possible for example the polygon shown.</w:t>
            </w:r>
          </w:p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5" type="#_x0000_t75" style="position:absolute;margin-left:25.8pt;margin-top:7.05pt;width:249.7pt;height:121.85pt;z-index:251826688;mso-position-horizontal-relative:text;mso-position-vertical-relative:text">
                  <v:imagedata r:id="rId90" o:title=""/>
                </v:shape>
                <o:OLEObject Type="Embed" ProgID="FXDraw.Graphic" ShapeID="_x0000_s1085" DrawAspect="Content" ObjectID="_1532347516" r:id="rId91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6" type="#_x0000_t75" style="position:absolute;margin-left:145.2pt;margin-top:12.3pt;width:145.2pt;height:88.55pt;z-index:251827712;mso-position-horizontal-relative:text;mso-position-vertical-relative:text">
                  <v:imagedata r:id="rId92" o:title=""/>
                </v:shape>
                <o:OLEObject Type="Embed" ProgID="FXDraw.Graphic" ShapeID="_x0000_s1086" DrawAspect="Content" ObjectID="_1532347517" r:id="rId93"/>
              </w:object>
            </w:r>
            <w:r w:rsidR="002C38D3">
              <w:rPr>
                <w:rFonts w:asciiTheme="majorHAnsi" w:hAnsiTheme="majorHAnsi"/>
                <w:sz w:val="24"/>
                <w:szCs w:val="24"/>
              </w:rPr>
              <w:t>The figure is as shown.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So it is a kite.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9E25E6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3460FE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</w:t>
            </w:r>
            <w:r w:rsidR="002C38D3">
              <w:rPr>
                <w:rFonts w:asciiTheme="majorHAnsi" w:hAnsiTheme="majorHAnsi"/>
                <w:sz w:val="24"/>
                <w:szCs w:val="24"/>
              </w:rPr>
              <w:t>shape is a rhombus.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7" type="#_x0000_t75" style="position:absolute;margin-left:13.8pt;margin-top:5.15pt;width:173.75pt;height:88.55pt;z-index:251828736;mso-position-horizontal-relative:text;mso-position-vertical-relative:text">
                  <v:imagedata r:id="rId94" o:title=""/>
                </v:shape>
                <o:OLEObject Type="Embed" ProgID="FXDraw.Graphic" ShapeID="_x0000_s1087" DrawAspect="Content" ObjectID="_1532347518" r:id="rId95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Rhombus </w: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312D41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Example</w:t>
            </w:r>
          </w:p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8" type="#_x0000_t75" style="position:absolute;margin-left:39.35pt;margin-top:3.6pt;width:178.55pt;height:2in;z-index:251829760;mso-position-horizontal-relative:text;mso-position-vertical-relative:text">
                  <v:imagedata r:id="rId96" o:title=""/>
                </v:shape>
                <o:OLEObject Type="Embed" ProgID="FXDraw.Graphic" ShapeID="_x0000_s1088" DrawAspect="Content" ObjectID="_1532347519" r:id="rId97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312D41" w:rsidRDefault="00312D41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312D41" w:rsidRDefault="00312D41" w:rsidP="0042214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Any of </w:t>
            </w:r>
            <w:r w:rsidR="002C38D3" w:rsidRPr="00312D41">
              <w:rPr>
                <w:rFonts w:ascii="Times New Roman" w:hAnsi="Times New Roman"/>
                <w:sz w:val="24"/>
                <w:szCs w:val="24"/>
              </w:rPr>
              <w:t>∆ ABC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12D41">
              <w:rPr>
                <w:rFonts w:ascii="Times New Roman" w:hAnsi="Times New Roman"/>
                <w:sz w:val="24"/>
                <w:szCs w:val="24"/>
              </w:rPr>
              <w:t xml:space="preserve">∆ ACE, </w:t>
            </w:r>
          </w:p>
          <w:p w:rsidR="002C38D3" w:rsidRPr="00312D41" w:rsidRDefault="00312D41" w:rsidP="00312D41">
            <w:pPr>
              <w:rPr>
                <w:rFonts w:ascii="Times New Roman" w:hAnsi="Times New Roman"/>
                <w:sz w:val="24"/>
                <w:szCs w:val="24"/>
              </w:rPr>
            </w:pPr>
            <w:r w:rsidRPr="00312D41">
              <w:rPr>
                <w:rFonts w:ascii="Times New Roman" w:hAnsi="Times New Roman"/>
                <w:sz w:val="24"/>
                <w:szCs w:val="24"/>
              </w:rPr>
              <w:t>∆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12D41">
              <w:rPr>
                <w:rFonts w:ascii="Times New Roman" w:hAnsi="Times New Roman"/>
                <w:sz w:val="24"/>
                <w:szCs w:val="24"/>
              </w:rPr>
              <w:t>BED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38D3" w:rsidRPr="00312D41">
              <w:rPr>
                <w:rFonts w:ascii="Times New Roman" w:hAnsi="Times New Roman"/>
                <w:sz w:val="24"/>
                <w:szCs w:val="24"/>
              </w:rPr>
              <w:t>or ∆ BCD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pStyle w:val="QuestionStyle"/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64"/>
              <w:gridCol w:w="1985"/>
            </w:tblGrid>
            <w:tr w:rsidR="002C38D3" w:rsidTr="00422149">
              <w:tc>
                <w:tcPr>
                  <w:tcW w:w="3364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Property</w:t>
                  </w:r>
                </w:p>
              </w:tc>
              <w:tc>
                <w:tcPr>
                  <w:tcW w:w="1985" w:type="dxa"/>
                </w:tcPr>
                <w:p w:rsidR="002C38D3" w:rsidRDefault="002C38D3" w:rsidP="00422149">
                  <w:pPr>
                    <w:pStyle w:val="QuestionStyle"/>
                  </w:pPr>
                </w:p>
              </w:tc>
            </w:tr>
            <w:tr w:rsidR="002C38D3" w:rsidTr="00422149">
              <w:tc>
                <w:tcPr>
                  <w:tcW w:w="3364" w:type="dxa"/>
                  <w:shd w:val="clear" w:color="auto" w:fill="A6A6A6" w:themeFill="background1" w:themeFillShade="A6"/>
                </w:tcPr>
                <w:p w:rsidR="002C38D3" w:rsidRDefault="002C38D3" w:rsidP="00422149">
                  <w:pPr>
                    <w:pStyle w:val="QuestionStyle"/>
                  </w:pPr>
                  <w:r>
                    <w:t>Are opposite angles equal?</w:t>
                  </w:r>
                </w:p>
              </w:tc>
              <w:tc>
                <w:tcPr>
                  <w:tcW w:w="1985" w:type="dxa"/>
                  <w:shd w:val="clear" w:color="auto" w:fill="A6A6A6" w:themeFill="background1" w:themeFillShade="A6"/>
                </w:tcPr>
                <w:p w:rsidR="002C38D3" w:rsidRDefault="002C38D3" w:rsidP="00422149">
                  <w:pPr>
                    <w:pStyle w:val="QuestionStyle"/>
                  </w:pPr>
                  <w:r>
                    <w:t>Yes, two pairs are equal.</w:t>
                  </w:r>
                </w:p>
              </w:tc>
            </w:tr>
            <w:tr w:rsidR="002C38D3" w:rsidTr="00422149">
              <w:tc>
                <w:tcPr>
                  <w:tcW w:w="3364" w:type="dxa"/>
                  <w:shd w:val="clear" w:color="auto" w:fill="A6A6A6" w:themeFill="background1" w:themeFillShade="A6"/>
                </w:tcPr>
                <w:p w:rsidR="002C38D3" w:rsidRDefault="002C38D3" w:rsidP="00422149">
                  <w:pPr>
                    <w:pStyle w:val="QuestionStyle"/>
                  </w:pPr>
                  <w:r>
                    <w:t>Are the diagonals equal?</w:t>
                  </w:r>
                </w:p>
              </w:tc>
              <w:tc>
                <w:tcPr>
                  <w:tcW w:w="1985" w:type="dxa"/>
                  <w:shd w:val="clear" w:color="auto" w:fill="A6A6A6" w:themeFill="background1" w:themeFillShade="A6"/>
                </w:tcPr>
                <w:p w:rsidR="002C38D3" w:rsidRDefault="002C38D3" w:rsidP="00422149">
                  <w:pPr>
                    <w:pStyle w:val="QuestionStyle"/>
                  </w:pPr>
                  <w:r>
                    <w:t>No</w:t>
                  </w:r>
                </w:p>
                <w:p w:rsidR="002C38D3" w:rsidRDefault="002C38D3" w:rsidP="00422149">
                  <w:pPr>
                    <w:pStyle w:val="QuestionStyle"/>
                  </w:pPr>
                </w:p>
              </w:tc>
            </w:tr>
            <w:tr w:rsidR="002C38D3" w:rsidTr="00422149">
              <w:tc>
                <w:tcPr>
                  <w:tcW w:w="3364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Are opposite sides equal?</w:t>
                  </w:r>
                </w:p>
              </w:tc>
              <w:tc>
                <w:tcPr>
                  <w:tcW w:w="1985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Yes</w:t>
                  </w:r>
                </w:p>
                <w:p w:rsidR="002C38D3" w:rsidRDefault="002C38D3" w:rsidP="00422149">
                  <w:pPr>
                    <w:pStyle w:val="QuestionStyle"/>
                  </w:pPr>
                </w:p>
              </w:tc>
            </w:tr>
            <w:tr w:rsidR="002C38D3" w:rsidTr="00422149">
              <w:tc>
                <w:tcPr>
                  <w:tcW w:w="3364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Are adjacent sides equal?</w:t>
                  </w:r>
                </w:p>
              </w:tc>
              <w:tc>
                <w:tcPr>
                  <w:tcW w:w="1985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No</w:t>
                  </w:r>
                </w:p>
                <w:p w:rsidR="002C38D3" w:rsidRDefault="002C38D3" w:rsidP="00422149">
                  <w:pPr>
                    <w:pStyle w:val="QuestionStyle"/>
                  </w:pPr>
                </w:p>
              </w:tc>
            </w:tr>
            <w:tr w:rsidR="002C38D3" w:rsidTr="00422149">
              <w:tc>
                <w:tcPr>
                  <w:tcW w:w="3364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Do the diagonals intersect at right angles?</w:t>
                  </w:r>
                </w:p>
              </w:tc>
              <w:tc>
                <w:tcPr>
                  <w:tcW w:w="1985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No</w:t>
                  </w:r>
                </w:p>
              </w:tc>
            </w:tr>
            <w:tr w:rsidR="002C38D3" w:rsidTr="00422149">
              <w:tc>
                <w:tcPr>
                  <w:tcW w:w="3364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Do the diagonals bisect one another?</w:t>
                  </w:r>
                </w:p>
              </w:tc>
              <w:tc>
                <w:tcPr>
                  <w:tcW w:w="1985" w:type="dxa"/>
                </w:tcPr>
                <w:p w:rsidR="002C38D3" w:rsidRDefault="002C38D3" w:rsidP="00422149">
                  <w:pPr>
                    <w:pStyle w:val="QuestionStyle"/>
                  </w:pPr>
                  <w:r>
                    <w:t>Yes</w:t>
                  </w:r>
                </w:p>
                <w:p w:rsidR="002C38D3" w:rsidRDefault="002C38D3" w:rsidP="00422149">
                  <w:pPr>
                    <w:pStyle w:val="QuestionStyle"/>
                  </w:pPr>
                </w:p>
              </w:tc>
            </w:tr>
          </w:tbl>
          <w:p w:rsidR="002C38D3" w:rsidRDefault="002C38D3" w:rsidP="00422149">
            <w:pPr>
              <w:pStyle w:val="QuestionStyle"/>
            </w:pPr>
          </w:p>
          <w:p w:rsidR="002C38D3" w:rsidRDefault="002C38D3" w:rsidP="00422149">
            <w:pPr>
              <w:pStyle w:val="QuestionStyle"/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table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Pentagonal Prism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faces and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9 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>vertices</w:t>
            </w: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5D53C1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89" type="#_x0000_t75" style="position:absolute;margin-left:-.45pt;margin-top:14.45pt;width:299.35pt;height:123.95pt;z-index:251830784;mso-position-horizontal-relative:text;mso-position-vertical-relative:text">
                  <v:imagedata r:id="rId98" o:title=""/>
                </v:shape>
                <o:OLEObject Type="Embed" ProgID="FXDraw.Graphic" ShapeID="_x0000_s1089" DrawAspect="Content" ObjectID="_1532347520" r:id="rId99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Any trapezium, see diagram</w:t>
            </w:r>
          </w:p>
        </w:tc>
      </w:tr>
      <w:tr w:rsidR="002C38D3" w:rsidTr="002C38D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38D3" w:rsidRPr="00B9780A" w:rsidRDefault="002C38D3" w:rsidP="002C38D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38D3" w:rsidRDefault="00D85E49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090" type="#_x0000_t75" style="position:absolute;margin-left:51pt;margin-top:-2.15pt;width:189.1pt;height:142.4pt;z-index:251831808;mso-position-horizontal-relative:text;mso-position-vertical-relative:text">
                  <v:imagedata r:id="rId100" o:title=""/>
                </v:shape>
                <o:OLEObject Type="Embed" ProgID="FXDraw.Graphic" ShapeID="_x0000_s1090" DrawAspect="Content" ObjectID="_1532347521" r:id="rId101"/>
              </w:object>
            </w: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38D3" w:rsidRDefault="002C38D3" w:rsidP="0042214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See diagram</w:t>
            </w:r>
          </w:p>
        </w:tc>
      </w:tr>
    </w:tbl>
    <w:p w:rsidR="00C71E16" w:rsidRPr="00C71E16" w:rsidRDefault="00C71E16" w:rsidP="002C38D3">
      <w:pPr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E49" w:rsidRDefault="00D85E49" w:rsidP="00C868AD">
      <w:r>
        <w:separator/>
      </w:r>
    </w:p>
  </w:endnote>
  <w:endnote w:type="continuationSeparator" w:id="0">
    <w:p w:rsidR="00D85E49" w:rsidRDefault="00D85E49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26C9" w:rsidRDefault="008726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D21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8726C9" w:rsidRDefault="008726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26C9" w:rsidRDefault="008726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5E4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726C9" w:rsidRDefault="008726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E49" w:rsidRDefault="00D85E49" w:rsidP="00C868AD">
      <w:r>
        <w:separator/>
      </w:r>
    </w:p>
  </w:footnote>
  <w:footnote w:type="continuationSeparator" w:id="0">
    <w:p w:rsidR="00D85E49" w:rsidRDefault="00D85E49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6C9" w:rsidRPr="00C868AD" w:rsidRDefault="008726C9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– 2D and 3D Shapes </w:t>
    </w:r>
    <w:r>
      <w:rPr>
        <w:u w:val="single"/>
      </w:rPr>
      <w:tab/>
    </w:r>
    <w:r w:rsidR="00F05683">
      <w:rPr>
        <w:u w:val="single"/>
      </w:rPr>
      <w:t>2016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6C9" w:rsidRPr="005615AC" w:rsidRDefault="008726C9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8726C9" w:rsidRPr="005615AC" w:rsidRDefault="008726C9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F05683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629"/>
    <w:rsid w:val="000176AA"/>
    <w:rsid w:val="0008768C"/>
    <w:rsid w:val="000A3DF6"/>
    <w:rsid w:val="000C4CAD"/>
    <w:rsid w:val="00110126"/>
    <w:rsid w:val="0018287C"/>
    <w:rsid w:val="001D51F7"/>
    <w:rsid w:val="00216994"/>
    <w:rsid w:val="00221D8F"/>
    <w:rsid w:val="00233AD4"/>
    <w:rsid w:val="00245F66"/>
    <w:rsid w:val="00246314"/>
    <w:rsid w:val="002C1F1F"/>
    <w:rsid w:val="002C38D3"/>
    <w:rsid w:val="002F71E5"/>
    <w:rsid w:val="00300978"/>
    <w:rsid w:val="00312D41"/>
    <w:rsid w:val="003244B1"/>
    <w:rsid w:val="00325745"/>
    <w:rsid w:val="0033740B"/>
    <w:rsid w:val="003460FE"/>
    <w:rsid w:val="003577FC"/>
    <w:rsid w:val="00360B45"/>
    <w:rsid w:val="003638AF"/>
    <w:rsid w:val="00374BC9"/>
    <w:rsid w:val="00384077"/>
    <w:rsid w:val="00396770"/>
    <w:rsid w:val="003D41FF"/>
    <w:rsid w:val="00413DF5"/>
    <w:rsid w:val="00460B7C"/>
    <w:rsid w:val="00474558"/>
    <w:rsid w:val="004A4473"/>
    <w:rsid w:val="004A64CB"/>
    <w:rsid w:val="004D67BA"/>
    <w:rsid w:val="004E1D1E"/>
    <w:rsid w:val="004E71F8"/>
    <w:rsid w:val="005111A2"/>
    <w:rsid w:val="005277D4"/>
    <w:rsid w:val="005615AC"/>
    <w:rsid w:val="00591FD0"/>
    <w:rsid w:val="00594D21"/>
    <w:rsid w:val="005B261E"/>
    <w:rsid w:val="005B2933"/>
    <w:rsid w:val="005C44C0"/>
    <w:rsid w:val="005D7743"/>
    <w:rsid w:val="00641EA7"/>
    <w:rsid w:val="00665379"/>
    <w:rsid w:val="00667642"/>
    <w:rsid w:val="006718CF"/>
    <w:rsid w:val="006E6EEC"/>
    <w:rsid w:val="00706054"/>
    <w:rsid w:val="007403DD"/>
    <w:rsid w:val="007965B3"/>
    <w:rsid w:val="007B3348"/>
    <w:rsid w:val="007D39B1"/>
    <w:rsid w:val="007F54DB"/>
    <w:rsid w:val="00822629"/>
    <w:rsid w:val="00845ACB"/>
    <w:rsid w:val="00853748"/>
    <w:rsid w:val="008726C9"/>
    <w:rsid w:val="00885304"/>
    <w:rsid w:val="008959EE"/>
    <w:rsid w:val="008A20B4"/>
    <w:rsid w:val="008B7480"/>
    <w:rsid w:val="008C68D7"/>
    <w:rsid w:val="008E1524"/>
    <w:rsid w:val="008F3E43"/>
    <w:rsid w:val="00932B1E"/>
    <w:rsid w:val="00971A6F"/>
    <w:rsid w:val="009A0EDF"/>
    <w:rsid w:val="009A5487"/>
    <w:rsid w:val="009D24C3"/>
    <w:rsid w:val="00A042E0"/>
    <w:rsid w:val="00A23965"/>
    <w:rsid w:val="00A252B0"/>
    <w:rsid w:val="00A607F2"/>
    <w:rsid w:val="00A81533"/>
    <w:rsid w:val="00A824D7"/>
    <w:rsid w:val="00AB0C62"/>
    <w:rsid w:val="00AF145B"/>
    <w:rsid w:val="00AF2B03"/>
    <w:rsid w:val="00AF34C7"/>
    <w:rsid w:val="00B0317F"/>
    <w:rsid w:val="00B24D1D"/>
    <w:rsid w:val="00B26BD8"/>
    <w:rsid w:val="00B437E5"/>
    <w:rsid w:val="00B850EA"/>
    <w:rsid w:val="00B9780A"/>
    <w:rsid w:val="00BA69A8"/>
    <w:rsid w:val="00BC0959"/>
    <w:rsid w:val="00BE233F"/>
    <w:rsid w:val="00C17E11"/>
    <w:rsid w:val="00C204E3"/>
    <w:rsid w:val="00C56E1E"/>
    <w:rsid w:val="00C62EFD"/>
    <w:rsid w:val="00C71E16"/>
    <w:rsid w:val="00C868AD"/>
    <w:rsid w:val="00CA11C9"/>
    <w:rsid w:val="00CA296A"/>
    <w:rsid w:val="00CA5F2A"/>
    <w:rsid w:val="00CA70AA"/>
    <w:rsid w:val="00CD209A"/>
    <w:rsid w:val="00CF6FE4"/>
    <w:rsid w:val="00D03A78"/>
    <w:rsid w:val="00D4724E"/>
    <w:rsid w:val="00D6207D"/>
    <w:rsid w:val="00D6427D"/>
    <w:rsid w:val="00D65CD7"/>
    <w:rsid w:val="00D667E2"/>
    <w:rsid w:val="00D67FF1"/>
    <w:rsid w:val="00D83F7F"/>
    <w:rsid w:val="00D85E49"/>
    <w:rsid w:val="00D95422"/>
    <w:rsid w:val="00DB0E30"/>
    <w:rsid w:val="00DB7A80"/>
    <w:rsid w:val="00DD06F8"/>
    <w:rsid w:val="00DE296E"/>
    <w:rsid w:val="00DE386A"/>
    <w:rsid w:val="00E177D2"/>
    <w:rsid w:val="00E371AE"/>
    <w:rsid w:val="00E73210"/>
    <w:rsid w:val="00E8687C"/>
    <w:rsid w:val="00E97D94"/>
    <w:rsid w:val="00EB1449"/>
    <w:rsid w:val="00F05683"/>
    <w:rsid w:val="00F76BBF"/>
    <w:rsid w:val="00FC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1"/>
    <o:shapelayout v:ext="edit">
      <o:idmap v:ext="edit" data="1"/>
    </o:shapelayout>
  </w:shapeDefaults>
  <w:decimalSymbol w:val="."/>
  <w:listSeparator w:val=","/>
  <w15:docId w15:val="{57424086-BE31-4891-A96B-E78C421F4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pPr>
      <w:spacing w:after="120"/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header" Target="header2.xml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6.png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header" Target="header1.xml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1.png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footer" Target="footer2.xml"/><Relationship Id="rId103" Type="http://schemas.openxmlformats.org/officeDocument/2006/relationships/glossaryDocument" Target="glossary/document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0.png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footer" Target="footer1.xml"/><Relationship Id="rId73" Type="http://schemas.openxmlformats.org/officeDocument/2006/relationships/oleObject" Target="embeddings/oleObject31.bin"/><Relationship Id="rId78" Type="http://schemas.openxmlformats.org/officeDocument/2006/relationships/image" Target="media/image34.png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931B439777D4FC58D5CA8FE9F92F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7B1E18-6343-4DCA-9D8F-C32838991D20}"/>
      </w:docPartPr>
      <w:docPartBody>
        <w:p w:rsidR="00EA0852" w:rsidRDefault="00D00169">
          <w:pPr>
            <w:pStyle w:val="2931B439777D4FC58D5CA8FE9F92FF9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42D9850AAC0412CA413C3A38B93E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0B84D2-B4FA-406C-AACF-0496F14DC65E}"/>
      </w:docPartPr>
      <w:docPartBody>
        <w:p w:rsidR="00EA0852" w:rsidRDefault="00D00169">
          <w:pPr>
            <w:pStyle w:val="C42D9850AAC0412CA413C3A38B93E0C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6128AC4B534C4662A706D41612FFAE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FDBF8-007A-422A-A0DA-2A49EB6838EA}"/>
      </w:docPartPr>
      <w:docPartBody>
        <w:p w:rsidR="00602853" w:rsidRDefault="000379A0" w:rsidP="000379A0">
          <w:pPr>
            <w:pStyle w:val="6128AC4B534C4662A706D41612FFAEA0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FA0500EAD5C473987408A13E12154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E406F6-668D-43BF-AEF2-1533C5B18726}"/>
      </w:docPartPr>
      <w:docPartBody>
        <w:p w:rsidR="00602853" w:rsidRDefault="000379A0" w:rsidP="000379A0">
          <w:pPr>
            <w:pStyle w:val="3FA0500EAD5C473987408A13E121546C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169"/>
    <w:rsid w:val="000379A0"/>
    <w:rsid w:val="00602853"/>
    <w:rsid w:val="006D4152"/>
    <w:rsid w:val="00937809"/>
    <w:rsid w:val="009402D8"/>
    <w:rsid w:val="009F49DF"/>
    <w:rsid w:val="00D00169"/>
    <w:rsid w:val="00D0126D"/>
    <w:rsid w:val="00DE26E8"/>
    <w:rsid w:val="00EA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379A0"/>
    <w:rPr>
      <w:color w:val="808080"/>
    </w:rPr>
  </w:style>
  <w:style w:type="paragraph" w:customStyle="1" w:styleId="2931B439777D4FC58D5CA8FE9F92FF91">
    <w:name w:val="2931B439777D4FC58D5CA8FE9F92FF91"/>
  </w:style>
  <w:style w:type="paragraph" w:customStyle="1" w:styleId="C42D9850AAC0412CA413C3A38B93E0C4">
    <w:name w:val="C42D9850AAC0412CA413C3A38B93E0C4"/>
  </w:style>
  <w:style w:type="paragraph" w:customStyle="1" w:styleId="449BF6D5B0E44E738796DD2F1B8D2A20">
    <w:name w:val="449BF6D5B0E44E738796DD2F1B8D2A20"/>
  </w:style>
  <w:style w:type="paragraph" w:customStyle="1" w:styleId="7460C4B50A2940578D12F9D885BAA212">
    <w:name w:val="7460C4B50A2940578D12F9D885BAA212"/>
  </w:style>
  <w:style w:type="paragraph" w:customStyle="1" w:styleId="F056BA440A7A4BDDB06B23E7F6364996">
    <w:name w:val="F056BA440A7A4BDDB06B23E7F6364996"/>
  </w:style>
  <w:style w:type="paragraph" w:customStyle="1" w:styleId="1E4995A91D914EABA3596D61412ABDBF">
    <w:name w:val="1E4995A91D914EABA3596D61412ABDBF"/>
  </w:style>
  <w:style w:type="paragraph" w:customStyle="1" w:styleId="15743375BA2842BFB4FF5E11C61D88E6">
    <w:name w:val="15743375BA2842BFB4FF5E11C61D88E6"/>
  </w:style>
  <w:style w:type="paragraph" w:customStyle="1" w:styleId="7ECE9807CDB949E78C63479691F6B6D1">
    <w:name w:val="7ECE9807CDB949E78C63479691F6B6D1"/>
  </w:style>
  <w:style w:type="paragraph" w:customStyle="1" w:styleId="5FD9FAE126F246E9A962AC0DD9FF6796">
    <w:name w:val="5FD9FAE126F246E9A962AC0DD9FF6796"/>
  </w:style>
  <w:style w:type="paragraph" w:customStyle="1" w:styleId="9D5BD8B969204962B6AC90037CF765EC">
    <w:name w:val="9D5BD8B969204962B6AC90037CF765EC"/>
  </w:style>
  <w:style w:type="paragraph" w:customStyle="1" w:styleId="6DA855D89A024306923F8706C8B4204B">
    <w:name w:val="6DA855D89A024306923F8706C8B4204B"/>
  </w:style>
  <w:style w:type="paragraph" w:customStyle="1" w:styleId="2AE107510D76489EA2F3D40F39200CDB">
    <w:name w:val="2AE107510D76489EA2F3D40F39200CDB"/>
  </w:style>
  <w:style w:type="paragraph" w:customStyle="1" w:styleId="6128AC4B534C4662A706D41612FFAEA0">
    <w:name w:val="6128AC4B534C4662A706D41612FFAEA0"/>
    <w:rsid w:val="000379A0"/>
  </w:style>
  <w:style w:type="paragraph" w:customStyle="1" w:styleId="3FA0500EAD5C473987408A13E121546C">
    <w:name w:val="3FA0500EAD5C473987408A13E121546C"/>
    <w:rsid w:val="00037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31D7B0-3A7B-4B50-B540-DA533512B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3</TotalTime>
  <Pages>17</Pages>
  <Words>1395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2D and 3D Shapes</vt:lpstr>
    </vt:vector>
  </TitlesOfParts>
  <Company>Toshiba</Company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and 3D Shapes</dc:title>
  <dc:creator>Garry</dc:creator>
  <cp:lastModifiedBy>Garry Thorn</cp:lastModifiedBy>
  <cp:revision>3</cp:revision>
  <dcterms:created xsi:type="dcterms:W3CDTF">2016-01-17T21:24:00Z</dcterms:created>
  <dcterms:modified xsi:type="dcterms:W3CDTF">2016-08-10T05:17:00Z</dcterms:modified>
  <cp:category>Year 7</cp:category>
</cp:coreProperties>
</file>