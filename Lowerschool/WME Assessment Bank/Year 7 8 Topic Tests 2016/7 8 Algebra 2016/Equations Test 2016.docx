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B720B2439A4B4D628D336E6342CB3469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B22073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14DFE7D12E794F7299261C816E4A4CE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B22073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Equations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96495C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96495C" w:rsidRDefault="0096495C" w:rsidP="0096495C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96495C" w:rsidRDefault="0096495C" w:rsidP="0096495C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Solve simple linear equations (ACMN A179)</w:t>
            </w:r>
          </w:p>
          <w:p w:rsidR="0096495C" w:rsidRPr="00670716" w:rsidRDefault="0096495C" w:rsidP="0096495C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 w:rsidRPr="00670716">
              <w:rPr>
                <w:rFonts w:ascii="Times New Roman" w:hAnsi="Times New Roman"/>
                <w:sz w:val="16"/>
                <w:szCs w:val="16"/>
              </w:rPr>
              <w:t>Solve linear equations using algebraic and graphical techniques. Verify solutions by substitution (ACMNA194)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96495C" w:rsidRPr="00325745" w:rsidRDefault="0096495C" w:rsidP="0096495C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9E49CD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9E49CD" w:rsidRPr="001B3341" w:rsidRDefault="009E49CD" w:rsidP="009E49CD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9E49CD" w:rsidRPr="005B4F5B" w:rsidRDefault="009E49CD" w:rsidP="009E49CD">
            <w:pPr>
              <w:rPr>
                <w:rFonts w:ascii="Times New Roman" w:hAnsi="Times New Roman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>What number is missing from the sentence?</w:t>
            </w:r>
          </w:p>
          <w:p w:rsidR="009E49CD" w:rsidRPr="005B4F5B" w:rsidRDefault="00D9332F" w:rsidP="009E49CD">
            <w:pPr>
              <w:rPr>
                <w:rFonts w:ascii="Times New Roman" w:hAnsi="Times New Roman"/>
                <w:position w:val="-1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53539644">
                <v:rect id="Rectangle 54" o:spid="_x0000_s1026" style="position:absolute;margin-left:.8pt;margin-top:.95pt;width:25.5pt;height:31.2pt;z-index:25165056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fillcolor="#17365d [2415]" strokecolor="#dbe5f1 [660]" strokeweight="3pt">
                  <v:shadow on="t" type="perspective" color="#3f3151 [1607]" opacity=".5" offset="1pt" offset2="-1pt"/>
                  <v:textbox style="mso-next-textbox:#Rectangle 54">
                    <w:txbxContent>
                      <w:p w:rsidR="005B4F5B" w:rsidRDefault="005B4F5B">
                        <w:pPr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</w:rPr>
                          <w:t>?</w:t>
                        </w:r>
                      </w:p>
                    </w:txbxContent>
                  </v:textbox>
                </v:rect>
              </w:pict>
            </w:r>
            <w:r w:rsidR="009E49CD" w:rsidRPr="005B4F5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5B4F5B" w:rsidRPr="005B4F5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5B4F5B" w:rsidRPr="005B4F5B">
              <w:rPr>
                <w:rFonts w:ascii="Times New Roman" w:hAnsi="Times New Roman"/>
                <w:color w:val="FF0000"/>
                <w:position w:val="-14"/>
                <w:sz w:val="24"/>
                <w:szCs w:val="24"/>
              </w:rPr>
              <w:object w:dxaOrig="2220" w:dyaOrig="61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1pt;height:30.75pt" o:ole="">
                  <v:imagedata r:id="rId8" o:title=""/>
                </v:shape>
                <o:OLEObject Type="Embed" ProgID="FXEquation.Equation" ShapeID="_x0000_i1025" DrawAspect="Content" ObjectID="_1514609865" r:id="rId9"/>
              </w:object>
            </w:r>
            <w:r w:rsidR="005B4F5B" w:rsidRPr="005B4F5B">
              <w:rPr>
                <w:rFonts w:ascii="Times New Roman" w:hAnsi="Times New Roman"/>
                <w:position w:val="-14"/>
                <w:sz w:val="24"/>
                <w:szCs w:val="24"/>
              </w:rPr>
              <w:t xml:space="preserve"> </w:t>
            </w:r>
          </w:p>
          <w:p w:rsidR="009E49CD" w:rsidRPr="005B4F5B" w:rsidRDefault="009E49CD" w:rsidP="009E49CD">
            <w:pPr>
              <w:rPr>
                <w:rFonts w:ascii="Times New Roman" w:hAnsi="Times New Roman"/>
                <w:position w:val="-12"/>
                <w:sz w:val="24"/>
                <w:szCs w:val="24"/>
              </w:rPr>
            </w:pPr>
          </w:p>
          <w:p w:rsidR="009E49CD" w:rsidRPr="005B4F5B" w:rsidRDefault="00D9332F" w:rsidP="009E49CD">
            <w:pPr>
              <w:rPr>
                <w:rFonts w:ascii="Times New Roman" w:hAnsi="Times New Roman"/>
                <w:position w:val="-1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48B88A7D">
                <v:group id="Group 229" o:spid="_x0000_s1027" style="position:absolute;margin-left:13.9pt;margin-top:2.6pt;width:343.5pt;height:9pt;z-index:251651584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">
                  <v:roundrect id="AutoShape 3" o:spid="_x0000_s1028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kvRcAA&#10;AADcAAAADwAAAGRycy9kb3ducmV2LnhtbERPy4rCMBTdC/5DuII7TVVGpBpFB5Rhdj7Xl+TaFJub&#10;0mRsZ75+shBcHs57telcJZ7UhNKzgsk4A0GsvSm5UHA570cLECEiG6w8k4JfCrBZ93srzI1v+UjP&#10;UyxECuGQowIbY51LGbQlh2Hsa+LE3X3jMCbYFNI02KZwV8lpls2lw5JTg8WaPi3px+nHKfjW9mPx&#10;1x1upp3fZ9vj7nbV/qDUcNBtlyAidfEtfrm/jILpLM1PZ9IR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WkvRcAAAADcAAAADwAAAAAAAAAAAAAAAACYAgAAZHJzL2Rvd25y&#10;ZXYueG1sUEsFBgAAAAAEAAQA9QAAAIUDAAAAAA==&#10;" strokecolor="black [3213]" strokeweight="1pt"/>
                  <v:roundrect id="AutoShape 4" o:spid="_x0000_s1029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WK3sQA&#10;AADcAAAADwAAAGRycy9kb3ducmV2LnhtbESPT2sCMRTE70K/Q3iF3jSroixbo6hQKd78e34kz83S&#10;zcuySd1tP70RCj0OM/MbZrHqXS3u1IbKs4LxKANBrL2puFRwPn0McxAhIhusPZOCHwqwWr4MFlgY&#10;3/GB7sdYigThUKACG2NTSBm0JYdh5Bvi5N186zAm2ZbStNgluKvlJMvm0mHFacFiQ1tL+uv47RTs&#10;tZ3lv/3uarr5bbo+bK4X7XdKvb3263cQkfr4H/5rfxoFk+kYnmfS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lit7EAAAA3AAAAA8AAAAAAAAAAAAAAAAAmAIAAGRycy9k&#10;b3ducmV2LnhtbFBLBQYAAAAABAAEAPUAAACJAwAAAAA=&#10;" strokecolor="black [3213]" strokeweight="1pt"/>
                  <v:roundrect id="AutoShape 5" o:spid="_x0000_s1030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cUqcMA&#10;AADcAAAADwAAAGRycy9kb3ducmV2LnhtbESPQWsCMRSE70L/Q3gFb5rtiiKrUWxBkd601fMjeW6W&#10;bl6WTXRXf30jFHocZuYbZrnuXS1u1IbKs4K3cQaCWHtTcang+2s7moMIEdlg7ZkU3CnAevUyWGJh&#10;fMcHuh1jKRKEQ4EKbIxNIWXQlhyGsW+Ik3fxrcOYZFtK02KX4K6WeZbNpMOK04LFhj4s6Z/j1Sn4&#10;1HY6f/S7s+lml8nm8H4+ab9TavjabxYgIvXxP/zX3hsF+SSH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vcUqcMAAADcAAAADwAAAAAAAAAAAAAAAACYAgAAZHJzL2Rv&#10;d25yZXYueG1sUEsFBgAAAAAEAAQA9QAAAIgDAAAAAA==&#10;" strokecolor="black [3213]" strokeweight="1pt"/>
                  <v:roundrect id="AutoShape 6" o:spid="_x0000_s1031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uxMsMA&#10;AADcAAAADwAAAGRycy9kb3ducmV2LnhtbESPQWsCMRSE74L/ITzBm2broshqFBUqpTdt9fxInpul&#10;m5dlk7prf30jFHocZuYbZr3tXS3u1IbKs4KXaQaCWHtTcang8+N1sgQRIrLB2jMpeFCA7WY4WGNh&#10;fMcnup9jKRKEQ4EKbIxNIWXQlhyGqW+Ik3fzrcOYZFtK02KX4K6WsyxbSIcVpwWLDR0s6a/zt1Pw&#10;ru18+dMfr6Zb3PLdaX+9aH9UajzqdysQkfr4H/5rvxkFszyH55l0BO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uxMsMAAADcAAAADwAAAAAAAAAAAAAAAACYAgAAZHJzL2Rv&#10;d25yZXYueG1sUEsFBgAAAAAEAAQA9QAAAIgDAAAAAA==&#10;" strokecolor="black [3213]" strokeweight="1pt"/>
                </v:group>
              </w:pict>
            </w:r>
            <w:r w:rsidR="005B4F5B"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4</w:t>
            </w:r>
            <w:r w:rsidR="009E49CD"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</w:t>
            </w:r>
            <w:r w:rsidR="005B4F5B"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             16</w:t>
            </w:r>
            <w:r w:rsidR="009E49CD"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</w:t>
            </w:r>
            <w:r w:rsidR="005B4F5B"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            24</w:t>
            </w:r>
            <w:r w:rsidR="009E49CD"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               240</w:t>
            </w:r>
          </w:p>
        </w:tc>
      </w:tr>
      <w:tr w:rsidR="009E49C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9E49CD" w:rsidRPr="001B3341" w:rsidRDefault="009E49CD" w:rsidP="009E49CD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E49CD" w:rsidRPr="005B4F5B" w:rsidRDefault="009E49CD" w:rsidP="009E49CD">
            <w:pPr>
              <w:rPr>
                <w:rFonts w:ascii="Times New Roman" w:hAnsi="Times New Roman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>Give the solution to:</w:t>
            </w:r>
            <w:r w:rsidR="00D9332F">
              <w:rPr>
                <w:rFonts w:ascii="Times New Roman" w:hAnsi="Times New Roman"/>
                <w:sz w:val="24"/>
                <w:szCs w:val="24"/>
              </w:rPr>
              <w:pict w14:anchorId="714CB66C">
                <v:rect id="Rectangle 234" o:spid="_x0000_s1032" style="position:absolute;margin-left:332.1pt;margin-top:12.55pt;width:59.4pt;height:29.4pt;z-index:25165260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" filled="f" strokecolor="black [3213]" strokeweight="1.5pt"/>
              </w:pict>
            </w:r>
          </w:p>
          <w:p w:rsidR="009E49CD" w:rsidRPr="005B4F5B" w:rsidRDefault="009E49CD" w:rsidP="009E49CD">
            <w:pPr>
              <w:rPr>
                <w:rFonts w:ascii="Times New Roman" w:hAnsi="Times New Roman"/>
                <w:i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5B4F5B" w:rsidRPr="005B4F5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058" w:dyaOrig="300" w14:anchorId="26FF5335">
                <v:shape id="_x0000_i1026" type="#_x0000_t75" style="width:102.75pt;height:15pt" o:ole="">
                  <v:imagedata r:id="rId10" o:title=""/>
                </v:shape>
                <o:OLEObject Type="Embed" ProgID="FXEquation.Equation" ShapeID="_x0000_i1026" DrawAspect="Content" ObjectID="_1514609866" r:id="rId11"/>
              </w:object>
            </w: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5B4F5B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5B4F5B">
              <w:rPr>
                <w:rFonts w:ascii="Times New Roman" w:hAnsi="Times New Roman"/>
                <w:i/>
                <w:sz w:val="24"/>
                <w:szCs w:val="24"/>
              </w:rPr>
              <w:t xml:space="preserve">  </w:t>
            </w:r>
            <w:r w:rsidR="005B4F5B" w:rsidRPr="005B4F5B">
              <w:rPr>
                <w:rFonts w:ascii="Times New Roman" w:hAnsi="Times New Roman"/>
                <w:i/>
                <w:color w:val="FF0000"/>
                <w:position w:val="-2"/>
                <w:sz w:val="24"/>
                <w:szCs w:val="24"/>
              </w:rPr>
              <w:object w:dxaOrig="874" w:dyaOrig="190">
                <v:shape id="_x0000_i1027" type="#_x0000_t75" style="width:44.25pt;height:9pt" o:ole="">
                  <v:imagedata r:id="rId12" o:title=""/>
                </v:shape>
                <o:OLEObject Type="Embed" ProgID="FXEquation.Equation" ShapeID="_x0000_i1027" DrawAspect="Content" ObjectID="_1514609867" r:id="rId13"/>
              </w:object>
            </w:r>
            <w:r w:rsidR="005B4F5B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Pr="005B4F5B">
              <w:rPr>
                <w:rFonts w:ascii="Times New Roman" w:hAnsi="Times New Roman"/>
                <w:i/>
                <w:sz w:val="24"/>
                <w:szCs w:val="24"/>
              </w:rPr>
              <w:t xml:space="preserve">   </w:t>
            </w:r>
          </w:p>
        </w:tc>
      </w:tr>
      <w:tr w:rsidR="009E49C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9E49CD" w:rsidRPr="001B3341" w:rsidRDefault="009E49CD" w:rsidP="009E49C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E49CD" w:rsidRPr="005B4F5B" w:rsidRDefault="009E49CD" w:rsidP="009E49CD">
            <w:pPr>
              <w:rPr>
                <w:rFonts w:ascii="Times New Roman" w:hAnsi="Times New Roman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>Which is the correct solution to:</w:t>
            </w:r>
          </w:p>
          <w:p w:rsidR="009E49CD" w:rsidRPr="00DC6C48" w:rsidRDefault="009E49CD" w:rsidP="009E49CD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DC6C48" w:rsidRPr="00DC6C48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188" w:dyaOrig="306" w14:anchorId="6A1A6413">
                <v:shape id="_x0000_i1028" type="#_x0000_t75" style="width:60pt;height:15pt" o:ole="">
                  <v:imagedata r:id="rId14" o:title=""/>
                </v:shape>
                <o:OLEObject Type="Embed" ProgID="FXEquation.Equation" ShapeID="_x0000_i1028" DrawAspect="Content" ObjectID="_1514609868" r:id="rId15"/>
              </w:object>
            </w:r>
            <w:r w:rsidRPr="00DC6C48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9E49CD" w:rsidRPr="005B4F5B" w:rsidRDefault="009E49CD" w:rsidP="009E49C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E49CD" w:rsidRPr="005B4F5B" w:rsidRDefault="00D9332F" w:rsidP="005B4F5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4D77057D">
                <v:group id="Group 262" o:spid="_x0000_s1033" style="position:absolute;margin-left:9.75pt;margin-top:2.15pt;width:343.5pt;height:9pt;z-index:251653632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">
                  <v:roundrect id="AutoShape 3" o:spid="_x0000_s1034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ieL8MA&#10;AADcAAAADwAAAGRycy9kb3ducmV2LnhtbESPQWsCMRSE74X+h/AKvdWsShdZjaJCRbxpq+dH8tws&#10;bl6WTepu/fWmIHgcZuYbZrboXS2u1IbKs4LhIANBrL2puFTw8/31MQERIrLB2jMp+KMAi/nrywwL&#10;4zve0/UQS5EgHApUYGNsCimDtuQwDHxDnLyzbx3GJNtSmha7BHe1HGVZLh1WnBYsNrS2pC+HX6dg&#10;p+3n5NZvTqbLz+PlfnU6ar9R6v2tX05BROrjM/xob42CUT6G/zPpCMj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ieL8MAAADcAAAADwAAAAAAAAAAAAAAAACYAgAAZHJzL2Rv&#10;d25yZXYueG1sUEsFBgAAAAAEAAQA9QAAAIgDAAAAAA==&#10;" strokecolor="black [3213]" strokeweight="1pt"/>
                  <v:roundrect id="AutoShape 4" o:spid="_x0000_s103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EGW8QA&#10;AADcAAAADwAAAGRycy9kb3ducmV2LnhtbESPQWsCMRSE74X+h/AEb92s2i6yGsUKSulN23p+JM/N&#10;4uZl2UR37a9vCoUeh5n5hlmuB9eIG3Wh9qxgkuUgiLU3NVcKPj92T3MQISIbbDyTgjsFWK8eH5ZY&#10;Gt/zgW7HWIkE4VCiAhtjW0oZtCWHIfMtcfLOvnMYk+wqaTrsE9w1cprnhXRYc1qw2NLWkr4cr07B&#10;u7Yv8+9hfzJ9cZ5tDq+nL+33So1Hw2YBItIQ/8N/7TejYFo8w++ZdAT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3hBlvEAAAA3AAAAA8AAAAAAAAAAAAAAAAAmAIAAGRycy9k&#10;b3ducmV2LnhtbFBLBQYAAAAABAAEAPUAAACJAwAAAAA=&#10;" strokecolor="black [3213]" strokeweight="1pt"/>
                  <v:roundrect id="AutoShape 5" o:spid="_x0000_s1036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2jwMMA&#10;AADcAAAADwAAAGRycy9kb3ducmV2LnhtbESPQWsCMRSE7wX/Q3iCt5qt4iJbo6igiDdt6/mRPDdL&#10;Ny/LJrprf30jFHocZuYbZrHqXS3u1IbKs4K3cQaCWHtTcang82P3OgcRIrLB2jMpeFCA1XLwssDC&#10;+I5PdD/HUiQIhwIV2BibQsqgLTkMY98QJ+/qW4cxybaUpsUuwV0tJ1mWS4cVpwWLDW0t6e/zzSk4&#10;ajub//T7i+ny63R92ly+tN8rNRr263cQkfr4H/5rH4yCST6D55l0B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2jwMMAAADcAAAADwAAAAAAAAAAAAAAAACYAgAAZHJzL2Rv&#10;d25yZXYueG1sUEsFBgAAAAAEAAQA9QAAAIgDAAAAAA==&#10;" strokecolor="black [3213]" strokeweight="1pt"/>
                  <v:roundrect id="AutoShape 6" o:spid="_x0000_s1037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89t8QA&#10;AADcAAAADwAAAGRycy9kb3ducmV2LnhtbESPzWrDMBCE74G8g9hCb4nclJrgRg5JoKH0lt/zIq0t&#10;U2tlLCV2+/RVodDjMDPfMKv16Fpxpz40nhU8zTMQxNqbhmsF59PbbAkiRGSDrWdS8EUB1uV0ssLC&#10;+IEPdD/GWiQIhwIV2Bi7QsqgLTkMc98RJ6/yvcOYZF9L0+OQ4K6ViyzLpcOG04LFjnaW9Ofx5hR8&#10;aPuy/B73VzPk1fPmsL1etN8r9fgwbl5BRBrjf/iv/W4ULPIcfs+kIy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/PbfEAAAA3AAAAA8AAAAAAAAAAAAAAAAAmAIAAGRycy9k&#10;b3ducmV2LnhtbFBLBQYAAAAABAAEAPUAAACJAwAAAAA=&#10;" strokecolor="black [3213]" strokeweight="1pt"/>
                </v:group>
              </w:pict>
            </w:r>
            <w:r w:rsidR="009E49CD" w:rsidRPr="005B4F5B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5B4F5B" w:rsidRPr="005B4F5B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666" w:dyaOrig="279" w14:anchorId="117E1AAD">
                <v:shape id="_x0000_i1029" type="#_x0000_t75" style="width:33.75pt;height:14.25pt" o:ole="">
                  <v:imagedata r:id="rId16" o:title=""/>
                </v:shape>
                <o:OLEObject Type="Embed" ProgID="FXEquation.Equation" ShapeID="_x0000_i1029" DrawAspect="Content" ObjectID="_1514609869" r:id="rId17"/>
              </w:object>
            </w:r>
            <w:r w:rsidR="009E49CD" w:rsidRPr="005B4F5B"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 w:rsidR="005B4F5B" w:rsidRPr="005B4F5B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800" w:dyaOrig="279" w14:anchorId="2DD2164C">
                <v:shape id="_x0000_i1030" type="#_x0000_t75" style="width:40.5pt;height:14.25pt" o:ole="">
                  <v:imagedata r:id="rId18" o:title=""/>
                </v:shape>
                <o:OLEObject Type="Embed" ProgID="FXEquation.Equation" ShapeID="_x0000_i1030" DrawAspect="Content" ObjectID="_1514609870" r:id="rId19"/>
              </w:object>
            </w:r>
            <w:r w:rsidR="009E49CD" w:rsidRPr="005B4F5B"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 w:rsidR="005B4F5B" w:rsidRPr="005B4F5B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800" w:dyaOrig="279" w14:anchorId="6FAE24F8">
                <v:shape id="_x0000_i1031" type="#_x0000_t75" style="width:40.5pt;height:14.25pt" o:ole="">
                  <v:imagedata r:id="rId20" o:title=""/>
                </v:shape>
                <o:OLEObject Type="Embed" ProgID="FXEquation.Equation" ShapeID="_x0000_i1031" DrawAspect="Content" ObjectID="_1514609871" r:id="rId21"/>
              </w:object>
            </w:r>
            <w:r w:rsidR="009E49CD" w:rsidRPr="005B4F5B"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 w:rsidR="005B4F5B" w:rsidRPr="005B4F5B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800" w:dyaOrig="279" w14:anchorId="06CD2340">
                <v:shape id="_x0000_i1032" type="#_x0000_t75" style="width:40.5pt;height:14.25pt" o:ole="">
                  <v:imagedata r:id="rId22" o:title=""/>
                </v:shape>
                <o:OLEObject Type="Embed" ProgID="FXEquation.Equation" ShapeID="_x0000_i1032" DrawAspect="Content" ObjectID="_1514609872" r:id="rId23"/>
              </w:object>
            </w:r>
            <w:r w:rsidR="009E49CD" w:rsidRPr="005B4F5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9E49C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9E49CD" w:rsidRPr="001B3341" w:rsidRDefault="009E49CD" w:rsidP="009E49C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E49CD" w:rsidRPr="005B4F5B" w:rsidRDefault="009E49CD" w:rsidP="009E49CD">
            <w:pPr>
              <w:rPr>
                <w:rFonts w:ascii="Times New Roman" w:hAnsi="Times New Roman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>Give the solution to:</w:t>
            </w:r>
          </w:p>
          <w:p w:rsidR="009E49CD" w:rsidRPr="005B4F5B" w:rsidRDefault="00D9332F" w:rsidP="009E49C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2E1144A8">
                <v:rect id="Rectangle 267" o:spid="_x0000_s1038" style="position:absolute;margin-left:317.15pt;margin-top:11.65pt;width:59.4pt;height:29.4pt;z-index:25165465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" filled="f" strokecolor="black [3213]" strokeweight="1.5pt"/>
              </w:pict>
            </w:r>
          </w:p>
          <w:p w:rsidR="009E49CD" w:rsidRPr="005B4F5B" w:rsidRDefault="009E49CD" w:rsidP="005B4F5B">
            <w:pPr>
              <w:rPr>
                <w:rFonts w:ascii="Times New Roman" w:hAnsi="Times New Roman"/>
                <w:i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5B4F5B" w:rsidRPr="005B4F5B"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1034" w:dyaOrig="588" w14:anchorId="6783A8CF">
                <v:shape id="_x0000_i1033" type="#_x0000_t75" style="width:51.75pt;height:29.25pt" o:ole="">
                  <v:imagedata r:id="rId24" o:title=""/>
                </v:shape>
                <o:OLEObject Type="Embed" ProgID="FXEquation.Equation" ShapeID="_x0000_i1033" DrawAspect="Content" ObjectID="_1514609873" r:id="rId25"/>
              </w:object>
            </w:r>
            <w:r w:rsidRPr="005B4F5B">
              <w:rPr>
                <w:rFonts w:ascii="Times New Roman" w:hAnsi="Times New Roman"/>
                <w:color w:val="FF0000"/>
                <w:position w:val="-38"/>
                <w:sz w:val="24"/>
                <w:szCs w:val="24"/>
              </w:rPr>
              <w:t xml:space="preserve">                                                                  </w:t>
            </w:r>
            <w:r w:rsidR="005B4F5B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="005B4F5B" w:rsidRPr="005B4F5B">
              <w:rPr>
                <w:rFonts w:ascii="Times New Roman" w:hAnsi="Times New Roman"/>
                <w:i/>
                <w:color w:val="FF0000"/>
                <w:position w:val="-2"/>
                <w:sz w:val="24"/>
                <w:szCs w:val="24"/>
              </w:rPr>
              <w:object w:dxaOrig="694" w:dyaOrig="190">
                <v:shape id="_x0000_i1034" type="#_x0000_t75" style="width:34.5pt;height:9pt" o:ole="">
                  <v:imagedata r:id="rId26" o:title=""/>
                </v:shape>
                <o:OLEObject Type="Embed" ProgID="FXEquation.Equation" ShapeID="_x0000_i1034" DrawAspect="Content" ObjectID="_1514609874" r:id="rId27"/>
              </w:object>
            </w:r>
            <w:r w:rsidR="005B4F5B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</w:p>
        </w:tc>
      </w:tr>
      <w:tr w:rsidR="009E49C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9E49CD" w:rsidRPr="001B3341" w:rsidRDefault="009E49CD" w:rsidP="009E49C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E49CD" w:rsidRPr="005B4F5B" w:rsidRDefault="00DC6C48" w:rsidP="009E49C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Solve  </w:t>
            </w:r>
            <w:r w:rsidRPr="005B4F5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654" w:dyaOrig="245">
                <v:shape id="_x0000_i1035" type="#_x0000_t75" style="width:83.25pt;height:12.75pt" o:ole="">
                  <v:imagedata r:id="rId28" o:title=""/>
                </v:shape>
                <o:OLEObject Type="Embed" ProgID="FXEquation.Equation" ShapeID="_x0000_i1035" DrawAspect="Content" ObjectID="_1514609875" r:id="rId29"/>
              </w:object>
            </w:r>
          </w:p>
          <w:p w:rsidR="00DC6C48" w:rsidRDefault="009E49CD" w:rsidP="00DC6C48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B567C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</w:t>
            </w:r>
          </w:p>
          <w:p w:rsidR="00DC6C48" w:rsidRDefault="00D9332F" w:rsidP="00DC6C48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1904D7D5">
                <v:rect id="_x0000_s1039" style="position:absolute;margin-left:287.2pt;margin-top:8.75pt;width:59.4pt;height:29.4pt;z-index:2516556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" filled="f" strokecolor="black [3213]" strokeweight="1.5pt"/>
              </w:pict>
            </w:r>
            <w:r w:rsidR="00B567C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</w:t>
            </w:r>
          </w:p>
          <w:p w:rsidR="009E49CD" w:rsidRPr="004C1AD7" w:rsidRDefault="00B567C8" w:rsidP="00DC6C4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                    </w:t>
            </w:r>
            <w:r w:rsidR="00DC6C4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                           </w: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</w:t>
            </w:r>
            <w:r w:rsidRPr="00B567C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98" w:dyaOrig="190">
                <v:shape id="_x0000_i1036" type="#_x0000_t75" style="width:39.75pt;height:9pt" o:ole="">
                  <v:imagedata r:id="rId30" o:title=""/>
                </v:shape>
                <o:OLEObject Type="Embed" ProgID="FXEquation.Equation" ShapeID="_x0000_i1036" DrawAspect="Content" ObjectID="_1514609876" r:id="rId31"/>
              </w:objec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</w:t>
            </w:r>
            <w:r w:rsidR="009E49CD" w:rsidRPr="005B4F5B">
              <w:rPr>
                <w:rFonts w:ascii="Times New Roman" w:hAnsi="Times New Roman"/>
                <w:color w:val="FF0000"/>
                <w:position w:val="-38"/>
                <w:sz w:val="24"/>
                <w:szCs w:val="24"/>
              </w:rPr>
              <w:t xml:space="preserve">                                  </w:t>
            </w:r>
            <w:r>
              <w:rPr>
                <w:rFonts w:ascii="Times New Roman" w:hAnsi="Times New Roman"/>
                <w:color w:val="FF0000"/>
                <w:position w:val="-38"/>
                <w:sz w:val="24"/>
                <w:szCs w:val="24"/>
              </w:rPr>
              <w:t xml:space="preserve">                      </w:t>
            </w:r>
          </w:p>
        </w:tc>
      </w:tr>
      <w:tr w:rsidR="009E49C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9E49CD" w:rsidRPr="001B3341" w:rsidRDefault="009E49CD" w:rsidP="009E49C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E49CD" w:rsidRPr="005B4F5B" w:rsidRDefault="009E49CD" w:rsidP="009E49CD">
            <w:pPr>
              <w:rPr>
                <w:rFonts w:ascii="Times New Roman" w:hAnsi="Times New Roman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>What numbe</w:t>
            </w:r>
            <w:r w:rsidR="00B567C8">
              <w:rPr>
                <w:rFonts w:ascii="Times New Roman" w:hAnsi="Times New Roman"/>
                <w:sz w:val="24"/>
                <w:szCs w:val="24"/>
              </w:rPr>
              <w:t>r is missing from the sentence?</w:t>
            </w:r>
            <w:r w:rsidR="00D9332F">
              <w:rPr>
                <w:rFonts w:ascii="Times New Roman" w:hAnsi="Times New Roman"/>
                <w:sz w:val="24"/>
                <w:szCs w:val="24"/>
              </w:rPr>
              <w:pict w14:anchorId="52239290">
                <v:rect id="Rectangle 996" o:spid="_x0000_s1040" style="position:absolute;margin-left:44.35pt;margin-top:19.7pt;width:25.5pt;height:31.2pt;z-index:25165670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fillcolor="#974706 [1609]" strokecolor="#fbd4b4 [1305]" strokeweight="3pt">
                  <v:shadow on="t" type="perspective" color="#4e6128 [1606]" opacity=".5" offset="1pt" offset2="-1pt"/>
                  <v:textbox>
                    <w:txbxContent>
                      <w:p w:rsidR="005B4F5B" w:rsidRDefault="005B4F5B">
                        <w:pPr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</w:rPr>
                          <w:t>?</w:t>
                        </w:r>
                      </w:p>
                    </w:txbxContent>
                  </v:textbox>
                </v:rect>
              </w:pict>
            </w:r>
          </w:p>
          <w:p w:rsidR="009E49CD" w:rsidRPr="00B567C8" w:rsidRDefault="009E49CD" w:rsidP="009E49CD">
            <w:pPr>
              <w:rPr>
                <w:rFonts w:ascii="Times New Roman" w:hAnsi="Times New Roman"/>
                <w:position w:val="-14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567C8" w:rsidRPr="00B567C8">
              <w:rPr>
                <w:rFonts w:ascii="Times New Roman" w:hAnsi="Times New Roman"/>
                <w:color w:val="FF0000"/>
                <w:position w:val="-14"/>
                <w:sz w:val="24"/>
                <w:szCs w:val="24"/>
              </w:rPr>
              <w:object w:dxaOrig="3124" w:dyaOrig="612" w14:anchorId="41BD008C">
                <v:shape id="_x0000_i1037" type="#_x0000_t75" style="width:156pt;height:30.75pt" o:ole="">
                  <v:imagedata r:id="rId32" o:title=""/>
                </v:shape>
                <o:OLEObject Type="Embed" ProgID="FXEquation.Equation" ShapeID="_x0000_i1037" DrawAspect="Content" ObjectID="_1514609877" r:id="rId33"/>
              </w:object>
            </w:r>
            <w:r w:rsidRPr="00B567C8">
              <w:rPr>
                <w:rFonts w:ascii="Times New Roman" w:hAnsi="Times New Roman"/>
                <w:position w:val="-14"/>
                <w:sz w:val="24"/>
                <w:szCs w:val="24"/>
              </w:rPr>
              <w:t xml:space="preserve"> </w:t>
            </w:r>
          </w:p>
          <w:p w:rsidR="009E49CD" w:rsidRPr="005B4F5B" w:rsidRDefault="009E49CD" w:rsidP="009E49CD">
            <w:pPr>
              <w:rPr>
                <w:rFonts w:ascii="Times New Roman" w:hAnsi="Times New Roman"/>
                <w:position w:val="-12"/>
                <w:sz w:val="24"/>
                <w:szCs w:val="24"/>
              </w:rPr>
            </w:pPr>
          </w:p>
          <w:p w:rsidR="009E49CD" w:rsidRPr="00B567C8" w:rsidRDefault="00D9332F" w:rsidP="009E49CD">
            <w:pPr>
              <w:rPr>
                <w:rFonts w:ascii="Times New Roman" w:hAnsi="Times New Roman"/>
                <w:position w:val="-1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39BA78E7">
                <v:group id="Group 272" o:spid="_x0000_s1041" style="position:absolute;margin-left:13pt;margin-top:7.8pt;width:343.5pt;height:9pt;z-index:251657728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">
                  <v:roundrect id="AutoShape 3" o:spid="_x0000_s1042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EI8sQA&#10;AADcAAAADwAAAGRycy9kb3ducmV2LnhtbESPT2sCMRTE7wW/Q3iCt5pVqcrWKFpQSm/+PT+S52bp&#10;5mXZpO7qp28KBY/DzPyGWaw6V4kbNaH0rGA0zEAQa29KLhScjtvXOYgQkQ1WnknBnQKslr2XBebG&#10;t7yn2yEWIkE45KjAxljnUgZtyWEY+po4eVffOIxJNoU0DbYJ7io5zrKpdFhyWrBY04cl/X34cQq+&#10;tH2bP7rdxbTT62S931zO2u+UGvS79TuISF18hv/bn0bBeDaBvzPp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RCPLEAAAA3AAAAA8AAAAAAAAAAAAAAAAAmAIAAGRycy9k&#10;b3ducmV2LnhtbFBLBQYAAAAABAAEAPUAAACJAwAAAAA=&#10;" strokecolor="black [3213]" strokeweight="1pt"/>
                  <v:roundrect id="AutoShape 4" o:spid="_x0000_s104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iQhsUA&#10;AADcAAAADwAAAGRycy9kb3ducmV2LnhtbESPQWsCMRSE74L/ITyhN83Wtla2RrGFivTm2np+JM/N&#10;0s3Lskndrb/eCILHYWa+YRar3tXiRG2oPCt4nGQgiLU3FZcKvvef4zmIEJEN1p5JwT8FWC2HgwXm&#10;xne8o1MRS5EgHHJUYGNscimDtuQwTHxDnLyjbx3GJNtSmha7BHe1nGbZTDqsOC1YbOjDkv4t/pyC&#10;L21f5ud+czDd7Pi03r0ffrTfKPUw6tdvICL18R6+tbdGwfT1Ga5n0hGQy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OJCGxQAAANwAAAAPAAAAAAAAAAAAAAAAAJgCAABkcnMv&#10;ZG93bnJldi54bWxQSwUGAAAAAAQABAD1AAAAigMAAAAA&#10;" strokecolor="black [3213]" strokeweight="1pt"/>
                  <v:roundrect id="AutoShape 5" o:spid="_x0000_s1044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Q1HcQA&#10;AADcAAAADwAAAGRycy9kb3ducmV2LnhtbESPW2sCMRSE3wv+h3AE32pWxQtbo2hBKX3z+nxIjpul&#10;m5Nlk7prf31TKPg4zMw3zHLduUrcqQmlZwWjYQaCWHtTcqHgfNq9LkCEiGyw8kwKHhRgveq9LDE3&#10;vuUD3Y+xEAnCIUcFNsY6lzJoSw7D0NfEybv5xmFMsimkabBNcFfJcZbNpMOS04LFmt4t6a/jt1Pw&#10;qe108dPtr6ad3Sabw/Z60X6v1KDfbd5AROriM/zf/jAKxvMp/J1JR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0NR3EAAAA3AAAAA8AAAAAAAAAAAAAAAAAmAIAAGRycy9k&#10;b3ducmV2LnhtbFBLBQYAAAAABAAEAPUAAACJAwAAAAA=&#10;" strokecolor="black [3213]" strokeweight="1pt"/>
                  <v:roundrect id="AutoShape 6" o:spid="_x0000_s1045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arasQA&#10;AADcAAAADwAAAGRycy9kb3ducmV2LnhtbESPQWsCMRSE7wX/Q3iCt5qt0q1sjWILSvGmtp4fyXOz&#10;dPOybKK77a83guBxmJlvmPmyd7W4UBsqzwpexhkIYu1NxaWC78P6eQYiRGSDtWdS8EcBlovB0xwL&#10;4zve0WUfS5EgHApUYGNsCimDtuQwjH1DnLyTbx3GJNtSmha7BHe1nGRZLh1WnBYsNvRpSf/uz07B&#10;VtvX2X+/OZouP01Xu4/jj/YbpUbDfvUOIlIfH+F7+8somLzlcDuTjoB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mq2rEAAAA3AAAAA8AAAAAAAAAAAAAAAAAmAIAAGRycy9k&#10;b3ducmV2LnhtbFBLBQYAAAAABAAEAPUAAACJAwAAAAA=&#10;" strokecolor="black [3213]" strokeweight="1pt"/>
                </v:group>
              </w:pict>
            </w:r>
            <w:r w:rsidR="009E49CD"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</w:t>
            </w:r>
            <w:r w:rsidR="00B567C8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</w:t>
            </w:r>
            <w:r w:rsidR="009E49CD"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</w:t>
            </w:r>
            <w:r w:rsidR="00B567C8" w:rsidRPr="00B567C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62" w:dyaOrig="194" w14:anchorId="0ACAD168">
                <v:shape id="_x0000_i1038" type="#_x0000_t75" style="width:12.75pt;height:9.75pt" o:ole="">
                  <v:imagedata r:id="rId34" o:title=""/>
                </v:shape>
                <o:OLEObject Type="Embed" ProgID="FXEquation.Equation" ShapeID="_x0000_i1038" DrawAspect="Content" ObjectID="_1514609878" r:id="rId35"/>
              </w:object>
            </w:r>
            <w:r w:rsidR="009E49CD"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</w:t>
            </w:r>
            <w:r w:rsidR="00B567C8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</w:t>
            </w:r>
            <w:r w:rsidR="009E49CD"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</w:t>
            </w:r>
            <w:r w:rsidR="00B567C8" w:rsidRPr="00B567C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38" w:dyaOrig="194" w14:anchorId="21D02E64">
                <v:shape id="_x0000_i1039" type="#_x0000_t75" style="width:7.5pt;height:9.75pt" o:ole="">
                  <v:imagedata r:id="rId36" o:title=""/>
                </v:shape>
                <o:OLEObject Type="Embed" ProgID="FXEquation.Equation" ShapeID="_x0000_i1039" DrawAspect="Content" ObjectID="_1514609879" r:id="rId37"/>
              </w:object>
            </w:r>
            <w:r w:rsidR="009E49CD"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      </w:t>
            </w:r>
            <w:r w:rsidR="00B567C8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</w:t>
            </w:r>
            <w:r w:rsidR="009E49CD"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</w:t>
            </w:r>
            <w:r w:rsidR="00B567C8" w:rsidRPr="00B567C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38" w:dyaOrig="194" w14:anchorId="4A90813A">
                <v:shape id="_x0000_i1040" type="#_x0000_t75" style="width:6.75pt;height:9.75pt" o:ole="">
                  <v:imagedata r:id="rId38" o:title=""/>
                </v:shape>
                <o:OLEObject Type="Embed" ProgID="FXEquation.Equation" ShapeID="_x0000_i1040" DrawAspect="Content" ObjectID="_1514609880" r:id="rId39"/>
              </w:object>
            </w:r>
            <w:r w:rsidR="009E49CD"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</w:t>
            </w:r>
            <w:r w:rsidR="00B567C8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</w:t>
            </w:r>
            <w:r w:rsidR="009E49CD"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 </w:t>
            </w:r>
            <w:r w:rsidR="00B567C8" w:rsidRPr="00B567C8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326" w:dyaOrig="537" w14:anchorId="24BA722D">
                <v:shape id="_x0000_i1041" type="#_x0000_t75" style="width:16.5pt;height:27.75pt" o:ole="">
                  <v:imagedata r:id="rId40" o:title=""/>
                </v:shape>
                <o:OLEObject Type="Embed" ProgID="FXEquation.Equation" ShapeID="_x0000_i1041" DrawAspect="Content" ObjectID="_1514609881" r:id="rId41"/>
              </w:object>
            </w:r>
            <w:r w:rsidR="009E49CD"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                               </w:t>
            </w:r>
            <w:r w:rsidR="00B567C8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</w:t>
            </w:r>
          </w:p>
        </w:tc>
      </w:tr>
      <w:tr w:rsidR="009E49C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9E49CD" w:rsidRPr="001B3341" w:rsidRDefault="009E49CD" w:rsidP="009E49C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E49CD" w:rsidRPr="005B4F5B" w:rsidRDefault="00D9332F" w:rsidP="009E49C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458526C8">
                <v:rect id="Rectangle 1013" o:spid="_x0000_s1046" style="position:absolute;margin-left:90.7pt;margin-top:17.85pt;width:22.4pt;height:30.9pt;z-index:251658752;visibility:visible;mso-wrap-distance-left:9pt;mso-wrap-distance-top:0;mso-wrap-distance-right:9pt;mso-wrap-distance-bottom:0;mso-position-horizontal-relative:text;mso-position-vertical:absolute;mso-position-vertical-relative:text;mso-width-relative:page;mso-height-relative:page;v-text-anchor:top" fillcolor="#365f91 [2404]" strokecolor="#f2f2f2 [3041]" strokeweight="3pt">
                  <v:shadow on="t" type="perspective" color="#974706 [1609]" opacity=".5" offset="1pt" offset2="-1pt"/>
                  <v:textbox style="mso-next-textbox:#Rectangle 1013" inset="1mm">
                    <w:txbxContent>
                      <w:p w:rsidR="005B4F5B" w:rsidRDefault="005B4F5B" w:rsidP="00B567C8">
                        <w:pPr>
                          <w:jc w:val="center"/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</w:rPr>
                          <w:t>?</w:t>
                        </w:r>
                      </w:p>
                    </w:txbxContent>
                  </v:textbox>
                </v:rect>
              </w:pict>
            </w:r>
            <w:r w:rsidR="009E49CD" w:rsidRPr="005B4F5B">
              <w:rPr>
                <w:rFonts w:ascii="Times New Roman" w:hAnsi="Times New Roman"/>
                <w:sz w:val="24"/>
                <w:szCs w:val="24"/>
              </w:rPr>
              <w:t>What numbe</w:t>
            </w:r>
            <w:r w:rsidR="00B567C8">
              <w:rPr>
                <w:rFonts w:ascii="Times New Roman" w:hAnsi="Times New Roman"/>
                <w:sz w:val="24"/>
                <w:szCs w:val="24"/>
              </w:rPr>
              <w:t>r is missing from the sentence?</w:t>
            </w:r>
          </w:p>
          <w:p w:rsidR="009E49CD" w:rsidRPr="00B567C8" w:rsidRDefault="009E49CD" w:rsidP="009E49CD">
            <w:pPr>
              <w:rPr>
                <w:rFonts w:ascii="Times New Roman" w:hAnsi="Times New Roman"/>
                <w:position w:val="-14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B567C8" w:rsidRPr="00B567C8">
              <w:rPr>
                <w:rFonts w:ascii="Times New Roman" w:hAnsi="Times New Roman"/>
                <w:color w:val="FF0000"/>
                <w:position w:val="-14"/>
                <w:sz w:val="24"/>
                <w:szCs w:val="24"/>
              </w:rPr>
              <w:object w:dxaOrig="2958" w:dyaOrig="612" w14:anchorId="0E9E9A67">
                <v:shape id="_x0000_i1042" type="#_x0000_t75" style="width:148.5pt;height:30.75pt" o:ole="">
                  <v:imagedata r:id="rId42" o:title=""/>
                </v:shape>
                <o:OLEObject Type="Embed" ProgID="FXEquation.Equation" ShapeID="_x0000_i1042" DrawAspect="Content" ObjectID="_1514609882" r:id="rId43"/>
              </w:object>
            </w:r>
            <w:r w:rsidRPr="00B567C8">
              <w:rPr>
                <w:rFonts w:ascii="Times New Roman" w:hAnsi="Times New Roman"/>
                <w:position w:val="-14"/>
                <w:sz w:val="24"/>
                <w:szCs w:val="24"/>
              </w:rPr>
              <w:t xml:space="preserve"> </w:t>
            </w:r>
          </w:p>
          <w:p w:rsidR="009E49CD" w:rsidRPr="005B4F5B" w:rsidRDefault="009E49CD" w:rsidP="009E49CD">
            <w:pPr>
              <w:rPr>
                <w:rFonts w:ascii="Times New Roman" w:hAnsi="Times New Roman"/>
                <w:position w:val="-12"/>
                <w:sz w:val="24"/>
                <w:szCs w:val="24"/>
              </w:rPr>
            </w:pPr>
          </w:p>
          <w:p w:rsidR="009E49CD" w:rsidRPr="00B567C8" w:rsidRDefault="00D9332F" w:rsidP="009E49CD">
            <w:pPr>
              <w:rPr>
                <w:rFonts w:ascii="Times New Roman" w:hAnsi="Times New Roman"/>
                <w:position w:val="-1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202D8D9E">
                <v:group id="Group 283" o:spid="_x0000_s1047" style="position:absolute;margin-left:7.1pt;margin-top:1.95pt;width:343.5pt;height:9pt;z-index:251659776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">
                  <v:roundrect id="AutoShape 3" o:spid="_x0000_s1048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3gocQA&#10;AADcAAAADwAAAGRycy9kb3ducmV2LnhtbESPQWsCMRSE74X+h/AEbzWrtsuyGsUKSulN23p+JM/N&#10;4uZl2UR37a9vCoUeh5n5hlmuB9eIG3Wh9qxgOslAEGtvaq4UfH7sngoQISIbbDyTgjsFWK8eH5ZY&#10;Gt/zgW7HWIkE4VCiAhtjW0oZtCWHYeJb4uSdfecwJtlV0nTYJ7hr5CzLcumw5rRgsaWtJX05Xp2C&#10;d21fiu9hfzJ9fp5vDq+nL+33So1Hw2YBItIQ/8N/7TejYFY8w++ZdAT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t4KHEAAAA3AAAAA8AAAAAAAAAAAAAAAAAmAIAAGRycy9k&#10;b3ducmV2LnhtbFBLBQYAAAAABAAEAPUAAACJAwAAAAA=&#10;" strokecolor="black [3213]" strokeweight="1pt"/>
                  <v:roundrect id="AutoShape 4" o:spid="_x0000_s1049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FFOsMA&#10;AADcAAAADwAAAGRycy9kb3ducmV2LnhtbESPQWsCMRSE7wX/Q3iCt5qtoiyrUVSoFG/a6vmRPDdL&#10;Ny/LJnW3/fWNIHgcZuYbZrnuXS1u1IbKs4K3cQaCWHtTcang6/P9NQcRIrLB2jMp+KUA69XgZYmF&#10;8R0f6XaKpUgQDgUqsDE2hZRBW3IYxr4hTt7Vtw5jkm0pTYtdgrtaTrJsLh1WnBYsNrSzpL9PP07B&#10;QdtZ/tfvL6abX6eb4/Zy1n6v1GjYbxYgIvXxGX60P4yCST6D+5l0BO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FFOsMAAADcAAAADwAAAAAAAAAAAAAAAACYAgAAZHJzL2Rv&#10;d25yZXYueG1sUEsFBgAAAAAEAAQA9QAAAIgDAAAAAA==&#10;" strokecolor="black [3213]" strokeweight="1pt"/>
                  <v:roundrect id="AutoShape 5" o:spid="_x0000_s1050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PbTcQA&#10;AADcAAAADwAAAGRycy9kb3ducmV2LnhtbESPQWsCMRSE70L/Q3iCN81q6bJsjWILFfGmtp4fyXOz&#10;dPOybFJ39debQqHHYWa+YZbrwTXiSl2oPSuYzzIQxNqbmisFn6ePaQEiRGSDjWdScKMA69XTaIml&#10;8T0f6HqMlUgQDiUqsDG2pZRBW3IYZr4lTt7Fdw5jkl0lTYd9grtGLrIslw5rTgsWW3q3pL+PP07B&#10;XtuX4j5sz6bPL8+bw9v5S/utUpPxsHkFEWmI/+G/9s4oWBQ5/J5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z203EAAAA3AAAAA8AAAAAAAAAAAAAAAAAmAIAAGRycy9k&#10;b3ducmV2LnhtbFBLBQYAAAAABAAEAPUAAACJAwAAAAA=&#10;" strokecolor="black [3213]" strokeweight="1pt"/>
                  <v:roundrect id="AutoShape 6" o:spid="_x0000_s1051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9+1sQA&#10;AADcAAAADwAAAGRycy9kb3ducmV2LnhtbESPQWsCMRSE74L/ITyhN81q0S5bo9hCRbxpW8+P5LlZ&#10;3Lwsm9Td9tcbQehxmJlvmOW6d7W4UhsqzwqmkwwEsfam4lLB1+fHOAcRIrLB2jMp+KUA69VwsMTC&#10;+I4PdD3GUiQIhwIV2BibQsqgLTkME98QJ+/sW4cxybaUpsUuwV0tZ1m2kA4rTgsWG3q3pC/HH6dg&#10;r+08/+u3J9Mtzs+bw9vpW/utUk+jfvMKIlIf/8OP9s4omOUvcD+Tjo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/ftbEAAAA3AAAAA8AAAAAAAAAAAAAAAAAmAIAAGRycy9k&#10;b3ducmV2LnhtbFBLBQYAAAAABAAEAPUAAACJAwAAAAA=&#10;" strokecolor="black [3213]" strokeweight="1pt"/>
                </v:group>
              </w:pict>
            </w:r>
            <w:r w:rsidR="00B567C8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</w:t>
            </w:r>
            <w:r w:rsidR="0084430F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</w:t>
            </w:r>
            <w:r w:rsidR="00B567C8">
              <w:rPr>
                <w:rFonts w:ascii="Times New Roman" w:hAnsi="Times New Roman"/>
                <w:position w:val="-12"/>
                <w:sz w:val="24"/>
                <w:szCs w:val="24"/>
              </w:rPr>
              <w:t>1</w:t>
            </w:r>
            <w:r w:rsidR="009E49CD"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</w:t>
            </w:r>
            <w:r w:rsidR="00B567C8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</w:t>
            </w:r>
            <w:r w:rsidR="0084430F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       4</w:t>
            </w:r>
            <w:r w:rsidR="009E49CD"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</w:t>
            </w:r>
            <w:r w:rsidR="0084430F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            5</w:t>
            </w:r>
            <w:r w:rsidR="009E49CD" w:rsidRPr="005B4F5B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</w:t>
            </w:r>
            <w:r w:rsidR="0084430F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                            6</w:t>
            </w:r>
          </w:p>
        </w:tc>
      </w:tr>
      <w:tr w:rsidR="009E49C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9E49CD" w:rsidRPr="001B3341" w:rsidRDefault="009E49CD" w:rsidP="009E49C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E49CD" w:rsidRPr="005B4F5B" w:rsidRDefault="009E49CD" w:rsidP="009E49CD">
            <w:pPr>
              <w:rPr>
                <w:rFonts w:ascii="Times New Roman" w:hAnsi="Times New Roman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 xml:space="preserve">Which line in the solution to the equation </w:t>
            </w:r>
            <w:r w:rsidRPr="005B4F5B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  <w:r w:rsidR="0084430F" w:rsidRPr="0084430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397" w:dyaOrig="194" w14:anchorId="362D2A42">
                <v:shape id="_x0000_i1043" type="#_x0000_t75" style="width:69.75pt;height:9.75pt" o:ole="">
                  <v:imagedata r:id="rId44" o:title=""/>
                </v:shape>
                <o:OLEObject Type="Embed" ProgID="FXEquation.Equation" ShapeID="_x0000_i1043" DrawAspect="Content" ObjectID="_1514609883" r:id="rId45"/>
              </w:object>
            </w:r>
            <w:r w:rsidRPr="005B4F5B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contains an error?</w:t>
            </w:r>
          </w:p>
          <w:p w:rsidR="009E49CD" w:rsidRPr="0084430F" w:rsidRDefault="009E49CD" w:rsidP="009E49CD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Pr="005B4F5B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  <w:r w:rsidR="0084430F" w:rsidRPr="0084430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397" w:dyaOrig="194" w14:anchorId="7DBAE8CF">
                <v:shape id="_x0000_i1044" type="#_x0000_t75" style="width:69.75pt;height:9.75pt" o:ole="">
                  <v:imagedata r:id="rId46" o:title=""/>
                </v:shape>
                <o:OLEObject Type="Embed" ProgID="FXEquation.Equation" ShapeID="_x0000_i1044" DrawAspect="Content" ObjectID="_1514609884" r:id="rId47"/>
              </w:object>
            </w:r>
          </w:p>
          <w:p w:rsidR="009E49CD" w:rsidRPr="005B4F5B" w:rsidRDefault="009E49CD" w:rsidP="009E49CD">
            <w:pPr>
              <w:tabs>
                <w:tab w:val="left" w:pos="3687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9E49CD" w:rsidRPr="005B4F5B" w:rsidRDefault="009E49CD" w:rsidP="009E49CD">
            <w:pPr>
              <w:tabs>
                <w:tab w:val="left" w:pos="3687"/>
              </w:tabs>
              <w:rPr>
                <w:rFonts w:ascii="Times New Roman" w:hAnsi="Times New Roman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  Line 1                        </w:t>
            </w:r>
            <w:r w:rsidRPr="005B4F5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B73731" w:rsidRPr="00B7373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78" w:dyaOrig="194" w14:anchorId="06824E4E">
                <v:shape id="_x0000_i1045" type="#_x0000_t75" style="width:63.75pt;height:9.75pt" o:ole="">
                  <v:imagedata r:id="rId48" o:title=""/>
                </v:shape>
                <o:OLEObject Type="Embed" ProgID="FXEquation.Equation" ShapeID="_x0000_i1045" DrawAspect="Content" ObjectID="_1514609885" r:id="rId49"/>
              </w:object>
            </w:r>
            <w:r w:rsidRPr="005B4F5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5B4F5B"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  <w:p w:rsidR="009E49CD" w:rsidRPr="005B4F5B" w:rsidRDefault="009E49CD" w:rsidP="009E49CD">
            <w:pPr>
              <w:rPr>
                <w:rFonts w:ascii="Times New Roman" w:hAnsi="Times New Roman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  Line 2              </w:t>
            </w:r>
            <w:r w:rsidRPr="005B4F5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</w:t>
            </w:r>
            <w:r w:rsidR="0084430F" w:rsidRPr="0084430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48" w:dyaOrig="194" w14:anchorId="5002B89D">
                <v:shape id="_x0000_i1046" type="#_x0000_t75" style="width:47.25pt;height:9.75pt" o:ole="">
                  <v:imagedata r:id="rId50" o:title=""/>
                </v:shape>
                <o:OLEObject Type="Embed" ProgID="FXEquation.Equation" ShapeID="_x0000_i1046" DrawAspect="Content" ObjectID="_1514609886" r:id="rId51"/>
              </w:object>
            </w:r>
            <w:r w:rsidRPr="005B4F5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9E49CD" w:rsidRPr="005B4F5B" w:rsidRDefault="009E49CD" w:rsidP="009E49CD">
            <w:pPr>
              <w:rPr>
                <w:rFonts w:ascii="Times New Roman" w:hAnsi="Times New Roman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  Line 3                   </w:t>
            </w:r>
            <w:r w:rsidRPr="005B4F5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</w:t>
            </w:r>
            <w:r w:rsidR="0084430F" w:rsidRPr="0084430F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666" w:dyaOrig="537" w14:anchorId="1371344E">
                <v:shape id="_x0000_i1047" type="#_x0000_t75" style="width:33pt;height:27.75pt" o:ole="">
                  <v:imagedata r:id="rId52" o:title=""/>
                </v:shape>
                <o:OLEObject Type="Embed" ProgID="FXEquation.Equation" ShapeID="_x0000_i1047" DrawAspect="Content" ObjectID="_1514609887" r:id="rId53"/>
              </w:object>
            </w:r>
            <w:r w:rsidRPr="005B4F5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9E49CD" w:rsidRPr="005B4F5B" w:rsidRDefault="009E49CD" w:rsidP="009E49CD">
            <w:pPr>
              <w:rPr>
                <w:rFonts w:ascii="Times New Roman" w:hAnsi="Times New Roman"/>
                <w:position w:val="-24"/>
                <w:sz w:val="24"/>
                <w:szCs w:val="24"/>
              </w:rPr>
            </w:pPr>
            <w:r w:rsidRPr="005B4F5B">
              <w:rPr>
                <w:rFonts w:ascii="Times New Roman" w:hAnsi="Times New Roman"/>
                <w:sz w:val="24"/>
                <w:szCs w:val="24"/>
              </w:rPr>
              <w:t xml:space="preserve">      Line 4                   </w:t>
            </w:r>
            <w:r w:rsidRPr="005B4F5B">
              <w:rPr>
                <w:rFonts w:ascii="Times New Roman" w:hAnsi="Times New Roman"/>
                <w:position w:val="-24"/>
                <w:sz w:val="24"/>
                <w:szCs w:val="24"/>
              </w:rPr>
              <w:t xml:space="preserve">       </w:t>
            </w:r>
            <w:r w:rsidR="0084430F" w:rsidRPr="0084430F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726" w:dyaOrig="537" w14:anchorId="78F062EF">
                <v:shape id="_x0000_i1048" type="#_x0000_t75" style="width:36pt;height:27.75pt" o:ole="">
                  <v:imagedata r:id="rId54" o:title=""/>
                </v:shape>
                <o:OLEObject Type="Embed" ProgID="FXEquation.Equation" ShapeID="_x0000_i1048" DrawAspect="Content" ObjectID="_1514609888" r:id="rId55"/>
              </w:object>
            </w:r>
            <w:r w:rsidRPr="005B4F5B">
              <w:rPr>
                <w:rFonts w:ascii="Times New Roman" w:hAnsi="Times New Roman"/>
                <w:position w:val="-24"/>
                <w:sz w:val="24"/>
                <w:szCs w:val="24"/>
              </w:rPr>
              <w:t xml:space="preserve"> </w:t>
            </w:r>
          </w:p>
          <w:p w:rsidR="009E49CD" w:rsidRPr="005B4F5B" w:rsidRDefault="009E49CD" w:rsidP="009E49C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E49CD" w:rsidRPr="005B4F5B" w:rsidRDefault="00D9332F" w:rsidP="009E49C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07F3FC92">
                <v:group id="Group 64" o:spid="_x0000_s1052" style="position:absolute;margin-left:7.25pt;margin-top:2.55pt;width:343.5pt;height:9pt;z-index:251660800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">
                  <v:roundrect id="AutoShape 3" o:spid="_x0000_s1053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nd7MMA&#10;AADbAAAADwAAAGRycy9kb3ducmV2LnhtbESPzWrDMBCE74G8g9hCb4nclJjgRg5JoKH0lt/zIq0t&#10;U2tlLDV2+/RVodDjMDPfMOvN6Fpxpz40nhU8zTMQxNqbhmsFl/PrbAUiRGSDrWdS8EUBNuV0ssbC&#10;+IGPdD/FWiQIhwIV2Bi7QsqgLTkMc98RJ6/yvcOYZF9L0+OQ4K6ViyzLpcOG04LFjvaW9Mfp0yl4&#10;13a5+h4PNzPk1fP2uLtdtT8o9fgwbl9ARBrjf/iv/WYU5Ev4/ZJ+gC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nd7MMAAADbAAAADwAAAAAAAAAAAAAAAACYAgAAZHJzL2Rv&#10;d25yZXYueG1sUEsFBgAAAAAEAAQA9QAAAIgDAAAAAA==&#10;" strokecolor="black [3213]" strokeweight="1pt"/>
                  <v:roundrect id="AutoShape 4" o:spid="_x0000_s1054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tDm8IA&#10;AADbAAAADwAAAGRycy9kb3ducmV2LnhtbESPQWsCMRSE7wX/Q3iCt5q10kVWo6igSG/a6vmRPDeL&#10;m5dlk7qrv74pFHocZuYbZrHqXS3u1IbKs4LJOANBrL2puFTw9bl7nYEIEdlg7ZkUPCjAajl4WWBh&#10;fMdHup9iKRKEQ4EKbIxNIWXQlhyGsW+Ik3f1rcOYZFtK02KX4K6Wb1mWS4cVpwWLDW0t6dvp2yn4&#10;0PZ99uz3F9Pl1+n6uLmctd8rNRr26zmISH38D/+1D0ZBnsPvl/QD5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W0ObwgAAANsAAAAPAAAAAAAAAAAAAAAAAJgCAABkcnMvZG93&#10;bnJldi54bWxQSwUGAAAAAAQABAD1AAAAhwMAAAAA&#10;" strokecolor="black [3213]" strokeweight="1pt"/>
                  <v:roundrect id="AutoShape 5" o:spid="_x0000_s1055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fmAMMA&#10;AADbAAAADwAAAGRycy9kb3ducmV2LnhtbESPQWsCMRSE7wX/Q3gFbzXbiqtsjaKFinhTW8+P5LlZ&#10;unlZNqm7+utNoeBxmJlvmPmyd7W4UBsqzwpeRxkIYu1NxaWCr+PnywxEiMgGa8+k4EoBlovB0xwL&#10;4zve0+UQS5EgHApUYGNsCimDtuQwjHxDnLyzbx3GJNtSmha7BHe1fMuyXDqsOC1YbOjDkv45/DoF&#10;O20ns1u/OZkuP49X+/XpW/uNUsPnfvUOIlIfH+H/9tYoyKfw9yX9AL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hfmAMMAAADbAAAADwAAAAAAAAAAAAAAAACYAgAAZHJzL2Rv&#10;d25yZXYueG1sUEsFBgAAAAAEAAQA9QAAAIgDAAAAAA==&#10;" strokecolor="black [3213]" strokeweight="1pt"/>
                  <v:roundrect id="AutoShape 6" o:spid="_x0000_s1056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hycr8A&#10;AADbAAAADwAAAGRycy9kb3ducmV2LnhtbERPy4rCMBTdD/gP4QruxtQRi1Sj6MDI4M7n+pJcm2Jz&#10;U5qM7czXTxaCy8N5L9e9q8WD2lB5VjAZZyCItTcVlwrOp6/3OYgQkQ3WnknBLwVYrwZvSyyM7/hA&#10;j2MsRQrhUKACG2NTSBm0JYdh7BvixN186zAm2JbStNilcFfLjyzLpcOKU4PFhj4t6fvxxynYazub&#10;//W7q+ny23Rz2F4v2u+UGg37zQJEpD6+xE/3t1GQp7HpS/oB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iHJyvwAAANsAAAAPAAAAAAAAAAAAAAAAAJgCAABkcnMvZG93bnJl&#10;di54bWxQSwUGAAAAAAQABAD1AAAAhAMAAAAA&#10;" strokecolor="black [3213]" strokeweight="1pt"/>
                </v:group>
              </w:pict>
            </w:r>
            <w:r w:rsidR="009E49CD" w:rsidRPr="005B4F5B">
              <w:rPr>
                <w:rFonts w:ascii="Times New Roman" w:hAnsi="Times New Roman"/>
                <w:sz w:val="24"/>
                <w:szCs w:val="24"/>
              </w:rPr>
              <w:t xml:space="preserve">         Line 1                             Line 2                              Line 3           </w:t>
            </w:r>
            <w:r w:rsidR="004C1AD7">
              <w:rPr>
                <w:rFonts w:ascii="Times New Roman" w:hAnsi="Times New Roman"/>
                <w:sz w:val="24"/>
                <w:szCs w:val="24"/>
              </w:rPr>
              <w:t xml:space="preserve">                    Line 4     </w:t>
            </w:r>
          </w:p>
        </w:tc>
      </w:tr>
      <w:tr w:rsidR="009E49C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9E49CD" w:rsidRPr="001B3341" w:rsidRDefault="009E49CD" w:rsidP="009E49C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E49CD" w:rsidRPr="005B4F5B" w:rsidRDefault="009E49CD" w:rsidP="00B921B3">
            <w:pPr>
              <w:pStyle w:val="QuestionStyle"/>
            </w:pPr>
            <w:r w:rsidRPr="005B4F5B">
              <w:t xml:space="preserve">Solve  </w:t>
            </w:r>
            <w:r w:rsidR="004C1AD7" w:rsidRPr="004C1AD7">
              <w:object w:dxaOrig="1128" w:dyaOrig="194" w14:anchorId="6AFC2143">
                <v:shape id="_x0000_i1049" type="#_x0000_t75" style="width:57pt;height:9.75pt" o:ole="">
                  <v:imagedata r:id="rId56" o:title=""/>
                </v:shape>
                <o:OLEObject Type="Embed" ProgID="FXEquation.Equation" ShapeID="_x0000_i1049" DrawAspect="Content" ObjectID="_1514609889" r:id="rId57"/>
              </w:object>
            </w:r>
            <w:r w:rsidRPr="005B4F5B">
              <w:t xml:space="preserve"> </w:t>
            </w:r>
          </w:p>
          <w:p w:rsidR="009E49CD" w:rsidRPr="005B4F5B" w:rsidRDefault="009E49CD" w:rsidP="00B921B3">
            <w:pPr>
              <w:pStyle w:val="QuestionStyle"/>
            </w:pPr>
          </w:p>
          <w:p w:rsidR="009E49CD" w:rsidRPr="005B4F5B" w:rsidRDefault="009E49CD" w:rsidP="00B921B3">
            <w:pPr>
              <w:pStyle w:val="QuestionStyle"/>
            </w:pPr>
            <w:r w:rsidRPr="005B4F5B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8512" behindDoc="0" locked="0" layoutInCell="1" allowOverlap="1" wp14:anchorId="20D3DE23" wp14:editId="7AFDA886">
                      <wp:simplePos x="0" y="0"/>
                      <wp:positionH relativeFrom="column">
                        <wp:posOffset>99060</wp:posOffset>
                      </wp:positionH>
                      <wp:positionV relativeFrom="paragraph">
                        <wp:posOffset>62230</wp:posOffset>
                      </wp:positionV>
                      <wp:extent cx="4362450" cy="114300"/>
                      <wp:effectExtent l="0" t="0" r="19050" b="19050"/>
                      <wp:wrapNone/>
                      <wp:docPr id="69" name="Group 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9698E6" id="Group 69" o:spid="_x0000_s1026" style="position:absolute;margin-left:7.8pt;margin-top:4.9pt;width:343.5pt;height:9pt;z-index:25164851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" strokecolor="black [3213]" strokeweight="1pt"/>
                    </v:group>
                  </w:pict>
                </mc:Fallback>
              </mc:AlternateContent>
            </w:r>
            <w:r w:rsidRPr="005B4F5B">
              <w:rPr>
                <w:position w:val="-6"/>
              </w:rPr>
              <w:t xml:space="preserve">          </w:t>
            </w:r>
            <w:r w:rsidR="004C1AD7" w:rsidRPr="004C1AD7">
              <w:object w:dxaOrig="614" w:dyaOrig="218" w14:anchorId="6594FACD">
                <v:shape id="_x0000_i1050" type="#_x0000_t75" style="width:30.75pt;height:10.5pt" o:ole="">
                  <v:imagedata r:id="rId58" o:title=""/>
                </v:shape>
                <o:OLEObject Type="Embed" ProgID="FXEquation.Equation" ShapeID="_x0000_i1050" DrawAspect="Content" ObjectID="_1514609890" r:id="rId59"/>
              </w:object>
            </w:r>
            <w:r w:rsidRPr="005B4F5B">
              <w:rPr>
                <w:position w:val="-6"/>
              </w:rPr>
              <w:t xml:space="preserve">                         </w:t>
            </w:r>
            <w:r w:rsidR="004C1AD7" w:rsidRPr="004C1AD7">
              <w:object w:dxaOrig="614" w:dyaOrig="218" w14:anchorId="1F66873B">
                <v:shape id="_x0000_i1051" type="#_x0000_t75" style="width:30.75pt;height:10.5pt" o:ole="">
                  <v:imagedata r:id="rId60" o:title=""/>
                </v:shape>
                <o:OLEObject Type="Embed" ProgID="FXEquation.Equation" ShapeID="_x0000_i1051" DrawAspect="Content" ObjectID="_1514609891" r:id="rId61"/>
              </w:object>
            </w:r>
            <w:r w:rsidRPr="005B4F5B">
              <w:rPr>
                <w:position w:val="-8"/>
              </w:rPr>
              <w:t xml:space="preserve">                           </w:t>
            </w:r>
            <w:r w:rsidR="004C1AD7" w:rsidRPr="004C1AD7">
              <w:object w:dxaOrig="614" w:dyaOrig="218" w14:anchorId="3B5EA678">
                <v:shape id="_x0000_i1052" type="#_x0000_t75" style="width:30.75pt;height:10.5pt" o:ole="">
                  <v:imagedata r:id="rId62" o:title=""/>
                </v:shape>
                <o:OLEObject Type="Embed" ProgID="FXEquation.Equation" ShapeID="_x0000_i1052" DrawAspect="Content" ObjectID="_1514609892" r:id="rId63"/>
              </w:object>
            </w:r>
            <w:r w:rsidRPr="005B4F5B">
              <w:rPr>
                <w:position w:val="-8"/>
              </w:rPr>
              <w:t xml:space="preserve">                            </w:t>
            </w:r>
            <w:r w:rsidR="004C1AD7" w:rsidRPr="004C1AD7">
              <w:object w:dxaOrig="614" w:dyaOrig="216" w14:anchorId="392520BC">
                <v:shape id="_x0000_i1053" type="#_x0000_t75" style="width:30.75pt;height:9.75pt" o:ole="">
                  <v:imagedata r:id="rId64" o:title=""/>
                </v:shape>
                <o:OLEObject Type="Embed" ProgID="FXEquation.Equation" ShapeID="_x0000_i1053" DrawAspect="Content" ObjectID="_1514609893" r:id="rId65"/>
              </w:object>
            </w:r>
            <w:r w:rsidRPr="005B4F5B">
              <w:rPr>
                <w:position w:val="-6"/>
              </w:rPr>
              <w:t xml:space="preserve">   </w:t>
            </w:r>
          </w:p>
        </w:tc>
      </w:tr>
      <w:tr w:rsidR="009E49C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9E49CD" w:rsidRPr="001B3341" w:rsidRDefault="009E49CD" w:rsidP="009E49C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E49CD" w:rsidRPr="005B4F5B" w:rsidRDefault="009E49CD" w:rsidP="00B921B3">
            <w:pPr>
              <w:pStyle w:val="QuestionStyle"/>
            </w:pPr>
            <w:r w:rsidRPr="005B4F5B">
              <w:t>Test the possible solutions below to find the cor</w:t>
            </w:r>
            <w:r w:rsidR="004C1AD7">
              <w:t>rect solution to the equation :</w:t>
            </w:r>
          </w:p>
          <w:p w:rsidR="009E49CD" w:rsidRPr="00B921B3" w:rsidRDefault="009E49CD" w:rsidP="00B921B3">
            <w:pPr>
              <w:pStyle w:val="QuestionStyle"/>
            </w:pPr>
            <w:r w:rsidRPr="005B4F5B">
              <w:t xml:space="preserve">         </w:t>
            </w:r>
            <w:r w:rsidR="004C1AD7" w:rsidRPr="00B921B3">
              <w:object w:dxaOrig="1264" w:dyaOrig="600" w14:anchorId="09D26484">
                <v:shape id="_x0000_i1054" type="#_x0000_t75" style="width:63pt;height:30.75pt" o:ole="">
                  <v:imagedata r:id="rId66" o:title=""/>
                </v:shape>
                <o:OLEObject Type="Embed" ProgID="FXEquation.Equation" ShapeID="_x0000_i1054" DrawAspect="Content" ObjectID="_1514609894" r:id="rId67"/>
              </w:object>
            </w:r>
            <w:r w:rsidRPr="00B921B3">
              <w:t xml:space="preserve"> </w:t>
            </w:r>
          </w:p>
          <w:p w:rsidR="009E49CD" w:rsidRPr="005B4F5B" w:rsidRDefault="009E49CD" w:rsidP="00B921B3">
            <w:pPr>
              <w:pStyle w:val="QuestionStyle"/>
            </w:pPr>
          </w:p>
          <w:p w:rsidR="009E49CD" w:rsidRPr="004C1AD7" w:rsidRDefault="00D9332F" w:rsidP="00B921B3">
            <w:pPr>
              <w:pStyle w:val="QuestionStyle"/>
              <w:rPr>
                <w:position w:val="-6"/>
              </w:rPr>
            </w:pPr>
            <w:r>
              <w:pict w14:anchorId="70370547">
                <v:group id="Group 69" o:spid="_x0000_s1057" style="position:absolute;margin-left:7.8pt;margin-top:4.9pt;width:343.5pt;height:9pt;z-index:251661824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">
                  <v:roundrect id="AutoShape 3" o:spid="_x0000_s1058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foqcAA&#10;AADbAAAADwAAAGRycy9kb3ducmV2LnhtbERPy2oCMRTdC/2HcIXuNKPFB6NRrFARd46t60tynQxO&#10;boZJ6kz79WZR6PJw3utt72rxoDZUnhVMxhkIYu1NxaWCz8vHaAkiRGSDtWdS8EMBtpuXwRpz4zs+&#10;06OIpUghHHJUYGNscimDtuQwjH1DnLibbx3GBNtSmha7FO5qOc2yuXRYcWqw2NDekr4X307BSdvZ&#10;8rc/XE03v73tzu/XL+0PSr0O+90KRKQ+/ov/3EejYJHWpy/pB8jN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CfoqcAAAADbAAAADwAAAAAAAAAAAAAAAACYAgAAZHJzL2Rvd25y&#10;ZXYueG1sUEsFBgAAAAAEAAQA9QAAAIUDAAAAAA==&#10;" strokecolor="black [3213]" strokeweight="1pt"/>
                  <v:roundrect id="AutoShape 4" o:spid="_x0000_s1059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tNMsMA&#10;AADbAAAADwAAAGRycy9kb3ducmV2LnhtbESPQWsCMRSE70L/Q3gFb5pVqZWtUaygFG/a1vMjeW6W&#10;bl6WTXRXf70RhB6HmfmGmS87V4kLNaH0rGA0zEAQa29KLhT8fG8GMxAhIhusPJOCKwVYLl56c8yN&#10;b3lPl0MsRIJwyFGBjbHOpQzaksMw9DVx8k6+cRiTbAppGmwT3FVynGVT6bDktGCxprUl/Xc4OwU7&#10;bd9mt257NO30NFntP4+/2m+V6r92qw8Qkbr4H362v4yC9xE8vqQf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2tNMsMAAADbAAAADwAAAAAAAAAAAAAAAACYAgAAZHJzL2Rv&#10;d25yZXYueG1sUEsFBgAAAAAEAAQA9QAAAIgDAAAAAA==&#10;" strokecolor="black [3213]" strokeweight="1pt"/>
                  <v:roundrect id="AutoShape 5" o:spid="_x0000_s1060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nTRcMA&#10;AADbAAAADwAAAGRycy9kb3ducmV2LnhtbESPQWsCMRSE74L/ITyhN81qqZXVKCooxZu2en4kz83i&#10;5mXZRHfbX28KhR6HmfmGWaw6V4kHNaH0rGA8ykAQa29KLhR8fe6GMxAhIhusPJOCbwqwWvZ7C8yN&#10;b/lIj1MsRIJwyFGBjbHOpQzaksMw8jVx8q6+cRiTbAppGmwT3FVykmVT6bDktGCxpq0lfTvdnYKD&#10;tm+zn25/Me30+ro+bi5n7fdKvQy69RxEpC7+h//aH0bB+wR+v6Qf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7nTRcMAAADbAAAADwAAAAAAAAAAAAAAAACYAgAAZHJzL2Rv&#10;d25yZXYueG1sUEsFBgAAAAAEAAQA9QAAAIgDAAAAAA==&#10;" strokecolor="black [3213]" strokeweight="1pt"/>
                  <v:roundrect id="AutoShape 6" o:spid="_x0000_s1061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V23sMA&#10;AADbAAAADwAAAGRycy9kb3ducmV2LnhtbESPQWsCMRSE7wX/Q3hCbzWropXVKFqoSG9q9fxInpvF&#10;zcuySd1tf30jCB6HmfmGWaw6V4kbNaH0rGA4yEAQa29KLhR8Hz/fZiBCRDZYeSYFvxRgtey9LDA3&#10;vuU93Q6xEAnCIUcFNsY6lzJoSw7DwNfEybv4xmFMsimkabBNcFfJUZZNpcOS04LFmj4s6evhxyn4&#10;0nYy++u2Z9NOL+P1fnM+ab9V6rXfrecgInXxGX60d0bB+xjuX9IP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V23sMAAADbAAAADwAAAAAAAAAAAAAAAACYAgAAZHJzL2Rv&#10;d25yZXYueG1sUEsFBgAAAAAEAAQA9QAAAIgDAAAAAA==&#10;" strokecolor="black [3213]" strokeweight="1pt"/>
                </v:group>
              </w:pict>
            </w:r>
            <w:r w:rsidR="009E49CD" w:rsidRPr="005B4F5B">
              <w:rPr>
                <w:position w:val="-6"/>
              </w:rPr>
              <w:t xml:space="preserve">          </w:t>
            </w:r>
            <w:r w:rsidR="004C1AD7" w:rsidRPr="004C1AD7">
              <w:object w:dxaOrig="753" w:dyaOrig="224" w14:anchorId="6766C8D5">
                <v:shape id="_x0000_i1055" type="#_x0000_t75" style="width:37.5pt;height:11.25pt" o:ole="">
                  <v:imagedata r:id="rId68" o:title=""/>
                </v:shape>
                <o:OLEObject Type="Embed" ProgID="FXEquation.Equation" ShapeID="_x0000_i1055" DrawAspect="Content" ObjectID="_1514609895" r:id="rId69"/>
              </w:object>
            </w:r>
            <w:r w:rsidR="009E49CD" w:rsidRPr="005B4F5B">
              <w:rPr>
                <w:position w:val="-6"/>
              </w:rPr>
              <w:t xml:space="preserve">                        </w:t>
            </w:r>
            <w:r w:rsidR="004C1AD7" w:rsidRPr="004C1AD7">
              <w:object w:dxaOrig="753" w:dyaOrig="224" w14:anchorId="6D338C03">
                <v:shape id="_x0000_i1056" type="#_x0000_t75" style="width:37.5pt;height:11.25pt" o:ole="">
                  <v:imagedata r:id="rId70" o:title=""/>
                </v:shape>
                <o:OLEObject Type="Embed" ProgID="FXEquation.Equation" ShapeID="_x0000_i1056" DrawAspect="Content" ObjectID="_1514609896" r:id="rId71"/>
              </w:object>
            </w:r>
            <w:r w:rsidR="009E49CD" w:rsidRPr="005B4F5B">
              <w:rPr>
                <w:position w:val="-8"/>
              </w:rPr>
              <w:t xml:space="preserve">                         </w:t>
            </w:r>
            <w:r w:rsidR="004C1AD7" w:rsidRPr="004C1AD7">
              <w:object w:dxaOrig="753" w:dyaOrig="224" w14:anchorId="6D8F39DC">
                <v:shape id="_x0000_i1057" type="#_x0000_t75" style="width:37.5pt;height:11.25pt" o:ole="">
                  <v:imagedata r:id="rId72" o:title=""/>
                </v:shape>
                <o:OLEObject Type="Embed" ProgID="FXEquation.Equation" ShapeID="_x0000_i1057" DrawAspect="Content" ObjectID="_1514609897" r:id="rId73"/>
              </w:object>
            </w:r>
            <w:r w:rsidR="009E49CD" w:rsidRPr="005B4F5B">
              <w:rPr>
                <w:position w:val="-8"/>
              </w:rPr>
              <w:t xml:space="preserve">                         </w:t>
            </w:r>
            <w:r w:rsidR="004C1AD7" w:rsidRPr="004C1AD7">
              <w:object w:dxaOrig="753" w:dyaOrig="224" w14:anchorId="2AABA6FB">
                <v:shape id="_x0000_i1058" type="#_x0000_t75" style="width:37.5pt;height:11.25pt" o:ole="">
                  <v:imagedata r:id="rId74" o:title=""/>
                </v:shape>
                <o:OLEObject Type="Embed" ProgID="FXEquation.Equation" ShapeID="_x0000_i1058" DrawAspect="Content" ObjectID="_1514609898" r:id="rId75"/>
              </w:object>
            </w:r>
            <w:r w:rsidR="004C1AD7">
              <w:rPr>
                <w:position w:val="-6"/>
              </w:rPr>
              <w:t xml:space="preserve">                        </w:t>
            </w: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76"/>
          <w:footerReference w:type="default" r:id="rId77"/>
          <w:headerReference w:type="first" r:id="rId78"/>
          <w:footerReference w:type="first" r:id="rId7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885304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661890148"/>
            <w:placeholder>
              <w:docPart w:val="4C5146ABC72E4A56972439A85C96EC5A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B22073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058201428"/>
            <w:placeholder>
              <w:docPart w:val="539C84F233B64342B7AE92125B1B0C0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5304" w:rsidRPr="005C44C0" w:rsidRDefault="00B22073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Equations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81533" w:rsidRPr="00E371AE" w:rsidRDefault="00A81533" w:rsidP="00A81533">
            <w:pPr>
              <w:ind w:firstLine="567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A81533" w:rsidRPr="00E371AE" w:rsidRDefault="00A81533" w:rsidP="00A81533">
            <w:pPr>
              <w:ind w:firstLine="1418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 w:rsidR="00E371AE">
              <w:rPr>
                <w:rFonts w:asciiTheme="majorHAnsi" w:hAnsiTheme="majorHAnsi"/>
                <w:sz w:val="24"/>
                <w:szCs w:val="24"/>
              </w:rPr>
              <w:t xml:space="preserve">     Show any working out on this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test paper.  Calculators are allowed.</w:t>
            </w:r>
          </w:p>
        </w:tc>
      </w:tr>
      <w:tr w:rsidR="0040449F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5DFF5D"/>
          </w:tcPr>
          <w:p w:rsidR="0040449F" w:rsidRPr="001B3341" w:rsidRDefault="0040449F" w:rsidP="0040449F">
            <w:pPr>
              <w:pStyle w:val="ListParagraph"/>
              <w:numPr>
                <w:ilvl w:val="0"/>
                <w:numId w:val="9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40449F" w:rsidRDefault="0040449F" w:rsidP="00B921B3">
            <w:pPr>
              <w:pStyle w:val="QuestionStyle"/>
            </w:pPr>
            <w:r>
              <w:t xml:space="preserve">Which calculation could be used to find the solution to the equation  </w:t>
            </w:r>
            <w:r>
              <w:rPr>
                <w:color w:val="FF0000"/>
              </w:rPr>
              <w:t xml:space="preserve"> </w:t>
            </w:r>
            <w:r w:rsidR="004C1AD7" w:rsidRPr="004C1AD7">
              <w:rPr>
                <w:color w:val="FF0000"/>
                <w:position w:val="-2"/>
              </w:rPr>
              <w:object w:dxaOrig="1624" w:dyaOrig="218" w14:anchorId="73A9EE84">
                <v:shape id="_x0000_i1059" type="#_x0000_t75" style="width:80.25pt;height:11.25pt" o:ole="">
                  <v:imagedata r:id="rId80" o:title=""/>
                </v:shape>
                <o:OLEObject Type="Embed" ProgID="FXEquation.Equation" ShapeID="_x0000_i1059" DrawAspect="Content" ObjectID="_1514609899" r:id="rId81"/>
              </w:object>
            </w:r>
            <w:r>
              <w:rPr>
                <w:color w:val="FF0000"/>
              </w:rPr>
              <w:t xml:space="preserve"> </w:t>
            </w:r>
            <w:r>
              <w:t xml:space="preserve"> ?</w:t>
            </w:r>
          </w:p>
          <w:p w:rsidR="0040449F" w:rsidRDefault="0040449F" w:rsidP="00B921B3">
            <w:pPr>
              <w:pStyle w:val="QuestionStyle"/>
            </w:pPr>
          </w:p>
          <w:p w:rsidR="004C1AD7" w:rsidRDefault="004C1AD7" w:rsidP="00B921B3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9536" behindDoc="0" locked="0" layoutInCell="1" allowOverlap="1" wp14:anchorId="64EDB2B1" wp14:editId="0DED1562">
                      <wp:simplePos x="0" y="0"/>
                      <wp:positionH relativeFrom="column">
                        <wp:posOffset>224250</wp:posOffset>
                      </wp:positionH>
                      <wp:positionV relativeFrom="paragraph">
                        <wp:posOffset>42124</wp:posOffset>
                      </wp:positionV>
                      <wp:extent cx="2724150" cy="388620"/>
                      <wp:effectExtent l="0" t="0" r="19050" b="11430"/>
                      <wp:wrapNone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1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713C06" id="Group 3" o:spid="_x0000_s1026" style="position:absolute;margin-left:17.65pt;margin-top:3.3pt;width:214.5pt;height:30.6pt;z-index:251649536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wtxQAAANs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V8gZVfZAA9/wMAAP//AwBQSwECLQAUAAYACAAAACEA2+H2y+4AAACFAQAAEwAAAAAAAAAA&#10;AAAAAAAAAAAAW0NvbnRlbnRfVHlwZXNdLnhtbFBLAQItABQABgAIAAAAIQBa9CxbvwAAABUBAAAL&#10;AAAAAAAAAAAAAAAAAB8BAABfcmVscy8ucmVsc1BLAQItABQABgAIAAAAIQCSwOwt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 w:rsidR="0040449F">
              <w:t xml:space="preserve"> </w:t>
            </w:r>
            <w:r>
              <w:t xml:space="preserve">      </w:t>
            </w:r>
            <w:r w:rsidR="0040449F">
              <w:t xml:space="preserve">       </w:t>
            </w:r>
            <w:r w:rsidRPr="004C1AD7">
              <w:rPr>
                <w:color w:val="FF0000"/>
                <w:position w:val="-2"/>
              </w:rPr>
              <w:object w:dxaOrig="1548" w:dyaOrig="218" w14:anchorId="593020EF">
                <v:shape id="_x0000_i1060" type="#_x0000_t75" style="width:78pt;height:10.5pt" o:ole="">
                  <v:imagedata r:id="rId82" o:title=""/>
                </v:shape>
                <o:OLEObject Type="Embed" ProgID="FXEquation.Equation" ShapeID="_x0000_i1060" DrawAspect="Content" ObjectID="_1514609900" r:id="rId83"/>
              </w:object>
            </w:r>
            <w:r w:rsidR="0040449F">
              <w:t xml:space="preserve">             </w:t>
            </w:r>
            <w:r>
              <w:t xml:space="preserve">                            </w:t>
            </w:r>
            <w:r w:rsidRPr="004C1AD7">
              <w:rPr>
                <w:color w:val="FF0000"/>
                <w:position w:val="-2"/>
              </w:rPr>
              <w:object w:dxaOrig="1578" w:dyaOrig="218">
                <v:shape id="_x0000_i1061" type="#_x0000_t75" style="width:79.5pt;height:10.5pt" o:ole="">
                  <v:imagedata r:id="rId84" o:title=""/>
                </v:shape>
                <o:OLEObject Type="Embed" ProgID="FXEquation.Equation" ShapeID="_x0000_i1061" DrawAspect="Content" ObjectID="_1514609901" r:id="rId85"/>
              </w:object>
            </w:r>
            <w:r w:rsidR="0040449F">
              <w:t xml:space="preserve">             </w:t>
            </w:r>
          </w:p>
          <w:p w:rsidR="0040449F" w:rsidRDefault="004C1AD7" w:rsidP="00B921B3">
            <w:pPr>
              <w:pStyle w:val="QuestionStyle"/>
            </w:pPr>
            <w:r>
              <w:t xml:space="preserve">           </w:t>
            </w:r>
            <w:r w:rsidR="0040449F">
              <w:t xml:space="preserve">    </w:t>
            </w:r>
            <w:r w:rsidRPr="004C1AD7">
              <w:object w:dxaOrig="1668" w:dyaOrig="220">
                <v:shape id="_x0000_i1062" type="#_x0000_t75" style="width:84pt;height:10.5pt" o:ole="">
                  <v:imagedata r:id="rId86" o:title=""/>
                </v:shape>
                <o:OLEObject Type="Embed" ProgID="FXEquation.Equation" ShapeID="_x0000_i1062" DrawAspect="Content" ObjectID="_1514609902" r:id="rId87"/>
              </w:object>
            </w:r>
            <w:r w:rsidR="0040449F">
              <w:t xml:space="preserve">          </w:t>
            </w:r>
            <w:r>
              <w:t xml:space="preserve">                          </w:t>
            </w:r>
            <w:r w:rsidR="0040449F">
              <w:t xml:space="preserve"> </w:t>
            </w:r>
            <w:r>
              <w:t xml:space="preserve"> </w:t>
            </w:r>
            <w:r w:rsidR="0040449F">
              <w:t xml:space="preserve"> </w:t>
            </w:r>
            <w:r w:rsidRPr="004C1AD7">
              <w:object w:dxaOrig="1774" w:dyaOrig="220">
                <v:shape id="_x0000_i1063" type="#_x0000_t75" style="width:89.25pt;height:10.5pt" o:ole="">
                  <v:imagedata r:id="rId88" o:title=""/>
                </v:shape>
                <o:OLEObject Type="Embed" ProgID="FXEquation.Equation" ShapeID="_x0000_i1063" DrawAspect="Content" ObjectID="_1514609903" r:id="rId89"/>
              </w:object>
            </w:r>
            <w:r>
              <w:t xml:space="preserve"> </w:t>
            </w:r>
          </w:p>
        </w:tc>
      </w:tr>
      <w:tr w:rsidR="0040449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40449F" w:rsidRPr="001B3341" w:rsidRDefault="0040449F" w:rsidP="0040449F">
            <w:pPr>
              <w:pStyle w:val="ListParagraph"/>
              <w:numPr>
                <w:ilvl w:val="0"/>
                <w:numId w:val="9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0449F" w:rsidRDefault="00D9332F" w:rsidP="00B921B3">
            <w:pPr>
              <w:pStyle w:val="QuestionStyle"/>
            </w:pPr>
            <w:r>
              <w:rPr>
                <w:rFonts w:ascii="Calibri" w:hAnsi="Calibri"/>
                <w:sz w:val="22"/>
                <w:szCs w:val="22"/>
              </w:rPr>
              <w:pict w14:anchorId="5B453359">
                <v:rect id="Rectangle 6" o:spid="_x0000_s1067" style="position:absolute;margin-left:308.8pt;margin-top:6.95pt;width:59.4pt;height:29.4pt;z-index:25166284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" filled="f" strokecolor="black [3213]" strokeweight="1.5pt"/>
              </w:pict>
            </w:r>
            <w:r w:rsidR="0040449F">
              <w:t>Give the solution to:</w:t>
            </w:r>
          </w:p>
          <w:p w:rsidR="0040449F" w:rsidRDefault="0040449F" w:rsidP="00B921B3">
            <w:pPr>
              <w:pStyle w:val="QuestionStyle"/>
            </w:pPr>
            <w:r>
              <w:t xml:space="preserve">     </w:t>
            </w:r>
            <w:r w:rsidR="004C1AD7" w:rsidRPr="004C1AD7">
              <w:object w:dxaOrig="1668" w:dyaOrig="224" w14:anchorId="08CFD299">
                <v:shape id="_x0000_i1064" type="#_x0000_t75" style="width:83.25pt;height:12pt" o:ole="">
                  <v:imagedata r:id="rId90" o:title=""/>
                </v:shape>
                <o:OLEObject Type="Embed" ProgID="FXEquation.Equation" ShapeID="_x0000_i1064" DrawAspect="Content" ObjectID="_1514609904" r:id="rId91"/>
              </w:object>
            </w:r>
            <w:r>
              <w:t xml:space="preserve">                                        </w:t>
            </w:r>
            <w:r w:rsidR="004C1AD7">
              <w:t xml:space="preserve"> </w:t>
            </w:r>
            <w:r w:rsidR="004C1AD7" w:rsidRPr="004C1AD7">
              <w:object w:dxaOrig="828" w:dyaOrig="279">
                <v:shape id="_x0000_i1065" type="#_x0000_t75" style="width:41.25pt;height:14.25pt" o:ole="">
                  <v:imagedata r:id="rId92" o:title=""/>
                </v:shape>
                <o:OLEObject Type="Embed" ProgID="FXEquation.Equation" ShapeID="_x0000_i1065" DrawAspect="Content" ObjectID="_1514609905" r:id="rId93"/>
              </w:object>
            </w:r>
            <w:r w:rsidR="004C1AD7">
              <w:t xml:space="preserve"> </w:t>
            </w:r>
          </w:p>
        </w:tc>
      </w:tr>
      <w:tr w:rsidR="0040449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40449F" w:rsidRPr="001B3341" w:rsidRDefault="0040449F" w:rsidP="0040449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0449F" w:rsidRPr="00705475" w:rsidRDefault="0040449F" w:rsidP="00B921B3">
            <w:pPr>
              <w:pStyle w:val="QuestionStyle"/>
            </w:pPr>
            <w:r>
              <w:t>Wh</w:t>
            </w:r>
            <w:r w:rsidR="004C1AD7">
              <w:t>ich is the correct solution to:</w:t>
            </w:r>
          </w:p>
          <w:p w:rsidR="0040449F" w:rsidRPr="00973F5E" w:rsidRDefault="0040449F" w:rsidP="00B921B3">
            <w:pPr>
              <w:pStyle w:val="QuestionStyle"/>
            </w:pPr>
            <w:r>
              <w:t xml:space="preserve">    </w:t>
            </w:r>
            <w:r w:rsidR="00973F5E" w:rsidRPr="00973F5E">
              <w:object w:dxaOrig="1602" w:dyaOrig="278" w14:anchorId="7A0F76AB">
                <v:shape id="_x0000_i1066" type="#_x0000_t75" style="width:80.25pt;height:15pt" o:ole="">
                  <v:imagedata r:id="rId94" o:title=""/>
                </v:shape>
                <o:OLEObject Type="Embed" ProgID="FXEquation.Equation" ShapeID="_x0000_i1066" DrawAspect="Content" ObjectID="_1514609906" r:id="rId95"/>
              </w:object>
            </w:r>
            <w:r w:rsidRPr="00973F5E">
              <w:t xml:space="preserve"> </w:t>
            </w:r>
          </w:p>
          <w:p w:rsidR="004C1AD7" w:rsidRPr="00705475" w:rsidRDefault="004C1AD7" w:rsidP="00B921B3">
            <w:pPr>
              <w:pStyle w:val="QuestionStyle"/>
            </w:pPr>
          </w:p>
          <w:p w:rsidR="004C1AD7" w:rsidRDefault="00D9332F" w:rsidP="00B921B3">
            <w:pPr>
              <w:pStyle w:val="QuestionStyle"/>
            </w:pPr>
            <w:r>
              <w:rPr>
                <w:rFonts w:ascii="Calibri" w:hAnsi="Calibri"/>
              </w:rPr>
              <w:pict w14:anchorId="09B4D9AD">
                <v:group id="Group 125" o:spid="_x0000_s1068" style="position:absolute;margin-left:13pt;margin-top:1.95pt;width:343.5pt;height:9pt;z-index:251663872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">
                  <v:roundrect id="AutoShape 3" o:spid="_x0000_s1069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DlC8EA&#10;AADcAAAADwAAAGRycy9kb3ducmV2LnhtbERPS2sCMRC+F/wPYQrearaKi2yNogVFevN5HpJxs3Qz&#10;WTapu/rrG6HQ23x8z5kve1eLG7Wh8qzgfZSBINbeVFwqOB03bzMQISIbrD2TgjsFWC4GL3MsjO94&#10;T7dDLEUK4VCgAhtjU0gZtCWHYeQb4sRdfeswJtiW0rTYpXBXy3GW5dJhxanBYkOflvT34ccp+NJ2&#10;Onv024vp8utktV9fztpvlRq+9qsPEJH6+C/+c+9Mmj/O4flMukA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w5QvBAAAA3AAAAA8AAAAAAAAAAAAAAAAAmAIAAGRycy9kb3du&#10;cmV2LnhtbFBLBQYAAAAABAAEAPUAAACGAwAAAAA=&#10;" strokecolor="black [3213]" strokeweight="1pt"/>
                  <v:roundrect id="AutoShape 4" o:spid="_x0000_s1070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xAkMEA&#10;AADcAAAADwAAAGRycy9kb3ducmV2LnhtbERPTWsCMRC9C/6HMEJvmtVSK6tRVFCKN231PCTjZnEz&#10;WTbR3fbXm0Kht3m8z1msOleJBzWh9KxgPMpAEGtvSi4UfH3uhjMQISIbrDyTgm8KsFr2ewvMjW/5&#10;SI9TLEQK4ZCjAhtjnUsZtCWHYeRr4sRdfeMwJtgU0jTYpnBXyUmWTaXDklODxZq2lvTtdHcKDtq+&#10;zX66/cW00+vr+ri5nLXfK/Uy6NZzEJG6+C/+c3+YNH/yDr/PpAvk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8QJDBAAAA3AAAAA8AAAAAAAAAAAAAAAAAmAIAAGRycy9kb3du&#10;cmV2LnhtbFBLBQYAAAAABAAEAPUAAACGAwAAAAA=&#10;" strokecolor="black [3213]" strokeweight="1pt"/>
                  <v:roundrect id="AutoShape 5" o:spid="_x0000_s1071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DqpMAA&#10;AADcAAAADwAAAGRycy9kb3ducmV2LnhtbERPz2vCMBS+D/wfwhO8zVRFKdUoKkyGN930/EieTbF5&#10;KU1mu/31y0Hw+PH9Xm16V4sHtaHyrGAyzkAQa28qLhV8f3285yBCRDZYeyYFvxRgsx68rbAwvuMT&#10;Pc6xFCmEQ4EKbIxNIWXQlhyGsW+IE3fzrcOYYFtK02KXwl0tp1m2kA4rTg0WG9pb0vfzj1Nw1Hae&#10;//WHq+kWt9n2tLtetD8oNRr22yWISH18iZ/uT6Ngmqe16Uw6AnL9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KDqpMAAAADcAAAADwAAAAAAAAAAAAAAAACYAgAAZHJzL2Rvd25y&#10;ZXYueG1sUEsFBgAAAAAEAAQA9QAAAIUDAAAAAA==&#10;" strokecolor="black [3213]" strokeweight="1pt"/>
                  <v:roundrect id="AutoShape 6" o:spid="_x0000_s1072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xPP8QA&#10;AADcAAAADwAAAGRycy9kb3ducmV2LnhtbESPQWsCMRSE70L/Q3iF3jRbi7KuRlGhIt606vmRPDdL&#10;Ny/LJnW3/fWmUOhxmJlvmMWqd7W4UxsqzwpeRxkIYu1NxaWC88f7MAcRIrLB2jMp+KYAq+XTYIGF&#10;8R0f6X6KpUgQDgUqsDE2hZRBW3IYRr4hTt7Ntw5jkm0pTYtdgrtajrNsKh1WnBYsNrS1pD9PX07B&#10;QdtJ/tPvrqab3t7Wx831ov1OqZfnfj0HEamP/+G/9t4oGOcz+D2Tj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sTz/EAAAA3AAAAA8AAAAAAAAAAAAAAAAAmAIAAGRycy9k&#10;b3ducmV2LnhtbFBLBQYAAAAABAAEAPUAAACJAwAAAAA=&#10;" strokecolor="black [3213]" strokeweight="1pt"/>
                </v:group>
              </w:pict>
            </w:r>
            <w:r w:rsidR="0040449F">
              <w:t xml:space="preserve">           </w:t>
            </w:r>
            <w:r w:rsidR="00973F5E" w:rsidRPr="00973F5E">
              <w:object w:dxaOrig="897" w:dyaOrig="278" w14:anchorId="3E48807F">
                <v:shape id="_x0000_i1067" type="#_x0000_t75" style="width:45.75pt;height:15pt" o:ole="">
                  <v:imagedata r:id="rId96" o:title=""/>
                </v:shape>
                <o:OLEObject Type="Embed" ProgID="FXEquation.Equation" ShapeID="_x0000_i1067" DrawAspect="Content" ObjectID="_1514609907" r:id="rId97"/>
              </w:object>
            </w:r>
            <w:r w:rsidR="0040449F">
              <w:t xml:space="preserve">           </w:t>
            </w:r>
            <w:r w:rsidR="00973F5E">
              <w:t xml:space="preserve">   </w:t>
            </w:r>
            <w:r w:rsidR="0040449F">
              <w:t xml:space="preserve">       </w:t>
            </w:r>
            <w:r w:rsidR="00973F5E" w:rsidRPr="00973F5E">
              <w:object w:dxaOrig="972" w:dyaOrig="278" w14:anchorId="7E766412">
                <v:shape id="_x0000_i1068" type="#_x0000_t75" style="width:49.5pt;height:15pt" o:ole="">
                  <v:imagedata r:id="rId98" o:title=""/>
                </v:shape>
                <o:OLEObject Type="Embed" ProgID="FXEquation.Equation" ShapeID="_x0000_i1068" DrawAspect="Content" ObjectID="_1514609908" r:id="rId99"/>
              </w:object>
            </w:r>
            <w:r w:rsidR="0040449F">
              <w:t xml:space="preserve">          </w:t>
            </w:r>
            <w:r w:rsidR="00973F5E">
              <w:t xml:space="preserve"> </w:t>
            </w:r>
            <w:r w:rsidR="0040449F">
              <w:t xml:space="preserve">          </w:t>
            </w:r>
            <w:r w:rsidR="00973F5E" w:rsidRPr="00973F5E">
              <w:object w:dxaOrig="897" w:dyaOrig="278" w14:anchorId="1EEA01E0">
                <v:shape id="_x0000_i1069" type="#_x0000_t75" style="width:45.75pt;height:15pt" o:ole="">
                  <v:imagedata r:id="rId100" o:title=""/>
                </v:shape>
                <o:OLEObject Type="Embed" ProgID="FXEquation.Equation" ShapeID="_x0000_i1069" DrawAspect="Content" ObjectID="_1514609909" r:id="rId101"/>
              </w:object>
            </w:r>
            <w:r w:rsidR="0040449F">
              <w:t xml:space="preserve">           </w:t>
            </w:r>
            <w:r w:rsidR="00973F5E">
              <w:t xml:space="preserve">  </w:t>
            </w:r>
            <w:r w:rsidR="0040449F">
              <w:t xml:space="preserve">          </w:t>
            </w:r>
            <w:r w:rsidR="00973F5E" w:rsidRPr="00973F5E">
              <w:object w:dxaOrig="1032" w:dyaOrig="278" w14:anchorId="1256A141">
                <v:shape id="_x0000_i1070" type="#_x0000_t75" style="width:52.5pt;height:15pt" o:ole="">
                  <v:imagedata r:id="rId102" o:title=""/>
                </v:shape>
                <o:OLEObject Type="Embed" ProgID="FXEquation.Equation" ShapeID="_x0000_i1070" DrawAspect="Content" ObjectID="_1514609910" r:id="rId103"/>
              </w:object>
            </w:r>
            <w:r w:rsidR="004C1AD7">
              <w:t xml:space="preserve"> </w:t>
            </w:r>
          </w:p>
        </w:tc>
      </w:tr>
      <w:tr w:rsidR="0040449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40449F" w:rsidRPr="001B3341" w:rsidRDefault="0040449F" w:rsidP="0040449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0449F" w:rsidRPr="00705475" w:rsidRDefault="0040449F" w:rsidP="00B921B3">
            <w:pPr>
              <w:pStyle w:val="QuestionStyle"/>
              <w:rPr>
                <w:sz w:val="36"/>
                <w:szCs w:val="36"/>
              </w:rPr>
            </w:pPr>
            <w:r>
              <w:t xml:space="preserve">Solve:        </w:t>
            </w:r>
            <w:r w:rsidR="00973F5E" w:rsidRPr="00973F5E">
              <w:object w:dxaOrig="1414" w:dyaOrig="245" w14:anchorId="55846851">
                <v:shape id="_x0000_i1071" type="#_x0000_t75" style="width:69.75pt;height:12pt" o:ole="">
                  <v:imagedata r:id="rId104" o:title=""/>
                </v:shape>
                <o:OLEObject Type="Embed" ProgID="FXEquation.Equation" ShapeID="_x0000_i1071" DrawAspect="Content" ObjectID="_1514609911" r:id="rId105"/>
              </w:object>
            </w:r>
            <w:r w:rsidRPr="00705475">
              <w:t xml:space="preserve"> </w:t>
            </w:r>
            <w:r w:rsidRPr="00705475">
              <w:rPr>
                <w:sz w:val="36"/>
                <w:szCs w:val="36"/>
              </w:rPr>
              <w:t xml:space="preserve">     </w:t>
            </w:r>
          </w:p>
          <w:p w:rsidR="0040449F" w:rsidRPr="00DC225E" w:rsidRDefault="00D9332F" w:rsidP="00B921B3">
            <w:pPr>
              <w:pStyle w:val="QuestionStyle"/>
              <w:rPr>
                <w:sz w:val="36"/>
                <w:szCs w:val="36"/>
              </w:rPr>
            </w:pPr>
            <w:r>
              <w:rPr>
                <w:rFonts w:ascii="Calibri" w:hAnsi="Calibri"/>
                <w:sz w:val="22"/>
                <w:szCs w:val="22"/>
              </w:rPr>
              <w:pict w14:anchorId="76F95024">
                <v:rect id="Rectangle 315" o:spid="_x0000_s1073" style="position:absolute;margin-left:306.35pt;margin-top:15.35pt;width:59.4pt;height:29.4pt;z-index:25166489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" filled="f" strokecolor="black [3213]" strokeweight="1.5pt"/>
              </w:pict>
            </w:r>
            <w:r w:rsidR="0040449F">
              <w:t xml:space="preserve">                                                         </w:t>
            </w:r>
            <w:r w:rsidR="0040449F" w:rsidRPr="00DC225E">
              <w:rPr>
                <w:sz w:val="36"/>
                <w:szCs w:val="36"/>
              </w:rPr>
              <w:t xml:space="preserve">        </w:t>
            </w:r>
          </w:p>
          <w:p w:rsidR="0040449F" w:rsidRPr="00973F5E" w:rsidRDefault="00973F5E" w:rsidP="00B921B3">
            <w:pPr>
              <w:pStyle w:val="QuestionStyle"/>
              <w:rPr>
                <w:position w:val="-2"/>
              </w:rPr>
            </w:pPr>
            <w:r>
              <w:t xml:space="preserve">                                                                                         </w:t>
            </w:r>
            <w:r w:rsidRPr="00973F5E">
              <w:rPr>
                <w:color w:val="FF0000"/>
                <w:position w:val="-2"/>
              </w:rPr>
              <w:object w:dxaOrig="753" w:dyaOrig="190">
                <v:shape id="_x0000_i1072" type="#_x0000_t75" style="width:37.5pt;height:9pt" o:ole="">
                  <v:imagedata r:id="rId106" o:title=""/>
                </v:shape>
                <o:OLEObject Type="Embed" ProgID="FXEquation.Equation" ShapeID="_x0000_i1072" DrawAspect="Content" ObjectID="_1514609912" r:id="rId107"/>
              </w:object>
            </w:r>
            <w:r w:rsidRPr="00973F5E">
              <w:rPr>
                <w:position w:val="-2"/>
              </w:rPr>
              <w:t xml:space="preserve"> </w:t>
            </w:r>
          </w:p>
        </w:tc>
      </w:tr>
      <w:tr w:rsidR="0040449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40449F" w:rsidRPr="001B3341" w:rsidRDefault="0040449F" w:rsidP="0040449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0449F" w:rsidRDefault="0040449F" w:rsidP="00B921B3">
            <w:pPr>
              <w:pStyle w:val="QuestionStyle"/>
              <w:rPr>
                <w:sz w:val="36"/>
                <w:szCs w:val="36"/>
              </w:rPr>
            </w:pPr>
            <w:r>
              <w:t xml:space="preserve">Solve:        </w:t>
            </w:r>
            <w:r w:rsidR="00063CFA" w:rsidRPr="00063CFA">
              <w:object w:dxaOrig="1924" w:dyaOrig="245" w14:anchorId="6E33E095">
                <v:shape id="_x0000_i1073" type="#_x0000_t75" style="width:96pt;height:12pt" o:ole="">
                  <v:imagedata r:id="rId108" o:title=""/>
                </v:shape>
                <o:OLEObject Type="Embed" ProgID="FXEquation.Equation" ShapeID="_x0000_i1073" DrawAspect="Content" ObjectID="_1514609913" r:id="rId109"/>
              </w:object>
            </w:r>
            <w:r w:rsidRPr="00705475">
              <w:t xml:space="preserve"> </w:t>
            </w:r>
            <w:r w:rsidRPr="00705475">
              <w:rPr>
                <w:sz w:val="36"/>
                <w:szCs w:val="36"/>
              </w:rPr>
              <w:t xml:space="preserve">     </w:t>
            </w:r>
          </w:p>
          <w:p w:rsidR="00973F5E" w:rsidRPr="00705475" w:rsidRDefault="00D9332F" w:rsidP="00B921B3">
            <w:pPr>
              <w:pStyle w:val="QuestionStyle"/>
              <w:rPr>
                <w:position w:val="-2"/>
                <w:sz w:val="36"/>
                <w:szCs w:val="36"/>
              </w:rPr>
            </w:pPr>
            <w:r>
              <w:pict w14:anchorId="558F1C0C">
                <v:rect id="_x0000_s1074" style="position:absolute;margin-left:312.15pt;margin-top:23pt;width:59.4pt;height:29.4pt;z-index:25166592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" filled="f" strokecolor="black [3213]" strokeweight="1.5pt"/>
              </w:pict>
            </w:r>
          </w:p>
          <w:p w:rsidR="0040449F" w:rsidRPr="00973F5E" w:rsidRDefault="0040449F" w:rsidP="00B921B3">
            <w:pPr>
              <w:pStyle w:val="QuestionStyle"/>
              <w:rPr>
                <w:position w:val="-2"/>
                <w:sz w:val="40"/>
                <w:szCs w:val="40"/>
              </w:rPr>
            </w:pPr>
            <w:r>
              <w:t xml:space="preserve">                                                                   </w:t>
            </w:r>
            <w:r w:rsidR="00973F5E">
              <w:t xml:space="preserve">                    </w:t>
            </w:r>
            <w:r>
              <w:t xml:space="preserve"> </w:t>
            </w:r>
            <w:r w:rsidR="00973F5E">
              <w:rPr>
                <w:sz w:val="40"/>
                <w:szCs w:val="40"/>
              </w:rPr>
              <w:t xml:space="preserve"> </w:t>
            </w:r>
            <w:r w:rsidR="00973F5E" w:rsidRPr="00973F5E">
              <w:rPr>
                <w:color w:val="FF0000"/>
                <w:position w:val="-2"/>
                <w:sz w:val="40"/>
                <w:szCs w:val="40"/>
              </w:rPr>
              <w:object w:dxaOrig="783" w:dyaOrig="190">
                <v:shape id="_x0000_i1074" type="#_x0000_t75" style="width:39pt;height:9pt" o:ole="">
                  <v:imagedata r:id="rId110" o:title=""/>
                </v:shape>
                <o:OLEObject Type="Embed" ProgID="FXEquation.Equation" ShapeID="_x0000_i1074" DrawAspect="Content" ObjectID="_1514609914" r:id="rId111"/>
              </w:object>
            </w:r>
            <w:r w:rsidR="00973F5E" w:rsidRPr="00973F5E">
              <w:rPr>
                <w:position w:val="-2"/>
                <w:sz w:val="40"/>
                <w:szCs w:val="40"/>
              </w:rPr>
              <w:t xml:space="preserve"> </w:t>
            </w:r>
            <w:r w:rsidR="00973F5E">
              <w:rPr>
                <w:position w:val="-2"/>
                <w:sz w:val="40"/>
                <w:szCs w:val="40"/>
              </w:rPr>
              <w:t xml:space="preserve">        </w:t>
            </w:r>
          </w:p>
        </w:tc>
      </w:tr>
      <w:tr w:rsidR="0040449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0449F" w:rsidRPr="001B3341" w:rsidRDefault="0040449F" w:rsidP="0040449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0449F" w:rsidRDefault="0040449F" w:rsidP="0040449F">
            <w:pPr>
              <w:autoSpaceDE w:val="0"/>
              <w:autoSpaceDN w:val="0"/>
              <w:adjustRightInd w:val="0"/>
              <w:rPr>
                <w:rFonts w:ascii="Palatino-Roman" w:hAnsi="Palatino-Roman" w:cs="Palatino-Roman"/>
                <w:sz w:val="24"/>
                <w:szCs w:val="24"/>
              </w:rPr>
            </w:pPr>
            <w:r>
              <w:rPr>
                <w:rFonts w:ascii="Palatino-Roman" w:hAnsi="Palatino-Roman" w:cs="Palatino-Roman"/>
                <w:sz w:val="24"/>
                <w:szCs w:val="24"/>
              </w:rPr>
              <w:t xml:space="preserve">Solve the equation </w:t>
            </w:r>
            <w:r>
              <w:rPr>
                <w:rFonts w:ascii="Palatino-Roman" w:hAnsi="Palatino-Roman" w:cs="Palatino-Roman"/>
                <w:color w:val="FF0000"/>
                <w:sz w:val="24"/>
                <w:szCs w:val="24"/>
              </w:rPr>
              <w:t xml:space="preserve"> </w:t>
            </w:r>
            <w:r w:rsidR="00973F5E" w:rsidRPr="00973F5E">
              <w:rPr>
                <w:rFonts w:ascii="Palatino-Roman" w:hAnsi="Palatino-Roman" w:cs="Palatino-Roman"/>
                <w:color w:val="FF0000"/>
                <w:position w:val="-20"/>
                <w:sz w:val="24"/>
                <w:szCs w:val="24"/>
              </w:rPr>
              <w:object w:dxaOrig="1214" w:dyaOrig="594" w14:anchorId="16A7D0AA">
                <v:shape id="_x0000_i1075" type="#_x0000_t75" style="width:61.5pt;height:30pt" o:ole="">
                  <v:imagedata r:id="rId112" o:title=""/>
                </v:shape>
                <o:OLEObject Type="Embed" ProgID="FXEquation.Equation" ShapeID="_x0000_i1075" DrawAspect="Content" ObjectID="_1514609915" r:id="rId113"/>
              </w:object>
            </w:r>
            <w:r>
              <w:rPr>
                <w:rFonts w:ascii="Palatino-Roman" w:hAnsi="Palatino-Roman" w:cs="Palatino-Roman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Palatino-Roman" w:hAnsi="Palatino-Roman" w:cs="Palatino-Roman"/>
                <w:sz w:val="24"/>
                <w:szCs w:val="24"/>
              </w:rPr>
              <w:t xml:space="preserve"> .</w:t>
            </w:r>
          </w:p>
          <w:p w:rsidR="0040449F" w:rsidRPr="00B86B09" w:rsidRDefault="0040449F" w:rsidP="0040449F">
            <w:pPr>
              <w:rPr>
                <w:rFonts w:ascii="Palatino-Roman" w:hAnsi="Palatino-Roman" w:cs="Palatino-Roman"/>
                <w:sz w:val="12"/>
                <w:szCs w:val="12"/>
              </w:rPr>
            </w:pPr>
          </w:p>
          <w:p w:rsidR="0040449F" w:rsidRDefault="00D9332F" w:rsidP="0040449F">
            <w:pPr>
              <w:rPr>
                <w:rFonts w:ascii="Palatino-Italic" w:hAnsi="Palatino-Italic" w:cs="Palatino-Italic"/>
                <w:i/>
                <w:iCs/>
                <w:color w:val="FF0000"/>
                <w:position w:val="-8"/>
                <w:sz w:val="24"/>
                <w:szCs w:val="24"/>
              </w:rPr>
            </w:pPr>
            <w:r>
              <w:pict w14:anchorId="6F43C9F6">
                <v:group id="Group 290" o:spid="_x0000_s1075" style="position:absolute;margin-left:6.5pt;margin-top:1.85pt;width:343.5pt;height:9pt;z-index:251666944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">
                  <v:roundrect id="AutoShape 3" o:spid="_x0000_s1076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PV5MQA&#10;AADcAAAADwAAAGRycy9kb3ducmV2LnhtbESPQWsCMRSE7wX/Q3hCbzWrRbFbo6hQEW/a1vMjeW6W&#10;bl6WTequ/nojCB6HmfmGmS06V4kzNaH0rGA4yEAQa29KLhT8fH+9TUGEiGyw8kwKLhRgMe+9zDA3&#10;vuU9nQ+xEAnCIUcFNsY6lzJoSw7DwNfEyTv5xmFMsimkabBNcFfJUZZNpMOS04LFmtaW9N/h3ynY&#10;aTueXrvN0bST0/tyvzr+ar9R6rXfLT9BROriM/xob42C0ccQ7mfSEZ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D1eTEAAAA3AAAAA8AAAAAAAAAAAAAAAAAmAIAAGRycy9k&#10;b3ducmV2LnhtbFBLBQYAAAAABAAEAPUAAACJAwAAAAA=&#10;" strokecolor="black [3213]" strokeweight="1pt"/>
                  <v:roundrect id="AutoShape 4" o:spid="_x0000_s1077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FLk8QA&#10;AADcAAAADwAAAGRycy9kb3ducmV2LnhtbESPQWsCMRSE70L/Q3iF3jTbLYquRlGhIt606vmRPDdL&#10;Ny/LJnW3/fWmUOhxmJlvmMWqd7W4UxsqzwpeRxkIYu1NxaWC88f7cAoiRGSDtWdS8E0BVsunwQIL&#10;4zs+0v0US5EgHApUYGNsCimDtuQwjHxDnLybbx3GJNtSmha7BHe1zLNsIh1WnBYsNrS1pD9PX07B&#10;Qdvx9KffXU03ub2tj5vrRfudUi/P/XoOIlIf/8N/7b1RkM9y+D2Tj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RS5PEAAAA3AAAAA8AAAAAAAAAAAAAAAAAmAIAAGRycy9k&#10;b3ducmV2LnhtbFBLBQYAAAAABAAEAPUAAACJAwAAAAA=&#10;" strokecolor="black [3213]" strokeweight="1pt"/>
                  <v:roundrect id="AutoShape 5" o:spid="_x0000_s1078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3uCMQA&#10;AADcAAAADwAAAGRycy9kb3ducmV2LnhtbESPT2sCMRTE7wW/Q3iCt5pVqejWKFpQSm/+PT+S52bp&#10;5mXZpO7qp28KBY/DzPyGWaw6V4kbNaH0rGA0zEAQa29KLhScjtvXGYgQkQ1WnknBnQKslr2XBebG&#10;t7yn2yEWIkE45KjAxljnUgZtyWEY+po4eVffOIxJNoU0DbYJ7io5zrKpdFhyWrBY04cl/X34cQq+&#10;tH2bPbrdxbTT62S931zO2u+UGvS79TuISF18hv/bn0bBeD6BvzPp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d7gjEAAAA3AAAAA8AAAAAAAAAAAAAAAAAmAIAAGRycy9k&#10;b3ducmV2LnhtbFBLBQYAAAAABAAEAPUAAACJAwAAAAA=&#10;" strokecolor="black [3213]" strokeweight="1pt"/>
                  <v:roundrect id="AutoShape 6" o:spid="_x0000_s1079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R2fMUA&#10;AADcAAAADwAAAGRycy9kb3ducmV2LnhtbESPQWsCMRSE74L/ITyhN83WtmK3RrGFivTm2np+JM/N&#10;0s3Lskndrb/eCILHYWa+YRar3tXiRG2oPCt4nGQgiLU3FZcKvvef4zmIEJEN1p5JwT8FWC2HgwXm&#10;xne8o1MRS5EgHHJUYGNscimDtuQwTHxDnLyjbx3GJNtSmha7BHe1nGbZTDqsOC1YbOjDkv4t/pyC&#10;L21f5ud+czDd7Pi03r0ffrTfKPUw6tdvICL18R6+tbdGwfT1Ga5n0hGQy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NHZ8xQAAANwAAAAPAAAAAAAAAAAAAAAAAJgCAABkcnMv&#10;ZG93bnJldi54bWxQSwUGAAAAAAQABAD1AAAAigMAAAAA&#10;" strokecolor="black [3213]" strokeweight="1pt"/>
                </v:group>
              </w:pict>
            </w:r>
            <w:r w:rsidR="0040449F">
              <w:rPr>
                <w:rFonts w:ascii="Palatino-Roman" w:hAnsi="Palatino-Roman" w:cs="Palatino-Roman"/>
                <w:sz w:val="24"/>
                <w:szCs w:val="24"/>
              </w:rPr>
              <w:t xml:space="preserve">          </w:t>
            </w:r>
            <w:r w:rsidR="0040449F">
              <w:rPr>
                <w:rFonts w:ascii="Palatino-Italic" w:hAnsi="Palatino-Italic" w:cs="Palatino-Italic"/>
                <w:i/>
                <w:iCs/>
                <w:sz w:val="24"/>
                <w:szCs w:val="24"/>
              </w:rPr>
              <w:t xml:space="preserve"> </w:t>
            </w:r>
            <w:r w:rsidR="00CF3E40" w:rsidRPr="00CF3E40">
              <w:rPr>
                <w:rFonts w:ascii="Palatino-Italic" w:hAnsi="Palatino-Italic" w:cs="Palatino-Italic"/>
                <w:i/>
                <w:iCs/>
                <w:color w:val="FF0000"/>
                <w:position w:val="-8"/>
                <w:sz w:val="24"/>
                <w:szCs w:val="24"/>
              </w:rPr>
              <w:object w:dxaOrig="942" w:dyaOrig="278" w14:anchorId="3EFCCB9F">
                <v:shape id="_x0000_i1076" type="#_x0000_t75" style="width:46.5pt;height:13.5pt" o:ole="">
                  <v:imagedata r:id="rId114" o:title=""/>
                </v:shape>
                <o:OLEObject Type="Embed" ProgID="FXEquation.Equation" ShapeID="_x0000_i1076" DrawAspect="Content" ObjectID="_1514609916" r:id="rId115"/>
              </w:object>
            </w:r>
            <w:r w:rsidR="0040449F">
              <w:rPr>
                <w:rFonts w:ascii="Palatino-Italic" w:hAnsi="Palatino-Italic" w:cs="Palatino-Italic"/>
                <w:i/>
                <w:iCs/>
                <w:sz w:val="24"/>
                <w:szCs w:val="24"/>
              </w:rPr>
              <w:t xml:space="preserve"> </w:t>
            </w:r>
            <w:r w:rsidR="00CF3E40">
              <w:rPr>
                <w:rFonts w:ascii="Palatino-Roman" w:hAnsi="Palatino-Roman" w:cs="Palatino-Roman"/>
                <w:sz w:val="24"/>
                <w:szCs w:val="24"/>
              </w:rPr>
              <w:t xml:space="preserve">               </w:t>
            </w:r>
            <w:r w:rsidR="0040449F">
              <w:rPr>
                <w:rFonts w:ascii="Palatino-Roman" w:hAnsi="Palatino-Roman" w:cs="Palatino-Roman"/>
                <w:sz w:val="24"/>
                <w:szCs w:val="24"/>
              </w:rPr>
              <w:t xml:space="preserve">    </w:t>
            </w:r>
            <w:r w:rsidR="00CF3E40" w:rsidRPr="00CF3E40">
              <w:rPr>
                <w:rFonts w:ascii="Palatino-Italic" w:hAnsi="Palatino-Italic" w:cs="Palatino-Italic"/>
                <w:i/>
                <w:iCs/>
                <w:color w:val="FF0000"/>
                <w:position w:val="-8"/>
                <w:sz w:val="24"/>
                <w:szCs w:val="24"/>
              </w:rPr>
              <w:object w:dxaOrig="866" w:dyaOrig="278" w14:anchorId="031C5FA4">
                <v:shape id="_x0000_i1077" type="#_x0000_t75" style="width:44.25pt;height:13.5pt" o:ole="">
                  <v:imagedata r:id="rId116" o:title=""/>
                </v:shape>
                <o:OLEObject Type="Embed" ProgID="FXEquation.Equation" ShapeID="_x0000_i1077" DrawAspect="Content" ObjectID="_1514609917" r:id="rId117"/>
              </w:object>
            </w:r>
            <w:r w:rsidR="00CF3E40">
              <w:rPr>
                <w:rFonts w:ascii="Palatino-Italic" w:hAnsi="Palatino-Italic" w:cs="Palatino-Italic"/>
                <w:i/>
                <w:iCs/>
                <w:color w:val="FF0000"/>
                <w:position w:val="-8"/>
                <w:sz w:val="24"/>
                <w:szCs w:val="24"/>
              </w:rPr>
              <w:t xml:space="preserve">                    </w:t>
            </w:r>
            <w:r w:rsidR="0040449F">
              <w:rPr>
                <w:rFonts w:ascii="Palatino-Italic" w:hAnsi="Palatino-Italic" w:cs="Palatino-Italic"/>
                <w:i/>
                <w:iCs/>
                <w:color w:val="FF0000"/>
                <w:position w:val="-8"/>
                <w:sz w:val="24"/>
                <w:szCs w:val="24"/>
              </w:rPr>
              <w:t xml:space="preserve">  </w:t>
            </w:r>
            <w:r w:rsidR="00CF3E40" w:rsidRPr="00CF3E40">
              <w:rPr>
                <w:rFonts w:ascii="Palatino-Italic" w:hAnsi="Palatino-Italic" w:cs="Palatino-Italic"/>
                <w:i/>
                <w:iCs/>
                <w:color w:val="FF0000"/>
                <w:position w:val="-8"/>
                <w:sz w:val="24"/>
                <w:szCs w:val="24"/>
              </w:rPr>
              <w:object w:dxaOrig="942" w:dyaOrig="278" w14:anchorId="728DD7FD">
                <v:shape id="_x0000_i1078" type="#_x0000_t75" style="width:48pt;height:13.5pt" o:ole="">
                  <v:imagedata r:id="rId118" o:title=""/>
                </v:shape>
                <o:OLEObject Type="Embed" ProgID="FXEquation.Equation" ShapeID="_x0000_i1078" DrawAspect="Content" ObjectID="_1514609918" r:id="rId119"/>
              </w:object>
            </w:r>
            <w:r w:rsidR="0040449F">
              <w:rPr>
                <w:rFonts w:ascii="Palatino-Italic" w:hAnsi="Palatino-Italic" w:cs="Palatino-Italic"/>
                <w:i/>
                <w:iCs/>
                <w:color w:val="FF0000"/>
                <w:position w:val="-8"/>
                <w:sz w:val="24"/>
                <w:szCs w:val="24"/>
              </w:rPr>
              <w:t xml:space="preserve">                        </w:t>
            </w:r>
            <w:r w:rsidR="00CF3E40" w:rsidRPr="00CF3E40">
              <w:rPr>
                <w:rFonts w:ascii="Palatino-Italic" w:hAnsi="Palatino-Italic" w:cs="Palatino-Italic"/>
                <w:i/>
                <w:iCs/>
                <w:color w:val="FF0000"/>
                <w:position w:val="-8"/>
                <w:sz w:val="24"/>
                <w:szCs w:val="24"/>
              </w:rPr>
              <w:object w:dxaOrig="642" w:dyaOrig="278" w14:anchorId="46A3F4B5">
                <v:shape id="_x0000_i1079" type="#_x0000_t75" style="width:31.5pt;height:13.5pt" o:ole="">
                  <v:imagedata r:id="rId120" o:title=""/>
                </v:shape>
                <o:OLEObject Type="Embed" ProgID="FXEquation.Equation" ShapeID="_x0000_i1079" DrawAspect="Content" ObjectID="_1514609919" r:id="rId121"/>
              </w:object>
            </w:r>
          </w:p>
          <w:p w:rsidR="0040449F" w:rsidRDefault="0040449F" w:rsidP="0040449F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40449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0449F" w:rsidRPr="001B3341" w:rsidRDefault="0040449F" w:rsidP="0040449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0449F" w:rsidRDefault="0040449F" w:rsidP="0040449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is the correct solution to the equation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:</w:t>
            </w:r>
          </w:p>
          <w:p w:rsidR="0040449F" w:rsidRPr="00B86B09" w:rsidRDefault="0040449F" w:rsidP="0040449F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0449F" w:rsidRPr="00CF3E40" w:rsidRDefault="0040449F" w:rsidP="0040449F">
            <w:pPr>
              <w:rPr>
                <w:rFonts w:ascii="Times New Roman" w:hAnsi="Times New Roman"/>
                <w:position w:val="-2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CF3E40" w:rsidRPr="00CF3E40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620" w:dyaOrig="654" w14:anchorId="589E9F53">
                <v:shape id="_x0000_i1080" type="#_x0000_t75" style="width:81pt;height:32.25pt" o:ole="">
                  <v:imagedata r:id="rId122" o:title=""/>
                </v:shape>
                <o:OLEObject Type="Embed" ProgID="FXEquation.Equation" ShapeID="_x0000_i1080" DrawAspect="Content" ObjectID="_1514609920" r:id="rId123"/>
              </w:object>
            </w:r>
            <w:r w:rsidRPr="00CF3E40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</w:p>
          <w:p w:rsidR="0040449F" w:rsidRPr="00B86B09" w:rsidRDefault="0040449F" w:rsidP="0040449F">
            <w:pPr>
              <w:rPr>
                <w:rFonts w:ascii="Times New Roman" w:hAnsi="Times New Roman"/>
                <w:position w:val="-20"/>
                <w:sz w:val="12"/>
                <w:szCs w:val="12"/>
              </w:rPr>
            </w:pPr>
          </w:p>
          <w:p w:rsidR="0040449F" w:rsidRDefault="00D9332F" w:rsidP="0040449F">
            <w:pPr>
              <w:rPr>
                <w:rFonts w:ascii="Times New Roman" w:hAnsi="Times New Roman"/>
                <w:position w:val="-16"/>
                <w:sz w:val="24"/>
                <w:szCs w:val="24"/>
              </w:rPr>
            </w:pPr>
            <w:r>
              <w:pict w14:anchorId="17B6BDDE">
                <v:group id="Group 295" o:spid="_x0000_s1080" style="position:absolute;margin-left:6.6pt;margin-top:4.85pt;width:343.5pt;height:9pt;z-index:251667968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">
                  <v:roundrect id="AutoShape 3" o:spid="_x0000_s1081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pNkMQA&#10;AADcAAAADwAAAGRycy9kb3ducmV2LnhtbESPT2sCMRTE74V+h/AK3mq2She7NYoKSvHm3/MjeW6W&#10;bl6WTXS3/fSmUPA4zMxvmOm8d7W4URsqzwrehhkIYu1NxaWC42H9OgERIrLB2jMp+KEA89nz0xQL&#10;4zve0W0fS5EgHApUYGNsCimDtuQwDH1DnLyLbx3GJNtSmha7BHe1HGVZLh1WnBYsNrSypL/3V6dg&#10;q+375LffnE2XX8aL3fJ80n6j1OClX3yCiNTHR/i//WUUjD5y+DuTjoC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qTZDEAAAA3AAAAA8AAAAAAAAAAAAAAAAAmAIAAGRycy9k&#10;b3ducmV2LnhtbFBLBQYAAAAABAAEAPUAAACJAwAAAAA=&#10;" strokecolor="black [3213]" strokeweight="1pt"/>
                  <v:roundrect id="AutoShape 4" o:spid="_x0000_s1082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boC8UA&#10;AADcAAAADwAAAGRycy9kb3ducmV2LnhtbESPQWsCMRSE7wX/Q3hCbzVbS9VujWILFfHm2np+JM/N&#10;0s3Lskndrb/eCILHYWa+YebL3tXiRG2oPCt4HmUgiLU3FZcKvvdfTzMQISIbrD2Tgn8KsFwMHuaY&#10;G9/xjk5FLEWCcMhRgY2xyaUM2pLDMPINcfKOvnUYk2xLaVrsEtzVcpxlE+mw4rRgsaFPS/q3+HMK&#10;ttq+zs79+mC6yfFltfs4/Gi/Vupx2K/eQUTq4z18a2+MgvHbFK5n0hGQi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5ugLxQAAANwAAAAPAAAAAAAAAAAAAAAAAJgCAABkcnMv&#10;ZG93bnJldi54bWxQSwUGAAAAAAQABAD1AAAAigMAAAAA&#10;" strokecolor="black [3213]" strokeweight="1pt"/>
                  <v:roundrect id="AutoShape 5" o:spid="_x0000_s1083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l8ecIA&#10;AADcAAAADwAAAGRycy9kb3ducmV2LnhtbERPz2vCMBS+D/wfwhN2m+kciuuaigoT2c26eX4kz6as&#10;eSlNZrv99ctB8Pjx/S7Wo2vFlfrQeFbwPMtAEGtvGq4VfJ7en1YgQkQ22HomBb8UYF1OHgrMjR/4&#10;SNcq1iKFcMhRgY2xy6UM2pLDMPMdceIuvncYE+xraXocUrhr5TzLltJhw6nBYkc7S/q7+nEKPrRd&#10;rP7G/dkMy8vL5rg9f2m/V+pxOm7eQEQa4118cx+MgvlrWpvOpCMg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eXx5wgAAANwAAAAPAAAAAAAAAAAAAAAAAJgCAABkcnMvZG93&#10;bnJldi54bWxQSwUGAAAAAAQABAD1AAAAhwMAAAAA&#10;" strokecolor="black [3213]" strokeweight="1pt"/>
                  <v:roundrect id="AutoShape 6" o:spid="_x0000_s1084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XZ4sQA&#10;AADcAAAADwAAAGRycy9kb3ducmV2LnhtbESPQWsCMRSE74L/ITyhN81qUXRrFBUq4k3ben4kz83i&#10;5mXZpO62v94UCh6HmfmGWa47V4k7NaH0rGA8ykAQa29KLhR8frwP5yBCRDZYeSYFPxRgver3lpgb&#10;3/KJ7udYiAThkKMCG2OdSxm0JYdh5Gvi5F194zAm2RTSNNgmuKvkJMtm0mHJacFiTTtL+nb+dgqO&#10;2k7nv93+YtrZ9XVz2l6+tN8r9TLoNm8gInXxGf5vH4yCyWIBf2fSEZ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12eLEAAAA3AAAAA8AAAAAAAAAAAAAAAAAmAIAAGRycy9k&#10;b3ducmV2LnhtbFBLBQYAAAAABAAEAPUAAACJAwAAAAA=&#10;" strokecolor="black [3213]" strokeweight="1pt"/>
                </v:group>
              </w:pict>
            </w:r>
            <w:r w:rsidR="0040449F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40449F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t xml:space="preserve"> </w:t>
            </w:r>
            <w:r w:rsidR="00CF3E40" w:rsidRPr="00CF3E4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42" w:dyaOrig="218" w14:anchorId="585328E7">
                <v:shape id="_x0000_i1081" type="#_x0000_t75" style="width:38.25pt;height:10.5pt" o:ole="">
                  <v:imagedata r:id="rId124" o:title=""/>
                </v:shape>
                <o:OLEObject Type="Embed" ProgID="FXEquation.Equation" ShapeID="_x0000_i1081" DrawAspect="Content" ObjectID="_1514609921" r:id="rId125"/>
              </w:object>
            </w:r>
            <w:r w:rsidR="0040449F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t xml:space="preserve"> </w:t>
            </w:r>
            <w:r w:rsidR="0040449F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t xml:space="preserve">       </w:t>
            </w:r>
            <w:r w:rsidR="00CF3E40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t xml:space="preserve"> </w:t>
            </w:r>
            <w:r w:rsidR="0040449F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t xml:space="preserve">              </w:t>
            </w:r>
            <w:r w:rsidR="00CF3E40" w:rsidRPr="00CF3E4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92" w:dyaOrig="216" w14:anchorId="0954FDBD">
                <v:shape id="_x0000_i1082" type="#_x0000_t75" style="width:29.25pt;height:9.75pt" o:ole="">
                  <v:imagedata r:id="rId126" o:title=""/>
                </v:shape>
                <o:OLEObject Type="Embed" ProgID="FXEquation.Equation" ShapeID="_x0000_i1082" DrawAspect="Content" ObjectID="_1514609922" r:id="rId127"/>
              </w:object>
            </w:r>
            <w:r w:rsidR="0040449F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t xml:space="preserve">              </w:t>
            </w:r>
            <w:r w:rsidR="00CF3E40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t xml:space="preserve"> </w:t>
            </w:r>
            <w:r w:rsidR="0040449F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t xml:space="preserve">             </w:t>
            </w:r>
            <w:r w:rsidR="00CF3E40" w:rsidRPr="00CF3E4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28" w:dyaOrig="218" w14:anchorId="1C96EAA5">
                <v:shape id="_x0000_i1083" type="#_x0000_t75" style="width:36.75pt;height:10.5pt" o:ole="">
                  <v:imagedata r:id="rId128" o:title=""/>
                </v:shape>
                <o:OLEObject Type="Embed" ProgID="FXEquation.Equation" ShapeID="_x0000_i1083" DrawAspect="Content" ObjectID="_1514609923" r:id="rId129"/>
              </w:object>
            </w:r>
            <w:r w:rsidR="0040449F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t xml:space="preserve">                        </w:t>
            </w:r>
            <w:r w:rsidR="00CF3E40" w:rsidRPr="00CF3E4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878" w:dyaOrig="218" w14:anchorId="64B46B25">
                <v:shape id="_x0000_i1084" type="#_x0000_t75" style="width:44.25pt;height:10.5pt" o:ole="">
                  <v:imagedata r:id="rId130" o:title=""/>
                </v:shape>
                <o:OLEObject Type="Embed" ProgID="FXEquation.Equation" ShapeID="_x0000_i1084" DrawAspect="Content" ObjectID="_1514609924" r:id="rId131"/>
              </w:object>
            </w:r>
            <w:r w:rsidR="0040449F">
              <w:rPr>
                <w:rFonts w:ascii="Times New Roman" w:hAnsi="Times New Roman"/>
                <w:position w:val="-16"/>
                <w:sz w:val="24"/>
                <w:szCs w:val="24"/>
              </w:rPr>
              <w:t xml:space="preserve"> </w:t>
            </w:r>
          </w:p>
          <w:p w:rsidR="0040449F" w:rsidRDefault="0040449F" w:rsidP="0040449F">
            <w:pPr>
              <w:rPr>
                <w:rFonts w:ascii="Times New Roman" w:hAnsi="Times New Roman"/>
                <w:b/>
                <w:sz w:val="8"/>
                <w:szCs w:val="8"/>
              </w:rPr>
            </w:pPr>
          </w:p>
        </w:tc>
      </w:tr>
      <w:tr w:rsidR="0040449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0449F" w:rsidRPr="001B3341" w:rsidRDefault="0040449F" w:rsidP="0040449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0449F" w:rsidRPr="00B86B09" w:rsidRDefault="0040449F" w:rsidP="0040449F">
            <w:pPr>
              <w:rPr>
                <w:rFonts w:ascii="Times New Roman" w:hAnsi="Times New Roman"/>
                <w:sz w:val="24"/>
                <w:szCs w:val="24"/>
              </w:rPr>
            </w:pPr>
            <w:r w:rsidRPr="00B86B09">
              <w:rPr>
                <w:rFonts w:ascii="Times New Roman" w:hAnsi="Times New Roman"/>
                <w:sz w:val="24"/>
                <w:szCs w:val="24"/>
              </w:rPr>
              <w:t xml:space="preserve">Which line in the solution to the equation  </w:t>
            </w:r>
            <w:r w:rsidR="00CF3E40" w:rsidRPr="00CF3E40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304" w:dyaOrig="594" w14:anchorId="460AF43E">
                <v:shape id="_x0000_i1085" type="#_x0000_t75" style="width:65.25pt;height:29.25pt" o:ole="">
                  <v:imagedata r:id="rId132" o:title=""/>
                </v:shape>
                <o:OLEObject Type="Embed" ProgID="FXEquation.Equation" ShapeID="_x0000_i1085" DrawAspect="Content" ObjectID="_1514609925" r:id="rId133"/>
              </w:object>
            </w: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contains an error?</w:t>
            </w:r>
          </w:p>
          <w:p w:rsidR="0040449F" w:rsidRPr="00B86B09" w:rsidRDefault="0040449F" w:rsidP="0040449F">
            <w:pPr>
              <w:rPr>
                <w:rFonts w:ascii="Times New Roman" w:hAnsi="Times New Roman"/>
                <w:sz w:val="24"/>
                <w:szCs w:val="24"/>
              </w:rPr>
            </w:pP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 w:rsidR="00CF3E40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CF3E40" w:rsidRPr="00CF3E40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304" w:dyaOrig="594">
                <v:shape id="_x0000_i1086" type="#_x0000_t75" style="width:65.25pt;height:29.25pt" o:ole="">
                  <v:imagedata r:id="rId132" o:title=""/>
                </v:shape>
                <o:OLEObject Type="Embed" ProgID="FXEquation.Equation" ShapeID="_x0000_i1086" DrawAspect="Content" ObjectID="_1514609926" r:id="rId134"/>
              </w:object>
            </w:r>
          </w:p>
          <w:p w:rsidR="0040449F" w:rsidRPr="00B86B09" w:rsidRDefault="0040449F" w:rsidP="0040449F">
            <w:pPr>
              <w:rPr>
                <w:rFonts w:ascii="Times New Roman" w:hAnsi="Times New Roman"/>
                <w:sz w:val="24"/>
                <w:szCs w:val="24"/>
              </w:rPr>
            </w:pP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    Line 1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F3E40" w:rsidRPr="00CF3E4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848" w:dyaOrig="220">
                <v:shape id="_x0000_i1087" type="#_x0000_t75" style="width:92.25pt;height:11.25pt" o:ole="">
                  <v:imagedata r:id="rId135" o:title=""/>
                </v:shape>
                <o:OLEObject Type="Embed" ProgID="FXEquation.Equation" ShapeID="_x0000_i1087" DrawAspect="Content" ObjectID="_1514609927" r:id="rId136"/>
              </w:object>
            </w:r>
          </w:p>
          <w:p w:rsidR="0040449F" w:rsidRPr="00B86B09" w:rsidRDefault="0040449F" w:rsidP="0040449F">
            <w:pPr>
              <w:rPr>
                <w:rFonts w:ascii="Times New Roman" w:hAnsi="Times New Roman"/>
                <w:sz w:val="24"/>
                <w:szCs w:val="24"/>
              </w:rPr>
            </w:pP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    Line 2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CF3E40" w:rsidRPr="00CF3E4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94" w:dyaOrig="218" w14:anchorId="747AA782">
                <v:shape id="_x0000_i1088" type="#_x0000_t75" style="width:63.75pt;height:11.25pt" o:ole="">
                  <v:imagedata r:id="rId137" o:title=""/>
                </v:shape>
                <o:OLEObject Type="Embed" ProgID="FXEquation.Equation" ShapeID="_x0000_i1088" DrawAspect="Content" ObjectID="_1514609928" r:id="rId138"/>
              </w:object>
            </w:r>
          </w:p>
          <w:p w:rsidR="0040449F" w:rsidRPr="00B86B09" w:rsidRDefault="0040449F" w:rsidP="0040449F">
            <w:pPr>
              <w:rPr>
                <w:rFonts w:ascii="Times New Roman" w:hAnsi="Times New Roman"/>
                <w:sz w:val="24"/>
                <w:szCs w:val="24"/>
              </w:rPr>
            </w:pP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    Line 3            </w:t>
            </w:r>
            <w:r w:rsidR="00CF3E40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CF3E40" w:rsidRPr="00CF3E4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94" w:dyaOrig="218" w14:anchorId="20792E99">
                <v:shape id="_x0000_i1089" type="#_x0000_t75" style="width:63.75pt;height:11.25pt" o:ole="">
                  <v:imagedata r:id="rId139" o:title=""/>
                </v:shape>
                <o:OLEObject Type="Embed" ProgID="FXEquation.Equation" ShapeID="_x0000_i1089" DrawAspect="Content" ObjectID="_1514609929" r:id="rId140"/>
              </w:object>
            </w:r>
          </w:p>
          <w:p w:rsidR="0040449F" w:rsidRDefault="0040449F" w:rsidP="0040449F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    Line 4           </w:t>
            </w:r>
            <w:r w:rsidR="00CF3E4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F3E40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Pr="00B86B09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CF3E40" w:rsidRPr="00CF3E4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828" w:dyaOrig="218" w14:anchorId="63FD6D89">
                <v:shape id="_x0000_i1090" type="#_x0000_t75" style="width:41.25pt;height:11.25pt" o:ole="">
                  <v:imagedata r:id="rId141" o:title=""/>
                </v:shape>
                <o:OLEObject Type="Embed" ProgID="FXEquation.Equation" ShapeID="_x0000_i1090" DrawAspect="Content" ObjectID="_1514609930" r:id="rId142"/>
              </w:object>
            </w:r>
          </w:p>
          <w:p w:rsidR="0040449F" w:rsidRPr="00B86B09" w:rsidRDefault="0040449F" w:rsidP="0040449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0449F" w:rsidRPr="00B86B09" w:rsidRDefault="00D9332F" w:rsidP="0040449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pict w14:anchorId="6D21D590">
                <v:group id="Group 300" o:spid="_x0000_s1085" style="position:absolute;margin-left:15.45pt;margin-top:1.45pt;width:343.5pt;height:9pt;z-index:251668992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">
                  <v:roundrect id="AutoShape 3" o:spid="_x0000_s1086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P/sMA&#10;AADcAAAADwAAAGRycy9kb3ducmV2LnhtbESPQWsCMRSE70L/Q3hCb5q1oshqFFtQpDdt9fxInpvF&#10;zcuyie7WX98IgsdhZr5hFqvOVeJGTSg9KxgNMxDE2puSCwW/P5vBDESIyAYrz6TgjwKslm+9BebG&#10;t7yn2yEWIkE45KjAxljnUgZtyWEY+po4eWffOIxJNoU0DbYJ7ir5kWVT6bDktGCxpi9L+nK4OgXf&#10;2k5m9257Mu30PF7vP09H7bdKvfe79RxEpC6+ws/2zigYZyN4nElH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hP/sMAAADcAAAADwAAAAAAAAAAAAAAAACYAgAAZHJzL2Rv&#10;d25yZXYueG1sUEsFBgAAAAAEAAQA9QAAAIgDAAAAAA==&#10;" strokecolor="black [3213]" strokeweight="1pt"/>
                  <v:roundrect id="AutoShape 4" o:spid="_x0000_s1087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rRicMA&#10;AADcAAAADwAAAGRycy9kb3ducmV2LnhtbESPQWsCMRSE74L/ITzBm2arKLI1ii0oxZu29fxInpul&#10;m5dlE921v94IgsdhZr5hluvOVeJKTSg9K3gbZyCItTclFwp+vrejBYgQkQ1WnknBjQKsV/3eEnPj&#10;Wz7Q9RgLkSAcclRgY6xzKYO25DCMfU2cvLNvHMYkm0KaBtsEd5WcZNlcOiw5LVis6dOS/jtenIK9&#10;trPFf7c7mXZ+nm4OH6df7XdKDQfd5h1EpC6+ws/2l1EwzSbwOJOOgF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rRicMAAADcAAAADwAAAAAAAAAAAAAAAACYAgAAZHJzL2Rv&#10;d25yZXYueG1sUEsFBgAAAAAEAAQA9QAAAIgDAAAAAA==&#10;" strokecolor="black [3213]" strokeweight="1pt"/>
                  <v:roundrect id="AutoShape 5" o:spid="_x0000_s1088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Z0EsQA&#10;AADcAAAADwAAAGRycy9kb3ducmV2LnhtbESPzWrDMBCE74W8g9hCb43cmIbgRg5JoKHklt/zIq0t&#10;U2tlLDV2+/RRodDjMDPfMMvV6Fpxoz40nhW8TDMQxNqbhmsF59P78wJEiMgGW8+k4JsCrMrJwxIL&#10;4wc+0O0Ya5EgHApUYGPsCimDtuQwTH1HnLzK9w5jkn0tTY9DgrtWzrJsLh02nBYsdrS1pD+PX07B&#10;XtvXxc+4u5phXuXrw+Z60X6n1NPjuH4DEWmM/+G/9odRkGc5/J5JR0CW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2dBLEAAAA3AAAAA8AAAAAAAAAAAAAAAAAmAIAAGRycy9k&#10;b3ducmV2LnhtbFBLBQYAAAAABAAEAPUAAACJAwAAAAA=&#10;" strokecolor="black [3213]" strokeweight="1pt"/>
                  <v:roundrect id="AutoShape 6" o:spid="_x0000_s1089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/sZsMA&#10;AADcAAAADwAAAGRycy9kb3ducmV2LnhtbESPQWsCMRSE7wX/Q3iCt5q1WpHVKFqoFG9a9fxInpvF&#10;zcuySd21v94IhR6HmfmGWaw6V4kbNaH0rGA0zEAQa29KLhQcvz9fZyBCRDZYeSYFdwqwWvZeFpgb&#10;3/KebodYiAThkKMCG2OdSxm0JYdh6Gvi5F184zAm2RTSNNgmuKvkW5ZNpcOS04LFmj4s6evhxynY&#10;afs+++22Z9NOL+P1fnM+ab9VatDv1nMQkbr4H/5rfxkF42wCzzPp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t/sZsMAAADcAAAADwAAAAAAAAAAAAAAAACYAgAAZHJzL2Rv&#10;d25yZXYueG1sUEsFBgAAAAAEAAQA9QAAAIgDAAAAAA==&#10;" strokecolor="black [3213]" strokeweight="1pt"/>
                </v:group>
              </w:pict>
            </w:r>
            <w:r w:rsidR="0040449F" w:rsidRPr="00B86B09">
              <w:rPr>
                <w:rFonts w:ascii="Times New Roman" w:hAnsi="Times New Roman"/>
                <w:sz w:val="24"/>
                <w:szCs w:val="24"/>
              </w:rPr>
              <w:t xml:space="preserve">            Line 1                            Line 2                             Line 3                              Line 4     </w:t>
            </w:r>
          </w:p>
          <w:p w:rsidR="0040449F" w:rsidRDefault="0040449F" w:rsidP="0040449F">
            <w:pPr>
              <w:spacing w:before="240"/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40449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0449F" w:rsidRPr="001B3341" w:rsidRDefault="0040449F" w:rsidP="0040449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0449F" w:rsidRDefault="0040449F" w:rsidP="0040449F">
            <w:pPr>
              <w:rPr>
                <w:rFonts w:ascii="Times New Roman" w:hAnsi="Times New Roman"/>
                <w:color w:val="FF0000"/>
                <w:position w:val="-6"/>
              </w:rPr>
            </w:pPr>
            <w:r w:rsidRPr="00B86B09">
              <w:rPr>
                <w:rFonts w:ascii="Times New Roman" w:hAnsi="Times New Roman"/>
                <w:sz w:val="24"/>
                <w:szCs w:val="24"/>
              </w:rPr>
              <w:t xml:space="preserve">Which is the solution to  </w:t>
            </w:r>
            <w:r w:rsidRPr="00B86B09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A97FE3" w:rsidRPr="00A97FE3">
              <w:rPr>
                <w:rFonts w:ascii="Times New Roman" w:hAnsi="Times New Roman"/>
                <w:color w:val="FF0000"/>
                <w:position w:val="-2"/>
              </w:rPr>
              <w:object w:dxaOrig="1397" w:dyaOrig="218" w14:anchorId="33438AD5">
                <v:shape id="_x0000_i1091" type="#_x0000_t75" style="width:69.75pt;height:10.5pt" o:ole="">
                  <v:imagedata r:id="rId143" o:title=""/>
                </v:shape>
                <o:OLEObject Type="Embed" ProgID="FXEquation.Equation" ShapeID="_x0000_i1091" DrawAspect="Content" ObjectID="_1514609931" r:id="rId144"/>
              </w:object>
            </w:r>
            <w:r>
              <w:rPr>
                <w:rFonts w:ascii="Times New Roman" w:hAnsi="Times New Roman"/>
                <w:color w:val="FF0000"/>
                <w:position w:val="-6"/>
              </w:rPr>
              <w:t xml:space="preserve"> </w:t>
            </w:r>
            <w:r>
              <w:rPr>
                <w:rFonts w:ascii="Times New Roman" w:hAnsi="Times New Roman"/>
              </w:rPr>
              <w:t>?</w:t>
            </w:r>
          </w:p>
          <w:p w:rsidR="0040449F" w:rsidRDefault="0040449F" w:rsidP="0040449F">
            <w:pPr>
              <w:rPr>
                <w:rFonts w:ascii="Times New Roman" w:hAnsi="Times New Roman"/>
                <w:color w:val="FF0000"/>
                <w:position w:val="-6"/>
              </w:rPr>
            </w:pPr>
          </w:p>
          <w:p w:rsidR="0040449F" w:rsidRDefault="0040449F" w:rsidP="0040449F">
            <w:pPr>
              <w:rPr>
                <w:rFonts w:ascii="Times New Roman" w:hAnsi="Times New Roman"/>
                <w:color w:val="FF0000"/>
                <w:position w:val="-6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6464" behindDoc="0" locked="0" layoutInCell="1" allowOverlap="1" wp14:anchorId="730B2DBF" wp14:editId="0EE7004F">
                      <wp:simplePos x="0" y="0"/>
                      <wp:positionH relativeFrom="column">
                        <wp:posOffset>143106</wp:posOffset>
                      </wp:positionH>
                      <wp:positionV relativeFrom="paragraph">
                        <wp:posOffset>38619</wp:posOffset>
                      </wp:positionV>
                      <wp:extent cx="4362450" cy="114300"/>
                      <wp:effectExtent l="0" t="0" r="19050" b="19050"/>
                      <wp:wrapNone/>
                      <wp:docPr id="305" name="Group 3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CA136D" id="Group 305" o:spid="_x0000_s1026" style="position:absolute;margin-left:11.25pt;margin-top:3.05pt;width:343.5pt;height:9pt;z-index:25164646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color w:val="FF0000"/>
                <w:position w:val="-6"/>
              </w:rPr>
              <w:t xml:space="preserve">          </w:t>
            </w:r>
            <w:r>
              <w:rPr>
                <w:rFonts w:ascii="Times New Roman" w:hAnsi="Times New Roman"/>
                <w:color w:val="FF0000"/>
              </w:rPr>
              <w:t xml:space="preserve"> </w:t>
            </w:r>
            <w:r w:rsidR="00A97FE3" w:rsidRPr="00A97FE3">
              <w:rPr>
                <w:rFonts w:ascii="Times New Roman" w:hAnsi="Times New Roman"/>
                <w:color w:val="FF0000"/>
                <w:position w:val="-2"/>
              </w:rPr>
              <w:object w:dxaOrig="866" w:dyaOrig="218" w14:anchorId="4131E0B3">
                <v:shape id="_x0000_i1092" type="#_x0000_t75" style="width:43.5pt;height:10.5pt" o:ole="">
                  <v:imagedata r:id="rId145" o:title=""/>
                </v:shape>
                <o:OLEObject Type="Embed" ProgID="FXEquation.Equation" ShapeID="_x0000_i1092" DrawAspect="Content" ObjectID="_1514609932" r:id="rId146"/>
              </w:object>
            </w:r>
            <w:r>
              <w:rPr>
                <w:rFonts w:ascii="Times New Roman" w:hAnsi="Times New Roman"/>
                <w:color w:val="FF0000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6"/>
              </w:rPr>
              <w:t xml:space="preserve">                             </w:t>
            </w:r>
            <w:r w:rsidR="00A97FE3" w:rsidRPr="00A97FE3">
              <w:rPr>
                <w:rFonts w:ascii="Times New Roman" w:hAnsi="Times New Roman"/>
                <w:color w:val="FF0000"/>
                <w:position w:val="-2"/>
              </w:rPr>
              <w:object w:dxaOrig="746" w:dyaOrig="216" w14:anchorId="31860C45">
                <v:shape id="_x0000_i1093" type="#_x0000_t75" style="width:36.75pt;height:9.75pt" o:ole="">
                  <v:imagedata r:id="rId147" o:title=""/>
                </v:shape>
                <o:OLEObject Type="Embed" ProgID="FXEquation.Equation" ShapeID="_x0000_i1093" DrawAspect="Content" ObjectID="_1514609933" r:id="rId148"/>
              </w:object>
            </w:r>
            <w:r>
              <w:rPr>
                <w:rFonts w:ascii="Times New Roman" w:hAnsi="Times New Roman"/>
                <w:color w:val="FF0000"/>
                <w:position w:val="-6"/>
              </w:rPr>
              <w:t xml:space="preserve">                            </w:t>
            </w:r>
            <w:r w:rsidR="00A97FE3" w:rsidRPr="00A97FE3">
              <w:rPr>
                <w:rFonts w:ascii="Times New Roman" w:hAnsi="Times New Roman"/>
                <w:color w:val="FF0000"/>
                <w:position w:val="-2"/>
              </w:rPr>
              <w:object w:dxaOrig="596" w:dyaOrig="216" w14:anchorId="7E91735A">
                <v:shape id="_x0000_i1094" type="#_x0000_t75" style="width:29.25pt;height:9.75pt" o:ole="">
                  <v:imagedata r:id="rId149" o:title=""/>
                </v:shape>
                <o:OLEObject Type="Embed" ProgID="FXEquation.Equation" ShapeID="_x0000_i1094" DrawAspect="Content" ObjectID="_1514609934" r:id="rId150"/>
              </w:object>
            </w:r>
            <w:r>
              <w:rPr>
                <w:rFonts w:ascii="Times New Roman" w:hAnsi="Times New Roman"/>
                <w:color w:val="FF0000"/>
                <w:position w:val="-6"/>
              </w:rPr>
              <w:t xml:space="preserve">                                </w:t>
            </w:r>
            <w:r w:rsidR="00A97FE3" w:rsidRPr="00A97FE3">
              <w:rPr>
                <w:rFonts w:ascii="Times New Roman" w:hAnsi="Times New Roman"/>
                <w:color w:val="FF0000"/>
                <w:position w:val="-2"/>
              </w:rPr>
              <w:object w:dxaOrig="715" w:dyaOrig="218" w14:anchorId="2D033E0E">
                <v:shape id="_x0000_i1095" type="#_x0000_t75" style="width:35.25pt;height:10.5pt" o:ole="">
                  <v:imagedata r:id="rId151" o:title=""/>
                </v:shape>
                <o:OLEObject Type="Embed" ProgID="FXEquation.Equation" ShapeID="_x0000_i1095" DrawAspect="Content" ObjectID="_1514609935" r:id="rId152"/>
              </w:object>
            </w:r>
            <w:r>
              <w:rPr>
                <w:rFonts w:ascii="Times New Roman" w:hAnsi="Times New Roman"/>
                <w:color w:val="FF0000"/>
                <w:position w:val="-6"/>
              </w:rPr>
              <w:t xml:space="preserve"> </w:t>
            </w:r>
          </w:p>
          <w:p w:rsidR="0040449F" w:rsidRDefault="0040449F" w:rsidP="00B921B3">
            <w:pPr>
              <w:pStyle w:val="QuestionStyle"/>
            </w:pPr>
          </w:p>
        </w:tc>
      </w:tr>
      <w:tr w:rsidR="0040449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0449F" w:rsidRPr="001B3341" w:rsidRDefault="0040449F" w:rsidP="0040449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0449F" w:rsidRDefault="0040449F" w:rsidP="00B921B3">
            <w:pPr>
              <w:pStyle w:val="QuestionStyle"/>
            </w:pPr>
            <w:r w:rsidRPr="00233613">
              <w:t>Solve</w:t>
            </w:r>
            <w:r>
              <w:t xml:space="preserve">   </w:t>
            </w:r>
            <w:r w:rsidR="00A97FE3" w:rsidRPr="00A97FE3">
              <w:object w:dxaOrig="1324" w:dyaOrig="238" w14:anchorId="4F039D5B">
                <v:shape id="_x0000_i1096" type="#_x0000_t75" style="width:84.75pt;height:15pt" o:ole="">
                  <v:imagedata r:id="rId153" o:title=""/>
                </v:shape>
                <o:OLEObject Type="Embed" ProgID="FXEquation.Equation" ShapeID="_x0000_i1096" DrawAspect="Content" ObjectID="_1514609936" r:id="rId154"/>
              </w:object>
            </w:r>
            <w:r>
              <w:t xml:space="preserve"> </w:t>
            </w:r>
          </w:p>
          <w:p w:rsidR="0040449F" w:rsidRDefault="0040449F" w:rsidP="00B921B3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5AF4D4CA" wp14:editId="7D941E0C">
                      <wp:simplePos x="0" y="0"/>
                      <wp:positionH relativeFrom="column">
                        <wp:posOffset>3413372</wp:posOffset>
                      </wp:positionH>
                      <wp:positionV relativeFrom="paragraph">
                        <wp:posOffset>198704</wp:posOffset>
                      </wp:positionV>
                      <wp:extent cx="754380" cy="373380"/>
                      <wp:effectExtent l="9525" t="12700" r="17145" b="13970"/>
                      <wp:wrapNone/>
                      <wp:docPr id="1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C2D2FD" id="Rectangle 1" o:spid="_x0000_s1026" style="position:absolute;margin-left:268.75pt;margin-top:15.65pt;width:59.4pt;height:29.4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" filled="f" strokecolor="black [3213]" strokeweight="1.5pt"/>
                  </w:pict>
                </mc:Fallback>
              </mc:AlternateContent>
            </w:r>
          </w:p>
          <w:p w:rsidR="0040449F" w:rsidRPr="00A97FE3" w:rsidRDefault="0040449F" w:rsidP="00B921B3">
            <w:pPr>
              <w:pStyle w:val="QuestionStyle"/>
              <w:rPr>
                <w:position w:val="-2"/>
              </w:rPr>
            </w:pPr>
            <w:r>
              <w:t xml:space="preserve">                                                                        </w:t>
            </w:r>
            <w:r w:rsidR="00A97FE3">
              <w:rPr>
                <w:sz w:val="32"/>
              </w:rPr>
              <w:t xml:space="preserve"> </w:t>
            </w:r>
            <w:r w:rsidR="00A97FE3" w:rsidRPr="00A97FE3">
              <w:rPr>
                <w:color w:val="FF0000"/>
                <w:position w:val="-2"/>
                <w:sz w:val="32"/>
              </w:rPr>
              <w:object w:dxaOrig="783" w:dyaOrig="190">
                <v:shape id="_x0000_i1097" type="#_x0000_t75" style="width:39pt;height:9pt" o:ole="">
                  <v:imagedata r:id="rId110" o:title=""/>
                </v:shape>
                <o:OLEObject Type="Embed" ProgID="FXEquation.Equation" ShapeID="_x0000_i1097" DrawAspect="Content" ObjectID="_1514609937" r:id="rId155"/>
              </w:object>
            </w:r>
            <w:r w:rsidR="00A97FE3" w:rsidRPr="00A97FE3">
              <w:rPr>
                <w:position w:val="-2"/>
                <w:sz w:val="32"/>
              </w:rPr>
              <w:t xml:space="preserve"> </w:t>
            </w:r>
            <w:r w:rsidRPr="00A97FE3">
              <w:rPr>
                <w:position w:val="-2"/>
              </w:rPr>
              <w:t xml:space="preserve"> </w:t>
            </w:r>
          </w:p>
          <w:p w:rsidR="0040449F" w:rsidRPr="00233613" w:rsidRDefault="0040449F" w:rsidP="00B921B3">
            <w:pPr>
              <w:pStyle w:val="QuestionStyle"/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5B4F5B">
      <w:pPr>
        <w:jc w:val="center"/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760FB7" w:rsidRDefault="00760FB7" w:rsidP="00760FB7"/>
    <w:p w:rsidR="00760FB7" w:rsidRDefault="00760FB7" w:rsidP="00B921B3">
      <w:pPr>
        <w:pStyle w:val="QuestionStyle"/>
      </w:pPr>
    </w:p>
    <w:tbl>
      <w:tblPr>
        <w:tblStyle w:val="TableGrid"/>
        <w:tblW w:w="1021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20"/>
        <w:gridCol w:w="5105"/>
        <w:gridCol w:w="3687"/>
      </w:tblGrid>
      <w:tr w:rsidR="00760FB7" w:rsidTr="005B4F5B">
        <w:trPr>
          <w:cantSplit/>
          <w:trHeight w:val="851"/>
        </w:trPr>
        <w:tc>
          <w:tcPr>
            <w:tcW w:w="1420" w:type="dxa"/>
            <w:shd w:val="clear" w:color="auto" w:fill="CCECFF"/>
            <w:vAlign w:val="center"/>
            <w:hideMark/>
          </w:tcPr>
          <w:p w:rsidR="00760FB7" w:rsidRDefault="00760FB7" w:rsidP="005B4F5B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760FB7" w:rsidRDefault="00760FB7" w:rsidP="005B4F5B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5105" w:type="dxa"/>
            <w:shd w:val="clear" w:color="auto" w:fill="CCECFF"/>
            <w:vAlign w:val="center"/>
            <w:hideMark/>
          </w:tcPr>
          <w:p w:rsidR="00760FB7" w:rsidRDefault="00760FB7" w:rsidP="005B4F5B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Equations</w:t>
            </w:r>
          </w:p>
        </w:tc>
        <w:tc>
          <w:tcPr>
            <w:tcW w:w="3687" w:type="dxa"/>
            <w:shd w:val="clear" w:color="auto" w:fill="0D0D0D" w:themeFill="text1" w:themeFillTint="F2"/>
            <w:hideMark/>
          </w:tcPr>
          <w:p w:rsidR="00760FB7" w:rsidRDefault="00760FB7" w:rsidP="005B4F5B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760FB7" w:rsidRDefault="00760FB7" w:rsidP="005B4F5B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Longer Answer </w:t>
            </w:r>
          </w:p>
          <w:p w:rsidR="00760FB7" w:rsidRDefault="00760FB7" w:rsidP="005B4F5B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760FB7" w:rsidTr="005B4F5B">
        <w:trPr>
          <w:cantSplit/>
          <w:trHeight w:val="509"/>
        </w:trPr>
        <w:tc>
          <w:tcPr>
            <w:tcW w:w="6525" w:type="dxa"/>
            <w:gridSpan w:val="2"/>
            <w:shd w:val="clear" w:color="auto" w:fill="CCECFF"/>
            <w:hideMark/>
          </w:tcPr>
          <w:p w:rsidR="00760FB7" w:rsidRDefault="00760FB7" w:rsidP="005B4F5B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687" w:type="dxa"/>
            <w:hideMark/>
          </w:tcPr>
          <w:p w:rsidR="00760FB7" w:rsidRDefault="00760FB7" w:rsidP="005B4F5B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Name___________________</w:t>
            </w:r>
          </w:p>
        </w:tc>
      </w:tr>
      <w:tr w:rsidR="00760FB7" w:rsidTr="005B4F5B">
        <w:trPr>
          <w:cantSplit/>
          <w:trHeight w:val="340"/>
        </w:trPr>
        <w:tc>
          <w:tcPr>
            <w:tcW w:w="10212" w:type="dxa"/>
            <w:gridSpan w:val="3"/>
            <w:hideMark/>
          </w:tcPr>
          <w:p w:rsidR="00760FB7" w:rsidRDefault="00760FB7" w:rsidP="005B4F5B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Write all working and answers in the spaces provided on this test paper.</w:t>
            </w:r>
          </w:p>
          <w:p w:rsidR="00760FB7" w:rsidRDefault="00760FB7" w:rsidP="005B4F5B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Marks may not be awarded if working out and/or answers are not clear.</w:t>
            </w:r>
          </w:p>
          <w:p w:rsidR="00760FB7" w:rsidRDefault="00760FB7" w:rsidP="005B4F5B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Marks allocated are shown beside each question.</w:t>
            </w:r>
          </w:p>
          <w:p w:rsidR="00760FB7" w:rsidRDefault="00760FB7" w:rsidP="005B4F5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Calculators are allowed.</w:t>
            </w:r>
          </w:p>
        </w:tc>
      </w:tr>
    </w:tbl>
    <w:tbl>
      <w:tblPr>
        <w:tblStyle w:val="TableGrid1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70" w:type="dxa"/>
        </w:tblCellMar>
        <w:tblLook w:val="04A0" w:firstRow="1" w:lastRow="0" w:firstColumn="1" w:lastColumn="0" w:noHBand="0" w:noVBand="1"/>
      </w:tblPr>
      <w:tblGrid>
        <w:gridCol w:w="559"/>
        <w:gridCol w:w="9"/>
        <w:gridCol w:w="3826"/>
        <w:gridCol w:w="851"/>
        <w:gridCol w:w="567"/>
        <w:gridCol w:w="3545"/>
        <w:gridCol w:w="850"/>
      </w:tblGrid>
      <w:tr w:rsidR="00760FB7" w:rsidTr="005B4F5B">
        <w:trPr>
          <w:cantSplit/>
          <w:trHeight w:val="645"/>
        </w:trPr>
        <w:tc>
          <w:tcPr>
            <w:tcW w:w="559" w:type="dxa"/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760FB7" w:rsidRDefault="00760FB7" w:rsidP="005B4F5B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1.</w:t>
            </w:r>
          </w:p>
          <w:p w:rsidR="00760FB7" w:rsidRDefault="00760FB7" w:rsidP="005B4F5B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9648" w:type="dxa"/>
            <w:gridSpan w:val="6"/>
            <w:hideMark/>
          </w:tcPr>
          <w:p w:rsidR="00760FB7" w:rsidRDefault="00760FB7" w:rsidP="005B4F5B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Solve the equations below, showing all steps of working</w:t>
            </w:r>
            <w:r w:rsidR="000B6642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, regardless of the method used.</w:t>
            </w:r>
          </w:p>
        </w:tc>
      </w:tr>
      <w:tr w:rsidR="00760FB7" w:rsidTr="009A1980">
        <w:trPr>
          <w:cantSplit/>
          <w:trHeight w:val="372"/>
          <w:tblHeader/>
        </w:trPr>
        <w:tc>
          <w:tcPr>
            <w:tcW w:w="568" w:type="dxa"/>
            <w:gridSpan w:val="2"/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826" w:type="dxa"/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lang w:eastAsia="en-AU"/>
              </w:rPr>
            </w:pPr>
          </w:p>
        </w:tc>
        <w:tc>
          <w:tcPr>
            <w:tcW w:w="851" w:type="dxa"/>
            <w:hideMark/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b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lang w:eastAsia="en-AU"/>
              </w:rPr>
              <w:t>Marks</w:t>
            </w:r>
          </w:p>
        </w:tc>
        <w:tc>
          <w:tcPr>
            <w:tcW w:w="567" w:type="dxa"/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lang w:eastAsia="en-AU"/>
              </w:rPr>
            </w:pPr>
          </w:p>
        </w:tc>
        <w:tc>
          <w:tcPr>
            <w:tcW w:w="3545" w:type="dxa"/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lang w:eastAsia="en-AU"/>
              </w:rPr>
            </w:pPr>
          </w:p>
        </w:tc>
        <w:tc>
          <w:tcPr>
            <w:tcW w:w="850" w:type="dxa"/>
            <w:hideMark/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b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lang w:eastAsia="en-AU"/>
              </w:rPr>
              <w:t>Marks</w:t>
            </w:r>
          </w:p>
        </w:tc>
      </w:tr>
      <w:tr w:rsidR="00760FB7" w:rsidTr="009A1980">
        <w:trPr>
          <w:cantSplit/>
          <w:trHeight w:val="1110"/>
        </w:trPr>
        <w:tc>
          <w:tcPr>
            <w:tcW w:w="568" w:type="dxa"/>
            <w:gridSpan w:val="2"/>
            <w:shd w:val="clear" w:color="auto" w:fill="FFFF99"/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a)</w:t>
            </w:r>
          </w:p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826" w:type="dxa"/>
          </w:tcPr>
          <w:p w:rsidR="00760FB7" w:rsidRPr="009A1980" w:rsidRDefault="009A1980" w:rsidP="005B4F5B">
            <w:pPr>
              <w:jc w:val="center"/>
              <w:rPr>
                <w:rFonts w:ascii="Times New Roman" w:eastAsia="Times New Roman" w:hAnsi="Times New Roman"/>
                <w:position w:val="-164"/>
                <w:sz w:val="24"/>
                <w:szCs w:val="24"/>
                <w:lang w:eastAsia="en-AU"/>
              </w:rPr>
            </w:pPr>
            <w:r w:rsidRPr="009A1980">
              <w:rPr>
                <w:rFonts w:ascii="Times New Roman" w:eastAsia="Times New Roman" w:hAnsi="Times New Roman"/>
                <w:color w:val="FF0000"/>
                <w:position w:val="-164"/>
                <w:sz w:val="24"/>
                <w:szCs w:val="24"/>
              </w:rPr>
              <w:object w:dxaOrig="1822" w:dyaOrig="1838">
                <v:shape id="_x0000_i1098" type="#_x0000_t75" style="width:91.5pt;height:92.25pt" o:ole="">
                  <v:imagedata r:id="rId156" o:title=""/>
                </v:shape>
                <o:OLEObject Type="Embed" ProgID="FXEquation.Equation" ShapeID="_x0000_i1098" DrawAspect="Content" ObjectID="_1514609938" r:id="rId157"/>
              </w:object>
            </w:r>
          </w:p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851" w:type="dxa"/>
            <w:hideMark/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2</w:t>
            </w:r>
          </w:p>
        </w:tc>
        <w:tc>
          <w:tcPr>
            <w:tcW w:w="567" w:type="dxa"/>
            <w:shd w:val="clear" w:color="auto" w:fill="FFFF99"/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b)</w:t>
            </w:r>
          </w:p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545" w:type="dxa"/>
            <w:hideMark/>
          </w:tcPr>
          <w:p w:rsidR="00760FB7" w:rsidRPr="009A1980" w:rsidRDefault="009A1980" w:rsidP="005B4F5B">
            <w:pPr>
              <w:jc w:val="center"/>
              <w:rPr>
                <w:rFonts w:ascii="Times New Roman" w:eastAsia="Times New Roman" w:hAnsi="Times New Roman"/>
                <w:position w:val="-164"/>
                <w:sz w:val="24"/>
                <w:szCs w:val="24"/>
                <w:lang w:eastAsia="en-AU"/>
              </w:rPr>
            </w:pPr>
            <w:r w:rsidRPr="009A1980">
              <w:rPr>
                <w:rFonts w:ascii="Times New Roman" w:eastAsia="Times New Roman" w:hAnsi="Times New Roman"/>
                <w:color w:val="FF0000"/>
                <w:position w:val="-164"/>
                <w:sz w:val="24"/>
                <w:szCs w:val="24"/>
              </w:rPr>
              <w:object w:dxaOrig="1838" w:dyaOrig="1844">
                <v:shape id="_x0000_i1099" type="#_x0000_t75" style="width:92.25pt;height:92.25pt" o:ole="">
                  <v:imagedata r:id="rId158" o:title=""/>
                </v:shape>
                <o:OLEObject Type="Embed" ProgID="FXEquation.Equation" ShapeID="_x0000_i1099" DrawAspect="Content" ObjectID="_1514609939" r:id="rId159"/>
              </w:object>
            </w:r>
          </w:p>
        </w:tc>
        <w:tc>
          <w:tcPr>
            <w:tcW w:w="850" w:type="dxa"/>
            <w:hideMark/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2</w:t>
            </w:r>
          </w:p>
        </w:tc>
      </w:tr>
      <w:tr w:rsidR="00760FB7" w:rsidTr="009A1980">
        <w:trPr>
          <w:cantSplit/>
          <w:trHeight w:val="1110"/>
        </w:trPr>
        <w:tc>
          <w:tcPr>
            <w:tcW w:w="568" w:type="dxa"/>
            <w:gridSpan w:val="2"/>
            <w:shd w:val="clear" w:color="auto" w:fill="FFFF99"/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c)</w:t>
            </w:r>
            <w:r w:rsidR="00582D9C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`</w:t>
            </w:r>
          </w:p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826" w:type="dxa"/>
            <w:hideMark/>
          </w:tcPr>
          <w:p w:rsidR="00760FB7" w:rsidRPr="009A1980" w:rsidRDefault="009A1980" w:rsidP="005B4F5B">
            <w:pPr>
              <w:jc w:val="center"/>
              <w:rPr>
                <w:rFonts w:ascii="Times New Roman" w:eastAsia="Times New Roman" w:hAnsi="Times New Roman"/>
                <w:position w:val="-164"/>
                <w:sz w:val="24"/>
                <w:szCs w:val="24"/>
                <w:lang w:eastAsia="en-AU"/>
              </w:rPr>
            </w:pPr>
            <w:r w:rsidRPr="009A1980">
              <w:rPr>
                <w:rFonts w:ascii="Times New Roman" w:eastAsia="Times New Roman" w:hAnsi="Times New Roman"/>
                <w:color w:val="FF0000"/>
                <w:position w:val="-164"/>
                <w:sz w:val="24"/>
                <w:szCs w:val="24"/>
              </w:rPr>
              <w:object w:dxaOrig="1718" w:dyaOrig="1838">
                <v:shape id="_x0000_i1100" type="#_x0000_t75" style="width:86.25pt;height:92.25pt" o:ole="">
                  <v:imagedata r:id="rId160" o:title=""/>
                </v:shape>
                <o:OLEObject Type="Embed" ProgID="FXEquation.Equation" ShapeID="_x0000_i1100" DrawAspect="Content" ObjectID="_1514609940" r:id="rId161"/>
              </w:object>
            </w:r>
          </w:p>
        </w:tc>
        <w:tc>
          <w:tcPr>
            <w:tcW w:w="851" w:type="dxa"/>
            <w:hideMark/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2</w:t>
            </w:r>
          </w:p>
        </w:tc>
        <w:tc>
          <w:tcPr>
            <w:tcW w:w="567" w:type="dxa"/>
            <w:shd w:val="clear" w:color="auto" w:fill="FFFF99"/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d)</w:t>
            </w:r>
          </w:p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545" w:type="dxa"/>
            <w:hideMark/>
          </w:tcPr>
          <w:p w:rsidR="00760FB7" w:rsidRPr="009A1980" w:rsidRDefault="009A1980" w:rsidP="005B4F5B">
            <w:pPr>
              <w:jc w:val="center"/>
              <w:rPr>
                <w:rFonts w:ascii="Times New Roman" w:eastAsia="Times New Roman" w:hAnsi="Times New Roman"/>
                <w:position w:val="-178"/>
                <w:sz w:val="24"/>
                <w:szCs w:val="24"/>
                <w:lang w:eastAsia="en-AU"/>
              </w:rPr>
            </w:pPr>
            <w:r w:rsidRPr="009A1980">
              <w:rPr>
                <w:rFonts w:ascii="Times New Roman" w:eastAsia="Times New Roman" w:hAnsi="Times New Roman"/>
                <w:color w:val="FF0000"/>
                <w:position w:val="-178"/>
                <w:sz w:val="24"/>
                <w:szCs w:val="24"/>
              </w:rPr>
              <w:object w:dxaOrig="1672" w:dyaOrig="2110">
                <v:shape id="_x0000_i1101" type="#_x0000_t75" style="width:84pt;height:105.75pt" o:ole="">
                  <v:imagedata r:id="rId162" o:title=""/>
                </v:shape>
                <o:OLEObject Type="Embed" ProgID="FXEquation.Equation" ShapeID="_x0000_i1101" DrawAspect="Content" ObjectID="_1514609941" r:id="rId163"/>
              </w:object>
            </w:r>
          </w:p>
        </w:tc>
        <w:tc>
          <w:tcPr>
            <w:tcW w:w="850" w:type="dxa"/>
            <w:hideMark/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2</w:t>
            </w:r>
          </w:p>
        </w:tc>
      </w:tr>
    </w:tbl>
    <w:p w:rsidR="009A1980" w:rsidRDefault="009A1980">
      <w:r>
        <w:br w:type="page"/>
      </w:r>
    </w:p>
    <w:tbl>
      <w:tblPr>
        <w:tblStyle w:val="TableGrid1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524"/>
        <w:gridCol w:w="8"/>
        <w:gridCol w:w="3571"/>
        <w:gridCol w:w="848"/>
        <w:gridCol w:w="423"/>
        <w:gridCol w:w="3983"/>
        <w:gridCol w:w="850"/>
      </w:tblGrid>
      <w:tr w:rsidR="00760FB7" w:rsidTr="005B4F5B">
        <w:trPr>
          <w:cantSplit/>
          <w:trHeight w:val="645"/>
        </w:trPr>
        <w:tc>
          <w:tcPr>
            <w:tcW w:w="524" w:type="dxa"/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760FB7" w:rsidRDefault="00760FB7" w:rsidP="005B4F5B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2.</w:t>
            </w:r>
          </w:p>
          <w:p w:rsidR="00760FB7" w:rsidRDefault="00760FB7" w:rsidP="005B4F5B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9683" w:type="dxa"/>
            <w:gridSpan w:val="6"/>
            <w:hideMark/>
          </w:tcPr>
          <w:p w:rsidR="00760FB7" w:rsidRDefault="00760FB7" w:rsidP="005B4F5B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Solve the equations below, showing all steps of working</w:t>
            </w:r>
            <w:r w:rsidR="000B6642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, regardless of the method used.</w:t>
            </w:r>
          </w:p>
        </w:tc>
      </w:tr>
      <w:tr w:rsidR="00760FB7" w:rsidTr="009A1980">
        <w:trPr>
          <w:cantSplit/>
          <w:trHeight w:val="372"/>
          <w:tblHeader/>
        </w:trPr>
        <w:tc>
          <w:tcPr>
            <w:tcW w:w="532" w:type="dxa"/>
            <w:gridSpan w:val="2"/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lang w:eastAsia="en-AU"/>
              </w:rPr>
            </w:pPr>
          </w:p>
        </w:tc>
        <w:tc>
          <w:tcPr>
            <w:tcW w:w="3571" w:type="dxa"/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color w:val="FF0000"/>
                <w:lang w:eastAsia="en-AU"/>
              </w:rPr>
            </w:pPr>
          </w:p>
        </w:tc>
        <w:tc>
          <w:tcPr>
            <w:tcW w:w="848" w:type="dxa"/>
            <w:hideMark/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b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lang w:eastAsia="en-AU"/>
              </w:rPr>
              <w:t>Marks</w:t>
            </w:r>
          </w:p>
        </w:tc>
        <w:tc>
          <w:tcPr>
            <w:tcW w:w="423" w:type="dxa"/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lang w:eastAsia="en-AU"/>
              </w:rPr>
            </w:pPr>
          </w:p>
        </w:tc>
        <w:tc>
          <w:tcPr>
            <w:tcW w:w="3983" w:type="dxa"/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color w:val="FF0000"/>
                <w:lang w:eastAsia="en-AU"/>
              </w:rPr>
            </w:pPr>
          </w:p>
        </w:tc>
        <w:tc>
          <w:tcPr>
            <w:tcW w:w="850" w:type="dxa"/>
            <w:hideMark/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b/>
                <w:color w:val="FF0000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lang w:eastAsia="en-AU"/>
              </w:rPr>
              <w:t>Marks</w:t>
            </w:r>
          </w:p>
        </w:tc>
      </w:tr>
      <w:tr w:rsidR="00760FB7" w:rsidTr="009A1980">
        <w:trPr>
          <w:cantSplit/>
          <w:trHeight w:val="1110"/>
        </w:trPr>
        <w:tc>
          <w:tcPr>
            <w:tcW w:w="532" w:type="dxa"/>
            <w:gridSpan w:val="2"/>
            <w:shd w:val="clear" w:color="auto" w:fill="FFCCFF"/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a)</w:t>
            </w:r>
          </w:p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571" w:type="dxa"/>
            <w:hideMark/>
          </w:tcPr>
          <w:p w:rsidR="00760FB7" w:rsidRPr="009A1980" w:rsidRDefault="009A1980" w:rsidP="005B4F5B">
            <w:pPr>
              <w:jc w:val="center"/>
              <w:rPr>
                <w:rFonts w:ascii="Times New Roman" w:eastAsia="Times New Roman" w:hAnsi="Times New Roman"/>
                <w:position w:val="-298"/>
                <w:sz w:val="24"/>
                <w:szCs w:val="24"/>
                <w:lang w:eastAsia="en-AU"/>
              </w:rPr>
            </w:pPr>
            <w:r w:rsidRPr="009A1980">
              <w:rPr>
                <w:rFonts w:ascii="Times New Roman" w:eastAsia="Times New Roman" w:hAnsi="Times New Roman"/>
                <w:color w:val="FF0000"/>
                <w:position w:val="-298"/>
                <w:sz w:val="24"/>
                <w:szCs w:val="24"/>
              </w:rPr>
              <w:object w:dxaOrig="2572" w:dyaOrig="3178">
                <v:shape id="_x0000_i1102" type="#_x0000_t75" style="width:129pt;height:158.25pt" o:ole="">
                  <v:imagedata r:id="rId164" o:title=""/>
                </v:shape>
                <o:OLEObject Type="Embed" ProgID="FXEquation.Equation" ShapeID="_x0000_i1102" DrawAspect="Content" ObjectID="_1514609942" r:id="rId165"/>
              </w:object>
            </w:r>
          </w:p>
        </w:tc>
        <w:tc>
          <w:tcPr>
            <w:tcW w:w="848" w:type="dxa"/>
            <w:hideMark/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3</w:t>
            </w:r>
          </w:p>
        </w:tc>
        <w:tc>
          <w:tcPr>
            <w:tcW w:w="423" w:type="dxa"/>
            <w:shd w:val="clear" w:color="auto" w:fill="FFCCFF"/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b)</w:t>
            </w:r>
          </w:p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983" w:type="dxa"/>
            <w:hideMark/>
          </w:tcPr>
          <w:p w:rsidR="00760FB7" w:rsidRPr="009A1980" w:rsidRDefault="009A1980" w:rsidP="005B4F5B">
            <w:pPr>
              <w:jc w:val="center"/>
              <w:rPr>
                <w:rFonts w:ascii="Times New Roman" w:eastAsia="Times New Roman" w:hAnsi="Times New Roman"/>
                <w:position w:val="-312"/>
                <w:sz w:val="24"/>
                <w:szCs w:val="24"/>
                <w:lang w:eastAsia="en-AU"/>
              </w:rPr>
            </w:pPr>
            <w:r w:rsidRPr="009A1980">
              <w:rPr>
                <w:rFonts w:ascii="Times New Roman" w:eastAsia="Times New Roman" w:hAnsi="Times New Roman"/>
                <w:color w:val="FF0000"/>
                <w:position w:val="-312"/>
                <w:sz w:val="24"/>
                <w:szCs w:val="24"/>
              </w:rPr>
              <w:object w:dxaOrig="2422" w:dyaOrig="3514">
                <v:shape id="_x0000_i1103" type="#_x0000_t75" style="width:120.75pt;height:175.5pt" o:ole="">
                  <v:imagedata r:id="rId166" o:title=""/>
                </v:shape>
                <o:OLEObject Type="Embed" ProgID="FXEquation.Equation" ShapeID="_x0000_i1103" DrawAspect="Content" ObjectID="_1514609943" r:id="rId167"/>
              </w:object>
            </w:r>
          </w:p>
        </w:tc>
        <w:tc>
          <w:tcPr>
            <w:tcW w:w="850" w:type="dxa"/>
            <w:hideMark/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3</w:t>
            </w:r>
          </w:p>
        </w:tc>
      </w:tr>
      <w:tr w:rsidR="00760FB7" w:rsidTr="009A198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1110"/>
        </w:trPr>
        <w:tc>
          <w:tcPr>
            <w:tcW w:w="5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c)</w:t>
            </w:r>
          </w:p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57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760FB7" w:rsidRPr="009A1980" w:rsidRDefault="009A1980" w:rsidP="005B4F5B">
            <w:pPr>
              <w:jc w:val="center"/>
              <w:rPr>
                <w:rFonts w:ascii="Times New Roman" w:eastAsia="Times New Roman" w:hAnsi="Times New Roman"/>
                <w:position w:val="-298"/>
                <w:sz w:val="24"/>
                <w:szCs w:val="24"/>
                <w:lang w:eastAsia="en-AU"/>
              </w:rPr>
            </w:pPr>
            <w:r w:rsidRPr="009A1980">
              <w:rPr>
                <w:rFonts w:ascii="Times New Roman" w:eastAsia="Times New Roman" w:hAnsi="Times New Roman"/>
                <w:color w:val="FF0000"/>
                <w:position w:val="-298"/>
                <w:sz w:val="24"/>
                <w:szCs w:val="24"/>
              </w:rPr>
              <w:object w:dxaOrig="2422" w:dyaOrig="3184">
                <v:shape id="_x0000_i1104" type="#_x0000_t75" style="width:120.75pt;height:159pt" o:ole="">
                  <v:imagedata r:id="rId168" o:title=""/>
                </v:shape>
                <o:OLEObject Type="Embed" ProgID="FXEquation.Equation" ShapeID="_x0000_i1104" DrawAspect="Content" ObjectID="_1514609944" r:id="rId169"/>
              </w:objec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3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FFCCFF"/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d)</w:t>
            </w:r>
          </w:p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9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760FB7" w:rsidRPr="00EE19B5" w:rsidRDefault="00EE19B5" w:rsidP="005B4F5B">
            <w:pPr>
              <w:jc w:val="center"/>
              <w:rPr>
                <w:rFonts w:ascii="Times New Roman" w:eastAsia="Times New Roman" w:hAnsi="Times New Roman"/>
                <w:position w:val="-312"/>
                <w:sz w:val="24"/>
                <w:szCs w:val="24"/>
                <w:lang w:eastAsia="en-AU"/>
              </w:rPr>
            </w:pPr>
            <w:r w:rsidRPr="00EE19B5">
              <w:rPr>
                <w:rFonts w:ascii="Times New Roman" w:eastAsia="Times New Roman" w:hAnsi="Times New Roman"/>
                <w:color w:val="FF0000"/>
                <w:position w:val="-312"/>
                <w:sz w:val="24"/>
                <w:szCs w:val="24"/>
              </w:rPr>
              <w:object w:dxaOrig="2422" w:dyaOrig="3512">
                <v:shape id="_x0000_i1105" type="#_x0000_t75" style="width:120.75pt;height:175.5pt" o:ole="">
                  <v:imagedata r:id="rId170" o:title=""/>
                </v:shape>
                <o:OLEObject Type="Embed" ProgID="FXEquation.Equation" ShapeID="_x0000_i1105" DrawAspect="Content" ObjectID="_1514609945" r:id="rId171"/>
              </w:objec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760FB7" w:rsidRDefault="00760FB7" w:rsidP="005B4F5B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3</w:t>
            </w:r>
          </w:p>
        </w:tc>
      </w:tr>
    </w:tbl>
    <w:p w:rsidR="00760FB7" w:rsidRDefault="00760FB7" w:rsidP="00B921B3">
      <w:pPr>
        <w:pStyle w:val="QuestionStyle"/>
      </w:pPr>
    </w:p>
    <w:p w:rsidR="00760FB7" w:rsidRPr="00670716" w:rsidRDefault="00760FB7" w:rsidP="00B921B3">
      <w:pPr>
        <w:pStyle w:val="QuestionStyle"/>
        <w:sectPr w:rsidR="00760FB7" w:rsidRPr="00670716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tab/>
      </w:r>
    </w:p>
    <w:p w:rsidR="0088388B" w:rsidRDefault="0088388B" w:rsidP="0088388B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1002"/>
        <w:gridCol w:w="5240"/>
        <w:gridCol w:w="2977"/>
      </w:tblGrid>
      <w:tr w:rsidR="0088388B" w:rsidRPr="00325745" w:rsidTr="008A2E94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32142659"/>
            <w:placeholder>
              <w:docPart w:val="D2EEF2F7254A4A3FA52AD395BCD66CF4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90" w:type="dxa"/>
                <w:gridSpan w:val="2"/>
                <w:shd w:val="clear" w:color="auto" w:fill="B6DDE8" w:themeFill="accent5" w:themeFillTint="66"/>
                <w:vAlign w:val="center"/>
              </w:tcPr>
              <w:p w:rsidR="0088388B" w:rsidRPr="00325745" w:rsidRDefault="0088388B" w:rsidP="008A2E9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1511053743"/>
            <w:placeholder>
              <w:docPart w:val="6E8ECF0605294FEC81ED5145278BB19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0" w:type="dxa"/>
                <w:shd w:val="clear" w:color="auto" w:fill="B6DDE8" w:themeFill="accent5" w:themeFillTint="66"/>
              </w:tcPr>
              <w:p w:rsidR="0088388B" w:rsidRPr="005C44C0" w:rsidRDefault="0088388B" w:rsidP="008A2E9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Equations</w:t>
                </w:r>
              </w:p>
            </w:tc>
          </w:sdtContent>
        </w:sdt>
        <w:tc>
          <w:tcPr>
            <w:tcW w:w="2977" w:type="dxa"/>
            <w:shd w:val="clear" w:color="auto" w:fill="215868" w:themeFill="accent5" w:themeFillShade="80"/>
          </w:tcPr>
          <w:p w:rsidR="0088388B" w:rsidRDefault="0088388B" w:rsidP="008A2E9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8388B" w:rsidRPr="00325745" w:rsidRDefault="0088388B" w:rsidP="008A2E9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8388B" w:rsidRPr="00325745" w:rsidTr="008A2E94">
        <w:trPr>
          <w:cantSplit/>
          <w:trHeight w:val="624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88388B" w:rsidRPr="00885304" w:rsidRDefault="0088388B" w:rsidP="008A2E94">
            <w:pPr>
              <w:jc w:val="center"/>
              <w:rPr>
                <w:rFonts w:ascii="Times New Roman" w:hAnsi="Times New Roman"/>
                <w:sz w:val="40"/>
                <w:szCs w:val="40"/>
              </w:rPr>
            </w:pPr>
            <w:r w:rsidRPr="00885304"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88388B" w:rsidTr="008A2E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88388B" w:rsidRPr="0002444F" w:rsidRDefault="0088388B" w:rsidP="008A2E94">
            <w:pPr>
              <w:rPr>
                <w:rFonts w:ascii="Times New Roman" w:hAnsi="Times New Roman"/>
                <w:sz w:val="24"/>
                <w:szCs w:val="24"/>
              </w:rPr>
            </w:pPr>
            <w:r w:rsidRPr="0002444F">
              <w:rPr>
                <w:rFonts w:ascii="Times New Roman" w:hAnsi="Times New Roman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2"/>
          </w:tcPr>
          <w:p w:rsidR="0088388B" w:rsidRPr="0002444F" w:rsidRDefault="0088388B" w:rsidP="008A2E94">
            <w:pPr>
              <w:rPr>
                <w:rFonts w:ascii="Times New Roman" w:hAnsi="Times New Roman"/>
                <w:sz w:val="24"/>
                <w:szCs w:val="24"/>
              </w:rPr>
            </w:pPr>
            <w:r w:rsidRPr="0002444F">
              <w:rPr>
                <w:rFonts w:ascii="Times New Roman" w:hAnsi="Times New Roman"/>
                <w:sz w:val="24"/>
                <w:szCs w:val="24"/>
              </w:rPr>
              <w:t>WORKING</w:t>
            </w:r>
          </w:p>
        </w:tc>
        <w:tc>
          <w:tcPr>
            <w:tcW w:w="2977" w:type="dxa"/>
          </w:tcPr>
          <w:p w:rsidR="0088388B" w:rsidRPr="0002444F" w:rsidRDefault="0088388B" w:rsidP="008A2E94">
            <w:pPr>
              <w:rPr>
                <w:rFonts w:ascii="Times New Roman" w:hAnsi="Times New Roman"/>
                <w:sz w:val="24"/>
                <w:szCs w:val="24"/>
              </w:rPr>
            </w:pPr>
            <w:r w:rsidRPr="0002444F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88388B" w:rsidRPr="00A254FC" w:rsidTr="008A2E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8388B" w:rsidRPr="00A254FC" w:rsidRDefault="0088388B" w:rsidP="0088388B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8388B" w:rsidRPr="00C50EC4" w:rsidRDefault="0088388B" w:rsidP="008A2E94">
            <w:pPr>
              <w:rPr>
                <w:rFonts w:ascii="Times New Roman" w:hAnsi="Times New Roman"/>
                <w:position w:val="-96"/>
                <w:sz w:val="24"/>
                <w:szCs w:val="24"/>
              </w:rPr>
            </w:pPr>
            <w:r w:rsidRPr="00C50EC4">
              <w:rPr>
                <w:rFonts w:ascii="Times New Roman" w:hAnsi="Times New Roman"/>
                <w:color w:val="FF0000"/>
                <w:position w:val="-96"/>
                <w:sz w:val="24"/>
                <w:szCs w:val="24"/>
              </w:rPr>
              <w:object w:dxaOrig="2686" w:dyaOrig="1338">
                <v:shape id="_x0000_i1106" type="#_x0000_t75" style="width:135pt;height:66.75pt" o:ole="">
                  <v:imagedata r:id="rId172" o:title=""/>
                </v:shape>
                <o:OLEObject Type="Embed" ProgID="FXEquation.Equation" ShapeID="_x0000_i1106" DrawAspect="Content" ObjectID="_1514609946" r:id="rId173"/>
              </w:object>
            </w:r>
          </w:p>
        </w:tc>
        <w:tc>
          <w:tcPr>
            <w:tcW w:w="2977" w:type="dxa"/>
            <w:vAlign w:val="center"/>
          </w:tcPr>
          <w:p w:rsidR="0088388B" w:rsidRPr="00A254FC" w:rsidRDefault="0088388B" w:rsidP="008A2E9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3</w:t>
            </w:r>
            <w:r w:rsidRPr="00C50EC4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88388B" w:rsidRPr="00A254FC" w:rsidTr="008A2E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8388B" w:rsidRPr="00A254FC" w:rsidRDefault="0088388B" w:rsidP="0088388B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8388B" w:rsidRPr="00C50EC4" w:rsidRDefault="0088388B" w:rsidP="008A2E94">
            <w:pPr>
              <w:rPr>
                <w:rFonts w:ascii="Times New Roman" w:hAnsi="Times New Roman"/>
                <w:position w:val="-60"/>
                <w:sz w:val="24"/>
                <w:szCs w:val="24"/>
              </w:rPr>
            </w:pPr>
            <w:r w:rsidRPr="00C50EC4">
              <w:rPr>
                <w:rFonts w:ascii="Times New Roman" w:hAnsi="Times New Roman"/>
                <w:color w:val="FF0000"/>
                <w:position w:val="-60"/>
                <w:sz w:val="24"/>
                <w:szCs w:val="24"/>
              </w:rPr>
              <w:object w:dxaOrig="1958" w:dyaOrig="774">
                <v:shape id="_x0000_i1107" type="#_x0000_t75" style="width:98.25pt;height:39pt" o:ole="">
                  <v:imagedata r:id="rId174" o:title=""/>
                </v:shape>
                <o:OLEObject Type="Embed" ProgID="FXEquation.Equation" ShapeID="_x0000_i1107" DrawAspect="Content" ObjectID="_1514609947" r:id="rId175"/>
              </w:object>
            </w:r>
          </w:p>
        </w:tc>
        <w:tc>
          <w:tcPr>
            <w:tcW w:w="2977" w:type="dxa"/>
            <w:vAlign w:val="center"/>
          </w:tcPr>
          <w:p w:rsidR="0088388B" w:rsidRPr="00C50EC4" w:rsidRDefault="0088388B" w:rsidP="008A2E94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50EC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88" w:dyaOrig="194">
                <v:shape id="_x0000_i1108" type="#_x0000_t75" style="width:29.25pt;height:9pt" o:ole="">
                  <v:imagedata r:id="rId176" o:title=""/>
                </v:shape>
                <o:OLEObject Type="Embed" ProgID="FXEquation.Equation" ShapeID="_x0000_i1108" DrawAspect="Content" ObjectID="_1514609948" r:id="rId177"/>
              </w:object>
            </w:r>
            <w:r w:rsidRPr="00C50EC4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88388B" w:rsidRPr="00A254FC" w:rsidTr="008A2E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8388B" w:rsidRPr="00A254FC" w:rsidRDefault="0088388B" w:rsidP="0088388B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8388B" w:rsidRPr="00C50EC4" w:rsidRDefault="0088388B" w:rsidP="008A2E94">
            <w:pPr>
              <w:rPr>
                <w:rFonts w:ascii="Times New Roman" w:hAnsi="Times New Roman"/>
                <w:position w:val="-92"/>
                <w:sz w:val="24"/>
                <w:szCs w:val="24"/>
              </w:rPr>
            </w:pPr>
            <w:r w:rsidRPr="00C50EC4">
              <w:rPr>
                <w:rFonts w:ascii="Times New Roman" w:hAnsi="Times New Roman"/>
                <w:color w:val="FF0000"/>
                <w:position w:val="-92"/>
                <w:sz w:val="24"/>
                <w:szCs w:val="24"/>
              </w:rPr>
              <w:object w:dxaOrig="1068" w:dyaOrig="1094">
                <v:shape id="_x0000_i1109" type="#_x0000_t75" style="width:54pt;height:54.75pt" o:ole="">
                  <v:imagedata r:id="rId178" o:title=""/>
                </v:shape>
                <o:OLEObject Type="Embed" ProgID="FXEquation.Equation" ShapeID="_x0000_i1109" DrawAspect="Content" ObjectID="_1514609949" r:id="rId179"/>
              </w:object>
            </w:r>
          </w:p>
        </w:tc>
        <w:tc>
          <w:tcPr>
            <w:tcW w:w="2977" w:type="dxa"/>
            <w:vAlign w:val="center"/>
          </w:tcPr>
          <w:p w:rsidR="0088388B" w:rsidRPr="00A254FC" w:rsidRDefault="0088388B" w:rsidP="008A2E9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C50EC4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88388B" w:rsidRPr="00A254FC" w:rsidTr="008A2E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8388B" w:rsidRPr="00A254FC" w:rsidRDefault="0088388B" w:rsidP="0088388B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8388B" w:rsidRPr="00C50EC4" w:rsidRDefault="0088388B" w:rsidP="008A2E94">
            <w:pPr>
              <w:rPr>
                <w:rFonts w:ascii="Times New Roman" w:hAnsi="Times New Roman"/>
                <w:position w:val="-78"/>
                <w:sz w:val="24"/>
                <w:szCs w:val="24"/>
              </w:rPr>
            </w:pPr>
            <w:r w:rsidRPr="00C50EC4">
              <w:rPr>
                <w:rFonts w:ascii="Times New Roman" w:hAnsi="Times New Roman"/>
                <w:color w:val="FF0000"/>
                <w:position w:val="-78"/>
                <w:sz w:val="24"/>
                <w:szCs w:val="24"/>
              </w:rPr>
              <w:object w:dxaOrig="1302" w:dyaOrig="1062">
                <v:shape id="_x0000_i1110" type="#_x0000_t75" style="width:65.25pt;height:52.5pt" o:ole="">
                  <v:imagedata r:id="rId180" o:title=""/>
                </v:shape>
                <o:OLEObject Type="Embed" ProgID="FXEquation.Equation" ShapeID="_x0000_i1110" DrawAspect="Content" ObjectID="_1514609950" r:id="rId181"/>
              </w:object>
            </w:r>
          </w:p>
        </w:tc>
        <w:tc>
          <w:tcPr>
            <w:tcW w:w="2977" w:type="dxa"/>
            <w:vAlign w:val="center"/>
          </w:tcPr>
          <w:p w:rsidR="0088388B" w:rsidRPr="00C50EC4" w:rsidRDefault="0088388B" w:rsidP="008A2E94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50EC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34" w:dyaOrig="194">
                <v:shape id="_x0000_i1111" type="#_x0000_t75" style="width:31.5pt;height:9pt" o:ole="">
                  <v:imagedata r:id="rId182" o:title=""/>
                </v:shape>
                <o:OLEObject Type="Embed" ProgID="FXEquation.Equation" ShapeID="_x0000_i1111" DrawAspect="Content" ObjectID="_1514609951" r:id="rId183"/>
              </w:object>
            </w:r>
            <w:r w:rsidRPr="00C50EC4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88388B" w:rsidRPr="00A254FC" w:rsidTr="008A2E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8388B" w:rsidRPr="00A254FC" w:rsidRDefault="0088388B" w:rsidP="0088388B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8388B" w:rsidRPr="004B06C4" w:rsidRDefault="0088388B" w:rsidP="008A2E94">
            <w:pPr>
              <w:rPr>
                <w:rFonts w:ascii="Times New Roman" w:hAnsi="Times New Roman"/>
                <w:position w:val="-144"/>
                <w:sz w:val="24"/>
                <w:szCs w:val="24"/>
              </w:rPr>
            </w:pPr>
            <w:r w:rsidRPr="004B06C4">
              <w:rPr>
                <w:rFonts w:ascii="Times New Roman" w:hAnsi="Times New Roman"/>
                <w:color w:val="FF0000"/>
                <w:position w:val="-144"/>
                <w:sz w:val="24"/>
                <w:szCs w:val="24"/>
              </w:rPr>
              <w:object w:dxaOrig="2078" w:dyaOrig="1613">
                <v:shape id="_x0000_i1112" type="#_x0000_t75" style="width:103.5pt;height:82.5pt" o:ole="">
                  <v:imagedata r:id="rId184" o:title=""/>
                </v:shape>
                <o:OLEObject Type="Embed" ProgID="FXEquation.Equation" ShapeID="_x0000_i1112" DrawAspect="Content" ObjectID="_1514609952" r:id="rId185"/>
              </w:object>
            </w:r>
          </w:p>
        </w:tc>
        <w:tc>
          <w:tcPr>
            <w:tcW w:w="2977" w:type="dxa"/>
            <w:vAlign w:val="center"/>
          </w:tcPr>
          <w:p w:rsidR="0088388B" w:rsidRPr="004B06C4" w:rsidRDefault="0088388B" w:rsidP="008A2E94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4B06C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37" w:dyaOrig="190">
                <v:shape id="_x0000_i1113" type="#_x0000_t75" style="width:27pt;height:9pt" o:ole="">
                  <v:imagedata r:id="rId186" o:title=""/>
                </v:shape>
                <o:OLEObject Type="Embed" ProgID="FXEquation.Equation" ShapeID="_x0000_i1113" DrawAspect="Content" ObjectID="_1514609953" r:id="rId187"/>
              </w:object>
            </w:r>
            <w:r w:rsidRPr="004B06C4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88388B" w:rsidRPr="00A254FC" w:rsidTr="008A2E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8388B" w:rsidRPr="00A254FC" w:rsidRDefault="0088388B" w:rsidP="0088388B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8388B" w:rsidRPr="004B06C4" w:rsidRDefault="0088388B" w:rsidP="008A2E94">
            <w:pPr>
              <w:rPr>
                <w:rFonts w:ascii="Times New Roman" w:hAnsi="Times New Roman"/>
                <w:position w:val="-208"/>
                <w:sz w:val="24"/>
                <w:szCs w:val="24"/>
              </w:rPr>
            </w:pPr>
            <w:r w:rsidRPr="004B06C4">
              <w:rPr>
                <w:rFonts w:ascii="Times New Roman" w:hAnsi="Times New Roman"/>
                <w:color w:val="FF0000"/>
                <w:position w:val="-208"/>
                <w:sz w:val="24"/>
                <w:szCs w:val="24"/>
              </w:rPr>
              <w:object w:dxaOrig="3592" w:dyaOrig="2458">
                <v:shape id="_x0000_i1114" type="#_x0000_t75" style="width:180pt;height:121.5pt" o:ole="">
                  <v:imagedata r:id="rId188" o:title=""/>
                </v:shape>
                <o:OLEObject Type="Embed" ProgID="FXEquation.Equation" ShapeID="_x0000_i1114" DrawAspect="Content" ObjectID="_1514609954" r:id="rId189"/>
              </w:object>
            </w:r>
          </w:p>
        </w:tc>
        <w:tc>
          <w:tcPr>
            <w:tcW w:w="2977" w:type="dxa"/>
            <w:vAlign w:val="center"/>
          </w:tcPr>
          <w:p w:rsidR="0088388B" w:rsidRPr="00A254FC" w:rsidRDefault="0088388B" w:rsidP="008A2E9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4B06C4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88388B" w:rsidRPr="00A254FC" w:rsidTr="008A2E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8388B" w:rsidRPr="00A254FC" w:rsidRDefault="0088388B" w:rsidP="0088388B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8388B" w:rsidRPr="004B06C4" w:rsidRDefault="0088388B" w:rsidP="008A2E94">
            <w:pPr>
              <w:rPr>
                <w:rFonts w:ascii="Times New Roman" w:hAnsi="Times New Roman"/>
                <w:position w:val="-114"/>
                <w:sz w:val="24"/>
                <w:szCs w:val="24"/>
              </w:rPr>
            </w:pPr>
            <w:r w:rsidRPr="004B06C4">
              <w:rPr>
                <w:rFonts w:ascii="Times New Roman" w:hAnsi="Times New Roman"/>
                <w:color w:val="FF0000"/>
                <w:position w:val="-114"/>
                <w:sz w:val="24"/>
                <w:szCs w:val="24"/>
              </w:rPr>
              <w:object w:dxaOrig="3398" w:dyaOrig="1520">
                <v:shape id="_x0000_i1115" type="#_x0000_t75" style="width:171pt;height:75.75pt" o:ole="">
                  <v:imagedata r:id="rId190" o:title=""/>
                </v:shape>
                <o:OLEObject Type="Embed" ProgID="FXEquation.Equation" ShapeID="_x0000_i1115" DrawAspect="Content" ObjectID="_1514609955" r:id="rId191"/>
              </w:object>
            </w:r>
          </w:p>
        </w:tc>
        <w:tc>
          <w:tcPr>
            <w:tcW w:w="2977" w:type="dxa"/>
            <w:vAlign w:val="center"/>
          </w:tcPr>
          <w:p w:rsidR="0088388B" w:rsidRPr="00A254FC" w:rsidRDefault="0088388B" w:rsidP="008A2E9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4B06C4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88388B" w:rsidRPr="00A254FC" w:rsidTr="008A2E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8388B" w:rsidRPr="00A254FC" w:rsidRDefault="0088388B" w:rsidP="0088388B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8388B" w:rsidRPr="00B51FD4" w:rsidRDefault="0088388B" w:rsidP="008A2E94">
            <w:pPr>
              <w:rPr>
                <w:rFonts w:ascii="Times New Roman" w:hAnsi="Times New Roman"/>
                <w:position w:val="-84"/>
                <w:sz w:val="24"/>
                <w:szCs w:val="24"/>
              </w:rPr>
            </w:pPr>
            <w:r w:rsidRPr="00B51FD4">
              <w:rPr>
                <w:rFonts w:ascii="Times New Roman" w:hAnsi="Times New Roman"/>
                <w:color w:val="FF0000"/>
                <w:position w:val="-84"/>
                <w:sz w:val="24"/>
                <w:szCs w:val="24"/>
              </w:rPr>
              <w:object w:dxaOrig="4564" w:dyaOrig="850">
                <v:shape id="_x0000_i1116" type="#_x0000_t75" style="width:228pt;height:42.75pt" o:ole="">
                  <v:imagedata r:id="rId192" o:title=""/>
                </v:shape>
                <o:OLEObject Type="Embed" ProgID="FXEquation.Equation" ShapeID="_x0000_i1116" DrawAspect="Content" ObjectID="_1514609956" r:id="rId193"/>
              </w:object>
            </w:r>
          </w:p>
        </w:tc>
        <w:tc>
          <w:tcPr>
            <w:tcW w:w="2977" w:type="dxa"/>
            <w:vAlign w:val="center"/>
          </w:tcPr>
          <w:p w:rsidR="0088388B" w:rsidRPr="00A254FC" w:rsidRDefault="0088388B" w:rsidP="008A2E9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B51FD4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88388B" w:rsidRPr="00A254FC" w:rsidTr="008A2E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8388B" w:rsidRPr="00A254FC" w:rsidRDefault="0088388B" w:rsidP="0088388B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8388B" w:rsidRPr="00B51FD4" w:rsidRDefault="0088388B" w:rsidP="008A2E94">
            <w:pPr>
              <w:rPr>
                <w:rFonts w:ascii="Times New Roman" w:hAnsi="Times New Roman"/>
                <w:position w:val="-144"/>
                <w:sz w:val="24"/>
                <w:szCs w:val="24"/>
              </w:rPr>
            </w:pPr>
            <w:r w:rsidRPr="00B51FD4">
              <w:rPr>
                <w:color w:val="FF0000"/>
                <w:position w:val="-144"/>
              </w:rPr>
              <w:object w:dxaOrig="2018" w:dyaOrig="1613">
                <v:shape id="_x0000_i1117" type="#_x0000_t75" style="width:102pt;height:81pt" o:ole="">
                  <v:imagedata r:id="rId194" o:title=""/>
                </v:shape>
                <o:OLEObject Type="Embed" ProgID="FXEquation.Equation" ShapeID="_x0000_i1117" DrawAspect="Content" ObjectID="_1514609957" r:id="rId195"/>
              </w:object>
            </w:r>
          </w:p>
        </w:tc>
        <w:tc>
          <w:tcPr>
            <w:tcW w:w="2977" w:type="dxa"/>
            <w:vAlign w:val="center"/>
          </w:tcPr>
          <w:p w:rsidR="0088388B" w:rsidRPr="00A254FC" w:rsidRDefault="0088388B" w:rsidP="008A2E9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 w:rsidRPr="00B51FD4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88388B" w:rsidRPr="00A254FC" w:rsidTr="008A2E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8388B" w:rsidRPr="00A254FC" w:rsidRDefault="0088388B" w:rsidP="0088388B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8388B" w:rsidRPr="0014786D" w:rsidRDefault="0088388B" w:rsidP="008A2E94">
            <w:pPr>
              <w:rPr>
                <w:color w:val="FF0000"/>
                <w:position w:val="-278"/>
              </w:rPr>
            </w:pPr>
            <w:r w:rsidRPr="0014786D">
              <w:rPr>
                <w:color w:val="FF0000"/>
                <w:position w:val="-278"/>
              </w:rPr>
              <w:object w:dxaOrig="3574" w:dyaOrig="3118">
                <v:shape id="_x0000_i1118" type="#_x0000_t75" style="width:178.5pt;height:159pt" o:ole="">
                  <v:imagedata r:id="rId196" o:title=""/>
                </v:shape>
                <o:OLEObject Type="Embed" ProgID="FXEquation.Equation" ShapeID="_x0000_i1118" DrawAspect="Content" ObjectID="_1514609958" r:id="rId197"/>
              </w:object>
            </w:r>
          </w:p>
          <w:p w:rsidR="0088388B" w:rsidRPr="00A254FC" w:rsidRDefault="0088388B" w:rsidP="008A2E9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88388B" w:rsidRPr="00A254FC" w:rsidRDefault="0088388B" w:rsidP="008A2E9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B94570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</w:tbl>
    <w:p w:rsidR="0088388B" w:rsidRPr="00A254FC" w:rsidRDefault="0088388B" w:rsidP="0088388B">
      <w:pPr>
        <w:rPr>
          <w:rFonts w:ascii="Times New Roman" w:hAnsi="Times New Roman"/>
          <w:sz w:val="24"/>
          <w:szCs w:val="24"/>
        </w:rPr>
        <w:sectPr w:rsidR="0088388B" w:rsidRPr="00A254FC" w:rsidSect="009D24C3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431"/>
        <w:gridCol w:w="5243"/>
        <w:gridCol w:w="568"/>
        <w:gridCol w:w="2977"/>
      </w:tblGrid>
      <w:tr w:rsidR="0088388B" w:rsidRPr="00A254FC" w:rsidTr="008A2E94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418944250"/>
            <w:placeholder>
              <w:docPart w:val="AC59A732946645538A083F3DBCB383D8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388B" w:rsidRPr="00A254FC" w:rsidRDefault="0088388B" w:rsidP="008A2E9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="Times New Roman" w:hAnsi="Times New Roman"/>
              <w:i/>
              <w:sz w:val="52"/>
              <w:szCs w:val="52"/>
            </w:rPr>
            <w:alias w:val="Title"/>
            <w:tag w:val=""/>
            <w:id w:val="713930614"/>
            <w:placeholder>
              <w:docPart w:val="48FAAFC44C0448069192AD8A43BF849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388B" w:rsidRPr="00A254FC" w:rsidRDefault="0088388B" w:rsidP="008A2E9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="Times New Roman" w:hAnsi="Times New Roman"/>
                    <w:i/>
                    <w:sz w:val="52"/>
                    <w:szCs w:val="52"/>
                  </w:rPr>
                </w:pPr>
                <w:r>
                  <w:rPr>
                    <w:rFonts w:ascii="Times New Roman" w:hAnsi="Times New Roman"/>
                    <w:i/>
                    <w:sz w:val="52"/>
                    <w:szCs w:val="52"/>
                  </w:rPr>
                  <w:t>Equations</w:t>
                </w:r>
              </w:p>
            </w:tc>
          </w:sdtContent>
        </w:sdt>
        <w:tc>
          <w:tcPr>
            <w:tcW w:w="35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388B" w:rsidRPr="00A254FC" w:rsidRDefault="0088388B" w:rsidP="008A2E9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A254FC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388B" w:rsidRPr="00A254FC" w:rsidRDefault="0088388B" w:rsidP="008A2E9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A254FC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8388B" w:rsidRPr="00A254FC" w:rsidRDefault="0088388B" w:rsidP="008A2E9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A254FC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8388B" w:rsidRPr="00A254FC" w:rsidTr="008A2E94">
        <w:trPr>
          <w:cantSplit/>
          <w:trHeight w:val="851"/>
        </w:trPr>
        <w:tc>
          <w:tcPr>
            <w:tcW w:w="10207" w:type="dxa"/>
            <w:gridSpan w:val="5"/>
            <w:shd w:val="clear" w:color="auto" w:fill="B6DDE8" w:themeFill="accent5" w:themeFillTint="66"/>
          </w:tcPr>
          <w:p w:rsidR="0088388B" w:rsidRPr="00A254FC" w:rsidRDefault="0088388B" w:rsidP="008A2E9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A254FC"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88388B" w:rsidRPr="00A254FC" w:rsidTr="008A2E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88388B" w:rsidRPr="00A254FC" w:rsidRDefault="0088388B" w:rsidP="008A2E94">
            <w:pPr>
              <w:rPr>
                <w:rFonts w:ascii="Times New Roman" w:hAnsi="Times New Roman"/>
                <w:sz w:val="24"/>
                <w:szCs w:val="24"/>
              </w:rPr>
            </w:pPr>
            <w:r w:rsidRPr="00A254FC">
              <w:rPr>
                <w:rFonts w:ascii="Times New Roman" w:hAnsi="Times New Roman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3"/>
          </w:tcPr>
          <w:p w:rsidR="0088388B" w:rsidRPr="00A254FC" w:rsidRDefault="0088388B" w:rsidP="008A2E94">
            <w:pPr>
              <w:rPr>
                <w:rFonts w:ascii="Times New Roman" w:hAnsi="Times New Roman"/>
                <w:sz w:val="24"/>
                <w:szCs w:val="24"/>
              </w:rPr>
            </w:pPr>
            <w:r w:rsidRPr="00A254FC">
              <w:rPr>
                <w:rFonts w:ascii="Times New Roman" w:hAnsi="Times New Roman"/>
                <w:sz w:val="24"/>
                <w:szCs w:val="24"/>
              </w:rPr>
              <w:t>WORKING</w:t>
            </w:r>
          </w:p>
        </w:tc>
        <w:tc>
          <w:tcPr>
            <w:tcW w:w="2977" w:type="dxa"/>
          </w:tcPr>
          <w:p w:rsidR="0088388B" w:rsidRPr="00A254FC" w:rsidRDefault="0088388B" w:rsidP="008A2E94">
            <w:pPr>
              <w:rPr>
                <w:rFonts w:ascii="Times New Roman" w:hAnsi="Times New Roman"/>
                <w:sz w:val="24"/>
                <w:szCs w:val="24"/>
              </w:rPr>
            </w:pPr>
            <w:r w:rsidRPr="00A254FC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88388B" w:rsidRPr="00A254FC" w:rsidTr="008A2E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8388B" w:rsidRPr="00A254FC" w:rsidRDefault="0088388B" w:rsidP="0088388B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8388B" w:rsidRPr="00F80DDE" w:rsidRDefault="0088388B" w:rsidP="008A2E94">
            <w:pPr>
              <w:rPr>
                <w:rFonts w:ascii="Times New Roman" w:hAnsi="Times New Roman"/>
                <w:position w:val="-34"/>
                <w:sz w:val="24"/>
                <w:szCs w:val="24"/>
              </w:rPr>
            </w:pPr>
            <w:r w:rsidRPr="00F80DDE">
              <w:rPr>
                <w:color w:val="FF0000"/>
                <w:position w:val="-34"/>
              </w:rPr>
              <w:object w:dxaOrig="2587" w:dyaOrig="537">
                <v:shape id="_x0000_i1119" type="#_x0000_t75" style="width:127.5pt;height:27pt" o:ole="">
                  <v:imagedata r:id="rId198" o:title=""/>
                </v:shape>
                <o:OLEObject Type="Embed" ProgID="FXEquation.Equation" ShapeID="_x0000_i1119" DrawAspect="Content" ObjectID="_1514609959" r:id="rId199"/>
              </w:object>
            </w:r>
          </w:p>
        </w:tc>
        <w:tc>
          <w:tcPr>
            <w:tcW w:w="2977" w:type="dxa"/>
            <w:vAlign w:val="center"/>
          </w:tcPr>
          <w:p w:rsidR="0088388B" w:rsidRPr="00A254FC" w:rsidRDefault="0088388B" w:rsidP="008A2E9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F80DDE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88388B" w:rsidRPr="00A254FC" w:rsidTr="008A2E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8388B" w:rsidRPr="00A254FC" w:rsidRDefault="0088388B" w:rsidP="0088388B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8388B" w:rsidRPr="00F80DDE" w:rsidRDefault="0088388B" w:rsidP="008A2E94">
            <w:pPr>
              <w:rPr>
                <w:rFonts w:ascii="Times New Roman" w:hAnsi="Times New Roman"/>
                <w:position w:val="-66"/>
                <w:sz w:val="24"/>
                <w:szCs w:val="24"/>
              </w:rPr>
            </w:pPr>
            <w:r w:rsidRPr="00F80DDE">
              <w:rPr>
                <w:color w:val="FF0000"/>
                <w:position w:val="-66"/>
              </w:rPr>
              <w:object w:dxaOrig="2708" w:dyaOrig="864">
                <v:shape id="_x0000_i1120" type="#_x0000_t75" style="width:135pt;height:44.25pt" o:ole="">
                  <v:imagedata r:id="rId200" o:title=""/>
                </v:shape>
                <o:OLEObject Type="Embed" ProgID="FXEquation.Equation" ShapeID="_x0000_i1120" DrawAspect="Content" ObjectID="_1514609960" r:id="rId201"/>
              </w:object>
            </w:r>
          </w:p>
        </w:tc>
        <w:tc>
          <w:tcPr>
            <w:tcW w:w="2977" w:type="dxa"/>
            <w:vAlign w:val="center"/>
          </w:tcPr>
          <w:p w:rsidR="0088388B" w:rsidRPr="00F80DDE" w:rsidRDefault="0088388B" w:rsidP="008A2E94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80DD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08" w:dyaOrig="198">
                <v:shape id="_x0000_i1121" type="#_x0000_t75" style="width:35.25pt;height:9.75pt" o:ole="">
                  <v:imagedata r:id="rId202" o:title=""/>
                </v:shape>
                <o:OLEObject Type="Embed" ProgID="FXEquation.Equation" ShapeID="_x0000_i1121" DrawAspect="Content" ObjectID="_1514609961" r:id="rId203"/>
              </w:object>
            </w:r>
            <w:r w:rsidRPr="00F80DD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88388B" w:rsidRPr="00A254FC" w:rsidTr="008A2E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8388B" w:rsidRPr="00A254FC" w:rsidRDefault="0088388B" w:rsidP="0088388B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8388B" w:rsidRPr="005F70FC" w:rsidRDefault="0088388B" w:rsidP="008A2E94">
            <w:pPr>
              <w:rPr>
                <w:rFonts w:ascii="Times New Roman" w:hAnsi="Times New Roman"/>
                <w:position w:val="-66"/>
                <w:sz w:val="24"/>
                <w:szCs w:val="24"/>
              </w:rPr>
            </w:pPr>
            <w:r w:rsidRPr="005F70FC">
              <w:rPr>
                <w:color w:val="FF0000"/>
                <w:position w:val="-66"/>
              </w:rPr>
              <w:object w:dxaOrig="3162" w:dyaOrig="858">
                <v:shape id="_x0000_i1122" type="#_x0000_t75" style="width:157.5pt;height:44.25pt" o:ole="">
                  <v:imagedata r:id="rId204" o:title=""/>
                </v:shape>
                <o:OLEObject Type="Embed" ProgID="FXEquation.Equation" ShapeID="_x0000_i1122" DrawAspect="Content" ObjectID="_1514609962" r:id="rId205"/>
              </w:object>
            </w:r>
          </w:p>
        </w:tc>
        <w:tc>
          <w:tcPr>
            <w:tcW w:w="2977" w:type="dxa"/>
            <w:vAlign w:val="center"/>
          </w:tcPr>
          <w:p w:rsidR="0088388B" w:rsidRPr="00A254FC" w:rsidRDefault="0088388B" w:rsidP="008A2E9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 w:rsidRPr="00F80DDE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88388B" w:rsidRPr="00A254FC" w:rsidTr="008A2E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8388B" w:rsidRPr="00A254FC" w:rsidRDefault="0088388B" w:rsidP="0088388B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8388B" w:rsidRPr="00F80DDE" w:rsidRDefault="0088388B" w:rsidP="008A2E94">
            <w:pPr>
              <w:rPr>
                <w:rFonts w:ascii="Times New Roman" w:hAnsi="Times New Roman"/>
                <w:position w:val="-106"/>
                <w:sz w:val="24"/>
                <w:szCs w:val="24"/>
              </w:rPr>
            </w:pPr>
            <w:r w:rsidRPr="00F80DDE">
              <w:rPr>
                <w:color w:val="FF0000"/>
                <w:position w:val="-106"/>
              </w:rPr>
              <w:object w:dxaOrig="1744" w:dyaOrig="1286">
                <v:shape id="_x0000_i1123" type="#_x0000_t75" style="width:86.25pt;height:62.25pt" o:ole="">
                  <v:imagedata r:id="rId206" o:title=""/>
                </v:shape>
                <o:OLEObject Type="Embed" ProgID="FXEquation.Equation" ShapeID="_x0000_i1123" DrawAspect="Content" ObjectID="_1514609963" r:id="rId207"/>
              </w:object>
            </w:r>
          </w:p>
        </w:tc>
        <w:tc>
          <w:tcPr>
            <w:tcW w:w="2977" w:type="dxa"/>
            <w:vAlign w:val="center"/>
          </w:tcPr>
          <w:p w:rsidR="0088388B" w:rsidRPr="00F80DDE" w:rsidRDefault="0088388B" w:rsidP="008A2E94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80DD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94" w:dyaOrig="194">
                <v:shape id="_x0000_i1124" type="#_x0000_t75" style="width:34.5pt;height:9pt" o:ole="">
                  <v:imagedata r:id="rId208" o:title=""/>
                </v:shape>
                <o:OLEObject Type="Embed" ProgID="FXEquation.Equation" ShapeID="_x0000_i1124" DrawAspect="Content" ObjectID="_1514609964" r:id="rId209"/>
              </w:object>
            </w:r>
            <w:r w:rsidRPr="00F80DD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88388B" w:rsidRPr="00A254FC" w:rsidTr="008A2E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8388B" w:rsidRPr="00A254FC" w:rsidRDefault="0088388B" w:rsidP="0088388B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8388B" w:rsidRPr="00160C74" w:rsidRDefault="0088388B" w:rsidP="008A2E94">
            <w:pPr>
              <w:rPr>
                <w:rFonts w:ascii="Times New Roman" w:hAnsi="Times New Roman"/>
                <w:position w:val="-174"/>
                <w:sz w:val="24"/>
                <w:szCs w:val="24"/>
              </w:rPr>
            </w:pPr>
            <w:r w:rsidRPr="00160C74">
              <w:rPr>
                <w:color w:val="FF0000"/>
                <w:position w:val="-174"/>
              </w:rPr>
              <w:object w:dxaOrig="3231" w:dyaOrig="1966">
                <v:shape id="_x0000_i1125" type="#_x0000_t75" style="width:161.25pt;height:99pt" o:ole="">
                  <v:imagedata r:id="rId210" o:title=""/>
                </v:shape>
                <o:OLEObject Type="Embed" ProgID="FXEquation.Equation" ShapeID="_x0000_i1125" DrawAspect="Content" ObjectID="_1514609965" r:id="rId211"/>
              </w:object>
            </w:r>
          </w:p>
        </w:tc>
        <w:tc>
          <w:tcPr>
            <w:tcW w:w="2977" w:type="dxa"/>
            <w:vAlign w:val="center"/>
          </w:tcPr>
          <w:p w:rsidR="0088388B" w:rsidRPr="00F80DDE" w:rsidRDefault="0088388B" w:rsidP="008A2E94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80DD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88" w:dyaOrig="194">
                <v:shape id="_x0000_i1126" type="#_x0000_t75" style="width:29.25pt;height:9pt" o:ole="">
                  <v:imagedata r:id="rId212" o:title=""/>
                </v:shape>
                <o:OLEObject Type="Embed" ProgID="FXEquation.Equation" ShapeID="_x0000_i1126" DrawAspect="Content" ObjectID="_1514609966" r:id="rId213"/>
              </w:object>
            </w:r>
            <w:r w:rsidRPr="00F80DD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88388B" w:rsidRPr="00A254FC" w:rsidTr="008A2E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8388B" w:rsidRPr="00A254FC" w:rsidRDefault="0088388B" w:rsidP="0088388B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6242" w:type="dxa"/>
            <w:gridSpan w:val="3"/>
            <w:vAlign w:val="center"/>
          </w:tcPr>
          <w:p w:rsidR="0088388B" w:rsidRPr="001F5363" w:rsidRDefault="0088388B" w:rsidP="008A2E94">
            <w:pPr>
              <w:rPr>
                <w:rFonts w:ascii="Times New Roman" w:hAnsi="Times New Roman"/>
                <w:position w:val="-180"/>
                <w:sz w:val="24"/>
                <w:szCs w:val="24"/>
              </w:rPr>
            </w:pPr>
            <w:r w:rsidRPr="001F5363">
              <w:rPr>
                <w:rFonts w:ascii="Palatino-Roman" w:hAnsi="Palatino-Roman" w:cs="Palatino-Roman"/>
                <w:color w:val="FF0000"/>
                <w:position w:val="-180"/>
                <w:sz w:val="24"/>
                <w:szCs w:val="24"/>
              </w:rPr>
              <w:object w:dxaOrig="2054" w:dyaOrig="2193">
                <v:shape id="_x0000_i1127" type="#_x0000_t75" style="width:104.25pt;height:109.5pt" o:ole="">
                  <v:imagedata r:id="rId214" o:title=""/>
                </v:shape>
                <o:OLEObject Type="Embed" ProgID="FXEquation.Equation" ShapeID="_x0000_i1127" DrawAspect="Content" ObjectID="_1514609967" r:id="rId215"/>
              </w:object>
            </w:r>
          </w:p>
        </w:tc>
        <w:tc>
          <w:tcPr>
            <w:tcW w:w="2977" w:type="dxa"/>
            <w:vAlign w:val="center"/>
          </w:tcPr>
          <w:p w:rsidR="0088388B" w:rsidRPr="00A254FC" w:rsidRDefault="0088388B" w:rsidP="008A2E9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160C74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88388B" w:rsidRPr="00A254FC" w:rsidTr="008A2E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8388B" w:rsidRPr="00A254FC" w:rsidRDefault="0088388B" w:rsidP="0088388B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8388B" w:rsidRPr="00160C74" w:rsidRDefault="0088388B" w:rsidP="008A2E94">
            <w:pPr>
              <w:rPr>
                <w:rFonts w:ascii="Times New Roman" w:hAnsi="Times New Roman"/>
                <w:position w:val="-192"/>
                <w:sz w:val="24"/>
                <w:szCs w:val="24"/>
              </w:rPr>
            </w:pPr>
            <w:r w:rsidRPr="00160C74">
              <w:rPr>
                <w:rFonts w:ascii="Times New Roman" w:hAnsi="Times New Roman"/>
                <w:color w:val="FF0000"/>
                <w:position w:val="-192"/>
                <w:sz w:val="24"/>
                <w:szCs w:val="24"/>
              </w:rPr>
              <w:object w:dxaOrig="1816" w:dyaOrig="2202">
                <v:shape id="_x0000_i1128" type="#_x0000_t75" style="width:90.75pt;height:108pt" o:ole="">
                  <v:imagedata r:id="rId216" o:title=""/>
                </v:shape>
                <o:OLEObject Type="Embed" ProgID="FXEquation.Equation" ShapeID="_x0000_i1128" DrawAspect="Content" ObjectID="_1514609968" r:id="rId217"/>
              </w:object>
            </w:r>
          </w:p>
        </w:tc>
        <w:tc>
          <w:tcPr>
            <w:tcW w:w="2977" w:type="dxa"/>
            <w:vAlign w:val="center"/>
          </w:tcPr>
          <w:p w:rsidR="0088388B" w:rsidRPr="00A254FC" w:rsidRDefault="0088388B" w:rsidP="008A2E9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 w:rsidRPr="00160C74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88388B" w:rsidRPr="00A254FC" w:rsidTr="008A2E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8388B" w:rsidRPr="00A254FC" w:rsidRDefault="0088388B" w:rsidP="0088388B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8388B" w:rsidRPr="00A254FC" w:rsidRDefault="0088388B" w:rsidP="008A2E9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Line 3 should be  </w:t>
            </w:r>
            <w:r w:rsidRPr="00160C7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068" w:dyaOrig="194">
                <v:shape id="_x0000_i1129" type="#_x0000_t75" style="width:53.25pt;height:9pt" o:ole="">
                  <v:imagedata r:id="rId218" o:title=""/>
                </v:shape>
                <o:OLEObject Type="Embed" ProgID="FXEquation.Equation" ShapeID="_x0000_i1129" DrawAspect="Content" ObjectID="_1514609969" r:id="rId21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88388B" w:rsidRPr="00A254FC" w:rsidRDefault="0088388B" w:rsidP="008A2E9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160C74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88388B" w:rsidRPr="00A254FC" w:rsidTr="008A2E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8388B" w:rsidRPr="00A254FC" w:rsidRDefault="0088388B" w:rsidP="0088388B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8388B" w:rsidRPr="000B2E2E" w:rsidRDefault="0088388B" w:rsidP="008A2E94">
            <w:pPr>
              <w:rPr>
                <w:rFonts w:ascii="Times New Roman" w:hAnsi="Times New Roman"/>
                <w:position w:val="-160"/>
                <w:sz w:val="24"/>
                <w:szCs w:val="24"/>
              </w:rPr>
            </w:pPr>
            <w:r w:rsidRPr="000B2E2E">
              <w:rPr>
                <w:rFonts w:ascii="Times New Roman" w:hAnsi="Times New Roman"/>
                <w:color w:val="FF0000"/>
                <w:position w:val="-160"/>
              </w:rPr>
              <w:object w:dxaOrig="2512" w:dyaOrig="1798">
                <v:shape id="_x0000_i1130" type="#_x0000_t75" style="width:125.25pt;height:85.5pt" o:ole="">
                  <v:imagedata r:id="rId220" o:title=""/>
                </v:shape>
                <o:OLEObject Type="Embed" ProgID="FXEquation.Equation" ShapeID="_x0000_i1130" DrawAspect="Content" ObjectID="_1514609970" r:id="rId221"/>
              </w:object>
            </w:r>
          </w:p>
        </w:tc>
        <w:tc>
          <w:tcPr>
            <w:tcW w:w="2977" w:type="dxa"/>
            <w:vAlign w:val="center"/>
          </w:tcPr>
          <w:p w:rsidR="0088388B" w:rsidRPr="00160C74" w:rsidRDefault="001703B8" w:rsidP="001703B8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1703B8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  <w:r w:rsidR="0088388B" w:rsidRPr="00160C74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88388B" w:rsidRPr="00A254FC" w:rsidTr="008A2E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8388B" w:rsidRPr="00A254FC" w:rsidRDefault="0088388B" w:rsidP="0088388B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8388B" w:rsidRPr="00160C74" w:rsidRDefault="0088388B" w:rsidP="008A2E94">
            <w:pPr>
              <w:rPr>
                <w:rFonts w:ascii="Times New Roman" w:hAnsi="Times New Roman"/>
                <w:position w:val="-144"/>
                <w:sz w:val="24"/>
                <w:szCs w:val="24"/>
              </w:rPr>
            </w:pPr>
            <w:r w:rsidRPr="00160C74">
              <w:rPr>
                <w:color w:val="FF0000"/>
                <w:position w:val="-144"/>
              </w:rPr>
              <w:object w:dxaOrig="2227" w:dyaOrig="1617">
                <v:shape id="_x0000_i1131" type="#_x0000_t75" style="width:142.5pt;height:99.75pt" o:ole="">
                  <v:imagedata r:id="rId222" o:title=""/>
                </v:shape>
                <o:OLEObject Type="Embed" ProgID="FXEquation.Equation" ShapeID="_x0000_i1131" DrawAspect="Content" ObjectID="_1514609971" r:id="rId223"/>
              </w:object>
            </w:r>
          </w:p>
        </w:tc>
        <w:tc>
          <w:tcPr>
            <w:tcW w:w="2977" w:type="dxa"/>
            <w:vAlign w:val="center"/>
          </w:tcPr>
          <w:p w:rsidR="0088388B" w:rsidRPr="00160C74" w:rsidRDefault="0088388B" w:rsidP="008A2E94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160C7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88" w:dyaOrig="194">
                <v:shape id="_x0000_i1132" type="#_x0000_t75" style="width:29.25pt;height:9pt" o:ole="">
                  <v:imagedata r:id="rId224" o:title=""/>
                </v:shape>
                <o:OLEObject Type="Embed" ProgID="FXEquation.Equation" ShapeID="_x0000_i1132" DrawAspect="Content" ObjectID="_1514609972" r:id="rId225"/>
              </w:object>
            </w:r>
            <w:r w:rsidRPr="00160C74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</w:tbl>
    <w:p w:rsidR="0088388B" w:rsidRPr="00A254FC" w:rsidRDefault="0088388B" w:rsidP="0088388B">
      <w:pPr>
        <w:rPr>
          <w:rFonts w:ascii="Times New Roman" w:hAnsi="Times New Roman"/>
          <w:sz w:val="24"/>
          <w:szCs w:val="24"/>
        </w:rPr>
        <w:sectPr w:rsidR="0088388B" w:rsidRPr="00A254FC" w:rsidSect="009D24C3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103"/>
        <w:gridCol w:w="3685"/>
      </w:tblGrid>
      <w:tr w:rsidR="0088388B" w:rsidRPr="00A254FC" w:rsidTr="008A2E94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744551391"/>
            <w:placeholder>
              <w:docPart w:val="E40D27F730FD43639AC4541E5697691B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88388B" w:rsidRPr="00A254FC" w:rsidRDefault="0088388B" w:rsidP="008A2E9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="Times New Roman" w:hAnsi="Times New Roman"/>
              <w:i/>
              <w:sz w:val="52"/>
              <w:szCs w:val="52"/>
            </w:rPr>
            <w:alias w:val="Title"/>
            <w:tag w:val=""/>
            <w:id w:val="1236743850"/>
            <w:placeholder>
              <w:docPart w:val="731BB8626EC14E1987E264DB00EBD3B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103" w:type="dxa"/>
                <w:shd w:val="clear" w:color="auto" w:fill="B6DDE8" w:themeFill="accent5" w:themeFillTint="66"/>
              </w:tcPr>
              <w:p w:rsidR="0088388B" w:rsidRPr="00A254FC" w:rsidRDefault="0088388B" w:rsidP="008A2E9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="Times New Roman" w:hAnsi="Times New Roman"/>
                    <w:i/>
                    <w:sz w:val="52"/>
                    <w:szCs w:val="52"/>
                  </w:rPr>
                </w:pPr>
                <w:r>
                  <w:rPr>
                    <w:rFonts w:ascii="Times New Roman" w:hAnsi="Times New Roman"/>
                    <w:i/>
                    <w:sz w:val="52"/>
                    <w:szCs w:val="52"/>
                  </w:rPr>
                  <w:t>Equations</w:t>
                </w:r>
              </w:p>
            </w:tc>
          </w:sdtContent>
        </w:sdt>
        <w:tc>
          <w:tcPr>
            <w:tcW w:w="3685" w:type="dxa"/>
            <w:shd w:val="clear" w:color="auto" w:fill="215868" w:themeFill="accent5" w:themeFillShade="80"/>
          </w:tcPr>
          <w:p w:rsidR="0088388B" w:rsidRPr="00A254FC" w:rsidRDefault="0088388B" w:rsidP="008A2E9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A254FC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388B" w:rsidRPr="00A254FC" w:rsidRDefault="0088388B" w:rsidP="008A2E9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A254FC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Longer Answer </w:t>
            </w:r>
          </w:p>
          <w:p w:rsidR="0088388B" w:rsidRPr="00A254FC" w:rsidRDefault="0088388B" w:rsidP="008A2E9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A254FC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8388B" w:rsidRPr="00A254FC" w:rsidTr="008A2E94">
        <w:trPr>
          <w:cantSplit/>
          <w:trHeight w:val="567"/>
        </w:trPr>
        <w:tc>
          <w:tcPr>
            <w:tcW w:w="10207" w:type="dxa"/>
            <w:gridSpan w:val="3"/>
            <w:shd w:val="clear" w:color="auto" w:fill="B6DDE8" w:themeFill="accent5" w:themeFillTint="66"/>
          </w:tcPr>
          <w:p w:rsidR="0088388B" w:rsidRPr="00A254FC" w:rsidRDefault="0088388B" w:rsidP="008A2E9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A254FC">
              <w:rPr>
                <w:rFonts w:ascii="Times New Roman" w:hAnsi="Times New Roman"/>
                <w:sz w:val="36"/>
                <w:szCs w:val="36"/>
              </w:rPr>
              <w:t>ANSWERS</w:t>
            </w:r>
          </w:p>
        </w:tc>
      </w:tr>
    </w:tbl>
    <w:tbl>
      <w:tblPr>
        <w:tblStyle w:val="TableGrid1"/>
        <w:tblW w:w="10207" w:type="dxa"/>
        <w:tblInd w:w="-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70" w:type="dxa"/>
        </w:tblCellMar>
        <w:tblLook w:val="04A0" w:firstRow="1" w:lastRow="0" w:firstColumn="1" w:lastColumn="0" w:noHBand="0" w:noVBand="1"/>
      </w:tblPr>
      <w:tblGrid>
        <w:gridCol w:w="568"/>
        <w:gridCol w:w="3260"/>
        <w:gridCol w:w="1417"/>
        <w:gridCol w:w="567"/>
        <w:gridCol w:w="2836"/>
        <w:gridCol w:w="1559"/>
      </w:tblGrid>
      <w:tr w:rsidR="0088388B" w:rsidTr="005F090A">
        <w:trPr>
          <w:cantSplit/>
          <w:trHeight w:val="372"/>
          <w:tblHeader/>
        </w:trPr>
        <w:tc>
          <w:tcPr>
            <w:tcW w:w="568" w:type="dxa"/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1.</w:t>
            </w:r>
          </w:p>
        </w:tc>
        <w:tc>
          <w:tcPr>
            <w:tcW w:w="3260" w:type="dxa"/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lang w:eastAsia="en-AU"/>
              </w:rPr>
            </w:pPr>
          </w:p>
        </w:tc>
        <w:tc>
          <w:tcPr>
            <w:tcW w:w="1417" w:type="dxa"/>
            <w:hideMark/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lang w:eastAsia="en-AU"/>
              </w:rPr>
              <w:t>Marks</w:t>
            </w:r>
          </w:p>
        </w:tc>
        <w:tc>
          <w:tcPr>
            <w:tcW w:w="567" w:type="dxa"/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lang w:eastAsia="en-AU"/>
              </w:rPr>
            </w:pPr>
          </w:p>
        </w:tc>
        <w:tc>
          <w:tcPr>
            <w:tcW w:w="2836" w:type="dxa"/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lang w:eastAsia="en-AU"/>
              </w:rPr>
            </w:pPr>
          </w:p>
        </w:tc>
        <w:tc>
          <w:tcPr>
            <w:tcW w:w="1559" w:type="dxa"/>
            <w:hideMark/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lang w:eastAsia="en-AU"/>
              </w:rPr>
              <w:t>Marks</w:t>
            </w:r>
          </w:p>
        </w:tc>
      </w:tr>
      <w:tr w:rsidR="0088388B" w:rsidTr="005F090A">
        <w:trPr>
          <w:cantSplit/>
          <w:trHeight w:val="1110"/>
        </w:trPr>
        <w:tc>
          <w:tcPr>
            <w:tcW w:w="568" w:type="dxa"/>
            <w:shd w:val="clear" w:color="auto" w:fill="FFFF99"/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a)</w:t>
            </w: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260" w:type="dxa"/>
          </w:tcPr>
          <w:p w:rsidR="0088388B" w:rsidRPr="0014786D" w:rsidRDefault="0088388B" w:rsidP="008A2E94">
            <w:pPr>
              <w:jc w:val="center"/>
              <w:rPr>
                <w:rFonts w:ascii="Times New Roman" w:eastAsia="Times New Roman" w:hAnsi="Times New Roman"/>
                <w:position w:val="-162"/>
                <w:sz w:val="24"/>
                <w:szCs w:val="24"/>
                <w:lang w:eastAsia="en-AU"/>
              </w:rPr>
            </w:pPr>
            <w:r w:rsidRPr="0014786D">
              <w:rPr>
                <w:rFonts w:ascii="Times New Roman" w:eastAsia="Times New Roman" w:hAnsi="Times New Roman"/>
                <w:color w:val="FF0000"/>
                <w:position w:val="-162"/>
                <w:sz w:val="24"/>
                <w:szCs w:val="24"/>
              </w:rPr>
              <w:object w:dxaOrig="2614" w:dyaOrig="1818">
                <v:shape id="_x0000_i1133" type="#_x0000_t75" style="width:130.5pt;height:90.75pt" o:ole="">
                  <v:imagedata r:id="rId226" o:title=""/>
                </v:shape>
                <o:OLEObject Type="Embed" ProgID="FXEquation.Equation" ShapeID="_x0000_i1133" DrawAspect="Content" ObjectID="_1514609973" r:id="rId227"/>
              </w:object>
            </w: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1417" w:type="dxa"/>
            <w:hideMark/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2 marks for correct answer with reasoning.</w:t>
            </w: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1 mark for an attempt with some correct reasoning</w:t>
            </w:r>
          </w:p>
        </w:tc>
        <w:tc>
          <w:tcPr>
            <w:tcW w:w="567" w:type="dxa"/>
            <w:shd w:val="clear" w:color="auto" w:fill="FFFF99"/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b)</w:t>
            </w: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2836" w:type="dxa"/>
            <w:hideMark/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color w:val="FF0000"/>
                <w:position w:val="-100"/>
                <w:sz w:val="24"/>
                <w:szCs w:val="24"/>
              </w:rPr>
            </w:pPr>
            <w:r w:rsidRPr="0014786D">
              <w:rPr>
                <w:rFonts w:ascii="Times New Roman" w:eastAsia="Times New Roman" w:hAnsi="Times New Roman"/>
                <w:color w:val="FF0000"/>
                <w:position w:val="-100"/>
                <w:sz w:val="24"/>
                <w:szCs w:val="24"/>
              </w:rPr>
              <w:object w:dxaOrig="2583" w:dyaOrig="1204">
                <v:shape id="_x0000_i1134" type="#_x0000_t75" style="width:129pt;height:60pt" o:ole="">
                  <v:imagedata r:id="rId228" o:title=""/>
                </v:shape>
                <o:OLEObject Type="Embed" ProgID="FXEquation.Equation" ShapeID="_x0000_i1134" DrawAspect="Content" ObjectID="_1514609974" r:id="rId229"/>
              </w:object>
            </w:r>
          </w:p>
          <w:p w:rsidR="0088388B" w:rsidRPr="0014786D" w:rsidRDefault="0088388B" w:rsidP="008A2E94">
            <w:pPr>
              <w:spacing w:before="240" w:after="24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4786D">
              <w:rPr>
                <w:rFonts w:ascii="Times New Roman" w:eastAsia="Times New Roman" w:hAnsi="Times New Roman"/>
                <w:sz w:val="24"/>
                <w:szCs w:val="24"/>
              </w:rPr>
              <w:t>OR</w:t>
            </w:r>
          </w:p>
          <w:p w:rsidR="0088388B" w:rsidRPr="0014786D" w:rsidRDefault="0088388B" w:rsidP="008A2E94">
            <w:pPr>
              <w:jc w:val="center"/>
              <w:rPr>
                <w:rFonts w:ascii="Times New Roman" w:eastAsia="Times New Roman" w:hAnsi="Times New Roman"/>
                <w:position w:val="-100"/>
                <w:sz w:val="24"/>
                <w:szCs w:val="24"/>
                <w:lang w:eastAsia="en-AU"/>
              </w:rPr>
            </w:pPr>
            <w:r w:rsidRPr="0014786D">
              <w:rPr>
                <w:rFonts w:ascii="Times New Roman" w:eastAsia="Times New Roman" w:hAnsi="Times New Roman"/>
                <w:color w:val="FF0000"/>
                <w:position w:val="-100"/>
                <w:sz w:val="24"/>
                <w:szCs w:val="24"/>
              </w:rPr>
              <w:object w:dxaOrig="2583" w:dyaOrig="1204">
                <v:shape id="_x0000_i1135" type="#_x0000_t75" style="width:129pt;height:60pt" o:ole="">
                  <v:imagedata r:id="rId230" o:title=""/>
                </v:shape>
                <o:OLEObject Type="Embed" ProgID="FXEquation.Equation" ShapeID="_x0000_i1135" DrawAspect="Content" ObjectID="_1514609975" r:id="rId231"/>
              </w:object>
            </w:r>
          </w:p>
        </w:tc>
        <w:tc>
          <w:tcPr>
            <w:tcW w:w="1559" w:type="dxa"/>
            <w:hideMark/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2 marks for correct answer with reasoning.</w:t>
            </w: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1 mark for an attempt with some correct reasoning</w:t>
            </w:r>
          </w:p>
        </w:tc>
      </w:tr>
      <w:tr w:rsidR="0088388B" w:rsidTr="005F090A">
        <w:trPr>
          <w:cantSplit/>
          <w:trHeight w:val="1110"/>
        </w:trPr>
        <w:tc>
          <w:tcPr>
            <w:tcW w:w="568" w:type="dxa"/>
            <w:shd w:val="clear" w:color="auto" w:fill="FFFF99"/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c)`</w:t>
            </w: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3260" w:type="dxa"/>
            <w:hideMark/>
          </w:tcPr>
          <w:p w:rsidR="0088388B" w:rsidRPr="00034CA2" w:rsidRDefault="0088388B" w:rsidP="008A2E94">
            <w:pPr>
              <w:jc w:val="center"/>
              <w:rPr>
                <w:rFonts w:ascii="Times New Roman" w:eastAsia="Times New Roman" w:hAnsi="Times New Roman"/>
                <w:position w:val="-162"/>
                <w:sz w:val="24"/>
                <w:szCs w:val="24"/>
                <w:lang w:eastAsia="en-AU"/>
              </w:rPr>
            </w:pPr>
            <w:r w:rsidRPr="00034CA2">
              <w:rPr>
                <w:rFonts w:ascii="Times New Roman" w:eastAsia="Times New Roman" w:hAnsi="Times New Roman"/>
                <w:color w:val="FF0000"/>
                <w:position w:val="-162"/>
                <w:sz w:val="24"/>
                <w:szCs w:val="24"/>
              </w:rPr>
              <w:object w:dxaOrig="2782" w:dyaOrig="1818">
                <v:shape id="_x0000_i1136" type="#_x0000_t75" style="width:139.5pt;height:91.5pt" o:ole="">
                  <v:imagedata r:id="rId232" o:title=""/>
                </v:shape>
                <o:OLEObject Type="Embed" ProgID="FXEquation.Equation" ShapeID="_x0000_i1136" DrawAspect="Content" ObjectID="_1514609976" r:id="rId233"/>
              </w:object>
            </w:r>
          </w:p>
        </w:tc>
        <w:tc>
          <w:tcPr>
            <w:tcW w:w="1417" w:type="dxa"/>
            <w:hideMark/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2 marks for correct answer with reasoning.</w:t>
            </w: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1 mark for an attempt with some correct reasoning</w:t>
            </w:r>
          </w:p>
        </w:tc>
        <w:tc>
          <w:tcPr>
            <w:tcW w:w="567" w:type="dxa"/>
            <w:shd w:val="clear" w:color="auto" w:fill="FFFF99"/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d)</w:t>
            </w: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2836" w:type="dxa"/>
            <w:hideMark/>
          </w:tcPr>
          <w:p w:rsidR="0088388B" w:rsidRPr="00034CA2" w:rsidRDefault="0088388B" w:rsidP="008A2E94">
            <w:pPr>
              <w:jc w:val="center"/>
              <w:rPr>
                <w:rFonts w:ascii="Times New Roman" w:eastAsia="Times New Roman" w:hAnsi="Times New Roman"/>
                <w:position w:val="-210"/>
                <w:sz w:val="24"/>
                <w:szCs w:val="24"/>
                <w:lang w:eastAsia="en-AU"/>
              </w:rPr>
            </w:pPr>
            <w:r w:rsidRPr="00034CA2">
              <w:rPr>
                <w:rFonts w:ascii="Times New Roman" w:eastAsia="Times New Roman" w:hAnsi="Times New Roman"/>
                <w:color w:val="FF0000"/>
                <w:position w:val="-210"/>
                <w:sz w:val="24"/>
                <w:szCs w:val="24"/>
              </w:rPr>
              <w:object w:dxaOrig="2058" w:dyaOrig="2430">
                <v:shape id="_x0000_i1137" type="#_x0000_t75" style="width:102.75pt;height:121.5pt" o:ole="">
                  <v:imagedata r:id="rId234" o:title=""/>
                </v:shape>
                <o:OLEObject Type="Embed" ProgID="FXEquation.Equation" ShapeID="_x0000_i1137" DrawAspect="Content" ObjectID="_1514609977" r:id="rId235"/>
              </w:object>
            </w:r>
          </w:p>
        </w:tc>
        <w:tc>
          <w:tcPr>
            <w:tcW w:w="1559" w:type="dxa"/>
            <w:hideMark/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2 marks for correct answer with reasoning.</w:t>
            </w: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1 mark for an attempt with some correct reasoning</w:t>
            </w:r>
          </w:p>
        </w:tc>
      </w:tr>
    </w:tbl>
    <w:p w:rsidR="0088388B" w:rsidRDefault="0088388B" w:rsidP="0088388B">
      <w:r>
        <w:br w:type="page"/>
      </w:r>
    </w:p>
    <w:tbl>
      <w:tblPr>
        <w:tblStyle w:val="TableGrid1"/>
        <w:tblW w:w="10468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85" w:type="dxa"/>
        </w:tblCellMar>
        <w:tblLook w:val="04A0" w:firstRow="1" w:lastRow="0" w:firstColumn="1" w:lastColumn="0" w:noHBand="0" w:noVBand="1"/>
      </w:tblPr>
      <w:tblGrid>
        <w:gridCol w:w="403"/>
        <w:gridCol w:w="2892"/>
        <w:gridCol w:w="1843"/>
        <w:gridCol w:w="567"/>
        <w:gridCol w:w="2835"/>
        <w:gridCol w:w="1928"/>
      </w:tblGrid>
      <w:tr w:rsidR="0088388B" w:rsidTr="005F090A">
        <w:trPr>
          <w:cantSplit/>
          <w:trHeight w:val="372"/>
          <w:tblHeader/>
        </w:trPr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>2.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color w:val="FF0000"/>
                <w:lang w:eastAsia="en-AU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lang w:eastAsia="en-AU"/>
              </w:rPr>
              <w:t>Marks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lang w:eastAsia="en-AU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color w:val="FF0000"/>
                <w:lang w:eastAsia="en-AU"/>
              </w:rPr>
            </w:pP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color w:val="FF0000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lang w:eastAsia="en-AU"/>
              </w:rPr>
              <w:t>Marks</w:t>
            </w:r>
          </w:p>
        </w:tc>
      </w:tr>
      <w:tr w:rsidR="0088388B" w:rsidTr="005F090A">
        <w:trPr>
          <w:cantSplit/>
          <w:trHeight w:val="1110"/>
        </w:trPr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  <w:tcMar>
              <w:top w:w="113" w:type="dxa"/>
              <w:left w:w="108" w:type="dxa"/>
              <w:bottom w:w="0" w:type="dxa"/>
              <w:right w:w="108" w:type="dxa"/>
            </w:tcMar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a)</w:t>
            </w: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388B" w:rsidRPr="00034CA2" w:rsidRDefault="0088388B" w:rsidP="008A2E94">
            <w:pPr>
              <w:jc w:val="center"/>
              <w:rPr>
                <w:rFonts w:ascii="Times New Roman" w:eastAsia="Times New Roman" w:hAnsi="Times New Roman"/>
                <w:position w:val="-232"/>
                <w:sz w:val="24"/>
                <w:szCs w:val="24"/>
                <w:lang w:eastAsia="en-AU"/>
              </w:rPr>
            </w:pPr>
            <w:r w:rsidRPr="00034CA2">
              <w:rPr>
                <w:rFonts w:ascii="Times New Roman" w:eastAsia="Times New Roman" w:hAnsi="Times New Roman"/>
                <w:color w:val="FF0000"/>
                <w:position w:val="-232"/>
                <w:sz w:val="24"/>
                <w:szCs w:val="24"/>
              </w:rPr>
              <w:object w:dxaOrig="4057" w:dyaOrig="2518">
                <v:shape id="_x0000_i1138" type="#_x0000_t75" style="width:203.25pt;height:126pt" o:ole="">
                  <v:imagedata r:id="rId236" o:title=""/>
                </v:shape>
                <o:OLEObject Type="Embed" ProgID="FXEquation.Equation" ShapeID="_x0000_i1138" DrawAspect="Content" ObjectID="_1514609978" r:id="rId237"/>
              </w:objec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3 marks for correct answer with reasoning.</w:t>
            </w: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2 marks for basically correct working with a single error</w:t>
            </w: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1 mark for an attempt with some correct reasoning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b)</w:t>
            </w: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388B" w:rsidRPr="00034CA2" w:rsidRDefault="0088388B" w:rsidP="008A2E94">
            <w:pPr>
              <w:jc w:val="center"/>
              <w:rPr>
                <w:rFonts w:ascii="Times New Roman" w:eastAsia="Times New Roman" w:hAnsi="Times New Roman"/>
                <w:position w:val="-248"/>
                <w:sz w:val="24"/>
                <w:szCs w:val="24"/>
                <w:lang w:eastAsia="en-AU"/>
              </w:rPr>
            </w:pPr>
            <w:r w:rsidRPr="00034CA2">
              <w:rPr>
                <w:rFonts w:ascii="Times New Roman" w:eastAsia="Times New Roman" w:hAnsi="Times New Roman"/>
                <w:color w:val="FF0000"/>
                <w:position w:val="-248"/>
                <w:sz w:val="24"/>
                <w:szCs w:val="24"/>
              </w:rPr>
              <w:object w:dxaOrig="4023" w:dyaOrig="2874">
                <v:shape id="_x0000_i1139" type="#_x0000_t75" style="width:201pt;height:143.25pt" o:ole="">
                  <v:imagedata r:id="rId238" o:title=""/>
                </v:shape>
                <o:OLEObject Type="Embed" ProgID="FXEquation.Equation" ShapeID="_x0000_i1139" DrawAspect="Content" ObjectID="_1514609979" r:id="rId239"/>
              </w:objec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3 marks for correct answer with reasoning.</w:t>
            </w: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2 marks for basically correct working with a single error</w:t>
            </w: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1 mark for an attempt with some correct reasoning</w:t>
            </w:r>
          </w:p>
        </w:tc>
      </w:tr>
      <w:tr w:rsidR="0088388B" w:rsidTr="005F090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1110"/>
        </w:trPr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c)</w:t>
            </w: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388B" w:rsidRPr="001F0218" w:rsidRDefault="0088388B" w:rsidP="008A2E94">
            <w:pPr>
              <w:jc w:val="center"/>
              <w:rPr>
                <w:rFonts w:ascii="Times New Roman" w:eastAsia="Times New Roman" w:hAnsi="Times New Roman"/>
                <w:position w:val="-222"/>
                <w:sz w:val="24"/>
                <w:szCs w:val="24"/>
                <w:lang w:eastAsia="en-AU"/>
              </w:rPr>
            </w:pPr>
            <w:r w:rsidRPr="001F0218">
              <w:rPr>
                <w:rFonts w:ascii="Times New Roman" w:eastAsia="Times New Roman" w:hAnsi="Times New Roman"/>
                <w:color w:val="FF0000"/>
                <w:position w:val="-222"/>
                <w:sz w:val="24"/>
                <w:szCs w:val="24"/>
              </w:rPr>
              <w:object w:dxaOrig="3188" w:dyaOrig="2424">
                <v:shape id="_x0000_i1140" type="#_x0000_t75" style="width:159pt;height:121.5pt" o:ole="">
                  <v:imagedata r:id="rId240" o:title=""/>
                </v:shape>
                <o:OLEObject Type="Embed" ProgID="FXEquation.Equation" ShapeID="_x0000_i1140" DrawAspect="Content" ObjectID="_1514609980" r:id="rId241"/>
              </w:objec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3 marks for correct answer with reasoning.</w:t>
            </w: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2 marks for basically correct working with a single error</w:t>
            </w: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1 mark for an attempt with some correct reasoning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d)</w:t>
            </w: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388B" w:rsidRPr="001F0218" w:rsidRDefault="0088388B" w:rsidP="008A2E94">
            <w:pPr>
              <w:jc w:val="center"/>
              <w:rPr>
                <w:rFonts w:ascii="Times New Roman" w:eastAsia="Times New Roman" w:hAnsi="Times New Roman"/>
                <w:position w:val="-306"/>
                <w:sz w:val="24"/>
                <w:szCs w:val="24"/>
                <w:lang w:eastAsia="en-AU"/>
              </w:rPr>
            </w:pPr>
            <w:r w:rsidRPr="001F0218">
              <w:rPr>
                <w:rFonts w:ascii="Times New Roman" w:eastAsia="Times New Roman" w:hAnsi="Times New Roman"/>
                <w:color w:val="FF0000"/>
                <w:position w:val="-306"/>
                <w:sz w:val="24"/>
                <w:szCs w:val="24"/>
              </w:rPr>
              <w:object w:dxaOrig="2468" w:dyaOrig="3451">
                <v:shape id="_x0000_i1141" type="#_x0000_t75" style="width:123.75pt;height:172.5pt" o:ole="">
                  <v:imagedata r:id="rId242" o:title=""/>
                </v:shape>
                <o:OLEObject Type="Embed" ProgID="FXEquation.Equation" ShapeID="_x0000_i1141" DrawAspect="Content" ObjectID="_1514609981" r:id="rId243"/>
              </w:objec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3 marks for correct answer with reasoning.</w:t>
            </w: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2 marks for basically correct working with a single error</w:t>
            </w: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</w:p>
          <w:p w:rsidR="0088388B" w:rsidRDefault="0088388B" w:rsidP="008A2E94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en-AU"/>
              </w:rPr>
              <w:t>1 mark for an attempt with some correct reasoning</w:t>
            </w:r>
          </w:p>
        </w:tc>
      </w:tr>
    </w:tbl>
    <w:p w:rsidR="00885304" w:rsidRDefault="00885304" w:rsidP="001703B8">
      <w:pPr>
        <w:rPr>
          <w:rFonts w:asciiTheme="majorHAnsi" w:hAnsiTheme="majorHAnsi"/>
          <w:sz w:val="24"/>
          <w:szCs w:val="24"/>
        </w:rPr>
      </w:pPr>
    </w:p>
    <w:sectPr w:rsidR="00885304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332F" w:rsidRDefault="00D9332F" w:rsidP="00C868AD">
      <w:r>
        <w:separator/>
      </w:r>
    </w:p>
  </w:endnote>
  <w:endnote w:type="continuationSeparator" w:id="0">
    <w:p w:rsidR="00D9332F" w:rsidRDefault="00D9332F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Palatino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Palatino-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4F5B" w:rsidRDefault="005B4F5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3658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5B4F5B" w:rsidRDefault="005B4F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4F5B" w:rsidRDefault="005B4F5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9332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B4F5B" w:rsidRDefault="005B4F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332F" w:rsidRDefault="00D9332F" w:rsidP="00C868AD">
      <w:r>
        <w:separator/>
      </w:r>
    </w:p>
  </w:footnote>
  <w:footnote w:type="continuationSeparator" w:id="0">
    <w:p w:rsidR="00D9332F" w:rsidRDefault="00D9332F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4F5B" w:rsidRPr="00C868AD" w:rsidRDefault="005B4F5B">
    <w:pPr>
      <w:pStyle w:val="Header"/>
      <w:rPr>
        <w:u w:val="single"/>
      </w:rPr>
    </w:pPr>
    <w:r>
      <w:rPr>
        <w:u w:val="single"/>
      </w:rPr>
      <w:t xml:space="preserve">Mathematics                       Topic </w:t>
    </w:r>
    <w:r w:rsidRPr="00C868AD">
      <w:rPr>
        <w:u w:val="single"/>
      </w:rPr>
      <w:t>Test</w:t>
    </w:r>
    <w:r>
      <w:rPr>
        <w:u w:val="single"/>
      </w:rPr>
      <w:t xml:space="preserve"> - </w:t>
    </w:r>
    <w:sdt>
      <w:sdtPr>
        <w:rPr>
          <w:u w:val="single"/>
        </w:rPr>
        <w:alias w:val="Title"/>
        <w:tag w:val=""/>
        <w:id w:val="177558937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u w:val="single"/>
          </w:rPr>
          <w:t>Equations</w:t>
        </w:r>
      </w:sdtContent>
    </w:sdt>
    <w:r w:rsidRPr="00C868AD">
      <w:rPr>
        <w:u w:val="single"/>
      </w:rPr>
      <w:tab/>
    </w:r>
    <w:r w:rsidRPr="00C868AD">
      <w:rPr>
        <w:u w:val="single"/>
      </w:rPr>
      <w:tab/>
    </w:r>
    <w:r w:rsidR="00933658">
      <w:rPr>
        <w:u w:val="single"/>
      </w:rPr>
      <w:t>2016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4F5B" w:rsidRPr="005615AC" w:rsidRDefault="005B4F5B" w:rsidP="005C44C0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>High School</w:t>
    </w:r>
  </w:p>
  <w:p w:rsidR="005B4F5B" w:rsidRPr="005615AC" w:rsidRDefault="005B4F5B" w:rsidP="00C71E16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 xml:space="preserve">Mathematics Test </w:t>
    </w:r>
    <w:r w:rsidR="00933658">
      <w:rPr>
        <w:rFonts w:ascii="Baskerville Old Face" w:hAnsi="Baskerville Old Face"/>
        <w:i/>
        <w:sz w:val="52"/>
        <w:szCs w:val="52"/>
      </w:rPr>
      <w:t>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"/>
  </w:num>
  <w:num w:numId="5">
    <w:abstractNumId w:val="8"/>
  </w:num>
  <w:num w:numId="6">
    <w:abstractNumId w:val="0"/>
  </w:num>
  <w:num w:numId="7">
    <w:abstractNumId w:val="9"/>
  </w:num>
  <w:num w:numId="8">
    <w:abstractNumId w:val="11"/>
  </w:num>
  <w:num w:numId="9">
    <w:abstractNumId w:val="2"/>
  </w:num>
  <w:num w:numId="10">
    <w:abstractNumId w:val="3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495C"/>
    <w:rsid w:val="000176AA"/>
    <w:rsid w:val="000266E5"/>
    <w:rsid w:val="00063CFA"/>
    <w:rsid w:val="000A3DF6"/>
    <w:rsid w:val="000B6642"/>
    <w:rsid w:val="000C4CAD"/>
    <w:rsid w:val="00110126"/>
    <w:rsid w:val="001703B8"/>
    <w:rsid w:val="0018287C"/>
    <w:rsid w:val="001913DA"/>
    <w:rsid w:val="001D1C88"/>
    <w:rsid w:val="001D25CA"/>
    <w:rsid w:val="001D51F7"/>
    <w:rsid w:val="001E0365"/>
    <w:rsid w:val="00216994"/>
    <w:rsid w:val="00246314"/>
    <w:rsid w:val="002C1F1F"/>
    <w:rsid w:val="002F71E5"/>
    <w:rsid w:val="00325745"/>
    <w:rsid w:val="00374BC9"/>
    <w:rsid w:val="00396770"/>
    <w:rsid w:val="003D41FF"/>
    <w:rsid w:val="003D6162"/>
    <w:rsid w:val="0040449F"/>
    <w:rsid w:val="00413DF5"/>
    <w:rsid w:val="00460B7C"/>
    <w:rsid w:val="00474558"/>
    <w:rsid w:val="004A64CB"/>
    <w:rsid w:val="004C1AD7"/>
    <w:rsid w:val="004E1D1E"/>
    <w:rsid w:val="005277D4"/>
    <w:rsid w:val="005615AC"/>
    <w:rsid w:val="00582D9C"/>
    <w:rsid w:val="00591FD0"/>
    <w:rsid w:val="005B261E"/>
    <w:rsid w:val="005B4F5B"/>
    <w:rsid w:val="005C44C0"/>
    <w:rsid w:val="005F090A"/>
    <w:rsid w:val="005F70B5"/>
    <w:rsid w:val="00641EA7"/>
    <w:rsid w:val="00667642"/>
    <w:rsid w:val="006718CF"/>
    <w:rsid w:val="007403DD"/>
    <w:rsid w:val="00760FB7"/>
    <w:rsid w:val="0079544E"/>
    <w:rsid w:val="007A7013"/>
    <w:rsid w:val="007B3348"/>
    <w:rsid w:val="007D39B1"/>
    <w:rsid w:val="0084430F"/>
    <w:rsid w:val="00845ACB"/>
    <w:rsid w:val="00853748"/>
    <w:rsid w:val="00860520"/>
    <w:rsid w:val="0088388B"/>
    <w:rsid w:val="00885304"/>
    <w:rsid w:val="008959EE"/>
    <w:rsid w:val="008A20B4"/>
    <w:rsid w:val="008B7480"/>
    <w:rsid w:val="008C68D7"/>
    <w:rsid w:val="008F3E43"/>
    <w:rsid w:val="00933658"/>
    <w:rsid w:val="0096495C"/>
    <w:rsid w:val="00973F5E"/>
    <w:rsid w:val="00985897"/>
    <w:rsid w:val="009A1980"/>
    <w:rsid w:val="009A5487"/>
    <w:rsid w:val="009D24C3"/>
    <w:rsid w:val="009D5302"/>
    <w:rsid w:val="009D5D26"/>
    <w:rsid w:val="009E49CD"/>
    <w:rsid w:val="00A158D7"/>
    <w:rsid w:val="00A23965"/>
    <w:rsid w:val="00A252B0"/>
    <w:rsid w:val="00A81533"/>
    <w:rsid w:val="00A824D7"/>
    <w:rsid w:val="00A97FE3"/>
    <w:rsid w:val="00AB0C62"/>
    <w:rsid w:val="00B0317F"/>
    <w:rsid w:val="00B22073"/>
    <w:rsid w:val="00B26BD8"/>
    <w:rsid w:val="00B567C8"/>
    <w:rsid w:val="00B70857"/>
    <w:rsid w:val="00B73731"/>
    <w:rsid w:val="00B850EA"/>
    <w:rsid w:val="00B921B3"/>
    <w:rsid w:val="00B9780A"/>
    <w:rsid w:val="00BC0959"/>
    <w:rsid w:val="00BE233F"/>
    <w:rsid w:val="00C17E11"/>
    <w:rsid w:val="00C204E3"/>
    <w:rsid w:val="00C56E1E"/>
    <w:rsid w:val="00C71E16"/>
    <w:rsid w:val="00C8001B"/>
    <w:rsid w:val="00C868AD"/>
    <w:rsid w:val="00CA11C9"/>
    <w:rsid w:val="00CA296A"/>
    <w:rsid w:val="00CD209A"/>
    <w:rsid w:val="00CF3E40"/>
    <w:rsid w:val="00D03A78"/>
    <w:rsid w:val="00D33041"/>
    <w:rsid w:val="00D667E2"/>
    <w:rsid w:val="00D752EC"/>
    <w:rsid w:val="00D9332F"/>
    <w:rsid w:val="00D95422"/>
    <w:rsid w:val="00DB0E30"/>
    <w:rsid w:val="00DC6C48"/>
    <w:rsid w:val="00DD06F8"/>
    <w:rsid w:val="00E371AE"/>
    <w:rsid w:val="00E73210"/>
    <w:rsid w:val="00E97D94"/>
    <w:rsid w:val="00EB1449"/>
    <w:rsid w:val="00EE19B5"/>
    <w:rsid w:val="00F76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0"/>
    <o:shapelayout v:ext="edit">
      <o:idmap v:ext="edit" data="1"/>
    </o:shapelayout>
  </w:shapeDefaults>
  <w:decimalSymbol w:val="."/>
  <w:listSeparator w:val=","/>
  <w15:docId w15:val="{A8FB8C11-9CC4-49F3-8A5B-8B146DEAD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B921B3"/>
    <w:pPr>
      <w:tabs>
        <w:tab w:val="left" w:pos="4801"/>
      </w:tabs>
    </w:pPr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B921B3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  <w:style w:type="table" w:customStyle="1" w:styleId="TableGrid1">
    <w:name w:val="Table Grid1"/>
    <w:basedOn w:val="TableNormal"/>
    <w:uiPriority w:val="59"/>
    <w:rsid w:val="00760FB7"/>
    <w:pPr>
      <w:spacing w:after="0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63" Type="http://schemas.openxmlformats.org/officeDocument/2006/relationships/oleObject" Target="embeddings/oleObject28.bin"/><Relationship Id="rId84" Type="http://schemas.openxmlformats.org/officeDocument/2006/relationships/image" Target="media/image37.png"/><Relationship Id="rId138" Type="http://schemas.openxmlformats.org/officeDocument/2006/relationships/oleObject" Target="embeddings/oleObject64.bin"/><Relationship Id="rId159" Type="http://schemas.openxmlformats.org/officeDocument/2006/relationships/oleObject" Target="embeddings/oleObject75.bin"/><Relationship Id="rId170" Type="http://schemas.openxmlformats.org/officeDocument/2006/relationships/image" Target="media/image79.png"/><Relationship Id="rId191" Type="http://schemas.openxmlformats.org/officeDocument/2006/relationships/oleObject" Target="embeddings/oleObject91.bin"/><Relationship Id="rId205" Type="http://schemas.openxmlformats.org/officeDocument/2006/relationships/oleObject" Target="embeddings/oleObject98.bin"/><Relationship Id="rId226" Type="http://schemas.openxmlformats.org/officeDocument/2006/relationships/image" Target="media/image107.png"/><Relationship Id="rId107" Type="http://schemas.openxmlformats.org/officeDocument/2006/relationships/oleObject" Target="embeddings/oleObject48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53" Type="http://schemas.openxmlformats.org/officeDocument/2006/relationships/oleObject" Target="embeddings/oleObject23.bin"/><Relationship Id="rId74" Type="http://schemas.openxmlformats.org/officeDocument/2006/relationships/image" Target="media/image34.png"/><Relationship Id="rId128" Type="http://schemas.openxmlformats.org/officeDocument/2006/relationships/image" Target="media/image59.png"/><Relationship Id="rId149" Type="http://schemas.openxmlformats.org/officeDocument/2006/relationships/image" Target="media/image69.png"/><Relationship Id="rId5" Type="http://schemas.openxmlformats.org/officeDocument/2006/relationships/webSettings" Target="webSettings.xml"/><Relationship Id="rId95" Type="http://schemas.openxmlformats.org/officeDocument/2006/relationships/oleObject" Target="embeddings/oleObject42.bin"/><Relationship Id="rId160" Type="http://schemas.openxmlformats.org/officeDocument/2006/relationships/image" Target="media/image74.png"/><Relationship Id="rId181" Type="http://schemas.openxmlformats.org/officeDocument/2006/relationships/oleObject" Target="embeddings/oleObject86.bin"/><Relationship Id="rId216" Type="http://schemas.openxmlformats.org/officeDocument/2006/relationships/image" Target="media/image102.png"/><Relationship Id="rId237" Type="http://schemas.openxmlformats.org/officeDocument/2006/relationships/oleObject" Target="embeddings/oleObject114.bin"/><Relationship Id="rId22" Type="http://schemas.openxmlformats.org/officeDocument/2006/relationships/image" Target="media/image8.png"/><Relationship Id="rId43" Type="http://schemas.openxmlformats.org/officeDocument/2006/relationships/oleObject" Target="embeddings/oleObject18.bin"/><Relationship Id="rId64" Type="http://schemas.openxmlformats.org/officeDocument/2006/relationships/image" Target="media/image29.png"/><Relationship Id="rId118" Type="http://schemas.openxmlformats.org/officeDocument/2006/relationships/image" Target="media/image54.png"/><Relationship Id="rId139" Type="http://schemas.openxmlformats.org/officeDocument/2006/relationships/image" Target="media/image64.png"/><Relationship Id="rId85" Type="http://schemas.openxmlformats.org/officeDocument/2006/relationships/oleObject" Target="embeddings/oleObject37.bin"/><Relationship Id="rId150" Type="http://schemas.openxmlformats.org/officeDocument/2006/relationships/oleObject" Target="embeddings/oleObject70.bin"/><Relationship Id="rId171" Type="http://schemas.openxmlformats.org/officeDocument/2006/relationships/oleObject" Target="embeddings/oleObject81.bin"/><Relationship Id="rId192" Type="http://schemas.openxmlformats.org/officeDocument/2006/relationships/image" Target="media/image90.png"/><Relationship Id="rId206" Type="http://schemas.openxmlformats.org/officeDocument/2006/relationships/image" Target="media/image97.png"/><Relationship Id="rId227" Type="http://schemas.openxmlformats.org/officeDocument/2006/relationships/oleObject" Target="embeddings/oleObject109.bin"/><Relationship Id="rId201" Type="http://schemas.openxmlformats.org/officeDocument/2006/relationships/oleObject" Target="embeddings/oleObject96.bin"/><Relationship Id="rId222" Type="http://schemas.openxmlformats.org/officeDocument/2006/relationships/image" Target="media/image105.png"/><Relationship Id="rId243" Type="http://schemas.openxmlformats.org/officeDocument/2006/relationships/oleObject" Target="embeddings/oleObject117.bin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6.bin"/><Relationship Id="rId108" Type="http://schemas.openxmlformats.org/officeDocument/2006/relationships/image" Target="media/image49.png"/><Relationship Id="rId124" Type="http://schemas.openxmlformats.org/officeDocument/2006/relationships/image" Target="media/image57.png"/><Relationship Id="rId129" Type="http://schemas.openxmlformats.org/officeDocument/2006/relationships/oleObject" Target="embeddings/oleObject59.bin"/><Relationship Id="rId54" Type="http://schemas.openxmlformats.org/officeDocument/2006/relationships/image" Target="media/image24.png"/><Relationship Id="rId70" Type="http://schemas.openxmlformats.org/officeDocument/2006/relationships/image" Target="media/image32.png"/><Relationship Id="rId75" Type="http://schemas.openxmlformats.org/officeDocument/2006/relationships/oleObject" Target="embeddings/oleObject34.bin"/><Relationship Id="rId91" Type="http://schemas.openxmlformats.org/officeDocument/2006/relationships/oleObject" Target="embeddings/oleObject40.bin"/><Relationship Id="rId96" Type="http://schemas.openxmlformats.org/officeDocument/2006/relationships/image" Target="media/image43.png"/><Relationship Id="rId140" Type="http://schemas.openxmlformats.org/officeDocument/2006/relationships/oleObject" Target="embeddings/oleObject65.bin"/><Relationship Id="rId145" Type="http://schemas.openxmlformats.org/officeDocument/2006/relationships/image" Target="media/image67.png"/><Relationship Id="rId161" Type="http://schemas.openxmlformats.org/officeDocument/2006/relationships/oleObject" Target="embeddings/oleObject76.bin"/><Relationship Id="rId166" Type="http://schemas.openxmlformats.org/officeDocument/2006/relationships/image" Target="media/image77.png"/><Relationship Id="rId182" Type="http://schemas.openxmlformats.org/officeDocument/2006/relationships/image" Target="media/image85.png"/><Relationship Id="rId187" Type="http://schemas.openxmlformats.org/officeDocument/2006/relationships/oleObject" Target="embeddings/oleObject89.bin"/><Relationship Id="rId217" Type="http://schemas.openxmlformats.org/officeDocument/2006/relationships/oleObject" Target="embeddings/oleObject10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100.png"/><Relationship Id="rId233" Type="http://schemas.openxmlformats.org/officeDocument/2006/relationships/oleObject" Target="embeddings/oleObject112.bin"/><Relationship Id="rId238" Type="http://schemas.openxmlformats.org/officeDocument/2006/relationships/image" Target="media/image113.png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1.bin"/><Relationship Id="rId114" Type="http://schemas.openxmlformats.org/officeDocument/2006/relationships/image" Target="media/image52.png"/><Relationship Id="rId119" Type="http://schemas.openxmlformats.org/officeDocument/2006/relationships/oleObject" Target="embeddings/oleObject54.bin"/><Relationship Id="rId44" Type="http://schemas.openxmlformats.org/officeDocument/2006/relationships/image" Target="media/image19.png"/><Relationship Id="rId60" Type="http://schemas.openxmlformats.org/officeDocument/2006/relationships/image" Target="media/image27.png"/><Relationship Id="rId65" Type="http://schemas.openxmlformats.org/officeDocument/2006/relationships/oleObject" Target="embeddings/oleObject29.bin"/><Relationship Id="rId81" Type="http://schemas.openxmlformats.org/officeDocument/2006/relationships/oleObject" Target="embeddings/oleObject35.bin"/><Relationship Id="rId86" Type="http://schemas.openxmlformats.org/officeDocument/2006/relationships/image" Target="media/image38.png"/><Relationship Id="rId130" Type="http://schemas.openxmlformats.org/officeDocument/2006/relationships/image" Target="media/image60.png"/><Relationship Id="rId135" Type="http://schemas.openxmlformats.org/officeDocument/2006/relationships/image" Target="media/image62.png"/><Relationship Id="rId151" Type="http://schemas.openxmlformats.org/officeDocument/2006/relationships/image" Target="media/image70.png"/><Relationship Id="rId156" Type="http://schemas.openxmlformats.org/officeDocument/2006/relationships/image" Target="media/image72.png"/><Relationship Id="rId177" Type="http://schemas.openxmlformats.org/officeDocument/2006/relationships/oleObject" Target="embeddings/oleObject84.bin"/><Relationship Id="rId198" Type="http://schemas.openxmlformats.org/officeDocument/2006/relationships/image" Target="media/image93.png"/><Relationship Id="rId172" Type="http://schemas.openxmlformats.org/officeDocument/2006/relationships/image" Target="media/image80.png"/><Relationship Id="rId193" Type="http://schemas.openxmlformats.org/officeDocument/2006/relationships/oleObject" Target="embeddings/oleObject92.bin"/><Relationship Id="rId202" Type="http://schemas.openxmlformats.org/officeDocument/2006/relationships/image" Target="media/image95.png"/><Relationship Id="rId207" Type="http://schemas.openxmlformats.org/officeDocument/2006/relationships/oleObject" Target="embeddings/oleObject99.bin"/><Relationship Id="rId223" Type="http://schemas.openxmlformats.org/officeDocument/2006/relationships/oleObject" Target="embeddings/oleObject107.bin"/><Relationship Id="rId228" Type="http://schemas.openxmlformats.org/officeDocument/2006/relationships/image" Target="media/image108.png"/><Relationship Id="rId244" Type="http://schemas.openxmlformats.org/officeDocument/2006/relationships/fontTable" Target="fontTable.xml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49.bin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76" Type="http://schemas.openxmlformats.org/officeDocument/2006/relationships/header" Target="header1.xml"/><Relationship Id="rId97" Type="http://schemas.openxmlformats.org/officeDocument/2006/relationships/oleObject" Target="embeddings/oleObject43.bin"/><Relationship Id="rId104" Type="http://schemas.openxmlformats.org/officeDocument/2006/relationships/image" Target="media/image47.png"/><Relationship Id="rId120" Type="http://schemas.openxmlformats.org/officeDocument/2006/relationships/image" Target="media/image55.png"/><Relationship Id="rId125" Type="http://schemas.openxmlformats.org/officeDocument/2006/relationships/oleObject" Target="embeddings/oleObject57.bin"/><Relationship Id="rId141" Type="http://schemas.openxmlformats.org/officeDocument/2006/relationships/image" Target="media/image65.png"/><Relationship Id="rId146" Type="http://schemas.openxmlformats.org/officeDocument/2006/relationships/oleObject" Target="embeddings/oleObject68.bin"/><Relationship Id="rId167" Type="http://schemas.openxmlformats.org/officeDocument/2006/relationships/oleObject" Target="embeddings/oleObject79.bin"/><Relationship Id="rId188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image" Target="media/image41.png"/><Relationship Id="rId162" Type="http://schemas.openxmlformats.org/officeDocument/2006/relationships/image" Target="media/image75.png"/><Relationship Id="rId183" Type="http://schemas.openxmlformats.org/officeDocument/2006/relationships/oleObject" Target="embeddings/oleObject87.bin"/><Relationship Id="rId213" Type="http://schemas.openxmlformats.org/officeDocument/2006/relationships/oleObject" Target="embeddings/oleObject102.bin"/><Relationship Id="rId218" Type="http://schemas.openxmlformats.org/officeDocument/2006/relationships/image" Target="media/image103.png"/><Relationship Id="rId234" Type="http://schemas.openxmlformats.org/officeDocument/2006/relationships/image" Target="media/image111.png"/><Relationship Id="rId239" Type="http://schemas.openxmlformats.org/officeDocument/2006/relationships/oleObject" Target="embeddings/oleObject115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image" Target="media/image30.png"/><Relationship Id="rId87" Type="http://schemas.openxmlformats.org/officeDocument/2006/relationships/oleObject" Target="embeddings/oleObject38.bin"/><Relationship Id="rId110" Type="http://schemas.openxmlformats.org/officeDocument/2006/relationships/image" Target="media/image50.png"/><Relationship Id="rId115" Type="http://schemas.openxmlformats.org/officeDocument/2006/relationships/oleObject" Target="embeddings/oleObject52.bin"/><Relationship Id="rId131" Type="http://schemas.openxmlformats.org/officeDocument/2006/relationships/oleObject" Target="embeddings/oleObject60.bin"/><Relationship Id="rId136" Type="http://schemas.openxmlformats.org/officeDocument/2006/relationships/oleObject" Target="embeddings/oleObject63.bin"/><Relationship Id="rId157" Type="http://schemas.openxmlformats.org/officeDocument/2006/relationships/oleObject" Target="embeddings/oleObject74.bin"/><Relationship Id="rId178" Type="http://schemas.openxmlformats.org/officeDocument/2006/relationships/image" Target="media/image83.png"/><Relationship Id="rId61" Type="http://schemas.openxmlformats.org/officeDocument/2006/relationships/oleObject" Target="embeddings/oleObject27.bin"/><Relationship Id="rId82" Type="http://schemas.openxmlformats.org/officeDocument/2006/relationships/image" Target="media/image36.png"/><Relationship Id="rId152" Type="http://schemas.openxmlformats.org/officeDocument/2006/relationships/oleObject" Target="embeddings/oleObject71.bin"/><Relationship Id="rId173" Type="http://schemas.openxmlformats.org/officeDocument/2006/relationships/oleObject" Target="embeddings/oleObject82.bin"/><Relationship Id="rId194" Type="http://schemas.openxmlformats.org/officeDocument/2006/relationships/image" Target="media/image91.png"/><Relationship Id="rId199" Type="http://schemas.openxmlformats.org/officeDocument/2006/relationships/oleObject" Target="embeddings/oleObject95.bin"/><Relationship Id="rId203" Type="http://schemas.openxmlformats.org/officeDocument/2006/relationships/oleObject" Target="embeddings/oleObject97.bin"/><Relationship Id="rId208" Type="http://schemas.openxmlformats.org/officeDocument/2006/relationships/image" Target="media/image98.png"/><Relationship Id="rId229" Type="http://schemas.openxmlformats.org/officeDocument/2006/relationships/oleObject" Target="embeddings/oleObject110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6.png"/><Relationship Id="rId240" Type="http://schemas.openxmlformats.org/officeDocument/2006/relationships/image" Target="media/image114.png"/><Relationship Id="rId245" Type="http://schemas.openxmlformats.org/officeDocument/2006/relationships/glossaryDocument" Target="glossary/document.xml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footer" Target="footer1.xml"/><Relationship Id="rId100" Type="http://schemas.openxmlformats.org/officeDocument/2006/relationships/image" Target="media/image45.png"/><Relationship Id="rId105" Type="http://schemas.openxmlformats.org/officeDocument/2006/relationships/oleObject" Target="embeddings/oleObject47.bin"/><Relationship Id="rId126" Type="http://schemas.openxmlformats.org/officeDocument/2006/relationships/image" Target="media/image58.png"/><Relationship Id="rId147" Type="http://schemas.openxmlformats.org/officeDocument/2006/relationships/image" Target="media/image68.png"/><Relationship Id="rId168" Type="http://schemas.openxmlformats.org/officeDocument/2006/relationships/image" Target="media/image78.png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3.png"/><Relationship Id="rId93" Type="http://schemas.openxmlformats.org/officeDocument/2006/relationships/oleObject" Target="embeddings/oleObject41.bin"/><Relationship Id="rId98" Type="http://schemas.openxmlformats.org/officeDocument/2006/relationships/image" Target="media/image44.png"/><Relationship Id="rId121" Type="http://schemas.openxmlformats.org/officeDocument/2006/relationships/oleObject" Target="embeddings/oleObject55.bin"/><Relationship Id="rId142" Type="http://schemas.openxmlformats.org/officeDocument/2006/relationships/oleObject" Target="embeddings/oleObject66.bin"/><Relationship Id="rId163" Type="http://schemas.openxmlformats.org/officeDocument/2006/relationships/oleObject" Target="embeddings/oleObject77.bin"/><Relationship Id="rId184" Type="http://schemas.openxmlformats.org/officeDocument/2006/relationships/image" Target="media/image86.png"/><Relationship Id="rId189" Type="http://schemas.openxmlformats.org/officeDocument/2006/relationships/oleObject" Target="embeddings/oleObject90.bin"/><Relationship Id="rId219" Type="http://schemas.openxmlformats.org/officeDocument/2006/relationships/oleObject" Target="embeddings/oleObject105.bin"/><Relationship Id="rId3" Type="http://schemas.openxmlformats.org/officeDocument/2006/relationships/styles" Target="styles.xml"/><Relationship Id="rId214" Type="http://schemas.openxmlformats.org/officeDocument/2006/relationships/image" Target="media/image101.png"/><Relationship Id="rId230" Type="http://schemas.openxmlformats.org/officeDocument/2006/relationships/image" Target="media/image109.png"/><Relationship Id="rId235" Type="http://schemas.openxmlformats.org/officeDocument/2006/relationships/oleObject" Target="embeddings/oleObject113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oleObject" Target="embeddings/oleObject30.bin"/><Relationship Id="rId116" Type="http://schemas.openxmlformats.org/officeDocument/2006/relationships/image" Target="media/image53.png"/><Relationship Id="rId137" Type="http://schemas.openxmlformats.org/officeDocument/2006/relationships/image" Target="media/image63.png"/><Relationship Id="rId158" Type="http://schemas.openxmlformats.org/officeDocument/2006/relationships/image" Target="media/image73.png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image" Target="media/image28.png"/><Relationship Id="rId83" Type="http://schemas.openxmlformats.org/officeDocument/2006/relationships/oleObject" Target="embeddings/oleObject36.bin"/><Relationship Id="rId88" Type="http://schemas.openxmlformats.org/officeDocument/2006/relationships/image" Target="media/image39.png"/><Relationship Id="rId111" Type="http://schemas.openxmlformats.org/officeDocument/2006/relationships/oleObject" Target="embeddings/oleObject50.bin"/><Relationship Id="rId132" Type="http://schemas.openxmlformats.org/officeDocument/2006/relationships/image" Target="media/image61.png"/><Relationship Id="rId153" Type="http://schemas.openxmlformats.org/officeDocument/2006/relationships/image" Target="media/image71.png"/><Relationship Id="rId174" Type="http://schemas.openxmlformats.org/officeDocument/2006/relationships/image" Target="media/image81.png"/><Relationship Id="rId179" Type="http://schemas.openxmlformats.org/officeDocument/2006/relationships/oleObject" Target="embeddings/oleObject85.bin"/><Relationship Id="rId195" Type="http://schemas.openxmlformats.org/officeDocument/2006/relationships/oleObject" Target="embeddings/oleObject93.bin"/><Relationship Id="rId209" Type="http://schemas.openxmlformats.org/officeDocument/2006/relationships/oleObject" Target="embeddings/oleObject100.bin"/><Relationship Id="rId190" Type="http://schemas.openxmlformats.org/officeDocument/2006/relationships/image" Target="media/image89.png"/><Relationship Id="rId204" Type="http://schemas.openxmlformats.org/officeDocument/2006/relationships/image" Target="media/image96.png"/><Relationship Id="rId220" Type="http://schemas.openxmlformats.org/officeDocument/2006/relationships/image" Target="media/image104.png"/><Relationship Id="rId225" Type="http://schemas.openxmlformats.org/officeDocument/2006/relationships/oleObject" Target="embeddings/oleObject108.bin"/><Relationship Id="rId241" Type="http://schemas.openxmlformats.org/officeDocument/2006/relationships/oleObject" Target="embeddings/oleObject116.bin"/><Relationship Id="rId246" Type="http://schemas.openxmlformats.org/officeDocument/2006/relationships/theme" Target="theme/theme1.xml"/><Relationship Id="rId15" Type="http://schemas.openxmlformats.org/officeDocument/2006/relationships/oleObject" Target="embeddings/oleObject4.bin"/><Relationship Id="rId36" Type="http://schemas.openxmlformats.org/officeDocument/2006/relationships/image" Target="media/image15.png"/><Relationship Id="rId57" Type="http://schemas.openxmlformats.org/officeDocument/2006/relationships/oleObject" Target="embeddings/oleObject25.bin"/><Relationship Id="rId106" Type="http://schemas.openxmlformats.org/officeDocument/2006/relationships/image" Target="media/image48.png"/><Relationship Id="rId127" Type="http://schemas.openxmlformats.org/officeDocument/2006/relationships/oleObject" Target="embeddings/oleObject58.bin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52" Type="http://schemas.openxmlformats.org/officeDocument/2006/relationships/image" Target="media/image23.png"/><Relationship Id="rId73" Type="http://schemas.openxmlformats.org/officeDocument/2006/relationships/oleObject" Target="embeddings/oleObject33.bin"/><Relationship Id="rId78" Type="http://schemas.openxmlformats.org/officeDocument/2006/relationships/header" Target="header2.xml"/><Relationship Id="rId94" Type="http://schemas.openxmlformats.org/officeDocument/2006/relationships/image" Target="media/image42.png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image" Target="media/image56.png"/><Relationship Id="rId143" Type="http://schemas.openxmlformats.org/officeDocument/2006/relationships/image" Target="media/image66.png"/><Relationship Id="rId148" Type="http://schemas.openxmlformats.org/officeDocument/2006/relationships/oleObject" Target="embeddings/oleObject69.bin"/><Relationship Id="rId164" Type="http://schemas.openxmlformats.org/officeDocument/2006/relationships/image" Target="media/image76.png"/><Relationship Id="rId169" Type="http://schemas.openxmlformats.org/officeDocument/2006/relationships/oleObject" Target="embeddings/oleObject80.bin"/><Relationship Id="rId185" Type="http://schemas.openxmlformats.org/officeDocument/2006/relationships/oleObject" Target="embeddings/oleObject88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4.png"/><Relationship Id="rId210" Type="http://schemas.openxmlformats.org/officeDocument/2006/relationships/image" Target="media/image99.png"/><Relationship Id="rId215" Type="http://schemas.openxmlformats.org/officeDocument/2006/relationships/oleObject" Target="embeddings/oleObject103.bin"/><Relationship Id="rId236" Type="http://schemas.openxmlformats.org/officeDocument/2006/relationships/image" Target="media/image112.png"/><Relationship Id="rId26" Type="http://schemas.openxmlformats.org/officeDocument/2006/relationships/image" Target="media/image10.png"/><Relationship Id="rId231" Type="http://schemas.openxmlformats.org/officeDocument/2006/relationships/oleObject" Target="embeddings/oleObject111.bin"/><Relationship Id="rId47" Type="http://schemas.openxmlformats.org/officeDocument/2006/relationships/oleObject" Target="embeddings/oleObject20.bin"/><Relationship Id="rId68" Type="http://schemas.openxmlformats.org/officeDocument/2006/relationships/image" Target="media/image31.png"/><Relationship Id="rId89" Type="http://schemas.openxmlformats.org/officeDocument/2006/relationships/oleObject" Target="embeddings/oleObject39.bin"/><Relationship Id="rId112" Type="http://schemas.openxmlformats.org/officeDocument/2006/relationships/image" Target="media/image51.png"/><Relationship Id="rId133" Type="http://schemas.openxmlformats.org/officeDocument/2006/relationships/oleObject" Target="embeddings/oleObject61.bin"/><Relationship Id="rId154" Type="http://schemas.openxmlformats.org/officeDocument/2006/relationships/oleObject" Target="embeddings/oleObject72.bin"/><Relationship Id="rId175" Type="http://schemas.openxmlformats.org/officeDocument/2006/relationships/oleObject" Target="embeddings/oleObject83.bin"/><Relationship Id="rId196" Type="http://schemas.openxmlformats.org/officeDocument/2006/relationships/image" Target="media/image92.png"/><Relationship Id="rId200" Type="http://schemas.openxmlformats.org/officeDocument/2006/relationships/image" Target="media/image94.png"/><Relationship Id="rId16" Type="http://schemas.openxmlformats.org/officeDocument/2006/relationships/image" Target="media/image5.png"/><Relationship Id="rId221" Type="http://schemas.openxmlformats.org/officeDocument/2006/relationships/oleObject" Target="embeddings/oleObject106.bin"/><Relationship Id="rId242" Type="http://schemas.openxmlformats.org/officeDocument/2006/relationships/image" Target="media/image115.png"/><Relationship Id="rId37" Type="http://schemas.openxmlformats.org/officeDocument/2006/relationships/oleObject" Target="embeddings/oleObject15.bin"/><Relationship Id="rId58" Type="http://schemas.openxmlformats.org/officeDocument/2006/relationships/image" Target="media/image26.png"/><Relationship Id="rId79" Type="http://schemas.openxmlformats.org/officeDocument/2006/relationships/footer" Target="footer2.xml"/><Relationship Id="rId102" Type="http://schemas.openxmlformats.org/officeDocument/2006/relationships/image" Target="media/image46.png"/><Relationship Id="rId123" Type="http://schemas.openxmlformats.org/officeDocument/2006/relationships/oleObject" Target="embeddings/oleObject56.bin"/><Relationship Id="rId144" Type="http://schemas.openxmlformats.org/officeDocument/2006/relationships/oleObject" Target="embeddings/oleObject67.bin"/><Relationship Id="rId90" Type="http://schemas.openxmlformats.org/officeDocument/2006/relationships/image" Target="media/image40.png"/><Relationship Id="rId165" Type="http://schemas.openxmlformats.org/officeDocument/2006/relationships/oleObject" Target="embeddings/oleObject78.bin"/><Relationship Id="rId186" Type="http://schemas.openxmlformats.org/officeDocument/2006/relationships/image" Target="media/image87.png"/><Relationship Id="rId211" Type="http://schemas.openxmlformats.org/officeDocument/2006/relationships/oleObject" Target="embeddings/oleObject101.bin"/><Relationship Id="rId232" Type="http://schemas.openxmlformats.org/officeDocument/2006/relationships/image" Target="media/image110.png"/><Relationship Id="rId27" Type="http://schemas.openxmlformats.org/officeDocument/2006/relationships/oleObject" Target="embeddings/oleObject10.bin"/><Relationship Id="rId48" Type="http://schemas.openxmlformats.org/officeDocument/2006/relationships/image" Target="media/image21.png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1.bin"/><Relationship Id="rId134" Type="http://schemas.openxmlformats.org/officeDocument/2006/relationships/oleObject" Target="embeddings/oleObject62.bin"/><Relationship Id="rId80" Type="http://schemas.openxmlformats.org/officeDocument/2006/relationships/image" Target="media/image35.png"/><Relationship Id="rId155" Type="http://schemas.openxmlformats.org/officeDocument/2006/relationships/oleObject" Target="embeddings/oleObject73.bin"/><Relationship Id="rId176" Type="http://schemas.openxmlformats.org/officeDocument/2006/relationships/image" Target="media/image82.png"/><Relationship Id="rId197" Type="http://schemas.openxmlformats.org/officeDocument/2006/relationships/oleObject" Target="embeddings/oleObject94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Assessment%20Bank%202015%20Draft%201\Templates\Year%207%208%20Test%20Template%20201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720B2439A4B4D628D336E6342CB34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FDD599-9236-4B3D-ABAA-2B6F6CDBBE3B}"/>
      </w:docPartPr>
      <w:docPartBody>
        <w:p w:rsidR="004174B2" w:rsidRDefault="007A6703">
          <w:pPr>
            <w:pStyle w:val="B720B2439A4B4D628D336E6342CB3469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14DFE7D12E794F7299261C816E4A4C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EDCF75-42C9-41A6-B205-1D7B9CAD4347}"/>
      </w:docPartPr>
      <w:docPartBody>
        <w:p w:rsidR="004174B2" w:rsidRDefault="007A6703">
          <w:pPr>
            <w:pStyle w:val="14DFE7D12E794F7299261C816E4A4CE0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4C5146ABC72E4A56972439A85C96EC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683BC0-6AD2-4562-95D5-822ED3529D60}"/>
      </w:docPartPr>
      <w:docPartBody>
        <w:p w:rsidR="004174B2" w:rsidRDefault="007A6703">
          <w:pPr>
            <w:pStyle w:val="4C5146ABC72E4A56972439A85C96EC5A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539C84F233B64342B7AE92125B1B0C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D1AC93-C781-4A8F-BA5D-BA6F141166C0}"/>
      </w:docPartPr>
      <w:docPartBody>
        <w:p w:rsidR="004174B2" w:rsidRDefault="007A6703">
          <w:pPr>
            <w:pStyle w:val="539C84F233B64342B7AE92125B1B0C02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D2EEF2F7254A4A3FA52AD395BCD66C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46C790-07E4-4272-A8A7-85C3CB760A7D}"/>
      </w:docPartPr>
      <w:docPartBody>
        <w:p w:rsidR="00D15357" w:rsidRDefault="004174B2" w:rsidP="004174B2">
          <w:pPr>
            <w:pStyle w:val="D2EEF2F7254A4A3FA52AD395BCD66CF4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6E8ECF0605294FEC81ED5145278BB1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6A4001-B916-4263-8578-34FA5E3EFB4E}"/>
      </w:docPartPr>
      <w:docPartBody>
        <w:p w:rsidR="00D15357" w:rsidRDefault="004174B2" w:rsidP="004174B2">
          <w:pPr>
            <w:pStyle w:val="6E8ECF0605294FEC81ED5145278BB198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AC59A732946645538A083F3DBCB383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DCFEFE-4AAC-4D8E-A832-D71A2D420FB7}"/>
      </w:docPartPr>
      <w:docPartBody>
        <w:p w:rsidR="00D15357" w:rsidRDefault="004174B2" w:rsidP="004174B2">
          <w:pPr>
            <w:pStyle w:val="AC59A732946645538A083F3DBCB383D8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48FAAFC44C0448069192AD8A43BF84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2716FD-7385-4B4D-ACC7-309D0CB48686}"/>
      </w:docPartPr>
      <w:docPartBody>
        <w:p w:rsidR="00D15357" w:rsidRDefault="004174B2" w:rsidP="004174B2">
          <w:pPr>
            <w:pStyle w:val="48FAAFC44C0448069192AD8A43BF8491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E40D27F730FD43639AC4541E569769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B0DE3A-1089-44B7-B856-1A4053A2E05B}"/>
      </w:docPartPr>
      <w:docPartBody>
        <w:p w:rsidR="00D15357" w:rsidRDefault="004174B2" w:rsidP="004174B2">
          <w:pPr>
            <w:pStyle w:val="E40D27F730FD43639AC4541E5697691B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731BB8626EC14E1987E264DB00EBD3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98AB2-1F91-4130-8EA7-B719C8F98B0D}"/>
      </w:docPartPr>
      <w:docPartBody>
        <w:p w:rsidR="00D15357" w:rsidRDefault="004174B2" w:rsidP="004174B2">
          <w:pPr>
            <w:pStyle w:val="731BB8626EC14E1987E264DB00EBD3B8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Palatino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Palatino-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703"/>
    <w:rsid w:val="00361834"/>
    <w:rsid w:val="004174B2"/>
    <w:rsid w:val="004530E8"/>
    <w:rsid w:val="00580251"/>
    <w:rsid w:val="0064551E"/>
    <w:rsid w:val="007A6703"/>
    <w:rsid w:val="00D15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174B2"/>
    <w:rPr>
      <w:color w:val="808080"/>
    </w:rPr>
  </w:style>
  <w:style w:type="paragraph" w:customStyle="1" w:styleId="B720B2439A4B4D628D336E6342CB3469">
    <w:name w:val="B720B2439A4B4D628D336E6342CB3469"/>
  </w:style>
  <w:style w:type="paragraph" w:customStyle="1" w:styleId="14DFE7D12E794F7299261C816E4A4CE0">
    <w:name w:val="14DFE7D12E794F7299261C816E4A4CE0"/>
  </w:style>
  <w:style w:type="paragraph" w:customStyle="1" w:styleId="4C5146ABC72E4A56972439A85C96EC5A">
    <w:name w:val="4C5146ABC72E4A56972439A85C96EC5A"/>
  </w:style>
  <w:style w:type="paragraph" w:customStyle="1" w:styleId="539C84F233B64342B7AE92125B1B0C02">
    <w:name w:val="539C84F233B64342B7AE92125B1B0C02"/>
  </w:style>
  <w:style w:type="paragraph" w:customStyle="1" w:styleId="3FA0D92FEE9C4C2BA5A316FE8FAD760D">
    <w:name w:val="3FA0D92FEE9C4C2BA5A316FE8FAD760D"/>
  </w:style>
  <w:style w:type="paragraph" w:customStyle="1" w:styleId="BBF42C36A54E44C49D8FE026948F3943">
    <w:name w:val="BBF42C36A54E44C49D8FE026948F3943"/>
  </w:style>
  <w:style w:type="paragraph" w:customStyle="1" w:styleId="99B0467474AB421ABFCD717135E3D4AD">
    <w:name w:val="99B0467474AB421ABFCD717135E3D4AD"/>
    <w:rsid w:val="004174B2"/>
  </w:style>
  <w:style w:type="paragraph" w:customStyle="1" w:styleId="96463B8FD85540B88E0393325D08073C">
    <w:name w:val="96463B8FD85540B88E0393325D08073C"/>
    <w:rsid w:val="004174B2"/>
  </w:style>
  <w:style w:type="paragraph" w:customStyle="1" w:styleId="5ECB2FCDEBEC4F7DBE6393087203104A">
    <w:name w:val="5ECB2FCDEBEC4F7DBE6393087203104A"/>
    <w:rsid w:val="004174B2"/>
  </w:style>
  <w:style w:type="paragraph" w:customStyle="1" w:styleId="3AF6FE0DF9CD4546B7643A8F0FA05CEF">
    <w:name w:val="3AF6FE0DF9CD4546B7643A8F0FA05CEF"/>
    <w:rsid w:val="004174B2"/>
  </w:style>
  <w:style w:type="paragraph" w:customStyle="1" w:styleId="D2EEF2F7254A4A3FA52AD395BCD66CF4">
    <w:name w:val="D2EEF2F7254A4A3FA52AD395BCD66CF4"/>
    <w:rsid w:val="004174B2"/>
  </w:style>
  <w:style w:type="paragraph" w:customStyle="1" w:styleId="6E8ECF0605294FEC81ED5145278BB198">
    <w:name w:val="6E8ECF0605294FEC81ED5145278BB198"/>
    <w:rsid w:val="004174B2"/>
  </w:style>
  <w:style w:type="paragraph" w:customStyle="1" w:styleId="AC59A732946645538A083F3DBCB383D8">
    <w:name w:val="AC59A732946645538A083F3DBCB383D8"/>
    <w:rsid w:val="004174B2"/>
  </w:style>
  <w:style w:type="paragraph" w:customStyle="1" w:styleId="48FAAFC44C0448069192AD8A43BF8491">
    <w:name w:val="48FAAFC44C0448069192AD8A43BF8491"/>
    <w:rsid w:val="004174B2"/>
  </w:style>
  <w:style w:type="paragraph" w:customStyle="1" w:styleId="E40D27F730FD43639AC4541E5697691B">
    <w:name w:val="E40D27F730FD43639AC4541E5697691B"/>
    <w:rsid w:val="004174B2"/>
  </w:style>
  <w:style w:type="paragraph" w:customStyle="1" w:styleId="731BB8626EC14E1987E264DB00EBD3B8">
    <w:name w:val="731BB8626EC14E1987E264DB00EBD3B8"/>
    <w:rsid w:val="004174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C83D47-E27E-4894-B7A9-9C564C580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2015.dotx</Template>
  <TotalTime>2</TotalTime>
  <Pages>12</Pages>
  <Words>1499</Words>
  <Characters>8550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Equations</vt:lpstr>
    </vt:vector>
  </TitlesOfParts>
  <Company>Western Mathematics</Company>
  <LinksUpToDate>false</LinksUpToDate>
  <CharactersWithSpaces>10029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Equations</dc:title>
  <dc:creator>Garry</dc:creator>
  <cp:lastModifiedBy>Garry</cp:lastModifiedBy>
  <cp:revision>2</cp:revision>
  <dcterms:created xsi:type="dcterms:W3CDTF">2016-01-17T21:07:00Z</dcterms:created>
  <dcterms:modified xsi:type="dcterms:W3CDTF">2016-01-17T21:07:00Z</dcterms:modified>
  <cp:category>Year 8</cp:category>
</cp:coreProperties>
</file>