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84527BD3CD0349998084EA7B1BAC3AE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A13386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FEA2FE6D4ADC4A998041B0BEC9FA588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A13386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Probability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5B6D69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5B6D69" w:rsidRDefault="005B6D69" w:rsidP="005B6D6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5B6D69" w:rsidRDefault="005B6D69" w:rsidP="005B6D6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Identify complementary events and use the sum of probabilities to solve problems </w:t>
            </w:r>
          </w:p>
          <w:p w:rsidR="005B6D69" w:rsidRDefault="005B6D69" w:rsidP="005B6D69">
            <w:pPr>
              <w:pStyle w:val="ListParagraph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(ACMSP204) </w:t>
            </w:r>
          </w:p>
          <w:p w:rsidR="005B6D69" w:rsidRDefault="005B6D69" w:rsidP="005B6D6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Describe events using language of 'at least', exclusive 'or' (A or B but not both), inclusive 'or' (A or B or both) and 'and'. (ACMSP205) </w:t>
            </w:r>
          </w:p>
          <w:p w:rsidR="005B6D69" w:rsidRDefault="005B6D69" w:rsidP="005B6D6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Represent events in two </w:t>
            </w:r>
            <w:r>
              <w:rPr>
                <w:rFonts w:ascii="Times New Roman" w:hAnsi="Times New Roman"/>
                <w:sz w:val="16"/>
                <w:szCs w:val="16"/>
              </w:rPr>
              <w:softHyphen/>
              <w:t>way tables and Venn diagrams and solve related problems </w:t>
            </w:r>
          </w:p>
          <w:p w:rsidR="005B6D69" w:rsidRPr="00C56E1E" w:rsidRDefault="005B6D69" w:rsidP="005B6D69">
            <w:pPr>
              <w:pStyle w:val="ListParagraph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(ACMSP292) 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5B6D69" w:rsidRPr="00325745" w:rsidRDefault="005B6D69" w:rsidP="005B6D69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006F18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006F18" w:rsidRPr="001B3341" w:rsidRDefault="00006F18" w:rsidP="00854C2D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006F18" w:rsidRPr="00854C2D" w:rsidRDefault="00854C2D" w:rsidP="00854C2D">
            <w:pPr>
              <w:pStyle w:val="QuestionStyle"/>
            </w:pPr>
            <w:r>
              <w:t>An event which has a probability of 0.7 could be described as being</w:t>
            </w:r>
            <w:r w:rsidR="00006F18">
              <w:t>:</w:t>
            </w:r>
          </w:p>
          <w:p w:rsidR="00006F18" w:rsidRDefault="00854C2D" w:rsidP="00854C2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4176" behindDoc="0" locked="0" layoutInCell="1" allowOverlap="1" wp14:anchorId="50C80B35" wp14:editId="2562C4ED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24130</wp:posOffset>
                      </wp:positionV>
                      <wp:extent cx="4415790" cy="114300"/>
                      <wp:effectExtent l="0" t="0" r="2286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80640B" id="Group 1" o:spid="_x0000_s1026" style="position:absolute;margin-left:24.7pt;margin-top:1.9pt;width:347.7pt;height:9pt;z-index:25163417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EQwgAAANoAAAAPAAAAZHJzL2Rvd25yZXYueG1sRI9Ba8JA&#10;FITvQv/D8gpeRDcq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AwdmEQwgAAANo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lkwgAAANoAAAAPAAAAZHJzL2Rvd25yZXYueG1sRI9Ba8JA&#10;FITvQv/D8gpeRDeK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C/n/lkwgAAANo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1z/wgAAANoAAAAPAAAAZHJzL2Rvd25yZXYueG1sRI9Ba8JA&#10;FITvQv/D8gpeRDcKti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DQ01z/wgAAANoAAAAPAAAA&#10;AAAAAAAAAAAAAAcCAABkcnMvZG93bnJldi54bWxQSwUGAAAAAAMAAwC3AAAA9g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certain                            impossible</w:t>
            </w:r>
            <w:r w:rsidR="00006F18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sz w:val="24"/>
                <w:szCs w:val="24"/>
              </w:rPr>
              <w:t>likely                            unlikely</w:t>
            </w:r>
            <w:r w:rsidR="00006F18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006F1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006F18" w:rsidRPr="001B3341" w:rsidRDefault="00006F18" w:rsidP="00854C2D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06F18" w:rsidRDefault="00854C2D" w:rsidP="00854C2D">
            <w:pPr>
              <w:pStyle w:val="QuestionStyle"/>
            </w:pPr>
            <w:r>
              <w:t>A player holds 8 cards in his hand</w:t>
            </w:r>
            <w:r w:rsidR="00006F18">
              <w:t>,</w:t>
            </w:r>
            <w:r>
              <w:t xml:space="preserve"> 2 Aces, 3 Kings, 2 Jacks and a Nine.</w:t>
            </w:r>
          </w:p>
          <w:p w:rsidR="00854C2D" w:rsidRDefault="00DC79C2" w:rsidP="00854C2D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45440" behindDoc="0" locked="0" layoutInCell="1" allowOverlap="1" wp14:anchorId="013B9AEC" wp14:editId="66B30E4C">
                  <wp:simplePos x="0" y="0"/>
                  <wp:positionH relativeFrom="column">
                    <wp:posOffset>3357798</wp:posOffset>
                  </wp:positionH>
                  <wp:positionV relativeFrom="paragraph">
                    <wp:posOffset>81280</wp:posOffset>
                  </wp:positionV>
                  <wp:extent cx="2105824" cy="1404321"/>
                  <wp:effectExtent l="0" t="0" r="8890" b="571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2098608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824" cy="140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54C2D">
              <w:t>He draws one card out without looking.</w:t>
            </w:r>
            <w:r>
              <w:rPr>
                <w:noProof/>
                <w:lang w:eastAsia="en-AU"/>
              </w:rPr>
              <w:t xml:space="preserve"> </w:t>
            </w:r>
          </w:p>
          <w:p w:rsidR="00006F18" w:rsidRPr="00854C2D" w:rsidRDefault="00006F18" w:rsidP="00854C2D">
            <w:pPr>
              <w:pStyle w:val="QuestionStyle"/>
            </w:pPr>
            <w:r>
              <w:t>Which of these events</w:t>
            </w:r>
            <w:r w:rsidR="00854C2D">
              <w:t xml:space="preserve"> would be equally likely</w:t>
            </w:r>
            <w:r>
              <w:t>?</w:t>
            </w:r>
          </w:p>
          <w:p w:rsidR="00006F18" w:rsidRPr="00854C2D" w:rsidRDefault="00854C2D" w:rsidP="00854C2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200" behindDoc="0" locked="0" layoutInCell="1" allowOverlap="1" wp14:anchorId="51D99F07" wp14:editId="24B6B406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22860</wp:posOffset>
                      </wp:positionV>
                      <wp:extent cx="213360" cy="883920"/>
                      <wp:effectExtent l="0" t="0" r="15240" b="1143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5A5191" id="Group 6" o:spid="_x0000_s1026" style="position:absolute;margin-left:17.7pt;margin-top:1.8pt;width:16.8pt;height:69.6pt;z-index:25163520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ML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dMZPL6EHyAXvwAAAP//AwBQSwECLQAUAAYACAAAACEA2+H2y+4AAACFAQAAEwAAAAAAAAAA&#10;AAAAAAAAAAAAW0NvbnRlbnRfVHlwZXNdLnhtbFBLAQItABQABgAIAAAAIQBa9CxbvwAAABUBAAAL&#10;AAAAAAAAAAAAAAAAAB8BAABfcmVscy8ucmVsc1BLAQItABQABgAIAAAAIQAz4IML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Drawing an Ace and drawing a King</w:t>
            </w:r>
            <w:r w:rsidR="00006F18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06F18" w:rsidRPr="00854C2D" w:rsidRDefault="00006F18" w:rsidP="00854C2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854C2D">
              <w:rPr>
                <w:rFonts w:ascii="Times New Roman" w:hAnsi="Times New Roman"/>
                <w:sz w:val="24"/>
                <w:szCs w:val="24"/>
              </w:rPr>
              <w:t>Drawing an Ace and drawing a Jack.</w:t>
            </w:r>
          </w:p>
          <w:p w:rsidR="00006F18" w:rsidRPr="00854C2D" w:rsidRDefault="00006F18" w:rsidP="00854C2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854C2D">
              <w:rPr>
                <w:rFonts w:ascii="Times New Roman" w:hAnsi="Times New Roman"/>
                <w:sz w:val="24"/>
                <w:szCs w:val="24"/>
              </w:rPr>
              <w:t>Drawing a King and drawing a Jack.</w:t>
            </w:r>
          </w:p>
          <w:p w:rsidR="00006F18" w:rsidRDefault="00006F18" w:rsidP="00854C2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854C2D">
              <w:rPr>
                <w:rFonts w:ascii="Times New Roman" w:hAnsi="Times New Roman"/>
                <w:sz w:val="24"/>
                <w:szCs w:val="24"/>
              </w:rPr>
              <w:t>Drawing a Jack and drawing a nine.</w:t>
            </w:r>
            <w:r w:rsidR="00816D9C">
              <w:rPr>
                <w:noProof/>
                <w:lang w:eastAsia="en-AU"/>
              </w:rPr>
              <w:t xml:space="preserve"> </w:t>
            </w: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16D9C" w:rsidRDefault="00112A35" w:rsidP="00112A35">
            <w:pPr>
              <w:pStyle w:val="QuestionStyle"/>
            </w:pPr>
            <w:r>
              <w:t>Morgan won the first raffle at the church fete by buying one ticket.</w:t>
            </w:r>
          </w:p>
          <w:p w:rsidR="00816D9C" w:rsidRDefault="00816D9C" w:rsidP="00112A35">
            <w:pPr>
              <w:pStyle w:val="QuestionStyle"/>
            </w:pPr>
            <w:r>
              <w:t>A second raffle is run which has the same number of tickets as the first.</w:t>
            </w:r>
          </w:p>
          <w:p w:rsidR="00112A35" w:rsidRDefault="00112A35" w:rsidP="00112A35">
            <w:pPr>
              <w:pStyle w:val="QuestionStyle"/>
            </w:pPr>
            <w:r>
              <w:t xml:space="preserve"> If she buys one ticket in the second raffle,</w:t>
            </w:r>
            <w:r w:rsidR="00816D9C">
              <w:t xml:space="preserve"> </w:t>
            </w:r>
            <w:r>
              <w:t>what is the likelihood that she will win it as well?</w:t>
            </w:r>
          </w:p>
          <w:p w:rsidR="00816D9C" w:rsidRDefault="00816D9C" w:rsidP="00112A35">
            <w:pPr>
              <w:pStyle w:val="QuestionStyle"/>
            </w:pPr>
          </w:p>
          <w:p w:rsidR="00112A35" w:rsidRDefault="00816D9C" w:rsidP="00112A35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224" behindDoc="0" locked="0" layoutInCell="1" allowOverlap="1" wp14:anchorId="6BE36940" wp14:editId="0E49A694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17145</wp:posOffset>
                      </wp:positionV>
                      <wp:extent cx="213360" cy="883920"/>
                      <wp:effectExtent l="0" t="0" r="15240" b="11430"/>
                      <wp:wrapNone/>
                      <wp:docPr id="448" name="Group 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0E758E" id="Group 448" o:spid="_x0000_s1026" style="position:absolute;margin-left:19.3pt;margin-top:1.35pt;width:16.8pt;height:69.6pt;z-index:25163622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="00112A35">
              <w:t xml:space="preserve">               </w:t>
            </w:r>
            <w:r>
              <w:t>She will have a better chance than she had in the first raffle.</w:t>
            </w:r>
          </w:p>
          <w:p w:rsidR="00112A35" w:rsidRDefault="00112A35" w:rsidP="00112A35">
            <w:pPr>
              <w:pStyle w:val="QuestionStyle"/>
            </w:pPr>
            <w:r>
              <w:t xml:space="preserve">               </w:t>
            </w:r>
            <w:r w:rsidR="00816D9C">
              <w:t>She will have a lesser chance than she had in the first raffle.</w:t>
            </w:r>
          </w:p>
          <w:p w:rsidR="00112A35" w:rsidRDefault="00112A35" w:rsidP="00112A35">
            <w:pPr>
              <w:pStyle w:val="QuestionStyle"/>
            </w:pPr>
            <w:r>
              <w:t xml:space="preserve">               She will have the same chance </w:t>
            </w:r>
            <w:r w:rsidR="00816D9C">
              <w:t>as she had in the first raffle.</w:t>
            </w:r>
          </w:p>
          <w:p w:rsidR="00112A35" w:rsidRDefault="00112A35" w:rsidP="00816D9C">
            <w:pPr>
              <w:pStyle w:val="QuestionStyle"/>
            </w:pPr>
            <w:r>
              <w:t xml:space="preserve">               </w:t>
            </w:r>
            <w:r w:rsidR="00816D9C">
              <w:t>She will have no chance of winning the second raffle.</w:t>
            </w: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816D9C" w:rsidP="00112A35">
            <w:pPr>
              <w:pStyle w:val="QuestionStyle"/>
            </w:pPr>
            <w:r>
              <w:t>A container holds 7 green, 2 yellow and 1 white marbles</w:t>
            </w:r>
            <w:r w:rsidR="00112A35">
              <w:t>.</w:t>
            </w:r>
          </w:p>
          <w:p w:rsidR="00112A35" w:rsidRDefault="00112A35" w:rsidP="00112A35">
            <w:pPr>
              <w:pStyle w:val="QuestionStyle"/>
            </w:pPr>
            <w:r>
              <w:t>What i</w:t>
            </w:r>
            <w:r w:rsidR="00816D9C">
              <w:t xml:space="preserve">s the probability of drawing a green </w:t>
            </w:r>
            <w:r>
              <w:t>marble?</w:t>
            </w:r>
          </w:p>
          <w:p w:rsidR="00112A35" w:rsidRDefault="00112A35" w:rsidP="00112A35">
            <w:pPr>
              <w:rPr>
                <w:rFonts w:ascii="Times New Roman" w:hAnsi="Times New Roman"/>
                <w:sz w:val="16"/>
                <w:szCs w:val="16"/>
              </w:rPr>
            </w:pPr>
            <w:r>
              <w:t xml:space="preserve"> </w:t>
            </w:r>
          </w:p>
          <w:p w:rsidR="00112A35" w:rsidRPr="00112A35" w:rsidRDefault="00816D9C" w:rsidP="00112A3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248" behindDoc="0" locked="0" layoutInCell="1" allowOverlap="1" wp14:anchorId="203EA587" wp14:editId="1E60F6F9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22860</wp:posOffset>
                      </wp:positionV>
                      <wp:extent cx="4415790" cy="114300"/>
                      <wp:effectExtent l="0" t="0" r="22860" b="19050"/>
                      <wp:wrapNone/>
                      <wp:docPr id="453" name="Group 4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5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517650" id="Group 453" o:spid="_x0000_s1026" style="position:absolute;margin-left:19.8pt;margin-top:1.8pt;width:347.7pt;height:9pt;z-index:25163724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  0.1                                   0.2                               0.3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0.7         </w:t>
            </w: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DC79C2" w:rsidP="00DC79C2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49536" behindDoc="0" locked="0" layoutInCell="1" allowOverlap="1" wp14:anchorId="0FC7AED5" wp14:editId="7A8AE93B">
                  <wp:simplePos x="0" y="0"/>
                  <wp:positionH relativeFrom="column">
                    <wp:posOffset>3787275</wp:posOffset>
                  </wp:positionH>
                  <wp:positionV relativeFrom="paragraph">
                    <wp:posOffset>32672</wp:posOffset>
                  </wp:positionV>
                  <wp:extent cx="1989002" cy="1084006"/>
                  <wp:effectExtent l="0" t="0" r="0" b="1905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211830469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814" cy="109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6D9C">
              <w:rPr>
                <w:rFonts w:ascii="Times New Roman" w:hAnsi="Times New Roman"/>
                <w:sz w:val="24"/>
                <w:szCs w:val="24"/>
              </w:rPr>
              <w:t>Lauren’s schoolbag</w: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contains </w:t>
            </w:r>
            <w:r w:rsidR="00816D9C">
              <w:rPr>
                <w:rFonts w:ascii="Times New Roman" w:hAnsi="Times New Roman"/>
                <w:sz w:val="24"/>
                <w:szCs w:val="24"/>
              </w:rPr>
              <w:t>2 folders, 4 textbooks, a pencil case and a lunchbox</w: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112A35" w:rsidRDefault="00816D9C" w:rsidP="00DC79C2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One random item falls out of her schoolbag</w:t>
            </w:r>
            <w:r w:rsidR="00112A3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112A35" w:rsidRDefault="00112A35" w:rsidP="00DC79C2">
            <w:pPr>
              <w:pStyle w:val="QuestionStyle"/>
              <w:ind w:right="3152"/>
            </w:pPr>
            <w:r>
              <w:t xml:space="preserve">What is the </w:t>
            </w:r>
            <w:r w:rsidR="00603B58">
              <w:t>probability (as a decimal) that it is a folder</w:t>
            </w:r>
            <w:r>
              <w:t>?</w:t>
            </w:r>
          </w:p>
          <w:p w:rsidR="00112A35" w:rsidRDefault="00EF7B3A" w:rsidP="00112A35">
            <w:pPr>
              <w:pStyle w:val="QuestionStyle"/>
            </w:pPr>
            <w:r>
              <w:pict w14:anchorId="65039182">
                <v:rect id="Rectangle 4" o:spid="_x0000_s1339" style="position:absolute;margin-left:202.5pt;margin-top:9.6pt;width:66.75pt;height:29.4pt;z-index:2516741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" filled="f" strokecolor="black [3213]" strokeweight="1.5pt">
                  <v:textbox style="mso-next-textbox:#Rectangle 4">
                    <w:txbxContent>
                      <w:p w:rsidR="00DC79C2" w:rsidRDefault="00DC79C2">
                        <w:pPr>
                          <w:rPr>
                            <w:rFonts w:ascii="Times New Roman" w:hAnsi="Times New Roman"/>
                            <w:color w:val="000000" w:themeColor="text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imes New Roman" w:hAnsi="Times New Roman"/>
                            <w:color w:val="000000" w:themeColor="text1"/>
                            <w:sz w:val="44"/>
                            <w:szCs w:val="44"/>
                          </w:rPr>
                          <w:t xml:space="preserve">  .</w:t>
                        </w:r>
                      </w:p>
                    </w:txbxContent>
                  </v:textbox>
                </v:rect>
              </w:pict>
            </w:r>
          </w:p>
          <w:p w:rsidR="00112A35" w:rsidRDefault="00112A35" w:rsidP="00112A35">
            <w:pPr>
              <w:pStyle w:val="QuestionStyle"/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03B58" w:rsidRDefault="00603B58" w:rsidP="00112A35">
            <w:pPr>
              <w:pStyle w:val="QuestionStyle"/>
            </w:pPr>
            <w:r>
              <w:t xml:space="preserve">Connor has </w:t>
            </w:r>
            <w:r w:rsidR="001E7254">
              <w:t>7</w:t>
            </w:r>
            <w:r>
              <w:t>0 books in his bookcase.</w:t>
            </w:r>
          </w:p>
          <w:p w:rsidR="00112A35" w:rsidRDefault="00EF7B3A" w:rsidP="00112A35">
            <w:pPr>
              <w:pStyle w:val="QuestionStyle"/>
            </w:pPr>
            <w:r>
              <w:pict w14:anchorId="6912BA63">
                <v:group id="Group 61" o:spid="_x0000_s1335" style="position:absolute;margin-left:396.1pt;margin-top:7.95pt;width:37.65pt;height:53.4pt;z-index:251673088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">
                  <v:rect id="Rectangle 62" o:spid="_x0000_s1336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XiocEA&#10;AADbAAAADwAAAGRycy9kb3ducmV2LnhtbESPQWsCMRSE74X+h/AKvdWsFqRdjSJWwR7Vgtdn8txd&#10;3PeyJKmu/94UhB6HmfmGmc57btWFQmy8GBgOClAk1rtGKgM/+/XbB6iYUBy2XsjAjSLMZ89PUyyd&#10;v8qWLrtUqQyRWKKBOqWu1DramhjjwHck2Tv5wJiyDJV2Aa8Zzq0eFcVYMzaSF2rsaFmTPe9+2cDy&#10;e8WW7Yb1efju0uHz6L4OwZjXl34xAZWoT//hR3vjDIxH8Pcl/wA9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14qHBAAAA2wAAAA8AAAAAAAAAAAAAAAAAmAIAAGRycy9kb3du&#10;cmV2LnhtbFBLBQYAAAAABAAEAPUAAACGAwAAAAA=&#10;" filled="f" strokecolor="black [3213]" strokeweight="1.5pt">
                    <v:textbox style="mso-next-textbox:#Rectangle 62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rFonts w:ascii="Times New Roman" w:hAnsi="Times New Roman"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rect id="Rectangle 63" o:spid="_x0000_s1337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HOsEA&#10;AADbAAAADwAAAGRycy9kb3ducmV2LnhtbESPQWsCMRSE70L/Q3iF3jRrBbGrUcRasMdqweszee4u&#10;7ntZkqjbf98UCh6HmfmGWax6btWNQmy8GBiPClAk1rtGKgPfh4/hDFRMKA5bL2TghyKslk+DBZbO&#10;3+WLbvtUqQyRWKKBOqWu1DramhjjyHck2Tv7wJiyDJV2Ae8Zzq1+LYqpZmwkL9TY0aYme9lf2cDm&#10;c8uW7Y71ZTxx6fh2cu/HYMzLc7+eg0rUp0f4v71zBqYT+PuSf4B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5RzrBAAAA2wAAAA8AAAAAAAAAAAAAAAAAmAIAAGRycy9kb3du&#10;cmV2LnhtbFBLBQYAAAAABAAEAPUAAACGAwAAAAA=&#10;" filled="f" strokecolor="black [3213]" strokeweight="1.5pt">
                    <v:textbox style="mso-next-textbox:#Rectangle 63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line id="Straight Connector 64" o:spid="_x0000_s1338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iIAsIAAADbAAAADwAAAGRycy9kb3ducmV2LnhtbESPQYvCMBSE7wv+h/CEva2psohUo6ig&#10;7nXr7sHbo3k2xealJKmt/94sLHgcZuYbZrUZbCPu5EPtWMF0koEgLp2uuVLwcz58LECEiKyxcUwK&#10;HhRgsx69rTDXrudvuhexEgnCIUcFJsY2lzKUhiyGiWuJk3d13mJM0ldSe+wT3DZylmVzabHmtGCw&#10;pb2h8lZ0VsGl20V/OsttXwz7o5kdmrJzv0q9j4ftEkSkIb7C/+0vrWD+CX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uiIAsIAAADbAAAADwAAAAAAAAAAAAAA&#10;AAChAgAAZHJzL2Rvd25yZXYueG1sUEsFBgAAAAAEAAQA+QAAAJADAAAAAA==&#10;" strokecolor="black [3213]" strokeweight="1.5pt"/>
                </v:group>
              </w:pict>
            </w:r>
            <w:r w:rsidR="00603B58">
              <w:t xml:space="preserve">There are 32 novels, 24 biographies and the rest are textbooks </w:t>
            </w:r>
            <w:r w:rsidR="00112A35">
              <w:t xml:space="preserve"> </w:t>
            </w:r>
          </w:p>
          <w:p w:rsidR="00112A35" w:rsidRDefault="00112A35" w:rsidP="00112A35">
            <w:pPr>
              <w:pStyle w:val="QuestionStyle"/>
            </w:pPr>
            <w:r>
              <w:t>He ch</w:t>
            </w:r>
            <w:r w:rsidR="00603B58">
              <w:t>ooses one book at random to read</w:t>
            </w:r>
            <w:r>
              <w:t>.</w:t>
            </w:r>
          </w:p>
          <w:p w:rsidR="00112A35" w:rsidRDefault="00112A35" w:rsidP="00112A35">
            <w:pPr>
              <w:pStyle w:val="QuestionStyle"/>
            </w:pPr>
            <w:r>
              <w:t xml:space="preserve">What is the probability </w:t>
            </w:r>
            <w:r w:rsidR="00603B58">
              <w:t>that it is a textbook</w:t>
            </w:r>
            <w:r>
              <w:t>?</w:t>
            </w:r>
          </w:p>
          <w:p w:rsidR="00112A35" w:rsidRDefault="00112A35" w:rsidP="00112A35">
            <w:pPr>
              <w:pStyle w:val="QuestionStyle"/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12A35" w:rsidRPr="001B3341" w:rsidRDefault="00112A35" w:rsidP="00790C1F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  <w:rPr>
                <w:b/>
              </w:rPr>
            </w:pPr>
            <w:r>
              <w:rPr>
                <w:b/>
              </w:rPr>
              <w:t>Questions 7 - 9 refer to the following.</w:t>
            </w:r>
          </w:p>
          <w:p w:rsidR="00112A35" w:rsidRDefault="00DC79C2" w:rsidP="00112A35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1584" behindDoc="0" locked="0" layoutInCell="1" allowOverlap="1" wp14:anchorId="72495BE8" wp14:editId="0357B897">
                  <wp:simplePos x="0" y="0"/>
                  <wp:positionH relativeFrom="column">
                    <wp:posOffset>3247636</wp:posOffset>
                  </wp:positionH>
                  <wp:positionV relativeFrom="paragraph">
                    <wp:posOffset>594094</wp:posOffset>
                  </wp:positionV>
                  <wp:extent cx="2473319" cy="1039761"/>
                  <wp:effectExtent l="0" t="0" r="3810" b="825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82364554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783"/>
                          <a:stretch/>
                        </pic:blipFill>
                        <pic:spPr bwMode="auto">
                          <a:xfrm>
                            <a:off x="0" y="0"/>
                            <a:ext cx="2490995" cy="1047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03B58">
              <w:t>The Tabumal Chamber Orchestra has the following makeup</w:t>
            </w:r>
            <w:r w:rsidR="00112A35">
              <w:t xml:space="preserve">. </w:t>
            </w:r>
          </w:p>
          <w:tbl>
            <w:tblPr>
              <w:tblW w:w="3869" w:type="dxa"/>
              <w:tblInd w:w="1152" w:type="dxa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85"/>
              <w:gridCol w:w="1984"/>
            </w:tblGrid>
            <w:tr w:rsidR="00112A35" w:rsidTr="00432E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shd w:val="clear" w:color="auto" w:fill="000000" w:themeFill="text1"/>
                  <w:noWrap/>
                  <w:hideMark/>
                </w:tcPr>
                <w:p w:rsidR="00112A35" w:rsidRPr="00432EEA" w:rsidRDefault="00603B58" w:rsidP="00432EEA">
                  <w:pPr>
                    <w:ind w:right="900"/>
                    <w:jc w:val="center"/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</w:pPr>
                  <w:r w:rsidRPr="00432EEA"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  <w:t>Section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shd w:val="clear" w:color="auto" w:fill="000000" w:themeFill="text1"/>
                  <w:noWrap/>
                  <w:hideMark/>
                </w:tcPr>
                <w:p w:rsidR="00112A35" w:rsidRPr="00432EEA" w:rsidRDefault="00603B58" w:rsidP="00112A35">
                  <w:pPr>
                    <w:jc w:val="center"/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</w:pPr>
                  <w:r w:rsidRPr="00432EEA"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  <w:t>Number of players</w:t>
                  </w:r>
                </w:p>
              </w:tc>
            </w:tr>
            <w:tr w:rsidR="00112A35" w:rsidTr="00432E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112A35" w:rsidRDefault="00603B58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Brass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112A35" w:rsidRDefault="00432EEA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</w:t>
                  </w:r>
                </w:p>
              </w:tc>
            </w:tr>
            <w:tr w:rsidR="00112A35" w:rsidTr="00432E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112A35" w:rsidRDefault="00432EEA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Keyboards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112A35" w:rsidRDefault="00432EEA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2</w:t>
                  </w:r>
                </w:p>
              </w:tc>
            </w:tr>
            <w:tr w:rsidR="00112A35" w:rsidTr="00432E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112A35" w:rsidRDefault="00432EEA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Percussion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112A35" w:rsidRDefault="00432EEA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6</w:t>
                  </w:r>
                </w:p>
              </w:tc>
            </w:tr>
            <w:tr w:rsidR="00112A35" w:rsidTr="00432E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112A35" w:rsidRDefault="00432EEA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Strings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112A35" w:rsidRDefault="00432EEA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30</w:t>
                  </w:r>
                </w:p>
              </w:tc>
            </w:tr>
            <w:tr w:rsidR="00112A35" w:rsidTr="00432E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112A35" w:rsidRDefault="00432EEA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Woodwind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112A35" w:rsidRDefault="00432EEA" w:rsidP="00112A35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</w:t>
                  </w:r>
                </w:p>
              </w:tc>
            </w:tr>
          </w:tbl>
          <w:p w:rsidR="00DC79C2" w:rsidRDefault="00DC79C2" w:rsidP="00432EEA">
            <w:pPr>
              <w:pStyle w:val="QuestionStyle"/>
            </w:pPr>
          </w:p>
          <w:p w:rsidR="00112A35" w:rsidRDefault="00432EEA" w:rsidP="00432EEA">
            <w:pPr>
              <w:pStyle w:val="QuestionStyle"/>
            </w:pPr>
            <w:r>
              <w:t>A member of the orchestra</w:t>
            </w:r>
            <w:r w:rsidR="00112A35">
              <w:t xml:space="preserve"> is chosen at random to </w:t>
            </w:r>
            <w:r>
              <w:t>meet the premier after a concert</w:t>
            </w:r>
            <w:r w:rsidR="00112A35">
              <w:t>.</w:t>
            </w: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2EEA" w:rsidRDefault="00112A35" w:rsidP="00112A35">
            <w:pPr>
              <w:pStyle w:val="QuestionStyle"/>
            </w:pPr>
            <w:r>
              <w:t>What is the probabil</w:t>
            </w:r>
            <w:r w:rsidR="00432EEA">
              <w:t>ity that a percussion player is chosen</w:t>
            </w:r>
            <w:r>
              <w:t>?</w:t>
            </w:r>
          </w:p>
          <w:p w:rsidR="00112A35" w:rsidRPr="00432EEA" w:rsidRDefault="001E7254" w:rsidP="00432E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272" behindDoc="0" locked="0" layoutInCell="1" allowOverlap="1" wp14:anchorId="502E8889" wp14:editId="32532F11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118745</wp:posOffset>
                      </wp:positionV>
                      <wp:extent cx="4415790" cy="114300"/>
                      <wp:effectExtent l="0" t="0" r="22860" b="19050"/>
                      <wp:wrapNone/>
                      <wp:docPr id="458" name="Group 4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5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59FC9E" id="Group 458" o:spid="_x0000_s1026" style="position:absolute;margin-left:24.7pt;margin-top:9.35pt;width:347.7pt;height:9pt;z-index:25163827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432EEA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432EEA">
              <w:rPr>
                <w:rFonts w:ascii="Times New Roman" w:hAnsi="Times New Roman"/>
                <w:sz w:val="24"/>
                <w:szCs w:val="24"/>
              </w:rPr>
              <w:object w:dxaOrig="274" w:dyaOrig="5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5pt;height:27pt" o:ole="">
                  <v:imagedata r:id="rId11" o:title=""/>
                </v:shape>
                <o:OLEObject Type="Embed" ProgID="FXEquation.Equation" ShapeID="_x0000_i1025" DrawAspect="Content" ObjectID="_1514613480" r:id="rId12"/>
              </w:object>
            </w:r>
            <w:r w:rsidR="00432EE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26" type="#_x0000_t75" style="width:7.5pt;height:27pt" o:ole="">
                  <v:imagedata r:id="rId13" o:title=""/>
                </v:shape>
                <o:OLEObject Type="Embed" ProgID="FXEquation.Equation" ShapeID="_x0000_i1026" DrawAspect="Content" ObjectID="_1514613481" r:id="rId14"/>
              </w:objec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32EEA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32EEA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432EEA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27" type="#_x0000_t75" style="width:7.5pt;height:27pt" o:ole="">
                  <v:imagedata r:id="rId15" o:title=""/>
                </v:shape>
                <o:OLEObject Type="Embed" ProgID="FXEquation.Equation" ShapeID="_x0000_i1027" DrawAspect="Content" ObjectID="_1514613482" r:id="rId16"/>
              </w:objec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432EE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28" type="#_x0000_t75" style="width:7.5pt;height:27pt" o:ole="">
                  <v:imagedata r:id="rId17" o:title=""/>
                </v:shape>
                <o:OLEObject Type="Embed" ProgID="FXEquation.Equation" ShapeID="_x0000_i1028" DrawAspect="Content" ObjectID="_1514613483" r:id="rId18"/>
              </w:object>
            </w:r>
            <w:r w:rsidR="00432EEA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790C1F" w:rsidP="00112A35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089BECEE" wp14:editId="60DD2446">
                      <wp:simplePos x="0" y="0"/>
                      <wp:positionH relativeFrom="column">
                        <wp:posOffset>4671060</wp:posOffset>
                      </wp:positionH>
                      <wp:positionV relativeFrom="paragraph">
                        <wp:posOffset>161925</wp:posOffset>
                      </wp:positionV>
                      <wp:extent cx="478155" cy="678180"/>
                      <wp:effectExtent l="0" t="0" r="36195" b="26670"/>
                      <wp:wrapNone/>
                      <wp:docPr id="464" name="Group 4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65" name="Rectangle 46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Rectangle 46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Straight Connector 46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C3EE87" id="Group 464" o:spid="_x0000_s1026" style="position:absolute;margin-left:367.8pt;margin-top:12.75pt;width:37.65pt;height:53.4pt;z-index:251639296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">
                      <v:rect id="Rectangle 465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" filled="f" strokecolor="black [3213]" strokeweight="1.5pt"/>
                      <v:rect id="Rectangle 467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" filled="f" strokecolor="black [3213]" strokeweight="1.5pt"/>
                      <v:line id="Straight Connector 468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  <w:r w:rsidR="001E7254">
              <w:t>What is the probability that a string or brass player is chosen</w:t>
            </w:r>
            <w:r w:rsidR="00112A35">
              <w:t>?</w:t>
            </w: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</w:pPr>
            <w:r>
              <w:t>What is the probability t</w:t>
            </w:r>
            <w:r w:rsidR="00790C1F">
              <w:t xml:space="preserve">hat a woodwind player is </w:t>
            </w:r>
            <w:r w:rsidR="00790C1F" w:rsidRPr="00790C1F">
              <w:rPr>
                <w:b/>
                <w:i/>
              </w:rPr>
              <w:t>not</w:t>
            </w:r>
            <w:r w:rsidR="00790C1F">
              <w:t xml:space="preserve"> chosen</w:t>
            </w:r>
            <w:r>
              <w:t>?</w:t>
            </w:r>
          </w:p>
          <w:p w:rsidR="00112A35" w:rsidRDefault="00790C1F" w:rsidP="00112A35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320" behindDoc="0" locked="0" layoutInCell="1" allowOverlap="1" wp14:anchorId="4633C2B4" wp14:editId="4AC14836">
                      <wp:simplePos x="0" y="0"/>
                      <wp:positionH relativeFrom="column">
                        <wp:posOffset>4755436</wp:posOffset>
                      </wp:positionH>
                      <wp:positionV relativeFrom="paragraph">
                        <wp:posOffset>119218</wp:posOffset>
                      </wp:positionV>
                      <wp:extent cx="478155" cy="678180"/>
                      <wp:effectExtent l="0" t="0" r="36195" b="26670"/>
                      <wp:wrapNone/>
                      <wp:docPr id="469" name="Group 4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70" name="Rectangle 470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1" name="Rectangle 471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2" name="Straight Connector 472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07A075" id="Group 469" o:spid="_x0000_s1026" style="position:absolute;margin-left:374.45pt;margin-top:9.4pt;width:37.65pt;height:53.4pt;z-index:251640320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">
                      <v:rect id="Rectangle 470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" filled="f" strokecolor="black [3213]" strokeweight="1.5pt"/>
                      <v:rect id="Rectangle 471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" filled="f" strokecolor="black [3213]" strokeweight="1.5pt"/>
                      <v:line id="Straight Connector 472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" strokecolor="black [3213]" strokeweight="1.5pt"/>
                    </v:group>
                  </w:pict>
                </mc:Fallback>
              </mc:AlternateContent>
            </w: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</w:tc>
      </w:tr>
      <w:tr w:rsidR="00112A35" w:rsidTr="00790C1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12A35" w:rsidRPr="001B3341" w:rsidRDefault="00112A35" w:rsidP="00B665A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  <w:rPr>
                <w:b/>
              </w:rPr>
            </w:pPr>
            <w:r>
              <w:rPr>
                <w:b/>
              </w:rPr>
              <w:t>Questions 10 - 12 refer to the following.</w:t>
            </w:r>
          </w:p>
          <w:p w:rsidR="00112A35" w:rsidRDefault="00B665A4" w:rsidP="00112A35">
            <w:pPr>
              <w:pStyle w:val="QuestionStyle"/>
            </w:pPr>
            <w:r>
              <w:t>The column</w:t>
            </w:r>
            <w:r w:rsidR="00112A35">
              <w:t xml:space="preserve"> graph shows the </w:t>
            </w:r>
            <w:r w:rsidR="00790C1F">
              <w:t>number of entrants in a local marathon that were train</w:t>
            </w:r>
            <w:r>
              <w:t>ed by four</w:t>
            </w:r>
            <w:r w:rsidR="00790C1F">
              <w:t xml:space="preserve"> different coaches</w:t>
            </w:r>
            <w:r w:rsidR="00112A35">
              <w:t>.</w:t>
            </w:r>
            <w:r w:rsidR="006E358C">
              <w:t xml:space="preserve"> Two of the coaches, Tim and Ahmed, are male and two, Amy and Suzie are female.</w:t>
            </w:r>
          </w:p>
          <w:p w:rsidR="00112A35" w:rsidRDefault="00790C1F" w:rsidP="00112A35">
            <w:pPr>
              <w:pStyle w:val="QuestionStyle"/>
            </w:pPr>
            <w:r>
              <w:rPr>
                <w:noProof/>
                <w:lang w:eastAsia="en-AU"/>
              </w:rPr>
              <w:drawing>
                <wp:inline distT="0" distB="0" distL="0" distR="0" wp14:anchorId="7B44D923" wp14:editId="280BE9C8">
                  <wp:extent cx="4572000" cy="2743200"/>
                  <wp:effectExtent l="0" t="0" r="0" b="0"/>
                  <wp:docPr id="473" name="Chart 47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  <w:p w:rsidR="00112A35" w:rsidRDefault="00B665A4" w:rsidP="00112A35">
            <w:pPr>
              <w:pStyle w:val="QuestionStyle"/>
            </w:pPr>
            <w:r>
              <w:t>One person from the marathon is chosen</w:t>
            </w:r>
            <w:r w:rsidR="00112A35">
              <w:t xml:space="preserve"> at random</w:t>
            </w:r>
            <w:r>
              <w:t xml:space="preserve"> to win the entry prize</w:t>
            </w:r>
            <w:r w:rsidR="00112A35">
              <w:t>.</w:t>
            </w: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</w:pPr>
            <w:r>
              <w:t>What is the probabi</w:t>
            </w:r>
            <w:r w:rsidR="00B665A4">
              <w:t>lity that they were coached by Amy</w:t>
            </w:r>
            <w:r>
              <w:t>?</w:t>
            </w:r>
          </w:p>
          <w:p w:rsidR="00112A35" w:rsidRPr="00B665A4" w:rsidRDefault="00B665A4" w:rsidP="00B665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344" behindDoc="0" locked="0" layoutInCell="1" allowOverlap="1" wp14:anchorId="7E6A687E" wp14:editId="5337AFAB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60325</wp:posOffset>
                      </wp:positionV>
                      <wp:extent cx="4415790" cy="114300"/>
                      <wp:effectExtent l="0" t="0" r="22860" b="19050"/>
                      <wp:wrapNone/>
                      <wp:docPr id="474" name="Group 4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7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142943" id="Group 474" o:spid="_x0000_s1026" style="position:absolute;margin-left:39.6pt;margin-top:4.75pt;width:347.7pt;height:9pt;z-index:25164134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29" type="#_x0000_t75" style="width:7.5pt;height:27pt" o:ole="">
                  <v:imagedata r:id="rId15" o:title=""/>
                </v:shape>
                <o:OLEObject Type="Embed" ProgID="FXEquation.Equation" ShapeID="_x0000_i1029" DrawAspect="Content" ObjectID="_1514613484" r:id="rId2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30" type="#_x0000_t75" style="width:7.5pt;height:27pt" o:ole="">
                  <v:imagedata r:id="rId21" o:title=""/>
                </v:shape>
                <o:OLEObject Type="Embed" ProgID="FXEquation.Equation" ShapeID="_x0000_i1030" DrawAspect="Content" ObjectID="_1514613485" r:id="rId2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74" w:dyaOrig="537">
                <v:shape id="_x0000_i1031" type="#_x0000_t75" style="width:13.5pt;height:27pt" o:ole="">
                  <v:imagedata r:id="rId23" o:title=""/>
                </v:shape>
                <o:OLEObject Type="Embed" ProgID="FXEquation.Equation" ShapeID="_x0000_i1031" DrawAspect="Content" ObjectID="_1514613486" r:id="rId2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74" w:dyaOrig="537">
                <v:shape id="_x0000_i1032" type="#_x0000_t75" style="width:13.5pt;height:27pt" o:ole="">
                  <v:imagedata r:id="rId25" o:title=""/>
                </v:shape>
                <o:OLEObject Type="Embed" ProgID="FXEquation.Equation" ShapeID="_x0000_i1032" DrawAspect="Content" ObjectID="_1514613487" r:id="rId2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B665A4" w:rsidP="00112A35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392" behindDoc="0" locked="0" layoutInCell="1" allowOverlap="1" wp14:anchorId="075D75FE" wp14:editId="278437B7">
                      <wp:simplePos x="0" y="0"/>
                      <wp:positionH relativeFrom="column">
                        <wp:posOffset>4640580</wp:posOffset>
                      </wp:positionH>
                      <wp:positionV relativeFrom="paragraph">
                        <wp:posOffset>175260</wp:posOffset>
                      </wp:positionV>
                      <wp:extent cx="478155" cy="678180"/>
                      <wp:effectExtent l="0" t="0" r="36195" b="26670"/>
                      <wp:wrapNone/>
                      <wp:docPr id="481" name="Group 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82" name="Rectangle 48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3" name="Rectangle 48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4" name="Straight Connector 48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037B39" id="Group 481" o:spid="_x0000_s1026" style="position:absolute;margin-left:365.4pt;margin-top:13.8pt;width:37.65pt;height:53.4pt;z-index:251643392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">
                      <v:rect id="Rectangle 48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" filled="f" strokecolor="black [3213]" strokeweight="1.5pt"/>
                      <v:rect id="Rectangle 48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" filled="f" strokecolor="black [3213]" strokeweight="1.5pt"/>
                      <v:line id="Straight Connector 484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="00112A35">
              <w:t xml:space="preserve">What is the probability that they </w:t>
            </w:r>
            <w:r w:rsidR="00D66760">
              <w:t>were trained by a female</w:t>
            </w:r>
            <w:r w:rsidR="00112A35">
              <w:t>?</w:t>
            </w:r>
          </w:p>
          <w:p w:rsidR="00B665A4" w:rsidRDefault="00B665A4" w:rsidP="00112A35">
            <w:pPr>
              <w:pStyle w:val="QuestionStyle"/>
            </w:pPr>
          </w:p>
          <w:p w:rsidR="00B665A4" w:rsidRDefault="00B665A4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66760" w:rsidRDefault="00D66760" w:rsidP="00112A35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464" behindDoc="0" locked="0" layoutInCell="1" allowOverlap="1" wp14:anchorId="1AB5F3F8" wp14:editId="515D3C79">
                      <wp:simplePos x="0" y="0"/>
                      <wp:positionH relativeFrom="column">
                        <wp:posOffset>4640580</wp:posOffset>
                      </wp:positionH>
                      <wp:positionV relativeFrom="paragraph">
                        <wp:posOffset>127473</wp:posOffset>
                      </wp:positionV>
                      <wp:extent cx="478155" cy="678180"/>
                      <wp:effectExtent l="0" t="0" r="36195" b="26670"/>
                      <wp:wrapNone/>
                      <wp:docPr id="485" name="Group 4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86" name="Rectangle 486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" name="Rectangle 48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8" name="Straight Connector 48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6B97B9" id="Group 485" o:spid="_x0000_s1026" style="position:absolute;margin-left:365.4pt;margin-top:10.05pt;width:37.65pt;height:53.4pt;z-index:251646464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">
                      <v:rect id="Rectangle 486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" filled="f" strokecolor="black [3213]" strokeweight="1.5pt"/>
                      <v:rect id="Rectangle 487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" filled="f" strokecolor="black [3213]" strokeweight="1.5pt"/>
                      <v:line id="Straight Connector 488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  <w:r w:rsidR="00112A35">
              <w:t>What is the probability tha</w:t>
            </w:r>
            <w:r>
              <w:t>t they were not trained by Ahmed</w:t>
            </w:r>
            <w:r w:rsidR="00112A35">
              <w:t>?</w:t>
            </w:r>
          </w:p>
          <w:p w:rsidR="00D66760" w:rsidRDefault="00D66760" w:rsidP="00112A35">
            <w:pPr>
              <w:pStyle w:val="QuestionStyle"/>
            </w:pPr>
          </w:p>
          <w:p w:rsidR="00112A35" w:rsidRDefault="00B665A4" w:rsidP="00112A35">
            <w:pPr>
              <w:pStyle w:val="QuestionStyle"/>
            </w:pPr>
            <w:r>
              <w:rPr>
                <w:noProof/>
                <w:lang w:eastAsia="en-AU"/>
              </w:rPr>
              <w:t xml:space="preserve"> </w:t>
            </w:r>
          </w:p>
          <w:p w:rsidR="00112A35" w:rsidRDefault="00112A35" w:rsidP="00112A35">
            <w:pPr>
              <w:pStyle w:val="QuestionStyle"/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12A35" w:rsidRPr="001B3341" w:rsidRDefault="00112A35" w:rsidP="00D6676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  <w:rPr>
                <w:b/>
              </w:rPr>
            </w:pPr>
            <w:r>
              <w:rPr>
                <w:b/>
              </w:rPr>
              <w:t>Questions 13 - 15 refer to the following:</w:t>
            </w:r>
          </w:p>
          <w:p w:rsidR="00112A35" w:rsidRDefault="00112A35" w:rsidP="00112A35">
            <w:pPr>
              <w:pStyle w:val="QuestionStyle"/>
            </w:pPr>
            <w:r>
              <w:t>A sample of residents</w:t>
            </w:r>
            <w:r w:rsidR="00D66760">
              <w:t xml:space="preserve"> in a block of units</w:t>
            </w:r>
            <w:r>
              <w:t xml:space="preserve"> </w:t>
            </w:r>
            <w:r w:rsidR="006E358C">
              <w:t>answered questions about maintenance.</w:t>
            </w:r>
          </w:p>
          <w:p w:rsidR="00112A35" w:rsidRDefault="00112A35" w:rsidP="00112A35">
            <w:pPr>
              <w:pStyle w:val="QuestionStyle"/>
              <w:rPr>
                <w:sz w:val="12"/>
                <w:szCs w:val="12"/>
              </w:rPr>
            </w:pPr>
            <w: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11"/>
              <w:gridCol w:w="2211"/>
              <w:gridCol w:w="2211"/>
              <w:gridCol w:w="2211"/>
            </w:tblGrid>
            <w:tr w:rsidR="00112A35" w:rsidTr="00D66760">
              <w:trPr>
                <w:gridAfter w:val="1"/>
                <w:wAfter w:w="2211" w:type="dxa"/>
              </w:trPr>
              <w:tc>
                <w:tcPr>
                  <w:tcW w:w="221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112A35" w:rsidRDefault="00112A35" w:rsidP="00112A35">
                  <w:pPr>
                    <w:pStyle w:val="QuestionStyle"/>
                  </w:pP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4EBF4"/>
                  <w:vAlign w:val="center"/>
                  <w:hideMark/>
                </w:tcPr>
                <w:p w:rsidR="00112A35" w:rsidRDefault="00D66760" w:rsidP="00112A35">
                  <w:pPr>
                    <w:pStyle w:val="QuestionStyle"/>
                  </w:pPr>
                  <w:r>
                    <w:t>Happy with maintenance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4EBF4"/>
                  <w:vAlign w:val="center"/>
                  <w:hideMark/>
                </w:tcPr>
                <w:p w:rsidR="00112A35" w:rsidRDefault="00D66760" w:rsidP="00112A35">
                  <w:pPr>
                    <w:pStyle w:val="QuestionStyle"/>
                  </w:pPr>
                  <w:r>
                    <w:t>Not happy with maintenance</w:t>
                  </w:r>
                </w:p>
              </w:tc>
            </w:tr>
            <w:tr w:rsidR="00112A35" w:rsidTr="00D66760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4EBF4"/>
                  <w:vAlign w:val="center"/>
                  <w:hideMark/>
                </w:tcPr>
                <w:p w:rsidR="00112A35" w:rsidRDefault="00112A35" w:rsidP="00D66760">
                  <w:pPr>
                    <w:pStyle w:val="QuestionStyle"/>
                  </w:pPr>
                  <w:r>
                    <w:t xml:space="preserve">Owns </w:t>
                  </w:r>
                  <w:r w:rsidR="00D66760">
                    <w:t>the unit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12A35" w:rsidRDefault="00D66760" w:rsidP="00D66760">
                  <w:pPr>
                    <w:pStyle w:val="QuestionStyle"/>
                    <w:jc w:val="center"/>
                  </w:pPr>
                  <w:r>
                    <w:t>4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12A35" w:rsidRDefault="00D66760" w:rsidP="00D66760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112A35" w:rsidRDefault="00D66760" w:rsidP="00D66760">
                  <w:pPr>
                    <w:pStyle w:val="QuestionStyle"/>
                    <w:jc w:val="center"/>
                  </w:pPr>
                  <w:r>
                    <w:t>5</w:t>
                  </w:r>
                </w:p>
              </w:tc>
            </w:tr>
            <w:tr w:rsidR="00112A35" w:rsidTr="00D66760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4EBF4"/>
                  <w:vAlign w:val="center"/>
                  <w:hideMark/>
                </w:tcPr>
                <w:p w:rsidR="00112A35" w:rsidRDefault="00D66760" w:rsidP="00112A35">
                  <w:pPr>
                    <w:pStyle w:val="QuestionStyle"/>
                  </w:pPr>
                  <w:r>
                    <w:t>Rent the unit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12A35" w:rsidRDefault="00D66760" w:rsidP="00D66760">
                  <w:pPr>
                    <w:pStyle w:val="QuestionStyle"/>
                    <w:jc w:val="center"/>
                  </w:pPr>
                  <w:r>
                    <w:t>6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12A35" w:rsidRDefault="00D66760" w:rsidP="00D66760">
                  <w:pPr>
                    <w:pStyle w:val="QuestionStyle"/>
                    <w:jc w:val="center"/>
                  </w:pPr>
                  <w:r>
                    <w:t>9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112A35" w:rsidRDefault="00D66760" w:rsidP="00D66760">
                  <w:pPr>
                    <w:pStyle w:val="QuestionStyle"/>
                    <w:jc w:val="center"/>
                  </w:pPr>
                  <w:r>
                    <w:t>15</w:t>
                  </w:r>
                </w:p>
              </w:tc>
            </w:tr>
            <w:tr w:rsidR="00112A35" w:rsidTr="00D66760">
              <w:tc>
                <w:tcPr>
                  <w:tcW w:w="2211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:rsidR="00112A35" w:rsidRDefault="00112A35" w:rsidP="00112A35">
                  <w:pPr>
                    <w:pStyle w:val="QuestionStyle"/>
                  </w:pP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112A35" w:rsidRDefault="00D66760" w:rsidP="00D66760">
                  <w:pPr>
                    <w:pStyle w:val="QuestionStyle"/>
                    <w:jc w:val="center"/>
                  </w:pPr>
                  <w:r>
                    <w:t>10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112A35" w:rsidRDefault="00D66760" w:rsidP="00D66760">
                  <w:pPr>
                    <w:pStyle w:val="QuestionStyle"/>
                    <w:jc w:val="center"/>
                  </w:pPr>
                  <w:r>
                    <w:t>10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112A35" w:rsidRDefault="00D66760" w:rsidP="00D66760">
                  <w:pPr>
                    <w:pStyle w:val="QuestionStyle"/>
                    <w:jc w:val="center"/>
                  </w:pPr>
                  <w:r>
                    <w:t>20</w:t>
                  </w:r>
                </w:p>
              </w:tc>
            </w:tr>
          </w:tbl>
          <w:p w:rsidR="00112A35" w:rsidRDefault="00112A35" w:rsidP="00112A35">
            <w:pPr>
              <w:pStyle w:val="QuestionStyle"/>
            </w:pPr>
          </w:p>
          <w:p w:rsidR="00112A35" w:rsidRDefault="00D66760" w:rsidP="00112A35">
            <w:pPr>
              <w:pStyle w:val="QuestionStyle"/>
            </w:pPr>
            <w:r>
              <w:t>A resident from the block of units</w:t>
            </w:r>
            <w:r w:rsidR="00112A35">
              <w:t xml:space="preserve"> is chosen at random.</w:t>
            </w:r>
          </w:p>
          <w:p w:rsidR="00112A35" w:rsidRDefault="00112A35" w:rsidP="00112A35">
            <w:pPr>
              <w:pStyle w:val="QuestionStyle"/>
              <w:rPr>
                <w:sz w:val="12"/>
                <w:szCs w:val="12"/>
              </w:rPr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</w:pPr>
            <w:r>
              <w:t>What is the probability that the resid</w:t>
            </w:r>
            <w:r w:rsidR="00D66760">
              <w:t>ent owns their unit and is happy with maintenance</w:t>
            </w:r>
            <w:r>
              <w:t>?</w:t>
            </w:r>
          </w:p>
          <w:p w:rsidR="00112A35" w:rsidRPr="00AB3712" w:rsidRDefault="00AB3712" w:rsidP="00AB3712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 wp14:anchorId="00E6AFAA" wp14:editId="386D4A0A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152400</wp:posOffset>
                      </wp:positionV>
                      <wp:extent cx="4415790" cy="114300"/>
                      <wp:effectExtent l="0" t="0" r="22860" b="19050"/>
                      <wp:wrapNone/>
                      <wp:docPr id="489" name="Group 4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9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1B6D8D" id="Group 489" o:spid="_x0000_s1026" style="position:absolute;margin-left:29.5pt;margin-top:12pt;width:347.7pt;height:9pt;z-index:25164748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 w14:anchorId="4C5683BE">
                <v:shape id="_x0000_i1033" type="#_x0000_t75" style="width:13.5pt;height:27pt" o:ole="">
                  <v:imagedata r:id="rId27" o:title=""/>
                </v:shape>
                <o:OLEObject Type="Embed" ProgID="FXEquation.Equation" ShapeID="_x0000_i1033" DrawAspect="Content" ObjectID="_1514613488" r:id="rId28"/>
              </w:objec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54" w:dyaOrig="537">
                <v:shape id="_x0000_i1034" type="#_x0000_t75" style="width:7.5pt;height:27pt" o:ole="">
                  <v:imagedata r:id="rId15" o:title=""/>
                </v:shape>
                <o:OLEObject Type="Embed" ProgID="FXEquation.Equation" ShapeID="_x0000_i1034" DrawAspect="Content" ObjectID="_1514613489" r:id="rId29"/>
              </w:object>
            </w:r>
            <w:r w:rsidR="00112A3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>
                <v:shape id="_x0000_i1035" type="#_x0000_t75" style="width:13.5pt;height:27pt" o:ole="">
                  <v:imagedata r:id="rId30" o:title=""/>
                </v:shape>
                <o:OLEObject Type="Embed" ProgID="FXEquation.Equation" ShapeID="_x0000_i1035" DrawAspect="Content" ObjectID="_1514613490" r:id="rId31"/>
              </w:object>
            </w:r>
            <w:r w:rsidR="00112A3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>
                <v:shape id="_x0000_i1036" type="#_x0000_t75" style="width:13.5pt;height:27pt" o:ole="">
                  <v:imagedata r:id="rId32" o:title=""/>
                </v:shape>
                <o:OLEObject Type="Embed" ProgID="FXEquation.Equation" ShapeID="_x0000_i1036" DrawAspect="Content" ObjectID="_1514613491" r:id="rId33"/>
              </w:object>
            </w:r>
            <w:r w:rsidR="00112A3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EF7B3A" w:rsidP="00112A35">
            <w:pPr>
              <w:pStyle w:val="QuestionStyle"/>
            </w:pPr>
            <w:r>
              <w:pict w14:anchorId="133A0780">
                <v:group id="Group 475" o:spid="_x0000_s1359" style="position:absolute;margin-left:363.95pt;margin-top:31.4pt;width:37.65pt;height:53.4pt;z-index:251675136;mso-position-horizontal-relative:text;mso-position-vertical-relative:text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">
                  <v:rect id="Rectangle 476" o:spid="_x0000_s1360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BfbcMA&#10;AADcAAAADwAAAGRycy9kb3ducmV2LnhtbESPQUsDMRSE74L/ITyhN5ttldquTYvUFurRVej1mTx3&#10;l+57WZK03f57Iwgeh5n5hlmuB+7UmUJsvRiYjAtQJNa7VmoDnx+7+zmomFAcdl7IwJUirFe3N0ss&#10;nb/IO52rVKsMkViigSalvtQ62oYY49j3JNn79oExZRlq7QJeMpw7PS2KmWZsJS802NOmIXusTmxg&#10;87Zly3bP+jh5cOmw+HKvh2DM6G54eQaVaEj/4b/23hl4fJrB75l8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BfbcMAAADcAAAADwAAAAAAAAAAAAAAAACYAgAAZHJzL2Rv&#10;d25yZXYueG1sUEsFBgAAAAAEAAQA9QAAAIgDAAAAAA==&#10;" filled="f" strokecolor="black [3213]" strokeweight="1.5pt">
                    <v:textbox style="mso-next-textbox:#Rectangle 476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rFonts w:ascii="Times New Roman" w:hAnsi="Times New Roman"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rect id="Rectangle 477" o:spid="_x0000_s1361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z69sMA&#10;AADcAAAADwAAAGRycy9kb3ducmV2LnhtbESPX2sCMRDE3wv9DmELvtWcbfHP1SjFKuhjbcHXbbK9&#10;O7zdHEmq57dvBKGPw8z8hpkve27ViUJsvBgYDQtQJNa7RioDX5+bxymomFActl7IwIUiLBf3d3Ms&#10;nT/LB532qVIZIrFEA3VKXal1tDUxxqHvSLL34wNjyjJU2gU8Zzi3+qkoxpqxkbxQY0ermuxx/8sG&#10;Vrs1W7Zb1sfRs0uH2bd7PwRjBg/92yuoRH36D9/aW2fgZTKB65l8BP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z69sMAAADcAAAADwAAAAAAAAAAAAAAAACYAgAAZHJzL2Rv&#10;d25yZXYueG1sUEsFBgAAAAAEAAQA9QAAAIgDAAAAAA==&#10;" filled="f" strokecolor="black [3213]" strokeweight="1.5pt">
                    <v:textbox style="mso-next-textbox:#Rectangle 477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line id="Straight Connector 478" o:spid="_x0000_s1362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Ejn8AAAADcAAAADwAAAGRycy9kb3ducmV2LnhtbERPz2vCMBS+D/wfwhO8zVQZm1SjqODc&#10;dVUP3h7Nsyk2LyVJbf3vzWGw48f3e7UZbCMe5EPtWMFsmoEgLp2uuVJwPh3eFyBCRNbYOCYFTwqw&#10;WY/eVphr1/MvPYpYiRTCIUcFJsY2lzKUhiyGqWuJE3dz3mJM0FdSe+xTuG3kPMs+pcWaU4PBlvaG&#10;ynvRWQXXbhf98SS3fTHsv8380JSduyg1GQ/bJYhIQ/wX/7l/tIKPr7Q2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kBI5/AAAAA3AAAAA8AAAAAAAAAAAAAAAAA&#10;oQIAAGRycy9kb3ducmV2LnhtbFBLBQYAAAAABAAEAPkAAACOAwAAAAA=&#10;" strokecolor="black [3213]" strokeweight="1.5pt"/>
                </v:group>
              </w:pict>
            </w:r>
            <w:r w:rsidR="00112A35">
              <w:t>What is the probabilit</w:t>
            </w:r>
            <w:r w:rsidR="00AB3712">
              <w:t>y that the resident owns the unit</w:t>
            </w:r>
            <w:r w:rsidR="00112A35">
              <w:t xml:space="preserve"> or </w:t>
            </w:r>
            <w:r w:rsidR="00AB3712">
              <w:t>is happy with maintenance o</w:t>
            </w:r>
            <w:r w:rsidR="00112A35">
              <w:t>r both?</w:t>
            </w:r>
          </w:p>
          <w:p w:rsidR="00112A35" w:rsidRDefault="00112A35" w:rsidP="00112A35">
            <w:pPr>
              <w:pStyle w:val="QuestionStyle"/>
            </w:pPr>
          </w:p>
          <w:p w:rsidR="00AB3712" w:rsidRDefault="00AB3712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</w:pPr>
            <w:r>
              <w:t>What is the probabil</w:t>
            </w:r>
            <w:r w:rsidR="00AB3712">
              <w:t>ity that a resident who rents their unit</w:t>
            </w:r>
            <w:r>
              <w:t xml:space="preserve"> </w:t>
            </w:r>
            <w:r w:rsidR="00AB3712">
              <w:t>is not happy with maintenance</w:t>
            </w:r>
            <w:r>
              <w:t>?</w:t>
            </w:r>
          </w:p>
          <w:p w:rsidR="00112A35" w:rsidRDefault="00EF7B3A" w:rsidP="00112A35">
            <w:pPr>
              <w:pStyle w:val="QuestionStyle"/>
            </w:pPr>
            <w:r>
              <w:pict w14:anchorId="7ABE2E21">
                <v:group id="Group 479" o:spid="_x0000_s1363" style="position:absolute;margin-left:363.95pt;margin-top:4.95pt;width:37.65pt;height:53.4pt;z-index:251676160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">
                  <v:rect id="Rectangle 480" o:spid="_x0000_s1364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ASpcAA&#10;AADcAAAADwAAAGRycy9kb3ducmV2LnhtbERPS2sCMRC+F/wPYQRvNauWYrdGER9gj7UFr9Nkuru4&#10;M1mSqOu/N4dCjx/fe7HquVVXCrHxYmAyLkCRWO8aqQx8f+2f56BiQnHYeiEDd4qwWg6eFlg6f5NP&#10;uh5TpXKIxBIN1Cl1pdbR1sQYx74jydyvD4wpw1BpF/CWw7nV06J41YyN5IYaO9rUZM/HCxvYfOzY&#10;sj2wPk9mLp3eftz2FIwZDfv1O6hEffoX/7kPzsDLPM/PZ/IR0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VASpcAAAADcAAAADwAAAAAAAAAAAAAAAACYAgAAZHJzL2Rvd25y&#10;ZXYueG1sUEsFBgAAAAAEAAQA9QAAAIUDAAAAAA==&#10;" filled="f" strokecolor="black [3213]" strokeweight="1.5pt">
                    <v:textbox style="mso-next-textbox:#Rectangle 480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rFonts w:ascii="Times New Roman" w:hAnsi="Times New Roman"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rect id="Rectangle 481" o:spid="_x0000_s1365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y3PsMA&#10;AADcAAAADwAAAGRycy9kb3ducmV2LnhtbESPQUsDMRSE7wX/Q3hCb212rUhdmxapFurRrdDrM3nu&#10;Lt33siSx3f57Iwgeh5n5hlltRu7VmULsvBgo5wUoEutdJ42Bj8NutgQVE4rD3gsZuFKEzfpmssLK&#10;+Yu807lOjcoQiRUaaFMaKq2jbYkxzv1Akr0vHxhTlqHRLuAlw7nXd0XxoBk7yQstDrRtyZ7qbzaw&#10;fXtly3bP+lQuXDo+frqXYzBmejs+P4FKNKb/8F977wzcL0v4PZOPgF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y3PsMAAADcAAAADwAAAAAAAAAAAAAAAACYAgAAZHJzL2Rv&#10;d25yZXYueG1sUEsFBgAAAAAEAAQA9QAAAIgDAAAAAA==&#10;" filled="f" strokecolor="black [3213]" strokeweight="1.5pt">
                    <v:textbox style="mso-next-textbox:#Rectangle 481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line id="Straight Connector 482" o:spid="_x0000_s1366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xkUsMAAADcAAAADwAAAGRycy9kb3ducmV2LnhtbESPQWvCQBSE7wX/w/KE3urGUIpEV1FB&#10;7bWxPXh7ZJ/ZYPZt2N2Y+O/dQqHHYWa+YVab0bbiTj40jhXMZxkI4srphmsF3+fD2wJEiMgaW8ek&#10;4EEBNuvJywoL7Qb+onsZa5EgHApUYGLsCilDZchimLmOOHlX5y3GJH0ttcchwW0r8yz7kBYbTgsG&#10;O9obqm5lbxVc+l30p7PcDuW4P5r80Fa9+1HqdTpulyAijfE//Nf+1AreFzn8nklH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08ZFLDAAAA3AAAAA8AAAAAAAAAAAAA&#10;AAAAoQIAAGRycy9kb3ducmV2LnhtbFBLBQYAAAAABAAEAPkAAACRAwAAAAA=&#10;" strokecolor="black [3213]" strokeweight="1.5pt"/>
                </v:group>
              </w:pict>
            </w:r>
          </w:p>
          <w:p w:rsidR="00AB3712" w:rsidRDefault="00AB3712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12A35" w:rsidRPr="001B3341" w:rsidRDefault="00112A35" w:rsidP="0000756C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  <w:rPr>
                <w:b/>
              </w:rPr>
            </w:pPr>
            <w:r>
              <w:rPr>
                <w:b/>
              </w:rPr>
              <w:t>Questions 16 - 18 refer to the following:</w:t>
            </w:r>
          </w:p>
          <w:p w:rsidR="00112A35" w:rsidRDefault="00112A35" w:rsidP="00112A35">
            <w:pPr>
              <w:pStyle w:val="QuestionStyle"/>
            </w:pPr>
            <w:r>
              <w:t>The Venn diagram shows some</w:t>
            </w:r>
            <w:r w:rsidR="0000756C">
              <w:t xml:space="preserve"> of the characteristics of the students in Grade 4 at Millthorpe Public School</w:t>
            </w:r>
            <w:r>
              <w:t>.</w:t>
            </w:r>
          </w:p>
          <w:p w:rsidR="00112A35" w:rsidRDefault="00EF7B3A" w:rsidP="00112A35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84" type="#_x0000_t75" style="position:absolute;margin-left:74.4pt;margin-top:7.05pt;width:262.05pt;height:192pt;z-index:251677184;mso-position-horizontal-relative:text;mso-position-vertical-relative:text">
                  <v:imagedata r:id="rId34" o:title=""/>
                </v:shape>
                <o:OLEObject Type="Embed" ProgID="FXDraw.Graphic" ShapeID="_x0000_s1384" DrawAspect="Content" ObjectID="_1514613576" r:id="rId35"/>
              </w:object>
            </w: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00756C" w:rsidP="00112A35">
            <w:pPr>
              <w:pStyle w:val="QuestionStyle"/>
            </w:pPr>
            <w:r>
              <w:t>One of the students</w:t>
            </w:r>
            <w:r w:rsidR="00112A35">
              <w:t xml:space="preserve"> is chosen at random.</w:t>
            </w: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</w:pPr>
            <w:r>
              <w:t>What is t</w:t>
            </w:r>
            <w:r w:rsidR="0000756C">
              <w:t>he probability that the student is in the band and the footy team</w:t>
            </w:r>
            <w:r>
              <w:t>?</w:t>
            </w:r>
          </w:p>
          <w:p w:rsidR="00112A35" w:rsidRDefault="00112A35" w:rsidP="00112A35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112A35" w:rsidRDefault="00531C1E" w:rsidP="00112A35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1E29AF1C" wp14:editId="7A4DD1CA">
                      <wp:simplePos x="0" y="0"/>
                      <wp:positionH relativeFrom="column">
                        <wp:posOffset>488950</wp:posOffset>
                      </wp:positionH>
                      <wp:positionV relativeFrom="paragraph">
                        <wp:posOffset>123190</wp:posOffset>
                      </wp:positionV>
                      <wp:extent cx="4415790" cy="114300"/>
                      <wp:effectExtent l="0" t="0" r="22860" b="19050"/>
                      <wp:wrapNone/>
                      <wp:docPr id="499" name="Group 4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5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6889FC" id="Group 499" o:spid="_x0000_s1026" style="position:absolute;margin-left:38.5pt;margin-top:9.7pt;width:347.7pt;height:9pt;z-index:25164851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 w14:anchorId="5B0B7E3C">
                <v:shape id="_x0000_i1038" type="#_x0000_t75" style="width:13.5pt;height:27pt" o:ole="">
                  <v:imagedata r:id="rId36" o:title=""/>
                </v:shape>
                <o:OLEObject Type="Embed" ProgID="FXEquation.Equation" ShapeID="_x0000_i1038" DrawAspect="Content" ObjectID="_1514613492" r:id="rId37"/>
              </w:objec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>
                <v:shape id="_x0000_i1039" type="#_x0000_t75" style="width:13.5pt;height:27pt" o:ole="">
                  <v:imagedata r:id="rId38" o:title=""/>
                </v:shape>
                <o:OLEObject Type="Embed" ProgID="FXEquation.Equation" ShapeID="_x0000_i1039" DrawAspect="Content" ObjectID="_1514613493" r:id="rId39"/>
              </w:objec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112A35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54" w:dyaOrig="537">
                <v:shape id="_x0000_i1040" type="#_x0000_t75" style="width:7.5pt;height:27pt" o:ole="">
                  <v:imagedata r:id="rId40" o:title=""/>
                </v:shape>
                <o:OLEObject Type="Embed" ProgID="FXEquation.Equation" ShapeID="_x0000_i1040" DrawAspect="Content" ObjectID="_1514613494" r:id="rId41"/>
              </w:object>
            </w:r>
            <w:r w:rsidR="00112A3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>
                <v:shape id="_x0000_i1041" type="#_x0000_t75" style="width:13.5pt;height:27pt" o:ole="">
                  <v:imagedata r:id="rId42" o:title=""/>
                </v:shape>
                <o:OLEObject Type="Embed" ProgID="FXEquation.Equation" ShapeID="_x0000_i1041" DrawAspect="Content" ObjectID="_1514613495" r:id="rId43"/>
              </w:object>
            </w:r>
            <w:r w:rsidR="00112A3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 </w:t>
            </w:r>
          </w:p>
          <w:p w:rsidR="00112A35" w:rsidRDefault="00112A35" w:rsidP="00112A35">
            <w:pPr>
              <w:pStyle w:val="QuestionStyle"/>
              <w:rPr>
                <w:sz w:val="12"/>
                <w:szCs w:val="12"/>
              </w:rPr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</w:pPr>
            <w:r>
              <w:t>What is the probability that the</w:t>
            </w:r>
            <w:r w:rsidR="00531C1E">
              <w:t xml:space="preserve"> student is in the footy team or the band but not</w:t>
            </w:r>
            <w:r>
              <w:t xml:space="preserve"> both?</w:t>
            </w:r>
          </w:p>
          <w:p w:rsidR="00112A35" w:rsidRDefault="00531C1E" w:rsidP="00112A35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0D933585" wp14:editId="6378E1E4">
                      <wp:simplePos x="0" y="0"/>
                      <wp:positionH relativeFrom="column">
                        <wp:posOffset>4904740</wp:posOffset>
                      </wp:positionH>
                      <wp:positionV relativeFrom="paragraph">
                        <wp:posOffset>177327</wp:posOffset>
                      </wp:positionV>
                      <wp:extent cx="478155" cy="678180"/>
                      <wp:effectExtent l="0" t="0" r="36195" b="26670"/>
                      <wp:wrapNone/>
                      <wp:docPr id="494" name="Group 4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95" name="Rectangle 49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7" name="Rectangle 49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8" name="Straight Connector 49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8174BB" id="Group 494" o:spid="_x0000_s1026" style="position:absolute;margin-left:386.2pt;margin-top:13.95pt;width:37.65pt;height:53.4pt;z-index:251650560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">
                      <v:rect id="Rectangle 495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" filled="f" strokecolor="black [3213]" strokeweight="1.5pt"/>
                      <v:rect id="Rectangle 497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" filled="f" strokecolor="black [3213]" strokeweight="1.5pt"/>
                      <v:line id="Straight Connector 498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" strokecolor="black [3213]" strokeweight="1.5pt"/>
                    </v:group>
                  </w:pict>
                </mc:Fallback>
              </mc:AlternateContent>
            </w:r>
          </w:p>
          <w:p w:rsidR="00112A35" w:rsidRDefault="00112A35" w:rsidP="00112A35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112A35" w:rsidRDefault="00112A35" w:rsidP="00112A35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112A35" w:rsidRDefault="00112A35" w:rsidP="00112A3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112A35" w:rsidRDefault="00112A35" w:rsidP="00112A35">
            <w:pPr>
              <w:pStyle w:val="QuestionStyle"/>
              <w:rPr>
                <w:sz w:val="12"/>
                <w:szCs w:val="12"/>
              </w:rPr>
            </w:pPr>
          </w:p>
        </w:tc>
      </w:tr>
      <w:tr w:rsidR="00112A3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12A35" w:rsidRPr="001B3341" w:rsidRDefault="00112A35" w:rsidP="00112A35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2A35" w:rsidRDefault="00112A35" w:rsidP="00112A35">
            <w:pPr>
              <w:pStyle w:val="QuestionStyle"/>
            </w:pPr>
            <w:r>
              <w:t>What is the probability that the</w:t>
            </w:r>
            <w:r w:rsidR="00531C1E">
              <w:t xml:space="preserve"> student is not in the band</w:t>
            </w:r>
            <w:r>
              <w:t>?</w:t>
            </w:r>
          </w:p>
          <w:p w:rsidR="00112A35" w:rsidRDefault="00531C1E" w:rsidP="00112A35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608" behindDoc="0" locked="0" layoutInCell="1" allowOverlap="1" wp14:anchorId="5306ED52" wp14:editId="4BCB42EC">
                      <wp:simplePos x="0" y="0"/>
                      <wp:positionH relativeFrom="column">
                        <wp:posOffset>4904740</wp:posOffset>
                      </wp:positionH>
                      <wp:positionV relativeFrom="paragraph">
                        <wp:posOffset>97790</wp:posOffset>
                      </wp:positionV>
                      <wp:extent cx="478155" cy="678180"/>
                      <wp:effectExtent l="0" t="0" r="36195" b="26670"/>
                      <wp:wrapNone/>
                      <wp:docPr id="504" name="Group 5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05" name="Rectangle 50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6" name="Rectangle 506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7" name="Straight Connector 507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663146" id="Group 504" o:spid="_x0000_s1026" style="position:absolute;margin-left:386.2pt;margin-top:7.7pt;width:37.65pt;height:53.4pt;z-index:251652608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">
                      <v:rect id="Rectangle 505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" filled="f" strokecolor="black [3213]" strokeweight="1.5pt"/>
                      <v:rect id="Rectangle 506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" filled="f" strokecolor="black [3213]" strokeweight="1.5pt"/>
                      <v:line id="Straight Connector 507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" strokecolor="black [3213]" strokeweight="1.5pt"/>
                    </v:group>
                  </w:pict>
                </mc:Fallback>
              </mc:AlternateContent>
            </w: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  <w:p w:rsidR="00112A35" w:rsidRDefault="00112A35" w:rsidP="00112A35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44"/>
          <w:footerReference w:type="default" r:id="rId45"/>
          <w:headerReference w:type="first" r:id="rId46"/>
          <w:footerReference w:type="first" r:id="rId4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E9281F775FC74A2E9DA4F5BF0EECAC0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A13386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C468F262239245F2941D452FF917337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A13386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Probability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006F1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006F18" w:rsidRPr="001B3341" w:rsidRDefault="00006F18" w:rsidP="00006F18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06F18" w:rsidRDefault="00EF7B3A" w:rsidP="00006F18">
            <w:pPr>
              <w:pStyle w:val="QuestionStyle"/>
            </w:pPr>
            <w:r>
              <w:object w:dxaOrig="1440" w:dyaOrig="1440" w14:anchorId="2CA2D8F5">
                <v:shape id="_x0000_s1213" type="#_x0000_t75" style="position:absolute;margin-left:382.3pt;margin-top:6.25pt;width:62.1pt;height:57.85pt;z-index:251670016;mso-position-horizontal-relative:text;mso-position-vertical-relative:text">
                  <v:imagedata r:id="rId48" o:title=""/>
                </v:shape>
                <o:OLEObject Type="Embed" ProgID="FXDraw.Graphic" ShapeID="_x0000_s1213" DrawAspect="Content" ObjectID="_1514613577" r:id="rId49"/>
              </w:object>
            </w:r>
            <w:r w:rsidR="00006F18">
              <w:t>What is t</w:t>
            </w:r>
            <w:r w:rsidR="00170C3E">
              <w:t>he probability of rolling a six</w:t>
            </w:r>
            <w:r w:rsidR="00006F18">
              <w:t xml:space="preserve"> in </w:t>
            </w:r>
            <w:r w:rsidR="006F4F4B">
              <w:t xml:space="preserve">a single roll of a normal die? </w:t>
            </w:r>
          </w:p>
          <w:p w:rsidR="00006F18" w:rsidRDefault="00EF7B3A" w:rsidP="006F4F4B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pict w14:anchorId="7E69FD87">
                <v:group id="Group 2" o:spid="_x0000_s1208" style="position:absolute;margin-left:6.1pt;margin-top:9.85pt;width:307.5pt;height:9pt;z-index:251668992" coordsize="39052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">
                  <v:roundrect id="AutoShape 3" o:spid="_x0000_s1209" style="position:absolute;left:37338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>
                    <v:textbox style="mso-next-textbox:#AutoShape 3">
                      <w:txbxContent>
                        <w:p w:rsidR="00DC79C2" w:rsidRDefault="00DC79C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oundrect>
                  <v:roundrect id="AutoShape 4" o:spid="_x0000_s121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>
                    <v:textbox style="mso-next-textbox:#AutoShape 4">
                      <w:txbxContent>
                        <w:p w:rsidR="00DC79C2" w:rsidRDefault="00DC79C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oundrect>
                  <v:roundrect id="AutoShape 5" o:spid="_x0000_s1211" style="position:absolute;left:12115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>
                    <v:textbox style="mso-next-textbox:#AutoShape 5">
                      <w:txbxContent>
                        <w:p w:rsidR="00DC79C2" w:rsidRDefault="00DC79C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oundrect>
                  <v:roundrect id="AutoShape 6" o:spid="_x0000_s1212" style="position:absolute;left:24536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iL8IA&#10;AADbAAAADwAAAGRycy9kb3ducmV2LnhtbESPQWsCMRSE74L/ITyhN82qKLIaRQuK9Katnh/Jc7O4&#10;eVk2qbv11zdCocdhZr5hVpvOVeJBTSg9KxiPMhDE2puSCwVfn/vhAkSIyAYrz6TghwJs1v3eCnPj&#10;Wz7R4xwLkSAcclRgY6xzKYO25DCMfE2cvJtvHMYkm0KaBtsEd5WcZNlcOiw5LVis6d2Svp+/nYIP&#10;bWeLZ3e4mnZ+m25Pu+tF+4NSb4NuuwQRqYv/4b/20SiYjOH1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GIvwgAAANsAAAAPAAAAAAAAAAAAAAAAAJgCAABkcnMvZG93&#10;bnJldi54bWxQSwUGAAAAAAQABAD1AAAAhwMAAAAA&#10;" strokecolor="black [3213]" strokeweight="1pt">
                    <v:textbox style="mso-next-textbox:#AutoShape 6">
                      <w:txbxContent>
                        <w:p w:rsidR="00DC79C2" w:rsidRDefault="00DC79C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oundrect>
                </v:group>
              </w:pict>
            </w:r>
            <w:r w:rsidR="00006F18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6F4F4B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54" w:dyaOrig="537">
                <v:shape id="_x0000_i1043" type="#_x0000_t75" style="width:7.5pt;height:27pt" o:ole="">
                  <v:imagedata r:id="rId13" o:title=""/>
                </v:shape>
                <o:OLEObject Type="Embed" ProgID="FXEquation.Equation" ShapeID="_x0000_i1043" DrawAspect="Content" ObjectID="_1514613496" r:id="rId50"/>
              </w:object>
            </w:r>
            <w:r w:rsidR="00006F18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</w:t>
            </w:r>
            <w:r w:rsidR="006F4F4B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54" w:dyaOrig="537">
                <v:shape id="_x0000_i1044" type="#_x0000_t75" style="width:7.5pt;height:27pt" o:ole="">
                  <v:imagedata r:id="rId15" o:title=""/>
                </v:shape>
                <o:OLEObject Type="Embed" ProgID="FXEquation.Equation" ShapeID="_x0000_i1044" DrawAspect="Content" ObjectID="_1514613497" r:id="rId51"/>
              </w:object>
            </w:r>
            <w:r w:rsidR="00006F18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</w:t>
            </w:r>
            <w:r w:rsidR="006F4F4B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  <w:r w:rsidR="00006F18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</w:t>
            </w:r>
            <w:r w:rsidR="006F4F4B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54" w:dyaOrig="537">
                <v:shape id="_x0000_i1045" type="#_x0000_t75" style="width:7.5pt;height:27pt" o:ole="">
                  <v:imagedata r:id="rId21" o:title=""/>
                </v:shape>
                <o:OLEObject Type="Embed" ProgID="FXEquation.Equation" ShapeID="_x0000_i1045" DrawAspect="Content" ObjectID="_1514613498" r:id="rId52"/>
              </w:object>
            </w:r>
            <w:r w:rsidR="00006F18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</w:t>
            </w:r>
            <w:r w:rsidR="006F4F4B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  <w:r w:rsidR="00006F18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</w:t>
            </w:r>
            <w:r w:rsidR="006F4F4B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54" w:dyaOrig="537">
                <v:shape id="_x0000_i1046" type="#_x0000_t75" style="width:7.5pt;height:27pt" o:ole="">
                  <v:imagedata r:id="rId40" o:title=""/>
                </v:shape>
                <o:OLEObject Type="Embed" ProgID="FXEquation.Equation" ShapeID="_x0000_i1046" DrawAspect="Content" ObjectID="_1514613499" r:id="rId53"/>
              </w:object>
            </w:r>
            <w:r w:rsidR="006F4F4B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6F4F4B" w:rsidRPr="006F4F4B" w:rsidRDefault="006F4F4B" w:rsidP="006F4F4B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</w:p>
        </w:tc>
      </w:tr>
      <w:tr w:rsidR="006F4F4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6F4F4B" w:rsidRPr="001B3341" w:rsidRDefault="006F4F4B" w:rsidP="00006F18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4F4B" w:rsidRDefault="006F4F4B" w:rsidP="006F4F4B">
            <w:pPr>
              <w:pStyle w:val="QuestionStyle"/>
            </w:pPr>
            <w:r>
              <w:t xml:space="preserve">What is the probability of drawing a King from a normal pack of 52 cards? </w:t>
            </w:r>
          </w:p>
          <w:p w:rsidR="006F4F4B" w:rsidRPr="006F4F4B" w:rsidRDefault="006F4F4B" w:rsidP="006F4F4B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 wp14:anchorId="6B3B90BD" wp14:editId="672C8B68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125095</wp:posOffset>
                      </wp:positionV>
                      <wp:extent cx="3905250" cy="114300"/>
                      <wp:effectExtent l="0" t="0" r="19050" b="19050"/>
                      <wp:wrapNone/>
                      <wp:docPr id="510" name="Group 5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0" cy="114300"/>
                                <a:chOff x="0" y="0"/>
                                <a:chExt cx="3905250" cy="114300"/>
                              </a:xfrm>
                            </wpg:grpSpPr>
                            <wps:wsp>
                              <wps:cNvPr id="1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338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6F4F4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6F4F4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15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6F4F4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536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6F4F4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3B90BD" id="Group 510" o:spid="_x0000_s1026" style="position:absolute;margin-left:6.1pt;margin-top:9.85pt;width:307.5pt;height:9pt;z-index:251655680" coordsize="39052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">
                      <v:roundrect id="AutoShape 3" o:spid="_x0000_s1027" style="position:absolute;left:3733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" strokecolor="black [3213]" strokeweight="1pt">
                        <v:textbox>
                          <w:txbxContent>
                            <w:p w:rsidR="00DC79C2" w:rsidRDefault="00DC79C2" w:rsidP="006F4F4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" strokecolor="black [3213]" strokeweight="1pt">
                        <v:textbox>
                          <w:txbxContent>
                            <w:p w:rsidR="00DC79C2" w:rsidRDefault="00DC79C2" w:rsidP="006F4F4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29" style="position:absolute;left:12115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" strokecolor="black [3213]" strokeweight="1pt">
                        <v:textbox>
                          <w:txbxContent>
                            <w:p w:rsidR="00DC79C2" w:rsidRDefault="00DC79C2" w:rsidP="006F4F4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0" style="position:absolute;left:24536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" strokecolor="black [3213]" strokeweight="1pt">
                        <v:textbox>
                          <w:txbxContent>
                            <w:p w:rsidR="00DC79C2" w:rsidRDefault="00DC79C2" w:rsidP="006F4F4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74" w:dyaOrig="537">
                <v:shape id="_x0000_i1047" type="#_x0000_t75" style="width:13.5pt;height:27pt" o:ole="">
                  <v:imagedata r:id="rId54" o:title=""/>
                </v:shape>
                <o:OLEObject Type="Embed" ProgID="FXEquation.Equation" ShapeID="_x0000_i1047" DrawAspect="Content" ObjectID="_1514613500" r:id="rId55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74" w:dyaOrig="537">
                <v:shape id="_x0000_i1048" type="#_x0000_t75" style="width:13.5pt;height:27pt" o:ole="">
                  <v:imagedata r:id="rId56" o:title=""/>
                </v:shape>
                <o:OLEObject Type="Embed" ProgID="FXEquation.Equation" ShapeID="_x0000_i1048" DrawAspect="Content" ObjectID="_1514613501" r:id="rId57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54" w:dyaOrig="537">
                <v:shape id="_x0000_i1049" type="#_x0000_t75" style="width:7.5pt;height:27pt" o:ole="">
                  <v:imagedata r:id="rId21" o:title=""/>
                </v:shape>
                <o:OLEObject Type="Embed" ProgID="FXEquation.Equation" ShapeID="_x0000_i1049" DrawAspect="Content" ObjectID="_1514613502" r:id="rId58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74" w:dyaOrig="537">
                <v:shape id="_x0000_i1050" type="#_x0000_t75" style="width:13.5pt;height:27pt" o:ole="">
                  <v:imagedata r:id="rId59" o:title=""/>
                </v:shape>
                <o:OLEObject Type="Embed" ProgID="FXEquation.Equation" ShapeID="_x0000_i1050" DrawAspect="Content" ObjectID="_1514613503" r:id="rId60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</w:tc>
      </w:tr>
      <w:tr w:rsidR="00006F1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006F18" w:rsidRPr="001B3341" w:rsidRDefault="00006F18" w:rsidP="00006F1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06F18" w:rsidRDefault="00263F05" w:rsidP="00263F05">
            <w:pPr>
              <w:pStyle w:val="QuestionStyle"/>
              <w:ind w:right="4853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7728" behindDoc="0" locked="0" layoutInCell="1" allowOverlap="1" wp14:anchorId="25AED63C" wp14:editId="3F5D7E09">
                  <wp:simplePos x="0" y="0"/>
                  <wp:positionH relativeFrom="column">
                    <wp:posOffset>4146550</wp:posOffset>
                  </wp:positionH>
                  <wp:positionV relativeFrom="paragraph">
                    <wp:posOffset>69850</wp:posOffset>
                  </wp:positionV>
                  <wp:extent cx="1211580" cy="1461876"/>
                  <wp:effectExtent l="0" t="0" r="7620" b="508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0" cy="146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A w</w:t>
            </w:r>
            <w:r w:rsidR="006F4F4B">
              <w:t xml:space="preserve">ardrobe drawer holds 3 </w:t>
            </w:r>
            <w:r>
              <w:t>tank tops</w:t>
            </w:r>
            <w:r w:rsidR="006F4F4B">
              <w:t>,</w:t>
            </w:r>
            <w:r>
              <w:t xml:space="preserve"> 6 </w:t>
            </w:r>
            <w:r w:rsidR="00170C3E">
              <w:t>T</w:t>
            </w:r>
            <w:r>
              <w:t>ee</w:t>
            </w:r>
            <w:r w:rsidR="00170C3E">
              <w:t>-shirts and 2 pairs of jeans.</w:t>
            </w:r>
            <w:r w:rsidR="006F4F4B">
              <w:t xml:space="preserve"> </w:t>
            </w:r>
          </w:p>
          <w:p w:rsidR="00006F18" w:rsidRDefault="00006F18" w:rsidP="00263F05">
            <w:pPr>
              <w:pStyle w:val="QuestionStyle"/>
              <w:ind w:right="4853"/>
            </w:pPr>
            <w:r>
              <w:t>I</w:t>
            </w:r>
            <w:r w:rsidR="00170C3E">
              <w:t>f one item</w:t>
            </w:r>
            <w:r>
              <w:t xml:space="preserve"> is picked out at random, what is the </w:t>
            </w:r>
            <w:r w:rsidR="00170C3E">
              <w:t xml:space="preserve">probability that it is a </w:t>
            </w:r>
            <w:r w:rsidR="00263F05">
              <w:t>tank top</w:t>
            </w:r>
            <w:r>
              <w:t>?</w:t>
            </w:r>
          </w:p>
          <w:p w:rsidR="00006F18" w:rsidRDefault="00EF7B3A" w:rsidP="00006F18">
            <w:pPr>
              <w:pStyle w:val="QuestionStyle"/>
            </w:pPr>
            <w:r>
              <w:pict w14:anchorId="2EFCCABF">
                <v:group id="Group 78" o:spid="_x0000_s1214" style="position:absolute;margin-left:77.35pt;margin-top:3.4pt;width:37.65pt;height:53.4pt;z-index:251671040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">
                  <v:rect id="Rectangle 79" o:spid="_x0000_s1215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jmDcIA&#10;AADbAAAADwAAAGRycy9kb3ducmV2LnhtbESPQWsCMRSE74X+h/CE3mpWC7ZujVK0gj1WC15fk+fu&#10;4r6XJUl1/femIHgcZuYbZrbouVUnCrHxYmA0LECRWO8aqQz87NbPb6BiQnHYeiEDF4qwmD8+zLB0&#10;/izfdNqmSmWIxBIN1Cl1pdbR1sQYh74jyd7BB8aUZai0C3jOcG71uCgmmrGRvFBjR8ua7HH7xwaW&#10;X59s2W5YH0cvLu2nv261D8Y8DfqPd1CJ+nQP39obZ+B1Cv9f8g/Q8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COYNwgAAANsAAAAPAAAAAAAAAAAAAAAAAJgCAABkcnMvZG93&#10;bnJldi54bWxQSwUGAAAAAAQABAD1AAAAhwMAAAAA&#10;" filled="f" strokecolor="black [3213]" strokeweight="1.5pt">
                    <v:textbox style="mso-next-textbox:#Rectangle 79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rFonts w:ascii="Times New Roman" w:hAnsi="Times New Roman"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rect id="Rectangle 80" o:spid="_x0000_s1216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c/t74A&#10;AADbAAAADwAAAGRycy9kb3ducmV2LnhtbERPTWsCMRC9F/wPYYTealYLolujFLWgx6rgdZpMdxd3&#10;JksSdfvvzUHo8fG+F6ueW3WjEBsvBsajAhSJ9a6RysDp+PU2AxUTisPWCxn4owir5eBlgaXzd/mm&#10;2yFVKodILNFAnVJXah1tTYxx5DuSzP36wJgyDJV2Ae85nFs9KYqpZmwkN9TY0bomezlc2cB6v2XL&#10;dsf6Mn536Tz/cZtzMOZ12H9+gErUp3/x071zBmZ5ff6Sf4Be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TnP7e+AAAA2wAAAA8AAAAAAAAAAAAAAAAAmAIAAGRycy9kb3ducmV2&#10;LnhtbFBLBQYAAAAABAAEAPUAAACDAwAAAAA=&#10;" filled="f" strokecolor="black [3213]" strokeweight="1.5pt">
                    <v:textbox style="mso-next-textbox:#Rectangle 80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line id="Straight Connector 81" o:spid="_x0000_s1217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NYMEAAADbAAAADwAAAGRycy9kb3ducmV2LnhtbESPQYvCMBSE74L/ITzBm6Z6EKlGUUHd&#10;61b3sLdH82yKzUtJUtv995uFBY/DzHzDbPeDbcSLfKgdK1jMMxDEpdM1Vwrut/NsDSJEZI2NY1Lw&#10;QwH2u/Foi7l2PX/Sq4iVSBAOOSowMba5lKE0ZDHMXUucvIfzFmOSvpLaY5/gtpHLLFtJizWnBYMt&#10;nQyVz6KzCr67Y/TXmzz0xXC6mOW5KTv3pdR0Mhw2ICIN8R3+b39oBesF/H1JP0D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k81gwQAAANsAAAAPAAAAAAAAAAAAAAAA&#10;AKECAABkcnMvZG93bnJldi54bWxQSwUGAAAAAAQABAD5AAAAjwMAAAAA&#10;" strokecolor="black [3213]" strokeweight="1.5pt"/>
                </v:group>
              </w:pict>
            </w:r>
          </w:p>
          <w:p w:rsidR="00006F18" w:rsidRDefault="00006F18" w:rsidP="00263F05">
            <w:pPr>
              <w:pStyle w:val="QuestionStyle"/>
              <w:jc w:val="right"/>
            </w:pPr>
          </w:p>
          <w:p w:rsidR="00006F18" w:rsidRDefault="00006F18" w:rsidP="00006F18">
            <w:pPr>
              <w:pStyle w:val="QuestionStyle"/>
            </w:pPr>
          </w:p>
        </w:tc>
      </w:tr>
      <w:tr w:rsidR="00006F1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006F18" w:rsidRPr="001B3341" w:rsidRDefault="00006F18" w:rsidP="00006F1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06F18" w:rsidRDefault="00006F18" w:rsidP="00006F18">
            <w:pPr>
              <w:ind w:right="34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>W</w:t>
            </w:r>
            <w:r w:rsidR="00263F0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hen drawing a single card from a </w:t>
            </w:r>
            <w:r w:rsidR="00263F05">
              <w:rPr>
                <w:rFonts w:ascii="Times New Roman" w:hAnsi="Times New Roman"/>
                <w:sz w:val="24"/>
                <w:szCs w:val="24"/>
              </w:rPr>
              <w:t>normal pack</w:t>
            </w:r>
            <w:r w:rsidR="00263F0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 of 52, w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>hich of these even</w:t>
            </w:r>
            <w:r w:rsidR="00263F0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ts would have a probability of   </w:t>
            </w:r>
            <w:r w:rsidR="00456E72" w:rsidRPr="00263F05">
              <w:rPr>
                <w:rFonts w:ascii="Times New Roman" w:hAnsi="Times New Roman"/>
                <w:noProof/>
                <w:color w:val="000000" w:themeColor="text1"/>
                <w:position w:val="-6"/>
                <w:sz w:val="24"/>
                <w:szCs w:val="24"/>
                <w:lang w:eastAsia="en-AU"/>
              </w:rPr>
              <w:object w:dxaOrig="154" w:dyaOrig="537">
                <v:shape id="_x0000_i1051" type="#_x0000_t75" style="width:7.5pt;height:22.5pt" o:ole="">
                  <v:imagedata r:id="rId17" o:title=""/>
                </v:shape>
                <o:OLEObject Type="Embed" ProgID="FXEquation.Equation" ShapeID="_x0000_i1051" DrawAspect="Content" ObjectID="_1514613504" r:id="rId62"/>
              </w:object>
            </w:r>
            <w:r w:rsidR="00263F0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>?</w:t>
            </w:r>
          </w:p>
          <w:p w:rsidR="00006F18" w:rsidRDefault="00006F18" w:rsidP="00006F1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06F18" w:rsidRPr="00263F05" w:rsidRDefault="00263F05" w:rsidP="00006F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4416" behindDoc="0" locked="0" layoutInCell="1" allowOverlap="1" wp14:anchorId="09FA5690" wp14:editId="63D782DD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20955</wp:posOffset>
                      </wp:positionV>
                      <wp:extent cx="213360" cy="883920"/>
                      <wp:effectExtent l="0" t="0" r="15240" b="1143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152A2F" id="Group 36" o:spid="_x0000_s1026" style="position:absolute;margin-left:25.9pt;margin-top:1.65pt;width:16.8pt;height:69.6pt;z-index:25164441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WqtxQAAANsAAAAPAAAAZHJzL2Rvd25yZXYueG1sRI9Ba8JA&#10;FITvQv/D8gq9SLNRx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AQSWqt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LZ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CfoPLZ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006F18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006F18">
              <w:rPr>
                <w:rFonts w:ascii="Times New Roman" w:hAnsi="Times New Roman"/>
                <w:sz w:val="24"/>
                <w:szCs w:val="24"/>
              </w:rPr>
              <w:t xml:space="preserve">          Dra</w:t>
            </w:r>
            <w:r w:rsidR="00456E72">
              <w:rPr>
                <w:rFonts w:ascii="Times New Roman" w:hAnsi="Times New Roman"/>
                <w:sz w:val="24"/>
                <w:szCs w:val="24"/>
              </w:rPr>
              <w:t>wing an ace.</w:t>
            </w:r>
          </w:p>
          <w:p w:rsidR="00006F18" w:rsidRPr="00263F05" w:rsidRDefault="00006F18" w:rsidP="00006F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263F05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Drawing a club.</w:t>
            </w:r>
            <w:r>
              <w:rPr>
                <w:noProof/>
                <w:lang w:eastAsia="en-AU"/>
              </w:rPr>
              <w:t xml:space="preserve"> </w:t>
            </w:r>
          </w:p>
          <w:p w:rsidR="00006F18" w:rsidRPr="00263F05" w:rsidRDefault="00006F18" w:rsidP="00006F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263F05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456E72">
              <w:rPr>
                <w:rFonts w:ascii="Times New Roman" w:hAnsi="Times New Roman"/>
                <w:sz w:val="24"/>
                <w:szCs w:val="24"/>
              </w:rPr>
              <w:t>Drawing a club or heart</w:t>
            </w:r>
            <w:r w:rsidR="00263F05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006F18" w:rsidRDefault="00006F18" w:rsidP="00006F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263F05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456E72">
              <w:rPr>
                <w:rFonts w:ascii="Times New Roman" w:hAnsi="Times New Roman"/>
                <w:sz w:val="24"/>
                <w:szCs w:val="24"/>
              </w:rPr>
              <w:t>Drawing a numbered card</w:t>
            </w:r>
            <w:r w:rsidR="00263F05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006F1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006F18" w:rsidRPr="001B3341" w:rsidRDefault="00006F18" w:rsidP="00456E7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56E72" w:rsidRPr="00456E72" w:rsidRDefault="00456E72" w:rsidP="00456E72">
            <w:pPr>
              <w:ind w:right="175"/>
              <w:rPr>
                <w:rFonts w:ascii="Times New Roman" w:hAnsi="Times New Roman"/>
                <w:b/>
                <w:sz w:val="24"/>
                <w:szCs w:val="24"/>
              </w:rPr>
            </w:pPr>
            <w:r w:rsidRPr="00456E72">
              <w:rPr>
                <w:rFonts w:ascii="Times New Roman" w:hAnsi="Times New Roman"/>
                <w:b/>
                <w:sz w:val="24"/>
                <w:szCs w:val="24"/>
              </w:rPr>
              <w:t xml:space="preserve">Questions 5 and 6 refer to the following. </w:t>
            </w:r>
          </w:p>
          <w:p w:rsidR="00456E72" w:rsidRDefault="00456E72" w:rsidP="00456E72">
            <w:pPr>
              <w:ind w:right="17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sign for a store called Wellness</w:t>
            </w:r>
            <w:r w:rsidR="00006F18">
              <w:rPr>
                <w:rFonts w:ascii="Times New Roman" w:hAnsi="Times New Roman"/>
                <w:sz w:val="24"/>
                <w:szCs w:val="24"/>
              </w:rPr>
              <w:t xml:space="preserve"> is </w:t>
            </w:r>
            <w:r>
              <w:rPr>
                <w:rFonts w:ascii="Times New Roman" w:hAnsi="Times New Roman"/>
                <w:sz w:val="24"/>
                <w:szCs w:val="24"/>
              </w:rPr>
              <w:t>made up of boards with one letter written on each as shown below.</w:t>
            </w:r>
          </w:p>
          <w:p w:rsidR="00006F18" w:rsidRDefault="00EF7B3A" w:rsidP="00006F18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2F301034">
                <v:shape id="_x0000_s1232" type="#_x0000_t75" style="position:absolute;margin-left:12.75pt;margin-top:5.45pt;width:279.95pt;height:30.4pt;z-index:251672064">
                  <v:imagedata r:id="rId63" o:title=""/>
                </v:shape>
                <o:OLEObject Type="Embed" ProgID="FXDraw.Graphic" ShapeID="_x0000_s1232" DrawAspect="Content" ObjectID="_1514613578" r:id="rId64"/>
              </w:object>
            </w:r>
          </w:p>
          <w:p w:rsidR="00006F18" w:rsidRDefault="00006F18" w:rsidP="00006F18">
            <w:pPr>
              <w:pStyle w:val="QuestionStyle"/>
            </w:pPr>
          </w:p>
          <w:p w:rsidR="00456E72" w:rsidRDefault="00456E72" w:rsidP="00456E72">
            <w:pPr>
              <w:ind w:right="175"/>
              <w:rPr>
                <w:rFonts w:ascii="Times New Roman" w:hAnsi="Times New Roman"/>
                <w:sz w:val="24"/>
                <w:szCs w:val="24"/>
              </w:rPr>
            </w:pPr>
          </w:p>
          <w:p w:rsidR="00456E72" w:rsidRPr="00456E72" w:rsidRDefault="00456E72" w:rsidP="00456E72">
            <w:pPr>
              <w:ind w:right="17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One of the boards is chosen at random.</w:t>
            </w: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EF7B3A" w:rsidP="007F29C2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pict w14:anchorId="2AB18800">
                <v:group id="Group 23" o:spid="_x0000_s1401" style="position:absolute;margin-left:402.1pt;margin-top:.05pt;width:37.65pt;height:53.4pt;z-index:251678208;mso-position-horizontal-relative:text;mso-position-vertical-relative:text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">
                  <v:rect id="Rectangle 24" o:spid="_x0000_s1402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pmjsIA&#10;AADbAAAADwAAAGRycy9kb3ducmV2LnhtbESPQWsCMRSE7wX/Q3hCbzWrLaWuRim2gj1WC16fyXN3&#10;cd/LkqS6/vumIHgcZuYbZr7suVVnCrHxYmA8KkCRWO8aqQz87NZPb6BiQnHYeiEDV4qwXAwe5lg6&#10;f5FvOm9TpTJEYokG6pS6Uutoa2KMI9+RZO/oA2PKMlTaBbxkOLd6UhSvmrGRvFBjR6ua7Gn7ywZW&#10;X59s2W5Yn8bPLu2nB/exD8Y8Dvv3GahEfbqHb+2NMzB5gf8v+Qfo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umaOwgAAANsAAAAPAAAAAAAAAAAAAAAAAJgCAABkcnMvZG93&#10;bnJldi54bWxQSwUGAAAAAAQABAD1AAAAhwMAAAAA&#10;" filled="f" strokecolor="black [3213]" strokeweight="1.5pt">
                    <v:textbox style="mso-next-textbox:#Rectangle 24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rFonts w:ascii="Times New Roman" w:hAnsi="Times New Roman"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rect id="Rectangle 25" o:spid="_x0000_s1403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DFcIA&#10;AADbAAAADwAAAGRycy9kb3ducmV2LnhtbESPQWsCMRSE7wX/Q3hCbzWrpaWuRim2gj1WC16fyXN3&#10;cd/LkqS6/vumIHgcZuYbZr7suVVnCrHxYmA8KkCRWO8aqQz87NZPb6BiQnHYeiEDV4qwXAwe5lg6&#10;f5FvOm9TpTJEYokG6pS6Uutoa2KMI9+RZO/oA2PKMlTaBbxkOLd6UhSvmrGRvFBjR6ua7Gn7ywZW&#10;X59s2W5Yn8bPLu2nB/exD8Y8Dvv3GahEfbqHb+2NMzB5gf8v+Qfo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9sMVwgAAANsAAAAPAAAAAAAAAAAAAAAAAJgCAABkcnMvZG93&#10;bnJldi54bWxQSwUGAAAAAAQABAD1AAAAhwMAAAAA&#10;" filled="f" strokecolor="black [3213]" strokeweight="1.5pt">
                    <v:textbox style="mso-next-textbox:#Rectangle 25" inset="0,0,0,0">
                      <w:txbxContent>
                        <w:p w:rsidR="00DC79C2" w:rsidRDefault="00DC79C2">
                          <w:pPr>
                            <w:jc w:val="center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line id="Straight Connector 26" o:spid="_x0000_s1404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wKLsEAAADbAAAADwAAAGRycy9kb3ducmV2LnhtbESPQYvCMBSE7wv+h/CEva2pPchSjaKC&#10;ulfrevD2aJ5NsXkpSWq7/34jLOxxmJlvmNVmtK14kg+NYwXzWQaCuHK64VrB9+Xw8QkiRGSNrWNS&#10;8EMBNuvJ2woL7QY+07OMtUgQDgUqMDF2hZShMmQxzFxHnLy78xZjkr6W2uOQ4LaVeZYtpMWG04LB&#10;jvaGqkfZWwW3fhf96SK3QznujyY/tFXvrkq9T8ftEkSkMf6H/9pfWkG+gNeX9A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HAouwQAAANsAAAAPAAAAAAAAAAAAAAAA&#10;AKECAABkcnMvZG93bnJldi54bWxQSwUGAAAAAAQABAD5AAAAjwMAAAAA&#10;" strokecolor="black [3213]" strokeweight="1.5pt"/>
                </v:group>
              </w:pict>
            </w:r>
            <w:r w:rsidR="007F29C2">
              <w:rPr>
                <w:rFonts w:ascii="Times New Roman" w:hAnsi="Times New Roman"/>
                <w:sz w:val="24"/>
                <w:szCs w:val="24"/>
              </w:rPr>
              <w:t>What is the probability that it has the letter L on it?</w:t>
            </w:r>
          </w:p>
          <w:p w:rsidR="007F29C2" w:rsidRDefault="007F29C2" w:rsidP="007F29C2">
            <w:pPr>
              <w:pStyle w:val="QuestionStyle"/>
            </w:pPr>
          </w:p>
          <w:p w:rsidR="007F29C2" w:rsidRPr="00456E72" w:rsidRDefault="007F29C2" w:rsidP="007F29C2">
            <w:pPr>
              <w:ind w:right="175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7F29C2" w:rsidP="007F29C2">
            <w:pPr>
              <w:ind w:right="17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368" behindDoc="0" locked="0" layoutInCell="1" allowOverlap="1" wp14:anchorId="08643146" wp14:editId="06C31297">
                      <wp:simplePos x="0" y="0"/>
                      <wp:positionH relativeFrom="column">
                        <wp:posOffset>411480</wp:posOffset>
                      </wp:positionH>
                      <wp:positionV relativeFrom="paragraph">
                        <wp:posOffset>384175</wp:posOffset>
                      </wp:positionV>
                      <wp:extent cx="4415790" cy="114300"/>
                      <wp:effectExtent l="0" t="0" r="22860" b="19050"/>
                      <wp:wrapNone/>
                      <wp:docPr id="288" name="Group 2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4BD541" id="Group 288" o:spid="_x0000_s1026" style="position:absolute;margin-left:32.4pt;margin-top:30.25pt;width:347.7pt;height:9pt;z-index:25164236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What is the probability that it has either of the letters E or N on it?</w:t>
            </w:r>
          </w:p>
          <w:p w:rsidR="007F29C2" w:rsidRPr="00456E72" w:rsidRDefault="007F29C2" w:rsidP="007F29C2">
            <w:pPr>
              <w:ind w:right="175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9704CE"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7" w14:anchorId="55B7DCBC">
                <v:shape id="_x0000_i1053" type="#_x0000_t75" style="width:7.5pt;height:27pt" o:ole="">
                  <v:imagedata r:id="rId21" o:title=""/>
                </v:shape>
                <o:OLEObject Type="Embed" ProgID="FXEquation.Equation" ShapeID="_x0000_i1053" DrawAspect="Content" ObjectID="_1514613505" r:id="rId65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    </w:t>
            </w:r>
            <w:r w:rsidR="009704CE"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7" w14:anchorId="099BF942">
                <v:shape id="_x0000_i1054" type="#_x0000_t75" style="width:7.5pt;height:27pt" o:ole="">
                  <v:imagedata r:id="rId66" o:title=""/>
                </v:shape>
                <o:OLEObject Type="Embed" ProgID="FXEquation.Equation" ShapeID="_x0000_i1054" DrawAspect="Content" ObjectID="_1514613506" r:id="rId67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</w:t>
            </w:r>
            <w:r w:rsidR="009704CE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</w:t>
            </w:r>
            <w:r w:rsidR="009704CE"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7" w14:anchorId="3FB60E1A">
                <v:shape id="_x0000_i1055" type="#_x0000_t75" style="width:7.5pt;height:27pt" o:ole="">
                  <v:imagedata r:id="rId17" o:title=""/>
                </v:shape>
                <o:OLEObject Type="Embed" ProgID="FXEquation.Equation" ShapeID="_x0000_i1055" DrawAspect="Content" ObjectID="_1514613507" r:id="rId68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      </w:t>
            </w:r>
            <w:r w:rsidR="009704CE"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3" w14:anchorId="4647CCF8">
                <v:shape id="_x0000_i1056" type="#_x0000_t75" style="width:7.5pt;height:27pt" o:ole="">
                  <v:imagedata r:id="rId69" o:title=""/>
                </v:shape>
                <o:OLEObject Type="Embed" ProgID="FXEquation.Equation" ShapeID="_x0000_i1056" DrawAspect="Content" ObjectID="_1514613508" r:id="rId70"/>
              </w:object>
            </w:r>
          </w:p>
        </w:tc>
      </w:tr>
      <w:tr w:rsidR="006F4F4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F4F4B" w:rsidRPr="001B3341" w:rsidRDefault="006F4F4B" w:rsidP="006F4F4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4F4B" w:rsidRPr="00E82432" w:rsidRDefault="00DC79C2" w:rsidP="00DC79C2">
            <w:pPr>
              <w:pStyle w:val="QuestionStyle"/>
              <w:ind w:right="4286"/>
              <w:rPr>
                <w:b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9776" behindDoc="0" locked="0" layoutInCell="1" allowOverlap="1" wp14:anchorId="5DC15CDD" wp14:editId="5E147595">
                  <wp:simplePos x="0" y="0"/>
                  <wp:positionH relativeFrom="column">
                    <wp:posOffset>4348870</wp:posOffset>
                  </wp:positionH>
                  <wp:positionV relativeFrom="paragraph">
                    <wp:posOffset>1270</wp:posOffset>
                  </wp:positionV>
                  <wp:extent cx="1373915" cy="137391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44632654.jp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915" cy="137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F29C2">
              <w:rPr>
                <w:b/>
              </w:rPr>
              <w:t>Questions 7</w:t>
            </w:r>
            <w:r w:rsidR="006F4F4B" w:rsidRPr="00E82432">
              <w:rPr>
                <w:b/>
              </w:rPr>
              <w:t xml:space="preserve"> –</w:t>
            </w:r>
            <w:r w:rsidR="007F29C2">
              <w:rPr>
                <w:b/>
              </w:rPr>
              <w:t xml:space="preserve"> 8</w:t>
            </w:r>
            <w:r w:rsidR="006F4F4B" w:rsidRPr="00E82432">
              <w:rPr>
                <w:b/>
              </w:rPr>
              <w:t xml:space="preserve"> refer to the following.</w:t>
            </w:r>
          </w:p>
          <w:p w:rsidR="006F4F4B" w:rsidRDefault="00DC79C2" w:rsidP="00DC79C2">
            <w:pPr>
              <w:pStyle w:val="QuestionStyle"/>
              <w:ind w:right="4286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2848" behindDoc="0" locked="0" layoutInCell="1" allowOverlap="1" wp14:anchorId="21A12F79" wp14:editId="3FA6F1E0">
                  <wp:simplePos x="0" y="0"/>
                  <wp:positionH relativeFrom="column">
                    <wp:posOffset>3358126</wp:posOffset>
                  </wp:positionH>
                  <wp:positionV relativeFrom="paragraph">
                    <wp:posOffset>4261</wp:posOffset>
                  </wp:positionV>
                  <wp:extent cx="1063789" cy="1063789"/>
                  <wp:effectExtent l="0" t="0" r="3175" b="3175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44632654.jp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89" cy="106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F4F4B">
              <w:t xml:space="preserve">In </w:t>
            </w:r>
            <w:r w:rsidR="006F4F4B" w:rsidRPr="006F4F4B">
              <w:rPr>
                <w:i/>
              </w:rPr>
              <w:t>Powerball</w:t>
            </w:r>
            <w:r w:rsidR="006F4F4B">
              <w:t xml:space="preserve">, 6 numbers are drawn from one barrel containing 40 balls, numbered from 1 to 40. </w:t>
            </w:r>
          </w:p>
          <w:p w:rsidR="00DC79C2" w:rsidRDefault="006F4F4B" w:rsidP="00DC79C2">
            <w:pPr>
              <w:pStyle w:val="QuestionStyle"/>
              <w:ind w:right="4286"/>
            </w:pPr>
            <w:r>
              <w:t xml:space="preserve">Another ball is drawn from a second barrel containing 20 ‘Power’ Balls numbered from 1 to 20.   </w:t>
            </w:r>
          </w:p>
          <w:p w:rsidR="006F4F4B" w:rsidRPr="00E82432" w:rsidRDefault="00DC79C2" w:rsidP="00DC79C2">
            <w:pPr>
              <w:pStyle w:val="QuestionStyle"/>
              <w:ind w:right="4286"/>
            </w:pPr>
            <w:r>
              <w:t xml:space="preserve">In a single game you choose 6 normal numbers and one </w:t>
            </w:r>
            <w:r w:rsidRPr="00DC79C2">
              <w:rPr>
                <w:i/>
              </w:rPr>
              <w:t>Powerball</w:t>
            </w:r>
            <w:r>
              <w:t xml:space="preserve"> number.</w:t>
            </w:r>
            <w:r w:rsidR="006F4F4B">
              <w:t xml:space="preserve">                  </w:t>
            </w:r>
          </w:p>
        </w:tc>
      </w:tr>
      <w:tr w:rsidR="006F4F4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F4F4B" w:rsidRPr="001B3341" w:rsidRDefault="006F4F4B" w:rsidP="006F4F4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4F4B" w:rsidRDefault="006F4F4B" w:rsidP="006F4F4B">
            <w:pPr>
              <w:pStyle w:val="QuestionStyle"/>
            </w:pPr>
            <w:r w:rsidRPr="00E82432">
              <w:t>To win you</w:t>
            </w:r>
            <w:r w:rsidR="007F29C2">
              <w:t>,</w:t>
            </w:r>
            <w:r w:rsidRPr="00E82432">
              <w:t xml:space="preserve"> must </w:t>
            </w:r>
            <w:r>
              <w:t>match your 6 normal numbers and 1 power ball number with those drawn.</w:t>
            </w:r>
          </w:p>
          <w:p w:rsidR="006F4F4B" w:rsidRPr="00E82432" w:rsidRDefault="006F4F4B" w:rsidP="006F4F4B">
            <w:pPr>
              <w:pStyle w:val="QuestionStyle"/>
            </w:pPr>
            <w:r>
              <w:t>How would you describe the probability of winning Powerball when playing one game?</w:t>
            </w:r>
          </w:p>
          <w:p w:rsidR="006F4F4B" w:rsidRPr="00E82432" w:rsidRDefault="006F4F4B" w:rsidP="006F4F4B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632" behindDoc="0" locked="0" layoutInCell="1" allowOverlap="1" wp14:anchorId="2688E332" wp14:editId="6C80C1AA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508" name="Group 5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2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1C48ED" id="Group 508" o:spid="_x0000_s1026" style="position:absolute;margin-left:17.55pt;margin-top:2.3pt;width:177pt;height:30.75pt;z-index:251653632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">
                      <v:roundrect id="AutoShape 3" o:spid="_x0000_s1027" style="position:absolute;left:20764;top:2762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Sg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dDKMzKBXv8BAAD//wMAUEsBAi0AFAAGAAgAAAAhANvh9svuAAAAhQEAABMAAAAAAAAA&#10;AAAAAAAAAAAAAFtDb250ZW50X1R5cGVzXS54bWxQSwECLQAUAAYACAAAACEAWvQsW78AAAAVAQAA&#10;CwAAAAAAAAAAAAAAAAAfAQAAX3JlbHMvLnJlbHNQSwECLQAUAAYACAAAACEAw5ZEoM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likely                                              unlikely    </w:t>
            </w:r>
          </w:p>
          <w:p w:rsidR="006F4F4B" w:rsidRDefault="006F4F4B" w:rsidP="006F4F4B">
            <w:pPr>
              <w:pStyle w:val="QuestionStyle"/>
            </w:pPr>
            <w:r>
              <w:t xml:space="preserve">             extremely unlikely                         impossible     </w:t>
            </w:r>
          </w:p>
        </w:tc>
      </w:tr>
      <w:tr w:rsidR="006F4F4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F4F4B" w:rsidRPr="001B3341" w:rsidRDefault="006F4F4B" w:rsidP="006F4F4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4F4B" w:rsidRDefault="006F4F4B" w:rsidP="006F4F4B">
            <w:pPr>
              <w:pStyle w:val="QuestionStyle"/>
            </w:pPr>
            <w:r>
              <w:t>What is the probability that your one Powerball number matches the one drawn?</w:t>
            </w:r>
          </w:p>
          <w:p w:rsidR="006F4F4B" w:rsidRPr="00E82432" w:rsidRDefault="006F4F4B" w:rsidP="006F4F4B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656" behindDoc="0" locked="0" layoutInCell="1" allowOverlap="1" wp14:anchorId="093533E7" wp14:editId="5914EAD3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125095</wp:posOffset>
                      </wp:positionV>
                      <wp:extent cx="3905250" cy="114300"/>
                      <wp:effectExtent l="0" t="0" r="19050" b="19050"/>
                      <wp:wrapNone/>
                      <wp:docPr id="509" name="Group 5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0" cy="114300"/>
                                <a:chOff x="0" y="0"/>
                                <a:chExt cx="3905250" cy="114300"/>
                              </a:xfrm>
                            </wpg:grpSpPr>
                            <wps:wsp>
                              <wps:cNvPr id="13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338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E8243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E8243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15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E8243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536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E8243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3533E7" id="Group 509" o:spid="_x0000_s1031" style="position:absolute;margin-left:17.5pt;margin-top:9.85pt;width:307.5pt;height:9pt;z-index:251654656" coordsize="39052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">
                      <v:roundrect id="AutoShape 3" o:spid="_x0000_s1032" style="position:absolute;left:3733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" strokecolor="black [3213]" strokeweight="1pt">
                        <v:textbox>
                          <w:txbxContent>
                            <w:p w:rsidR="00DC79C2" w:rsidRDefault="00DC79C2" w:rsidP="00E8243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" strokecolor="black [3213]" strokeweight="1pt">
                        <v:textbox>
                          <w:txbxContent>
                            <w:p w:rsidR="00DC79C2" w:rsidRDefault="00DC79C2" w:rsidP="00E8243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4" style="position:absolute;left:12115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" strokecolor="black [3213]" strokeweight="1pt">
                        <v:textbox>
                          <w:txbxContent>
                            <w:p w:rsidR="00DC79C2" w:rsidRDefault="00DC79C2" w:rsidP="00E8243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5" style="position:absolute;left:24536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" strokecolor="black [3213]" strokeweight="1pt">
                        <v:textbox>
                          <w:txbxContent>
                            <w:p w:rsidR="00DC79C2" w:rsidRDefault="00DC79C2" w:rsidP="00E8243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74" w:dyaOrig="537" w14:anchorId="6994311E">
                <v:shape id="_x0000_i1057" type="#_x0000_t75" style="width:13.5pt;height:27pt" o:ole="">
                  <v:imagedata r:id="rId73" o:title=""/>
                </v:shape>
                <o:OLEObject Type="Embed" ProgID="FXEquation.Equation" ShapeID="_x0000_i1057" DrawAspect="Content" ObjectID="_1514613509" r:id="rId74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74" w:dyaOrig="537" w14:anchorId="752D4A86">
                <v:shape id="_x0000_i1058" type="#_x0000_t75" style="width:13.5pt;height:27pt" o:ole="">
                  <v:imagedata r:id="rId27" o:title=""/>
                </v:shape>
                <o:OLEObject Type="Embed" ProgID="FXEquation.Equation" ShapeID="_x0000_i1058" DrawAspect="Content" ObjectID="_1514613510" r:id="rId75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74" w:dyaOrig="537" w14:anchorId="6590F5D5">
                <v:shape id="_x0000_i1059" type="#_x0000_t75" style="width:13.5pt;height:27pt" o:ole="">
                  <v:imagedata r:id="rId11" o:title=""/>
                </v:shape>
                <o:OLEObject Type="Embed" ProgID="FXEquation.Equation" ShapeID="_x0000_i1059" DrawAspect="Content" ObjectID="_1514613511" r:id="rId76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54" w:dyaOrig="537" w14:anchorId="0533CFAA">
                <v:shape id="_x0000_i1060" type="#_x0000_t75" style="width:7.5pt;height:27pt" o:ole="">
                  <v:imagedata r:id="rId21" o:title=""/>
                </v:shape>
                <o:OLEObject Type="Embed" ProgID="FXEquation.Equation" ShapeID="_x0000_i1060" DrawAspect="Content" ObjectID="_1514613512" r:id="rId77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DC79C2" w:rsidP="007F29C2">
            <w:pPr>
              <w:pStyle w:val="QuestionStyle"/>
              <w:ind w:right="3861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4896" behindDoc="0" locked="0" layoutInCell="1" allowOverlap="1" wp14:anchorId="651777D6" wp14:editId="505D44DA">
                  <wp:simplePos x="0" y="0"/>
                  <wp:positionH relativeFrom="column">
                    <wp:posOffset>3874442</wp:posOffset>
                  </wp:positionH>
                  <wp:positionV relativeFrom="paragraph">
                    <wp:posOffset>-10590</wp:posOffset>
                  </wp:positionV>
                  <wp:extent cx="1746110" cy="1164437"/>
                  <wp:effectExtent l="0" t="0" r="6985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67358809.jp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229" cy="116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F29C2">
              <w:t xml:space="preserve">There are 6 lifestyle channels, 12 sports channels and 22 entertainment channels on Lionel’s pay TV subscription. </w:t>
            </w:r>
          </w:p>
          <w:p w:rsidR="007F29C2" w:rsidRDefault="007F29C2" w:rsidP="007F29C2">
            <w:pPr>
              <w:pStyle w:val="QuestionStyle"/>
              <w:ind w:right="3861"/>
            </w:pPr>
            <w:r>
              <w:t>On</w:t>
            </w:r>
            <w:r w:rsidR="00DC79C2">
              <w:t>e</w:t>
            </w:r>
            <w:r>
              <w:t xml:space="preserve"> evening he picks one channel at random to watch.</w:t>
            </w:r>
          </w:p>
          <w:p w:rsidR="00541AE3" w:rsidRDefault="007F29C2" w:rsidP="00541AE3">
            <w:pPr>
              <w:pStyle w:val="QuestionStyle"/>
              <w:ind w:right="3861"/>
            </w:pPr>
            <w:r>
              <w:t>What is the probability that it is not a sports channel?</w:t>
            </w:r>
          </w:p>
          <w:p w:rsidR="00541AE3" w:rsidRDefault="00541AE3" w:rsidP="00541AE3">
            <w:pPr>
              <w:pStyle w:val="QuestionStyle"/>
              <w:ind w:right="3861"/>
            </w:pPr>
          </w:p>
          <w:p w:rsidR="007F29C2" w:rsidRDefault="00541AE3" w:rsidP="007F29C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48A9DA54" wp14:editId="3729B4DD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125095</wp:posOffset>
                      </wp:positionV>
                      <wp:extent cx="3905250" cy="114300"/>
                      <wp:effectExtent l="0" t="0" r="19050" b="19050"/>
                      <wp:wrapNone/>
                      <wp:docPr id="294" name="Group 2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0" cy="114300"/>
                                <a:chOff x="0" y="0"/>
                                <a:chExt cx="3905250" cy="114300"/>
                              </a:xfrm>
                            </wpg:grpSpPr>
                            <wps:wsp>
                              <wps:cNvPr id="29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338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541AE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541AE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15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541AE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536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C79C2" w:rsidRDefault="00DC79C2" w:rsidP="00541AE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A9DA54" id="Group 294" o:spid="_x0000_s1036" style="position:absolute;margin-left:17.5pt;margin-top:9.85pt;width:307.5pt;height:9pt;z-index:251656704" coordsize="39052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">
                      <v:roundrect id="AutoShape 3" o:spid="_x0000_s1037" style="position:absolute;left:3733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" strokecolor="black [3213]" strokeweight="1pt">
                        <v:textbox>
                          <w:txbxContent>
                            <w:p w:rsidR="00DC79C2" w:rsidRDefault="00DC79C2" w:rsidP="00541AE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" strokecolor="black [3213]" strokeweight="1pt">
                        <v:textbox>
                          <w:txbxContent>
                            <w:p w:rsidR="00DC79C2" w:rsidRDefault="00DC79C2" w:rsidP="00541AE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9" style="position:absolute;left:12115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" strokecolor="black [3213]" strokeweight="1pt">
                        <v:textbox>
                          <w:txbxContent>
                            <w:p w:rsidR="00DC79C2" w:rsidRDefault="00DC79C2" w:rsidP="00541AE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0" style="position:absolute;left:24536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" strokecolor="black [3213]" strokeweight="1pt">
                        <v:textbox>
                          <w:txbxContent>
                            <w:p w:rsidR="00DC79C2" w:rsidRDefault="00DC79C2" w:rsidP="00541AE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t xml:space="preserve">             </w:t>
            </w:r>
            <w:r>
              <w:rPr>
                <w:color w:val="FF0000"/>
                <w:position w:val="-26"/>
              </w:rPr>
              <w:object w:dxaOrig="274" w:dyaOrig="537">
                <v:shape id="_x0000_i1061" type="#_x0000_t75" style="width:13.5pt;height:27pt" o:ole="">
                  <v:imagedata r:id="rId11" o:title=""/>
                </v:shape>
                <o:OLEObject Type="Embed" ProgID="FXEquation.Equation" ShapeID="_x0000_i1061" DrawAspect="Content" ObjectID="_1514613513" r:id="rId79"/>
              </w:object>
            </w:r>
            <w:r>
              <w:rPr>
                <w:position w:val="-26"/>
              </w:rPr>
              <w:t xml:space="preserve">                              </w:t>
            </w:r>
            <w:r>
              <w:rPr>
                <w:color w:val="FF0000"/>
                <w:position w:val="-26"/>
              </w:rPr>
              <w:object w:dxaOrig="274" w:dyaOrig="537">
                <v:shape id="_x0000_i1062" type="#_x0000_t75" style="width:13.5pt;height:27pt" o:ole="">
                  <v:imagedata r:id="rId30" o:title=""/>
                </v:shape>
                <o:OLEObject Type="Embed" ProgID="FXEquation.Equation" ShapeID="_x0000_i1062" DrawAspect="Content" ObjectID="_1514613514" r:id="rId80"/>
              </w:object>
            </w:r>
            <w:r>
              <w:rPr>
                <w:position w:val="-26"/>
              </w:rPr>
              <w:t xml:space="preserve">                            </w:t>
            </w:r>
            <w:r>
              <w:rPr>
                <w:color w:val="FF0000"/>
                <w:position w:val="-26"/>
              </w:rPr>
              <w:object w:dxaOrig="154" w:dyaOrig="537">
                <v:shape id="_x0000_i1063" type="#_x0000_t75" style="width:7.5pt;height:27pt" o:ole="">
                  <v:imagedata r:id="rId17" o:title=""/>
                </v:shape>
                <o:OLEObject Type="Embed" ProgID="FXEquation.Equation" ShapeID="_x0000_i1063" DrawAspect="Content" ObjectID="_1514613515" r:id="rId81"/>
              </w:object>
            </w:r>
            <w:r>
              <w:rPr>
                <w:position w:val="-26"/>
              </w:rPr>
              <w:t xml:space="preserve">                               </w:t>
            </w:r>
            <w:r>
              <w:rPr>
                <w:color w:val="FF0000"/>
                <w:position w:val="-26"/>
              </w:rPr>
              <w:object w:dxaOrig="274" w:dyaOrig="533">
                <v:shape id="_x0000_i1064" type="#_x0000_t75" style="width:13.5pt;height:26.25pt" o:ole="">
                  <v:imagedata r:id="rId82" o:title=""/>
                </v:shape>
                <o:OLEObject Type="Embed" ProgID="FXEquation.Equation" ShapeID="_x0000_i1064" DrawAspect="Content" ObjectID="_1514613516" r:id="rId83"/>
              </w:object>
            </w: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F29C2" w:rsidRPr="001B3341" w:rsidRDefault="007F29C2" w:rsidP="001A661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A6613" w:rsidRDefault="001A6613" w:rsidP="0054627D">
            <w:pPr>
              <w:pStyle w:val="QuestionStyle"/>
              <w:ind w:right="3861"/>
              <w:rPr>
                <w:b/>
                <w:noProof/>
              </w:rPr>
            </w:pPr>
            <w:r>
              <w:rPr>
                <w:b/>
              </w:rPr>
              <w:t>Questions 10 – 12 r</w:t>
            </w:r>
            <w:r w:rsidR="007F29C2">
              <w:rPr>
                <w:b/>
              </w:rPr>
              <w:t>efer to the following.</w:t>
            </w:r>
          </w:p>
          <w:tbl>
            <w:tblPr>
              <w:tblStyle w:val="TableGrid"/>
              <w:tblW w:w="0" w:type="auto"/>
              <w:tblInd w:w="1771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539"/>
              <w:gridCol w:w="539"/>
              <w:gridCol w:w="538"/>
              <w:gridCol w:w="539"/>
              <w:gridCol w:w="539"/>
              <w:gridCol w:w="538"/>
              <w:gridCol w:w="539"/>
              <w:gridCol w:w="539"/>
              <w:gridCol w:w="539"/>
            </w:tblGrid>
            <w:tr w:rsidR="0054627D" w:rsidTr="0054627D">
              <w:tc>
                <w:tcPr>
                  <w:tcW w:w="538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538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10</w:t>
                  </w:r>
                </w:p>
              </w:tc>
            </w:tr>
            <w:tr w:rsidR="0054627D" w:rsidTr="0054627D"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20</w:t>
                  </w:r>
                </w:p>
              </w:tc>
            </w:tr>
            <w:tr w:rsidR="0054627D" w:rsidTr="0054627D">
              <w:tc>
                <w:tcPr>
                  <w:tcW w:w="538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538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30</w:t>
                  </w:r>
                </w:p>
              </w:tc>
            </w:tr>
            <w:tr w:rsidR="0054627D" w:rsidTr="0054627D">
              <w:tc>
                <w:tcPr>
                  <w:tcW w:w="538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538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40</w:t>
                  </w:r>
                </w:p>
              </w:tc>
            </w:tr>
            <w:tr w:rsidR="0054627D" w:rsidTr="0054627D"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50</w:t>
                  </w:r>
                </w:p>
              </w:tc>
            </w:tr>
            <w:tr w:rsidR="0054627D" w:rsidTr="0054627D">
              <w:tc>
                <w:tcPr>
                  <w:tcW w:w="538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52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538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539" w:type="dxa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60</w:t>
                  </w:r>
                </w:p>
              </w:tc>
            </w:tr>
            <w:tr w:rsidR="0054627D" w:rsidTr="0054627D">
              <w:tc>
                <w:tcPr>
                  <w:tcW w:w="538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539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64</w:t>
                  </w:r>
                </w:p>
              </w:tc>
              <w:tc>
                <w:tcPr>
                  <w:tcW w:w="539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66</w:t>
                  </w:r>
                </w:p>
              </w:tc>
              <w:tc>
                <w:tcPr>
                  <w:tcW w:w="538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68</w:t>
                  </w:r>
                </w:p>
              </w:tc>
              <w:tc>
                <w:tcPr>
                  <w:tcW w:w="539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69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70</w:t>
                  </w:r>
                </w:p>
              </w:tc>
            </w:tr>
            <w:tr w:rsidR="0054627D" w:rsidTr="0054627D">
              <w:tc>
                <w:tcPr>
                  <w:tcW w:w="538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72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74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76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78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79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80</w:t>
                  </w:r>
                </w:p>
              </w:tc>
            </w:tr>
            <w:tr w:rsidR="0054627D" w:rsidTr="0054627D">
              <w:tc>
                <w:tcPr>
                  <w:tcW w:w="538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bookmarkStart w:id="0" w:name="_GoBack"/>
                  <w:bookmarkEnd w:id="0"/>
                  <w:r>
                    <w:rPr>
                      <w:b/>
                      <w:noProof/>
                      <w:sz w:val="16"/>
                      <w:szCs w:val="16"/>
                    </w:rPr>
                    <w:t>81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82</w:t>
                  </w:r>
                </w:p>
              </w:tc>
              <w:tc>
                <w:tcPr>
                  <w:tcW w:w="539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84</w:t>
                  </w:r>
                </w:p>
              </w:tc>
              <w:tc>
                <w:tcPr>
                  <w:tcW w:w="539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86</w:t>
                  </w:r>
                </w:p>
              </w:tc>
              <w:tc>
                <w:tcPr>
                  <w:tcW w:w="538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88</w:t>
                  </w:r>
                </w:p>
              </w:tc>
              <w:tc>
                <w:tcPr>
                  <w:tcW w:w="539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89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90</w:t>
                  </w:r>
                </w:p>
              </w:tc>
            </w:tr>
            <w:tr w:rsidR="0054627D" w:rsidTr="0054627D">
              <w:tc>
                <w:tcPr>
                  <w:tcW w:w="538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91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92</w:t>
                  </w:r>
                </w:p>
              </w:tc>
              <w:tc>
                <w:tcPr>
                  <w:tcW w:w="539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93</w:t>
                  </w:r>
                </w:p>
              </w:tc>
              <w:tc>
                <w:tcPr>
                  <w:tcW w:w="538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94</w:t>
                  </w:r>
                </w:p>
              </w:tc>
              <w:tc>
                <w:tcPr>
                  <w:tcW w:w="539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95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96</w:t>
                  </w:r>
                </w:p>
              </w:tc>
              <w:tc>
                <w:tcPr>
                  <w:tcW w:w="538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97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98</w:t>
                  </w:r>
                </w:p>
              </w:tc>
              <w:tc>
                <w:tcPr>
                  <w:tcW w:w="539" w:type="dxa"/>
                </w:tcPr>
                <w:p w:rsidR="001A6613" w:rsidRPr="001A6613" w:rsidRDefault="0054627D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noProof/>
                      <w:sz w:val="16"/>
                      <w:szCs w:val="16"/>
                    </w:rPr>
                    <w:t>99</w:t>
                  </w:r>
                </w:p>
              </w:tc>
              <w:tc>
                <w:tcPr>
                  <w:tcW w:w="539" w:type="dxa"/>
                  <w:shd w:val="clear" w:color="auto" w:fill="BEE395"/>
                </w:tcPr>
                <w:p w:rsidR="001A6613" w:rsidRPr="001A6613" w:rsidRDefault="001A6613" w:rsidP="001A6613">
                  <w:pPr>
                    <w:pStyle w:val="QuestionStyle"/>
                    <w:rPr>
                      <w:b/>
                      <w:noProof/>
                      <w:sz w:val="16"/>
                      <w:szCs w:val="16"/>
                    </w:rPr>
                  </w:pPr>
                  <w:r w:rsidRPr="001A6613">
                    <w:rPr>
                      <w:b/>
                      <w:noProof/>
                      <w:sz w:val="16"/>
                      <w:szCs w:val="16"/>
                    </w:rPr>
                    <w:t>100</w:t>
                  </w:r>
                </w:p>
              </w:tc>
            </w:tr>
          </w:tbl>
          <w:p w:rsidR="007F29C2" w:rsidRDefault="007F29C2" w:rsidP="001A6613">
            <w:pPr>
              <w:pStyle w:val="QuestionStyle"/>
              <w:ind w:right="5137"/>
              <w:rPr>
                <w:b/>
                <w:noProof/>
              </w:rPr>
            </w:pPr>
          </w:p>
          <w:p w:rsidR="007F29C2" w:rsidRDefault="001A6613" w:rsidP="0054627D">
            <w:pPr>
              <w:pStyle w:val="QuestionStyle"/>
              <w:ind w:right="2160"/>
            </w:pPr>
            <w:r>
              <w:t>A lucky number board</w:t>
            </w:r>
            <w:r w:rsidR="00E24077">
              <w:t xml:space="preserve"> at a fete</w:t>
            </w:r>
            <w:r>
              <w:t xml:space="preserve"> is numbered from 1 to 100 as shown.</w:t>
            </w:r>
          </w:p>
          <w:p w:rsidR="007F29C2" w:rsidRDefault="001A6613" w:rsidP="0054627D">
            <w:pPr>
              <w:pStyle w:val="QuestionStyle"/>
              <w:ind w:right="2160"/>
            </w:pPr>
            <w:r>
              <w:t>S</w:t>
            </w:r>
            <w:r w:rsidR="0054627D">
              <w:t>ome numbers</w:t>
            </w:r>
            <w:r>
              <w:t xml:space="preserve"> are coloured and some are white.</w:t>
            </w:r>
          </w:p>
          <w:p w:rsidR="0054627D" w:rsidRDefault="0054627D" w:rsidP="0054627D">
            <w:pPr>
              <w:pStyle w:val="QuestionStyle"/>
              <w:ind w:right="2160"/>
            </w:pPr>
            <w:r>
              <w:t>A prize is hidden under one of the numbers.</w:t>
            </w: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7F29C2" w:rsidP="007F29C2">
            <w:pPr>
              <w:pStyle w:val="QuestionStyle"/>
            </w:pPr>
            <w:r>
              <w:t xml:space="preserve">What is the probability </w:t>
            </w:r>
            <w:r w:rsidR="0054627D">
              <w:t>that the prize i</w:t>
            </w:r>
            <w:r w:rsidR="0034576B">
              <w:t>s hidden under</w:t>
            </w:r>
            <w:r w:rsidR="0054627D">
              <w:t xml:space="preserve"> a number which is coloured?</w:t>
            </w:r>
          </w:p>
          <w:p w:rsidR="007F29C2" w:rsidRPr="0054627D" w:rsidRDefault="0054627D" w:rsidP="0054627D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686DE495" wp14:editId="5AE70C75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38100</wp:posOffset>
                      </wp:positionV>
                      <wp:extent cx="4415790" cy="114300"/>
                      <wp:effectExtent l="0" t="0" r="22860" b="19050"/>
                      <wp:wrapNone/>
                      <wp:docPr id="299" name="Group 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D4709C" id="Group 299" o:spid="_x0000_s1026" style="position:absolute;margin-left:30.6pt;margin-top:3pt;width:347.7pt;height:9pt;z-index:25165875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</w:t>
            </w:r>
            <w:r w:rsidR="006D7592">
              <w:rPr>
                <w:rFonts w:ascii="Times New Roman" w:hAnsi="Times New Roman"/>
                <w:position w:val="-22"/>
                <w:sz w:val="24"/>
                <w:szCs w:val="24"/>
              </w:rPr>
              <w:t>0.05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="006D759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0.35                              0.5                                  0.65</w:t>
            </w: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34576B" w:rsidP="007F29C2">
            <w:pPr>
              <w:rPr>
                <w:rFonts w:ascii="Times New Roman" w:hAnsi="Times New Roman"/>
                <w:sz w:val="16"/>
                <w:szCs w:val="16"/>
              </w:rPr>
            </w:pPr>
            <w:r w:rsidRPr="0034576B">
              <w:rPr>
                <w:rFonts w:ascii="Times New Roman" w:hAnsi="Times New Roman"/>
                <w:sz w:val="24"/>
                <w:szCs w:val="24"/>
              </w:rPr>
              <w:t>What is the probability that the prize is hidden under a</w:t>
            </w:r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34576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odd </w:t>
            </w:r>
            <w:r w:rsidRPr="0034576B">
              <w:rPr>
                <w:rFonts w:ascii="Times New Roman" w:hAnsi="Times New Roman"/>
                <w:sz w:val="24"/>
                <w:szCs w:val="24"/>
              </w:rPr>
              <w:t>number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which is coloured?</w:t>
            </w:r>
            <w:r w:rsidRPr="0034576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F29C2" w:rsidRPr="0034576B" w:rsidRDefault="0034576B" w:rsidP="0034576B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 wp14:anchorId="45DEAE1B" wp14:editId="0ACA0998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112395</wp:posOffset>
                      </wp:positionV>
                      <wp:extent cx="4415790" cy="114300"/>
                      <wp:effectExtent l="0" t="0" r="22860" b="19050"/>
                      <wp:wrapNone/>
                      <wp:docPr id="306" name="Group 3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0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B4A4F3" id="Group 306" o:spid="_x0000_s1026" style="position:absolute;margin-left:29.4pt;margin-top:8.85pt;width:347.7pt;height:9pt;z-index:25166080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DB4F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 w14:anchorId="75D7DD95">
                <v:shape id="_x0000_i1065" type="#_x0000_t75" style="width:13.5pt;height:27pt" o:ole="">
                  <v:imagedata r:id="rId84" o:title=""/>
                </v:shape>
                <o:OLEObject Type="Embed" ProgID="FXEquation.Equation" ShapeID="_x0000_i1065" DrawAspect="Content" ObjectID="_1514613517" r:id="rId85"/>
              </w:object>
            </w:r>
            <w:r w:rsidR="007F29C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</w:t>
            </w:r>
            <w:r w:rsidR="00DB4F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54" w:dyaOrig="537">
                <v:shape id="_x0000_i1066" type="#_x0000_t75" style="width:7.5pt;height:27pt" o:ole="">
                  <v:imagedata r:id="rId15" o:title=""/>
                </v:shape>
                <o:OLEObject Type="Embed" ProgID="FXEquation.Equation" ShapeID="_x0000_i1066" DrawAspect="Content" ObjectID="_1514613518" r:id="rId86"/>
              </w:object>
            </w:r>
            <w:r w:rsidR="007F29C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</w:t>
            </w:r>
            <w:r w:rsidR="00DB4F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7F29C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</w:t>
            </w:r>
            <w:r w:rsidR="00DB4F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3">
                <v:shape id="_x0000_i1067" type="#_x0000_t75" style="width:13.5pt;height:26.25pt" o:ole="">
                  <v:imagedata r:id="rId87" o:title=""/>
                </v:shape>
                <o:OLEObject Type="Embed" ProgID="FXEquation.Equation" ShapeID="_x0000_i1067" DrawAspect="Content" ObjectID="_1514613519" r:id="rId88"/>
              </w:object>
            </w:r>
            <w:r w:rsidR="007F29C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</w:t>
            </w:r>
            <w:r w:rsidR="00DB4F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="007F29C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  <w:r w:rsidR="00DB4F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>
                <v:shape id="_x0000_i1068" type="#_x0000_t75" style="width:13.5pt;height:27pt" o:ole="">
                  <v:imagedata r:id="rId89" o:title=""/>
                </v:shape>
                <o:OLEObject Type="Embed" ProgID="FXEquation.Equation" ShapeID="_x0000_i1068" DrawAspect="Content" ObjectID="_1514613520" r:id="rId90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</w:t>
            </w:r>
          </w:p>
        </w:tc>
      </w:tr>
      <w:tr w:rsidR="00DB4FB7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4FB7" w:rsidRPr="001B3341" w:rsidRDefault="00DB4FB7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4FB7" w:rsidRDefault="00DB4FB7" w:rsidP="00DB4F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09DF39F9" wp14:editId="53BFB782">
                      <wp:simplePos x="0" y="0"/>
                      <wp:positionH relativeFrom="column">
                        <wp:posOffset>4126230</wp:posOffset>
                      </wp:positionH>
                      <wp:positionV relativeFrom="paragraph">
                        <wp:posOffset>363220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E48213" id="Rectangle 74" o:spid="_x0000_s1026" style="position:absolute;margin-left:324.9pt;margin-top:28.6pt;width:59.4pt;height:29.4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What</w:t>
            </w:r>
            <w:r w:rsidRPr="0034576B">
              <w:rPr>
                <w:rFonts w:ascii="Times New Roman" w:hAnsi="Times New Roman"/>
                <w:sz w:val="24"/>
                <w:szCs w:val="24"/>
              </w:rPr>
              <w:t xml:space="preserve"> is the probability that the prize is </w:t>
            </w:r>
            <w:r w:rsidRPr="00DB4FB7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hidden und</w:t>
            </w:r>
            <w:r w:rsidRPr="0034576B">
              <w:rPr>
                <w:rFonts w:ascii="Times New Roman" w:hAnsi="Times New Roman"/>
                <w:sz w:val="24"/>
                <w:szCs w:val="24"/>
              </w:rPr>
              <w:t>er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 coloured number nor under an odd number?</w:t>
            </w:r>
          </w:p>
          <w:p w:rsidR="00DB4FB7" w:rsidRDefault="00DB4FB7" w:rsidP="00DB4F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B4FB7" w:rsidRPr="0034576B" w:rsidRDefault="00DB4FB7" w:rsidP="00DB4FB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F29C2" w:rsidRPr="001B3341" w:rsidRDefault="007F29C2" w:rsidP="0059739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7F29C2" w:rsidP="007F29C2">
            <w:pPr>
              <w:pStyle w:val="QuestionStyle"/>
              <w:rPr>
                <w:b/>
              </w:rPr>
            </w:pPr>
            <w:r>
              <w:rPr>
                <w:b/>
              </w:rPr>
              <w:t>Questions 13 - 15 refer to the following:</w:t>
            </w:r>
          </w:p>
          <w:p w:rsidR="007F29C2" w:rsidRDefault="007F29C2" w:rsidP="007F29C2">
            <w:pPr>
              <w:pStyle w:val="QuestionStyle"/>
            </w:pPr>
            <w:r>
              <w:t xml:space="preserve">A survey </w:t>
            </w:r>
            <w:r w:rsidR="00597399">
              <w:t>of residences in a housing estate is</w:t>
            </w:r>
            <w:r>
              <w:t xml:space="preserve"> summarised in the table below.           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11"/>
              <w:gridCol w:w="2211"/>
              <w:gridCol w:w="2211"/>
              <w:gridCol w:w="2211"/>
            </w:tblGrid>
            <w:tr w:rsidR="007F29C2" w:rsidTr="00597399">
              <w:tc>
                <w:tcPr>
                  <w:tcW w:w="221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F29C2" w:rsidRDefault="007F29C2" w:rsidP="007F29C2">
                  <w:pPr>
                    <w:pStyle w:val="QuestionStyle"/>
                  </w:pP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House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Unit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7F29C2" w:rsidRDefault="007F29C2" w:rsidP="00597399">
                  <w:pPr>
                    <w:pStyle w:val="QuestionStyle"/>
                    <w:jc w:val="center"/>
                  </w:pPr>
                  <w:r>
                    <w:t>Total</w:t>
                  </w:r>
                </w:p>
              </w:tc>
            </w:tr>
            <w:tr w:rsidR="007F29C2" w:rsidTr="00597399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597399" w:rsidRDefault="002D2901" w:rsidP="007F29C2">
                  <w:pPr>
                    <w:pStyle w:val="QuestionStyle"/>
                  </w:pPr>
                  <w:r>
                    <w:t>Masonry</w:t>
                  </w:r>
                  <w:r w:rsidR="00597399">
                    <w:t xml:space="preserve"> construction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24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48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72</w:t>
                  </w:r>
                </w:p>
              </w:tc>
            </w:tr>
            <w:tr w:rsidR="007F29C2" w:rsidTr="00597399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7F29C2" w:rsidRDefault="00597399" w:rsidP="007F29C2">
                  <w:pPr>
                    <w:pStyle w:val="QuestionStyle"/>
                  </w:pPr>
                  <w:r>
                    <w:t>Frame</w:t>
                  </w:r>
                  <w:r w:rsidR="002D2901">
                    <w:t>d Construction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32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16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48</w:t>
                  </w:r>
                </w:p>
              </w:tc>
            </w:tr>
            <w:tr w:rsidR="007F29C2" w:rsidTr="00597399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7F29C2" w:rsidRDefault="007F29C2" w:rsidP="007F29C2">
                  <w:pPr>
                    <w:pStyle w:val="QuestionStyle"/>
                  </w:pPr>
                  <w:r>
                    <w:t>Total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56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F29C2" w:rsidRDefault="00597399" w:rsidP="00597399">
                  <w:pPr>
                    <w:pStyle w:val="QuestionStyle"/>
                    <w:jc w:val="center"/>
                  </w:pPr>
                  <w:r>
                    <w:t>64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F29C2" w:rsidRDefault="007F29C2" w:rsidP="00597399">
                  <w:pPr>
                    <w:pStyle w:val="QuestionStyle"/>
                    <w:jc w:val="center"/>
                  </w:pPr>
                  <w:r>
                    <w:t>1</w:t>
                  </w:r>
                  <w:r w:rsidR="00597399">
                    <w:t>2</w:t>
                  </w:r>
                  <w:r>
                    <w:t>0</w:t>
                  </w:r>
                </w:p>
              </w:tc>
            </w:tr>
          </w:tbl>
          <w:p w:rsidR="007F29C2" w:rsidRDefault="007F29C2" w:rsidP="007F29C2">
            <w:pPr>
              <w:pStyle w:val="QuestionStyle"/>
            </w:pPr>
          </w:p>
          <w:p w:rsidR="007F29C2" w:rsidRDefault="00597399" w:rsidP="007F29C2">
            <w:pPr>
              <w:pStyle w:val="QuestionStyle"/>
            </w:pPr>
            <w:r>
              <w:t>One of the residences is chosen at random.</w:t>
            </w: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7F29C2" w:rsidP="007F29C2">
            <w:pPr>
              <w:pStyle w:val="QuestionStyle"/>
            </w:pPr>
            <w:r>
              <w:t>What is the probab</w:t>
            </w:r>
            <w:r w:rsidR="00597399">
              <w:t xml:space="preserve">ility that it is of </w:t>
            </w:r>
            <w:r w:rsidR="002D2901">
              <w:t>masonry</w:t>
            </w:r>
            <w:r w:rsidR="00597399">
              <w:t xml:space="preserve"> construction</w:t>
            </w:r>
            <w:r>
              <w:t>?</w:t>
            </w:r>
          </w:p>
          <w:p w:rsidR="007F29C2" w:rsidRPr="00597399" w:rsidRDefault="00EF7B3A" w:rsidP="0059739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pict w14:anchorId="35AEF686">
                <v:group id="Group 3" o:spid="_x0000_s1439" style="position:absolute;margin-left:30.4pt;margin-top:4.1pt;width:343.5pt;height:9pt;z-index:25167923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Ez+bjPQCAAA3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AutoShape 3" o:spid="_x0000_s1440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eGZMQA&#10;AADaAAAADwAAAGRycy9kb3ducmV2LnhtbESPQWvCQBSE70L/w/IKXqRuWtD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3hmTEAAAA2gAAAA8AAAAAAAAAAAAAAAAAmAIAAGRycy9k&#10;b3ducmV2LnhtbFBLBQYAAAAABAAEAPUAAACJAwAAAAA=&#10;" strokecolor="windowText" strokeweight="1pt"/>
                  <v:roundrect id="AutoShape 4" o:spid="_x0000_s144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<v:roundrect id="AutoShape 5" o:spid="_x0000_s1442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DtsQA&#10;AADbAAAADwAAAGRycy9kb3ducmV2LnhtbESP0WoCMRRE3wv+Q7iCbzWriMrWKEWRbUsfWvUDLpvb&#10;zdLNzZJEd/XrG0Ho4zAzZ5jVpreNuJAPtWMFk3EGgrh0uuZKwem4f16CCBFZY+OYFFwpwGY9eFph&#10;rl3H33Q5xEokCIccFZgY21zKUBqyGMauJU7ej/MWY5K+ktpjl+C2kdMsm0uLNacFgy1tDZW/h7NV&#10;cPu6XftJLLrZZ2GOu3fz4YvFXKnRsH99ARGpj//hR/tNK5gu4P4l/Q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AA7bEAAAA2wAAAA8AAAAAAAAAAAAAAAAAmAIAAGRycy9k&#10;b3ducmV2LnhtbFBLBQYAAAAABAAEAPUAAACJAwAAAAA=&#10;" filled="f" strokecolor="windowText" strokeweight="1pt"/>
                  <v:roundrect id="AutoShape 6" o:spid="_x0000_s1443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oGKMcA&#10;AADcAAAADwAAAGRycy9kb3ducmV2LnhtbESPT2vCQBTE70K/w/IEL1I3/mkbo6uI0mIvQm2x10f2&#10;mYRm34bsmsR+ercg9DjMzG+Y5bozpWiodoVlBeNRBII4tbrgTMHX5+tjDMJ5ZI2lZVJwJQfr1UNv&#10;iYm2LX9Qc/SZCBB2CSrIva8SKV2ak0E3shVx8M62NuiDrDOpa2wD3JRyEkXP0mDBYSHHirY5pT/H&#10;i1EQX2Nzak6Ht29653b3e9Avm+FcqUG/2yxAeOr8f/je3msFs6cp/J0JR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aBijHAAAA3AAAAA8AAAAAAAAAAAAAAAAAmAIAAGRy&#10;cy9kb3ducmV2LnhtbFBLBQYAAAAABAAEAPUAAACMAwAAAAA=&#10;" strokecolor="windowText" strokeweight="1pt"/>
                </v:group>
              </w:pic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9704CE"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7">
                <v:shape id="_x0000_i1069" type="#_x0000_t75" style="width:7.5pt;height:27pt" o:ole="">
                  <v:imagedata r:id="rId15" o:title=""/>
                </v:shape>
                <o:OLEObject Type="Embed" ProgID="FXEquation.Equation" ShapeID="_x0000_i1069" DrawAspect="Content" ObjectID="_1514613521" r:id="rId91"/>
              </w:objec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2D290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9704C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9704CE"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7">
                <v:shape id="_x0000_i1070" type="#_x0000_t75" style="width:7.5pt;height:27pt" o:ole="">
                  <v:imagedata r:id="rId92" o:title=""/>
                </v:shape>
                <o:OLEObject Type="Embed" ProgID="FXEquation.Equation" ShapeID="_x0000_i1070" DrawAspect="Content" ObjectID="_1514613522" r:id="rId93"/>
              </w:objec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2D2901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9704CE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9704C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9704CE"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7">
                <v:shape id="_x0000_i1071" type="#_x0000_t75" style="width:7.5pt;height:27pt" o:ole="">
                  <v:imagedata r:id="rId94" o:title=""/>
                </v:shape>
                <o:OLEObject Type="Embed" ProgID="FXEquation.Equation" ShapeID="_x0000_i1071" DrawAspect="Content" ObjectID="_1514613523" r:id="rId95"/>
              </w:object>
            </w:r>
            <w:r w:rsidR="007F29C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7F29C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</w:t>
            </w:r>
            <w:r w:rsidR="002D2901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7F29C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  <w:r w:rsidR="009704C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7F29C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</w:t>
            </w:r>
            <w:r w:rsidR="002D2901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54" w:dyaOrig="537">
                <v:shape id="_x0000_i1072" type="#_x0000_t75" style="width:7.5pt;height:27pt" o:ole="">
                  <v:imagedata r:id="rId96" o:title=""/>
                </v:shape>
                <o:OLEObject Type="Embed" ProgID="FXEquation.Equation" ShapeID="_x0000_i1072" DrawAspect="Content" ObjectID="_1514613524" r:id="rId97"/>
              </w:object>
            </w:r>
            <w:r w:rsidR="0059739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2D2901" w:rsidP="007F29C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0B74E550" wp14:editId="1E8DE570">
                      <wp:simplePos x="0" y="0"/>
                      <wp:positionH relativeFrom="column">
                        <wp:posOffset>4560570</wp:posOffset>
                      </wp:positionH>
                      <wp:positionV relativeFrom="paragraph">
                        <wp:posOffset>154940</wp:posOffset>
                      </wp:positionV>
                      <wp:extent cx="478155" cy="678180"/>
                      <wp:effectExtent l="0" t="0" r="36195" b="2667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68" name="Rectangle 68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Rectangle 69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" name="Straight Connector 7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4DAB37" id="Group 67" o:spid="_x0000_s1026" style="position:absolute;margin-left:359.1pt;margin-top:12.2pt;width:37.65pt;height:53.4pt;z-index:251663872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">
                      <v:rect id="Rectangle 68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" filled="f" strokecolor="black [3213]" strokeweight="1.5pt"/>
                      <v:rect id="Rectangle 69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" filled="f" strokecolor="black [3213]" strokeweight="1.5pt"/>
                      <v:line id="Straight Connector 70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  <w:r w:rsidR="007F29C2">
              <w:t xml:space="preserve">What is the probability that </w:t>
            </w:r>
            <w:r>
              <w:t>it is a unit with a framed construction</w:t>
            </w:r>
            <w:r w:rsidR="007F29C2">
              <w:t>?</w:t>
            </w:r>
          </w:p>
          <w:p w:rsidR="007F29C2" w:rsidRDefault="007F29C2" w:rsidP="002D2901">
            <w:pPr>
              <w:pStyle w:val="QuestionStyle"/>
            </w:pPr>
          </w:p>
          <w:p w:rsidR="002D2901" w:rsidRDefault="002D2901" w:rsidP="002D2901">
            <w:pPr>
              <w:pStyle w:val="QuestionStyle"/>
            </w:pPr>
          </w:p>
          <w:p w:rsidR="002D2901" w:rsidRDefault="002D2901" w:rsidP="002D2901">
            <w:pPr>
              <w:pStyle w:val="QuestionStyle"/>
            </w:pP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7F29C2" w:rsidP="007F29C2">
            <w:pPr>
              <w:pStyle w:val="QuestionStyle"/>
            </w:pPr>
            <w:r>
              <w:t xml:space="preserve">What is the probability that the </w:t>
            </w:r>
            <w:r w:rsidR="002D2901">
              <w:t xml:space="preserve">residence is </w:t>
            </w:r>
            <w:r w:rsidR="005B6D69">
              <w:t xml:space="preserve">a house, or </w:t>
            </w:r>
            <w:r w:rsidR="002D2901">
              <w:t>masonry</w:t>
            </w:r>
            <w:r w:rsidR="005B6D69">
              <w:t xml:space="preserve"> construction or</w:t>
            </w:r>
            <w:r>
              <w:t xml:space="preserve"> both?</w:t>
            </w:r>
            <w:r w:rsidR="005B6D69">
              <w:rPr>
                <w:noProof/>
                <w:lang w:eastAsia="en-AU"/>
              </w:rPr>
              <w:t xml:space="preserve"> </w:t>
            </w:r>
          </w:p>
          <w:p w:rsidR="007F29C2" w:rsidRDefault="005B6D69" w:rsidP="007F29C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920" behindDoc="0" locked="0" layoutInCell="1" allowOverlap="1" wp14:anchorId="3BA4A671" wp14:editId="369202E3">
                      <wp:simplePos x="0" y="0"/>
                      <wp:positionH relativeFrom="column">
                        <wp:posOffset>4542155</wp:posOffset>
                      </wp:positionH>
                      <wp:positionV relativeFrom="paragraph">
                        <wp:posOffset>47625</wp:posOffset>
                      </wp:positionV>
                      <wp:extent cx="478155" cy="678180"/>
                      <wp:effectExtent l="0" t="0" r="36195" b="2667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72" name="Rectangle 7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" name="Rectangle 7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" name="Straight Connector 7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00AA01" id="Group 71" o:spid="_x0000_s1026" style="position:absolute;margin-left:357.65pt;margin-top:3.75pt;width:37.65pt;height:53.4pt;z-index:251665920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">
                      <v:rect id="Rectangle 7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" filled="f" strokecolor="black [3213]" strokeweight="1.5pt"/>
                      <v:rect id="Rectangle 7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" filled="f" strokecolor="black [3213]" strokeweight="1.5pt"/>
                      <v:line id="Straight Connector 75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F29C2" w:rsidRPr="001B3341" w:rsidRDefault="007F29C2" w:rsidP="00BA240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7F29C2" w:rsidP="007F29C2">
            <w:pPr>
              <w:pStyle w:val="QuestionStyle"/>
              <w:rPr>
                <w:b/>
              </w:rPr>
            </w:pPr>
            <w:r>
              <w:rPr>
                <w:b/>
              </w:rPr>
              <w:t>Questions 16 - 18 refer to the following:</w:t>
            </w:r>
          </w:p>
          <w:p w:rsidR="007F29C2" w:rsidRDefault="00EF7B3A" w:rsidP="007F29C2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471" type="#_x0000_t75" style="position:absolute;margin-left:119.65pt;margin-top:21.35pt;width:239.85pt;height:179.5pt;z-index:251681280;mso-position-horizontal-relative:text;mso-position-vertical-relative:text">
                  <v:imagedata r:id="rId98" o:title=""/>
                </v:shape>
                <o:OLEObject Type="Embed" ProgID="FXDraw.Graphic" ShapeID="_x0000_s1471" DrawAspect="Content" ObjectID="_1514613579" r:id="rId99"/>
              </w:object>
            </w:r>
            <w:r w:rsidR="007F29C2">
              <w:t>The Venn Diagram summari</w:t>
            </w:r>
            <w:r w:rsidR="005B6D69">
              <w:t xml:space="preserve">ses </w:t>
            </w:r>
            <w:r w:rsidR="002E4D35">
              <w:t>what devices students used in researching their History assignment.</w:t>
            </w: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  <w:r>
              <w:t>A student from year 8 is chosen at random.</w:t>
            </w: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Pr="002E4D35" w:rsidRDefault="007F29C2" w:rsidP="002E4D35">
            <w:pPr>
              <w:pStyle w:val="QuestionStyle"/>
            </w:pPr>
            <w:r>
              <w:t xml:space="preserve">What is the probability that the student </w:t>
            </w:r>
            <w:r w:rsidR="002E4D35">
              <w:t>used a computer only?</w:t>
            </w:r>
          </w:p>
          <w:p w:rsidR="007F29C2" w:rsidRPr="002E4D35" w:rsidRDefault="00EF7B3A" w:rsidP="002E4D35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pict w14:anchorId="4B31094B">
                <v:group id="Group 456" o:spid="_x0000_s1447" style="position:absolute;margin-left:16pt;margin-top:.5pt;width:343.5pt;height:9pt;z-index:25168025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">
                  <v:roundrect id="AutoShape 3" o:spid="_x0000_s144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EAK8cA&#10;AADcAAAADwAAAGRycy9kb3ducmV2LnhtbESPT2vCQBTE74V+h+UVvBTdtFSTpq4iFYteBP9gr4/s&#10;axKafRuyaxL76buC4HGYmd8w03lvKtFS40rLCl5GEQjizOqScwXHw2qYgHAeWWNlmRRcyMF89vgw&#10;xVTbjnfU7n0uAoRdigoK7+tUSpcVZNCNbE0cvB/bGPRBNrnUDXYBbir5GkUTabDksFBgTZ8FZb/7&#10;s1GQXBJzak/br2/acLf82+p48fyu1OCpX3yA8NT7e/jWXmsFb+M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hACvHAAAA3AAAAA8AAAAAAAAAAAAAAAAAmAIAAGRy&#10;cy9kb3ducmV2LnhtbFBLBQYAAAAABAAEAPUAAACMAwAAAAA=&#10;" strokecolor="windowText" strokeweight="1pt"/>
                  <v:roundrect id="AutoShape 4" o:spid="_x0000_s144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6UWcQA&#10;AADcAAAADwAAAGRycy9kb3ducmV2LnhtbERPy2rCQBTdC/2H4RbciJkobU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+lFnEAAAA3AAAAA8AAAAAAAAAAAAAAAAAmAIAAGRycy9k&#10;b3ducmV2LnhtbFBLBQYAAAAABAAEAPUAAACJAwAAAAA=&#10;" strokecolor="windowText" strokeweight="1pt"/>
                  <v:roundrect id="AutoShape 5" o:spid="_x0000_s145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IxwsYA&#10;AADcAAAADwAAAGRycy9kb3ducmV2LnhtbESPQWvCQBSE74L/YXlCL1I3iq0xuopYKvUiaIu9PrLP&#10;JJh9G7LbJPrr3UKhx2FmvmGW686UoqHaFZYVjEcRCOLU6oIzBV+f788xCOeRNZaWScGNHKxX/d4S&#10;E21bPlJz8pkIEHYJKsi9rxIpXZqTQTeyFXHwLrY26IOsM6lrbAPclHISRa/SYMFhIceKtjml19OP&#10;URDfYnNuzofdN+25fbsf9GwznCv1NOg2CxCeOv8f/mt/aAXTlzn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IxwsYAAADcAAAADwAAAAAAAAAAAAAAAACYAgAAZHJz&#10;L2Rvd25yZXYueG1sUEsFBgAAAAAEAAQA9QAAAIsDAAAAAA==&#10;" strokecolor="windowText" strokeweight="1pt"/>
                  <v:roundrect id="AutoShape 6" o:spid="_x0000_s145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RS4sMA&#10;AADcAAAADwAAAGRycy9kb3ducmV2LnhtbERPTWvCQBC9F/wPywi9lLqxFI1pNiKWlnoRTMVeh+yY&#10;BLOzIbtNYn999yB4fLzvdD2aRvTUudqygvksAkFcWF1zqeD4/fEcg3AeWWNjmRRcycE6mzykmGg7&#10;8IH63JcihLBLUEHlfZtI6YqKDLqZbYkDd7adQR9gV0rd4RDCTSNfomghDdYcGipsaVtRccl/jYL4&#10;GptTf9p//tCOh/e/vV5unlZKPU7HzRsIT6O/i2/uL63gdRHmhzPhCM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RS4sMAAADcAAAADwAAAAAAAAAAAAAAAACYAgAAZHJzL2Rv&#10;d25yZXYueG1sUEsFBgAAAAAEAAQA9QAAAIgDAAAAAA==&#10;" strokecolor="windowText" strokeweight="1pt"/>
                </v:group>
              </w:pic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BA240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 w14:anchorId="333E6D78">
                <v:shape id="_x0000_i1074" type="#_x0000_t75" style="width:13.5pt;height:27pt" o:ole="">
                  <v:imagedata r:id="rId11" o:title=""/>
                </v:shape>
                <o:OLEObject Type="Embed" ProgID="FXEquation.Equation" ShapeID="_x0000_i1074" DrawAspect="Content" ObjectID="_1514613525" r:id="rId100"/>
              </w:objec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2E4D35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BA240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54" w:dyaOrig="537">
                <v:shape id="_x0000_i1075" type="#_x0000_t75" style="width:7.5pt;height:27pt" o:ole="">
                  <v:imagedata r:id="rId13" o:title=""/>
                </v:shape>
                <o:OLEObject Type="Embed" ProgID="FXEquation.Equation" ShapeID="_x0000_i1075" DrawAspect="Content" ObjectID="_1514613526" r:id="rId101"/>
              </w:objec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2E4D35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7F29C2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BA240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3">
                <v:shape id="_x0000_i1076" type="#_x0000_t75" style="width:13.5pt;height:26.25pt" o:ole="">
                  <v:imagedata r:id="rId102" o:title=""/>
                </v:shape>
                <o:OLEObject Type="Embed" ProgID="FXEquation.Equation" ShapeID="_x0000_i1076" DrawAspect="Content" ObjectID="_1514613527" r:id="rId103"/>
              </w:object>
            </w:r>
            <w:r w:rsidR="007F29C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 w:rsidR="002E4D3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54" w:dyaOrig="537">
                <v:shape id="_x0000_i1077" type="#_x0000_t75" style="width:7.5pt;height:27pt" o:ole="">
                  <v:imagedata r:id="rId40" o:title=""/>
                </v:shape>
                <o:OLEObject Type="Embed" ProgID="FXEquation.Equation" ShapeID="_x0000_i1077" DrawAspect="Content" ObjectID="_1514613528" r:id="rId104"/>
              </w:object>
            </w:r>
            <w:r w:rsidR="002E4D3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7F29C2" w:rsidP="007F29C2">
            <w:pPr>
              <w:pStyle w:val="QuestionStyle"/>
            </w:pPr>
            <w:r>
              <w:t xml:space="preserve">What is the probability that the student </w:t>
            </w:r>
            <w:r w:rsidR="00BA2409">
              <w:t>used a tablet and a phone</w:t>
            </w:r>
            <w:r>
              <w:t xml:space="preserve">? </w:t>
            </w:r>
          </w:p>
          <w:p w:rsidR="007F29C2" w:rsidRDefault="00BA2409" w:rsidP="007F29C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6944" behindDoc="0" locked="0" layoutInCell="1" allowOverlap="1" wp14:anchorId="713DD993" wp14:editId="6CD0C2E7">
                      <wp:simplePos x="0" y="0"/>
                      <wp:positionH relativeFrom="column">
                        <wp:posOffset>4405630</wp:posOffset>
                      </wp:positionH>
                      <wp:positionV relativeFrom="paragraph">
                        <wp:posOffset>53975</wp:posOffset>
                      </wp:positionV>
                      <wp:extent cx="478155" cy="678180"/>
                      <wp:effectExtent l="0" t="0" r="36195" b="2667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77" name="Rectangle 77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Rectangle 7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Straight Connector 7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AC8589" id="Group 76" o:spid="_x0000_s1026" style="position:absolute;margin-left:346.9pt;margin-top:4.25pt;width:37.65pt;height:53.4pt;z-index:251666944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">
                      <v:rect id="Rectangle 77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" filled="f" strokecolor="black [3213]" strokeweight="1.5pt"/>
                      <v:rect id="Rectangle 78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" filled="f" strokecolor="black [3213]" strokeweight="1.5pt"/>
                      <v:line id="Straight Connector 79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</w:tc>
      </w:tr>
      <w:tr w:rsidR="007F29C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F29C2" w:rsidRPr="001B3341" w:rsidRDefault="007F29C2" w:rsidP="007F29C2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9C2" w:rsidRDefault="007F29C2" w:rsidP="007F29C2">
            <w:pPr>
              <w:pStyle w:val="QuestionStyle"/>
            </w:pPr>
            <w:r>
              <w:t xml:space="preserve">What is the probability that the student </w:t>
            </w:r>
            <w:r w:rsidR="00BA2409">
              <w:t>used a computer or a tablet but not</w:t>
            </w:r>
            <w:r>
              <w:t xml:space="preserve"> both?</w:t>
            </w:r>
          </w:p>
          <w:p w:rsidR="007F29C2" w:rsidRDefault="00BA2409" w:rsidP="007F29C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968" behindDoc="0" locked="0" layoutInCell="1" allowOverlap="1" wp14:anchorId="15D3CADF" wp14:editId="791A9829">
                      <wp:simplePos x="0" y="0"/>
                      <wp:positionH relativeFrom="column">
                        <wp:posOffset>4472871</wp:posOffset>
                      </wp:positionH>
                      <wp:positionV relativeFrom="paragraph">
                        <wp:posOffset>140335</wp:posOffset>
                      </wp:positionV>
                      <wp:extent cx="478155" cy="678180"/>
                      <wp:effectExtent l="0" t="0" r="36195" b="2667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81" name="Rectangle 8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Straight Connector 8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79BCDC" id="Group 80" o:spid="_x0000_s1026" style="position:absolute;margin-left:352.2pt;margin-top:11.05pt;width:37.65pt;height:53.4pt;z-index:251667968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">
                      <v:rect id="Rectangle 81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" filled="f" strokecolor="black [3213]" strokeweight="1.5pt"/>
                      <v:rect id="Rectangle 82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" filled="f" strokecolor="black [3213]" strokeweight="1.5pt"/>
                      <v:line id="Straight Connector 83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</w:p>
          <w:p w:rsidR="007F29C2" w:rsidRDefault="007F29C2" w:rsidP="007F29C2">
            <w:pPr>
              <w:pStyle w:val="QuestionStyle"/>
            </w:pPr>
          </w:p>
          <w:p w:rsidR="007F29C2" w:rsidRDefault="007F29C2" w:rsidP="007F29C2">
            <w:pPr>
              <w:pStyle w:val="QuestionStyle"/>
            </w:pPr>
          </w:p>
          <w:p w:rsidR="00BA2409" w:rsidRDefault="00BA2409" w:rsidP="007F29C2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854C2D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1"/>
        <w:gridCol w:w="5236"/>
        <w:gridCol w:w="2975"/>
      </w:tblGrid>
      <w:tr w:rsidR="00681DE7" w:rsidTr="000B6867">
        <w:trPr>
          <w:cantSplit/>
          <w:trHeight w:val="340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132142659"/>
            <w:placeholder>
              <w:docPart w:val="301F18E65E234EA6B1E395F8920FBD4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9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681DE7" w:rsidRDefault="00681DE7">
                <w:pPr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id w:val="-1511053743"/>
            <w:placeholder>
              <w:docPart w:val="E3AB28699ED1434D9DBD6A751D8DE9A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36" w:type="dxa"/>
                <w:shd w:val="clear" w:color="auto" w:fill="B6DDE8" w:themeFill="accent5" w:themeFillTint="66"/>
                <w:vAlign w:val="center"/>
                <w:hideMark/>
              </w:tcPr>
              <w:p w:rsidR="00681DE7" w:rsidRDefault="00681DE7">
                <w:pPr>
                  <w:tabs>
                    <w:tab w:val="left" w:pos="1152"/>
                    <w:tab w:val="center" w:pos="2230"/>
                  </w:tabs>
                  <w:spacing w:before="100" w:beforeAutospacing="1" w:after="100" w:afterAutospacing="1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Probability</w:t>
                </w:r>
              </w:p>
            </w:tc>
          </w:sdtContent>
        </w:sdt>
        <w:tc>
          <w:tcPr>
            <w:tcW w:w="2975" w:type="dxa"/>
            <w:shd w:val="clear" w:color="auto" w:fill="215868" w:themeFill="accent5" w:themeFillShade="80"/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681DE7" w:rsidRDefault="00681DE7">
            <w:pPr>
              <w:spacing w:before="100" w:beforeAutospacing="1" w:after="100" w:afterAutospacing="1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681DE7" w:rsidTr="000B6867">
        <w:trPr>
          <w:cantSplit/>
          <w:trHeight w:val="340"/>
        </w:trPr>
        <w:tc>
          <w:tcPr>
            <w:tcW w:w="10200" w:type="dxa"/>
            <w:gridSpan w:val="4"/>
            <w:shd w:val="clear" w:color="auto" w:fill="B6DDE8" w:themeFill="accent5" w:themeFillTint="66"/>
            <w:vAlign w:val="center"/>
            <w:hideMark/>
          </w:tcPr>
          <w:p w:rsidR="00681DE7" w:rsidRDefault="00681DE7" w:rsidP="000B6867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Probability of 0.7 is likely but not certain.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Drawing an Ace and drawing a Jack both have a probability of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840" w:dyaOrig="540">
                <v:shape id="_x0000_i1078" type="#_x0000_t75" style="width:42pt;height:27pt" o:ole="">
                  <v:imagedata r:id="rId105" o:title=""/>
                </v:shape>
                <o:OLEObject Type="Embed" ProgID="FXEquation.Equation" ShapeID="_x0000_i1078" DrawAspect="Content" ObjectID="_1514613529" r:id="rId106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Winning the first has no effect on her chances in the second.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205" w:dyaOrig="540">
                <v:shape id="_x0000_i1079" type="#_x0000_t75" style="width:110.25pt;height:27pt" o:ole="">
                  <v:imagedata r:id="rId107" o:title=""/>
                </v:shape>
                <o:OLEObject Type="Embed" ProgID="FXEquation.Equation" ShapeID="_x0000_i1079" DrawAspect="Content" ObjectID="_1514613530" r:id="rId108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8 things in the bag</w:t>
            </w:r>
          </w:p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60" w:dyaOrig="540">
                <v:shape id="_x0000_i1080" type="#_x0000_t75" style="width:138.75pt;height:27pt" o:ole="">
                  <v:imagedata r:id="rId109" o:title=""/>
                </v:shape>
                <o:OLEObject Type="Embed" ProgID="FXEquation.Equation" ShapeID="_x0000_i1080" DrawAspect="Content" ObjectID="_1514613531" r:id="rId110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0.25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 textbooks = 70- (32+24) = 70 – 56 = 14</w:t>
            </w:r>
          </w:p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085" w:dyaOrig="540">
                <v:shape id="_x0000_i1081" type="#_x0000_t75" style="width:104.25pt;height:27pt" o:ole="">
                  <v:imagedata r:id="rId111" o:title=""/>
                </v:shape>
                <o:OLEObject Type="Embed" ProgID="FXEquation.Equation" ShapeID="_x0000_i1081" DrawAspect="Content" ObjectID="_1514613532" r:id="rId112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825" w:dyaOrig="540">
                <v:shape id="_x0000_i1082" type="#_x0000_t75" style="width:41.25pt;height:27pt" o:ole="">
                  <v:imagedata r:id="rId113" o:title=""/>
                </v:shape>
                <o:OLEObject Type="Embed" ProgID="FXEquation.Equation" ShapeID="_x0000_i1082" DrawAspect="Content" ObjectID="_1514613533" r:id="rId114"/>
              </w:objec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W w:w="3870" w:type="dxa"/>
              <w:tblInd w:w="1152" w:type="dxa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85"/>
              <w:gridCol w:w="1985"/>
            </w:tblGrid>
            <w:tr w:rsidR="00681DE7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shd w:val="clear" w:color="auto" w:fill="000000" w:themeFill="text1"/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ind w:right="900"/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  <w:t>Section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shd w:val="clear" w:color="auto" w:fill="000000" w:themeFill="text1"/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  <w:t>Number of players</w:t>
                  </w:r>
                </w:p>
              </w:tc>
            </w:tr>
            <w:tr w:rsidR="00681DE7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Brass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</w:t>
                  </w:r>
                </w:p>
              </w:tc>
            </w:tr>
            <w:tr w:rsidR="00681DE7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Keyboards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2</w:t>
                  </w:r>
                </w:p>
              </w:tc>
            </w:tr>
            <w:tr w:rsidR="00681DE7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Percussion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6</w:t>
                  </w:r>
                </w:p>
              </w:tc>
            </w:tr>
            <w:tr w:rsidR="00681DE7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Strings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30</w:t>
                  </w:r>
                </w:p>
              </w:tc>
            </w:tr>
            <w:tr w:rsidR="00681DE7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Woodwind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</w:t>
                  </w:r>
                </w:p>
              </w:tc>
            </w:tr>
            <w:tr w:rsidR="00681DE7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Total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681DE7" w:rsidRDefault="00681DE7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60</w:t>
                  </w:r>
                </w:p>
              </w:tc>
            </w:tr>
          </w:tbl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</w:p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580" w:dyaOrig="540">
                <v:shape id="_x0000_i1083" type="#_x0000_t75" style="width:129pt;height:27pt" o:ole="">
                  <v:imagedata r:id="rId115" o:title=""/>
                </v:shape>
                <o:OLEObject Type="Embed" ProgID="FXEquation.Equation" ShapeID="_x0000_i1083" DrawAspect="Content" ObjectID="_1514613534" r:id="rId116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885" w:dyaOrig="540">
                <v:shape id="_x0000_i1084" type="#_x0000_t75" style="width:194.25pt;height:27pt" o:ole="">
                  <v:imagedata r:id="rId117" o:title=""/>
                </v:shape>
                <o:OLEObject Type="Embed" ProgID="FXEquation.Equation" ShapeID="_x0000_i1084" DrawAspect="Content" ObjectID="_1514613535" r:id="rId118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780" w:dyaOrig="540">
                <v:shape id="_x0000_i1085" type="#_x0000_t75" style="width:39pt;height:27pt" o:ole="">
                  <v:imagedata r:id="rId119" o:title=""/>
                </v:shape>
                <o:OLEObject Type="Embed" ProgID="FXEquation.Equation" ShapeID="_x0000_i1085" DrawAspect="Content" ObjectID="_1514613536" r:id="rId120"/>
              </w:objec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885" w:dyaOrig="540">
                <v:shape id="_x0000_i1086" type="#_x0000_t75" style="width:194.25pt;height:27pt" o:ole="">
                  <v:imagedata r:id="rId121" o:title=""/>
                </v:shape>
                <o:OLEObject Type="Embed" ProgID="FXEquation.Equation" ShapeID="_x0000_i1086" DrawAspect="Content" ObjectID="_1514613537" r:id="rId122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780" w:dyaOrig="540">
                <v:shape id="_x0000_i1087" type="#_x0000_t75" style="width:39pt;height:27pt" o:ole="">
                  <v:imagedata r:id="rId123" o:title=""/>
                </v:shape>
                <o:OLEObject Type="Embed" ProgID="FXEquation.Equation" ShapeID="_x0000_i1087" DrawAspect="Content" ObjectID="_1514613538" r:id="rId124"/>
              </w:objec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Number of runners = 12+16+12+10 = 50</w:t>
            </w:r>
          </w:p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060" w:dyaOrig="540">
                <v:shape id="_x0000_i1088" type="#_x0000_t75" style="width:153pt;height:27pt" o:ole="">
                  <v:imagedata r:id="rId125" o:title=""/>
                </v:shape>
                <o:OLEObject Type="Embed" ProgID="FXEquation.Equation" ShapeID="_x0000_i1088" DrawAspect="Content" ObjectID="_1514613539" r:id="rId126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5355" w:dyaOrig="540">
                <v:shape id="_x0000_i1089" type="#_x0000_t75" style="width:267.75pt;height:27pt" o:ole="">
                  <v:imagedata r:id="rId127" o:title=""/>
                </v:shape>
                <o:OLEObject Type="Embed" ProgID="FXEquation.Equation" ShapeID="_x0000_i1089" DrawAspect="Content" ObjectID="_1514613540" r:id="rId128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900" w:dyaOrig="540">
                <v:shape id="_x0000_i1090" type="#_x0000_t75" style="width:45pt;height:27pt" o:ole="">
                  <v:imagedata r:id="rId129" o:title=""/>
                </v:shape>
                <o:OLEObject Type="Embed" ProgID="FXEquation.Equation" ShapeID="_x0000_i1090" DrawAspect="Content" ObjectID="_1514613541" r:id="rId130"/>
              </w:object>
            </w: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585" w:dyaOrig="540">
                <v:shape id="_x0000_i1091" type="#_x0000_t75" style="width:179.25pt;height:27pt" o:ole="">
                  <v:imagedata r:id="rId131" o:title=""/>
                </v:shape>
                <o:OLEObject Type="Embed" ProgID="FXEquation.Equation" ShapeID="_x0000_i1091" DrawAspect="Content" ObjectID="_1514613542" r:id="rId132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780" w:dyaOrig="540">
                <v:shape id="_x0000_i1092" type="#_x0000_t75" style="width:39pt;height:27pt" o:ole="">
                  <v:imagedata r:id="rId133" o:title=""/>
                </v:shape>
                <o:OLEObject Type="Embed" ProgID="FXEquation.Equation" ShapeID="_x0000_i1092" DrawAspect="Content" ObjectID="_1514613543" r:id="rId134"/>
              </w:object>
            </w: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015" w:dyaOrig="540">
                <v:shape id="_x0000_i1093" type="#_x0000_t75" style="width:150.75pt;height:27pt" o:ole="">
                  <v:imagedata r:id="rId135" o:title=""/>
                </v:shape>
                <o:OLEObject Type="Embed" ProgID="FXEquation.Equation" ShapeID="_x0000_i1093" DrawAspect="Content" ObjectID="_1514613544" r:id="rId136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4320" w:dyaOrig="540">
                <v:shape id="_x0000_i1094" type="#_x0000_t75" style="width:3in;height:27pt" o:ole="">
                  <v:imagedata r:id="rId137" o:title=""/>
                </v:shape>
                <o:OLEObject Type="Embed" ProgID="FXEquation.Equation" ShapeID="_x0000_i1094" DrawAspect="Content" ObjectID="_1514613545" r:id="rId138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0" w:dyaOrig="540">
                <v:shape id="_x0000_i1095" type="#_x0000_t75" style="width:13.5pt;height:27pt" o:ole="">
                  <v:imagedata r:id="rId139" o:title=""/>
                </v:shape>
                <o:OLEObject Type="Embed" ProgID="FXEquation.Equation" ShapeID="_x0000_i1095" DrawAspect="Content" ObjectID="_1514613546" r:id="rId140"/>
              </w:object>
            </w: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15 who rent, of these, 9 are not happy</w:t>
            </w:r>
          </w:p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970" w:dyaOrig="540">
                <v:shape id="_x0000_i1096" type="#_x0000_t75" style="width:148.5pt;height:27pt" o:ole="">
                  <v:imagedata r:id="rId141" o:title=""/>
                </v:shape>
                <o:OLEObject Type="Embed" ProgID="FXEquation.Equation" ShapeID="_x0000_i1096" DrawAspect="Content" ObjectID="_1514613547" r:id="rId142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 w:rsidP="009704CE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660" w:dyaOrig="540">
                <v:shape id="_x0000_i1097" type="#_x0000_t75" style="width:33pt;height:27pt" o:ole="">
                  <v:imagedata r:id="rId143" o:title=""/>
                </v:shape>
                <o:OLEObject Type="Embed" ProgID="FXEquation.Equation" ShapeID="_x0000_i1097" DrawAspect="Content" ObjectID="_1514613548" r:id="rId144"/>
              </w:object>
            </w: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 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Altogether there are 8+15+6+16 = 45 students</w:t>
            </w:r>
          </w:p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090" w:dyaOrig="540">
                <v:shape id="_x0000_i1098" type="#_x0000_t75" style="width:154.5pt;height:27pt" o:ole="">
                  <v:imagedata r:id="rId145" o:title=""/>
                </v:shape>
                <o:OLEObject Type="Embed" ProgID="FXEquation.Equation" ShapeID="_x0000_i1098" DrawAspect="Content" ObjectID="_1514613549" r:id="rId146"/>
              </w:object>
            </w:r>
          </w:p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Pr="009704CE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9704CE" w:rsidRPr="009704C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4214" w:dyaOrig="537">
                <v:shape id="_x0000_i1099" type="#_x0000_t75" style="width:210.75pt;height:27pt" o:ole="">
                  <v:imagedata r:id="rId147" o:title=""/>
                </v:shape>
                <o:OLEObject Type="Embed" ProgID="FXEquation.Equation" ShapeID="_x0000_i1099" DrawAspect="Content" ObjectID="_1514613550" r:id="rId148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Pr="009704CE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9704CE" w:rsidRPr="009704C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4" w:dyaOrig="537">
                <v:shape id="_x0000_i1100" type="#_x0000_t75" style="width:14.25pt;height:27pt" o:ole="">
                  <v:imagedata r:id="rId149" o:title=""/>
                </v:shape>
                <o:OLEObject Type="Embed" ProgID="FXEquation.Equation" ShapeID="_x0000_i1100" DrawAspect="Content" ObjectID="_1514613551" r:id="rId150"/>
              </w:object>
            </w:r>
            <w:r w:rsidRPr="009704CE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681DE7" w:rsidTr="000B6867">
        <w:trPr>
          <w:cantSplit/>
          <w:trHeight w:val="62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060" w:dyaOrig="540">
                <v:shape id="_x0000_i1101" type="#_x0000_t75" style="width:153pt;height:27pt" o:ole="">
                  <v:imagedata r:id="rId151" o:title=""/>
                </v:shape>
                <o:OLEObject Type="Embed" ProgID="FXEquation.Equation" ShapeID="_x0000_i1101" DrawAspect="Content" ObjectID="_1514613552" r:id="rId152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0" w:dyaOrig="540">
                <v:shape id="_x0000_i1102" type="#_x0000_t75" style="width:13.5pt;height:27pt" o:ole="">
                  <v:imagedata r:id="rId153" o:title=""/>
                </v:shape>
                <o:OLEObject Type="Embed" ProgID="FXEquation.Equation" ShapeID="_x0000_i1102" DrawAspect="Content" ObjectID="_1514613553" r:id="rId154"/>
              </w:object>
            </w: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</w:tbl>
    <w:p w:rsidR="00681DE7" w:rsidRDefault="00681DE7" w:rsidP="00681DE7">
      <w:pPr>
        <w:rPr>
          <w:rFonts w:asciiTheme="majorHAnsi" w:hAnsiTheme="majorHAnsi"/>
          <w:sz w:val="24"/>
          <w:szCs w:val="24"/>
        </w:rPr>
        <w:sectPr w:rsidR="00681DE7">
          <w:pgSz w:w="11906" w:h="16838"/>
          <w:pgMar w:top="1440" w:right="1440" w:bottom="1440" w:left="1440" w:header="708" w:footer="708" w:gutter="0"/>
          <w:cols w:space="720"/>
        </w:sect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987"/>
        <w:gridCol w:w="431"/>
        <w:gridCol w:w="5239"/>
        <w:gridCol w:w="568"/>
        <w:gridCol w:w="2975"/>
      </w:tblGrid>
      <w:tr w:rsidR="00681DE7" w:rsidTr="00681DE7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-418944250"/>
            <w:placeholder>
              <w:docPart w:val="A9F3CF0936944625B75E12C607B00939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681DE7" w:rsidRDefault="00681DE7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id w:val="713930614"/>
            <w:placeholder>
              <w:docPart w:val="5539B6522C7C4DB4A4828B8617A6666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  <w:shd w:val="clear" w:color="auto" w:fill="B6DDE8" w:themeFill="accent5" w:themeFillTint="66"/>
                <w:hideMark/>
              </w:tcPr>
              <w:p w:rsidR="00681DE7" w:rsidRDefault="00681DE7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Probability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681DE7" w:rsidRDefault="00681DE7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681DE7" w:rsidRDefault="00681DE7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681DE7" w:rsidRDefault="00681DE7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681DE7" w:rsidTr="00681DE7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  <w:hideMark/>
          </w:tcPr>
          <w:p w:rsidR="00681DE7" w:rsidRDefault="00681DE7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681DE7" w:rsidTr="00681DE7">
        <w:trPr>
          <w:trHeight w:val="34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1 chance in 6  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960" w:dyaOrig="540">
                <v:shape id="_x0000_i1103" type="#_x0000_t75" style="width:48pt;height:27pt" o:ole="">
                  <v:imagedata r:id="rId155" o:title=""/>
                </v:shape>
                <o:OLEObject Type="Embed" ProgID="FXEquation.Equation" ShapeID="_x0000_i1103" DrawAspect="Content" ObjectID="_1514613554" r:id="rId15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4 out of 52 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040" w:dyaOrig="540">
                <v:shape id="_x0000_i1104" type="#_x0000_t75" style="width:102pt;height:27pt" o:ole="">
                  <v:imagedata r:id="rId157" o:title=""/>
                </v:shape>
                <o:OLEObject Type="Embed" ProgID="FXEquation.Equation" ShapeID="_x0000_i1104" DrawAspect="Content" ObjectID="_1514613555" r:id="rId15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11 items</w:t>
            </w:r>
          </w:p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395" w:dyaOrig="540">
                <v:shape id="_x0000_i1105" type="#_x0000_t75" style="width:69.75pt;height:27pt" o:ole="">
                  <v:imagedata r:id="rId159" o:title=""/>
                </v:shape>
                <o:OLEObject Type="Embed" ProgID="FXEquation.Equation" ShapeID="_x0000_i1105" DrawAspect="Content" ObjectID="_1514613556" r:id="rId16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55" w:dyaOrig="540">
                <v:shape id="_x0000_i1106" type="#_x0000_t75" style="width:12.75pt;height:27pt" o:ole="">
                  <v:imagedata r:id="rId161" o:title=""/>
                </v:shape>
                <o:OLEObject Type="Embed" ProgID="FXEquation.Equation" ShapeID="_x0000_i1106" DrawAspect="Content" ObjectID="_1514613557" r:id="rId162"/>
              </w:objec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There are 13 clubs and 13 hears so </w:t>
            </w:r>
          </w:p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145" w:dyaOrig="540">
                <v:shape id="_x0000_i1107" type="#_x0000_t75" style="width:107.25pt;height:27pt" o:ole="">
                  <v:imagedata r:id="rId163" o:title=""/>
                </v:shape>
                <o:OLEObject Type="Embed" ProgID="FXEquation.Equation" ShapeID="_x0000_i1107" DrawAspect="Content" ObjectID="_1514613558" r:id="rId16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8 boards altogether, 2 have L.</w:t>
            </w:r>
          </w:p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500" w:dyaOrig="540">
                <v:shape id="_x0000_i1108" type="#_x0000_t75" style="width:75pt;height:27pt" o:ole="">
                  <v:imagedata r:id="rId165" o:title=""/>
                </v:shape>
                <o:OLEObject Type="Embed" ProgID="FXEquation.Equation" ShapeID="_x0000_i1108" DrawAspect="Content" ObjectID="_1514613559" r:id="rId16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660" w:dyaOrig="540">
                <v:shape id="_x0000_i1109" type="#_x0000_t75" style="width:33pt;height:27pt" o:ole="">
                  <v:imagedata r:id="rId167" o:title=""/>
                </v:shape>
                <o:OLEObject Type="Embed" ProgID="FXEquation.Equation" ShapeID="_x0000_i1109" DrawAspect="Content" ObjectID="_1514613560" r:id="rId168"/>
              </w:object>
            </w: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Pr="000B6867" w:rsidRDefault="000B6867" w:rsidP="000B6867">
            <w:pPr>
              <w:spacing w:before="120"/>
              <w:rPr>
                <w:rFonts w:asciiTheme="majorHAnsi" w:hAnsiTheme="majorHAnsi"/>
                <w:position w:val="10"/>
                <w:sz w:val="24"/>
                <w:szCs w:val="24"/>
              </w:rPr>
            </w:pPr>
            <w:r w:rsidRPr="000B6867">
              <w:rPr>
                <w:rFonts w:asciiTheme="majorHAnsi" w:hAnsiTheme="majorHAnsi"/>
                <w:color w:val="FF0000"/>
                <w:sz w:val="24"/>
                <w:szCs w:val="24"/>
              </w:rPr>
              <w:t xml:space="preserve">  </w:t>
            </w:r>
            <w:r w:rsidR="00681DE7" w:rsidRPr="000B6867">
              <w:rPr>
                <w:rFonts w:asciiTheme="majorHAnsi" w:hAnsiTheme="majorHAnsi"/>
                <w:color w:val="FF0000"/>
                <w:position w:val="10"/>
                <w:sz w:val="24"/>
                <w:szCs w:val="24"/>
              </w:rPr>
              <w:object w:dxaOrig="2400" w:dyaOrig="540">
                <v:shape id="_x0000_i1110" type="#_x0000_t75" style="width:120pt;height:27pt" o:ole="">
                  <v:imagedata r:id="rId169" o:title=""/>
                </v:shape>
                <o:OLEObject Type="Embed" ProgID="FXEquation.Equation" ShapeID="_x0000_i1110" DrawAspect="Content" ObjectID="_1514613561" r:id="rId170"/>
              </w:object>
            </w:r>
            <w:r w:rsidRPr="000B6867">
              <w:rPr>
                <w:rFonts w:asciiTheme="majorHAnsi" w:hAnsiTheme="majorHAnsi"/>
                <w:color w:val="FF0000"/>
                <w:position w:val="10"/>
                <w:sz w:val="24"/>
                <w:szCs w:val="24"/>
              </w:rPr>
              <w:t xml:space="preserve">      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0B686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position w:val="-20"/>
                <w:sz w:val="24"/>
                <w:szCs w:val="24"/>
              </w:rPr>
              <w:t>2</w:t>
            </w:r>
            <w:r w:rsidRPr="000B6867">
              <w:rPr>
                <w:rFonts w:asciiTheme="majorHAnsi" w:hAnsiTheme="majorHAnsi"/>
                <w:position w:val="-20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It is extremely unlikely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You have chosen 1 number, there are 20 possible</w:t>
            </w:r>
          </w:p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550" w:dyaOrig="540">
                <v:shape id="_x0000_i1111" type="#_x0000_t75" style="width:127.5pt;height:27pt" o:ole="">
                  <v:imagedata r:id="rId171" o:title=""/>
                </v:shape>
                <o:OLEObject Type="Embed" ProgID="FXEquation.Equation" ShapeID="_x0000_i1111" DrawAspect="Content" ObjectID="_1514613562" r:id="rId17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6 + 12 + 22 = 40 channels</w:t>
            </w:r>
          </w:p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750" w:dyaOrig="540">
                <v:shape id="_x0000_i1112" type="#_x0000_t75" style="width:187.5pt;height:27pt" o:ole="">
                  <v:imagedata r:id="rId173" o:title=""/>
                </v:shape>
                <o:OLEObject Type="Embed" ProgID="FXEquation.Equation" ShapeID="_x0000_i1112" DrawAspect="Content" ObjectID="_1514613563" r:id="rId17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35 which are white and 65 are coloured.</w:t>
            </w:r>
          </w:p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625" w:dyaOrig="540">
                <v:shape id="_x0000_i1113" type="#_x0000_t75" style="width:131.25pt;height:27pt" o:ole="">
                  <v:imagedata r:id="rId175" o:title=""/>
                </v:shape>
                <o:OLEObject Type="Embed" ProgID="FXEquation.Equation" ShapeID="_x0000_i1113" DrawAspect="Content" ObjectID="_1514613564" r:id="rId17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 odd numbers are coloured.</w:t>
            </w:r>
          </w:p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015" w:dyaOrig="540">
                <v:shape id="_x0000_i1114" type="#_x0000_t75" style="width:150.75pt;height:27pt" o:ole="">
                  <v:imagedata r:id="rId177" o:title=""/>
                </v:shape>
                <o:OLEObject Type="Embed" ProgID="FXEquation.Equation" ShapeID="_x0000_i1114" DrawAspect="Content" ObjectID="_1514613565" r:id="rId17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 it is not under an odd number then it must be under an even number, but all the even numbers are coloured and we want it not under a coloured number. There is no way to do this so P( Not odd or coloured) = 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Pr="000B6867" w:rsidRDefault="000B6867" w:rsidP="000B6867">
            <w:pPr>
              <w:spacing w:before="120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0B6867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354" w:dyaOrig="537">
                <v:shape id="_x0000_i1115" type="#_x0000_t75" style="width:117.75pt;height:27pt" o:ole="">
                  <v:imagedata r:id="rId179" o:title=""/>
                </v:shape>
                <o:OLEObject Type="Embed" ProgID="FXEquation.Equation" ShapeID="_x0000_i1115" DrawAspect="Content" ObjectID="_1514613566" r:id="rId18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655" w:dyaOrig="540">
                <v:shape id="_x0000_i1116" type="#_x0000_t75" style="width:133.5pt;height:27pt" o:ole="">
                  <v:imagedata r:id="rId181" o:title=""/>
                </v:shape>
                <o:OLEObject Type="Embed" ProgID="FXEquation.Equation" ShapeID="_x0000_i1116" DrawAspect="Content" ObjectID="_1514613567" r:id="rId18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020" w:dyaOrig="540">
                <v:shape id="_x0000_i1117" type="#_x0000_t75" style="width:51pt;height:27pt" o:ole="">
                  <v:imagedata r:id="rId183" o:title=""/>
                </v:shape>
                <o:OLEObject Type="Embed" ProgID="FXEquation.Equation" ShapeID="_x0000_i1117" DrawAspect="Content" ObjectID="_1514613568" r:id="rId184"/>
              </w:object>
            </w: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5115" w:dyaOrig="540">
                <v:shape id="_x0000_i1118" type="#_x0000_t75" style="width:255.75pt;height:27pt" o:ole="">
                  <v:imagedata r:id="rId185" o:title=""/>
                </v:shape>
                <o:OLEObject Type="Embed" ProgID="FXEquation.Equation" ShapeID="_x0000_i1118" DrawAspect="Content" ObjectID="_1514613569" r:id="rId18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020" w:dyaOrig="540">
                <v:shape id="_x0000_i1119" type="#_x0000_t75" style="width:51pt;height:27pt" o:ole="">
                  <v:imagedata r:id="rId187" o:title=""/>
                </v:shape>
                <o:OLEObject Type="Embed" ProgID="FXEquation.Equation" ShapeID="_x0000_i1119" DrawAspect="Content" ObjectID="_1514613570" r:id="rId188"/>
              </w:object>
            </w: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color w:val="000000" w:themeColor="text1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position w:val="-20"/>
                <w:sz w:val="24"/>
                <w:szCs w:val="24"/>
              </w:rPr>
              <w:t>There are 30 student altogether</w:t>
            </w:r>
          </w:p>
          <w:p w:rsidR="00681DE7" w:rsidRDefault="00681DE7">
            <w:pP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75" w:dyaOrig="540">
                <v:shape id="_x0000_i1120" type="#_x0000_t75" style="width:138.75pt;height:27pt" o:ole="">
                  <v:imagedata r:id="rId189" o:title=""/>
                </v:shape>
                <o:OLEObject Type="Embed" ProgID="FXEquation.Equation" ShapeID="_x0000_i1120" DrawAspect="Content" ObjectID="_1514613571" r:id="rId19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Pr="006E358C" w:rsidRDefault="006E358C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6E358C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028" w:dyaOrig="537">
                <v:shape id="_x0000_i1121" type="#_x0000_t75" style="width:151.5pt;height:27pt" o:ole="">
                  <v:imagedata r:id="rId191" o:title=""/>
                </v:shape>
                <o:OLEObject Type="Embed" ProgID="FXEquation.Equation" ShapeID="_x0000_i1121" DrawAspect="Content" ObjectID="_1514613572" r:id="rId19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Pr="006E358C" w:rsidRDefault="006E358C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6E358C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844" w:dyaOrig="537">
                <v:shape id="_x0000_i1122" type="#_x0000_t75" style="width:42pt;height:27pt" o:ole="">
                  <v:imagedata r:id="rId193" o:title=""/>
                </v:shape>
                <o:OLEObject Type="Embed" ProgID="FXEquation.Equation" ShapeID="_x0000_i1122" DrawAspect="Content" ObjectID="_1514613573" r:id="rId194"/>
              </w:object>
            </w:r>
          </w:p>
        </w:tc>
      </w:tr>
      <w:tr w:rsidR="00681DE7" w:rsidTr="00681DE7">
        <w:trPr>
          <w:trHeight w:val="5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DE7" w:rsidRDefault="00681DE7" w:rsidP="00681DE7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5685" w:dyaOrig="540">
                <v:shape id="_x0000_i1123" type="#_x0000_t75" style="width:284.25pt;height:27pt" o:ole="">
                  <v:imagedata r:id="rId195" o:title=""/>
                </v:shape>
                <o:OLEObject Type="Embed" ProgID="FXEquation.Equation" ShapeID="_x0000_i1123" DrawAspect="Content" ObjectID="_1514613574" r:id="rId19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1DE7" w:rsidRDefault="00681DE7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765" w:dyaOrig="525">
                <v:shape id="_x0000_i1124" type="#_x0000_t75" style="width:38.25pt;height:26.25pt" o:ole="">
                  <v:imagedata r:id="rId197" o:title=""/>
                </v:shape>
                <o:OLEObject Type="Embed" ProgID="FXEquation.Equation" ShapeID="_x0000_i1124" DrawAspect="Content" ObjectID="_1514613575" r:id="rId198"/>
              </w:object>
            </w:r>
          </w:p>
        </w:tc>
      </w:tr>
    </w:tbl>
    <w:p w:rsidR="00C71E16" w:rsidRPr="00C71E16" w:rsidRDefault="00C71E16" w:rsidP="005B6D69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7B3A" w:rsidRDefault="00EF7B3A" w:rsidP="00C868AD">
      <w:r>
        <w:separator/>
      </w:r>
    </w:p>
  </w:endnote>
  <w:endnote w:type="continuationSeparator" w:id="0">
    <w:p w:rsidR="00EF7B3A" w:rsidRDefault="00EF7B3A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20464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79C2" w:rsidRDefault="00DC79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0F3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C79C2" w:rsidRDefault="00DC79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72673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79C2" w:rsidRDefault="00DC79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7B3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C79C2" w:rsidRDefault="00DC79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7B3A" w:rsidRDefault="00EF7B3A" w:rsidP="00C868AD">
      <w:r>
        <w:separator/>
      </w:r>
    </w:p>
  </w:footnote>
  <w:footnote w:type="continuationSeparator" w:id="0">
    <w:p w:rsidR="00EF7B3A" w:rsidRDefault="00EF7B3A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79C2" w:rsidRPr="00C868AD" w:rsidRDefault="00DC79C2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346762181"/>
        <w:placeholder>
          <w:docPart w:val="301F18E65E234EA6B1E395F8920FBD4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Further Probability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4C0F3F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79C2" w:rsidRPr="005615AC" w:rsidRDefault="00DC79C2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DC79C2" w:rsidRPr="005615AC" w:rsidRDefault="00DC79C2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4C0F3F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386"/>
    <w:rsid w:val="00006F18"/>
    <w:rsid w:val="0000756C"/>
    <w:rsid w:val="000176AA"/>
    <w:rsid w:val="000266E5"/>
    <w:rsid w:val="000A3DF6"/>
    <w:rsid w:val="000B6867"/>
    <w:rsid w:val="000C4CAD"/>
    <w:rsid w:val="00110126"/>
    <w:rsid w:val="00112A35"/>
    <w:rsid w:val="00170C3E"/>
    <w:rsid w:val="0018287C"/>
    <w:rsid w:val="001A6613"/>
    <w:rsid w:val="001D51F7"/>
    <w:rsid w:val="001E7254"/>
    <w:rsid w:val="00216994"/>
    <w:rsid w:val="00246314"/>
    <w:rsid w:val="00263F05"/>
    <w:rsid w:val="002A4688"/>
    <w:rsid w:val="002C1F1F"/>
    <w:rsid w:val="002D2901"/>
    <w:rsid w:val="002E4D35"/>
    <w:rsid w:val="002F71E5"/>
    <w:rsid w:val="00325745"/>
    <w:rsid w:val="0034576B"/>
    <w:rsid w:val="003551B7"/>
    <w:rsid w:val="00374BC9"/>
    <w:rsid w:val="00396770"/>
    <w:rsid w:val="003D41FF"/>
    <w:rsid w:val="00413DF5"/>
    <w:rsid w:val="00432EEA"/>
    <w:rsid w:val="00456E72"/>
    <w:rsid w:val="00460B7C"/>
    <w:rsid w:val="00474558"/>
    <w:rsid w:val="004A64CB"/>
    <w:rsid w:val="004C0F3F"/>
    <w:rsid w:val="004E1D1E"/>
    <w:rsid w:val="005277D4"/>
    <w:rsid w:val="00531C1E"/>
    <w:rsid w:val="00541AE3"/>
    <w:rsid w:val="0054627D"/>
    <w:rsid w:val="005615AC"/>
    <w:rsid w:val="00591FD0"/>
    <w:rsid w:val="00597399"/>
    <w:rsid w:val="005B261E"/>
    <w:rsid w:val="005B6D69"/>
    <w:rsid w:val="005C44C0"/>
    <w:rsid w:val="005F70B5"/>
    <w:rsid w:val="00603B58"/>
    <w:rsid w:val="00641EA7"/>
    <w:rsid w:val="00667642"/>
    <w:rsid w:val="006718CF"/>
    <w:rsid w:val="00681DE7"/>
    <w:rsid w:val="006D66A6"/>
    <w:rsid w:val="006D7592"/>
    <w:rsid w:val="006E358C"/>
    <w:rsid w:val="006F4F4B"/>
    <w:rsid w:val="0073301C"/>
    <w:rsid w:val="007403DD"/>
    <w:rsid w:val="00787F57"/>
    <w:rsid w:val="00790C1F"/>
    <w:rsid w:val="007B3348"/>
    <w:rsid w:val="007D39B1"/>
    <w:rsid w:val="007F29C2"/>
    <w:rsid w:val="00816D9C"/>
    <w:rsid w:val="00845ACB"/>
    <w:rsid w:val="00853748"/>
    <w:rsid w:val="00854C2D"/>
    <w:rsid w:val="00885304"/>
    <w:rsid w:val="008959EE"/>
    <w:rsid w:val="008A20B4"/>
    <w:rsid w:val="008B7480"/>
    <w:rsid w:val="008C68D7"/>
    <w:rsid w:val="008F3E43"/>
    <w:rsid w:val="009704CE"/>
    <w:rsid w:val="009A5487"/>
    <w:rsid w:val="009D24C3"/>
    <w:rsid w:val="00A13386"/>
    <w:rsid w:val="00A23965"/>
    <w:rsid w:val="00A252B0"/>
    <w:rsid w:val="00A81533"/>
    <w:rsid w:val="00A824D7"/>
    <w:rsid w:val="00AB0C62"/>
    <w:rsid w:val="00AB3712"/>
    <w:rsid w:val="00B0317F"/>
    <w:rsid w:val="00B26BD8"/>
    <w:rsid w:val="00B665A4"/>
    <w:rsid w:val="00B850EA"/>
    <w:rsid w:val="00B9780A"/>
    <w:rsid w:val="00BA2409"/>
    <w:rsid w:val="00BC0959"/>
    <w:rsid w:val="00BE233F"/>
    <w:rsid w:val="00C17E11"/>
    <w:rsid w:val="00C204E3"/>
    <w:rsid w:val="00C56E1E"/>
    <w:rsid w:val="00C71E16"/>
    <w:rsid w:val="00C868AD"/>
    <w:rsid w:val="00CA11C9"/>
    <w:rsid w:val="00CA296A"/>
    <w:rsid w:val="00CD209A"/>
    <w:rsid w:val="00D03A78"/>
    <w:rsid w:val="00D66760"/>
    <w:rsid w:val="00D667E2"/>
    <w:rsid w:val="00D95422"/>
    <w:rsid w:val="00DB0E30"/>
    <w:rsid w:val="00DB4FB7"/>
    <w:rsid w:val="00DC79C2"/>
    <w:rsid w:val="00DD06F8"/>
    <w:rsid w:val="00E24077"/>
    <w:rsid w:val="00E371AE"/>
    <w:rsid w:val="00E73210"/>
    <w:rsid w:val="00E82432"/>
    <w:rsid w:val="00E97D94"/>
    <w:rsid w:val="00EB1449"/>
    <w:rsid w:val="00EF7B3A"/>
    <w:rsid w:val="00F76BBF"/>
    <w:rsid w:val="00FC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72"/>
    <o:shapelayout v:ext="edit">
      <o:idmap v:ext="edit" data="1"/>
      <o:rules v:ext="edit">
        <o:r id="V:Rule1" type="connector" idref="#Straight Connector 81"/>
        <o:r id="V:Rule2" type="connector" idref="#Straight Connector 64"/>
        <o:r id="V:Rule3" type="connector" idref="#Straight Connector 478"/>
        <o:r id="V:Rule4" type="connector" idref="#Straight Connector 482"/>
        <o:r id="V:Rule5" type="connector" idref="#Straight Connector 26"/>
      </o:rules>
    </o:shapelayout>
  </w:shapeDefaults>
  <w:decimalSymbol w:val="."/>
  <w:listSeparator w:val=","/>
  <w15:docId w15:val="{D5B4ED71-F5E6-4C72-AC03-EB90AA344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6.png"/><Relationship Id="rId21" Type="http://schemas.openxmlformats.org/officeDocument/2006/relationships/image" Target="media/image8.png"/><Relationship Id="rId42" Type="http://schemas.openxmlformats.org/officeDocument/2006/relationships/image" Target="media/image18.png"/><Relationship Id="rId63" Type="http://schemas.openxmlformats.org/officeDocument/2006/relationships/image" Target="media/image24.png"/><Relationship Id="rId84" Type="http://schemas.openxmlformats.org/officeDocument/2006/relationships/image" Target="media/image32.png"/><Relationship Id="rId138" Type="http://schemas.openxmlformats.org/officeDocument/2006/relationships/oleObject" Target="embeddings/oleObject70.bin"/><Relationship Id="rId159" Type="http://schemas.openxmlformats.org/officeDocument/2006/relationships/image" Target="media/image67.png"/><Relationship Id="rId170" Type="http://schemas.openxmlformats.org/officeDocument/2006/relationships/oleObject" Target="embeddings/oleObject86.bin"/><Relationship Id="rId191" Type="http://schemas.openxmlformats.org/officeDocument/2006/relationships/image" Target="media/image83.png"/><Relationship Id="rId196" Type="http://schemas.openxmlformats.org/officeDocument/2006/relationships/oleObject" Target="embeddings/oleObject99.bin"/><Relationship Id="rId200" Type="http://schemas.openxmlformats.org/officeDocument/2006/relationships/glossaryDocument" Target="glossary/document.xml"/><Relationship Id="rId16" Type="http://schemas.openxmlformats.org/officeDocument/2006/relationships/oleObject" Target="embeddings/oleObject3.bin"/><Relationship Id="rId107" Type="http://schemas.openxmlformats.org/officeDocument/2006/relationships/image" Target="media/image41.png"/><Relationship Id="rId11" Type="http://schemas.openxmlformats.org/officeDocument/2006/relationships/image" Target="media/image4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39.png"/><Relationship Id="rId123" Type="http://schemas.openxmlformats.org/officeDocument/2006/relationships/image" Target="media/image49.png"/><Relationship Id="rId128" Type="http://schemas.openxmlformats.org/officeDocument/2006/relationships/oleObject" Target="embeddings/oleObject65.bin"/><Relationship Id="rId144" Type="http://schemas.openxmlformats.org/officeDocument/2006/relationships/oleObject" Target="embeddings/oleObject73.bin"/><Relationship Id="rId149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1.bin"/><Relationship Id="rId165" Type="http://schemas.openxmlformats.org/officeDocument/2006/relationships/image" Target="media/image70.png"/><Relationship Id="rId181" Type="http://schemas.openxmlformats.org/officeDocument/2006/relationships/image" Target="media/image78.png"/><Relationship Id="rId186" Type="http://schemas.openxmlformats.org/officeDocument/2006/relationships/oleObject" Target="embeddings/oleObject94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43" Type="http://schemas.openxmlformats.org/officeDocument/2006/relationships/oleObject" Target="embeddings/oleObject17.bin"/><Relationship Id="rId48" Type="http://schemas.openxmlformats.org/officeDocument/2006/relationships/image" Target="media/image19.png"/><Relationship Id="rId64" Type="http://schemas.openxmlformats.org/officeDocument/2006/relationships/oleObject" Target="embeddings/oleObject28.bin"/><Relationship Id="rId69" Type="http://schemas.openxmlformats.org/officeDocument/2006/relationships/image" Target="media/image26.png"/><Relationship Id="rId113" Type="http://schemas.openxmlformats.org/officeDocument/2006/relationships/image" Target="media/image44.png"/><Relationship Id="rId118" Type="http://schemas.openxmlformats.org/officeDocument/2006/relationships/oleObject" Target="embeddings/oleObject60.bin"/><Relationship Id="rId134" Type="http://schemas.openxmlformats.org/officeDocument/2006/relationships/oleObject" Target="embeddings/oleObject68.bin"/><Relationship Id="rId139" Type="http://schemas.openxmlformats.org/officeDocument/2006/relationships/image" Target="media/image57.png"/><Relationship Id="rId80" Type="http://schemas.openxmlformats.org/officeDocument/2006/relationships/oleObject" Target="embeddings/oleObject38.bin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6.bin"/><Relationship Id="rId155" Type="http://schemas.openxmlformats.org/officeDocument/2006/relationships/image" Target="media/image65.png"/><Relationship Id="rId171" Type="http://schemas.openxmlformats.org/officeDocument/2006/relationships/image" Target="media/image73.png"/><Relationship Id="rId176" Type="http://schemas.openxmlformats.org/officeDocument/2006/relationships/oleObject" Target="embeddings/oleObject89.bin"/><Relationship Id="rId192" Type="http://schemas.openxmlformats.org/officeDocument/2006/relationships/oleObject" Target="embeddings/oleObject97.bin"/><Relationship Id="rId197" Type="http://schemas.openxmlformats.org/officeDocument/2006/relationships/image" Target="media/image86.png"/><Relationship Id="rId201" Type="http://schemas.openxmlformats.org/officeDocument/2006/relationships/theme" Target="theme/theme1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33" Type="http://schemas.openxmlformats.org/officeDocument/2006/relationships/oleObject" Target="embeddings/oleObject12.bin"/><Relationship Id="rId38" Type="http://schemas.openxmlformats.org/officeDocument/2006/relationships/image" Target="media/image16.png"/><Relationship Id="rId59" Type="http://schemas.openxmlformats.org/officeDocument/2006/relationships/image" Target="media/image22.png"/><Relationship Id="rId103" Type="http://schemas.openxmlformats.org/officeDocument/2006/relationships/oleObject" Target="embeddings/oleObject52.bin"/><Relationship Id="rId108" Type="http://schemas.openxmlformats.org/officeDocument/2006/relationships/oleObject" Target="embeddings/oleObject55.bin"/><Relationship Id="rId124" Type="http://schemas.openxmlformats.org/officeDocument/2006/relationships/oleObject" Target="embeddings/oleObject63.bin"/><Relationship Id="rId129" Type="http://schemas.openxmlformats.org/officeDocument/2006/relationships/image" Target="media/image52.png"/><Relationship Id="rId54" Type="http://schemas.openxmlformats.org/officeDocument/2006/relationships/image" Target="media/image20.png"/><Relationship Id="rId70" Type="http://schemas.openxmlformats.org/officeDocument/2006/relationships/oleObject" Target="embeddings/oleObject32.bin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5.bin"/><Relationship Id="rId96" Type="http://schemas.openxmlformats.org/officeDocument/2006/relationships/image" Target="media/image37.png"/><Relationship Id="rId140" Type="http://schemas.openxmlformats.org/officeDocument/2006/relationships/oleObject" Target="embeddings/oleObject71.bin"/><Relationship Id="rId145" Type="http://schemas.openxmlformats.org/officeDocument/2006/relationships/image" Target="media/image60.png"/><Relationship Id="rId161" Type="http://schemas.openxmlformats.org/officeDocument/2006/relationships/image" Target="media/image68.png"/><Relationship Id="rId166" Type="http://schemas.openxmlformats.org/officeDocument/2006/relationships/oleObject" Target="embeddings/oleObject84.bin"/><Relationship Id="rId182" Type="http://schemas.openxmlformats.org/officeDocument/2006/relationships/oleObject" Target="embeddings/oleObject92.bin"/><Relationship Id="rId187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58.bin"/><Relationship Id="rId119" Type="http://schemas.openxmlformats.org/officeDocument/2006/relationships/image" Target="media/image47.png"/><Relationship Id="rId44" Type="http://schemas.openxmlformats.org/officeDocument/2006/relationships/header" Target="header1.xml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9.bin"/><Relationship Id="rId86" Type="http://schemas.openxmlformats.org/officeDocument/2006/relationships/oleObject" Target="embeddings/oleObject42.bin"/><Relationship Id="rId130" Type="http://schemas.openxmlformats.org/officeDocument/2006/relationships/oleObject" Target="embeddings/oleObject66.bin"/><Relationship Id="rId135" Type="http://schemas.openxmlformats.org/officeDocument/2006/relationships/image" Target="media/image55.png"/><Relationship Id="rId151" Type="http://schemas.openxmlformats.org/officeDocument/2006/relationships/image" Target="media/image63.png"/><Relationship Id="rId156" Type="http://schemas.openxmlformats.org/officeDocument/2006/relationships/oleObject" Target="embeddings/oleObject79.bin"/><Relationship Id="rId177" Type="http://schemas.openxmlformats.org/officeDocument/2006/relationships/image" Target="media/image76.png"/><Relationship Id="rId198" Type="http://schemas.openxmlformats.org/officeDocument/2006/relationships/oleObject" Target="embeddings/oleObject100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84.png"/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5.bin"/><Relationship Id="rId109" Type="http://schemas.openxmlformats.org/officeDocument/2006/relationships/image" Target="media/image42.png"/><Relationship Id="rId34" Type="http://schemas.openxmlformats.org/officeDocument/2006/relationships/image" Target="media/image14.png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8.bin"/><Relationship Id="rId104" Type="http://schemas.openxmlformats.org/officeDocument/2006/relationships/oleObject" Target="embeddings/oleObject53.bin"/><Relationship Id="rId120" Type="http://schemas.openxmlformats.org/officeDocument/2006/relationships/oleObject" Target="embeddings/oleObject61.bin"/><Relationship Id="rId125" Type="http://schemas.openxmlformats.org/officeDocument/2006/relationships/image" Target="media/image50.png"/><Relationship Id="rId141" Type="http://schemas.openxmlformats.org/officeDocument/2006/relationships/image" Target="media/image58.png"/><Relationship Id="rId146" Type="http://schemas.openxmlformats.org/officeDocument/2006/relationships/oleObject" Target="embeddings/oleObject74.bin"/><Relationship Id="rId167" Type="http://schemas.openxmlformats.org/officeDocument/2006/relationships/image" Target="media/image71.png"/><Relationship Id="rId188" Type="http://schemas.openxmlformats.org/officeDocument/2006/relationships/oleObject" Target="embeddings/oleObject95.bin"/><Relationship Id="rId7" Type="http://schemas.openxmlformats.org/officeDocument/2006/relationships/endnotes" Target="endnotes.xml"/><Relationship Id="rId71" Type="http://schemas.openxmlformats.org/officeDocument/2006/relationships/image" Target="media/image27.jpeg"/><Relationship Id="rId92" Type="http://schemas.openxmlformats.org/officeDocument/2006/relationships/image" Target="media/image35.png"/><Relationship Id="rId162" Type="http://schemas.openxmlformats.org/officeDocument/2006/relationships/oleObject" Target="embeddings/oleObject82.bin"/><Relationship Id="rId183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7.bin"/><Relationship Id="rId40" Type="http://schemas.openxmlformats.org/officeDocument/2006/relationships/image" Target="media/image17.png"/><Relationship Id="rId45" Type="http://schemas.openxmlformats.org/officeDocument/2006/relationships/footer" Target="footer1.xml"/><Relationship Id="rId66" Type="http://schemas.openxmlformats.org/officeDocument/2006/relationships/image" Target="media/image25.png"/><Relationship Id="rId87" Type="http://schemas.openxmlformats.org/officeDocument/2006/relationships/image" Target="media/image33.png"/><Relationship Id="rId110" Type="http://schemas.openxmlformats.org/officeDocument/2006/relationships/oleObject" Target="embeddings/oleObject56.bin"/><Relationship Id="rId115" Type="http://schemas.openxmlformats.org/officeDocument/2006/relationships/image" Target="media/image45.png"/><Relationship Id="rId131" Type="http://schemas.openxmlformats.org/officeDocument/2006/relationships/image" Target="media/image53.png"/><Relationship Id="rId136" Type="http://schemas.openxmlformats.org/officeDocument/2006/relationships/oleObject" Target="embeddings/oleObject69.bin"/><Relationship Id="rId157" Type="http://schemas.openxmlformats.org/officeDocument/2006/relationships/image" Target="media/image66.png"/><Relationship Id="rId178" Type="http://schemas.openxmlformats.org/officeDocument/2006/relationships/oleObject" Target="embeddings/oleObject90.bin"/><Relationship Id="rId61" Type="http://schemas.openxmlformats.org/officeDocument/2006/relationships/image" Target="media/image23.png"/><Relationship Id="rId82" Type="http://schemas.openxmlformats.org/officeDocument/2006/relationships/image" Target="media/image31.png"/><Relationship Id="rId152" Type="http://schemas.openxmlformats.org/officeDocument/2006/relationships/oleObject" Target="embeddings/oleObject77.bin"/><Relationship Id="rId173" Type="http://schemas.openxmlformats.org/officeDocument/2006/relationships/image" Target="media/image74.png"/><Relationship Id="rId194" Type="http://schemas.openxmlformats.org/officeDocument/2006/relationships/oleObject" Target="embeddings/oleObject98.bin"/><Relationship Id="rId199" Type="http://schemas.openxmlformats.org/officeDocument/2006/relationships/fontTable" Target="fontTable.xml"/><Relationship Id="rId19" Type="http://schemas.openxmlformats.org/officeDocument/2006/relationships/chart" Target="charts/chart1.xml"/><Relationship Id="rId14" Type="http://schemas.openxmlformats.org/officeDocument/2006/relationships/oleObject" Target="embeddings/oleObject2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3.bin"/><Relationship Id="rId56" Type="http://schemas.openxmlformats.org/officeDocument/2006/relationships/image" Target="media/image21.png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50.bin"/><Relationship Id="rId105" Type="http://schemas.openxmlformats.org/officeDocument/2006/relationships/image" Target="media/image40.png"/><Relationship Id="rId126" Type="http://schemas.openxmlformats.org/officeDocument/2006/relationships/oleObject" Target="embeddings/oleObject64.bin"/><Relationship Id="rId147" Type="http://schemas.openxmlformats.org/officeDocument/2006/relationships/image" Target="media/image61.png"/><Relationship Id="rId168" Type="http://schemas.openxmlformats.org/officeDocument/2006/relationships/oleObject" Target="embeddings/oleObject85.bin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image" Target="media/image28.jpeg"/><Relationship Id="rId93" Type="http://schemas.openxmlformats.org/officeDocument/2006/relationships/oleObject" Target="embeddings/oleObject46.bin"/><Relationship Id="rId98" Type="http://schemas.openxmlformats.org/officeDocument/2006/relationships/image" Target="media/image38.png"/><Relationship Id="rId121" Type="http://schemas.openxmlformats.org/officeDocument/2006/relationships/image" Target="media/image48.png"/><Relationship Id="rId142" Type="http://schemas.openxmlformats.org/officeDocument/2006/relationships/oleObject" Target="embeddings/oleObject72.bin"/><Relationship Id="rId163" Type="http://schemas.openxmlformats.org/officeDocument/2006/relationships/image" Target="media/image69.png"/><Relationship Id="rId184" Type="http://schemas.openxmlformats.org/officeDocument/2006/relationships/oleObject" Target="embeddings/oleObject93.bin"/><Relationship Id="rId189" Type="http://schemas.openxmlformats.org/officeDocument/2006/relationships/image" Target="media/image82.png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header" Target="header2.xml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9.bin"/><Relationship Id="rId137" Type="http://schemas.openxmlformats.org/officeDocument/2006/relationships/image" Target="media/image56.png"/><Relationship Id="rId158" Type="http://schemas.openxmlformats.org/officeDocument/2006/relationships/oleObject" Target="embeddings/oleObject80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40.bin"/><Relationship Id="rId88" Type="http://schemas.openxmlformats.org/officeDocument/2006/relationships/oleObject" Target="embeddings/oleObject43.bin"/><Relationship Id="rId111" Type="http://schemas.openxmlformats.org/officeDocument/2006/relationships/image" Target="media/image43.png"/><Relationship Id="rId132" Type="http://schemas.openxmlformats.org/officeDocument/2006/relationships/oleObject" Target="embeddings/oleObject67.bin"/><Relationship Id="rId153" Type="http://schemas.openxmlformats.org/officeDocument/2006/relationships/image" Target="media/image64.png"/><Relationship Id="rId174" Type="http://schemas.openxmlformats.org/officeDocument/2006/relationships/oleObject" Target="embeddings/oleObject88.bin"/><Relationship Id="rId179" Type="http://schemas.openxmlformats.org/officeDocument/2006/relationships/image" Target="media/image77.png"/><Relationship Id="rId195" Type="http://schemas.openxmlformats.org/officeDocument/2006/relationships/image" Target="media/image85.png"/><Relationship Id="rId190" Type="http://schemas.openxmlformats.org/officeDocument/2006/relationships/oleObject" Target="embeddings/oleObject96.bin"/><Relationship Id="rId15" Type="http://schemas.openxmlformats.org/officeDocument/2006/relationships/image" Target="media/image6.png"/><Relationship Id="rId36" Type="http://schemas.openxmlformats.org/officeDocument/2006/relationships/image" Target="media/image15.png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4.bin"/><Relationship Id="rId127" Type="http://schemas.openxmlformats.org/officeDocument/2006/relationships/image" Target="media/image51.png"/><Relationship Id="rId10" Type="http://schemas.openxmlformats.org/officeDocument/2006/relationships/image" Target="media/image3.jpeg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29.png"/><Relationship Id="rId78" Type="http://schemas.openxmlformats.org/officeDocument/2006/relationships/image" Target="media/image30.jpeg"/><Relationship Id="rId94" Type="http://schemas.openxmlformats.org/officeDocument/2006/relationships/image" Target="media/image36.png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1.bin"/><Relationship Id="rId122" Type="http://schemas.openxmlformats.org/officeDocument/2006/relationships/oleObject" Target="embeddings/oleObject62.bin"/><Relationship Id="rId143" Type="http://schemas.openxmlformats.org/officeDocument/2006/relationships/image" Target="media/image59.png"/><Relationship Id="rId148" Type="http://schemas.openxmlformats.org/officeDocument/2006/relationships/oleObject" Target="embeddings/oleObject75.bin"/><Relationship Id="rId164" Type="http://schemas.openxmlformats.org/officeDocument/2006/relationships/oleObject" Target="embeddings/oleObject83.bin"/><Relationship Id="rId169" Type="http://schemas.openxmlformats.org/officeDocument/2006/relationships/image" Target="media/image72.png"/><Relationship Id="rId185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oleObject" Target="embeddings/oleObject91.bin"/><Relationship Id="rId26" Type="http://schemas.openxmlformats.org/officeDocument/2006/relationships/oleObject" Target="embeddings/oleObject8.bin"/><Relationship Id="rId47" Type="http://schemas.openxmlformats.org/officeDocument/2006/relationships/footer" Target="footer2.xml"/><Relationship Id="rId68" Type="http://schemas.openxmlformats.org/officeDocument/2006/relationships/oleObject" Target="embeddings/oleObject31.bin"/><Relationship Id="rId89" Type="http://schemas.openxmlformats.org/officeDocument/2006/relationships/image" Target="media/image34.png"/><Relationship Id="rId112" Type="http://schemas.openxmlformats.org/officeDocument/2006/relationships/oleObject" Target="embeddings/oleObject57.bin"/><Relationship Id="rId133" Type="http://schemas.openxmlformats.org/officeDocument/2006/relationships/image" Target="media/image54.png"/><Relationship Id="rId154" Type="http://schemas.openxmlformats.org/officeDocument/2006/relationships/oleObject" Target="embeddings/oleObject78.bin"/><Relationship Id="rId175" Type="http://schemas.openxmlformats.org/officeDocument/2006/relationships/image" Target="media/image7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rry\Desktop\Assessment%20Bank%202015%20Draft%201\Materials\Source%20Materials\Graphs%202015%20(Autosaved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Local</a:t>
            </a:r>
            <a:r>
              <a:rPr lang="en-AU" baseline="0"/>
              <a:t> Marathon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solidFill>
                <a:schemeClr val="tx2">
                  <a:lumMod val="75000"/>
                </a:schemeClr>
              </a:solidFill>
            </a:ln>
            <a:effectLst/>
          </c:spPr>
          <c:invertIfNegative val="0"/>
          <c:cat>
            <c:strRef>
              <c:f>'Column Graph'!$BE$5:$BE$8</c:f>
              <c:strCache>
                <c:ptCount val="4"/>
                <c:pt idx="0">
                  <c:v>Tim</c:v>
                </c:pt>
                <c:pt idx="1">
                  <c:v>Amy</c:v>
                </c:pt>
                <c:pt idx="2">
                  <c:v>Suzie</c:v>
                </c:pt>
                <c:pt idx="3">
                  <c:v>Ahmed</c:v>
                </c:pt>
              </c:strCache>
            </c:strRef>
          </c:cat>
          <c:val>
            <c:numRef>
              <c:f>'Column Graph'!$BF$5:$BF$8</c:f>
              <c:numCache>
                <c:formatCode>General</c:formatCode>
                <c:ptCount val="4"/>
                <c:pt idx="0">
                  <c:v>12</c:v>
                </c:pt>
                <c:pt idx="1">
                  <c:v>16</c:v>
                </c:pt>
                <c:pt idx="2">
                  <c:v>12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CD-4952-B9DA-02C6F7CB7F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44077104"/>
        <c:axId val="544075144"/>
      </c:barChart>
      <c:catAx>
        <c:axId val="5440771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Coach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4075144"/>
        <c:crosses val="autoZero"/>
        <c:auto val="1"/>
        <c:lblAlgn val="ctr"/>
        <c:lblOffset val="100"/>
        <c:noMultiLvlLbl val="0"/>
      </c:catAx>
      <c:valAx>
        <c:axId val="544075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Number</a:t>
                </a:r>
                <a:r>
                  <a:rPr lang="en-AU" baseline="0"/>
                  <a:t> of Runners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4077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4527BD3CD0349998084EA7B1BAC3A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9C0AB8-6766-41DE-ADA1-D908D740A893}"/>
      </w:docPartPr>
      <w:docPartBody>
        <w:p w:rsidR="008B6BC2" w:rsidRDefault="00190E66">
          <w:pPr>
            <w:pStyle w:val="84527BD3CD0349998084EA7B1BAC3AE2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FEA2FE6D4ADC4A998041B0BEC9FA58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3E239-C4CD-45C8-9F16-C9F2F76A76A2}"/>
      </w:docPartPr>
      <w:docPartBody>
        <w:p w:rsidR="008B6BC2" w:rsidRDefault="00190E66">
          <w:pPr>
            <w:pStyle w:val="FEA2FE6D4ADC4A998041B0BEC9FA588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E9281F775FC74A2E9DA4F5BF0EECAC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B93B0B-3C53-4D2A-ACF5-C7E3DF51CC6B}"/>
      </w:docPartPr>
      <w:docPartBody>
        <w:p w:rsidR="008B6BC2" w:rsidRDefault="00190E66">
          <w:pPr>
            <w:pStyle w:val="E9281F775FC74A2E9DA4F5BF0EECAC0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468F262239245F2941D452FF9173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F13A46-4556-4A00-B4EE-30BA14FA5E8D}"/>
      </w:docPartPr>
      <w:docPartBody>
        <w:p w:rsidR="008B6BC2" w:rsidRDefault="00190E66">
          <w:pPr>
            <w:pStyle w:val="C468F262239245F2941D452FF917337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301F18E65E234EA6B1E395F8920FBD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4A13BB-4F82-4A79-9CFC-31C6E4391C11}"/>
      </w:docPartPr>
      <w:docPartBody>
        <w:p w:rsidR="008B6BC2" w:rsidRDefault="00523572" w:rsidP="00523572">
          <w:pPr>
            <w:pStyle w:val="301F18E65E234EA6B1E395F8920FBD43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E3AB28699ED1434D9DBD6A751D8DE9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D50FBC-5FD7-4FC7-BC19-A984A2AD5286}"/>
      </w:docPartPr>
      <w:docPartBody>
        <w:p w:rsidR="008B6BC2" w:rsidRDefault="00523572" w:rsidP="00523572">
          <w:pPr>
            <w:pStyle w:val="E3AB28699ED1434D9DBD6A751D8DE9A4"/>
          </w:pPr>
          <w:r>
            <w:rPr>
              <w:rStyle w:val="PlaceholderText"/>
            </w:rPr>
            <w:t>[Title]</w:t>
          </w:r>
        </w:p>
      </w:docPartBody>
    </w:docPart>
    <w:docPart>
      <w:docPartPr>
        <w:name w:val="A9F3CF0936944625B75E12C607B009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30EEE6-A23B-49F6-B520-02D64AB9915C}"/>
      </w:docPartPr>
      <w:docPartBody>
        <w:p w:rsidR="008B6BC2" w:rsidRDefault="00523572" w:rsidP="00523572">
          <w:pPr>
            <w:pStyle w:val="A9F3CF0936944625B75E12C607B00939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5539B6522C7C4DB4A4828B8617A666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5B14F5-953A-4AA2-9EDC-5D77E8B23903}"/>
      </w:docPartPr>
      <w:docPartBody>
        <w:p w:rsidR="008B6BC2" w:rsidRDefault="00523572" w:rsidP="00523572">
          <w:pPr>
            <w:pStyle w:val="5539B6522C7C4DB4A4828B8617A66663"/>
          </w:pPr>
          <w:r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572"/>
    <w:rsid w:val="00190E66"/>
    <w:rsid w:val="001F1AEF"/>
    <w:rsid w:val="00523572"/>
    <w:rsid w:val="0058570B"/>
    <w:rsid w:val="006C4CB8"/>
    <w:rsid w:val="008B6BC2"/>
    <w:rsid w:val="00DA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23572"/>
  </w:style>
  <w:style w:type="paragraph" w:customStyle="1" w:styleId="84527BD3CD0349998084EA7B1BAC3AE2">
    <w:name w:val="84527BD3CD0349998084EA7B1BAC3AE2"/>
  </w:style>
  <w:style w:type="paragraph" w:customStyle="1" w:styleId="FEA2FE6D4ADC4A998041B0BEC9FA5880">
    <w:name w:val="FEA2FE6D4ADC4A998041B0BEC9FA5880"/>
  </w:style>
  <w:style w:type="paragraph" w:customStyle="1" w:styleId="E9281F775FC74A2E9DA4F5BF0EECAC06">
    <w:name w:val="E9281F775FC74A2E9DA4F5BF0EECAC06"/>
  </w:style>
  <w:style w:type="paragraph" w:customStyle="1" w:styleId="C468F262239245F2941D452FF9173370">
    <w:name w:val="C468F262239245F2941D452FF9173370"/>
  </w:style>
  <w:style w:type="paragraph" w:customStyle="1" w:styleId="38C734C47BA0425CB5A4A0A66B6D5949">
    <w:name w:val="38C734C47BA0425CB5A4A0A66B6D5949"/>
  </w:style>
  <w:style w:type="paragraph" w:customStyle="1" w:styleId="9372694C49F143039B41F89F4B4CCDFC">
    <w:name w:val="9372694C49F143039B41F89F4B4CCDFC"/>
  </w:style>
  <w:style w:type="paragraph" w:customStyle="1" w:styleId="E0EA339E31714EC1A9A345811B813889">
    <w:name w:val="E0EA339E31714EC1A9A345811B813889"/>
  </w:style>
  <w:style w:type="paragraph" w:customStyle="1" w:styleId="6076D744F7244EEE8E74E01880E75465">
    <w:name w:val="6076D744F7244EEE8E74E01880E75465"/>
  </w:style>
  <w:style w:type="paragraph" w:customStyle="1" w:styleId="5374D4D3D76446C495CFF835B8DBCB18">
    <w:name w:val="5374D4D3D76446C495CFF835B8DBCB18"/>
  </w:style>
  <w:style w:type="paragraph" w:customStyle="1" w:styleId="FB3C8321034D4A93BB845BC94BD8CCD9">
    <w:name w:val="FB3C8321034D4A93BB845BC94BD8CCD9"/>
  </w:style>
  <w:style w:type="paragraph" w:customStyle="1" w:styleId="A89AEC2555FE494CAB48BAEDFBD93770">
    <w:name w:val="A89AEC2555FE494CAB48BAEDFBD93770"/>
  </w:style>
  <w:style w:type="paragraph" w:customStyle="1" w:styleId="BEB15D19FE914312A9D79BC3836243AF">
    <w:name w:val="BEB15D19FE914312A9D79BC3836243AF"/>
  </w:style>
  <w:style w:type="paragraph" w:customStyle="1" w:styleId="301F18E65E234EA6B1E395F8920FBD43">
    <w:name w:val="301F18E65E234EA6B1E395F8920FBD43"/>
    <w:rsid w:val="00523572"/>
  </w:style>
  <w:style w:type="paragraph" w:customStyle="1" w:styleId="E3AB28699ED1434D9DBD6A751D8DE9A4">
    <w:name w:val="E3AB28699ED1434D9DBD6A751D8DE9A4"/>
    <w:rsid w:val="00523572"/>
  </w:style>
  <w:style w:type="paragraph" w:customStyle="1" w:styleId="A9F3CF0936944625B75E12C607B00939">
    <w:name w:val="A9F3CF0936944625B75E12C607B00939"/>
    <w:rsid w:val="00523572"/>
  </w:style>
  <w:style w:type="paragraph" w:customStyle="1" w:styleId="5539B6522C7C4DB4A4828B8617A66663">
    <w:name w:val="5539B6522C7C4DB4A4828B8617A66663"/>
    <w:rsid w:val="005235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2482E6-3A6C-4823-AA48-DB42C9600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14</Pages>
  <Words>2196</Words>
  <Characters>12518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Further Probability</vt:lpstr>
    </vt:vector>
  </TitlesOfParts>
  <Company>Toshiba</Company>
  <LinksUpToDate>false</LinksUpToDate>
  <CharactersWithSpaces>14685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Further Probability</dc:title>
  <dc:creator>Garry</dc:creator>
  <cp:lastModifiedBy>Garry</cp:lastModifiedBy>
  <cp:revision>2</cp:revision>
  <dcterms:created xsi:type="dcterms:W3CDTF">2016-01-17T22:10:00Z</dcterms:created>
  <dcterms:modified xsi:type="dcterms:W3CDTF">2016-01-17T22:10:00Z</dcterms:modified>
  <cp:category>Year 8</cp:category>
</cp:coreProperties>
</file>