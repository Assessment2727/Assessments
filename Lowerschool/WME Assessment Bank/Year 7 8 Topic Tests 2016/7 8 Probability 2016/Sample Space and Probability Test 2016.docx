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06D04D7CE8594FE4A6B262D0E390C3C4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540849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00270515DEEA4223AB4C34799533D1D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540849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Sample Space and Probability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FC3823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FC3823" w:rsidRPr="003B696E" w:rsidRDefault="00FC3823" w:rsidP="00FC3823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3B696E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FC3823" w:rsidRPr="003B696E" w:rsidRDefault="00FC3823" w:rsidP="00FC3823">
            <w:pPr>
              <w:numPr>
                <w:ilvl w:val="0"/>
                <w:numId w:val="7"/>
              </w:numPr>
              <w:ind w:left="318" w:hanging="142"/>
              <w:contextualSpacing/>
              <w:rPr>
                <w:rFonts w:ascii="Times New Roman" w:hAnsi="Times New Roman"/>
                <w:sz w:val="16"/>
                <w:szCs w:val="16"/>
              </w:rPr>
            </w:pPr>
            <w:r w:rsidRPr="003B696E">
              <w:rPr>
                <w:rFonts w:ascii="Times New Roman" w:hAnsi="Times New Roman"/>
                <w:sz w:val="16"/>
                <w:szCs w:val="16"/>
              </w:rPr>
              <w:t>Construct sample spaces for single- step experiments with equally likely outcomes (ACMSP167)</w:t>
            </w:r>
          </w:p>
          <w:p w:rsidR="00FC3823" w:rsidRDefault="00FC3823" w:rsidP="00FC3823">
            <w:pPr>
              <w:pStyle w:val="ListParagraph"/>
              <w:numPr>
                <w:ilvl w:val="0"/>
                <w:numId w:val="7"/>
              </w:numPr>
              <w:ind w:left="318" w:hanging="142"/>
              <w:rPr>
                <w:rFonts w:ascii="Times New Roman" w:hAnsi="Times New Roman"/>
                <w:sz w:val="16"/>
                <w:szCs w:val="16"/>
              </w:rPr>
            </w:pPr>
            <w:r w:rsidRPr="003B696E">
              <w:rPr>
                <w:rFonts w:ascii="Times New Roman" w:hAnsi="Times New Roman"/>
                <w:sz w:val="16"/>
                <w:szCs w:val="16"/>
              </w:rPr>
              <w:t>Assign probabilities to the outcomes of events and determine probabilities for events  (ACMSP168)</w:t>
            </w:r>
          </w:p>
          <w:p w:rsidR="00FC3823" w:rsidRPr="00C56E1E" w:rsidRDefault="00FC3823" w:rsidP="00FC3823">
            <w:pPr>
              <w:pStyle w:val="ListParagraph"/>
              <w:numPr>
                <w:ilvl w:val="0"/>
                <w:numId w:val="7"/>
              </w:numPr>
              <w:ind w:left="318" w:hanging="142"/>
              <w:rPr>
                <w:rFonts w:ascii="Times New Roman" w:hAnsi="Times New Roman"/>
                <w:sz w:val="16"/>
                <w:szCs w:val="16"/>
              </w:rPr>
            </w:pPr>
            <w:r w:rsidRPr="000C02D0">
              <w:rPr>
                <w:rFonts w:ascii="Times New Roman" w:hAnsi="Times New Roman"/>
                <w:sz w:val="16"/>
                <w:szCs w:val="16"/>
              </w:rPr>
              <w:t>Identify complementary events and use the sum of probabilities to solve problems (ACMSP204)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FC3823" w:rsidRPr="00325745" w:rsidRDefault="00FC3823" w:rsidP="00FC3823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5277D4" w:rsidRPr="001B3341" w:rsidRDefault="005277D4" w:rsidP="00855974">
            <w:pPr>
              <w:pStyle w:val="ListParagraph"/>
              <w:ind w:left="460"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855974" w:rsidRDefault="00855974" w:rsidP="00855974">
            <w:pPr>
              <w:spacing w:after="120"/>
              <w:ind w:right="5137"/>
              <w:rPr>
                <w:rFonts w:ascii="Times New Roman" w:hAnsi="Times New Roman"/>
                <w:sz w:val="24"/>
                <w:szCs w:val="24"/>
              </w:rPr>
            </w:pPr>
            <w:r w:rsidRPr="00585414">
              <w:rPr>
                <w:rFonts w:ascii="Times New Roman" w:hAnsi="Times New Roman"/>
                <w:b/>
                <w:sz w:val="24"/>
                <w:szCs w:val="24"/>
              </w:rPr>
              <w:t>Questions 1 – 3 refer to the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following:</w:t>
            </w:r>
          </w:p>
          <w:p w:rsidR="00855974" w:rsidRDefault="00855974" w:rsidP="00855974">
            <w:pPr>
              <w:pStyle w:val="QuestionStyle"/>
              <w:ind w:right="5137"/>
            </w:pPr>
            <w:r>
              <w:t xml:space="preserve">A </w:t>
            </w:r>
            <w:r w:rsidR="00E96455">
              <w:t xml:space="preserve">pack of </w:t>
            </w:r>
            <w:r>
              <w:t>card</w:t>
            </w:r>
            <w:r w:rsidR="00E96455">
              <w:t>s for a</w:t>
            </w:r>
            <w:r w:rsidR="00680540">
              <w:t xml:space="preserve"> game has four</w:t>
            </w:r>
            <w:r>
              <w:t xml:space="preserve"> different coloured cards.</w:t>
            </w:r>
          </w:p>
          <w:p w:rsidR="005277D4" w:rsidRDefault="00855974" w:rsidP="00855974">
            <w:pPr>
              <w:pStyle w:val="QuestionStyle"/>
              <w:ind w:right="5137"/>
            </w:pPr>
            <w:r>
              <w:t>T</w:t>
            </w:r>
            <w:r w:rsidR="003B4F5A">
              <w:t>here are 19 green cards, 17 red cards, 13 blue cards and 11</w:t>
            </w:r>
            <w:r>
              <w:t xml:space="preserve"> yellow cards.</w:t>
            </w:r>
          </w:p>
          <w:p w:rsidR="00855974" w:rsidRDefault="00855974" w:rsidP="00855974">
            <w:pPr>
              <w:pStyle w:val="QuestionStyle"/>
            </w:pPr>
            <w:r>
              <w:t>Sylvia draws one card out of the pack.</w:t>
            </w: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Default="00855974" w:rsidP="00CD209A">
            <w:pPr>
              <w:pStyle w:val="QuestionStyle"/>
            </w:pPr>
            <w:r>
              <w:t>How many are there in the sample space for her drawing the card?</w:t>
            </w:r>
          </w:p>
          <w:p w:rsidR="003B4F5A" w:rsidRDefault="003B4F5A" w:rsidP="00CD209A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3184" behindDoc="0" locked="0" layoutInCell="1" allowOverlap="1" wp14:anchorId="6E563B2C" wp14:editId="7D28EE75">
                      <wp:simplePos x="0" y="0"/>
                      <wp:positionH relativeFrom="column">
                        <wp:posOffset>281940</wp:posOffset>
                      </wp:positionH>
                      <wp:positionV relativeFrom="paragraph">
                        <wp:posOffset>46355</wp:posOffset>
                      </wp:positionV>
                      <wp:extent cx="4224020" cy="114300"/>
                      <wp:effectExtent l="0" t="0" r="24130" b="19050"/>
                      <wp:wrapNone/>
                      <wp:docPr id="71" name="Group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020" cy="114300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6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4F6B23" id="Group 71" o:spid="_x0000_s1026" style="position:absolute;margin-left:22.2pt;margin-top:3.65pt;width:332.6pt;height:9pt;z-index:251613184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" strokeweight="1pt"/>
                      <v:roundrect id="AutoShape 3" o:spid="_x0000_s1028" style="position:absolute;left:4053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" strokeweight="1pt"/>
                      <v:roundrect id="AutoShape 5" o:spid="_x0000_s1029" style="position:absolute;left:26538;width:1709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" strokeweight="1pt"/>
                      <v:roundrect id="AutoShape 6" o:spid="_x0000_s1030" style="position:absolute;left:14034;width:1716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" strokeweight="1pt"/>
                    </v:group>
                  </w:pict>
                </mc:Fallback>
              </mc:AlternateContent>
            </w:r>
            <w:r>
              <w:t xml:space="preserve">               24                                30                               49                               60   </w:t>
            </w:r>
          </w:p>
          <w:p w:rsidR="003B4F5A" w:rsidRDefault="003B4F5A" w:rsidP="00CD209A">
            <w:pPr>
              <w:pStyle w:val="QuestionStyle"/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Default="00855974" w:rsidP="00CD209A">
            <w:pPr>
              <w:pStyle w:val="QuestionStyle"/>
            </w:pPr>
            <w:r>
              <w:t xml:space="preserve">What is the probability that </w:t>
            </w:r>
            <w:r w:rsidR="00556C42">
              <w:t>she draws a red</w:t>
            </w:r>
            <w:r>
              <w:t xml:space="preserve"> card?</w:t>
            </w:r>
          </w:p>
          <w:p w:rsidR="003B4F5A" w:rsidRPr="003B4F5A" w:rsidRDefault="003B4F5A" w:rsidP="00CD209A">
            <w:pPr>
              <w:pStyle w:val="QuestionStyle"/>
              <w:rPr>
                <w:position w:val="-20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7280" behindDoc="0" locked="0" layoutInCell="1" allowOverlap="1" wp14:anchorId="4700B1EF" wp14:editId="00B6FEB6">
                      <wp:simplePos x="0" y="0"/>
                      <wp:positionH relativeFrom="column">
                        <wp:posOffset>283210</wp:posOffset>
                      </wp:positionH>
                      <wp:positionV relativeFrom="paragraph">
                        <wp:posOffset>201289</wp:posOffset>
                      </wp:positionV>
                      <wp:extent cx="4224581" cy="114306"/>
                      <wp:effectExtent l="0" t="0" r="24130" b="19050"/>
                      <wp:wrapNone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581" cy="114306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2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AC197A" id="Group 22" o:spid="_x0000_s1026" style="position:absolute;margin-left:22.3pt;margin-top:15.85pt;width:332.65pt;height:9pt;z-index:251617280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" strokeweight="1pt"/>
                      <v:roundrect id="AutoShape 3" o:spid="_x0000_s1028" style="position:absolute;left:4053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" strokeweight="1pt"/>
                      <v:roundrect id="AutoShape 5" o:spid="_x0000_s1029" style="position:absolute;left:26538;width:1709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" strokeweight="1pt"/>
                      <v:roundrect id="AutoShape 6" o:spid="_x0000_s1030" style="position:absolute;left:14034;width:1716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>
              <w:t xml:space="preserve">                   </w:t>
            </w:r>
            <w:r w:rsidRPr="003B4F5A">
              <w:rPr>
                <w:color w:val="FF0000"/>
                <w:position w:val="-20"/>
              </w:rPr>
              <w:object w:dxaOrig="274" w:dyaOrig="53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.5pt;height:27pt" o:ole="">
                  <v:imagedata r:id="rId8" o:title=""/>
                </v:shape>
                <o:OLEObject Type="Embed" ProgID="FXEquation.Equation" ShapeID="_x0000_i1025" DrawAspect="Content" ObjectID="_1514613306" r:id="rId9"/>
              </w:object>
            </w:r>
            <w:r w:rsidRPr="003B4F5A">
              <w:rPr>
                <w:position w:val="-20"/>
              </w:rPr>
              <w:t xml:space="preserve"> </w:t>
            </w:r>
            <w:r>
              <w:rPr>
                <w:position w:val="-20"/>
              </w:rPr>
              <w:t xml:space="preserve">                                </w:t>
            </w:r>
            <w:r w:rsidRPr="003B4F5A">
              <w:rPr>
                <w:color w:val="FF0000"/>
                <w:position w:val="-20"/>
              </w:rPr>
              <w:object w:dxaOrig="274" w:dyaOrig="537">
                <v:shape id="_x0000_i1026" type="#_x0000_t75" style="width:13.5pt;height:27pt" o:ole="">
                  <v:imagedata r:id="rId10" o:title=""/>
                </v:shape>
                <o:OLEObject Type="Embed" ProgID="FXEquation.Equation" ShapeID="_x0000_i1026" DrawAspect="Content" ObjectID="_1514613307" r:id="rId11"/>
              </w:object>
            </w:r>
            <w:r>
              <w:rPr>
                <w:position w:val="-20"/>
              </w:rPr>
              <w:t xml:space="preserve">                           </w:t>
            </w:r>
            <w:r w:rsidRPr="003B4F5A">
              <w:rPr>
                <w:color w:val="FF0000"/>
                <w:position w:val="-20"/>
              </w:rPr>
              <w:object w:dxaOrig="274" w:dyaOrig="537">
                <v:shape id="_x0000_i1027" type="#_x0000_t75" style="width:13.5pt;height:27pt" o:ole="">
                  <v:imagedata r:id="rId12" o:title=""/>
                </v:shape>
                <o:OLEObject Type="Embed" ProgID="FXEquation.Equation" ShapeID="_x0000_i1027" DrawAspect="Content" ObjectID="_1514613308" r:id="rId13"/>
              </w:object>
            </w:r>
            <w:r>
              <w:rPr>
                <w:position w:val="-20"/>
              </w:rPr>
              <w:t xml:space="preserve">                               </w:t>
            </w:r>
            <w:r w:rsidRPr="003B4F5A">
              <w:rPr>
                <w:color w:val="FF0000"/>
                <w:position w:val="-20"/>
              </w:rPr>
              <w:object w:dxaOrig="274" w:dyaOrig="537">
                <v:shape id="_x0000_i1028" type="#_x0000_t75" style="width:13.5pt;height:27pt" o:ole="">
                  <v:imagedata r:id="rId14" o:title=""/>
                </v:shape>
                <o:OLEObject Type="Embed" ProgID="FXEquation.Equation" ShapeID="_x0000_i1028" DrawAspect="Content" ObjectID="_1514613309" r:id="rId15"/>
              </w:object>
            </w:r>
            <w:r>
              <w:rPr>
                <w:position w:val="-20"/>
              </w:rPr>
              <w:t xml:space="preserve"> </w:t>
            </w:r>
          </w:p>
          <w:p w:rsidR="003B4F5A" w:rsidRDefault="003B4F5A" w:rsidP="00CD209A">
            <w:pPr>
              <w:pStyle w:val="QuestionStyle"/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Default="005277D4" w:rsidP="00CD209A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4752" behindDoc="0" locked="0" layoutInCell="1" allowOverlap="1" wp14:anchorId="472A4212" wp14:editId="3B35773E">
                      <wp:simplePos x="0" y="0"/>
                      <wp:positionH relativeFrom="column">
                        <wp:posOffset>1492250</wp:posOffset>
                      </wp:positionH>
                      <wp:positionV relativeFrom="paragraph">
                        <wp:posOffset>7498080</wp:posOffset>
                      </wp:positionV>
                      <wp:extent cx="2819400" cy="457200"/>
                      <wp:effectExtent l="6350" t="8890" r="12700" b="10160"/>
                      <wp:wrapNone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12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DE013B" id="Group 11" o:spid="_x0000_s1026" style="position:absolute;margin-left:117.5pt;margin-top:590.4pt;width:222pt;height:36pt;z-index:251594752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">
                      <v:roundrect id="AutoShape 13" o:spid="_x0000_s1027" style="position:absolute;left:3530;top:684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"/>
                      <v:roundrect id="AutoShape 14" o:spid="_x0000_s1028" style="position:absolute;left:3530;top:738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"/>
                      <v:roundrect id="AutoShape 15" o:spid="_x0000_s1029" style="position:absolute;left:7160;top:684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"/>
                      <v:roundrect id="AutoShape 16" o:spid="_x0000_s1030" style="position:absolute;left:7160;top:738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"/>
                    </v:group>
                  </w:pict>
                </mc:Fallback>
              </mc:AlternateContent>
            </w:r>
            <w:r w:rsidR="00855974">
              <w:t xml:space="preserve">What is the probability that she draws a </w:t>
            </w:r>
            <w:r w:rsidR="00E96455">
              <w:t>yellow</w:t>
            </w:r>
            <w:r w:rsidR="00855974">
              <w:t xml:space="preserve"> card?</w:t>
            </w:r>
          </w:p>
          <w:p w:rsidR="003B4F5A" w:rsidRDefault="00556C42" w:rsidP="00CD209A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9328" behindDoc="0" locked="0" layoutInCell="1" allowOverlap="1" wp14:anchorId="29218FE5" wp14:editId="079A0742">
                      <wp:simplePos x="0" y="0"/>
                      <wp:positionH relativeFrom="column">
                        <wp:posOffset>3468370</wp:posOffset>
                      </wp:positionH>
                      <wp:positionV relativeFrom="paragraph">
                        <wp:posOffset>57785</wp:posOffset>
                      </wp:positionV>
                      <wp:extent cx="478155" cy="678180"/>
                      <wp:effectExtent l="0" t="0" r="36195" b="26670"/>
                      <wp:wrapNone/>
                      <wp:docPr id="27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28" name="Rectangle 28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Rectangle 29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Straight Connector 30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EC9FCB" id="Group 27" o:spid="_x0000_s1026" style="position:absolute;margin-left:273.1pt;margin-top:4.55pt;width:37.65pt;height:53.4pt;z-index:25161932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">
                      <v:rect id="Rectangle 28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" filled="f" strokecolor="black [3213]" strokeweight="1.5pt"/>
                      <v:rect id="Rectangle 29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" filled="f" strokecolor="black [3213]" strokeweight="1.5pt"/>
                      <v:line id="Straight Connector 30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" strokecolor="black [3213]" strokeweight="1.5pt"/>
                    </v:group>
                  </w:pict>
                </mc:Fallback>
              </mc:AlternateContent>
            </w:r>
          </w:p>
          <w:p w:rsidR="003B4F5A" w:rsidRDefault="003B4F5A" w:rsidP="00CD209A">
            <w:pPr>
              <w:pStyle w:val="QuestionStyle"/>
            </w:pPr>
          </w:p>
          <w:p w:rsidR="00556C42" w:rsidRDefault="00556C42" w:rsidP="00CD209A">
            <w:pPr>
              <w:pStyle w:val="QuestionStyle"/>
            </w:pPr>
          </w:p>
          <w:p w:rsidR="00556C42" w:rsidRDefault="00556C42" w:rsidP="00CD209A">
            <w:pPr>
              <w:pStyle w:val="QuestionStyle"/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5277D4" w:rsidRPr="001B3341" w:rsidRDefault="005277D4" w:rsidP="00FA43C0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A43C0" w:rsidRDefault="00FA43C0" w:rsidP="00FA43C0">
            <w:pPr>
              <w:spacing w:after="120"/>
              <w:ind w:right="51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Questions 4 – 6</w:t>
            </w:r>
            <w:r w:rsidRPr="00585414">
              <w:rPr>
                <w:rFonts w:ascii="Times New Roman" w:hAnsi="Times New Roman"/>
                <w:b/>
                <w:sz w:val="24"/>
                <w:szCs w:val="24"/>
              </w:rPr>
              <w:t xml:space="preserve"> refer to the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following:</w:t>
            </w:r>
          </w:p>
          <w:p w:rsidR="00840EF6" w:rsidRDefault="00840EF6" w:rsidP="00CD209A">
            <w:pPr>
              <w:pStyle w:val="QuestionStyle"/>
            </w:pPr>
            <w:r>
              <w:t xml:space="preserve">In a board game there are 32 sections </w:t>
            </w:r>
            <w:r w:rsidR="007A0284">
              <w:t>and during an entire game, each</w:t>
            </w:r>
            <w:r>
              <w:t xml:space="preserve"> player has an equal chance of landing on </w:t>
            </w:r>
            <w:r w:rsidR="007A0284">
              <w:t>any section on a given turn.</w:t>
            </w:r>
            <w:r>
              <w:t xml:space="preserve"> </w:t>
            </w:r>
          </w:p>
          <w:p w:rsidR="005277D4" w:rsidRDefault="00840EF6" w:rsidP="00CD209A">
            <w:pPr>
              <w:pStyle w:val="QuestionStyle"/>
            </w:pPr>
            <w:r>
              <w:t>L</w:t>
            </w:r>
            <w:r w:rsidR="00CE7A4B">
              <w:t>anding on a white section</w:t>
            </w:r>
            <w:r>
              <w:t xml:space="preserve"> earn</w:t>
            </w:r>
            <w:r w:rsidR="00CE7A4B">
              <w:t>s</w:t>
            </w:r>
            <w:r>
              <w:t xml:space="preserve"> a player</w:t>
            </w:r>
            <w:r w:rsidR="00CE7A4B">
              <w:t xml:space="preserve"> </w:t>
            </w:r>
            <w:r>
              <w:t xml:space="preserve">points and landing on the black or grey lose the </w:t>
            </w:r>
            <w:r w:rsidR="00CE7A4B">
              <w:t>player points.</w:t>
            </w:r>
          </w:p>
          <w:p w:rsidR="00FA43C0" w:rsidRDefault="002522B0" w:rsidP="00CD209A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26" type="#_x0000_t75" style="position:absolute;margin-left:44.25pt;margin-top:3.45pt;width:269.65pt;height:167.6pt;z-index:251659264;mso-position-horizontal-relative:text;mso-position-vertical-relative:text">
                  <v:imagedata r:id="rId16" o:title=""/>
                </v:shape>
                <o:OLEObject Type="Embed" ProgID="FXDraw.Graphic" ShapeID="_x0000_s1026" DrawAspect="Content" ObjectID="_1514613396" r:id="rId17"/>
              </w:object>
            </w:r>
          </w:p>
          <w:p w:rsidR="00FA43C0" w:rsidRDefault="00FA43C0" w:rsidP="00CD209A">
            <w:pPr>
              <w:pStyle w:val="QuestionStyle"/>
            </w:pPr>
          </w:p>
          <w:p w:rsidR="00FA43C0" w:rsidRDefault="00FA43C0" w:rsidP="00CD209A">
            <w:pPr>
              <w:pStyle w:val="QuestionStyle"/>
            </w:pPr>
          </w:p>
          <w:p w:rsidR="00FA43C0" w:rsidRDefault="00FA43C0" w:rsidP="00CD209A">
            <w:pPr>
              <w:pStyle w:val="QuestionStyle"/>
            </w:pPr>
          </w:p>
          <w:p w:rsidR="00FA43C0" w:rsidRDefault="00FA43C0" w:rsidP="00CD209A">
            <w:pPr>
              <w:pStyle w:val="QuestionStyle"/>
            </w:pPr>
          </w:p>
          <w:p w:rsidR="00FA43C0" w:rsidRDefault="00FA43C0" w:rsidP="00CD209A">
            <w:pPr>
              <w:pStyle w:val="QuestionStyle"/>
            </w:pPr>
          </w:p>
          <w:p w:rsidR="00840EF6" w:rsidRDefault="00840EF6" w:rsidP="00CD209A">
            <w:pPr>
              <w:pStyle w:val="QuestionStyle"/>
            </w:pPr>
          </w:p>
          <w:p w:rsidR="00840EF6" w:rsidRDefault="00840EF6" w:rsidP="00CD209A">
            <w:pPr>
              <w:pStyle w:val="QuestionStyle"/>
            </w:pPr>
          </w:p>
          <w:p w:rsidR="00840EF6" w:rsidRDefault="00840EF6" w:rsidP="00CD209A">
            <w:pPr>
              <w:pStyle w:val="QuestionStyle"/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Default="007A0284" w:rsidP="00CD209A">
            <w:pPr>
              <w:pStyle w:val="QuestionStyle"/>
            </w:pPr>
            <w:r>
              <w:t>What is the size of the sample space for the game</w:t>
            </w:r>
            <w:r w:rsidR="00CE7A4B">
              <w:t>?</w:t>
            </w:r>
          </w:p>
          <w:p w:rsidR="007A0284" w:rsidRDefault="007A0284" w:rsidP="00CD209A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4448" behindDoc="0" locked="0" layoutInCell="1" allowOverlap="1" wp14:anchorId="2F0BC65F" wp14:editId="71C5F536">
                      <wp:simplePos x="0" y="0"/>
                      <wp:positionH relativeFrom="column">
                        <wp:posOffset>2979420</wp:posOffset>
                      </wp:positionH>
                      <wp:positionV relativeFrom="paragraph">
                        <wp:posOffset>14605</wp:posOffset>
                      </wp:positionV>
                      <wp:extent cx="754380" cy="373380"/>
                      <wp:effectExtent l="0" t="0" r="2667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E2EDCF" id="Rectangle 74" o:spid="_x0000_s1026" style="position:absolute;margin-left:234.6pt;margin-top:1.15pt;width:59.4pt;height:29.4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LNmgIAAI8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7A0284" w:rsidRDefault="007A0284" w:rsidP="00CD209A">
            <w:pPr>
              <w:pStyle w:val="QuestionStyle"/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Default="007A0284" w:rsidP="007A0284">
            <w:pPr>
              <w:pStyle w:val="QuestionStyle"/>
            </w:pPr>
            <w:r>
              <w:t>What is the probability that a player lands on a grey section on a random turn</w:t>
            </w:r>
            <w:r w:rsidR="00CE7A4B">
              <w:t>?</w:t>
            </w:r>
          </w:p>
          <w:p w:rsidR="001315FB" w:rsidRPr="001315FB" w:rsidRDefault="001315FB" w:rsidP="007A0284">
            <w:pPr>
              <w:pStyle w:val="QuestionStyle"/>
              <w:rPr>
                <w:position w:val="-20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9568" behindDoc="0" locked="0" layoutInCell="1" allowOverlap="1" wp14:anchorId="3F1FF530" wp14:editId="480E11AC">
                      <wp:simplePos x="0" y="0"/>
                      <wp:positionH relativeFrom="column">
                        <wp:posOffset>472440</wp:posOffset>
                      </wp:positionH>
                      <wp:positionV relativeFrom="paragraph">
                        <wp:posOffset>113665</wp:posOffset>
                      </wp:positionV>
                      <wp:extent cx="4224581" cy="114306"/>
                      <wp:effectExtent l="0" t="0" r="24130" b="19050"/>
                      <wp:wrapNone/>
                      <wp:docPr id="73" name="Group 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581" cy="114306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7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7EE69B" id="Group 73" o:spid="_x0000_s1026" style="position:absolute;margin-left:37.2pt;margin-top:8.95pt;width:332.65pt;height:9pt;z-index:251629568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" strokeweight="1pt"/>
                      <v:roundrect id="AutoShape 3" o:spid="_x0000_s1028" style="position:absolute;left:4053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" strokeweight="1pt"/>
                      <v:roundrect id="AutoShape 5" o:spid="_x0000_s1029" style="position:absolute;left:26538;width:1709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" strokeweight="1pt"/>
                      <v:roundrect id="AutoShape 6" o:spid="_x0000_s1030" style="position:absolute;left:14034;width:1716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" strokeweight="1pt"/>
                    </v:group>
                  </w:pict>
                </mc:Fallback>
              </mc:AlternateContent>
            </w:r>
            <w:r>
              <w:t xml:space="preserve">                    </w:t>
            </w:r>
            <w:r w:rsidRPr="001315FB">
              <w:rPr>
                <w:color w:val="FF0000"/>
                <w:position w:val="-20"/>
              </w:rPr>
              <w:object w:dxaOrig="326" w:dyaOrig="537">
                <v:shape id="_x0000_i1030" type="#_x0000_t75" style="width:16.5pt;height:27pt" o:ole="">
                  <v:imagedata r:id="rId18" o:title=""/>
                </v:shape>
                <o:OLEObject Type="Embed" ProgID="FXEquation.Equation" ShapeID="_x0000_i1030" DrawAspect="Content" ObjectID="_1514613310" r:id="rId19"/>
              </w:object>
            </w:r>
            <w:r w:rsidRPr="001315FB">
              <w:rPr>
                <w:position w:val="-20"/>
              </w:rPr>
              <w:t xml:space="preserve"> </w:t>
            </w:r>
            <w:r>
              <w:rPr>
                <w:position w:val="-20"/>
              </w:rPr>
              <w:t xml:space="preserve">                               </w:t>
            </w:r>
            <w:r w:rsidRPr="001315FB">
              <w:rPr>
                <w:color w:val="FF0000"/>
                <w:position w:val="-20"/>
              </w:rPr>
              <w:object w:dxaOrig="274" w:dyaOrig="537">
                <v:shape id="_x0000_i1031" type="#_x0000_t75" style="width:13.5pt;height:27pt" o:ole="">
                  <v:imagedata r:id="rId20" o:title=""/>
                </v:shape>
                <o:OLEObject Type="Embed" ProgID="FXEquation.Equation" ShapeID="_x0000_i1031" DrawAspect="Content" ObjectID="_1514613311" r:id="rId21"/>
              </w:object>
            </w:r>
            <w:r>
              <w:rPr>
                <w:position w:val="-20"/>
              </w:rPr>
              <w:t xml:space="preserve">                            </w:t>
            </w:r>
            <w:r w:rsidRPr="001315FB">
              <w:rPr>
                <w:color w:val="FF0000"/>
                <w:position w:val="-20"/>
              </w:rPr>
              <w:object w:dxaOrig="274" w:dyaOrig="537">
                <v:shape id="_x0000_i1032" type="#_x0000_t75" style="width:13.5pt;height:27pt" o:ole="">
                  <v:imagedata r:id="rId22" o:title=""/>
                </v:shape>
                <o:OLEObject Type="Embed" ProgID="FXEquation.Equation" ShapeID="_x0000_i1032" DrawAspect="Content" ObjectID="_1514613312" r:id="rId23"/>
              </w:object>
            </w:r>
            <w:r>
              <w:rPr>
                <w:position w:val="-20"/>
              </w:rPr>
              <w:t xml:space="preserve">                                </w:t>
            </w:r>
            <w:r w:rsidRPr="001315FB">
              <w:rPr>
                <w:color w:val="FF0000"/>
                <w:position w:val="-20"/>
              </w:rPr>
              <w:object w:dxaOrig="274" w:dyaOrig="537">
                <v:shape id="_x0000_i1033" type="#_x0000_t75" style="width:13.5pt;height:27pt" o:ole="">
                  <v:imagedata r:id="rId24" o:title=""/>
                </v:shape>
                <o:OLEObject Type="Embed" ProgID="FXEquation.Equation" ShapeID="_x0000_i1033" DrawAspect="Content" ObjectID="_1514613313" r:id="rId25"/>
              </w:object>
            </w:r>
            <w:r>
              <w:rPr>
                <w:position w:val="-20"/>
              </w:rPr>
              <w:t xml:space="preserve"> </w:t>
            </w:r>
          </w:p>
          <w:p w:rsidR="001315FB" w:rsidRDefault="001315FB" w:rsidP="007A0284">
            <w:pPr>
              <w:pStyle w:val="QuestionStyle"/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Default="007A0284" w:rsidP="007A0284">
            <w:pPr>
              <w:pStyle w:val="QuestionStyle"/>
            </w:pPr>
            <w:r>
              <w:t>What is the probability that a player earns points</w:t>
            </w:r>
            <w:r w:rsidR="00CE7A4B">
              <w:t xml:space="preserve"> </w:t>
            </w:r>
            <w:r>
              <w:t>on a random turn</w:t>
            </w:r>
            <w:r w:rsidR="00CE7A4B">
              <w:t>?</w:t>
            </w:r>
          </w:p>
          <w:p w:rsidR="001315FB" w:rsidRPr="001315FB" w:rsidRDefault="001315FB" w:rsidP="001315FB">
            <w:pPr>
              <w:pStyle w:val="QuestionStyle"/>
              <w:rPr>
                <w:position w:val="-20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6496" behindDoc="0" locked="0" layoutInCell="1" allowOverlap="1" wp14:anchorId="05564D76" wp14:editId="5AE64E74">
                      <wp:simplePos x="0" y="0"/>
                      <wp:positionH relativeFrom="column">
                        <wp:posOffset>403860</wp:posOffset>
                      </wp:positionH>
                      <wp:positionV relativeFrom="paragraph">
                        <wp:posOffset>121920</wp:posOffset>
                      </wp:positionV>
                      <wp:extent cx="4224581" cy="114306"/>
                      <wp:effectExtent l="0" t="0" r="24130" b="19050"/>
                      <wp:wrapNone/>
                      <wp:docPr id="31" name="Group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581" cy="114306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6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D5A961" id="Group 31" o:spid="_x0000_s1026" style="position:absolute;margin-left:31.8pt;margin-top:9.6pt;width:332.65pt;height:9pt;z-index:251626496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" strokeweight="1pt"/>
                      <v:roundrect id="AutoShape 3" o:spid="_x0000_s1028" style="position:absolute;left:4053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" strokeweight="1pt"/>
                      <v:roundrect id="AutoShape 5" o:spid="_x0000_s1029" style="position:absolute;left:26538;width:1709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" strokeweight="1pt"/>
                      <v:roundrect id="AutoShape 6" o:spid="_x0000_s1030" style="position:absolute;left:14034;width:1716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" strokeweight="1pt"/>
                    </v:group>
                  </w:pict>
                </mc:Fallback>
              </mc:AlternateContent>
            </w:r>
            <w:r>
              <w:t xml:space="preserve">                    </w:t>
            </w:r>
            <w:r w:rsidRPr="001315FB">
              <w:rPr>
                <w:color w:val="FF0000"/>
                <w:position w:val="-20"/>
              </w:rPr>
              <w:object w:dxaOrig="326" w:dyaOrig="537">
                <v:shape id="_x0000_i1034" type="#_x0000_t75" style="width:16.5pt;height:27pt" o:ole="">
                  <v:imagedata r:id="rId18" o:title=""/>
                </v:shape>
                <o:OLEObject Type="Embed" ProgID="FXEquation.Equation" ShapeID="_x0000_i1034" DrawAspect="Content" ObjectID="_1514613314" r:id="rId26"/>
              </w:object>
            </w:r>
            <w:r w:rsidRPr="001315FB">
              <w:rPr>
                <w:position w:val="-20"/>
              </w:rPr>
              <w:t xml:space="preserve"> </w:t>
            </w:r>
            <w:r>
              <w:rPr>
                <w:position w:val="-20"/>
              </w:rPr>
              <w:t xml:space="preserve">                              </w:t>
            </w:r>
            <w:r w:rsidRPr="001315FB">
              <w:rPr>
                <w:color w:val="FF0000"/>
                <w:position w:val="-20"/>
              </w:rPr>
              <w:object w:dxaOrig="274" w:dyaOrig="537">
                <v:shape id="_x0000_i1035" type="#_x0000_t75" style="width:13.5pt;height:27pt" o:ole="">
                  <v:imagedata r:id="rId20" o:title=""/>
                </v:shape>
                <o:OLEObject Type="Embed" ProgID="FXEquation.Equation" ShapeID="_x0000_i1035" DrawAspect="Content" ObjectID="_1514613315" r:id="rId27"/>
              </w:object>
            </w:r>
            <w:r>
              <w:rPr>
                <w:position w:val="-20"/>
              </w:rPr>
              <w:t xml:space="preserve">                             </w:t>
            </w:r>
            <w:r w:rsidRPr="001315FB">
              <w:rPr>
                <w:color w:val="FF0000"/>
                <w:position w:val="-20"/>
              </w:rPr>
              <w:object w:dxaOrig="274" w:dyaOrig="537">
                <v:shape id="_x0000_i1036" type="#_x0000_t75" style="width:13.5pt;height:27pt" o:ole="">
                  <v:imagedata r:id="rId22" o:title=""/>
                </v:shape>
                <o:OLEObject Type="Embed" ProgID="FXEquation.Equation" ShapeID="_x0000_i1036" DrawAspect="Content" ObjectID="_1514613316" r:id="rId28"/>
              </w:object>
            </w:r>
            <w:r>
              <w:rPr>
                <w:position w:val="-20"/>
              </w:rPr>
              <w:t xml:space="preserve">                                </w:t>
            </w:r>
            <w:r w:rsidRPr="001315FB">
              <w:rPr>
                <w:color w:val="FF0000"/>
                <w:position w:val="-20"/>
              </w:rPr>
              <w:object w:dxaOrig="274" w:dyaOrig="537">
                <v:shape id="_x0000_i1037" type="#_x0000_t75" style="width:13.5pt;height:27pt" o:ole="">
                  <v:imagedata r:id="rId24" o:title=""/>
                </v:shape>
                <o:OLEObject Type="Embed" ProgID="FXEquation.Equation" ShapeID="_x0000_i1037" DrawAspect="Content" ObjectID="_1514613317" r:id="rId29"/>
              </w:object>
            </w:r>
            <w:r>
              <w:rPr>
                <w:position w:val="-20"/>
              </w:rPr>
              <w:t xml:space="preserve"> </w:t>
            </w:r>
          </w:p>
          <w:p w:rsidR="001315FB" w:rsidRDefault="001315FB" w:rsidP="007A0284">
            <w:pPr>
              <w:pStyle w:val="QuestionStyle"/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Default="00CE7A4B" w:rsidP="00CD209A">
            <w:pPr>
              <w:pStyle w:val="QuestionStyle"/>
            </w:pPr>
            <w:r>
              <w:t>How would you describe the likelihood that a normal family car will be involved in an accident on a given day?</w:t>
            </w:r>
            <w:r w:rsidR="001315FB" w:rsidRPr="0068243E">
              <w:rPr>
                <w:noProof/>
                <w:lang w:eastAsia="en-AU"/>
              </w:rPr>
              <w:t xml:space="preserve"> </w:t>
            </w:r>
          </w:p>
          <w:p w:rsidR="00CE7A4B" w:rsidRDefault="001315FB" w:rsidP="00CD209A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2640" behindDoc="0" locked="0" layoutInCell="1" allowOverlap="1" wp14:anchorId="1C7EBAD5" wp14:editId="44D24828">
                      <wp:simplePos x="0" y="0"/>
                      <wp:positionH relativeFrom="column">
                        <wp:posOffset>130587</wp:posOffset>
                      </wp:positionH>
                      <wp:positionV relativeFrom="paragraph">
                        <wp:posOffset>11430</wp:posOffset>
                      </wp:positionV>
                      <wp:extent cx="4224581" cy="114306"/>
                      <wp:effectExtent l="0" t="0" r="24130" b="19050"/>
                      <wp:wrapNone/>
                      <wp:docPr id="80" name="Group 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581" cy="114306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8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5AD21A" id="Group 80" o:spid="_x0000_s1026" style="position:absolute;margin-left:10.3pt;margin-top:.9pt;width:332.65pt;height:9pt;z-index:251632640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" strokeweight="1pt"/>
                      <v:roundrect id="AutoShape 3" o:spid="_x0000_s1028" style="position:absolute;left:4053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" strokeweight="1pt"/>
                      <v:roundrect id="AutoShape 5" o:spid="_x0000_s1029" style="position:absolute;left:26538;width:1709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" strokeweight="1pt"/>
                      <v:roundrect id="AutoShape 6" o:spid="_x0000_s1030" style="position:absolute;left:14034;width:1716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>
              <w:t xml:space="preserve">   </w:t>
            </w:r>
            <w:r w:rsidR="00CE7A4B">
              <w:t xml:space="preserve">        Impossible      </w:t>
            </w:r>
            <w:r>
              <w:t xml:space="preserve">   </w:t>
            </w:r>
            <w:r w:rsidR="00CE7A4B">
              <w:t xml:space="preserve">         Very unlikely              Very likely        </w:t>
            </w:r>
            <w:r>
              <w:t xml:space="preserve">  </w:t>
            </w:r>
            <w:r w:rsidR="00CE7A4B">
              <w:t xml:space="preserve">      Certain</w:t>
            </w:r>
          </w:p>
          <w:p w:rsidR="00CE7A4B" w:rsidRDefault="00CE7A4B" w:rsidP="00CD209A">
            <w:pPr>
              <w:pStyle w:val="QuestionStyle"/>
            </w:pPr>
            <w:r>
              <w:t xml:space="preserve">        </w:t>
            </w: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Default="00CE7A4B" w:rsidP="00CE7A4B">
            <w:pPr>
              <w:pStyle w:val="QuestionStyle"/>
            </w:pPr>
            <w:r>
              <w:t xml:space="preserve">Which event could be described as having an </w:t>
            </w:r>
            <w:r w:rsidR="00017BFB">
              <w:t>“</w:t>
            </w:r>
            <w:r>
              <w:t>even chance</w:t>
            </w:r>
            <w:r w:rsidR="00017BFB">
              <w:t>”</w:t>
            </w:r>
            <w:r>
              <w:t xml:space="preserve"> of occurring?</w:t>
            </w:r>
          </w:p>
          <w:p w:rsidR="00017BFB" w:rsidRDefault="00D1730F" w:rsidP="00CE7A4B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4144" behindDoc="0" locked="0" layoutInCell="1" allowOverlap="1" wp14:anchorId="604287D1" wp14:editId="73613D35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52705</wp:posOffset>
                      </wp:positionV>
                      <wp:extent cx="213360" cy="883920"/>
                      <wp:effectExtent l="0" t="0" r="15240" b="1143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241352C" id="Group 44" o:spid="_x0000_s1026" style="position:absolute;margin-left:11.4pt;margin-top:4.15pt;width:16.8pt;height:69.6pt;z-index:25165414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PLZxQAAANsAAAAPAAAAZHJzL2Rvd25yZXYueG1sRI9Ba8JA&#10;FITvQv/D8gQv0mwqxc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CfoPLZ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FdCxQAAANsAAAAPAAAAZHJzL2Rvd25yZXYueG1sRI9Ba8JA&#10;FITvQv/D8gQv0mwqRW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Dw7FdC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8MwwQAAANsAAAAPAAAAZHJzL2Rvd25yZXYueG1sRE9Na8JA&#10;EL0L/odlBC9SN4rU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IFzwzD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 w:rsidR="00017BFB">
              <w:t xml:space="preserve">            An Ace being drawn from a pack of cards.</w:t>
            </w:r>
            <w:r w:rsidR="00CE7A4B">
              <w:t xml:space="preserve">      </w:t>
            </w:r>
          </w:p>
          <w:p w:rsidR="00CE7A4B" w:rsidRDefault="00017BFB" w:rsidP="00CE7A4B">
            <w:pPr>
              <w:pStyle w:val="QuestionStyle"/>
            </w:pPr>
            <w:r>
              <w:t xml:space="preserve">            A coin landing on “heads”.</w:t>
            </w:r>
          </w:p>
          <w:p w:rsidR="00017BFB" w:rsidRDefault="00017BFB" w:rsidP="00017BFB">
            <w:pPr>
              <w:pStyle w:val="QuestionStyle"/>
            </w:pPr>
            <w:r>
              <w:t xml:space="preserve">            A die landing on six.</w:t>
            </w:r>
          </w:p>
          <w:p w:rsidR="00017BFB" w:rsidRDefault="00017BFB" w:rsidP="00017BFB">
            <w:pPr>
              <w:pStyle w:val="QuestionStyle"/>
            </w:pPr>
            <w:r>
              <w:t xml:space="preserve">            A dart hitting a bullseye.  </w:t>
            </w: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5277D4" w:rsidRPr="001B3341" w:rsidRDefault="005277D4" w:rsidP="00017BFB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17BFB" w:rsidRDefault="00741E76" w:rsidP="00C44C0B">
            <w:pPr>
              <w:spacing w:after="120"/>
              <w:ind w:right="4003"/>
              <w:rPr>
                <w:rFonts w:ascii="Times New Roman" w:hAnsi="Times New Roman"/>
                <w:b/>
                <w:sz w:val="24"/>
                <w:szCs w:val="24"/>
              </w:rPr>
            </w:pPr>
            <w:r w:rsidRPr="00741E7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43392" behindDoc="0" locked="0" layoutInCell="1" allowOverlap="1" wp14:anchorId="76855C71" wp14:editId="75384B4A">
                  <wp:simplePos x="0" y="0"/>
                  <wp:positionH relativeFrom="column">
                    <wp:posOffset>3425684</wp:posOffset>
                  </wp:positionH>
                  <wp:positionV relativeFrom="paragraph">
                    <wp:posOffset>44005</wp:posOffset>
                  </wp:positionV>
                  <wp:extent cx="2101026" cy="1399080"/>
                  <wp:effectExtent l="0" t="0" r="0" b="0"/>
                  <wp:wrapNone/>
                  <wp:docPr id="36" name="Picture 36" descr="C:\Users\Garry\Downloads\shutterstock_854746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C:\Users\Garry\Downloads\shutterstock_854746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026" cy="139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F1291">
              <w:rPr>
                <w:rFonts w:ascii="Times New Roman" w:hAnsi="Times New Roman"/>
                <w:b/>
                <w:sz w:val="24"/>
                <w:szCs w:val="24"/>
              </w:rPr>
              <w:t>Questions 9</w:t>
            </w:r>
            <w:r w:rsidR="00017BFB">
              <w:rPr>
                <w:rFonts w:ascii="Times New Roman" w:hAnsi="Times New Roman"/>
                <w:b/>
                <w:sz w:val="24"/>
                <w:szCs w:val="24"/>
              </w:rPr>
              <w:t xml:space="preserve"> – </w:t>
            </w:r>
            <w:r w:rsidR="006F1291">
              <w:rPr>
                <w:rFonts w:ascii="Times New Roman" w:hAnsi="Times New Roman"/>
                <w:b/>
                <w:sz w:val="24"/>
                <w:szCs w:val="24"/>
              </w:rPr>
              <w:t>11</w:t>
            </w:r>
            <w:r w:rsidR="00017BFB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017BFB" w:rsidRPr="00585414">
              <w:rPr>
                <w:rFonts w:ascii="Times New Roman" w:hAnsi="Times New Roman"/>
                <w:b/>
                <w:sz w:val="24"/>
                <w:szCs w:val="24"/>
              </w:rPr>
              <w:t>refer to the</w:t>
            </w:r>
            <w:r w:rsidR="00017BFB">
              <w:rPr>
                <w:rFonts w:ascii="Times New Roman" w:hAnsi="Times New Roman"/>
                <w:b/>
                <w:sz w:val="24"/>
                <w:szCs w:val="24"/>
              </w:rPr>
              <w:t xml:space="preserve"> following:</w:t>
            </w:r>
          </w:p>
          <w:p w:rsidR="00C44C0B" w:rsidRDefault="006F1291" w:rsidP="00C44C0B">
            <w:pPr>
              <w:spacing w:after="120"/>
              <w:ind w:right="4003"/>
              <w:rPr>
                <w:rFonts w:ascii="Times New Roman" w:hAnsi="Times New Roman"/>
                <w:sz w:val="24"/>
                <w:szCs w:val="24"/>
              </w:rPr>
            </w:pPr>
            <w:r w:rsidRPr="006F1291">
              <w:rPr>
                <w:rFonts w:ascii="Times New Roman" w:hAnsi="Times New Roman"/>
                <w:sz w:val="24"/>
                <w:szCs w:val="24"/>
              </w:rPr>
              <w:t>A shelf in 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bookcase contains 14 novels, 5 </w:t>
            </w:r>
            <w:r w:rsidRPr="006F1291">
              <w:rPr>
                <w:rFonts w:ascii="Times New Roman" w:hAnsi="Times New Roman"/>
                <w:sz w:val="24"/>
                <w:szCs w:val="24"/>
              </w:rPr>
              <w:t>biographies, 3 self-help books, 12 textbooks and 2</w:t>
            </w:r>
            <w:r>
              <w:rPr>
                <w:rFonts w:ascii="Times New Roman" w:hAnsi="Times New Roman"/>
                <w:sz w:val="24"/>
                <w:szCs w:val="24"/>
              </w:rPr>
              <w:t> </w:t>
            </w:r>
            <w:r w:rsidRPr="006F1291">
              <w:rPr>
                <w:rFonts w:ascii="Times New Roman" w:hAnsi="Times New Roman"/>
                <w:sz w:val="24"/>
                <w:szCs w:val="24"/>
              </w:rPr>
              <w:t>dictionaries. A book is drawn at random from the shelf.</w:t>
            </w:r>
          </w:p>
          <w:p w:rsidR="00FD0E33" w:rsidRDefault="00FD0E33" w:rsidP="00C44C0B">
            <w:pPr>
              <w:spacing w:after="120"/>
              <w:ind w:right="4003"/>
              <w:rPr>
                <w:rFonts w:ascii="Times New Roman" w:hAnsi="Times New Roman"/>
                <w:sz w:val="24"/>
                <w:szCs w:val="24"/>
              </w:rPr>
            </w:pPr>
          </w:p>
          <w:p w:rsidR="005277D4" w:rsidRDefault="005277D4" w:rsidP="00017BFB">
            <w:pPr>
              <w:pStyle w:val="QuestionStyle"/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F1291" w:rsidRDefault="006F1291" w:rsidP="006F1291">
            <w:pPr>
              <w:ind w:left="75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3152" behindDoc="0" locked="0" layoutInCell="1" allowOverlap="1" wp14:anchorId="5DB2DC97" wp14:editId="31C58232">
                      <wp:simplePos x="0" y="0"/>
                      <wp:positionH relativeFrom="column">
                        <wp:posOffset>2882265</wp:posOffset>
                      </wp:positionH>
                      <wp:positionV relativeFrom="paragraph">
                        <wp:posOffset>139065</wp:posOffset>
                      </wp:positionV>
                      <wp:extent cx="478155" cy="678180"/>
                      <wp:effectExtent l="0" t="0" r="36195" b="26670"/>
                      <wp:wrapNone/>
                      <wp:docPr id="77" name="Group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82" name="Rectangle 82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" name="Rectangle 83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" name="Straight Connector 84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7BC2C99" id="Group 77" o:spid="_x0000_s1026" style="position:absolute;margin-left:226.95pt;margin-top:10.95pt;width:37.65pt;height:53.4pt;z-index:251633152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">
                      <v:rect id="Rectangle 82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" filled="f" strokecolor="black [3213]" strokeweight="1.5pt"/>
                      <v:rect id="Rectangle 83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" filled="f" strokecolor="black [3213]" strokeweight="1.5pt"/>
                      <v:line id="Straight Connector 84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What is the probability that it is a textbook?</w:t>
            </w:r>
          </w:p>
          <w:p w:rsidR="006F1291" w:rsidRDefault="006F1291" w:rsidP="006F1291">
            <w:pPr>
              <w:pStyle w:val="QuestionStyle"/>
            </w:pPr>
          </w:p>
          <w:p w:rsidR="006F1291" w:rsidRDefault="006F1291" w:rsidP="006F1291">
            <w:pPr>
              <w:pStyle w:val="QuestionStyle"/>
            </w:pPr>
          </w:p>
          <w:p w:rsidR="005277D4" w:rsidRDefault="005277D4" w:rsidP="00CD209A">
            <w:pPr>
              <w:pStyle w:val="QuestionStyle"/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Default="006F1291" w:rsidP="00CD209A">
            <w:pPr>
              <w:pStyle w:val="QuestionStyle"/>
              <w:rPr>
                <w:rFonts w:eastAsia="Times New Roman"/>
              </w:rPr>
            </w:pPr>
            <w:r>
              <w:rPr>
                <w:rFonts w:eastAsia="Times New Roman"/>
              </w:rPr>
              <w:t>What is the probability that it is a novel?</w:t>
            </w:r>
          </w:p>
          <w:p w:rsidR="006F1291" w:rsidRPr="006F1291" w:rsidRDefault="001315FB" w:rsidP="00CD209A">
            <w:pPr>
              <w:pStyle w:val="QuestionStyle"/>
              <w:rPr>
                <w:rFonts w:eastAsia="Times New Roman"/>
                <w:position w:val="-20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5200" behindDoc="0" locked="0" layoutInCell="1" allowOverlap="1" wp14:anchorId="6D7F8C0C" wp14:editId="512CA869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113659</wp:posOffset>
                      </wp:positionV>
                      <wp:extent cx="4224581" cy="114306"/>
                      <wp:effectExtent l="0" t="0" r="24130" b="19050"/>
                      <wp:wrapNone/>
                      <wp:docPr id="88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581" cy="114306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8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FBD304" id="Group 88" o:spid="_x0000_s1026" style="position:absolute;margin-left:24.6pt;margin-top:8.95pt;width:332.65pt;height:9pt;z-index:251635200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" strokeweight="1pt"/>
                      <v:roundrect id="AutoShape 3" o:spid="_x0000_s1028" style="position:absolute;left:4053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" strokeweight="1pt"/>
                      <v:roundrect id="AutoShape 5" o:spid="_x0000_s1029" style="position:absolute;left:26538;width:1709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" strokeweight="1pt"/>
                      <v:roundrect id="AutoShape 6" o:spid="_x0000_s1030" style="position:absolute;left:14034;width:1716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 w:rsidR="006F1291">
              <w:rPr>
                <w:rFonts w:eastAsia="Times New Roman"/>
              </w:rPr>
              <w:t xml:space="preserve">               </w:t>
            </w:r>
            <w:r w:rsidR="006F1291" w:rsidRPr="006F1291">
              <w:rPr>
                <w:rFonts w:eastAsia="Times New Roman"/>
                <w:color w:val="FF0000"/>
                <w:position w:val="-20"/>
              </w:rPr>
              <w:object w:dxaOrig="274" w:dyaOrig="537">
                <v:shape id="_x0000_i1038" type="#_x0000_t75" style="width:14.25pt;height:27pt" o:ole="">
                  <v:imagedata r:id="rId31" o:title=""/>
                </v:shape>
                <o:OLEObject Type="Embed" ProgID="FXEquation.Equation" ShapeID="_x0000_i1038" DrawAspect="Content" ObjectID="_1514613318" r:id="rId32"/>
              </w:object>
            </w:r>
            <w:r w:rsidR="006F1291">
              <w:rPr>
                <w:rFonts w:eastAsia="Times New Roman"/>
              </w:rPr>
              <w:t xml:space="preserve">              </w:t>
            </w:r>
            <w:r>
              <w:rPr>
                <w:rFonts w:eastAsia="Times New Roman"/>
              </w:rPr>
              <w:t xml:space="preserve">                  </w:t>
            </w:r>
            <w:r w:rsidR="006F1291">
              <w:rPr>
                <w:rFonts w:eastAsia="Times New Roman"/>
              </w:rPr>
              <w:t xml:space="preserve">   </w:t>
            </w:r>
            <w:r w:rsidR="006F1291" w:rsidRPr="006F1291">
              <w:rPr>
                <w:rFonts w:eastAsia="Times New Roman"/>
                <w:color w:val="FF0000"/>
                <w:position w:val="-20"/>
              </w:rPr>
              <w:object w:dxaOrig="274" w:dyaOrig="537">
                <v:shape id="_x0000_i1039" type="#_x0000_t75" style="width:14.25pt;height:27pt" o:ole="">
                  <v:imagedata r:id="rId33" o:title=""/>
                </v:shape>
                <o:OLEObject Type="Embed" ProgID="FXEquation.Equation" ShapeID="_x0000_i1039" DrawAspect="Content" ObjectID="_1514613319" r:id="rId34"/>
              </w:object>
            </w:r>
            <w:r w:rsidR="006F1291">
              <w:rPr>
                <w:rFonts w:eastAsia="Times New Roman"/>
              </w:rPr>
              <w:t xml:space="preserve">            </w:t>
            </w:r>
            <w:r>
              <w:rPr>
                <w:rFonts w:eastAsia="Times New Roman"/>
              </w:rPr>
              <w:t xml:space="preserve">  </w:t>
            </w:r>
            <w:r w:rsidR="006F1291">
              <w:rPr>
                <w:rFonts w:eastAsia="Times New Roman"/>
              </w:rPr>
              <w:t xml:space="preserve">             </w:t>
            </w:r>
            <w:r w:rsidR="006F1291" w:rsidRPr="006F1291">
              <w:rPr>
                <w:rFonts w:eastAsia="Times New Roman"/>
                <w:color w:val="FF0000"/>
                <w:position w:val="-20"/>
              </w:rPr>
              <w:object w:dxaOrig="274" w:dyaOrig="533">
                <v:shape id="_x0000_i1040" type="#_x0000_t75" style="width:14.25pt;height:26.25pt" o:ole="">
                  <v:imagedata r:id="rId35" o:title=""/>
                </v:shape>
                <o:OLEObject Type="Embed" ProgID="FXEquation.Equation" ShapeID="_x0000_i1040" DrawAspect="Content" ObjectID="_1514613320" r:id="rId36"/>
              </w:object>
            </w:r>
            <w:r w:rsidR="006F1291">
              <w:rPr>
                <w:rFonts w:eastAsia="Times New Roman"/>
                <w:color w:val="FF0000"/>
                <w:position w:val="-20"/>
              </w:rPr>
              <w:t xml:space="preserve">              </w:t>
            </w:r>
            <w:r>
              <w:rPr>
                <w:rFonts w:eastAsia="Times New Roman"/>
                <w:color w:val="FF0000"/>
                <w:position w:val="-20"/>
              </w:rPr>
              <w:t xml:space="preserve">      </w:t>
            </w:r>
            <w:r w:rsidR="006F1291">
              <w:rPr>
                <w:rFonts w:eastAsia="Times New Roman"/>
                <w:color w:val="FF0000"/>
                <w:position w:val="-20"/>
              </w:rPr>
              <w:t xml:space="preserve">           </w:t>
            </w:r>
            <w:r w:rsidR="006F1291" w:rsidRPr="006F1291">
              <w:rPr>
                <w:rFonts w:eastAsia="Times New Roman"/>
                <w:color w:val="FF0000"/>
                <w:position w:val="-20"/>
              </w:rPr>
              <w:object w:dxaOrig="274" w:dyaOrig="533">
                <v:shape id="_x0000_i1041" type="#_x0000_t75" style="width:14.25pt;height:26.25pt" o:ole="">
                  <v:imagedata r:id="rId37" o:title=""/>
                </v:shape>
                <o:OLEObject Type="Embed" ProgID="FXEquation.Equation" ShapeID="_x0000_i1041" DrawAspect="Content" ObjectID="_1514613321" r:id="rId38"/>
              </w:object>
            </w:r>
            <w:r w:rsidR="006F1291" w:rsidRPr="006F1291">
              <w:rPr>
                <w:rFonts w:eastAsia="Times New Roman"/>
                <w:position w:val="-20"/>
              </w:rPr>
              <w:t xml:space="preserve"> </w:t>
            </w:r>
          </w:p>
          <w:p w:rsidR="006F1291" w:rsidRDefault="006F1291" w:rsidP="00CD209A">
            <w:pPr>
              <w:pStyle w:val="QuestionStyle"/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Default="006F1291" w:rsidP="00CD209A">
            <w:pPr>
              <w:pStyle w:val="QuestionStyle"/>
              <w:rPr>
                <w:rFonts w:eastAsia="Times New Roman"/>
              </w:rPr>
            </w:pPr>
            <w:r>
              <w:rPr>
                <w:rFonts w:eastAsia="Times New Roman"/>
              </w:rPr>
              <w:t>What is the probability that</w:t>
            </w:r>
            <w:r w:rsidR="00C5145B">
              <w:rPr>
                <w:rFonts w:eastAsia="Times New Roman"/>
              </w:rPr>
              <w:t xml:space="preserve"> it is a self-help book</w:t>
            </w:r>
            <w:r>
              <w:rPr>
                <w:rFonts w:eastAsia="Times New Roman"/>
              </w:rPr>
              <w:t xml:space="preserve"> or a </w:t>
            </w:r>
            <w:r w:rsidR="00C5145B">
              <w:rPr>
                <w:rFonts w:eastAsia="Times New Roman"/>
              </w:rPr>
              <w:t>biography</w:t>
            </w:r>
            <w:r>
              <w:rPr>
                <w:rFonts w:eastAsia="Times New Roman"/>
              </w:rPr>
              <w:t>?</w:t>
            </w:r>
          </w:p>
          <w:p w:rsidR="006F1291" w:rsidRDefault="006F1291" w:rsidP="00CD209A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9056" behindDoc="0" locked="0" layoutInCell="1" allowOverlap="1" wp14:anchorId="57F89929" wp14:editId="771897B4">
                      <wp:simplePos x="0" y="0"/>
                      <wp:positionH relativeFrom="column">
                        <wp:posOffset>2880360</wp:posOffset>
                      </wp:positionH>
                      <wp:positionV relativeFrom="paragraph">
                        <wp:posOffset>128108</wp:posOffset>
                      </wp:positionV>
                      <wp:extent cx="478155" cy="678180"/>
                      <wp:effectExtent l="0" t="0" r="17145" b="2667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2" name="Rectangle 2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Rectangle 3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Straight Connector 4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8A9FB1" id="Group 1" o:spid="_x0000_s1026" style="position:absolute;margin-left:226.8pt;margin-top:10.1pt;width:37.65pt;height:53.4pt;z-index:251629056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">
                      <v:rect id="Rectangle 2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" filled="f" strokecolor="black [3213]" strokeweight="1.5pt"/>
                      <v:rect id="Rectangle 3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" filled="f" strokecolor="black [3213]" strokeweight="1.5pt"/>
                      <v:line id="Straight Connector 4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" strokecolor="black [3213]" strokeweight="1.5pt"/>
                    </v:group>
                  </w:pict>
                </mc:Fallback>
              </mc:AlternateContent>
            </w:r>
          </w:p>
          <w:p w:rsidR="006F1291" w:rsidRDefault="006F1291" w:rsidP="00CD209A">
            <w:pPr>
              <w:pStyle w:val="QuestionStyle"/>
            </w:pPr>
          </w:p>
          <w:p w:rsidR="006F1291" w:rsidRDefault="006F1291" w:rsidP="00CD209A">
            <w:pPr>
              <w:pStyle w:val="QuestionStyle"/>
            </w:pPr>
          </w:p>
          <w:p w:rsidR="006F1291" w:rsidRDefault="006F1291" w:rsidP="00CD209A">
            <w:pPr>
              <w:pStyle w:val="QuestionStyle"/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5145B" w:rsidRDefault="00C5145B" w:rsidP="00C5145B">
            <w:pPr>
              <w:pStyle w:val="QuestionStyle"/>
            </w:pPr>
            <w:r>
              <w:t>A bag contains 150 tickets. Sixty of these are coloured red and the rest are coloured green.</w:t>
            </w:r>
            <w:r w:rsidRPr="00CC1865">
              <w:t xml:space="preserve"> </w:t>
            </w:r>
          </w:p>
          <w:p w:rsidR="005277D4" w:rsidRDefault="00C5145B" w:rsidP="00CD209A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1104" behindDoc="0" locked="0" layoutInCell="1" allowOverlap="1" wp14:anchorId="0580BE1E" wp14:editId="370A43C4">
                      <wp:simplePos x="0" y="0"/>
                      <wp:positionH relativeFrom="column">
                        <wp:posOffset>2947601</wp:posOffset>
                      </wp:positionH>
                      <wp:positionV relativeFrom="paragraph">
                        <wp:posOffset>199390</wp:posOffset>
                      </wp:positionV>
                      <wp:extent cx="478155" cy="678180"/>
                      <wp:effectExtent l="0" t="0" r="17145" b="26670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Rectangle 7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Straight Connector 8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203E31F" id="Group 5" o:spid="_x0000_s1026" style="position:absolute;margin-left:232.1pt;margin-top:15.7pt;width:37.65pt;height:53.4pt;z-index:251631104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">
                      <v:rect id="Rectangle 6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" filled="f" strokecolor="black [3213]" strokeweight="1.5pt"/>
                      <v:rect id="Rectangle 7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" filled="f" strokecolor="black [3213]" strokeweight="1.5pt"/>
                      <v:line id="Straight Connector 8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" strokecolor="black [3213]" strokeweight="1.5pt"/>
                    </v:group>
                  </w:pict>
                </mc:Fallback>
              </mc:AlternateContent>
            </w:r>
            <w:r w:rsidRPr="00CC1865">
              <w:t xml:space="preserve">A </w:t>
            </w:r>
            <w:r>
              <w:t>ticket</w:t>
            </w:r>
            <w:r w:rsidRPr="00CC1865">
              <w:t xml:space="preserve"> is selected at random from the bag.</w:t>
            </w:r>
            <w:r>
              <w:t xml:space="preserve"> </w:t>
            </w:r>
          </w:p>
          <w:p w:rsidR="00C5145B" w:rsidRDefault="00C5145B" w:rsidP="00CD209A">
            <w:pPr>
              <w:pStyle w:val="QuestionStyle"/>
            </w:pPr>
            <w:r>
              <w:t>What i</w:t>
            </w:r>
            <w:r w:rsidR="00D1730F">
              <w:t>s the probability that it is green</w:t>
            </w:r>
            <w:r>
              <w:t>?</w:t>
            </w:r>
            <w:r>
              <w:rPr>
                <w:noProof/>
                <w:lang w:eastAsia="en-AU"/>
              </w:rPr>
              <w:t xml:space="preserve"> </w:t>
            </w:r>
          </w:p>
          <w:p w:rsidR="00C5145B" w:rsidRDefault="00C5145B" w:rsidP="00CD209A">
            <w:pPr>
              <w:pStyle w:val="QuestionStyle"/>
            </w:pPr>
          </w:p>
          <w:p w:rsidR="00C5145B" w:rsidRDefault="00C5145B" w:rsidP="00CD209A">
            <w:pPr>
              <w:pStyle w:val="QuestionStyle"/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5277D4" w:rsidRPr="001B3341" w:rsidRDefault="005277D4" w:rsidP="00C5145B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5145B" w:rsidRPr="00604BC6" w:rsidRDefault="00741E76" w:rsidP="00C5145B">
            <w:pPr>
              <w:spacing w:after="120"/>
              <w:ind w:right="4003"/>
              <w:rPr>
                <w:rFonts w:ascii="Times New Roman" w:hAnsi="Times New Roman"/>
                <w:b/>
                <w:sz w:val="24"/>
                <w:szCs w:val="24"/>
              </w:rPr>
            </w:pPr>
            <w:r w:rsidRPr="00741E7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53632" behindDoc="0" locked="0" layoutInCell="1" allowOverlap="1" wp14:anchorId="3E59976E" wp14:editId="0E132A96">
                  <wp:simplePos x="0" y="0"/>
                  <wp:positionH relativeFrom="column">
                    <wp:posOffset>3610998</wp:posOffset>
                  </wp:positionH>
                  <wp:positionV relativeFrom="paragraph">
                    <wp:posOffset>-7082</wp:posOffset>
                  </wp:positionV>
                  <wp:extent cx="1162027" cy="1745038"/>
                  <wp:effectExtent l="0" t="0" r="635" b="7620"/>
                  <wp:wrapNone/>
                  <wp:docPr id="37" name="Picture 37" descr="C:\Users\Garry\Downloads\shutterstock_5958139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C:\Users\Garry\Downloads\shutterstock_5958139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9191" cy="1755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5145B" w:rsidRPr="00604BC6">
              <w:rPr>
                <w:rFonts w:ascii="Times New Roman" w:hAnsi="Times New Roman"/>
                <w:b/>
                <w:sz w:val="24"/>
                <w:szCs w:val="24"/>
              </w:rPr>
              <w:t>Questions 13 – 15 refer to the following:</w:t>
            </w:r>
          </w:p>
          <w:p w:rsidR="005277D4" w:rsidRDefault="00C5145B" w:rsidP="00604BC6">
            <w:pPr>
              <w:spacing w:after="120"/>
              <w:ind w:right="4003"/>
              <w:rPr>
                <w:rFonts w:ascii="Times New Roman" w:hAnsi="Times New Roman"/>
                <w:sz w:val="24"/>
                <w:szCs w:val="24"/>
              </w:rPr>
            </w:pPr>
            <w:r w:rsidRPr="00604BC6">
              <w:rPr>
                <w:rFonts w:ascii="Times New Roman" w:hAnsi="Times New Roman"/>
                <w:sz w:val="24"/>
                <w:szCs w:val="24"/>
              </w:rPr>
              <w:t xml:space="preserve">A </w:t>
            </w:r>
            <w:r w:rsidR="00604BC6" w:rsidRPr="00604BC6">
              <w:rPr>
                <w:rFonts w:ascii="Times New Roman" w:hAnsi="Times New Roman"/>
                <w:sz w:val="24"/>
                <w:szCs w:val="24"/>
              </w:rPr>
              <w:t>kitchen drawer contains</w:t>
            </w:r>
            <w:r w:rsidR="00604BC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04BC6" w:rsidRPr="00604BC6">
              <w:rPr>
                <w:rFonts w:ascii="Times New Roman" w:hAnsi="Times New Roman"/>
                <w:sz w:val="24"/>
                <w:szCs w:val="24"/>
              </w:rPr>
              <w:t>16 knives, 12 forks and 22 spoons.</w:t>
            </w:r>
          </w:p>
          <w:p w:rsidR="00604BC6" w:rsidRDefault="00604BC6" w:rsidP="00604BC6">
            <w:pPr>
              <w:spacing w:after="120"/>
              <w:ind w:right="40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 implement is drawn at random from the drawer.</w:t>
            </w:r>
          </w:p>
          <w:p w:rsidR="00604BC6" w:rsidRDefault="00604BC6" w:rsidP="00604BC6">
            <w:pPr>
              <w:spacing w:after="120"/>
              <w:ind w:right="4003"/>
              <w:rPr>
                <w:rFonts w:ascii="Times New Roman" w:hAnsi="Times New Roman"/>
                <w:sz w:val="24"/>
                <w:szCs w:val="24"/>
              </w:rPr>
            </w:pPr>
          </w:p>
          <w:p w:rsidR="00675087" w:rsidRDefault="00675087" w:rsidP="00604BC6">
            <w:pPr>
              <w:spacing w:after="120"/>
              <w:ind w:right="4003"/>
              <w:rPr>
                <w:rFonts w:ascii="Times New Roman" w:hAnsi="Times New Roman"/>
                <w:sz w:val="24"/>
                <w:szCs w:val="24"/>
              </w:rPr>
            </w:pPr>
          </w:p>
          <w:p w:rsidR="00675087" w:rsidRDefault="00675087" w:rsidP="00604BC6">
            <w:pPr>
              <w:spacing w:after="120"/>
              <w:ind w:right="4003"/>
              <w:rPr>
                <w:rFonts w:ascii="Times New Roman" w:hAnsi="Times New Roman"/>
                <w:sz w:val="24"/>
                <w:szCs w:val="24"/>
              </w:rPr>
            </w:pPr>
          </w:p>
          <w:p w:rsidR="00675087" w:rsidRPr="00604BC6" w:rsidRDefault="00675087" w:rsidP="00604BC6">
            <w:pPr>
              <w:spacing w:after="120"/>
              <w:ind w:right="400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Default="00604BC6" w:rsidP="00CD209A">
            <w:pPr>
              <w:pStyle w:val="QuestionStyle"/>
              <w:rPr>
                <w:rFonts w:eastAsia="Times New Roman"/>
              </w:rPr>
            </w:pPr>
            <w:r>
              <w:rPr>
                <w:rFonts w:eastAsia="Times New Roman"/>
              </w:rPr>
              <w:t>What is th</w:t>
            </w:r>
            <w:r w:rsidR="00FD0E33">
              <w:rPr>
                <w:rFonts w:eastAsia="Times New Roman"/>
              </w:rPr>
              <w:t>e probability that it is a knife</w:t>
            </w:r>
            <w:r>
              <w:rPr>
                <w:rFonts w:eastAsia="Times New Roman"/>
              </w:rPr>
              <w:t>?</w:t>
            </w:r>
          </w:p>
          <w:p w:rsidR="00604BC6" w:rsidRPr="006F1291" w:rsidRDefault="001315FB" w:rsidP="00604BC6">
            <w:pPr>
              <w:pStyle w:val="QuestionStyle"/>
              <w:rPr>
                <w:rFonts w:eastAsia="Times New Roman"/>
                <w:position w:val="-20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8784" behindDoc="0" locked="0" layoutInCell="1" allowOverlap="1" wp14:anchorId="4AFAACDC" wp14:editId="0DC65DCD">
                      <wp:simplePos x="0" y="0"/>
                      <wp:positionH relativeFrom="column">
                        <wp:posOffset>358140</wp:posOffset>
                      </wp:positionH>
                      <wp:positionV relativeFrom="paragraph">
                        <wp:posOffset>136519</wp:posOffset>
                      </wp:positionV>
                      <wp:extent cx="4224581" cy="114306"/>
                      <wp:effectExtent l="0" t="0" r="24130" b="19050"/>
                      <wp:wrapNone/>
                      <wp:docPr id="93" name="Group 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581" cy="114306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9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E566BA" id="Group 93" o:spid="_x0000_s1026" style="position:absolute;margin-left:28.2pt;margin-top:10.75pt;width:332.65pt;height:9pt;z-index:251638784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" strokeweight="1pt"/>
                      <v:roundrect id="AutoShape 3" o:spid="_x0000_s1028" style="position:absolute;left:4053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" strokeweight="1pt"/>
                      <v:roundrect id="AutoShape 5" o:spid="_x0000_s1029" style="position:absolute;left:26538;width:1709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" strokeweight="1pt"/>
                      <v:roundrect id="AutoShape 6" o:spid="_x0000_s1030" style="position:absolute;left:14034;width:1716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" strokeweight="1pt"/>
                    </v:group>
                  </w:pict>
                </mc:Fallback>
              </mc:AlternateContent>
            </w:r>
            <w:r w:rsidR="00604BC6">
              <w:rPr>
                <w:rFonts w:eastAsia="Times New Roman"/>
              </w:rPr>
              <w:t xml:space="preserve">  </w:t>
            </w:r>
            <w:r w:rsidR="00FD0E33">
              <w:rPr>
                <w:rFonts w:eastAsia="Times New Roman"/>
              </w:rPr>
              <w:t xml:space="preserve">  </w:t>
            </w:r>
            <w:r w:rsidR="00604BC6">
              <w:rPr>
                <w:rFonts w:eastAsia="Times New Roman"/>
              </w:rPr>
              <w:t xml:space="preserve">             </w:t>
            </w:r>
            <w:r w:rsidR="00FD0E33" w:rsidRPr="00FD0E33">
              <w:rPr>
                <w:rFonts w:eastAsia="Times New Roman"/>
                <w:color w:val="FF0000"/>
                <w:position w:val="-20"/>
              </w:rPr>
              <w:object w:dxaOrig="274" w:dyaOrig="537">
                <v:shape id="_x0000_i1042" type="#_x0000_t75" style="width:13.5pt;height:27pt" o:ole="">
                  <v:imagedata r:id="rId40" o:title=""/>
                </v:shape>
                <o:OLEObject Type="Embed" ProgID="FXEquation.Equation" ShapeID="_x0000_i1042" DrawAspect="Content" ObjectID="_1514613322" r:id="rId41"/>
              </w:object>
            </w:r>
            <w:r w:rsidR="00604BC6">
              <w:rPr>
                <w:rFonts w:eastAsia="Times New Roman"/>
              </w:rPr>
              <w:t xml:space="preserve">              </w:t>
            </w:r>
            <w:r>
              <w:rPr>
                <w:rFonts w:eastAsia="Times New Roman"/>
              </w:rPr>
              <w:t xml:space="preserve">                  </w:t>
            </w:r>
            <w:r w:rsidR="00604BC6">
              <w:rPr>
                <w:rFonts w:eastAsia="Times New Roman"/>
              </w:rPr>
              <w:t xml:space="preserve">     </w:t>
            </w:r>
            <w:r w:rsidR="00FD0E33" w:rsidRPr="00FD0E33">
              <w:rPr>
                <w:rFonts w:eastAsia="Times New Roman"/>
                <w:color w:val="FF0000"/>
                <w:position w:val="-20"/>
              </w:rPr>
              <w:object w:dxaOrig="274" w:dyaOrig="537">
                <v:shape id="_x0000_i1043" type="#_x0000_t75" style="width:13.5pt;height:26.25pt" o:ole="">
                  <v:imagedata r:id="rId42" o:title=""/>
                </v:shape>
                <o:OLEObject Type="Embed" ProgID="FXEquation.Equation" ShapeID="_x0000_i1043" DrawAspect="Content" ObjectID="_1514613323" r:id="rId43"/>
              </w:object>
            </w:r>
            <w:r w:rsidR="00604BC6">
              <w:rPr>
                <w:rFonts w:eastAsia="Times New Roman"/>
              </w:rPr>
              <w:t xml:space="preserve">          </w:t>
            </w:r>
            <w:r>
              <w:rPr>
                <w:rFonts w:eastAsia="Times New Roman"/>
              </w:rPr>
              <w:t xml:space="preserve">    </w:t>
            </w:r>
            <w:r w:rsidR="00604BC6">
              <w:rPr>
                <w:rFonts w:eastAsia="Times New Roman"/>
              </w:rPr>
              <w:t xml:space="preserve">             </w:t>
            </w:r>
            <w:r w:rsidR="00604BC6">
              <w:rPr>
                <w:rFonts w:eastAsia="Times New Roman"/>
                <w:color w:val="FF0000"/>
                <w:position w:val="-20"/>
              </w:rPr>
              <w:t xml:space="preserve"> </w:t>
            </w:r>
            <w:r w:rsidR="00FD0E33" w:rsidRPr="00FD0E33">
              <w:rPr>
                <w:rFonts w:eastAsia="Times New Roman"/>
                <w:color w:val="FF0000"/>
                <w:position w:val="-20"/>
              </w:rPr>
              <w:object w:dxaOrig="274" w:dyaOrig="537">
                <v:shape id="_x0000_i1044" type="#_x0000_t75" style="width:13.5pt;height:27pt" o:ole="">
                  <v:imagedata r:id="rId44" o:title=""/>
                </v:shape>
                <o:OLEObject Type="Embed" ProgID="FXEquation.Equation" ShapeID="_x0000_i1044" DrawAspect="Content" ObjectID="_1514613324" r:id="rId45"/>
              </w:object>
            </w:r>
            <w:r w:rsidR="00604BC6">
              <w:rPr>
                <w:rFonts w:eastAsia="Times New Roman"/>
                <w:color w:val="FF0000"/>
                <w:position w:val="-20"/>
              </w:rPr>
              <w:t xml:space="preserve">           </w:t>
            </w:r>
            <w:r>
              <w:rPr>
                <w:rFonts w:eastAsia="Times New Roman"/>
                <w:color w:val="FF0000"/>
                <w:position w:val="-20"/>
              </w:rPr>
              <w:t xml:space="preserve">      </w:t>
            </w:r>
            <w:r w:rsidR="00604BC6">
              <w:rPr>
                <w:rFonts w:eastAsia="Times New Roman"/>
                <w:color w:val="FF0000"/>
                <w:position w:val="-20"/>
              </w:rPr>
              <w:t xml:space="preserve">             </w:t>
            </w:r>
            <w:r w:rsidR="00FD0E33" w:rsidRPr="00FD0E33">
              <w:rPr>
                <w:rFonts w:eastAsia="Times New Roman"/>
                <w:color w:val="FF0000"/>
                <w:position w:val="-20"/>
              </w:rPr>
              <w:object w:dxaOrig="274" w:dyaOrig="537">
                <v:shape id="_x0000_i1045" type="#_x0000_t75" style="width:13.5pt;height:26.25pt" o:ole="">
                  <v:imagedata r:id="rId46" o:title=""/>
                </v:shape>
                <o:OLEObject Type="Embed" ProgID="FXEquation.Equation" ShapeID="_x0000_i1045" DrawAspect="Content" ObjectID="_1514613325" r:id="rId47"/>
              </w:object>
            </w:r>
            <w:r w:rsidR="00604BC6" w:rsidRPr="006F1291">
              <w:rPr>
                <w:rFonts w:eastAsia="Times New Roman"/>
                <w:position w:val="-20"/>
              </w:rPr>
              <w:t xml:space="preserve"> </w:t>
            </w:r>
          </w:p>
          <w:p w:rsidR="00604BC6" w:rsidRDefault="00604BC6" w:rsidP="00CD209A">
            <w:pPr>
              <w:pStyle w:val="QuestionStyle"/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04BC6" w:rsidRDefault="00FD0E33" w:rsidP="00CD209A">
            <w:pPr>
              <w:pStyle w:val="QuestionStyle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9872" behindDoc="0" locked="0" layoutInCell="1" allowOverlap="1" wp14:anchorId="1321B050" wp14:editId="0E7596F3">
                      <wp:simplePos x="0" y="0"/>
                      <wp:positionH relativeFrom="column">
                        <wp:posOffset>4029075</wp:posOffset>
                      </wp:positionH>
                      <wp:positionV relativeFrom="paragraph">
                        <wp:posOffset>40640</wp:posOffset>
                      </wp:positionV>
                      <wp:extent cx="478155" cy="678180"/>
                      <wp:effectExtent l="0" t="0" r="17145" b="2667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0" name="Rectangle 10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Rectangle 16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Straight Connector 17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294777" id="Group 9" o:spid="_x0000_s1026" style="position:absolute;margin-left:317.25pt;margin-top:3.2pt;width:37.65pt;height:53.4pt;z-index:251599872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">
                      <v:rect id="Rectangle 10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" filled="f" strokecolor="black [3213]" strokeweight="1.5pt"/>
                      <v:rect id="Rectangle 16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" filled="f" strokecolor="black [3213]" strokeweight="1.5pt"/>
                      <v:line id="Straight Connector 17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" strokecolor="black [3213]" strokeweight="1.5pt"/>
                    </v:group>
                  </w:pict>
                </mc:Fallback>
              </mc:AlternateContent>
            </w:r>
            <w:r w:rsidR="00604BC6">
              <w:rPr>
                <w:rFonts w:eastAsia="Times New Roman"/>
              </w:rPr>
              <w:t>What is the probability that it is either a knife or fork?</w:t>
            </w:r>
            <w:r w:rsidR="00604BC6">
              <w:rPr>
                <w:noProof/>
                <w:lang w:eastAsia="en-AU"/>
              </w:rPr>
              <w:t xml:space="preserve"> </w:t>
            </w:r>
          </w:p>
          <w:p w:rsidR="00604BC6" w:rsidRDefault="00604BC6" w:rsidP="00CD209A">
            <w:pPr>
              <w:pStyle w:val="QuestionStyle"/>
              <w:rPr>
                <w:noProof/>
                <w:lang w:eastAsia="en-AU"/>
              </w:rPr>
            </w:pPr>
          </w:p>
          <w:p w:rsidR="005277D4" w:rsidRDefault="005277D4" w:rsidP="00CD209A">
            <w:pPr>
              <w:pStyle w:val="QuestionStyle"/>
            </w:pPr>
          </w:p>
          <w:p w:rsidR="00675087" w:rsidRDefault="00675087" w:rsidP="00CD209A">
            <w:pPr>
              <w:pStyle w:val="QuestionStyle"/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Default="00604BC6" w:rsidP="00CD209A">
            <w:pPr>
              <w:pStyle w:val="QuestionStyle"/>
              <w:rPr>
                <w:rFonts w:eastAsia="Times New Roman"/>
              </w:rPr>
            </w:pPr>
            <w:r>
              <w:rPr>
                <w:rFonts w:eastAsia="Times New Roman"/>
              </w:rPr>
              <w:t>What is the pr</w:t>
            </w:r>
            <w:r w:rsidR="00FD0E33">
              <w:rPr>
                <w:rFonts w:eastAsia="Times New Roman"/>
              </w:rPr>
              <w:t>obability that it is not a fork</w:t>
            </w:r>
            <w:r>
              <w:rPr>
                <w:rFonts w:eastAsia="Times New Roman"/>
              </w:rPr>
              <w:t>?</w:t>
            </w:r>
          </w:p>
          <w:p w:rsidR="00FD0E33" w:rsidRPr="006F1291" w:rsidRDefault="00FD0E33" w:rsidP="00FD0E33">
            <w:pPr>
              <w:pStyle w:val="QuestionStyle"/>
              <w:rPr>
                <w:rFonts w:eastAsia="Times New Roman"/>
                <w:position w:val="-20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4592" behindDoc="0" locked="0" layoutInCell="1" allowOverlap="1" wp14:anchorId="0B785867" wp14:editId="22E41607">
                      <wp:simplePos x="0" y="0"/>
                      <wp:positionH relativeFrom="column">
                        <wp:posOffset>358140</wp:posOffset>
                      </wp:positionH>
                      <wp:positionV relativeFrom="paragraph">
                        <wp:posOffset>136519</wp:posOffset>
                      </wp:positionV>
                      <wp:extent cx="4224581" cy="114306"/>
                      <wp:effectExtent l="0" t="0" r="24130" b="19050"/>
                      <wp:wrapNone/>
                      <wp:docPr id="118" name="Group 1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581" cy="114306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11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965B3B" id="Group 118" o:spid="_x0000_s1026" style="position:absolute;margin-left:28.2pt;margin-top:10.75pt;width:332.65pt;height:9pt;z-index:251694592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" strokeweight="1pt"/>
                      <v:roundrect id="AutoShape 3" o:spid="_x0000_s1028" style="position:absolute;left:4053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" strokeweight="1pt"/>
                      <v:roundrect id="AutoShape 5" o:spid="_x0000_s1029" style="position:absolute;left:26538;width:1709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" strokeweight="1pt"/>
                      <v:roundrect id="AutoShape 6" o:spid="_x0000_s1030" style="position:absolute;left:14034;width:1716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" strokeweight="1pt"/>
                    </v:group>
                  </w:pict>
                </mc:Fallback>
              </mc:AlternateContent>
            </w:r>
            <w:r>
              <w:rPr>
                <w:rFonts w:eastAsia="Times New Roman"/>
              </w:rPr>
              <w:t xml:space="preserve">                  </w:t>
            </w:r>
            <w:r w:rsidRPr="00FD0E33">
              <w:rPr>
                <w:rFonts w:eastAsia="Times New Roman"/>
                <w:color w:val="FF0000"/>
                <w:position w:val="-20"/>
              </w:rPr>
              <w:object w:dxaOrig="274" w:dyaOrig="537">
                <v:shape id="_x0000_i1046" type="#_x0000_t75" style="width:13.5pt;height:26.25pt" o:ole="">
                  <v:imagedata r:id="rId40" o:title=""/>
                </v:shape>
                <o:OLEObject Type="Embed" ProgID="FXEquation.Equation" ShapeID="_x0000_i1046" DrawAspect="Content" ObjectID="_1514613326" r:id="rId48"/>
              </w:object>
            </w:r>
            <w:r>
              <w:rPr>
                <w:rFonts w:eastAsia="Times New Roman"/>
              </w:rPr>
              <w:t xml:space="preserve">                                     </w:t>
            </w:r>
            <w:r w:rsidRPr="00FD0E33">
              <w:rPr>
                <w:rFonts w:eastAsia="Times New Roman"/>
                <w:color w:val="FF0000"/>
                <w:position w:val="-20"/>
              </w:rPr>
              <w:object w:dxaOrig="274" w:dyaOrig="537">
                <v:shape id="_x0000_i1047" type="#_x0000_t75" style="width:13.5pt;height:26.25pt" o:ole="">
                  <v:imagedata r:id="rId46" o:title=""/>
                </v:shape>
                <o:OLEObject Type="Embed" ProgID="FXEquation.Equation" ShapeID="_x0000_i1047" DrawAspect="Content" ObjectID="_1514613327" r:id="rId49"/>
              </w:object>
            </w:r>
            <w:r>
              <w:rPr>
                <w:rFonts w:eastAsia="Times New Roman"/>
              </w:rPr>
              <w:t xml:space="preserve">                           </w:t>
            </w:r>
            <w:r>
              <w:rPr>
                <w:rFonts w:eastAsia="Times New Roman"/>
                <w:color w:val="FF0000"/>
                <w:position w:val="-20"/>
              </w:rPr>
              <w:t xml:space="preserve"> </w:t>
            </w:r>
            <w:r w:rsidRPr="00FD0E33">
              <w:rPr>
                <w:rFonts w:eastAsia="Times New Roman"/>
                <w:color w:val="FF0000"/>
                <w:position w:val="-20"/>
              </w:rPr>
              <w:object w:dxaOrig="274" w:dyaOrig="537">
                <v:shape id="_x0000_i1048" type="#_x0000_t75" style="width:13.5pt;height:26.25pt" o:ole="">
                  <v:imagedata r:id="rId50" o:title=""/>
                </v:shape>
                <o:OLEObject Type="Embed" ProgID="FXEquation.Equation" ShapeID="_x0000_i1048" DrawAspect="Content" ObjectID="_1514613328" r:id="rId51"/>
              </w:object>
            </w:r>
            <w:r>
              <w:rPr>
                <w:rFonts w:eastAsia="Times New Roman"/>
                <w:color w:val="FF0000"/>
                <w:position w:val="-20"/>
              </w:rPr>
              <w:t xml:space="preserve">                              </w:t>
            </w:r>
            <w:r w:rsidRPr="00FD0E33">
              <w:rPr>
                <w:rFonts w:eastAsia="Times New Roman"/>
                <w:color w:val="FF0000"/>
                <w:position w:val="-20"/>
              </w:rPr>
              <w:object w:dxaOrig="274" w:dyaOrig="537">
                <v:shape id="_x0000_i1049" type="#_x0000_t75" style="width:13.5pt;height:26.25pt" o:ole="">
                  <v:imagedata r:id="rId52" o:title=""/>
                </v:shape>
                <o:OLEObject Type="Embed" ProgID="FXEquation.Equation" ShapeID="_x0000_i1049" DrawAspect="Content" ObjectID="_1514613329" r:id="rId53"/>
              </w:object>
            </w:r>
            <w:r w:rsidRPr="006F1291">
              <w:rPr>
                <w:rFonts w:eastAsia="Times New Roman"/>
                <w:position w:val="-20"/>
              </w:rPr>
              <w:t xml:space="preserve"> </w:t>
            </w:r>
          </w:p>
          <w:p w:rsidR="00604BC6" w:rsidRDefault="00604BC6" w:rsidP="00CD209A">
            <w:pPr>
              <w:pStyle w:val="QuestionStyle"/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5277D4" w:rsidRPr="001B3341" w:rsidRDefault="005277D4" w:rsidP="00FF018C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Default="002D45D2" w:rsidP="00CD209A">
            <w:pPr>
              <w:pStyle w:val="QuestionStyle"/>
            </w:pPr>
            <w:r w:rsidRPr="002D45D2">
              <w:rPr>
                <w:noProof/>
                <w:lang w:eastAsia="en-AU"/>
              </w:rPr>
              <w:drawing>
                <wp:anchor distT="0" distB="0" distL="114300" distR="114300" simplePos="0" relativeHeight="251657728" behindDoc="0" locked="0" layoutInCell="1" allowOverlap="1" wp14:anchorId="49EBE02A" wp14:editId="7903973A">
                  <wp:simplePos x="0" y="0"/>
                  <wp:positionH relativeFrom="column">
                    <wp:posOffset>3231155</wp:posOffset>
                  </wp:positionH>
                  <wp:positionV relativeFrom="paragraph">
                    <wp:posOffset>276550</wp:posOffset>
                  </wp:positionV>
                  <wp:extent cx="2191768" cy="1459506"/>
                  <wp:effectExtent l="0" t="0" r="0" b="7620"/>
                  <wp:wrapNone/>
                  <wp:docPr id="38" name="Picture 38" descr="C:\Users\Garry\Downloads\shutterstock_1085883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C:\Users\Garry\Downloads\shutterstock_10858837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1768" cy="1459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F018C">
              <w:t>Voting in an electorate produced the results below.</w:t>
            </w:r>
            <w:r>
              <w:rPr>
                <w:rFonts w:eastAsia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tbl>
            <w:tblPr>
              <w:tblStyle w:val="TableGrid"/>
              <w:tblW w:w="3756" w:type="dxa"/>
              <w:tblLayout w:type="fixed"/>
              <w:tblLook w:val="04A0" w:firstRow="1" w:lastRow="0" w:firstColumn="1" w:lastColumn="0" w:noHBand="0" w:noVBand="1"/>
            </w:tblPr>
            <w:tblGrid>
              <w:gridCol w:w="1204"/>
              <w:gridCol w:w="1276"/>
              <w:gridCol w:w="1276"/>
            </w:tblGrid>
            <w:tr w:rsidR="00FF018C" w:rsidTr="00FF018C">
              <w:tc>
                <w:tcPr>
                  <w:tcW w:w="1204" w:type="dxa"/>
                </w:tcPr>
                <w:p w:rsidR="00FF018C" w:rsidRDefault="00FF018C" w:rsidP="00FF018C">
                  <w:pPr>
                    <w:pStyle w:val="QuestionStyle"/>
                    <w:jc w:val="center"/>
                  </w:pPr>
                  <w:r>
                    <w:t>Name</w:t>
                  </w:r>
                </w:p>
              </w:tc>
              <w:tc>
                <w:tcPr>
                  <w:tcW w:w="1276" w:type="dxa"/>
                </w:tcPr>
                <w:p w:rsidR="00FF018C" w:rsidRDefault="00FF018C" w:rsidP="00FF018C">
                  <w:pPr>
                    <w:pStyle w:val="QuestionStyle"/>
                  </w:pPr>
                  <w:r>
                    <w:t>Party</w:t>
                  </w:r>
                </w:p>
              </w:tc>
              <w:tc>
                <w:tcPr>
                  <w:tcW w:w="1276" w:type="dxa"/>
                </w:tcPr>
                <w:p w:rsidR="00FF018C" w:rsidRDefault="00FF018C" w:rsidP="00FF018C">
                  <w:pPr>
                    <w:pStyle w:val="QuestionStyle"/>
                  </w:pPr>
                  <w:r>
                    <w:t>Percentage of Vote</w:t>
                  </w:r>
                </w:p>
              </w:tc>
            </w:tr>
            <w:tr w:rsidR="00FF018C" w:rsidTr="00FF018C">
              <w:tc>
                <w:tcPr>
                  <w:tcW w:w="1204" w:type="dxa"/>
                </w:tcPr>
                <w:p w:rsidR="00FF018C" w:rsidRDefault="00FF018C" w:rsidP="00FF018C">
                  <w:pPr>
                    <w:pStyle w:val="QuestionStyle"/>
                  </w:pPr>
                  <w:r>
                    <w:t>Paul</w:t>
                  </w:r>
                </w:p>
              </w:tc>
              <w:tc>
                <w:tcPr>
                  <w:tcW w:w="1276" w:type="dxa"/>
                </w:tcPr>
                <w:p w:rsidR="00FF018C" w:rsidRDefault="00FF018C" w:rsidP="00FF018C">
                  <w:pPr>
                    <w:pStyle w:val="QuestionStyle"/>
                  </w:pPr>
                  <w:r>
                    <w:t>Nationals</w:t>
                  </w:r>
                </w:p>
              </w:tc>
              <w:tc>
                <w:tcPr>
                  <w:tcW w:w="1276" w:type="dxa"/>
                </w:tcPr>
                <w:p w:rsidR="00FF018C" w:rsidRDefault="00FF018C" w:rsidP="00FF018C">
                  <w:pPr>
                    <w:pStyle w:val="QuestionStyle"/>
                  </w:pPr>
                  <w:r>
                    <w:t>60</w:t>
                  </w:r>
                </w:p>
              </w:tc>
            </w:tr>
            <w:tr w:rsidR="00FF018C" w:rsidTr="00FF018C">
              <w:tc>
                <w:tcPr>
                  <w:tcW w:w="1204" w:type="dxa"/>
                </w:tcPr>
                <w:p w:rsidR="00FF018C" w:rsidRDefault="00FF018C" w:rsidP="00FF018C">
                  <w:pPr>
                    <w:pStyle w:val="QuestionStyle"/>
                  </w:pPr>
                  <w:r>
                    <w:t>Cassandra</w:t>
                  </w:r>
                </w:p>
              </w:tc>
              <w:tc>
                <w:tcPr>
                  <w:tcW w:w="1276" w:type="dxa"/>
                </w:tcPr>
                <w:p w:rsidR="00FF018C" w:rsidRDefault="00FF018C" w:rsidP="00FF018C">
                  <w:pPr>
                    <w:pStyle w:val="QuestionStyle"/>
                  </w:pPr>
                  <w:r>
                    <w:t>Labor</w:t>
                  </w:r>
                </w:p>
              </w:tc>
              <w:tc>
                <w:tcPr>
                  <w:tcW w:w="1276" w:type="dxa"/>
                </w:tcPr>
                <w:p w:rsidR="00FF018C" w:rsidRDefault="00FF018C" w:rsidP="00FF018C">
                  <w:pPr>
                    <w:pStyle w:val="QuestionStyle"/>
                  </w:pPr>
                  <w:r>
                    <w:t>28</w:t>
                  </w:r>
                </w:p>
              </w:tc>
            </w:tr>
            <w:tr w:rsidR="00FF018C" w:rsidTr="00FF018C">
              <w:tc>
                <w:tcPr>
                  <w:tcW w:w="1204" w:type="dxa"/>
                </w:tcPr>
                <w:p w:rsidR="00FF018C" w:rsidRDefault="00FF018C" w:rsidP="00FF018C">
                  <w:pPr>
                    <w:pStyle w:val="QuestionStyle"/>
                  </w:pPr>
                  <w:r>
                    <w:t>Tracey</w:t>
                  </w:r>
                </w:p>
              </w:tc>
              <w:tc>
                <w:tcPr>
                  <w:tcW w:w="1276" w:type="dxa"/>
                </w:tcPr>
                <w:p w:rsidR="00FF018C" w:rsidRDefault="00FF018C" w:rsidP="00FF018C">
                  <w:pPr>
                    <w:pStyle w:val="QuestionStyle"/>
                  </w:pPr>
                  <w:r>
                    <w:t>Greens</w:t>
                  </w:r>
                </w:p>
              </w:tc>
              <w:tc>
                <w:tcPr>
                  <w:tcW w:w="1276" w:type="dxa"/>
                </w:tcPr>
                <w:p w:rsidR="00FF018C" w:rsidRDefault="008D56E2" w:rsidP="00FF018C">
                  <w:pPr>
                    <w:pStyle w:val="QuestionStyle"/>
                  </w:pPr>
                  <w:r>
                    <w:t>10</w:t>
                  </w:r>
                </w:p>
              </w:tc>
            </w:tr>
            <w:tr w:rsidR="00FF018C" w:rsidTr="00FF018C">
              <w:tc>
                <w:tcPr>
                  <w:tcW w:w="1204" w:type="dxa"/>
                </w:tcPr>
                <w:p w:rsidR="00FF018C" w:rsidRDefault="00FF018C" w:rsidP="00FF018C">
                  <w:pPr>
                    <w:pStyle w:val="QuestionStyle"/>
                  </w:pPr>
                  <w:r>
                    <w:t>Others</w:t>
                  </w:r>
                </w:p>
              </w:tc>
              <w:tc>
                <w:tcPr>
                  <w:tcW w:w="1276" w:type="dxa"/>
                </w:tcPr>
                <w:p w:rsidR="00FF018C" w:rsidRDefault="00FF018C" w:rsidP="00FF018C">
                  <w:pPr>
                    <w:pStyle w:val="QuestionStyle"/>
                  </w:pPr>
                  <w:r>
                    <w:t>Various</w:t>
                  </w:r>
                </w:p>
              </w:tc>
              <w:tc>
                <w:tcPr>
                  <w:tcW w:w="1276" w:type="dxa"/>
                </w:tcPr>
                <w:p w:rsidR="00FF018C" w:rsidRDefault="008D56E2" w:rsidP="00FF018C">
                  <w:pPr>
                    <w:pStyle w:val="QuestionStyle"/>
                  </w:pPr>
                  <w:r>
                    <w:t>2</w:t>
                  </w:r>
                </w:p>
              </w:tc>
            </w:tr>
          </w:tbl>
          <w:p w:rsidR="00FF018C" w:rsidRDefault="00FF018C" w:rsidP="00FF018C">
            <w:pPr>
              <w:pStyle w:val="QuestionStyle"/>
              <w:ind w:right="4570"/>
            </w:pPr>
            <w:r>
              <w:t>One voter from this electorate was chosen at random to be interviewed.</w:t>
            </w: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Default="00FF018C" w:rsidP="00CD209A">
            <w:pPr>
              <w:pStyle w:val="QuestionStyle"/>
            </w:pPr>
            <w:r>
              <w:t>What is the probability that they</w:t>
            </w:r>
            <w:r w:rsidR="00FD0E33">
              <w:t xml:space="preserve"> did not vote for Paul</w:t>
            </w:r>
            <w:r>
              <w:t>?</w:t>
            </w:r>
          </w:p>
          <w:p w:rsidR="008D56E2" w:rsidRDefault="001315FB" w:rsidP="00CD209A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5952" behindDoc="0" locked="0" layoutInCell="1" allowOverlap="1" wp14:anchorId="4714DE21" wp14:editId="069A79EC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22225</wp:posOffset>
                      </wp:positionV>
                      <wp:extent cx="4224020" cy="114300"/>
                      <wp:effectExtent l="0" t="0" r="24130" b="19050"/>
                      <wp:wrapNone/>
                      <wp:docPr id="103" name="Group 1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020" cy="114300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10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90136B" id="Group 103" o:spid="_x0000_s1026" style="position:absolute;margin-left:25.8pt;margin-top:1.75pt;width:332.6pt;height:9pt;z-index:251645952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" strokeweight="1pt"/>
                      <v:roundrect id="AutoShape 3" o:spid="_x0000_s1028" style="position:absolute;left:4053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" strokeweight="1pt"/>
                      <v:roundrect id="AutoShape 5" o:spid="_x0000_s1029" style="position:absolute;left:26538;width:1709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" strokeweight="1pt"/>
                      <v:roundrect id="AutoShape 6" o:spid="_x0000_s1030" style="position:absolute;left:14034;width:1716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" strokeweight="1pt"/>
                    </v:group>
                  </w:pict>
                </mc:Fallback>
              </mc:AlternateContent>
            </w:r>
            <w:r w:rsidR="008D56E2">
              <w:t xml:space="preserve">                </w:t>
            </w:r>
            <w:r w:rsidR="00FD0E33">
              <w:t>0.4</w:t>
            </w:r>
            <w:r w:rsidR="008D56E2">
              <w:t xml:space="preserve">               </w:t>
            </w:r>
            <w:r>
              <w:t xml:space="preserve">          </w:t>
            </w:r>
            <w:r w:rsidR="008D56E2">
              <w:t xml:space="preserve">       </w:t>
            </w:r>
            <w:r w:rsidR="00FD0E33">
              <w:t>0.6</w:t>
            </w:r>
            <w:r w:rsidR="008D56E2">
              <w:t xml:space="preserve">               </w:t>
            </w:r>
            <w:r>
              <w:t xml:space="preserve">          </w:t>
            </w:r>
            <w:r w:rsidR="008D56E2">
              <w:t xml:space="preserve">   0.8</w:t>
            </w:r>
            <w:r w:rsidR="003B4F5A">
              <w:t>8</w:t>
            </w:r>
            <w:r w:rsidR="008D56E2">
              <w:t xml:space="preserve">               </w:t>
            </w:r>
            <w:r>
              <w:t xml:space="preserve">        </w:t>
            </w:r>
            <w:r w:rsidR="008D56E2">
              <w:t xml:space="preserve">      0.9</w:t>
            </w: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Default="00FF018C" w:rsidP="00CD209A">
            <w:pPr>
              <w:pStyle w:val="QuestionStyle"/>
            </w:pPr>
            <w:r>
              <w:t xml:space="preserve">What is the probability that they voted for </w:t>
            </w:r>
            <w:r w:rsidR="008D56E2">
              <w:t>the Cassandra or Tracey?</w:t>
            </w:r>
          </w:p>
          <w:p w:rsidR="008D56E2" w:rsidRDefault="008D56E2" w:rsidP="00CD209A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0112" behindDoc="0" locked="0" layoutInCell="1" allowOverlap="1" wp14:anchorId="7590DCB2" wp14:editId="516F7C9E">
                      <wp:simplePos x="0" y="0"/>
                      <wp:positionH relativeFrom="column">
                        <wp:posOffset>3162300</wp:posOffset>
                      </wp:positionH>
                      <wp:positionV relativeFrom="paragraph">
                        <wp:posOffset>88738</wp:posOffset>
                      </wp:positionV>
                      <wp:extent cx="478155" cy="678180"/>
                      <wp:effectExtent l="0" t="0" r="17145" b="2667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9" name="Rectangle 19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Rectangle 20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9375906" id="Group 18" o:spid="_x0000_s1026" style="position:absolute;margin-left:249pt;margin-top:7pt;width:37.65pt;height:53.4pt;z-index:251610112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">
                      <v:rect id="Rectangle 19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" filled="f" strokecolor="black [3213]" strokeweight="1.5pt"/>
                      <v:rect id="Rectangle 20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" filled="f" strokecolor="black [3213]" strokeweight="1.5pt"/>
                      <v:line id="Straight Connector 21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" strokecolor="black [3213]" strokeweight="1.5pt"/>
                    </v:group>
                  </w:pict>
                </mc:Fallback>
              </mc:AlternateContent>
            </w:r>
          </w:p>
          <w:p w:rsidR="008D56E2" w:rsidRDefault="008D56E2" w:rsidP="00CD209A">
            <w:pPr>
              <w:pStyle w:val="QuestionStyle"/>
            </w:pPr>
          </w:p>
          <w:p w:rsidR="008D56E2" w:rsidRDefault="008D56E2" w:rsidP="00CD209A">
            <w:pPr>
              <w:pStyle w:val="QuestionStyle"/>
            </w:pPr>
          </w:p>
          <w:p w:rsidR="001315FB" w:rsidRDefault="001315FB" w:rsidP="00CD209A">
            <w:pPr>
              <w:pStyle w:val="QuestionStyle"/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B4F5A" w:rsidRDefault="00FF018C" w:rsidP="008D56E2">
            <w:pPr>
              <w:pStyle w:val="QuestionStyle"/>
            </w:pPr>
            <w:r>
              <w:t>What is the probability that</w:t>
            </w:r>
            <w:r w:rsidR="008D56E2">
              <w:t xml:space="preserve"> they did not vote for either Nationals or Greens?</w:t>
            </w:r>
          </w:p>
          <w:p w:rsidR="001315FB" w:rsidRPr="001315FB" w:rsidRDefault="001315FB" w:rsidP="008D56E2">
            <w:pPr>
              <w:pStyle w:val="QuestionStyle"/>
            </w:pPr>
          </w:p>
          <w:p w:rsidR="008D56E2" w:rsidRDefault="00D1730F" w:rsidP="008D56E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1072" behindDoc="0" locked="0" layoutInCell="1" allowOverlap="1" wp14:anchorId="19E85D30" wp14:editId="024BB8B5">
                      <wp:simplePos x="0" y="0"/>
                      <wp:positionH relativeFrom="column">
                        <wp:posOffset>306070</wp:posOffset>
                      </wp:positionH>
                      <wp:positionV relativeFrom="paragraph">
                        <wp:posOffset>115570</wp:posOffset>
                      </wp:positionV>
                      <wp:extent cx="4415790" cy="114300"/>
                      <wp:effectExtent l="0" t="0" r="22860" b="19050"/>
                      <wp:wrapNone/>
                      <wp:docPr id="113" name="Group 1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11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45921A" id="Group 113" o:spid="_x0000_s1026" style="position:absolute;margin-left:24.1pt;margin-top:9.1pt;width:347.7pt;height:9pt;z-index:251651072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" strokeweight="1pt"/>
                    </v:group>
                  </w:pict>
                </mc:Fallback>
              </mc:AlternateContent>
            </w:r>
            <w:r w:rsidR="008D56E2">
              <w:rPr>
                <w:rFonts w:eastAsia="Times New Roman"/>
              </w:rPr>
              <w:t xml:space="preserve">   </w:t>
            </w:r>
            <w:r w:rsidR="001315FB">
              <w:rPr>
                <w:rFonts w:eastAsia="Times New Roman"/>
              </w:rPr>
              <w:t xml:space="preserve">          </w:t>
            </w:r>
            <w:r w:rsidR="008D56E2">
              <w:rPr>
                <w:rFonts w:eastAsia="Times New Roman"/>
              </w:rPr>
              <w:t xml:space="preserve">   </w:t>
            </w:r>
            <w:r w:rsidR="008D56E2" w:rsidRPr="008D56E2">
              <w:rPr>
                <w:rFonts w:eastAsia="Times New Roman"/>
                <w:color w:val="FF0000"/>
                <w:position w:val="-20"/>
              </w:rPr>
              <w:object w:dxaOrig="274" w:dyaOrig="537">
                <v:shape id="_x0000_i1050" type="#_x0000_t75" style="width:13.5pt;height:27pt" o:ole="">
                  <v:imagedata r:id="rId55" o:title=""/>
                </v:shape>
                <o:OLEObject Type="Embed" ProgID="FXEquation.Equation" ShapeID="_x0000_i1050" DrawAspect="Content" ObjectID="_1514613330" r:id="rId56"/>
              </w:object>
            </w:r>
            <w:r w:rsidR="008D56E2">
              <w:rPr>
                <w:rFonts w:eastAsia="Times New Roman"/>
              </w:rPr>
              <w:t xml:space="preserve">               </w:t>
            </w:r>
            <w:r w:rsidR="001315FB">
              <w:rPr>
                <w:rFonts w:eastAsia="Times New Roman"/>
              </w:rPr>
              <w:t xml:space="preserve">                 </w:t>
            </w:r>
            <w:r w:rsidR="008D56E2">
              <w:rPr>
                <w:rFonts w:eastAsia="Times New Roman"/>
              </w:rPr>
              <w:t xml:space="preserve">  </w:t>
            </w:r>
            <w:r w:rsidR="003B4F5A" w:rsidRPr="003B4F5A">
              <w:rPr>
                <w:rFonts w:eastAsia="Times New Roman"/>
                <w:color w:val="FF0000"/>
                <w:position w:val="-20"/>
              </w:rPr>
              <w:object w:dxaOrig="274" w:dyaOrig="533">
                <v:shape id="_x0000_i1051" type="#_x0000_t75" style="width:13.5pt;height:27pt" o:ole="">
                  <v:imagedata r:id="rId57" o:title=""/>
                </v:shape>
                <o:OLEObject Type="Embed" ProgID="FXEquation.Equation" ShapeID="_x0000_i1051" DrawAspect="Content" ObjectID="_1514613331" r:id="rId58"/>
              </w:object>
            </w:r>
            <w:r w:rsidR="008D56E2">
              <w:rPr>
                <w:rFonts w:eastAsia="Times New Roman"/>
              </w:rPr>
              <w:t xml:space="preserve">           </w:t>
            </w:r>
            <w:r w:rsidR="001315FB">
              <w:rPr>
                <w:rFonts w:eastAsia="Times New Roman"/>
              </w:rPr>
              <w:t xml:space="preserve">   </w:t>
            </w:r>
            <w:r w:rsidR="008D56E2">
              <w:rPr>
                <w:rFonts w:eastAsia="Times New Roman"/>
              </w:rPr>
              <w:t xml:space="preserve">    </w:t>
            </w:r>
            <w:r>
              <w:rPr>
                <w:rFonts w:eastAsia="Times New Roman"/>
              </w:rPr>
              <w:t xml:space="preserve">    </w:t>
            </w:r>
            <w:r w:rsidR="008D56E2">
              <w:rPr>
                <w:rFonts w:eastAsia="Times New Roman"/>
              </w:rPr>
              <w:t xml:space="preserve">          </w:t>
            </w:r>
            <w:r w:rsidR="003B4F5A" w:rsidRPr="003B4F5A">
              <w:rPr>
                <w:rFonts w:eastAsia="Times New Roman"/>
                <w:color w:val="FF0000"/>
                <w:position w:val="-20"/>
              </w:rPr>
              <w:object w:dxaOrig="274" w:dyaOrig="537">
                <v:shape id="_x0000_i1052" type="#_x0000_t75" style="width:13.5pt;height:26.25pt" o:ole="">
                  <v:imagedata r:id="rId59" o:title=""/>
                </v:shape>
                <o:OLEObject Type="Embed" ProgID="FXEquation.Equation" ShapeID="_x0000_i1052" DrawAspect="Content" ObjectID="_1514613332" r:id="rId60"/>
              </w:object>
            </w:r>
            <w:r w:rsidR="008D56E2">
              <w:rPr>
                <w:rFonts w:eastAsia="Times New Roman"/>
                <w:color w:val="FF0000"/>
                <w:position w:val="-20"/>
              </w:rPr>
              <w:t xml:space="preserve">                  </w:t>
            </w:r>
            <w:r w:rsidR="001315FB">
              <w:rPr>
                <w:rFonts w:eastAsia="Times New Roman"/>
                <w:color w:val="FF0000"/>
                <w:position w:val="-20"/>
              </w:rPr>
              <w:t xml:space="preserve">       </w:t>
            </w:r>
            <w:r w:rsidR="008D56E2">
              <w:rPr>
                <w:rFonts w:eastAsia="Times New Roman"/>
                <w:color w:val="FF0000"/>
                <w:position w:val="-20"/>
              </w:rPr>
              <w:t xml:space="preserve">       </w:t>
            </w:r>
            <w:r w:rsidR="003B4F5A" w:rsidRPr="003B4F5A">
              <w:rPr>
                <w:rFonts w:eastAsia="Times New Roman"/>
                <w:color w:val="FF0000"/>
                <w:position w:val="-20"/>
              </w:rPr>
              <w:object w:dxaOrig="274" w:dyaOrig="537">
                <v:shape id="_x0000_i1053" type="#_x0000_t75" style="width:13.5pt;height:26.25pt" o:ole="">
                  <v:imagedata r:id="rId61" o:title=""/>
                </v:shape>
                <o:OLEObject Type="Embed" ProgID="FXEquation.Equation" ShapeID="_x0000_i1053" DrawAspect="Content" ObjectID="_1514613333" r:id="rId62"/>
              </w:object>
            </w: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63"/>
          <w:footerReference w:type="default" r:id="rId64"/>
          <w:headerReference w:type="first" r:id="rId65"/>
          <w:footerReference w:type="first" r:id="rId66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885304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BD530B9CF45B4E25959671F90D926FD9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540849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D9187137C8AE4F1794F5F42CB04455D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540849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Sample Space and Probability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DB6D38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5DFF5D"/>
          </w:tcPr>
          <w:p w:rsidR="00DB6D38" w:rsidRPr="001B3341" w:rsidRDefault="00DB6D38" w:rsidP="00DB6D38">
            <w:pPr>
              <w:pStyle w:val="ListParagraph"/>
              <w:ind w:left="460"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DB6D38" w:rsidRPr="00DB6D38" w:rsidRDefault="00DB6D38" w:rsidP="00DB6D38">
            <w:pPr>
              <w:pStyle w:val="QuestionStyle"/>
              <w:rPr>
                <w:b/>
              </w:rPr>
            </w:pPr>
            <w:r w:rsidRPr="00DB6D38">
              <w:rPr>
                <w:b/>
              </w:rPr>
              <w:t xml:space="preserve">Questions 1 </w:t>
            </w:r>
            <w:r>
              <w:rPr>
                <w:b/>
              </w:rPr>
              <w:t>-</w:t>
            </w:r>
            <w:r w:rsidRPr="00DB6D38">
              <w:rPr>
                <w:b/>
              </w:rPr>
              <w:t xml:space="preserve"> </w:t>
            </w:r>
            <w:r>
              <w:rPr>
                <w:b/>
              </w:rPr>
              <w:t>3</w:t>
            </w:r>
            <w:r w:rsidRPr="00DB6D38">
              <w:rPr>
                <w:b/>
              </w:rPr>
              <w:t xml:space="preserve"> refer to the following  :</w:t>
            </w:r>
          </w:p>
          <w:p w:rsidR="00DB6D38" w:rsidRDefault="00DB6D38" w:rsidP="00DB6D38">
            <w:pPr>
              <w:pStyle w:val="QuestionStyle"/>
            </w:pPr>
            <w:r>
              <w:t xml:space="preserve">Eight coloured balls are placed in a container. </w:t>
            </w:r>
          </w:p>
          <w:p w:rsidR="00DB6D38" w:rsidRDefault="00DB6D38" w:rsidP="00DB6D38">
            <w:pPr>
              <w:pStyle w:val="QuestionStyle"/>
            </w:pPr>
            <w:r>
              <w:t>Three are yellow, two are green and the rest are blue.</w:t>
            </w:r>
          </w:p>
          <w:p w:rsidR="00DB6D38" w:rsidRDefault="00DB6D38" w:rsidP="00DB6D38">
            <w:pPr>
              <w:pStyle w:val="QuestionStyle"/>
            </w:pPr>
            <w:r>
              <w:t>One ball is selected at random.</w:t>
            </w:r>
          </w:p>
        </w:tc>
      </w:tr>
      <w:tr w:rsidR="00DB6D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DB6D38" w:rsidRPr="001B3341" w:rsidRDefault="00DB6D38" w:rsidP="00DB6D38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6D38" w:rsidRDefault="009E3050" w:rsidP="00FC1E5D">
            <w:pPr>
              <w:pStyle w:val="QuestionStyle"/>
            </w:pPr>
            <w:r>
              <w:t>Complete</w:t>
            </w:r>
            <w:r w:rsidR="00DB6D38">
              <w:t xml:space="preserve"> the sample space for this experiment. </w:t>
            </w:r>
          </w:p>
          <w:p w:rsidR="009E3050" w:rsidRDefault="009E3050" w:rsidP="00FC1E5D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8C0315C" wp14:editId="00328E3D">
                      <wp:simplePos x="0" y="0"/>
                      <wp:positionH relativeFrom="column">
                        <wp:posOffset>1692910</wp:posOffset>
                      </wp:positionH>
                      <wp:positionV relativeFrom="paragraph">
                        <wp:posOffset>133350</wp:posOffset>
                      </wp:positionV>
                      <wp:extent cx="1005840" cy="312420"/>
                      <wp:effectExtent l="0" t="0" r="22860" b="11430"/>
                      <wp:wrapNone/>
                      <wp:docPr id="165" name="Rectangle 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584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5B9489" id="Rectangle 165" o:spid="_x0000_s1026" style="position:absolute;margin-left:133.3pt;margin-top:10.5pt;width:79.2pt;height:24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9E3050" w:rsidRDefault="009E3050" w:rsidP="00FC1E5D">
            <w:pPr>
              <w:pStyle w:val="QuestionStyle"/>
            </w:pPr>
            <w:r>
              <w:t xml:space="preserve">                   Y, Y, Y, G, G, </w:t>
            </w:r>
          </w:p>
        </w:tc>
      </w:tr>
      <w:tr w:rsidR="00DB6D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DB6D38" w:rsidRPr="001B3341" w:rsidRDefault="00DB6D38" w:rsidP="00DB6D3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6D38" w:rsidRDefault="00DB6D38" w:rsidP="00FC1E5D">
            <w:pPr>
              <w:pStyle w:val="QuestionStyle"/>
            </w:pPr>
            <w:r>
              <w:t>What is the probability of drawing a blue ball?</w:t>
            </w:r>
          </w:p>
          <w:p w:rsidR="00DB6D38" w:rsidRDefault="009E3050" w:rsidP="00FC1E5D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28BC0EA7" wp14:editId="518ADA68">
                      <wp:simplePos x="0" y="0"/>
                      <wp:positionH relativeFrom="column">
                        <wp:posOffset>3907155</wp:posOffset>
                      </wp:positionH>
                      <wp:positionV relativeFrom="paragraph">
                        <wp:posOffset>12700</wp:posOffset>
                      </wp:positionV>
                      <wp:extent cx="478155" cy="678180"/>
                      <wp:effectExtent l="0" t="0" r="17145" b="26670"/>
                      <wp:wrapNone/>
                      <wp:docPr id="123" name="Group 1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24" name="Rectangle 124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" name="Rectangle 125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6" name="Straight Connector 126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41EAFF0" id="Group 123" o:spid="_x0000_s1026" style="position:absolute;margin-left:307.65pt;margin-top:1pt;width:37.65pt;height:53.4pt;z-index:25166028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">
                      <v:rect id="Rectangle 124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" filled="f" strokecolor="black [3213]" strokeweight="1.5pt"/>
                      <v:rect id="Rectangle 125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" filled="f" strokecolor="black [3213]" strokeweight="1.5pt"/>
                      <v:line id="Straight Connector 126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" strokecolor="black [3213]" strokeweight="1.5pt"/>
                    </v:group>
                  </w:pict>
                </mc:Fallback>
              </mc:AlternateContent>
            </w:r>
          </w:p>
          <w:p w:rsidR="00DB6D38" w:rsidRDefault="00DB6D38" w:rsidP="00FC1E5D">
            <w:pPr>
              <w:pStyle w:val="QuestionStyle"/>
            </w:pPr>
          </w:p>
          <w:p w:rsidR="00DB6D38" w:rsidRDefault="00DB6D38" w:rsidP="00FC1E5D">
            <w:pPr>
              <w:pStyle w:val="QuestionStyle"/>
            </w:pPr>
          </w:p>
        </w:tc>
      </w:tr>
      <w:tr w:rsidR="00DB6D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DB6D38" w:rsidRPr="001B3341" w:rsidRDefault="00DB6D38" w:rsidP="00DB6D3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6D38" w:rsidRDefault="00DB6D38" w:rsidP="00FC1E5D">
            <w:pPr>
              <w:pStyle w:val="QuestionStyle"/>
            </w:pPr>
            <w:r>
              <w:t>Which coloured balls are equally likely to be drawn?</w:t>
            </w:r>
          </w:p>
          <w:p w:rsidR="009E3050" w:rsidRDefault="009E3050" w:rsidP="00FC1E5D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5344" behindDoc="0" locked="0" layoutInCell="1" allowOverlap="1" wp14:anchorId="0F3A4676" wp14:editId="49ADCFE5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25400</wp:posOffset>
                      </wp:positionV>
                      <wp:extent cx="2724150" cy="388620"/>
                      <wp:effectExtent l="0" t="0" r="19050" b="11430"/>
                      <wp:wrapNone/>
                      <wp:docPr id="149" name="Group 1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15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37A0FD" id="Group 149" o:spid="_x0000_s1026" style="position:absolute;margin-left:28.9pt;margin-top:2pt;width:214.5pt;height:30.6pt;z-index:251705344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t xml:space="preserve">                    Blue and green                                          Blue and yellow</w:t>
            </w:r>
          </w:p>
          <w:p w:rsidR="00DB6D38" w:rsidRDefault="009E3050" w:rsidP="00FC1E5D">
            <w:pPr>
              <w:pStyle w:val="QuestionStyle"/>
            </w:pPr>
            <w:r>
              <w:t xml:space="preserve">                    Green and yellow                                      No two are equally likely</w:t>
            </w:r>
          </w:p>
        </w:tc>
      </w:tr>
      <w:tr w:rsidR="00DB6D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DB6D38" w:rsidRPr="001B3341" w:rsidRDefault="00DB6D38" w:rsidP="00DB6D3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6D38" w:rsidRDefault="00DB6D38" w:rsidP="00FC1E5D">
            <w:pPr>
              <w:pStyle w:val="QuestionStyle"/>
            </w:pPr>
            <w:r>
              <w:t>Which of these events coul</w:t>
            </w:r>
            <w:r w:rsidR="00C8690A">
              <w:t>d be described as being certain to happen</w:t>
            </w:r>
            <w:r>
              <w:t>?</w:t>
            </w:r>
          </w:p>
          <w:p w:rsidR="00DB6D38" w:rsidRPr="000E32E7" w:rsidRDefault="00DB6D38" w:rsidP="00FC1E5D">
            <w:pPr>
              <w:spacing w:after="120"/>
              <w:rPr>
                <w:rFonts w:ascii="Times New Roman" w:hAnsi="Times New Roman"/>
                <w:sz w:val="12"/>
                <w:szCs w:val="12"/>
              </w:rPr>
            </w:pPr>
          </w:p>
          <w:p w:rsidR="00DB6D38" w:rsidRPr="000E32E7" w:rsidRDefault="002D45D2" w:rsidP="00FC1E5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0800" behindDoc="0" locked="0" layoutInCell="1" allowOverlap="1" wp14:anchorId="344E8ADE" wp14:editId="443239BE">
                      <wp:simplePos x="0" y="0"/>
                      <wp:positionH relativeFrom="column">
                        <wp:posOffset>276860</wp:posOffset>
                      </wp:positionH>
                      <wp:positionV relativeFrom="paragraph">
                        <wp:posOffset>20315</wp:posOffset>
                      </wp:positionV>
                      <wp:extent cx="165887" cy="883920"/>
                      <wp:effectExtent l="0" t="0" r="24765" b="1143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5887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CB8264" id="Group 39" o:spid="_x0000_s1026" style="position:absolute;margin-left:21.8pt;margin-top:1.6pt;width:13.05pt;height:69.6pt;z-index:25166080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WQExQAAANsAAAAPAAAAZHJzL2Rvd25yZXYueG1sRI9Ba8JA&#10;FITvQv/D8gQv0mwq1M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AaeWQE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cGfxQAAANsAAAAPAAAAZHJzL2Rvd25yZXYueG1sRI9Ba8JA&#10;FITvQv/D8gQv0mwqVG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B1NcGf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lXtwQAAANsAAAAPAAAAZHJzL2Rvd25yZXYueG1sRE9Na8JA&#10;EL0L/odlBC9SNwrW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ASqVe3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 w:rsidR="00DB6D38" w:rsidRPr="000E32E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BF7590">
              <w:rPr>
                <w:rFonts w:ascii="Times New Roman" w:hAnsi="Times New Roman"/>
                <w:sz w:val="24"/>
                <w:szCs w:val="24"/>
              </w:rPr>
              <w:t>Drawing a heart</w:t>
            </w:r>
            <w:r w:rsidR="00DB6D38">
              <w:rPr>
                <w:rFonts w:ascii="Times New Roman" w:hAnsi="Times New Roman"/>
                <w:sz w:val="24"/>
                <w:szCs w:val="24"/>
              </w:rPr>
              <w:t xml:space="preserve"> from a normal pack</w:t>
            </w:r>
            <w:r w:rsidR="00BF7590">
              <w:rPr>
                <w:rFonts w:ascii="Times New Roman" w:hAnsi="Times New Roman"/>
                <w:sz w:val="24"/>
                <w:szCs w:val="24"/>
              </w:rPr>
              <w:t xml:space="preserve"> of 52 cards</w:t>
            </w:r>
            <w:r w:rsidR="00DB6D38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DB6D38" w:rsidRPr="000E32E7" w:rsidRDefault="00DB6D38" w:rsidP="00FC1E5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FC1E5D">
              <w:rPr>
                <w:rFonts w:ascii="Times New Roman" w:hAnsi="Times New Roman"/>
                <w:sz w:val="24"/>
                <w:szCs w:val="24"/>
              </w:rPr>
              <w:t>Drawing 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red </w:t>
            </w:r>
            <w:r w:rsidR="00FC1E5D">
              <w:rPr>
                <w:rFonts w:ascii="Times New Roman" w:hAnsi="Times New Roman"/>
                <w:sz w:val="24"/>
                <w:szCs w:val="24"/>
              </w:rPr>
              <w:t>card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from a normal pack</w:t>
            </w:r>
            <w:r w:rsidR="00FC1E5D">
              <w:rPr>
                <w:rFonts w:ascii="Times New Roman" w:hAnsi="Times New Roman"/>
                <w:sz w:val="24"/>
                <w:szCs w:val="24"/>
              </w:rPr>
              <w:t xml:space="preserve"> of 52 cards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noProof/>
                <w:lang w:eastAsia="en-AU"/>
              </w:rPr>
              <w:t xml:space="preserve"> </w:t>
            </w:r>
          </w:p>
          <w:p w:rsidR="00DB6D38" w:rsidRPr="000E32E7" w:rsidRDefault="00DB6D38" w:rsidP="00FC1E5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FC1E5D">
              <w:rPr>
                <w:rFonts w:ascii="Times New Roman" w:hAnsi="Times New Roman"/>
                <w:sz w:val="24"/>
                <w:szCs w:val="24"/>
              </w:rPr>
              <w:t>Rolling a number less than 7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on a normal die.</w:t>
            </w: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DB6D38" w:rsidRDefault="00DB6D38" w:rsidP="00FC1E5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Rolling a 7 on a normal die.</w:t>
            </w: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DB6D38" w:rsidRPr="00D36384" w:rsidRDefault="00DB6D38" w:rsidP="00FC1E5D">
            <w:pPr>
              <w:pStyle w:val="QuestionStyle"/>
            </w:pPr>
          </w:p>
        </w:tc>
      </w:tr>
      <w:tr w:rsidR="00DB6D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DB6D38" w:rsidRPr="001B3341" w:rsidRDefault="00DB6D38" w:rsidP="00DB6D3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6D38" w:rsidRDefault="00FC1E5D" w:rsidP="003579B1">
            <w:pPr>
              <w:pStyle w:val="QuestionStyle"/>
              <w:ind w:right="4428"/>
            </w:pPr>
            <w:r>
              <w:t>In the crowd at a cricket match, 65% are supporting Australia.</w:t>
            </w:r>
          </w:p>
          <w:p w:rsidR="00DB6D38" w:rsidRDefault="00DB6D38" w:rsidP="003579B1">
            <w:pPr>
              <w:pStyle w:val="QuestionStyle"/>
              <w:ind w:right="4428"/>
            </w:pPr>
            <w:r>
              <w:t xml:space="preserve">One </w:t>
            </w:r>
            <w:r w:rsidR="00FC1E5D">
              <w:t>member of the crowd is chosen at random</w:t>
            </w:r>
            <w:r>
              <w:t>.</w:t>
            </w:r>
          </w:p>
          <w:p w:rsidR="00DB6D38" w:rsidRDefault="003579B1" w:rsidP="003579B1">
            <w:pPr>
              <w:pStyle w:val="QuestionStyle"/>
              <w:ind w:right="4428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5AA6E7CE" wp14:editId="5017ABD7">
                      <wp:simplePos x="0" y="0"/>
                      <wp:positionH relativeFrom="column">
                        <wp:posOffset>2906395</wp:posOffset>
                      </wp:positionH>
                      <wp:positionV relativeFrom="paragraph">
                        <wp:posOffset>167329</wp:posOffset>
                      </wp:positionV>
                      <wp:extent cx="478155" cy="678180"/>
                      <wp:effectExtent l="0" t="0" r="17145" b="26670"/>
                      <wp:wrapNone/>
                      <wp:docPr id="98" name="Group 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99" name="Rectangle 99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" name="Rectangle 100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1" name="Straight Connector 101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CC8656" id="Group 98" o:spid="_x0000_s1026" style="position:absolute;margin-left:228.85pt;margin-top:13.2pt;width:37.65pt;height:53.4pt;z-index:251671552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">
                      <v:rect id="Rectangle 99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" filled="f" strokecolor="black [3213]" strokeweight="1.5pt"/>
                      <v:rect id="Rectangle 100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" filled="f" strokecolor="black [3213]" strokeweight="1.5pt"/>
                      <v:line id="Straight Connector 101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" strokecolor="black [3213]" strokeweight="1.5pt"/>
                    </v:group>
                  </w:pict>
                </mc:Fallback>
              </mc:AlternateContent>
            </w:r>
          </w:p>
          <w:p w:rsidR="00DB6D38" w:rsidRDefault="00DB6D38" w:rsidP="003579B1">
            <w:pPr>
              <w:pStyle w:val="QuestionStyle"/>
              <w:ind w:right="4428"/>
            </w:pPr>
            <w:r>
              <w:t>What is the proba</w:t>
            </w:r>
            <w:r w:rsidR="003579B1">
              <w:t>bility that they are not supporting Australia</w:t>
            </w:r>
            <w:r>
              <w:t>?</w:t>
            </w:r>
          </w:p>
          <w:p w:rsidR="00DB6D38" w:rsidRPr="00D36384" w:rsidRDefault="00DB6D38" w:rsidP="00FC1E5D">
            <w:pPr>
              <w:pStyle w:val="QuestionStyle"/>
            </w:pPr>
          </w:p>
        </w:tc>
      </w:tr>
      <w:tr w:rsidR="00DB6D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DB6D38" w:rsidRPr="001B3341" w:rsidRDefault="00DB6D38" w:rsidP="00DB6D3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6D38" w:rsidRDefault="002D45D2" w:rsidP="00FC1E5D">
            <w:pPr>
              <w:pStyle w:val="QuestionStyle"/>
            </w:pPr>
            <w:r w:rsidRPr="002D45D2">
              <w:rPr>
                <w:noProof/>
                <w:lang w:eastAsia="en-AU"/>
              </w:rPr>
              <w:drawing>
                <wp:anchor distT="0" distB="0" distL="114300" distR="114300" simplePos="0" relativeHeight="251667968" behindDoc="0" locked="0" layoutInCell="1" allowOverlap="1" wp14:anchorId="13B42765" wp14:editId="01580837">
                  <wp:simplePos x="0" y="0"/>
                  <wp:positionH relativeFrom="column">
                    <wp:posOffset>3855085</wp:posOffset>
                  </wp:positionH>
                  <wp:positionV relativeFrom="paragraph">
                    <wp:posOffset>-28570</wp:posOffset>
                  </wp:positionV>
                  <wp:extent cx="1695378" cy="1128958"/>
                  <wp:effectExtent l="0" t="0" r="635" b="0"/>
                  <wp:wrapNone/>
                  <wp:docPr id="59" name="Picture 59" descr="C:\Users\Garry\Downloads\shutterstock_1944478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 descr="C:\Users\Garry\Downloads\shutterstock_1944478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378" cy="1128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579B1">
              <w:t>There are some cans of soft drink in the Keith’s</w:t>
            </w:r>
            <w:r w:rsidR="00DB6D38">
              <w:t xml:space="preserve"> </w:t>
            </w:r>
            <w:r w:rsidR="003579B1">
              <w:t>Esky</w:t>
            </w:r>
            <w:r w:rsidR="00DB6D38">
              <w:t xml:space="preserve">. </w:t>
            </w:r>
          </w:p>
          <w:p w:rsidR="00DB6D38" w:rsidRDefault="003579B1" w:rsidP="00FC1E5D">
            <w:pPr>
              <w:pStyle w:val="QuestionStyle"/>
            </w:pPr>
            <w:r>
              <w:t>Five</w:t>
            </w:r>
            <w:r w:rsidR="00DB6D38">
              <w:t xml:space="preserve"> are </w:t>
            </w:r>
            <w:r>
              <w:t xml:space="preserve">orange, six are lemon and </w:t>
            </w:r>
            <w:r w:rsidR="00D4388F">
              <w:t>nine</w:t>
            </w:r>
            <w:r>
              <w:t xml:space="preserve"> are cola</w:t>
            </w:r>
            <w:r w:rsidR="00DB6D38">
              <w:t>.</w:t>
            </w:r>
            <w:r w:rsidR="002D45D2">
              <w:rPr>
                <w:rFonts w:eastAsia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:rsidR="00DB6D38" w:rsidRDefault="003579B1" w:rsidP="00FC1E5D">
            <w:pPr>
              <w:pStyle w:val="QuestionStyle"/>
            </w:pPr>
            <w:r>
              <w:t>Keith picks out one can</w:t>
            </w:r>
            <w:r w:rsidR="00DB6D38">
              <w:t xml:space="preserve"> at r</w:t>
            </w:r>
            <w:r>
              <w:t>andom from the Esky</w:t>
            </w:r>
            <w:r w:rsidR="00DB6D38">
              <w:t>.</w:t>
            </w:r>
          </w:p>
          <w:p w:rsidR="00DB6D38" w:rsidRDefault="00DB6D38" w:rsidP="00FC1E5D">
            <w:pPr>
              <w:pStyle w:val="QuestionStyle"/>
            </w:pPr>
            <w:r>
              <w:t>What is the proba</w:t>
            </w:r>
            <w:r w:rsidR="003579B1">
              <w:t>bility that it is a can of lemon</w:t>
            </w:r>
            <w:r>
              <w:t>?</w:t>
            </w:r>
          </w:p>
          <w:p w:rsidR="00DB6D38" w:rsidRPr="000C02D0" w:rsidRDefault="00DB6D38" w:rsidP="00FC1E5D">
            <w:pPr>
              <w:spacing w:after="120"/>
              <w:rPr>
                <w:rFonts w:ascii="Times New Roman" w:hAnsi="Times New Roman"/>
                <w:sz w:val="16"/>
                <w:szCs w:val="16"/>
              </w:rPr>
            </w:pPr>
          </w:p>
          <w:p w:rsidR="00DB6D38" w:rsidRPr="00D4388F" w:rsidRDefault="00DB6D38" w:rsidP="00D4388F">
            <w:pPr>
              <w:spacing w:after="12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0C02D0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9296" behindDoc="0" locked="0" layoutInCell="1" allowOverlap="1" wp14:anchorId="503BB589" wp14:editId="1DB03425">
                      <wp:simplePos x="0" y="0"/>
                      <wp:positionH relativeFrom="column">
                        <wp:posOffset>386080</wp:posOffset>
                      </wp:positionH>
                      <wp:positionV relativeFrom="paragraph">
                        <wp:posOffset>118224</wp:posOffset>
                      </wp:positionV>
                      <wp:extent cx="4362450" cy="114300"/>
                      <wp:effectExtent l="0" t="0" r="19050" b="19050"/>
                      <wp:wrapNone/>
                      <wp:docPr id="41" name="Group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292427" id="Group 41" o:spid="_x0000_s1026" style="position:absolute;margin-left:30.4pt;margin-top:9.3pt;width:343.5pt;height:9pt;z-index:25163929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 w:rsidRPr="000C02D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5781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257813" w:rsidRPr="00257813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120" w:dyaOrig="427" w14:anchorId="37D73005">
                <v:shape id="_x0000_i1054" type="#_x0000_t75" style="width:6pt;height:21.75pt" o:ole="">
                  <v:imagedata r:id="rId68" o:title=""/>
                </v:shape>
                <o:OLEObject Type="Embed" ProgID="FXEquation.Equation" ShapeID="_x0000_i1054" DrawAspect="Content" ObjectID="_1514613334" r:id="rId6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25781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0C02D0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57813" w:rsidRPr="00257813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10" w:dyaOrig="448" w14:anchorId="5559FA98">
                <v:shape id="_x0000_i1055" type="#_x0000_t75" style="width:9.75pt;height:22.5pt" o:ole="">
                  <v:imagedata r:id="rId70" o:title=""/>
                </v:shape>
                <o:OLEObject Type="Embed" ProgID="FXEquation.Equation" ShapeID="_x0000_i1055" DrawAspect="Content" ObjectID="_1514613335" r:id="rId71"/>
              </w:objec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257813" w:rsidRPr="00257813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20" w:dyaOrig="448" w14:anchorId="77EF7DB2">
                <v:shape id="_x0000_i1056" type="#_x0000_t75" style="width:6pt;height:22.5pt" o:ole="">
                  <v:imagedata r:id="rId72" o:title=""/>
                </v:shape>
                <o:OLEObject Type="Embed" ProgID="FXEquation.Equation" ShapeID="_x0000_i1056" DrawAspect="Content" ObjectID="_1514613336" r:id="rId73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25781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257813" w:rsidRPr="00257813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10" w:dyaOrig="448" w14:anchorId="39B605C2">
                <v:shape id="_x0000_i1057" type="#_x0000_t75" style="width:9.75pt;height:22.5pt" o:ole="">
                  <v:imagedata r:id="rId74" o:title=""/>
                </v:shape>
                <o:OLEObject Type="Embed" ProgID="FXEquation.Equation" ShapeID="_x0000_i1057" DrawAspect="Content" ObjectID="_1514613337" r:id="rId75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D4388F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</w:t>
            </w:r>
          </w:p>
        </w:tc>
      </w:tr>
      <w:tr w:rsidR="00DB6D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DB6D38" w:rsidRPr="001B3341" w:rsidRDefault="00DB6D38" w:rsidP="00D4388F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6D38" w:rsidRDefault="00965759" w:rsidP="00D4388F">
            <w:pPr>
              <w:spacing w:after="120"/>
              <w:ind w:right="4428"/>
              <w:rPr>
                <w:rFonts w:ascii="Times New Roman" w:hAnsi="Times New Roman"/>
                <w:sz w:val="24"/>
                <w:szCs w:val="24"/>
              </w:rPr>
            </w:pPr>
            <w:r w:rsidRPr="00965759">
              <w:rPr>
                <w:noProof/>
                <w:lang w:eastAsia="en-AU"/>
              </w:rPr>
              <w:drawing>
                <wp:anchor distT="0" distB="0" distL="114300" distR="114300" simplePos="0" relativeHeight="251675136" behindDoc="0" locked="0" layoutInCell="1" allowOverlap="1" wp14:anchorId="29355471" wp14:editId="7DF52BFE">
                  <wp:simplePos x="0" y="0"/>
                  <wp:positionH relativeFrom="column">
                    <wp:posOffset>3383803</wp:posOffset>
                  </wp:positionH>
                  <wp:positionV relativeFrom="paragraph">
                    <wp:posOffset>116099</wp:posOffset>
                  </wp:positionV>
                  <wp:extent cx="2114986" cy="1413219"/>
                  <wp:effectExtent l="0" t="0" r="0" b="0"/>
                  <wp:wrapNone/>
                  <wp:docPr id="60" name="Picture 60" descr="C:\Users\Garry\Downloads\shutterstock_1565522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C:\Users\Garry\Downloads\shutterstock_1565522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986" cy="1413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76C4F">
              <w:rPr>
                <w:rFonts w:ascii="Times New Roman" w:hAnsi="Times New Roman"/>
                <w:b/>
                <w:sz w:val="24"/>
                <w:szCs w:val="24"/>
              </w:rPr>
              <w:t>Questions 7 -</w:t>
            </w:r>
            <w:r w:rsidR="00DB6D38" w:rsidRPr="00585414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DB6D38">
              <w:rPr>
                <w:rFonts w:ascii="Times New Roman" w:hAnsi="Times New Roman"/>
                <w:b/>
                <w:sz w:val="24"/>
                <w:szCs w:val="24"/>
              </w:rPr>
              <w:t>8</w:t>
            </w:r>
            <w:r w:rsidR="00DB6D38" w:rsidRPr="00585414">
              <w:rPr>
                <w:rFonts w:ascii="Times New Roman" w:hAnsi="Times New Roman"/>
                <w:b/>
                <w:sz w:val="24"/>
                <w:szCs w:val="24"/>
              </w:rPr>
              <w:t xml:space="preserve"> refer to the</w:t>
            </w:r>
            <w:r w:rsidR="00DB6D38">
              <w:rPr>
                <w:rFonts w:ascii="Times New Roman" w:hAnsi="Times New Roman"/>
                <w:b/>
                <w:sz w:val="24"/>
                <w:szCs w:val="24"/>
              </w:rPr>
              <w:t xml:space="preserve"> following:</w:t>
            </w:r>
          </w:p>
          <w:p w:rsidR="00DB6D38" w:rsidRDefault="00DB6D38" w:rsidP="00D4388F">
            <w:pPr>
              <w:pStyle w:val="QuestionStyle"/>
              <w:ind w:right="4428"/>
            </w:pPr>
          </w:p>
          <w:p w:rsidR="00DB6D38" w:rsidRDefault="00D4388F" w:rsidP="00D4388F">
            <w:pPr>
              <w:pStyle w:val="QuestionStyle"/>
              <w:ind w:right="4428"/>
            </w:pPr>
            <w:r>
              <w:t>There are 28 students in a class.</w:t>
            </w:r>
          </w:p>
          <w:p w:rsidR="00D4388F" w:rsidRDefault="00774DBD" w:rsidP="00D4388F">
            <w:pPr>
              <w:pStyle w:val="QuestionStyle"/>
              <w:ind w:right="4428"/>
            </w:pPr>
            <w:r>
              <w:t>Fourteen have brown</w:t>
            </w:r>
            <w:r w:rsidR="00D4388F">
              <w:t xml:space="preserve"> eyes</w:t>
            </w:r>
            <w:r>
              <w:t>, seven have blue</w:t>
            </w:r>
            <w:r w:rsidR="00D4388F">
              <w:t xml:space="preserve"> eyes</w:t>
            </w:r>
            <w:r>
              <w:t>, six have hazel eyes</w:t>
            </w:r>
            <w:r w:rsidR="00D4388F">
              <w:t xml:space="preserve"> and the remainder have green eyes.</w:t>
            </w:r>
          </w:p>
          <w:p w:rsidR="00DB6D38" w:rsidRDefault="00D4388F" w:rsidP="00774DBD">
            <w:pPr>
              <w:pStyle w:val="QuestionStyle"/>
              <w:ind w:right="4428"/>
            </w:pPr>
            <w:r>
              <w:t>One of the students is chosen at random.</w:t>
            </w:r>
          </w:p>
        </w:tc>
      </w:tr>
      <w:tr w:rsidR="00DB6D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DB6D38" w:rsidRPr="001B3341" w:rsidRDefault="00DB6D38" w:rsidP="00DB6D3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6D38" w:rsidRPr="00774DBD" w:rsidRDefault="00774DBD" w:rsidP="00774DBD">
            <w:pPr>
              <w:pStyle w:val="QuestionStyle"/>
            </w:pPr>
            <w:r>
              <w:t xml:space="preserve">What is the likelihood </w:t>
            </w:r>
            <w:r w:rsidR="00DB6D38">
              <w:t xml:space="preserve">that the </w:t>
            </w:r>
            <w:r>
              <w:t>student has green eyes</w:t>
            </w:r>
            <w:r w:rsidR="00DB6D38">
              <w:t>?</w:t>
            </w:r>
          </w:p>
          <w:p w:rsidR="00DB6D38" w:rsidRPr="00774DBD" w:rsidRDefault="00DB6D38" w:rsidP="00FC1E5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042A7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 wp14:anchorId="3C41235B" wp14:editId="29F62D4E">
                      <wp:simplePos x="0" y="0"/>
                      <wp:positionH relativeFrom="column">
                        <wp:posOffset>225624</wp:posOffset>
                      </wp:positionH>
                      <wp:positionV relativeFrom="paragraph">
                        <wp:posOffset>27276</wp:posOffset>
                      </wp:positionV>
                      <wp:extent cx="2247900" cy="349008"/>
                      <wp:effectExtent l="0" t="0" r="19050" b="13335"/>
                      <wp:wrapNone/>
                      <wp:docPr id="51" name="Group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49008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5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D8EF674" id="Group 51" o:spid="_x0000_s1026" style="position:absolute;margin-left:17.75pt;margin-top:2.15pt;width:177pt;height:27.5pt;z-index:251676672;mso-height-relative:margin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">
                      <v:roundrect id="AutoShape 3" o:spid="_x0000_s1027" style="position:absolute;left:20764;top:2762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74DBD">
              <w:rPr>
                <w:rFonts w:ascii="Times New Roman" w:hAnsi="Times New Roman"/>
                <w:sz w:val="24"/>
                <w:szCs w:val="24"/>
              </w:rPr>
              <w:t xml:space="preserve">           U</w:t>
            </w:r>
            <w:r>
              <w:rPr>
                <w:rFonts w:ascii="Times New Roman" w:hAnsi="Times New Roman"/>
                <w:sz w:val="24"/>
                <w:szCs w:val="24"/>
              </w:rPr>
              <w:t>nlikely</w:t>
            </w:r>
            <w:r w:rsidR="00774DBD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977B28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Even chance</w:t>
            </w:r>
            <w:r w:rsidR="00774DBD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DB6D38" w:rsidRPr="00774DBD" w:rsidRDefault="00DB6D38" w:rsidP="00774DB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74DBD">
              <w:rPr>
                <w:rFonts w:ascii="Times New Roman" w:hAnsi="Times New Roman"/>
                <w:sz w:val="24"/>
                <w:szCs w:val="24"/>
              </w:rPr>
              <w:t xml:space="preserve">           L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ikely 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774DBD">
              <w:rPr>
                <w:rFonts w:ascii="Times New Roman" w:hAnsi="Times New Roman"/>
                <w:sz w:val="24"/>
                <w:szCs w:val="24"/>
              </w:rPr>
              <w:t xml:space="preserve">            Very likely            </w:t>
            </w:r>
          </w:p>
        </w:tc>
      </w:tr>
      <w:tr w:rsidR="00DB6D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DB6D38" w:rsidRPr="001B3341" w:rsidRDefault="00DB6D38" w:rsidP="00DB6D3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6D38" w:rsidRDefault="00DB6D38" w:rsidP="00FC1E5D">
            <w:pPr>
              <w:pStyle w:val="QuestionStyle"/>
            </w:pPr>
            <w:r>
              <w:t>What i</w:t>
            </w:r>
            <w:r w:rsidR="00774DBD">
              <w:t>s the probability that the student has blue eyes</w:t>
            </w:r>
            <w:r>
              <w:t>?</w:t>
            </w:r>
          </w:p>
          <w:p w:rsidR="00DB6D38" w:rsidRPr="00CC1865" w:rsidRDefault="00774DBD" w:rsidP="00774DBD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3536" behindDoc="0" locked="0" layoutInCell="1" allowOverlap="1" wp14:anchorId="2BE3074A" wp14:editId="3F9B7F05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19050</wp:posOffset>
                      </wp:positionV>
                      <wp:extent cx="4415790" cy="114300"/>
                      <wp:effectExtent l="0" t="0" r="22860" b="19050"/>
                      <wp:wrapNone/>
                      <wp:docPr id="166" name="Group 1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17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3CCB0F" id="Group 166" o:spid="_x0000_s1026" style="position:absolute;margin-left:17.5pt;margin-top:1.5pt;width:347.7pt;height:9pt;z-index:251713536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" strokeweight="1pt"/>
                    </v:group>
                  </w:pict>
                </mc:Fallback>
              </mc:AlternateContent>
            </w:r>
            <w:r w:rsidR="00DB6D38">
              <w:t xml:space="preserve">              0.</w:t>
            </w:r>
            <w:r>
              <w:t>01</w:t>
            </w:r>
            <w:r w:rsidR="00DB6D38">
              <w:t xml:space="preserve">  </w:t>
            </w:r>
            <w:r>
              <w:t xml:space="preserve">                             0.07</w:t>
            </w:r>
            <w:r w:rsidR="00DB6D38">
              <w:t xml:space="preserve">   </w:t>
            </w:r>
            <w:r>
              <w:t xml:space="preserve">                             0.14</w:t>
            </w:r>
            <w:r w:rsidR="00DB6D38">
              <w:t xml:space="preserve">     </w:t>
            </w:r>
            <w:r>
              <w:t xml:space="preserve">                           0.25</w:t>
            </w:r>
          </w:p>
        </w:tc>
      </w:tr>
      <w:tr w:rsidR="00776C4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76C4F" w:rsidRPr="001B3341" w:rsidRDefault="00776C4F" w:rsidP="00DB6D3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76C4F" w:rsidRDefault="00776C4F" w:rsidP="00776C4F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7632" behindDoc="0" locked="0" layoutInCell="1" allowOverlap="1" wp14:anchorId="1FFF4C9D" wp14:editId="202AF888">
                      <wp:simplePos x="0" y="0"/>
                      <wp:positionH relativeFrom="column">
                        <wp:posOffset>4572000</wp:posOffset>
                      </wp:positionH>
                      <wp:positionV relativeFrom="paragraph">
                        <wp:posOffset>200822</wp:posOffset>
                      </wp:positionV>
                      <wp:extent cx="478155" cy="678180"/>
                      <wp:effectExtent l="0" t="0" r="17145" b="26670"/>
                      <wp:wrapNone/>
                      <wp:docPr id="181" name="Group 1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82" name="Rectangle 182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" name="Rectangle 183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" name="Straight Connector 184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0E64B6" id="Group 181" o:spid="_x0000_s1026" style="position:absolute;margin-left:5in;margin-top:15.8pt;width:37.65pt;height:53.4pt;z-index:251717632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">
                      <v:rect id="Rectangle 182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" filled="f" strokecolor="black [3213]" strokeweight="1.5pt"/>
                      <v:rect id="Rectangle 183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" filled="f" strokecolor="black [3213]" strokeweight="1.5pt"/>
                      <v:line id="Straight Connector 184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" strokecolor="black [3213]" strokeweight="1.5pt"/>
                    </v:group>
                  </w:pict>
                </mc:Fallback>
              </mc:AlternateContent>
            </w:r>
            <w:r>
              <w:t>What is the probability that the student has either brown or green eyes?</w:t>
            </w:r>
          </w:p>
          <w:p w:rsidR="00776C4F" w:rsidRDefault="00776C4F" w:rsidP="00FC1E5D">
            <w:pPr>
              <w:pStyle w:val="QuestionStyle"/>
            </w:pPr>
          </w:p>
          <w:p w:rsidR="00776C4F" w:rsidRDefault="00776C4F" w:rsidP="00FC1E5D">
            <w:pPr>
              <w:pStyle w:val="QuestionStyle"/>
            </w:pPr>
          </w:p>
          <w:p w:rsidR="00776C4F" w:rsidRDefault="00776C4F" w:rsidP="00FC1E5D">
            <w:pPr>
              <w:pStyle w:val="QuestionStyle"/>
            </w:pPr>
          </w:p>
        </w:tc>
      </w:tr>
      <w:tr w:rsidR="00DB6D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DB6D38" w:rsidRPr="001B3341" w:rsidRDefault="00DB6D38" w:rsidP="00776C4F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6D38" w:rsidRDefault="00BF684D" w:rsidP="00977B28">
            <w:pPr>
              <w:spacing w:after="120"/>
              <w:ind w:right="4711"/>
              <w:rPr>
                <w:rFonts w:ascii="Times New Roman" w:hAnsi="Times New Roman"/>
                <w:sz w:val="24"/>
                <w:szCs w:val="24"/>
              </w:rPr>
            </w:pPr>
            <w:r w:rsidRPr="00BF684D">
              <w:rPr>
                <w:noProof/>
                <w:lang w:eastAsia="en-AU"/>
              </w:rPr>
              <w:drawing>
                <wp:anchor distT="0" distB="0" distL="114300" distR="114300" simplePos="0" relativeHeight="251680256" behindDoc="0" locked="0" layoutInCell="1" allowOverlap="1" wp14:anchorId="096F5F0C" wp14:editId="109E07A2">
                  <wp:simplePos x="0" y="0"/>
                  <wp:positionH relativeFrom="column">
                    <wp:posOffset>3109352</wp:posOffset>
                  </wp:positionH>
                  <wp:positionV relativeFrom="paragraph">
                    <wp:posOffset>21202</wp:posOffset>
                  </wp:positionV>
                  <wp:extent cx="2010284" cy="1338655"/>
                  <wp:effectExtent l="0" t="0" r="9525" b="0"/>
                  <wp:wrapNone/>
                  <wp:docPr id="102" name="Picture 102" descr="C:\Users\Garry\Downloads\shutterstock_2722541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C:\Users\Garry\Downloads\shutterstock_2722541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284" cy="1338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76C4F">
              <w:rPr>
                <w:rFonts w:ascii="Times New Roman" w:hAnsi="Times New Roman"/>
                <w:b/>
                <w:sz w:val="24"/>
                <w:szCs w:val="24"/>
              </w:rPr>
              <w:t>Questions 10</w:t>
            </w:r>
            <w:r w:rsidR="00525123">
              <w:rPr>
                <w:rFonts w:ascii="Times New Roman" w:hAnsi="Times New Roman"/>
                <w:b/>
                <w:sz w:val="24"/>
                <w:szCs w:val="24"/>
              </w:rPr>
              <w:t xml:space="preserve"> - 12</w:t>
            </w:r>
            <w:r w:rsidR="00DB6D38" w:rsidRPr="00585414">
              <w:rPr>
                <w:rFonts w:ascii="Times New Roman" w:hAnsi="Times New Roman"/>
                <w:b/>
                <w:sz w:val="24"/>
                <w:szCs w:val="24"/>
              </w:rPr>
              <w:t xml:space="preserve"> refer to the</w:t>
            </w:r>
            <w:r w:rsidR="00DB6D38">
              <w:rPr>
                <w:rFonts w:ascii="Times New Roman" w:hAnsi="Times New Roman"/>
                <w:b/>
                <w:sz w:val="24"/>
                <w:szCs w:val="24"/>
              </w:rPr>
              <w:t xml:space="preserve"> following:</w:t>
            </w:r>
          </w:p>
          <w:p w:rsidR="00DB6D38" w:rsidRDefault="00DB6D38" w:rsidP="00977B28">
            <w:pPr>
              <w:pStyle w:val="QuestionStyle"/>
              <w:ind w:right="4711"/>
            </w:pPr>
            <w:r>
              <w:t>In a</w:t>
            </w:r>
            <w:r w:rsidRPr="002D3900">
              <w:t xml:space="preserve"> </w:t>
            </w:r>
            <w:r w:rsidR="00776C4F">
              <w:t>choir there are 15 sopranos, 18 altos, 25</w:t>
            </w:r>
            <w:r w:rsidR="00977B28">
              <w:t> </w:t>
            </w:r>
            <w:r w:rsidR="00776C4F">
              <w:t>tenors and 12 baritones.</w:t>
            </w:r>
            <w:r w:rsidR="00BF684D">
              <w:rPr>
                <w:rFonts w:eastAsia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:rsidR="00DB6D38" w:rsidRDefault="00776C4F" w:rsidP="00977B28">
            <w:pPr>
              <w:pStyle w:val="QuestionStyle"/>
              <w:ind w:right="4711"/>
            </w:pPr>
            <w:r>
              <w:t>One of them is chosen at random to be the spokesperson for the choir</w:t>
            </w:r>
            <w:r w:rsidR="00DB6D38">
              <w:t>.</w:t>
            </w:r>
          </w:p>
          <w:p w:rsidR="00BF684D" w:rsidRPr="002D3900" w:rsidRDefault="00BF684D" w:rsidP="00977B28">
            <w:pPr>
              <w:pStyle w:val="QuestionStyle"/>
              <w:ind w:right="4711"/>
            </w:pPr>
          </w:p>
        </w:tc>
      </w:tr>
      <w:tr w:rsidR="00DB6D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DB6D38" w:rsidRPr="001B3341" w:rsidRDefault="00DB6D38" w:rsidP="00DB6D3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6D38" w:rsidRDefault="00DB6D38" w:rsidP="00FC1E5D">
            <w:pPr>
              <w:pStyle w:val="QuestionStyle"/>
            </w:pPr>
            <w:r>
              <w:t>What is the probab</w:t>
            </w:r>
            <w:r w:rsidR="00977B28">
              <w:t>ility that the person is a baritone</w:t>
            </w:r>
            <w:r>
              <w:t>?</w:t>
            </w:r>
          </w:p>
          <w:p w:rsidR="00DB6D38" w:rsidRPr="00977B28" w:rsidRDefault="00DB6D38" w:rsidP="00977B28">
            <w:pPr>
              <w:spacing w:after="12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2D3900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 wp14:anchorId="305E14C0" wp14:editId="244EE218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77816</wp:posOffset>
                      </wp:positionV>
                      <wp:extent cx="4362450" cy="114300"/>
                      <wp:effectExtent l="0" t="0" r="19050" b="19050"/>
                      <wp:wrapNone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6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BCB75B" id="Group 61" o:spid="_x0000_s1026" style="position:absolute;margin-left:27.9pt;margin-top:6.15pt;width:343.5pt;height:9pt;z-index:25168179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Pr="002D3900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977B2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D3900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77B28" w:rsidRPr="00977B28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4" w:dyaOrig="537" w14:anchorId="3B82D1D4">
                <v:shape id="_x0000_i1058" type="#_x0000_t75" style="width:12.75pt;height:27pt" o:ole="">
                  <v:imagedata r:id="rId78" o:title=""/>
                </v:shape>
                <o:OLEObject Type="Embed" ProgID="FXEquation.Equation" ShapeID="_x0000_i1058" DrawAspect="Content" ObjectID="_1514613338" r:id="rId79"/>
              </w:object>
            </w:r>
            <w:r w:rsidRPr="002D390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977B28" w:rsidRPr="00977B28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4" w:dyaOrig="537">
                <v:shape id="_x0000_i1059" type="#_x0000_t75" style="width:12.75pt;height:27pt" o:ole="">
                  <v:imagedata r:id="rId80" o:title=""/>
                </v:shape>
                <o:OLEObject Type="Embed" ProgID="FXEquation.Equation" ShapeID="_x0000_i1059" DrawAspect="Content" ObjectID="_1514613339" r:id="rId81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2D390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</w:t>
            </w:r>
            <w:r w:rsidR="00977B28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 w:rsidRPr="002D390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977B28" w:rsidRPr="00977B28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4" w:dyaOrig="537">
                <v:shape id="_x0000_i1060" type="#_x0000_t75" style="width:12.75pt;height:27pt" o:ole="">
                  <v:imagedata r:id="rId82" o:title=""/>
                </v:shape>
                <o:OLEObject Type="Embed" ProgID="FXEquation.Equation" ShapeID="_x0000_i1060" DrawAspect="Content" ObjectID="_1514613340" r:id="rId83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2D390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977B28" w:rsidRPr="00977B28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4" w:dyaOrig="533">
                <v:shape id="_x0000_i1061" type="#_x0000_t75" style="width:12.75pt;height:27pt" o:ole="">
                  <v:imagedata r:id="rId84" o:title=""/>
                </v:shape>
                <o:OLEObject Type="Embed" ProgID="FXEquation.Equation" ShapeID="_x0000_i1061" DrawAspect="Content" ObjectID="_1514613341" r:id="rId85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977B28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</w:t>
            </w:r>
          </w:p>
        </w:tc>
      </w:tr>
      <w:tr w:rsidR="00DB6D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DB6D38" w:rsidRPr="001B3341" w:rsidRDefault="00DB6D38" w:rsidP="00DB6D3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6D38" w:rsidRDefault="00DB6D38" w:rsidP="00FC1E5D">
            <w:pPr>
              <w:pStyle w:val="QuestionStyle"/>
            </w:pPr>
            <w:r>
              <w:t>What is the probab</w:t>
            </w:r>
            <w:r w:rsidR="00977B28">
              <w:t>ility that the person is either an alto or a tenor</w:t>
            </w:r>
            <w:r>
              <w:t>?</w:t>
            </w:r>
          </w:p>
          <w:p w:rsidR="00DB6D38" w:rsidRDefault="00DB6D38" w:rsidP="00FC1E5D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4286DE5B" wp14:editId="4B0D11E3">
                      <wp:simplePos x="0" y="0"/>
                      <wp:positionH relativeFrom="column">
                        <wp:posOffset>4252595</wp:posOffset>
                      </wp:positionH>
                      <wp:positionV relativeFrom="paragraph">
                        <wp:posOffset>9525</wp:posOffset>
                      </wp:positionV>
                      <wp:extent cx="478155" cy="678180"/>
                      <wp:effectExtent l="0" t="0" r="17145" b="26670"/>
                      <wp:wrapNone/>
                      <wp:docPr id="130" name="Group 1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31" name="Rectangle 131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2" name="Rectangle 132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3" name="Straight Connector 133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39EF62" id="Group 130" o:spid="_x0000_s1026" style="position:absolute;margin-left:334.85pt;margin-top:.75pt;width:37.65pt;height:53.4pt;z-index:251683840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">
                      <v:rect id="Rectangle 131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" filled="f" strokecolor="black [3213]" strokeweight="1.5pt"/>
                      <v:rect id="Rectangle 132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" filled="f" strokecolor="black [3213]" strokeweight="1.5pt"/>
                      <v:line id="Straight Connector 133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" strokecolor="black [3213]" strokeweight="1.5pt"/>
                    </v:group>
                  </w:pict>
                </mc:Fallback>
              </mc:AlternateContent>
            </w:r>
          </w:p>
          <w:p w:rsidR="00DB6D38" w:rsidRDefault="00DB6D38" w:rsidP="00FC1E5D">
            <w:pPr>
              <w:pStyle w:val="QuestionStyle"/>
            </w:pPr>
          </w:p>
          <w:p w:rsidR="00DB6D38" w:rsidRDefault="00DB6D38" w:rsidP="00FC1E5D">
            <w:pPr>
              <w:pStyle w:val="QuestionStyle"/>
            </w:pPr>
          </w:p>
        </w:tc>
      </w:tr>
      <w:tr w:rsidR="00977B2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77B28" w:rsidRPr="001B3341" w:rsidRDefault="00977B28" w:rsidP="00DB6D3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77B28" w:rsidRDefault="00977B28" w:rsidP="00977B28">
            <w:pPr>
              <w:pStyle w:val="QuestionStyle"/>
            </w:pPr>
            <w:r>
              <w:t>What is the probability that the person is not a soprano?</w:t>
            </w:r>
          </w:p>
          <w:p w:rsidR="00977B28" w:rsidRDefault="00977B28" w:rsidP="00977B28">
            <w:pPr>
              <w:pStyle w:val="QuestionStyle"/>
            </w:pPr>
            <w:r w:rsidRPr="002D3900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8656" behindDoc="0" locked="0" layoutInCell="1" allowOverlap="1" wp14:anchorId="6A22AEAA" wp14:editId="4F939C7A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77816</wp:posOffset>
                      </wp:positionV>
                      <wp:extent cx="4362450" cy="114300"/>
                      <wp:effectExtent l="0" t="0" r="19050" b="19050"/>
                      <wp:wrapNone/>
                      <wp:docPr id="185" name="Group 1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8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97EEAC" id="Group 185" o:spid="_x0000_s1026" style="position:absolute;margin-left:27.9pt;margin-top:6.15pt;width:343.5pt;height:9pt;z-index:25171865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BuaxgAAANw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X8VGjlGZlAz/8AAAD//wMAUEsBAi0AFAAGAAgAAAAhANvh9svuAAAAhQEAABMAAAAAAAAA&#10;AAAAAAAAAAAAAFtDb250ZW50X1R5cGVzXS54bWxQSwECLQAUAAYACAAAACEAWvQsW78AAAAVAQAA&#10;CwAAAAAAAAAAAAAAAAAfAQAAX3JlbHMvLnJlbHNQSwECLQAUAAYACAAAACEA5fAbmsYAAADcAAAA&#10;DwAAAAAAAAAAAAAAAAAHAgAAZHJzL2Rvd25yZXYueG1sUEsFBgAAAAADAAMAtwAAAPoC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Pr="002D3900">
              <w:t xml:space="preserve">     </w:t>
            </w:r>
            <w:r>
              <w:t xml:space="preserve"> </w:t>
            </w:r>
            <w:r w:rsidRPr="002D3900">
              <w:t xml:space="preserve">          </w:t>
            </w:r>
            <w:r>
              <w:t xml:space="preserve"> </w:t>
            </w:r>
            <w:r w:rsidR="00024ED0" w:rsidRPr="00024ED0">
              <w:rPr>
                <w:color w:val="FF0000"/>
                <w:position w:val="-20"/>
              </w:rPr>
              <w:object w:dxaOrig="274" w:dyaOrig="537">
                <v:shape id="_x0000_i1062" type="#_x0000_t75" style="width:12.75pt;height:27pt" o:ole="">
                  <v:imagedata r:id="rId86" o:title=""/>
                </v:shape>
                <o:OLEObject Type="Embed" ProgID="FXEquation.Equation" ShapeID="_x0000_i1062" DrawAspect="Content" ObjectID="_1514613342" r:id="rId87"/>
              </w:object>
            </w:r>
            <w:r w:rsidRPr="002D3900">
              <w:rPr>
                <w:position w:val="-22"/>
              </w:rPr>
              <w:t xml:space="preserve">                                 </w:t>
            </w:r>
            <w:r>
              <w:rPr>
                <w:position w:val="-22"/>
              </w:rPr>
              <w:t xml:space="preserve"> </w:t>
            </w:r>
            <w:r w:rsidR="00024ED0" w:rsidRPr="00024ED0">
              <w:rPr>
                <w:color w:val="FF0000"/>
                <w:position w:val="-20"/>
              </w:rPr>
              <w:object w:dxaOrig="274" w:dyaOrig="537">
                <v:shape id="_x0000_i1063" type="#_x0000_t75" style="width:12.75pt;height:27pt" o:ole="">
                  <v:imagedata r:id="rId88" o:title=""/>
                </v:shape>
                <o:OLEObject Type="Embed" ProgID="FXEquation.Equation" ShapeID="_x0000_i1063" DrawAspect="Content" ObjectID="_1514613343" r:id="rId89"/>
              </w:object>
            </w:r>
            <w:r>
              <w:rPr>
                <w:position w:val="-22"/>
              </w:rPr>
              <w:t xml:space="preserve"> </w:t>
            </w:r>
            <w:r w:rsidRPr="002D3900">
              <w:rPr>
                <w:position w:val="-22"/>
              </w:rPr>
              <w:t xml:space="preserve">                 </w:t>
            </w:r>
            <w:r>
              <w:rPr>
                <w:position w:val="-22"/>
              </w:rPr>
              <w:t xml:space="preserve">  </w:t>
            </w:r>
            <w:r w:rsidRPr="002D3900">
              <w:rPr>
                <w:position w:val="-22"/>
              </w:rPr>
              <w:t xml:space="preserve">         </w:t>
            </w:r>
            <w:r>
              <w:rPr>
                <w:position w:val="-22"/>
              </w:rPr>
              <w:t xml:space="preserve"> </w:t>
            </w:r>
            <w:r w:rsidR="00024ED0" w:rsidRPr="00024ED0">
              <w:rPr>
                <w:color w:val="FF0000"/>
                <w:position w:val="-20"/>
              </w:rPr>
              <w:object w:dxaOrig="274" w:dyaOrig="537">
                <v:shape id="_x0000_i1064" type="#_x0000_t75" style="width:12.75pt;height:27pt" o:ole="">
                  <v:imagedata r:id="rId90" o:title=""/>
                </v:shape>
                <o:OLEObject Type="Embed" ProgID="FXEquation.Equation" ShapeID="_x0000_i1064" DrawAspect="Content" ObjectID="_1514613344" r:id="rId91"/>
              </w:object>
            </w:r>
            <w:r>
              <w:rPr>
                <w:position w:val="-22"/>
              </w:rPr>
              <w:t xml:space="preserve"> </w:t>
            </w:r>
            <w:r w:rsidRPr="002D3900">
              <w:rPr>
                <w:position w:val="-22"/>
              </w:rPr>
              <w:t xml:space="preserve">                                  </w:t>
            </w:r>
            <w:r>
              <w:rPr>
                <w:position w:val="-22"/>
              </w:rPr>
              <w:t xml:space="preserve"> </w:t>
            </w:r>
            <w:r w:rsidR="00024ED0" w:rsidRPr="00024ED0">
              <w:rPr>
                <w:color w:val="FF0000"/>
                <w:position w:val="-20"/>
              </w:rPr>
              <w:object w:dxaOrig="274" w:dyaOrig="537">
                <v:shape id="_x0000_i1065" type="#_x0000_t75" style="width:12.75pt;height:27pt" o:ole="">
                  <v:imagedata r:id="rId92" o:title=""/>
                </v:shape>
                <o:OLEObject Type="Embed" ProgID="FXEquation.Equation" ShapeID="_x0000_i1065" DrawAspect="Content" ObjectID="_1514613345" r:id="rId93"/>
              </w:object>
            </w:r>
            <w:r>
              <w:rPr>
                <w:position w:val="-22"/>
              </w:rPr>
              <w:t xml:space="preserve">            </w:t>
            </w:r>
          </w:p>
        </w:tc>
      </w:tr>
      <w:tr w:rsidR="0052512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525123" w:rsidRPr="001B3341" w:rsidRDefault="00525123" w:rsidP="00525123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5123" w:rsidRDefault="002522B0" w:rsidP="00525123">
            <w:pPr>
              <w:spacing w:after="120"/>
              <w:ind w:right="471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object w:dxaOrig="1440" w:dyaOrig="1440">
                <v:shape id="_x0000_s1118" type="#_x0000_t75" style="position:absolute;margin-left:311.05pt;margin-top:1.4pt;width:89.7pt;height:134.1pt;z-index:251731968;mso-position-horizontal-relative:text;mso-position-vertical-relative:text">
                  <v:imagedata r:id="rId94" o:title=""/>
                </v:shape>
                <o:OLEObject Type="Embed" ProgID="FXDraw.Graphic" ShapeID="_x0000_s1118" DrawAspect="Content" ObjectID="_1514613397" r:id="rId95"/>
              </w:object>
            </w:r>
            <w:r w:rsidR="00525123">
              <w:rPr>
                <w:rFonts w:ascii="Times New Roman" w:hAnsi="Times New Roman"/>
                <w:b/>
                <w:sz w:val="24"/>
                <w:szCs w:val="24"/>
              </w:rPr>
              <w:t>Questions 13 and 14</w:t>
            </w:r>
            <w:r w:rsidR="00525123" w:rsidRPr="00585414">
              <w:rPr>
                <w:rFonts w:ascii="Times New Roman" w:hAnsi="Times New Roman"/>
                <w:b/>
                <w:sz w:val="24"/>
                <w:szCs w:val="24"/>
              </w:rPr>
              <w:t xml:space="preserve"> refer to the</w:t>
            </w:r>
            <w:r w:rsidR="00525123">
              <w:rPr>
                <w:rFonts w:ascii="Times New Roman" w:hAnsi="Times New Roman"/>
                <w:b/>
                <w:sz w:val="24"/>
                <w:szCs w:val="24"/>
              </w:rPr>
              <w:t xml:space="preserve"> following:</w:t>
            </w:r>
          </w:p>
          <w:p w:rsidR="00525123" w:rsidRDefault="00525123" w:rsidP="00525123">
            <w:pPr>
              <w:pStyle w:val="QuestionStyle"/>
              <w:ind w:right="4711"/>
            </w:pPr>
            <w:r>
              <w:t>A chocolate wheel used at a school fete is numbered from 1 to 100.</w:t>
            </w:r>
            <w:r w:rsidR="004935B0">
              <w:rPr>
                <w:noProof/>
                <w:lang w:eastAsia="en-AU"/>
              </w:rPr>
              <w:t xml:space="preserve"> </w:t>
            </w:r>
          </w:p>
          <w:p w:rsidR="00525123" w:rsidRDefault="00525123" w:rsidP="00525123">
            <w:pPr>
              <w:pStyle w:val="QuestionStyle"/>
              <w:ind w:right="4711"/>
            </w:pPr>
            <w:r>
              <w:t>People at the fete bought tickets numbered from 1 to 100.</w:t>
            </w:r>
          </w:p>
          <w:p w:rsidR="00525123" w:rsidRDefault="00525123" w:rsidP="00CC2557">
            <w:pPr>
              <w:pStyle w:val="QuestionStyle"/>
              <w:ind w:right="4711"/>
            </w:pPr>
            <w:r>
              <w:t>The ticket which matches the number</w:t>
            </w:r>
            <w:r w:rsidR="00CC2557">
              <w:t xml:space="preserve"> on the wheel, </w:t>
            </w:r>
            <w:r>
              <w:t>wins the prize.</w:t>
            </w:r>
          </w:p>
        </w:tc>
      </w:tr>
      <w:tr w:rsidR="00DB6D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DB6D38" w:rsidRPr="001B3341" w:rsidRDefault="00DB6D38" w:rsidP="00DB6D3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5123" w:rsidRDefault="00525123" w:rsidP="00FC1E5D">
            <w:pPr>
              <w:pStyle w:val="QuestionStyle"/>
            </w:pPr>
            <w:r>
              <w:t>Harry buys all the tickets that end in a zero.</w:t>
            </w:r>
          </w:p>
          <w:p w:rsidR="00DB6D38" w:rsidRDefault="00525123" w:rsidP="00FC1E5D">
            <w:pPr>
              <w:pStyle w:val="QuestionStyle"/>
            </w:pPr>
            <w:r>
              <w:t>What is the probability that he will win</w:t>
            </w:r>
            <w:r w:rsidR="00DB6D38">
              <w:t>?</w:t>
            </w:r>
            <w:r>
              <w:t xml:space="preserve"> (Answer as a fraction</w:t>
            </w:r>
            <w:r w:rsidR="008101C5">
              <w:t xml:space="preserve"> in simplest form</w:t>
            </w:r>
            <w:r>
              <w:t>.)</w:t>
            </w:r>
          </w:p>
          <w:p w:rsidR="00DB6D38" w:rsidRDefault="00DB6D38" w:rsidP="00FC1E5D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7F06A247" wp14:editId="3C8C8B2F">
                      <wp:simplePos x="0" y="0"/>
                      <wp:positionH relativeFrom="column">
                        <wp:posOffset>2501265</wp:posOffset>
                      </wp:positionH>
                      <wp:positionV relativeFrom="paragraph">
                        <wp:posOffset>70599</wp:posOffset>
                      </wp:positionV>
                      <wp:extent cx="478155" cy="678180"/>
                      <wp:effectExtent l="0" t="0" r="17145" b="26670"/>
                      <wp:wrapNone/>
                      <wp:docPr id="139" name="Group 1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40" name="Rectangle 140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Rectangle 141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Straight Connector 142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6B71E1" id="Group 139" o:spid="_x0000_s1026" style="position:absolute;margin-left:196.95pt;margin-top:5.55pt;width:37.65pt;height:53.4pt;z-index:251686912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">
                      <v:rect id="Rectangle 140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" filled="f" strokecolor="black [3213]" strokeweight="1.5pt"/>
                      <v:rect id="Rectangle 141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" filled="f" strokecolor="black [3213]" strokeweight="1.5pt"/>
                      <v:line id="Straight Connector 142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" strokecolor="black [3213]" strokeweight="1.5pt"/>
                    </v:group>
                  </w:pict>
                </mc:Fallback>
              </mc:AlternateContent>
            </w:r>
          </w:p>
          <w:p w:rsidR="00DB6D38" w:rsidRDefault="00DB6D38" w:rsidP="00FC1E5D">
            <w:pPr>
              <w:pStyle w:val="QuestionStyle"/>
            </w:pPr>
          </w:p>
          <w:p w:rsidR="00525123" w:rsidRDefault="00525123" w:rsidP="00FC1E5D">
            <w:pPr>
              <w:pStyle w:val="QuestionStyle"/>
            </w:pPr>
          </w:p>
        </w:tc>
      </w:tr>
      <w:tr w:rsidR="00DB6D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DB6D38" w:rsidRPr="001B3341" w:rsidRDefault="00DB6D38" w:rsidP="00DB6D3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5123" w:rsidRDefault="00525123" w:rsidP="00FC1E5D">
            <w:pPr>
              <w:pStyle w:val="QuestionStyle"/>
            </w:pPr>
            <w:r>
              <w:t>Justine buys all the tickets which are a multiple of 6, which Harry has not already bought.</w:t>
            </w:r>
          </w:p>
          <w:p w:rsidR="00DB6D38" w:rsidRDefault="00525123" w:rsidP="00FC1E5D">
            <w:pPr>
              <w:pStyle w:val="QuestionStyle"/>
            </w:pPr>
            <w:r>
              <w:t xml:space="preserve">What is the probability that she </w:t>
            </w:r>
            <w:r w:rsidR="008101C5">
              <w:t>will win</w:t>
            </w:r>
            <w:r w:rsidR="00DB6D38">
              <w:t>?</w:t>
            </w:r>
            <w:r>
              <w:t xml:space="preserve">  (Answer as a decimal.)</w:t>
            </w:r>
          </w:p>
          <w:p w:rsidR="00DB6D38" w:rsidRDefault="00DB6D38" w:rsidP="00FC1E5D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2A884A5" wp14:editId="25F585AF">
                      <wp:simplePos x="0" y="0"/>
                      <wp:positionH relativeFrom="column">
                        <wp:posOffset>2761216</wp:posOffset>
                      </wp:positionH>
                      <wp:positionV relativeFrom="paragraph">
                        <wp:posOffset>103655</wp:posOffset>
                      </wp:positionV>
                      <wp:extent cx="754380" cy="373380"/>
                      <wp:effectExtent l="0" t="0" r="26670" b="26670"/>
                      <wp:wrapNone/>
                      <wp:docPr id="143" name="Rectangle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CC14F2" id="Rectangle 143" o:spid="_x0000_s1026" style="position:absolute;margin-left:217.4pt;margin-top:8.15pt;width:59.4pt;height:29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DB6D38" w:rsidRDefault="00DB6D38" w:rsidP="00FC1E5D">
            <w:pPr>
              <w:pStyle w:val="QuestionStyle"/>
            </w:pPr>
          </w:p>
          <w:p w:rsidR="00DB6D38" w:rsidRDefault="00DB6D38" w:rsidP="00FC1E5D">
            <w:pPr>
              <w:pStyle w:val="QuestionStyle"/>
            </w:pPr>
          </w:p>
        </w:tc>
      </w:tr>
      <w:tr w:rsidR="00DB6D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DB6D38" w:rsidRPr="001B3341" w:rsidRDefault="00DB6D38" w:rsidP="00644FF5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6D38" w:rsidRDefault="00644FF5" w:rsidP="00FC1E5D">
            <w:pPr>
              <w:pStyle w:val="QuestionStyle"/>
            </w:pPr>
            <w:r>
              <w:rPr>
                <w:b/>
              </w:rPr>
              <w:t>Questions 15 and 16</w:t>
            </w:r>
            <w:r w:rsidR="00DB6D38" w:rsidRPr="00C86C86">
              <w:rPr>
                <w:b/>
              </w:rPr>
              <w:t xml:space="preserve"> refer to the following</w:t>
            </w:r>
            <w:r w:rsidR="00DB6D38" w:rsidRPr="00041216">
              <w:t>:</w:t>
            </w:r>
          </w:p>
          <w:p w:rsidR="00DB6D38" w:rsidRDefault="00644FF5" w:rsidP="004935B0">
            <w:pPr>
              <w:pStyle w:val="QuestionStyle"/>
              <w:ind w:right="175"/>
            </w:pPr>
            <w:r>
              <w:t>Kerrie has 80 photos on her phone</w:t>
            </w:r>
            <w:r w:rsidR="00DB6D38">
              <w:t>.</w:t>
            </w:r>
          </w:p>
          <w:p w:rsidR="00644FF5" w:rsidRDefault="00644FF5" w:rsidP="004935B0">
            <w:pPr>
              <w:pStyle w:val="QuestionStyle"/>
              <w:ind w:right="175"/>
            </w:pPr>
            <w:r>
              <w:t>She wants to choose one to put into a frame.</w:t>
            </w:r>
          </w:p>
          <w:p w:rsidR="00644FF5" w:rsidRDefault="00644FF5" w:rsidP="004935B0">
            <w:pPr>
              <w:pStyle w:val="QuestionStyle"/>
              <w:ind w:right="175"/>
            </w:pPr>
            <w:r>
              <w:t xml:space="preserve">There are 25 selfies of her alone, 15 selfies taken with her friend Lucille, 32 selfies taken with larger groups of friends, and the remainder are photos of </w:t>
            </w:r>
            <w:r w:rsidR="007D6BAE">
              <w:t xml:space="preserve">groups of </w:t>
            </w:r>
            <w:r>
              <w:t xml:space="preserve">friends without Kerrie in them.  </w:t>
            </w:r>
          </w:p>
          <w:p w:rsidR="00DB6D38" w:rsidRDefault="00644FF5" w:rsidP="004935B0">
            <w:pPr>
              <w:pStyle w:val="QuestionStyle"/>
              <w:ind w:right="175"/>
            </w:pPr>
            <w:r>
              <w:t>Because she can’t decide she chooses one photo at random.</w:t>
            </w:r>
          </w:p>
        </w:tc>
      </w:tr>
      <w:tr w:rsidR="00DB6D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DB6D38" w:rsidRPr="001B3341" w:rsidRDefault="00DB6D38" w:rsidP="00DB6D3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6D38" w:rsidRDefault="00644FF5" w:rsidP="00FC1E5D">
            <w:pPr>
              <w:pStyle w:val="QuestionStyle"/>
            </w:pPr>
            <w:r>
              <w:t>What is the probability that the photo</w:t>
            </w:r>
            <w:r w:rsidR="00DB6D38">
              <w:t xml:space="preserve"> will not </w:t>
            </w:r>
            <w:r>
              <w:t>have Kerrie in it</w:t>
            </w:r>
            <w:r w:rsidR="00DB6D38">
              <w:t>?</w:t>
            </w:r>
          </w:p>
          <w:p w:rsidR="00DB6D38" w:rsidRPr="00EA20DD" w:rsidRDefault="00DB6D38" w:rsidP="00FC1E5D">
            <w:pPr>
              <w:pStyle w:val="QuestionStyle"/>
            </w:pPr>
            <w:r w:rsidRPr="002D3900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3056" behindDoc="0" locked="0" layoutInCell="1" allowOverlap="1" wp14:anchorId="6D3100E3" wp14:editId="0BFBF54F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77816</wp:posOffset>
                      </wp:positionV>
                      <wp:extent cx="4362450" cy="114300"/>
                      <wp:effectExtent l="0" t="0" r="19050" b="19050"/>
                      <wp:wrapNone/>
                      <wp:docPr id="156" name="Group 1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5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1506F5" id="Group 156" o:spid="_x0000_s1026" style="position:absolute;margin-left:27.9pt;margin-top:6.15pt;width:343.5pt;height:9pt;z-index:25169305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 w:rsidRPr="002D3900">
              <w:t xml:space="preserve">               </w:t>
            </w:r>
            <w:r>
              <w:t xml:space="preserve"> </w:t>
            </w:r>
            <w:r w:rsidR="007D6BAE" w:rsidRPr="007D6BAE">
              <w:rPr>
                <w:color w:val="FF0000"/>
                <w:position w:val="-20"/>
              </w:rPr>
              <w:object w:dxaOrig="274" w:dyaOrig="537" w14:anchorId="35746DEA">
                <v:shape id="_x0000_i1067" type="#_x0000_t75" style="width:12.75pt;height:27pt" o:ole="">
                  <v:imagedata r:id="rId96" o:title=""/>
                </v:shape>
                <o:OLEObject Type="Embed" ProgID="FXEquation.Equation" ShapeID="_x0000_i1067" DrawAspect="Content" ObjectID="_1514613346" r:id="rId97"/>
              </w:object>
            </w:r>
            <w:r w:rsidRPr="002D3900">
              <w:t xml:space="preserve">                                    </w:t>
            </w:r>
            <w:r>
              <w:t xml:space="preserve"> </w:t>
            </w:r>
            <w:r w:rsidR="007D6BAE" w:rsidRPr="007D6BAE">
              <w:rPr>
                <w:color w:val="FF0000"/>
                <w:position w:val="-20"/>
              </w:rPr>
              <w:object w:dxaOrig="274" w:dyaOrig="537">
                <v:shape id="_x0000_i1068" type="#_x0000_t75" style="width:12.75pt;height:27pt" o:ole="">
                  <v:imagedata r:id="rId98" o:title=""/>
                </v:shape>
                <o:OLEObject Type="Embed" ProgID="FXEquation.Equation" ShapeID="_x0000_i1068" DrawAspect="Content" ObjectID="_1514613347" r:id="rId99"/>
              </w:object>
            </w:r>
            <w:r>
              <w:t xml:space="preserve"> </w:t>
            </w:r>
            <w:r w:rsidRPr="002D3900">
              <w:t xml:space="preserve">                  </w:t>
            </w:r>
            <w:r>
              <w:t xml:space="preserve">  </w:t>
            </w:r>
            <w:r w:rsidRPr="002D3900">
              <w:t xml:space="preserve">        </w:t>
            </w:r>
            <w:r>
              <w:t xml:space="preserve"> </w:t>
            </w:r>
            <w:r w:rsidR="007D6BAE" w:rsidRPr="007D6BAE">
              <w:rPr>
                <w:color w:val="FF0000"/>
                <w:position w:val="-20"/>
              </w:rPr>
              <w:object w:dxaOrig="274" w:dyaOrig="537">
                <v:shape id="_x0000_i1069" type="#_x0000_t75" style="width:12.75pt;height:27pt" o:ole="">
                  <v:imagedata r:id="rId100" o:title=""/>
                </v:shape>
                <o:OLEObject Type="Embed" ProgID="FXEquation.Equation" ShapeID="_x0000_i1069" DrawAspect="Content" ObjectID="_1514613348" r:id="rId101"/>
              </w:object>
            </w:r>
            <w:r>
              <w:t xml:space="preserve"> </w:t>
            </w:r>
            <w:r w:rsidRPr="002D3900">
              <w:t xml:space="preserve">                                  </w:t>
            </w:r>
            <w:r>
              <w:t xml:space="preserve"> </w:t>
            </w:r>
            <w:r w:rsidR="007D6BAE" w:rsidRPr="007D6BAE">
              <w:rPr>
                <w:color w:val="FF0000"/>
                <w:position w:val="-20"/>
              </w:rPr>
              <w:object w:dxaOrig="274" w:dyaOrig="533">
                <v:shape id="_x0000_i1070" type="#_x0000_t75" style="width:12.75pt;height:27pt" o:ole="">
                  <v:imagedata r:id="rId102" o:title=""/>
                </v:shape>
                <o:OLEObject Type="Embed" ProgID="FXEquation.Equation" ShapeID="_x0000_i1070" DrawAspect="Content" ObjectID="_1514613349" r:id="rId103"/>
              </w:object>
            </w:r>
            <w:r>
              <w:t xml:space="preserve"> </w:t>
            </w:r>
            <w:r w:rsidRPr="002D3900">
              <w:t xml:space="preserve">           </w:t>
            </w:r>
          </w:p>
        </w:tc>
      </w:tr>
      <w:tr w:rsidR="00DB6D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DB6D38" w:rsidRPr="001B3341" w:rsidRDefault="00DB6D38" w:rsidP="00DB6D3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6D38" w:rsidRDefault="00DB6D38" w:rsidP="00FC1E5D">
            <w:pPr>
              <w:pStyle w:val="QuestionStyle"/>
            </w:pPr>
            <w:r>
              <w:t xml:space="preserve">What is the probability that it </w:t>
            </w:r>
            <w:r w:rsidR="007D6BAE">
              <w:t>will have more than one person in it</w:t>
            </w:r>
            <w:r>
              <w:t>?</w:t>
            </w:r>
          </w:p>
          <w:p w:rsidR="00DB6D38" w:rsidRDefault="00DB6D38" w:rsidP="00FC1E5D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4080" behindDoc="0" locked="0" layoutInCell="1" allowOverlap="1" wp14:anchorId="2E2C3B61" wp14:editId="71EEBB26">
                      <wp:simplePos x="0" y="0"/>
                      <wp:positionH relativeFrom="column">
                        <wp:posOffset>4282440</wp:posOffset>
                      </wp:positionH>
                      <wp:positionV relativeFrom="paragraph">
                        <wp:posOffset>48895</wp:posOffset>
                      </wp:positionV>
                      <wp:extent cx="478155" cy="678180"/>
                      <wp:effectExtent l="0" t="0" r="17145" b="26670"/>
                      <wp:wrapNone/>
                      <wp:docPr id="161" name="Group 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62" name="Rectangle 162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" name="Rectangle 163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" name="Straight Connector 164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EA77C78" id="Group 161" o:spid="_x0000_s1026" style="position:absolute;margin-left:337.2pt;margin-top:3.85pt;width:37.65pt;height:53.4pt;z-index:251694080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">
                      <v:rect id="Rectangle 162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" filled="f" strokecolor="black [3213]" strokeweight="1.5pt"/>
                      <v:rect id="Rectangle 163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" filled="f" strokecolor="black [3213]" strokeweight="1.5pt"/>
                      <v:line id="Straight Connector 164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" strokecolor="black [3213]" strokeweight="1.5pt"/>
                    </v:group>
                  </w:pict>
                </mc:Fallback>
              </mc:AlternateContent>
            </w:r>
          </w:p>
          <w:p w:rsidR="00DB6D38" w:rsidRDefault="00DB6D38" w:rsidP="00FC1E5D">
            <w:pPr>
              <w:pStyle w:val="QuestionStyle"/>
            </w:pPr>
          </w:p>
          <w:p w:rsidR="00DB6D38" w:rsidRDefault="00DB6D38" w:rsidP="00FC1E5D">
            <w:pPr>
              <w:pStyle w:val="QuestionStyle"/>
            </w:pPr>
          </w:p>
        </w:tc>
      </w:tr>
      <w:tr w:rsidR="00DB6D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DB6D38" w:rsidRPr="00355C69" w:rsidRDefault="00DB6D38" w:rsidP="00355C6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6D38" w:rsidRPr="00C86C86" w:rsidRDefault="007D6BAE" w:rsidP="00355C69">
            <w:pPr>
              <w:pStyle w:val="QuestionStyle"/>
              <w:ind w:right="4570"/>
              <w:rPr>
                <w:b/>
              </w:rPr>
            </w:pPr>
            <w:r>
              <w:rPr>
                <w:b/>
              </w:rPr>
              <w:t>Questions 17 and</w:t>
            </w:r>
            <w:r w:rsidR="00DB6D38" w:rsidRPr="00C86C86">
              <w:rPr>
                <w:b/>
              </w:rPr>
              <w:t xml:space="preserve"> 18  refer to the following:</w:t>
            </w:r>
          </w:p>
          <w:p w:rsidR="00DB6D38" w:rsidRDefault="00D45A72" w:rsidP="00355C69">
            <w:pPr>
              <w:pStyle w:val="QuestionStyle"/>
              <w:ind w:right="4570"/>
            </w:pPr>
            <w:r w:rsidRPr="00D45A72">
              <w:rPr>
                <w:noProof/>
                <w:lang w:eastAsia="en-AU"/>
              </w:rPr>
              <w:drawing>
                <wp:anchor distT="0" distB="0" distL="114300" distR="114300" simplePos="0" relativeHeight="251689472" behindDoc="0" locked="0" layoutInCell="1" allowOverlap="1" wp14:anchorId="6293C237" wp14:editId="598EA959">
                  <wp:simplePos x="0" y="0"/>
                  <wp:positionH relativeFrom="column">
                    <wp:posOffset>3157540</wp:posOffset>
                  </wp:positionH>
                  <wp:positionV relativeFrom="paragraph">
                    <wp:posOffset>361150</wp:posOffset>
                  </wp:positionV>
                  <wp:extent cx="2282510" cy="1519931"/>
                  <wp:effectExtent l="0" t="0" r="3810" b="4445"/>
                  <wp:wrapNone/>
                  <wp:docPr id="109" name="Picture 109" descr="C:\Users\Garry\Downloads\shutterstock_1510478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6" descr="C:\Users\Garry\Downloads\shutterstock_1510478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510" cy="1519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D2EA6">
              <w:t>Omar keeps a record of</w:t>
            </w:r>
            <w:r w:rsidR="007D6BAE">
              <w:t xml:space="preserve"> the number of fish of different species that </w:t>
            </w:r>
            <w:r w:rsidR="007D2EA6">
              <w:t>he has</w:t>
            </w:r>
            <w:r w:rsidR="007D6BAE">
              <w:t xml:space="preserve"> caught in the lake near where he lives.</w:t>
            </w:r>
            <w:r w:rsidR="00DB6D38">
              <w:t xml:space="preserve"> </w:t>
            </w:r>
          </w:p>
          <w:p w:rsidR="00DB6D38" w:rsidRDefault="007D6BAE" w:rsidP="00355C69">
            <w:pPr>
              <w:pStyle w:val="QuestionStyle"/>
              <w:ind w:right="4570"/>
            </w:pPr>
            <w:r>
              <w:t>The results are shown in the table</w:t>
            </w:r>
            <w:r w:rsidR="007D2EA6">
              <w:t xml:space="preserve"> </w:t>
            </w:r>
            <w:r w:rsidR="00DB6D38">
              <w:t>below.</w:t>
            </w:r>
            <w:r w:rsidR="00D45A72">
              <w:rPr>
                <w:rFonts w:eastAsia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01"/>
              <w:gridCol w:w="1771"/>
            </w:tblGrid>
            <w:tr w:rsidR="007D2EA6" w:rsidTr="00355C69">
              <w:trPr>
                <w:trHeight w:hRule="exact" w:val="284"/>
              </w:trPr>
              <w:tc>
                <w:tcPr>
                  <w:tcW w:w="1701" w:type="dxa"/>
                </w:tcPr>
                <w:p w:rsidR="007D2EA6" w:rsidRDefault="007D2EA6" w:rsidP="00355C69">
                  <w:pPr>
                    <w:pStyle w:val="QuestionStyle"/>
                  </w:pPr>
                  <w:r>
                    <w:t>Species</w:t>
                  </w:r>
                </w:p>
              </w:tc>
              <w:tc>
                <w:tcPr>
                  <w:tcW w:w="1771" w:type="dxa"/>
                </w:tcPr>
                <w:p w:rsidR="007D2EA6" w:rsidRDefault="007D2EA6" w:rsidP="00355C69">
                  <w:pPr>
                    <w:pStyle w:val="QuestionStyle"/>
                  </w:pPr>
                  <w:r>
                    <w:t>Number caught</w:t>
                  </w:r>
                </w:p>
              </w:tc>
            </w:tr>
            <w:tr w:rsidR="007D2EA6" w:rsidTr="00355C69">
              <w:trPr>
                <w:trHeight w:hRule="exact" w:val="284"/>
              </w:trPr>
              <w:tc>
                <w:tcPr>
                  <w:tcW w:w="1701" w:type="dxa"/>
                </w:tcPr>
                <w:p w:rsidR="007D2EA6" w:rsidRDefault="007D2EA6" w:rsidP="00355C69">
                  <w:pPr>
                    <w:pStyle w:val="QuestionStyle"/>
                  </w:pPr>
                  <w:r>
                    <w:t>Tailor</w:t>
                  </w:r>
                </w:p>
              </w:tc>
              <w:tc>
                <w:tcPr>
                  <w:tcW w:w="1771" w:type="dxa"/>
                </w:tcPr>
                <w:p w:rsidR="007D2EA6" w:rsidRDefault="007D2EA6" w:rsidP="00355C69">
                  <w:pPr>
                    <w:pStyle w:val="QuestionStyle"/>
                  </w:pPr>
                  <w:r>
                    <w:t>6</w:t>
                  </w:r>
                </w:p>
              </w:tc>
            </w:tr>
            <w:tr w:rsidR="007D2EA6" w:rsidTr="00355C69">
              <w:trPr>
                <w:trHeight w:hRule="exact" w:val="284"/>
              </w:trPr>
              <w:tc>
                <w:tcPr>
                  <w:tcW w:w="1701" w:type="dxa"/>
                </w:tcPr>
                <w:p w:rsidR="007D2EA6" w:rsidRDefault="007D2EA6" w:rsidP="00355C69">
                  <w:pPr>
                    <w:pStyle w:val="QuestionStyle"/>
                  </w:pPr>
                  <w:r>
                    <w:t>Bream</w:t>
                  </w:r>
                </w:p>
              </w:tc>
              <w:tc>
                <w:tcPr>
                  <w:tcW w:w="1771" w:type="dxa"/>
                </w:tcPr>
                <w:p w:rsidR="007D2EA6" w:rsidRDefault="007D2EA6" w:rsidP="00355C69">
                  <w:pPr>
                    <w:pStyle w:val="QuestionStyle"/>
                  </w:pPr>
                  <w:r>
                    <w:t>4</w:t>
                  </w:r>
                </w:p>
              </w:tc>
            </w:tr>
            <w:tr w:rsidR="007D2EA6" w:rsidTr="00355C69">
              <w:trPr>
                <w:trHeight w:hRule="exact" w:val="284"/>
              </w:trPr>
              <w:tc>
                <w:tcPr>
                  <w:tcW w:w="1701" w:type="dxa"/>
                </w:tcPr>
                <w:p w:rsidR="007D2EA6" w:rsidRDefault="007D2EA6" w:rsidP="00355C69">
                  <w:pPr>
                    <w:pStyle w:val="QuestionStyle"/>
                  </w:pPr>
                  <w:r>
                    <w:t>Blackfish</w:t>
                  </w:r>
                </w:p>
              </w:tc>
              <w:tc>
                <w:tcPr>
                  <w:tcW w:w="1771" w:type="dxa"/>
                </w:tcPr>
                <w:p w:rsidR="007D2EA6" w:rsidRDefault="007D2EA6" w:rsidP="00355C69">
                  <w:pPr>
                    <w:pStyle w:val="QuestionStyle"/>
                  </w:pPr>
                  <w:r>
                    <w:t>12</w:t>
                  </w:r>
                </w:p>
              </w:tc>
            </w:tr>
            <w:tr w:rsidR="007D2EA6" w:rsidTr="00355C69">
              <w:trPr>
                <w:trHeight w:hRule="exact" w:val="284"/>
              </w:trPr>
              <w:tc>
                <w:tcPr>
                  <w:tcW w:w="1701" w:type="dxa"/>
                </w:tcPr>
                <w:p w:rsidR="007D2EA6" w:rsidRDefault="007D2EA6" w:rsidP="00355C69">
                  <w:pPr>
                    <w:pStyle w:val="QuestionStyle"/>
                  </w:pPr>
                  <w:r>
                    <w:t>Flathead</w:t>
                  </w:r>
                </w:p>
              </w:tc>
              <w:tc>
                <w:tcPr>
                  <w:tcW w:w="1771" w:type="dxa"/>
                </w:tcPr>
                <w:p w:rsidR="007D2EA6" w:rsidRDefault="007D2EA6" w:rsidP="00355C69">
                  <w:pPr>
                    <w:pStyle w:val="QuestionStyle"/>
                  </w:pPr>
                  <w:r>
                    <w:t>16</w:t>
                  </w:r>
                </w:p>
              </w:tc>
            </w:tr>
            <w:tr w:rsidR="007D2EA6" w:rsidTr="00355C69">
              <w:trPr>
                <w:trHeight w:hRule="exact" w:val="284"/>
              </w:trPr>
              <w:tc>
                <w:tcPr>
                  <w:tcW w:w="1701" w:type="dxa"/>
                </w:tcPr>
                <w:p w:rsidR="007D2EA6" w:rsidRDefault="007D2EA6" w:rsidP="00355C69">
                  <w:pPr>
                    <w:pStyle w:val="QuestionStyle"/>
                  </w:pPr>
                  <w:r>
                    <w:t>Mullet</w:t>
                  </w:r>
                </w:p>
              </w:tc>
              <w:tc>
                <w:tcPr>
                  <w:tcW w:w="1771" w:type="dxa"/>
                </w:tcPr>
                <w:p w:rsidR="007D2EA6" w:rsidRDefault="007D2EA6" w:rsidP="00355C69">
                  <w:pPr>
                    <w:pStyle w:val="QuestionStyle"/>
                  </w:pPr>
                  <w:r>
                    <w:t>22</w:t>
                  </w:r>
                </w:p>
              </w:tc>
            </w:tr>
          </w:tbl>
          <w:p w:rsidR="00DB6D38" w:rsidRPr="004935B0" w:rsidRDefault="00DB6D38" w:rsidP="00FC1E5D">
            <w:pPr>
              <w:pStyle w:val="QuestionStyle"/>
              <w:rPr>
                <w:sz w:val="6"/>
                <w:szCs w:val="6"/>
              </w:rPr>
            </w:pPr>
          </w:p>
          <w:p w:rsidR="004935B0" w:rsidRPr="004935B0" w:rsidRDefault="004935B0" w:rsidP="00FC1E5D">
            <w:pPr>
              <w:pStyle w:val="QuestionStyle"/>
              <w:rPr>
                <w:sz w:val="6"/>
                <w:szCs w:val="6"/>
              </w:rPr>
            </w:pPr>
          </w:p>
        </w:tc>
      </w:tr>
      <w:tr w:rsidR="00DB6D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DB6D38" w:rsidRPr="001B3341" w:rsidRDefault="00DB6D38" w:rsidP="00DB6D3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D2EA6" w:rsidRDefault="007D2EA6" w:rsidP="007D2EA6">
            <w:pPr>
              <w:pStyle w:val="QuestionStyle"/>
            </w:pPr>
            <w:r>
              <w:t xml:space="preserve">Based on Omar’s records, what is the probability that when </w:t>
            </w:r>
            <w:r w:rsidR="00355C69">
              <w:t>he catches a fish it will be a B</w:t>
            </w:r>
            <w:r>
              <w:t xml:space="preserve">ream or a Tailor? </w:t>
            </w:r>
          </w:p>
          <w:p w:rsidR="00355C69" w:rsidRPr="002A3BA3" w:rsidRDefault="00355C69" w:rsidP="007D2EA6">
            <w:pPr>
              <w:pStyle w:val="QuestionStyle"/>
              <w:rPr>
                <w:rFonts w:asciiTheme="minorHAnsi" w:eastAsiaTheme="minorHAnsi" w:hAnsiTheme="minorHAnsi" w:cstheme="minorBidi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1728" behindDoc="0" locked="0" layoutInCell="1" allowOverlap="1" wp14:anchorId="7B2CCBEE" wp14:editId="009868EB">
                      <wp:simplePos x="0" y="0"/>
                      <wp:positionH relativeFrom="column">
                        <wp:posOffset>3390900</wp:posOffset>
                      </wp:positionH>
                      <wp:positionV relativeFrom="paragraph">
                        <wp:posOffset>2702</wp:posOffset>
                      </wp:positionV>
                      <wp:extent cx="478155" cy="678180"/>
                      <wp:effectExtent l="0" t="0" r="17145" b="26670"/>
                      <wp:wrapNone/>
                      <wp:docPr id="190" name="Group 1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91" name="Rectangle 191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2" name="Rectangle 192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" name="Straight Connector 193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A69516" id="Group 190" o:spid="_x0000_s1026" style="position:absolute;margin-left:267pt;margin-top:.2pt;width:37.65pt;height:53.4pt;z-index:25172172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">
                      <v:rect id="Rectangle 191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" filled="f" strokecolor="black [3213]" strokeweight="1.5pt"/>
                      <v:rect id="Rectangle 192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" filled="f" strokecolor="black [3213]" strokeweight="1.5pt"/>
                      <v:line id="Straight Connector 193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" strokecolor="black [3213]" strokeweight="1.5pt"/>
                    </v:group>
                  </w:pict>
                </mc:Fallback>
              </mc:AlternateContent>
            </w:r>
          </w:p>
          <w:p w:rsidR="00DB6D38" w:rsidRDefault="00DB6D38" w:rsidP="00FC1E5D">
            <w:pPr>
              <w:spacing w:after="120"/>
              <w:rPr>
                <w:rFonts w:asciiTheme="minorHAnsi" w:eastAsiaTheme="minorHAnsi" w:hAnsiTheme="minorHAnsi" w:cstheme="minorBidi"/>
              </w:rPr>
            </w:pPr>
          </w:p>
          <w:p w:rsidR="00355C69" w:rsidRPr="002A3BA3" w:rsidRDefault="00355C69" w:rsidP="00FC1E5D">
            <w:pPr>
              <w:spacing w:after="120"/>
              <w:rPr>
                <w:rFonts w:asciiTheme="minorHAnsi" w:eastAsiaTheme="minorHAnsi" w:hAnsiTheme="minorHAnsi" w:cstheme="minorBidi"/>
              </w:rPr>
            </w:pPr>
          </w:p>
        </w:tc>
      </w:tr>
      <w:tr w:rsidR="00DB6D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DB6D38" w:rsidRPr="001B3341" w:rsidRDefault="00DB6D38" w:rsidP="00DB6D3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B6D38" w:rsidRPr="002D3900" w:rsidRDefault="00355C69" w:rsidP="00FC1E5D">
            <w:pPr>
              <w:tabs>
                <w:tab w:val="left" w:pos="8864"/>
              </w:tabs>
              <w:spacing w:after="12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</w:t>
            </w:r>
            <w:r w:rsidRPr="00355C69">
              <w:rPr>
                <w:rFonts w:ascii="Times New Roman" w:hAnsi="Times New Roman"/>
                <w:sz w:val="24"/>
                <w:szCs w:val="24"/>
              </w:rPr>
              <w:t xml:space="preserve">hat is the probability that when he catches a fish it will be a </w:t>
            </w:r>
            <w:r>
              <w:rPr>
                <w:rFonts w:ascii="Times New Roman" w:hAnsi="Times New Roman"/>
                <w:sz w:val="24"/>
                <w:szCs w:val="24"/>
              </w:rPr>
              <w:t>something other than a Bream or Blackfish</w:t>
            </w:r>
            <w:r w:rsidRPr="00355C69">
              <w:rPr>
                <w:rFonts w:ascii="Times New Roman" w:hAnsi="Times New Roman"/>
                <w:sz w:val="24"/>
                <w:szCs w:val="24"/>
              </w:rPr>
              <w:t xml:space="preserve">? </w:t>
            </w:r>
          </w:p>
          <w:p w:rsidR="00DB6D38" w:rsidRDefault="00DB6D38" w:rsidP="00FC1E5D">
            <w:pPr>
              <w:pStyle w:val="QuestionStyle"/>
            </w:pPr>
            <w:r w:rsidRPr="002D3900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7152" behindDoc="0" locked="0" layoutInCell="1" allowOverlap="1" wp14:anchorId="359EA413" wp14:editId="22094B50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77816</wp:posOffset>
                      </wp:positionV>
                      <wp:extent cx="4362450" cy="114300"/>
                      <wp:effectExtent l="0" t="0" r="19050" b="19050"/>
                      <wp:wrapNone/>
                      <wp:docPr id="168" name="Group 1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6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D279D1" id="Group 168" o:spid="_x0000_s1026" style="position:absolute;margin-left:27.9pt;margin-top:6.15pt;width:343.5pt;height:9pt;z-index:25169715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Pr="002D3900">
              <w:t xml:space="preserve">   </w:t>
            </w:r>
            <w:r w:rsidR="00355C69">
              <w:t xml:space="preserve"> </w:t>
            </w:r>
            <w:r w:rsidRPr="002D3900">
              <w:t xml:space="preserve">            </w:t>
            </w:r>
            <w:r>
              <w:t xml:space="preserve"> </w:t>
            </w:r>
            <w:r w:rsidR="00BE4F6E" w:rsidRPr="00BE4F6E">
              <w:rPr>
                <w:color w:val="FF0000"/>
                <w:position w:val="-20"/>
              </w:rPr>
              <w:object w:dxaOrig="154" w:dyaOrig="537">
                <v:shape id="_x0000_i1071" type="#_x0000_t75" style="width:7.5pt;height:27pt" o:ole="">
                  <v:imagedata r:id="rId105" o:title=""/>
                </v:shape>
                <o:OLEObject Type="Embed" ProgID="FXEquation.Equation" ShapeID="_x0000_i1071" DrawAspect="Content" ObjectID="_1514613350" r:id="rId106"/>
              </w:object>
            </w:r>
            <w:r w:rsidRPr="002D3900">
              <w:t xml:space="preserve">                                    </w:t>
            </w:r>
            <w:r>
              <w:t xml:space="preserve"> </w:t>
            </w:r>
            <w:r w:rsidR="00BE4F6E" w:rsidRPr="00BE4F6E">
              <w:rPr>
                <w:color w:val="FF0000"/>
                <w:position w:val="-20"/>
              </w:rPr>
              <w:object w:dxaOrig="274" w:dyaOrig="537">
                <v:shape id="_x0000_i1072" type="#_x0000_t75" style="width:12.75pt;height:27pt" o:ole="">
                  <v:imagedata r:id="rId107" o:title=""/>
                </v:shape>
                <o:OLEObject Type="Embed" ProgID="FXEquation.Equation" ShapeID="_x0000_i1072" DrawAspect="Content" ObjectID="_1514613351" r:id="rId108"/>
              </w:object>
            </w:r>
            <w:r>
              <w:t xml:space="preserve"> </w:t>
            </w:r>
            <w:r w:rsidRPr="002D3900">
              <w:t xml:space="preserve">                  </w:t>
            </w:r>
            <w:r>
              <w:t xml:space="preserve">  </w:t>
            </w:r>
            <w:r w:rsidRPr="002D3900">
              <w:t xml:space="preserve">        </w:t>
            </w:r>
            <w:r>
              <w:t xml:space="preserve"> </w:t>
            </w:r>
            <w:r w:rsidR="00BE4F6E" w:rsidRPr="00BE4F6E">
              <w:rPr>
                <w:color w:val="FF0000"/>
                <w:position w:val="-20"/>
              </w:rPr>
              <w:object w:dxaOrig="274" w:dyaOrig="537">
                <v:shape id="_x0000_i1073" type="#_x0000_t75" style="width:12.75pt;height:27pt" o:ole="">
                  <v:imagedata r:id="rId109" o:title=""/>
                </v:shape>
                <o:OLEObject Type="Embed" ProgID="FXEquation.Equation" ShapeID="_x0000_i1073" DrawAspect="Content" ObjectID="_1514613352" r:id="rId110"/>
              </w:object>
            </w:r>
            <w:r>
              <w:t xml:space="preserve"> </w:t>
            </w:r>
            <w:r w:rsidRPr="002D3900">
              <w:t xml:space="preserve">                                  </w:t>
            </w:r>
            <w:r>
              <w:t xml:space="preserve"> </w:t>
            </w:r>
            <w:r w:rsidR="00BE4F6E" w:rsidRPr="00BE4F6E">
              <w:rPr>
                <w:color w:val="FF0000"/>
                <w:position w:val="-20"/>
              </w:rPr>
              <w:object w:dxaOrig="274" w:dyaOrig="537" w14:anchorId="3748DFE2">
                <v:shape id="_x0000_i1074" type="#_x0000_t75" style="width:12.75pt;height:27pt" o:ole="">
                  <v:imagedata r:id="rId111" o:title=""/>
                </v:shape>
                <o:OLEObject Type="Embed" ProgID="FXEquation.Equation" ShapeID="_x0000_i1074" DrawAspect="Content" ObjectID="_1514613353" r:id="rId112"/>
              </w:object>
            </w:r>
            <w:r>
              <w:t xml:space="preserve"> </w:t>
            </w:r>
            <w:r w:rsidRPr="002D3900">
              <w:t xml:space="preserve">           </w:t>
            </w: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DB6D38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BE4F6E" w:rsidRDefault="00BE4F6E" w:rsidP="00BE4F6E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1002"/>
        <w:gridCol w:w="5240"/>
        <w:gridCol w:w="2977"/>
      </w:tblGrid>
      <w:tr w:rsidR="00BE4F6E" w:rsidRPr="00325745" w:rsidTr="00741E76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32142659"/>
            <w:placeholder>
              <w:docPart w:val="E15ED923886A42CF961D68B5D9E8C79F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90" w:type="dxa"/>
                <w:gridSpan w:val="2"/>
                <w:shd w:val="clear" w:color="auto" w:fill="B6DDE8" w:themeFill="accent5" w:themeFillTint="66"/>
                <w:vAlign w:val="center"/>
              </w:tcPr>
              <w:p w:rsidR="00BE4F6E" w:rsidRPr="00325745" w:rsidRDefault="00BE4F6E" w:rsidP="00741E76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1511053743"/>
            <w:placeholder>
              <w:docPart w:val="12C6E9712B204754BB663D5417E546A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0" w:type="dxa"/>
                <w:shd w:val="clear" w:color="auto" w:fill="B6DDE8" w:themeFill="accent5" w:themeFillTint="66"/>
              </w:tcPr>
              <w:p w:rsidR="00BE4F6E" w:rsidRPr="005C44C0" w:rsidRDefault="00BE4F6E" w:rsidP="00741E76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Sample Space and Probability</w:t>
                </w:r>
              </w:p>
            </w:tc>
          </w:sdtContent>
        </w:sdt>
        <w:tc>
          <w:tcPr>
            <w:tcW w:w="2977" w:type="dxa"/>
            <w:shd w:val="clear" w:color="auto" w:fill="215868" w:themeFill="accent5" w:themeFillShade="80"/>
          </w:tcPr>
          <w:p w:rsidR="00BE4F6E" w:rsidRDefault="00BE4F6E" w:rsidP="00741E76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BE4F6E" w:rsidRPr="00325745" w:rsidRDefault="00BE4F6E" w:rsidP="00741E76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BE4F6E" w:rsidRPr="00325745" w:rsidTr="00741E76">
        <w:trPr>
          <w:cantSplit/>
          <w:trHeight w:val="624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BE4F6E" w:rsidRPr="00885304" w:rsidRDefault="00BE4F6E" w:rsidP="00741E76">
            <w:pPr>
              <w:jc w:val="center"/>
              <w:rPr>
                <w:rFonts w:ascii="Times New Roman" w:hAnsi="Times New Roman"/>
                <w:sz w:val="40"/>
                <w:szCs w:val="40"/>
              </w:rPr>
            </w:pPr>
            <w:r w:rsidRPr="00885304"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2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</w:t>
            </w:r>
          </w:p>
        </w:tc>
        <w:tc>
          <w:tcPr>
            <w:tcW w:w="2977" w:type="dxa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No in SS = 19+17+13+11 = 60 </w:t>
            </w:r>
          </w:p>
        </w:tc>
        <w:tc>
          <w:tcPr>
            <w:tcW w:w="2977" w:type="dxa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0559F1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BE4F6E" w:rsidRPr="00916CD0" w:rsidRDefault="00BE4F6E" w:rsidP="00741E76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916CD0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1348" w:dyaOrig="537">
                <v:shape id="_x0000_i1075" type="#_x0000_t75" style="width:66.75pt;height:27pt" o:ole="">
                  <v:imagedata r:id="rId113" o:title=""/>
                </v:shape>
                <o:OLEObject Type="Embed" ProgID="FXEquation.Equation" ShapeID="_x0000_i1075" DrawAspect="Content" ObjectID="_1514613354" r:id="rId114"/>
              </w:object>
            </w:r>
            <w:r w:rsidRPr="00916CD0"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916CD0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BE4F6E" w:rsidRPr="00916CD0" w:rsidRDefault="00BE4F6E" w:rsidP="00741E76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 w:rsidRPr="00916CD0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1588" w:dyaOrig="537">
                <v:shape id="_x0000_i1076" type="#_x0000_t75" style="width:79.5pt;height:27pt" o:ole="">
                  <v:imagedata r:id="rId115" o:title=""/>
                </v:shape>
                <o:OLEObject Type="Embed" ProgID="FXEquation.Equation" ShapeID="_x0000_i1076" DrawAspect="Content" ObjectID="_1514613355" r:id="rId116"/>
              </w:object>
            </w:r>
          </w:p>
        </w:tc>
        <w:tc>
          <w:tcPr>
            <w:tcW w:w="2977" w:type="dxa"/>
          </w:tcPr>
          <w:p w:rsidR="00BE4F6E" w:rsidRPr="00916CD0" w:rsidRDefault="00BE4F6E" w:rsidP="00741E76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916CD0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74" w:dyaOrig="537">
                <v:shape id="_x0000_i1077" type="#_x0000_t75" style="width:13.5pt;height:27pt" o:ole="">
                  <v:imagedata r:id="rId8" o:title=""/>
                </v:shape>
                <o:OLEObject Type="Embed" ProgID="FXEquation.Equation" ShapeID="_x0000_i1077" DrawAspect="Content" ObjectID="_1514613356" r:id="rId117"/>
              </w:object>
            </w:r>
            <w:r w:rsidRPr="00916CD0"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</w: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There are 13 white, 11 black and 8 grey = 32 altogether.</w:t>
            </w:r>
          </w:p>
        </w:tc>
        <w:tc>
          <w:tcPr>
            <w:tcW w:w="2977" w:type="dxa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32</w: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BE4F6E" w:rsidRPr="003768DC" w:rsidRDefault="00BE4F6E" w:rsidP="00741E76">
            <w:pPr>
              <w:rPr>
                <w:rFonts w:asciiTheme="majorHAnsi" w:hAnsiTheme="majorHAnsi"/>
                <w:position w:val="-24"/>
                <w:sz w:val="24"/>
                <w:szCs w:val="24"/>
              </w:rPr>
            </w:pPr>
            <w:r w:rsidRPr="003768DC"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  <w:object w:dxaOrig="2060" w:dyaOrig="578">
                <v:shape id="_x0000_i1078" type="#_x0000_t75" style="width:103.5pt;height:28.5pt" o:ole="">
                  <v:imagedata r:id="rId118" o:title=""/>
                </v:shape>
                <o:OLEObject Type="Embed" ProgID="FXEquation.Equation" ShapeID="_x0000_i1078" DrawAspect="Content" ObjectID="_1514613357" r:id="rId119"/>
              </w:object>
            </w:r>
          </w:p>
        </w:tc>
        <w:tc>
          <w:tcPr>
            <w:tcW w:w="2977" w:type="dxa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3768DC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Earns points for white. </w:t>
            </w:r>
            <w:r w:rsidRPr="003768DC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1566" w:dyaOrig="537">
                <v:shape id="_x0000_i1079" type="#_x0000_t75" style="width:78.75pt;height:27pt" o:ole="">
                  <v:imagedata r:id="rId120" o:title=""/>
                </v:shape>
                <o:OLEObject Type="Embed" ProgID="FXEquation.Equation" ShapeID="_x0000_i1079" DrawAspect="Content" ObjectID="_1514613358" r:id="rId121"/>
              </w:object>
            </w:r>
          </w:p>
        </w:tc>
        <w:tc>
          <w:tcPr>
            <w:tcW w:w="2977" w:type="dxa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3768DC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While not impossible, it is very unlikely on a given day.</w:t>
            </w:r>
          </w:p>
        </w:tc>
        <w:tc>
          <w:tcPr>
            <w:tcW w:w="2977" w:type="dxa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194E9D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Even chance means probability of  </w:t>
            </w:r>
            <w:r w:rsidRPr="00194E9D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154" w:dyaOrig="537">
                <v:shape id="_x0000_i1080" type="#_x0000_t75" style="width:7.5pt;height:27pt" o:ole="">
                  <v:imagedata r:id="rId122" o:title=""/>
                </v:shape>
                <o:OLEObject Type="Embed" ProgID="FXEquation.Equation" ShapeID="_x0000_i1080" DrawAspect="Content" ObjectID="_1514613359" r:id="rId123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which would be the coin.</w:t>
            </w:r>
          </w:p>
        </w:tc>
        <w:tc>
          <w:tcPr>
            <w:tcW w:w="2977" w:type="dxa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194E9D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There are 36 books altogether. 12 are textbooks.</w:t>
            </w:r>
          </w:p>
          <w:p w:rsidR="00BE4F6E" w:rsidRPr="00194E9D" w:rsidRDefault="00BE4F6E" w:rsidP="00741E76">
            <w:pPr>
              <w:rPr>
                <w:rFonts w:asciiTheme="majorHAnsi" w:hAnsiTheme="majorHAnsi"/>
                <w:position w:val="-24"/>
                <w:sz w:val="24"/>
                <w:szCs w:val="24"/>
              </w:rPr>
            </w:pPr>
            <w:r w:rsidRPr="00194E9D"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  <w:object w:dxaOrig="2466" w:dyaOrig="578">
                <v:shape id="_x0000_i1081" type="#_x0000_t75" style="width:123pt;height:28.5pt" o:ole="">
                  <v:imagedata r:id="rId124" o:title=""/>
                </v:shape>
                <o:OLEObject Type="Embed" ProgID="FXEquation.Equation" ShapeID="_x0000_i1081" DrawAspect="Content" ObjectID="_1514613360" r:id="rId125"/>
              </w:object>
            </w:r>
          </w:p>
        </w:tc>
        <w:tc>
          <w:tcPr>
            <w:tcW w:w="2977" w:type="dxa"/>
          </w:tcPr>
          <w:p w:rsidR="00BE4F6E" w:rsidRPr="00194E9D" w:rsidRDefault="00BE4F6E" w:rsidP="00741E76">
            <w:pPr>
              <w:rPr>
                <w:rFonts w:asciiTheme="majorHAnsi" w:hAnsiTheme="majorHAnsi"/>
                <w:position w:val="-24"/>
                <w:sz w:val="24"/>
                <w:szCs w:val="24"/>
              </w:rPr>
            </w:pPr>
            <w:r w:rsidRPr="00194E9D"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  <w:object w:dxaOrig="912" w:dyaOrig="578">
                <v:shape id="_x0000_i1082" type="#_x0000_t75" style="width:45.75pt;height:28.5pt" o:ole="">
                  <v:imagedata r:id="rId126" o:title=""/>
                </v:shape>
                <o:OLEObject Type="Embed" ProgID="FXEquation.Equation" ShapeID="_x0000_i1082" DrawAspect="Content" ObjectID="_1514613361" r:id="rId127"/>
              </w:objec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 w:rsidRPr="00194E9D"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  <w:object w:dxaOrig="2098" w:dyaOrig="537">
                <v:shape id="_x0000_i1083" type="#_x0000_t75" style="width:105pt;height:27pt" o:ole="">
                  <v:imagedata r:id="rId128" o:title=""/>
                </v:shape>
                <o:OLEObject Type="Embed" ProgID="FXEquation.Equation" ShapeID="_x0000_i1083" DrawAspect="Content" ObjectID="_1514613362" r:id="rId129"/>
              </w:object>
            </w:r>
          </w:p>
        </w:tc>
        <w:tc>
          <w:tcPr>
            <w:tcW w:w="2977" w:type="dxa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0559F1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 w:rsidRPr="00194E9D"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  <w:object w:dxaOrig="3163" w:dyaOrig="537">
                <v:shape id="_x0000_i1084" type="#_x0000_t75" style="width:158.25pt;height:27pt" o:ole="">
                  <v:imagedata r:id="rId130" o:title=""/>
                </v:shape>
                <o:OLEObject Type="Embed" ProgID="FXEquation.Equation" ShapeID="_x0000_i1084" DrawAspect="Content" ObjectID="_1514613363" r:id="rId131"/>
              </w:object>
            </w:r>
          </w:p>
        </w:tc>
        <w:tc>
          <w:tcPr>
            <w:tcW w:w="2977" w:type="dxa"/>
          </w:tcPr>
          <w:p w:rsidR="00BE4F6E" w:rsidRPr="00194E9D" w:rsidRDefault="00BE4F6E" w:rsidP="00741E76">
            <w:pPr>
              <w:rPr>
                <w:rFonts w:asciiTheme="majorHAnsi" w:hAnsiTheme="majorHAnsi"/>
                <w:position w:val="-24"/>
                <w:sz w:val="24"/>
                <w:szCs w:val="24"/>
              </w:rPr>
            </w:pPr>
            <w:r w:rsidRPr="00194E9D"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  <w:object w:dxaOrig="912" w:dyaOrig="578">
                <v:shape id="_x0000_i1085" type="#_x0000_t75" style="width:45.75pt;height:28.5pt" o:ole="">
                  <v:imagedata r:id="rId132" o:title=""/>
                </v:shape>
                <o:OLEObject Type="Embed" ProgID="FXEquation.Equation" ShapeID="_x0000_i1085" DrawAspect="Content" ObjectID="_1514613364" r:id="rId133"/>
              </w:objec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60 red so 150-60=90 are green</w:t>
            </w:r>
          </w:p>
          <w:p w:rsidR="00BE4F6E" w:rsidRPr="00194E9D" w:rsidRDefault="00BE4F6E" w:rsidP="00741E76">
            <w:pPr>
              <w:rPr>
                <w:rFonts w:asciiTheme="majorHAnsi" w:hAnsiTheme="majorHAnsi"/>
                <w:position w:val="-24"/>
                <w:sz w:val="24"/>
                <w:szCs w:val="24"/>
              </w:rPr>
            </w:pPr>
            <w:r w:rsidRPr="00194E9D"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  <w:object w:dxaOrig="2286" w:dyaOrig="578">
                <v:shape id="_x0000_i1086" type="#_x0000_t75" style="width:114.75pt;height:28.5pt" o:ole="">
                  <v:imagedata r:id="rId134" o:title=""/>
                </v:shape>
                <o:OLEObject Type="Embed" ProgID="FXEquation.Equation" ShapeID="_x0000_i1086" DrawAspect="Content" ObjectID="_1514613365" r:id="rId135"/>
              </w:object>
            </w:r>
          </w:p>
        </w:tc>
        <w:tc>
          <w:tcPr>
            <w:tcW w:w="2977" w:type="dxa"/>
          </w:tcPr>
          <w:p w:rsidR="00BE4F6E" w:rsidRPr="00194E9D" w:rsidRDefault="00BE4F6E" w:rsidP="00741E76">
            <w:pPr>
              <w:rPr>
                <w:rFonts w:asciiTheme="majorHAnsi" w:hAnsiTheme="majorHAnsi"/>
                <w:position w:val="-24"/>
                <w:sz w:val="24"/>
                <w:szCs w:val="24"/>
              </w:rPr>
            </w:pPr>
            <w:r w:rsidRPr="00194E9D"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  <w:object w:dxaOrig="1032" w:dyaOrig="578">
                <v:shape id="_x0000_i1087" type="#_x0000_t75" style="width:51pt;height:28.5pt" o:ole="">
                  <v:imagedata r:id="rId136" o:title=""/>
                </v:shape>
                <o:OLEObject Type="Embed" ProgID="FXEquation.Equation" ShapeID="_x0000_i1087" DrawAspect="Content" ObjectID="_1514613366" r:id="rId137"/>
              </w:objec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BE4F6E" w:rsidRDefault="00BE4F6E" w:rsidP="00741E76">
            <w:pPr>
              <w:spacing w:after="120"/>
              <w:ind w:right="56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Total implements =</w:t>
            </w:r>
            <w:r w:rsidRPr="00604BC6">
              <w:rPr>
                <w:rFonts w:ascii="Times New Roman" w:hAnsi="Times New Roman"/>
                <w:sz w:val="24"/>
                <w:szCs w:val="24"/>
              </w:rPr>
              <w:t xml:space="preserve">16 </w:t>
            </w:r>
            <w:r>
              <w:rPr>
                <w:rFonts w:ascii="Times New Roman" w:hAnsi="Times New Roman"/>
                <w:sz w:val="24"/>
                <w:szCs w:val="24"/>
              </w:rPr>
              <w:t>+</w:t>
            </w:r>
            <w:r w:rsidRPr="00604BC6">
              <w:rPr>
                <w:rFonts w:ascii="Times New Roman" w:hAnsi="Times New Roman"/>
                <w:sz w:val="24"/>
                <w:szCs w:val="24"/>
              </w:rPr>
              <w:t xml:space="preserve"> 12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+</w:t>
            </w:r>
            <w:r w:rsidRPr="00604BC6">
              <w:rPr>
                <w:rFonts w:ascii="Times New Roman" w:hAnsi="Times New Roman"/>
                <w:sz w:val="24"/>
                <w:szCs w:val="24"/>
              </w:rPr>
              <w:t xml:space="preserve"> 22</w:t>
            </w:r>
          </w:p>
          <w:p w:rsidR="00BE4F6E" w:rsidRPr="00194E9D" w:rsidRDefault="00BE4F6E" w:rsidP="00741E76">
            <w:pPr>
              <w:ind w:right="567"/>
              <w:rPr>
                <w:rFonts w:asciiTheme="majorHAnsi" w:hAnsiTheme="majorHAnsi"/>
                <w:position w:val="-24"/>
                <w:sz w:val="24"/>
                <w:szCs w:val="24"/>
              </w:rPr>
            </w:pPr>
            <w:r w:rsidRPr="00194E9D"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  <w:object w:dxaOrig="2226" w:dyaOrig="578">
                <v:shape id="_x0000_i1088" type="#_x0000_t75" style="width:111.75pt;height:28.5pt" o:ole="">
                  <v:imagedata r:id="rId138" o:title=""/>
                </v:shape>
                <o:OLEObject Type="Embed" ProgID="FXEquation.Equation" ShapeID="_x0000_i1088" DrawAspect="Content" ObjectID="_1514613367" r:id="rId139"/>
              </w:object>
            </w:r>
          </w:p>
        </w:tc>
        <w:tc>
          <w:tcPr>
            <w:tcW w:w="2977" w:type="dxa"/>
          </w:tcPr>
          <w:p w:rsidR="00BE4F6E" w:rsidRDefault="00BE4F6E" w:rsidP="00741E76">
            <w:pPr>
              <w:ind w:right="567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194E9D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 w:rsidRPr="00194E9D"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  <w:object w:dxaOrig="3748" w:dyaOrig="537">
                <v:shape id="_x0000_i1089" type="#_x0000_t75" style="width:187.5pt;height:27pt" o:ole="">
                  <v:imagedata r:id="rId140" o:title=""/>
                </v:shape>
                <o:OLEObject Type="Embed" ProgID="FXEquation.Equation" ShapeID="_x0000_i1089" DrawAspect="Content" ObjectID="_1514613368" r:id="rId141"/>
              </w:object>
            </w:r>
          </w:p>
        </w:tc>
        <w:tc>
          <w:tcPr>
            <w:tcW w:w="2977" w:type="dxa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 w:rsidRPr="00FD0E33">
              <w:rPr>
                <w:rFonts w:eastAsia="Times New Roman"/>
                <w:color w:val="FF0000"/>
                <w:position w:val="-20"/>
              </w:rPr>
              <w:object w:dxaOrig="274" w:dyaOrig="537">
                <v:shape id="_x0000_i1090" type="#_x0000_t75" style="width:13.5pt;height:26.25pt" o:ole="">
                  <v:imagedata r:id="rId46" o:title=""/>
                </v:shape>
                <o:OLEObject Type="Embed" ProgID="FXEquation.Equation" ShapeID="_x0000_i1090" DrawAspect="Content" ObjectID="_1514613369" r:id="rId142"/>
              </w:objec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 w:rsidRPr="00194E9D"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  <w:object w:dxaOrig="3434" w:dyaOrig="537">
                <v:shape id="_x0000_i1091" type="#_x0000_t75" style="width:171.75pt;height:27pt" o:ole="">
                  <v:imagedata r:id="rId143" o:title=""/>
                </v:shape>
                <o:OLEObject Type="Embed" ProgID="FXEquation.Equation" ShapeID="_x0000_i1091" DrawAspect="Content" ObjectID="_1514613370" r:id="rId144"/>
              </w:object>
            </w:r>
          </w:p>
        </w:tc>
        <w:tc>
          <w:tcPr>
            <w:tcW w:w="2977" w:type="dxa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0559F1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60% voted for Paul, so 100-60 = 40% did not</w:t>
            </w:r>
          </w:p>
          <w:p w:rsidR="00BE4F6E" w:rsidRPr="00576D80" w:rsidRDefault="00BE4F6E" w:rsidP="00741E76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576D80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2646" w:dyaOrig="238">
                <v:shape id="_x0000_i1092" type="#_x0000_t75" style="width:132.75pt;height:12.75pt" o:ole="">
                  <v:imagedata r:id="rId145" o:title=""/>
                </v:shape>
                <o:OLEObject Type="Embed" ProgID="FXEquation.Equation" ShapeID="_x0000_i1092" DrawAspect="Content" ObjectID="_1514613371" r:id="rId146"/>
              </w:object>
            </w:r>
            <w:r w:rsidRPr="00576D80">
              <w:rPr>
                <w:rFonts w:asciiTheme="majorHAnsi" w:hAnsiTheme="majorHAnsi"/>
                <w:position w:val="-6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576D80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Number for Cassandra or Tracey = 28% +10% = 38%</w:t>
            </w:r>
          </w:p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 w:rsidRPr="00576D80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854" w:dyaOrig="537">
                <v:shape id="_x0000_i1093" type="#_x0000_t75" style="width:192pt;height:27pt" o:ole="">
                  <v:imagedata r:id="rId147" o:title=""/>
                </v:shape>
                <o:OLEObject Type="Embed" ProgID="FXEquation.Equation" ShapeID="_x0000_i1093" DrawAspect="Content" ObjectID="_1514613372" r:id="rId148"/>
              </w:object>
            </w:r>
          </w:p>
        </w:tc>
        <w:tc>
          <w:tcPr>
            <w:tcW w:w="2977" w:type="dxa"/>
          </w:tcPr>
          <w:p w:rsidR="00BE4F6E" w:rsidRPr="00576D80" w:rsidRDefault="00BE4F6E" w:rsidP="00741E76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576D80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904" w:dyaOrig="537">
                <v:shape id="_x0000_i1094" type="#_x0000_t75" style="width:45pt;height:27pt" o:ole="">
                  <v:imagedata r:id="rId149" o:title=""/>
                </v:shape>
                <o:OLEObject Type="Embed" ProgID="FXEquation.Equation" ShapeID="_x0000_i1094" DrawAspect="Content" ObjectID="_1514613373" r:id="rId150"/>
              </w:object>
            </w:r>
            <w:r w:rsidRPr="00576D80"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</w: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BE4F6E" w:rsidRDefault="00BE4F6E" w:rsidP="00741E76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position w:val="-20"/>
                <w:sz w:val="24"/>
                <w:szCs w:val="24"/>
              </w:rPr>
              <w:t>Not for Nationals or Greens leaves Labor and Others which is 28% and 2%, so 30% altogether.</w:t>
            </w:r>
          </w:p>
          <w:p w:rsidR="00BE4F6E" w:rsidRPr="00870FF5" w:rsidRDefault="00BE4F6E" w:rsidP="00741E76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</w:t>
            </w:r>
            <w:r w:rsidRPr="00870FF5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1092" w:dyaOrig="537">
                <v:shape id="_x0000_i1095" type="#_x0000_t75" style="width:54.75pt;height:27pt" o:ole="">
                  <v:imagedata r:id="rId151" o:title=""/>
                </v:shape>
                <o:OLEObject Type="Embed" ProgID="FXEquation.Equation" ShapeID="_x0000_i1095" DrawAspect="Content" ObjectID="_1514613374" r:id="rId152"/>
              </w:object>
            </w:r>
            <w:r w:rsidRPr="00870FF5"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 </w:t>
            </w:r>
          </w:p>
        </w:tc>
        <w:tc>
          <w:tcPr>
            <w:tcW w:w="2977" w:type="dxa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576D80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</w:tbl>
    <w:p w:rsidR="00BE4F6E" w:rsidRDefault="00BE4F6E" w:rsidP="00BE4F6E">
      <w:pPr>
        <w:rPr>
          <w:rFonts w:asciiTheme="majorHAnsi" w:hAnsiTheme="majorHAnsi"/>
          <w:sz w:val="24"/>
          <w:szCs w:val="24"/>
        </w:rPr>
        <w:sectPr w:rsidR="00BE4F6E" w:rsidSect="009D24C3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431"/>
        <w:gridCol w:w="5243"/>
        <w:gridCol w:w="568"/>
        <w:gridCol w:w="2977"/>
      </w:tblGrid>
      <w:tr w:rsidR="00BE4F6E" w:rsidRPr="00325745" w:rsidTr="00741E76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418944250"/>
            <w:placeholder>
              <w:docPart w:val="BF5C2050A1664930957520764A0586E8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BE4F6E" w:rsidRPr="00325745" w:rsidRDefault="00BE4F6E" w:rsidP="00741E76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713930614"/>
            <w:placeholder>
              <w:docPart w:val="9D124E1F31DC4C7F839F462FEEF228E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BE4F6E" w:rsidRPr="005C44C0" w:rsidRDefault="00BE4F6E" w:rsidP="00741E76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Sample Space and Probability</w:t>
                </w:r>
              </w:p>
            </w:tc>
          </w:sdtContent>
        </w:sdt>
        <w:tc>
          <w:tcPr>
            <w:tcW w:w="35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BE4F6E" w:rsidRDefault="00BE4F6E" w:rsidP="00741E76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BE4F6E" w:rsidRDefault="00BE4F6E" w:rsidP="00741E76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BE4F6E" w:rsidRPr="00325745" w:rsidRDefault="00BE4F6E" w:rsidP="00741E76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BE4F6E" w:rsidRPr="00325745" w:rsidTr="00741E76">
        <w:trPr>
          <w:cantSplit/>
          <w:trHeight w:val="851"/>
        </w:trPr>
        <w:tc>
          <w:tcPr>
            <w:tcW w:w="10207" w:type="dxa"/>
            <w:gridSpan w:val="5"/>
            <w:shd w:val="clear" w:color="auto" w:fill="B6DDE8" w:themeFill="accent5" w:themeFillTint="66"/>
          </w:tcPr>
          <w:p w:rsidR="00BE4F6E" w:rsidRPr="00325745" w:rsidRDefault="00BE4F6E" w:rsidP="00741E76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885304"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3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</w:t>
            </w:r>
          </w:p>
        </w:tc>
        <w:tc>
          <w:tcPr>
            <w:tcW w:w="2977" w:type="dxa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5 out of the 8 are yellow or green, so the remaining 3 are blue. </w:t>
            </w:r>
          </w:p>
        </w:tc>
        <w:tc>
          <w:tcPr>
            <w:tcW w:w="2977" w:type="dxa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B, B, B</w: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BE4F6E" w:rsidRPr="00D04A0E" w:rsidRDefault="00BE4F6E" w:rsidP="00741E76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 w:rsidRPr="00D04A0E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1310" w:dyaOrig="537">
                <v:shape id="_x0000_i1096" type="#_x0000_t75" style="width:65.25pt;height:27pt" o:ole="">
                  <v:imagedata r:id="rId153" o:title=""/>
                </v:shape>
                <o:OLEObject Type="Embed" ProgID="FXEquation.Equation" ShapeID="_x0000_i1096" DrawAspect="Content" ObjectID="_1514613375" r:id="rId154"/>
              </w:object>
            </w:r>
          </w:p>
        </w:tc>
        <w:tc>
          <w:tcPr>
            <w:tcW w:w="2977" w:type="dxa"/>
          </w:tcPr>
          <w:p w:rsidR="00BE4F6E" w:rsidRPr="00D04A0E" w:rsidRDefault="00BE4F6E" w:rsidP="00741E76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D04A0E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154" w:dyaOrig="537">
                <v:shape id="_x0000_i1097" type="#_x0000_t75" style="width:7.5pt;height:27pt" o:ole="">
                  <v:imagedata r:id="rId155" o:title=""/>
                </v:shape>
                <o:OLEObject Type="Embed" ProgID="FXEquation.Equation" ShapeID="_x0000_i1097" DrawAspect="Content" ObjectID="_1514613376" r:id="rId156"/>
              </w:object>
            </w:r>
            <w:r w:rsidRPr="00D04A0E"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</w: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 are yellow and 3 are blue, so they are equally likely</w:t>
            </w:r>
          </w:p>
        </w:tc>
        <w:tc>
          <w:tcPr>
            <w:tcW w:w="2977" w:type="dxa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D04A0E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As all numbers on a normal die are less than 7, this is certain.</w:t>
            </w:r>
          </w:p>
        </w:tc>
        <w:tc>
          <w:tcPr>
            <w:tcW w:w="2977" w:type="dxa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882644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BE4F6E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BE4F6E" w:rsidRPr="00B9780A" w:rsidRDefault="00BE4F6E" w:rsidP="00BE4F6E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BE4F6E" w:rsidRDefault="00BE4F6E" w:rsidP="00741E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65% are supporting Australia so 35% are not.</w:t>
            </w:r>
          </w:p>
          <w:p w:rsidR="00BE4F6E" w:rsidRPr="004650BB" w:rsidRDefault="00BE4F6E" w:rsidP="00741E76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4650BB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1722" w:dyaOrig="537">
                <v:shape id="_x0000_i1098" type="#_x0000_t75" style="width:86.25pt;height:27pt" o:ole="">
                  <v:imagedata r:id="rId157" o:title=""/>
                </v:shape>
                <o:OLEObject Type="Embed" ProgID="FXEquation.Equation" ShapeID="_x0000_i1098" DrawAspect="Content" ObjectID="_1514613377" r:id="rId158"/>
              </w:object>
            </w:r>
            <w:r w:rsidRPr="004650BB"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BE4F6E" w:rsidRPr="004650BB" w:rsidRDefault="00BE4F6E" w:rsidP="00741E76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 w:rsidRPr="004650BB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1024" w:dyaOrig="537">
                <v:shape id="_x0000_i1099" type="#_x0000_t75" style="width:51pt;height:27pt" o:ole="">
                  <v:imagedata r:id="rId159" o:title=""/>
                </v:shape>
                <o:OLEObject Type="Embed" ProgID="FXEquation.Equation" ShapeID="_x0000_i1099" DrawAspect="Content" ObjectID="_1514613378" r:id="rId160"/>
              </w:object>
            </w:r>
          </w:p>
        </w:tc>
      </w:tr>
      <w:tr w:rsidR="00257813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257813" w:rsidRPr="00B9780A" w:rsidRDefault="00257813" w:rsidP="00257813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5+6+9 = 20 cans in the esky.</w:t>
            </w:r>
          </w:p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6 are lemon, so </w:t>
            </w:r>
            <w:r w:rsidRPr="004650BB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234" w:dyaOrig="537">
                <v:shape id="_x0000_i1100" type="#_x0000_t75" style="width:111.75pt;height:27pt" o:ole="">
                  <v:imagedata r:id="rId161" o:title=""/>
                </v:shape>
                <o:OLEObject Type="Embed" ProgID="FXEquation.Equation" ShapeID="_x0000_i1100" DrawAspect="Content" ObjectID="_1514613379" r:id="rId162"/>
              </w:object>
            </w:r>
          </w:p>
        </w:tc>
        <w:tc>
          <w:tcPr>
            <w:tcW w:w="2977" w:type="dxa"/>
          </w:tcPr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D04A0E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257813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257813" w:rsidRPr="00B9780A" w:rsidRDefault="00257813" w:rsidP="00257813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There is only one left with green eyes, so it is unlikely.</w:t>
            </w:r>
          </w:p>
        </w:tc>
        <w:tc>
          <w:tcPr>
            <w:tcW w:w="2977" w:type="dxa"/>
          </w:tcPr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91428C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 answer</w:t>
            </w:r>
          </w:p>
        </w:tc>
      </w:tr>
      <w:tr w:rsidR="00257813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257813" w:rsidRPr="00B9780A" w:rsidRDefault="00257813" w:rsidP="00257813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257813" w:rsidRPr="0091428C" w:rsidRDefault="00257813" w:rsidP="00257813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 w:rsidRPr="0091428C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750" w:dyaOrig="537">
                <v:shape id="_x0000_i1101" type="#_x0000_t75" style="width:137.25pt;height:27pt" o:ole="">
                  <v:imagedata r:id="rId163" o:title=""/>
                </v:shape>
                <o:OLEObject Type="Embed" ProgID="FXEquation.Equation" ShapeID="_x0000_i1101" DrawAspect="Content" ObjectID="_1514613380" r:id="rId164"/>
              </w:object>
            </w:r>
          </w:p>
        </w:tc>
        <w:tc>
          <w:tcPr>
            <w:tcW w:w="2977" w:type="dxa"/>
          </w:tcPr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91428C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257813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257813" w:rsidRPr="00B9780A" w:rsidRDefault="00257813" w:rsidP="00257813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 w:rsidRPr="00194E9D"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  <w:object w:dxaOrig="3254" w:dyaOrig="537">
                <v:shape id="_x0000_i1102" type="#_x0000_t75" style="width:162pt;height:27pt" o:ole="">
                  <v:imagedata r:id="rId165" o:title=""/>
                </v:shape>
                <o:OLEObject Type="Embed" ProgID="FXEquation.Equation" ShapeID="_x0000_i1102" DrawAspect="Content" ObjectID="_1514613381" r:id="rId166"/>
              </w:object>
            </w:r>
          </w:p>
        </w:tc>
        <w:tc>
          <w:tcPr>
            <w:tcW w:w="2977" w:type="dxa"/>
          </w:tcPr>
          <w:p w:rsidR="00257813" w:rsidRPr="008C5CEE" w:rsidRDefault="00257813" w:rsidP="00257813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8C5CEE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74" w:dyaOrig="537">
                <v:shape id="_x0000_i1103" type="#_x0000_t75" style="width:13.5pt;height:27pt" o:ole="">
                  <v:imagedata r:id="rId167" o:title=""/>
                </v:shape>
                <o:OLEObject Type="Embed" ProgID="FXEquation.Equation" ShapeID="_x0000_i1103" DrawAspect="Content" ObjectID="_1514613382" r:id="rId168"/>
              </w:object>
            </w:r>
            <w:r w:rsidRPr="008C5CEE"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</w:t>
            </w:r>
          </w:p>
        </w:tc>
      </w:tr>
      <w:tr w:rsidR="00257813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257813" w:rsidRPr="00B9780A" w:rsidRDefault="00257813" w:rsidP="00257813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There are 15+18+25+12 = 70 altogether</w:t>
            </w:r>
          </w:p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 w:rsidRPr="0091428C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368" w:dyaOrig="537">
                <v:shape id="_x0000_i1104" type="#_x0000_t75" style="width:118.5pt;height:27pt" o:ole="">
                  <v:imagedata r:id="rId169" o:title=""/>
                </v:shape>
                <o:OLEObject Type="Embed" ProgID="FXEquation.Equation" ShapeID="_x0000_i1104" DrawAspect="Content" ObjectID="_1514613383" r:id="rId170"/>
              </w:object>
            </w:r>
          </w:p>
        </w:tc>
        <w:tc>
          <w:tcPr>
            <w:tcW w:w="2977" w:type="dxa"/>
          </w:tcPr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8C5CEE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257813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257813" w:rsidRPr="00B9780A" w:rsidRDefault="00257813" w:rsidP="00257813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 w:rsidRPr="00194E9D"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  <w:object w:dxaOrig="3284" w:dyaOrig="537">
                <v:shape id="_x0000_i1105" type="#_x0000_t75" style="width:164.25pt;height:27pt" o:ole="">
                  <v:imagedata r:id="rId171" o:title=""/>
                </v:shape>
                <o:OLEObject Type="Embed" ProgID="FXEquation.Equation" ShapeID="_x0000_i1105" DrawAspect="Content" ObjectID="_1514613384" r:id="rId172"/>
              </w:object>
            </w:r>
          </w:p>
        </w:tc>
        <w:tc>
          <w:tcPr>
            <w:tcW w:w="2977" w:type="dxa"/>
          </w:tcPr>
          <w:p w:rsidR="00257813" w:rsidRPr="008C5CEE" w:rsidRDefault="00257813" w:rsidP="00257813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8C5CEE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74" w:dyaOrig="537">
                <v:shape id="_x0000_i1106" type="#_x0000_t75" style="width:13.5pt;height:27pt" o:ole="">
                  <v:imagedata r:id="rId173" o:title=""/>
                </v:shape>
                <o:OLEObject Type="Embed" ProgID="FXEquation.Equation" ShapeID="_x0000_i1106" DrawAspect="Content" ObjectID="_1514613385" r:id="rId174"/>
              </w:object>
            </w:r>
            <w:r w:rsidRPr="008C5CEE"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</w:t>
            </w:r>
          </w:p>
        </w:tc>
      </w:tr>
      <w:tr w:rsidR="00257813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257813" w:rsidRPr="00B9780A" w:rsidRDefault="00257813" w:rsidP="00257813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257813" w:rsidRPr="008C5CEE" w:rsidRDefault="00257813" w:rsidP="00257813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 w:rsidRPr="008C5CEE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944" w:dyaOrig="537">
                <v:shape id="_x0000_i1107" type="#_x0000_t75" style="width:197.25pt;height:27pt" o:ole="">
                  <v:imagedata r:id="rId175" o:title=""/>
                </v:shape>
                <o:OLEObject Type="Embed" ProgID="FXEquation.Equation" ShapeID="_x0000_i1107" DrawAspect="Content" ObjectID="_1514613386" r:id="rId176"/>
              </w:object>
            </w:r>
          </w:p>
        </w:tc>
        <w:tc>
          <w:tcPr>
            <w:tcW w:w="2977" w:type="dxa"/>
          </w:tcPr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8C5CEE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257813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257813" w:rsidRPr="00B9780A" w:rsidRDefault="00257813" w:rsidP="00257813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Tickets ending in zero are:</w:t>
            </w:r>
          </w:p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10, 20, 30, 40, 50, 60, 70, 80, 90 and 100</w:t>
            </w:r>
          </w:p>
          <w:p w:rsidR="00257813" w:rsidRPr="00AC71DF" w:rsidRDefault="00257813" w:rsidP="00257813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 w:rsidRPr="00AC71DF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714" w:dyaOrig="537">
                <v:shape id="_x0000_i1108" type="#_x0000_t75" style="width:135.75pt;height:27pt" o:ole="">
                  <v:imagedata r:id="rId177" o:title=""/>
                </v:shape>
                <o:OLEObject Type="Embed" ProgID="FXEquation.Equation" ShapeID="_x0000_i1108" DrawAspect="Content" ObjectID="_1514613387" r:id="rId178"/>
              </w:object>
            </w:r>
          </w:p>
        </w:tc>
        <w:tc>
          <w:tcPr>
            <w:tcW w:w="2977" w:type="dxa"/>
          </w:tcPr>
          <w:p w:rsidR="00257813" w:rsidRPr="00AC71DF" w:rsidRDefault="00257813" w:rsidP="00257813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AC71DF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74" w:dyaOrig="537">
                <v:shape id="_x0000_i1109" type="#_x0000_t75" style="width:13.5pt;height:27pt" o:ole="">
                  <v:imagedata r:id="rId98" o:title=""/>
                </v:shape>
                <o:OLEObject Type="Embed" ProgID="FXEquation.Equation" ShapeID="_x0000_i1109" DrawAspect="Content" ObjectID="_1514613388" r:id="rId179"/>
              </w:object>
            </w:r>
            <w:r w:rsidRPr="00AC71DF"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</w:t>
            </w:r>
          </w:p>
        </w:tc>
      </w:tr>
      <w:tr w:rsidR="00257813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57813" w:rsidRPr="00B9780A" w:rsidRDefault="00257813" w:rsidP="00257813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Tickets which are multiples of 6 are:</w:t>
            </w:r>
          </w:p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6, 12, 18, 24, 30, 36, 42, 48, 54, 60, 66, 72, 78, 84, 90 and 96, so there are 16.</w:t>
            </w:r>
          </w:p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Of these Harry has already bought 30, 60 and 90, so 13 are left.</w:t>
            </w:r>
          </w:p>
          <w:p w:rsidR="00257813" w:rsidRPr="00AC71DF" w:rsidRDefault="00257813" w:rsidP="00257813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 w:rsidRPr="00AC71DF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960" w:dyaOrig="537">
                <v:shape id="_x0000_i1110" type="#_x0000_t75" style="width:148.5pt;height:27pt" o:ole="">
                  <v:imagedata r:id="rId180" o:title=""/>
                </v:shape>
                <o:OLEObject Type="Embed" ProgID="FXEquation.Equation" ShapeID="_x0000_i1110" DrawAspect="Content" ObjectID="_1514613389" r:id="rId181"/>
              </w:object>
            </w:r>
          </w:p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977" w:type="dxa"/>
          </w:tcPr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0.13</w:t>
            </w:r>
          </w:p>
        </w:tc>
      </w:tr>
      <w:tr w:rsidR="00257813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257813" w:rsidRPr="00B9780A" w:rsidRDefault="00257813" w:rsidP="00257813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Number of photos with Kerrie = 25+15+32 = 72</w:t>
            </w:r>
          </w:p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leaves 8 without Kerrie.</w:t>
            </w:r>
          </w:p>
          <w:p w:rsidR="00257813" w:rsidRPr="00A07981" w:rsidRDefault="00257813" w:rsidP="00257813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 w:rsidRPr="00A07981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328" w:dyaOrig="537">
                <v:shape id="_x0000_i1111" type="#_x0000_t75" style="width:165.75pt;height:27pt" o:ole="">
                  <v:imagedata r:id="rId182" o:title=""/>
                </v:shape>
                <o:OLEObject Type="Embed" ProgID="FXEquation.Equation" ShapeID="_x0000_i1111" DrawAspect="Content" ObjectID="_1514613390" r:id="rId183"/>
              </w:object>
            </w:r>
          </w:p>
        </w:tc>
        <w:tc>
          <w:tcPr>
            <w:tcW w:w="2977" w:type="dxa"/>
          </w:tcPr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420D04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257813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257813" w:rsidRPr="00B9780A" w:rsidRDefault="00257813" w:rsidP="00257813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These are all the phots except the selfies just of Kerrie.</w:t>
            </w:r>
          </w:p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Number = 80 – 25 = 55</w:t>
            </w:r>
          </w:p>
          <w:p w:rsidR="00257813" w:rsidRPr="00420D04" w:rsidRDefault="00257813" w:rsidP="00257813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 w:rsidRPr="00420D04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734" w:dyaOrig="537">
                <v:shape id="_x0000_i1112" type="#_x0000_t75" style="width:186pt;height:27pt" o:ole="">
                  <v:imagedata r:id="rId184" o:title=""/>
                </v:shape>
                <o:OLEObject Type="Embed" ProgID="FXEquation.Equation" ShapeID="_x0000_i1112" DrawAspect="Content" ObjectID="_1514613391" r:id="rId185"/>
              </w:object>
            </w:r>
          </w:p>
        </w:tc>
        <w:tc>
          <w:tcPr>
            <w:tcW w:w="2977" w:type="dxa"/>
          </w:tcPr>
          <w:p w:rsidR="00257813" w:rsidRPr="00420D04" w:rsidRDefault="00257813" w:rsidP="00257813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420D04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74" w:dyaOrig="537">
                <v:shape id="_x0000_i1113" type="#_x0000_t75" style="width:13.5pt;height:27pt" o:ole="">
                  <v:imagedata r:id="rId186" o:title=""/>
                </v:shape>
                <o:OLEObject Type="Embed" ProgID="FXEquation.Equation" ShapeID="_x0000_i1113" DrawAspect="Content" ObjectID="_1514613392" r:id="rId187"/>
              </w:object>
            </w:r>
            <w:r w:rsidRPr="00420D04"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</w:t>
            </w:r>
          </w:p>
        </w:tc>
      </w:tr>
      <w:tr w:rsidR="00257813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257813" w:rsidRPr="00B9780A" w:rsidRDefault="00257813" w:rsidP="00257813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01"/>
              <w:gridCol w:w="1771"/>
            </w:tblGrid>
            <w:tr w:rsidR="00257813" w:rsidTr="00741E76">
              <w:trPr>
                <w:trHeight w:hRule="exact" w:val="284"/>
              </w:trPr>
              <w:tc>
                <w:tcPr>
                  <w:tcW w:w="1701" w:type="dxa"/>
                </w:tcPr>
                <w:p w:rsidR="00257813" w:rsidRDefault="00257813" w:rsidP="00257813">
                  <w:pPr>
                    <w:pStyle w:val="QuestionStyle"/>
                  </w:pPr>
                  <w:r>
                    <w:t>Species</w:t>
                  </w:r>
                </w:p>
              </w:tc>
              <w:tc>
                <w:tcPr>
                  <w:tcW w:w="1771" w:type="dxa"/>
                </w:tcPr>
                <w:p w:rsidR="00257813" w:rsidRDefault="00257813" w:rsidP="00257813">
                  <w:pPr>
                    <w:pStyle w:val="QuestionStyle"/>
                  </w:pPr>
                  <w:r>
                    <w:t>Number caught</w:t>
                  </w:r>
                </w:p>
              </w:tc>
            </w:tr>
            <w:tr w:rsidR="00257813" w:rsidTr="00741E76">
              <w:trPr>
                <w:trHeight w:hRule="exact" w:val="284"/>
              </w:trPr>
              <w:tc>
                <w:tcPr>
                  <w:tcW w:w="1701" w:type="dxa"/>
                </w:tcPr>
                <w:p w:rsidR="00257813" w:rsidRDefault="00257813" w:rsidP="00257813">
                  <w:pPr>
                    <w:pStyle w:val="QuestionStyle"/>
                  </w:pPr>
                  <w:r>
                    <w:t>Tailor</w:t>
                  </w:r>
                </w:p>
              </w:tc>
              <w:tc>
                <w:tcPr>
                  <w:tcW w:w="1771" w:type="dxa"/>
                </w:tcPr>
                <w:p w:rsidR="00257813" w:rsidRDefault="00257813" w:rsidP="00257813">
                  <w:pPr>
                    <w:pStyle w:val="QuestionStyle"/>
                  </w:pPr>
                  <w:r>
                    <w:t>6</w:t>
                  </w:r>
                </w:p>
              </w:tc>
            </w:tr>
            <w:tr w:rsidR="00257813" w:rsidTr="00741E76">
              <w:trPr>
                <w:trHeight w:hRule="exact" w:val="284"/>
              </w:trPr>
              <w:tc>
                <w:tcPr>
                  <w:tcW w:w="1701" w:type="dxa"/>
                </w:tcPr>
                <w:p w:rsidR="00257813" w:rsidRDefault="00257813" w:rsidP="00257813">
                  <w:pPr>
                    <w:pStyle w:val="QuestionStyle"/>
                  </w:pPr>
                  <w:r>
                    <w:t>Bream</w:t>
                  </w:r>
                </w:p>
              </w:tc>
              <w:tc>
                <w:tcPr>
                  <w:tcW w:w="1771" w:type="dxa"/>
                </w:tcPr>
                <w:p w:rsidR="00257813" w:rsidRDefault="00257813" w:rsidP="00257813">
                  <w:pPr>
                    <w:pStyle w:val="QuestionStyle"/>
                  </w:pPr>
                  <w:r>
                    <w:t>4</w:t>
                  </w:r>
                </w:p>
              </w:tc>
            </w:tr>
            <w:tr w:rsidR="00257813" w:rsidTr="00741E76">
              <w:trPr>
                <w:trHeight w:hRule="exact" w:val="284"/>
              </w:trPr>
              <w:tc>
                <w:tcPr>
                  <w:tcW w:w="1701" w:type="dxa"/>
                </w:tcPr>
                <w:p w:rsidR="00257813" w:rsidRDefault="00257813" w:rsidP="00257813">
                  <w:pPr>
                    <w:pStyle w:val="QuestionStyle"/>
                  </w:pPr>
                  <w:r>
                    <w:t>Blackfish</w:t>
                  </w:r>
                </w:p>
              </w:tc>
              <w:tc>
                <w:tcPr>
                  <w:tcW w:w="1771" w:type="dxa"/>
                </w:tcPr>
                <w:p w:rsidR="00257813" w:rsidRDefault="00257813" w:rsidP="00257813">
                  <w:pPr>
                    <w:pStyle w:val="QuestionStyle"/>
                  </w:pPr>
                  <w:r>
                    <w:t>12</w:t>
                  </w:r>
                </w:p>
              </w:tc>
            </w:tr>
            <w:tr w:rsidR="00257813" w:rsidTr="00741E76">
              <w:trPr>
                <w:trHeight w:hRule="exact" w:val="284"/>
              </w:trPr>
              <w:tc>
                <w:tcPr>
                  <w:tcW w:w="1701" w:type="dxa"/>
                </w:tcPr>
                <w:p w:rsidR="00257813" w:rsidRDefault="00257813" w:rsidP="00257813">
                  <w:pPr>
                    <w:pStyle w:val="QuestionStyle"/>
                  </w:pPr>
                  <w:r>
                    <w:t>Flathead</w:t>
                  </w:r>
                </w:p>
              </w:tc>
              <w:tc>
                <w:tcPr>
                  <w:tcW w:w="1771" w:type="dxa"/>
                </w:tcPr>
                <w:p w:rsidR="00257813" w:rsidRDefault="00257813" w:rsidP="00257813">
                  <w:pPr>
                    <w:pStyle w:val="QuestionStyle"/>
                  </w:pPr>
                  <w:r>
                    <w:t>16</w:t>
                  </w:r>
                </w:p>
              </w:tc>
            </w:tr>
            <w:tr w:rsidR="00257813" w:rsidTr="00741E76">
              <w:trPr>
                <w:trHeight w:hRule="exact" w:val="284"/>
              </w:trPr>
              <w:tc>
                <w:tcPr>
                  <w:tcW w:w="1701" w:type="dxa"/>
                </w:tcPr>
                <w:p w:rsidR="00257813" w:rsidRDefault="00257813" w:rsidP="00257813">
                  <w:pPr>
                    <w:pStyle w:val="QuestionStyle"/>
                  </w:pPr>
                  <w:r>
                    <w:t>Mullet</w:t>
                  </w:r>
                </w:p>
              </w:tc>
              <w:tc>
                <w:tcPr>
                  <w:tcW w:w="1771" w:type="dxa"/>
                </w:tcPr>
                <w:p w:rsidR="00257813" w:rsidRDefault="00257813" w:rsidP="00257813">
                  <w:pPr>
                    <w:pStyle w:val="QuestionStyle"/>
                  </w:pPr>
                  <w:r>
                    <w:t>22</w:t>
                  </w:r>
                </w:p>
              </w:tc>
            </w:tr>
            <w:tr w:rsidR="00257813" w:rsidTr="00741E76">
              <w:trPr>
                <w:trHeight w:hRule="exact" w:val="284"/>
              </w:trPr>
              <w:tc>
                <w:tcPr>
                  <w:tcW w:w="1701" w:type="dxa"/>
                </w:tcPr>
                <w:p w:rsidR="00257813" w:rsidRPr="00F87349" w:rsidRDefault="00257813" w:rsidP="00257813">
                  <w:pPr>
                    <w:pStyle w:val="QuestionStyle"/>
                    <w:rPr>
                      <w:b/>
                    </w:rPr>
                  </w:pPr>
                  <w:r w:rsidRPr="00F87349">
                    <w:rPr>
                      <w:b/>
                    </w:rPr>
                    <w:t>Total</w:t>
                  </w:r>
                </w:p>
              </w:tc>
              <w:tc>
                <w:tcPr>
                  <w:tcW w:w="1771" w:type="dxa"/>
                </w:tcPr>
                <w:p w:rsidR="00257813" w:rsidRPr="00F87349" w:rsidRDefault="00257813" w:rsidP="00257813">
                  <w:pPr>
                    <w:pStyle w:val="QuestionStyle"/>
                    <w:rPr>
                      <w:b/>
                    </w:rPr>
                  </w:pPr>
                  <w:r w:rsidRPr="00F87349">
                    <w:rPr>
                      <w:b/>
                    </w:rPr>
                    <w:t>60</w:t>
                  </w:r>
                </w:p>
              </w:tc>
            </w:tr>
          </w:tbl>
          <w:p w:rsidR="00257813" w:rsidRDefault="00257813" w:rsidP="00257813">
            <w:pP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</w:pPr>
          </w:p>
          <w:p w:rsidR="00257813" w:rsidRPr="00F87349" w:rsidRDefault="00257813" w:rsidP="00257813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 w:rsidRPr="00F87349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808" w:dyaOrig="537">
                <v:shape id="_x0000_i1114" type="#_x0000_t75" style="width:190.5pt;height:27pt" o:ole="">
                  <v:imagedata r:id="rId188" o:title=""/>
                </v:shape>
                <o:OLEObject Type="Embed" ProgID="FXEquation.Equation" ShapeID="_x0000_i1114" DrawAspect="Content" ObjectID="_1514613393" r:id="rId189"/>
              </w:object>
            </w:r>
          </w:p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977" w:type="dxa"/>
          </w:tcPr>
          <w:p w:rsidR="00257813" w:rsidRPr="00F87349" w:rsidRDefault="00257813" w:rsidP="00257813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F87349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154" w:dyaOrig="537">
                <v:shape id="_x0000_i1115" type="#_x0000_t75" style="width:7.5pt;height:27pt" o:ole="">
                  <v:imagedata r:id="rId105" o:title=""/>
                </v:shape>
                <o:OLEObject Type="Embed" ProgID="FXEquation.Equation" ShapeID="_x0000_i1115" DrawAspect="Content" ObjectID="_1514613394" r:id="rId190"/>
              </w:object>
            </w:r>
            <w:r w:rsidRPr="00F87349"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</w:t>
            </w:r>
          </w:p>
        </w:tc>
      </w:tr>
      <w:tr w:rsidR="00257813" w:rsidTr="00741E7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257813" w:rsidRPr="00B9780A" w:rsidRDefault="00257813" w:rsidP="00257813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Br</w:t>
            </w:r>
            <w:r w:rsidR="007F445F">
              <w:rPr>
                <w:rFonts w:asciiTheme="majorHAnsi" w:hAnsiTheme="majorHAnsi"/>
                <w:sz w:val="24"/>
                <w:szCs w:val="24"/>
              </w:rPr>
              <w:t>e</w:t>
            </w:r>
            <w:r>
              <w:rPr>
                <w:rFonts w:asciiTheme="majorHAnsi" w:hAnsiTheme="majorHAnsi"/>
                <w:sz w:val="24"/>
                <w:szCs w:val="24"/>
              </w:rPr>
              <w:t>am and blackfish total 16, so rest total 60 – 16 =44</w:t>
            </w:r>
          </w:p>
          <w:p w:rsidR="00257813" w:rsidRPr="00F87349" w:rsidRDefault="00257813" w:rsidP="00257813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 w:rsidRPr="00F87349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794" w:dyaOrig="537">
                <v:shape id="_x0000_i1116" type="#_x0000_t75" style="width:189pt;height:27pt" o:ole="">
                  <v:imagedata r:id="rId191" o:title=""/>
                </v:shape>
                <o:OLEObject Type="Embed" ProgID="FXEquation.Equation" ShapeID="_x0000_i1116" DrawAspect="Content" ObjectID="_1514613395" r:id="rId192"/>
              </w:object>
            </w:r>
          </w:p>
        </w:tc>
        <w:tc>
          <w:tcPr>
            <w:tcW w:w="2977" w:type="dxa"/>
          </w:tcPr>
          <w:p w:rsidR="00257813" w:rsidRDefault="00257813" w:rsidP="0025781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D7053E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</w:tbl>
    <w:p w:rsidR="00C71E16" w:rsidRPr="00C71E16" w:rsidRDefault="00C71E16" w:rsidP="00BE4F6E">
      <w:pPr>
        <w:rPr>
          <w:rFonts w:asciiTheme="majorHAnsi" w:hAnsiTheme="majorHAnsi"/>
          <w:sz w:val="24"/>
          <w:szCs w:val="24"/>
        </w:rPr>
      </w:pPr>
    </w:p>
    <w:sectPr w:rsidR="00C71E16" w:rsidRPr="00C71E16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22B0" w:rsidRDefault="002522B0" w:rsidP="00C868AD">
      <w:r>
        <w:separator/>
      </w:r>
    </w:p>
  </w:endnote>
  <w:endnote w:type="continuationSeparator" w:id="0">
    <w:p w:rsidR="002522B0" w:rsidRDefault="002522B0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41E76" w:rsidRDefault="00741E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6963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741E76" w:rsidRDefault="00741E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41E76" w:rsidRDefault="00741E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522B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41E76" w:rsidRDefault="00741E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22B0" w:rsidRDefault="002522B0" w:rsidP="00C868AD">
      <w:r>
        <w:separator/>
      </w:r>
    </w:p>
  </w:footnote>
  <w:footnote w:type="continuationSeparator" w:id="0">
    <w:p w:rsidR="002522B0" w:rsidRDefault="002522B0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1E76" w:rsidRPr="00C868AD" w:rsidRDefault="00741E76">
    <w:pPr>
      <w:pStyle w:val="Header"/>
      <w:rPr>
        <w:u w:val="single"/>
      </w:rPr>
    </w:pPr>
    <w:r>
      <w:rPr>
        <w:u w:val="single"/>
      </w:rPr>
      <w:t xml:space="preserve">Mathematics                       Topic </w:t>
    </w:r>
    <w:r w:rsidRPr="00C868AD">
      <w:rPr>
        <w:u w:val="single"/>
      </w:rPr>
      <w:t>Test</w:t>
    </w:r>
    <w:r>
      <w:rPr>
        <w:u w:val="single"/>
      </w:rPr>
      <w:t xml:space="preserve"> - </w:t>
    </w:r>
    <w:sdt>
      <w:sdtPr>
        <w:rPr>
          <w:u w:val="single"/>
        </w:rPr>
        <w:alias w:val="Title"/>
        <w:tag w:val=""/>
        <w:id w:val="177558937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u w:val="single"/>
          </w:rPr>
          <w:t>Sample Space and Probability</w:t>
        </w:r>
      </w:sdtContent>
    </w:sdt>
    <w:r w:rsidRPr="00C868AD">
      <w:rPr>
        <w:u w:val="single"/>
      </w:rPr>
      <w:tab/>
    </w:r>
    <w:r w:rsidRPr="00C868AD">
      <w:rPr>
        <w:u w:val="single"/>
      </w:rPr>
      <w:tab/>
    </w:r>
    <w:r w:rsidR="009D6963">
      <w:rPr>
        <w:u w:val="single"/>
      </w:rPr>
      <w:t>2016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1E76" w:rsidRPr="005615AC" w:rsidRDefault="00741E76" w:rsidP="005C44C0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>High School</w:t>
    </w:r>
  </w:p>
  <w:p w:rsidR="00741E76" w:rsidRPr="005615AC" w:rsidRDefault="00741E76" w:rsidP="00C71E16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 xml:space="preserve">Mathematics Test </w:t>
    </w:r>
    <w:r w:rsidR="009D6963">
      <w:rPr>
        <w:rFonts w:ascii="Baskerville Old Face" w:hAnsi="Baskerville Old Face"/>
        <w:i/>
        <w:sz w:val="52"/>
        <w:szCs w:val="52"/>
      </w:rPr>
      <w:t>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9"/>
  </w:num>
  <w:num w:numId="8">
    <w:abstractNumId w:val="11"/>
  </w:num>
  <w:num w:numId="9">
    <w:abstractNumId w:val="2"/>
  </w:num>
  <w:num w:numId="10">
    <w:abstractNumId w:val="3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0849"/>
    <w:rsid w:val="000176AA"/>
    <w:rsid w:val="00017BFB"/>
    <w:rsid w:val="00024ED0"/>
    <w:rsid w:val="000266E5"/>
    <w:rsid w:val="000A3DF6"/>
    <w:rsid w:val="000C4CAD"/>
    <w:rsid w:val="00110126"/>
    <w:rsid w:val="001315FB"/>
    <w:rsid w:val="0018287C"/>
    <w:rsid w:val="001D51F7"/>
    <w:rsid w:val="00216994"/>
    <w:rsid w:val="00246314"/>
    <w:rsid w:val="002522B0"/>
    <w:rsid w:val="00257813"/>
    <w:rsid w:val="002C1F1F"/>
    <w:rsid w:val="002D45D2"/>
    <w:rsid w:val="002F71E5"/>
    <w:rsid w:val="00325745"/>
    <w:rsid w:val="00355C69"/>
    <w:rsid w:val="003579B1"/>
    <w:rsid w:val="00374BC9"/>
    <w:rsid w:val="00396770"/>
    <w:rsid w:val="003B4F5A"/>
    <w:rsid w:val="003C1AE5"/>
    <w:rsid w:val="003D41FF"/>
    <w:rsid w:val="00413DF5"/>
    <w:rsid w:val="00460B7C"/>
    <w:rsid w:val="00474558"/>
    <w:rsid w:val="004935B0"/>
    <w:rsid w:val="004A64CB"/>
    <w:rsid w:val="004E1D1E"/>
    <w:rsid w:val="00525123"/>
    <w:rsid w:val="005277D4"/>
    <w:rsid w:val="00540849"/>
    <w:rsid w:val="00556C42"/>
    <w:rsid w:val="005615AC"/>
    <w:rsid w:val="00591FD0"/>
    <w:rsid w:val="005B261E"/>
    <w:rsid w:val="005C44C0"/>
    <w:rsid w:val="005D5FD0"/>
    <w:rsid w:val="005F70B5"/>
    <w:rsid w:val="00604BC6"/>
    <w:rsid w:val="00641EA7"/>
    <w:rsid w:val="00644FF5"/>
    <w:rsid w:val="00667642"/>
    <w:rsid w:val="006718CF"/>
    <w:rsid w:val="00675087"/>
    <w:rsid w:val="00680540"/>
    <w:rsid w:val="006F1291"/>
    <w:rsid w:val="007403DD"/>
    <w:rsid w:val="00741E76"/>
    <w:rsid w:val="00774DBD"/>
    <w:rsid w:val="00776C4F"/>
    <w:rsid w:val="007A0284"/>
    <w:rsid w:val="007B3348"/>
    <w:rsid w:val="007D2EA6"/>
    <w:rsid w:val="007D39B1"/>
    <w:rsid w:val="007D6BAE"/>
    <w:rsid w:val="007F445F"/>
    <w:rsid w:val="008101C5"/>
    <w:rsid w:val="00840EF6"/>
    <w:rsid w:val="00845ACB"/>
    <w:rsid w:val="00852F52"/>
    <w:rsid w:val="00853748"/>
    <w:rsid w:val="00855974"/>
    <w:rsid w:val="00885304"/>
    <w:rsid w:val="008959EE"/>
    <w:rsid w:val="008A20B4"/>
    <w:rsid w:val="008B7480"/>
    <w:rsid w:val="008C68D7"/>
    <w:rsid w:val="008D56E2"/>
    <w:rsid w:val="008F3E43"/>
    <w:rsid w:val="00920EEC"/>
    <w:rsid w:val="00965759"/>
    <w:rsid w:val="00977B28"/>
    <w:rsid w:val="009A5487"/>
    <w:rsid w:val="009D24C3"/>
    <w:rsid w:val="009D6963"/>
    <w:rsid w:val="009E3050"/>
    <w:rsid w:val="00A23965"/>
    <w:rsid w:val="00A252B0"/>
    <w:rsid w:val="00A81533"/>
    <w:rsid w:val="00A824D7"/>
    <w:rsid w:val="00AB0C62"/>
    <w:rsid w:val="00AC6379"/>
    <w:rsid w:val="00B0317F"/>
    <w:rsid w:val="00B26BD8"/>
    <w:rsid w:val="00B850EA"/>
    <w:rsid w:val="00B9780A"/>
    <w:rsid w:val="00BC0959"/>
    <w:rsid w:val="00BE233F"/>
    <w:rsid w:val="00BE4F6E"/>
    <w:rsid w:val="00BF684D"/>
    <w:rsid w:val="00BF7590"/>
    <w:rsid w:val="00C17E11"/>
    <w:rsid w:val="00C204E3"/>
    <w:rsid w:val="00C44C0B"/>
    <w:rsid w:val="00C5145B"/>
    <w:rsid w:val="00C56E1E"/>
    <w:rsid w:val="00C71E16"/>
    <w:rsid w:val="00C868AD"/>
    <w:rsid w:val="00C8690A"/>
    <w:rsid w:val="00CA11C9"/>
    <w:rsid w:val="00CA296A"/>
    <w:rsid w:val="00CC2557"/>
    <w:rsid w:val="00CD081F"/>
    <w:rsid w:val="00CD209A"/>
    <w:rsid w:val="00CE7A4B"/>
    <w:rsid w:val="00D03A78"/>
    <w:rsid w:val="00D1730F"/>
    <w:rsid w:val="00D4388F"/>
    <w:rsid w:val="00D45A72"/>
    <w:rsid w:val="00D667E2"/>
    <w:rsid w:val="00D95422"/>
    <w:rsid w:val="00DB0E30"/>
    <w:rsid w:val="00DB6D38"/>
    <w:rsid w:val="00DD06F8"/>
    <w:rsid w:val="00E371AE"/>
    <w:rsid w:val="00E73210"/>
    <w:rsid w:val="00E96455"/>
    <w:rsid w:val="00E97D94"/>
    <w:rsid w:val="00EB1449"/>
    <w:rsid w:val="00F36FD5"/>
    <w:rsid w:val="00F76BBF"/>
    <w:rsid w:val="00FA43C0"/>
    <w:rsid w:val="00FC1E5D"/>
    <w:rsid w:val="00FC3823"/>
    <w:rsid w:val="00FD0E33"/>
    <w:rsid w:val="00FF0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9"/>
    <o:shapelayout v:ext="edit">
      <o:idmap v:ext="edit" data="1"/>
    </o:shapelayout>
  </w:shapeDefaults>
  <w:decimalSymbol w:val="."/>
  <w:listSeparator w:val=","/>
  <w15:docId w15:val="{D75A07DE-3F62-40A5-B0EF-A0954D0E3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CD209A"/>
    <w:pPr>
      <w:spacing w:after="120"/>
    </w:pPr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CD209A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1" Type="http://schemas.openxmlformats.org/officeDocument/2006/relationships/oleObject" Target="embeddings/oleObject7.bin"/><Relationship Id="rId42" Type="http://schemas.openxmlformats.org/officeDocument/2006/relationships/image" Target="media/image17.png"/><Relationship Id="rId47" Type="http://schemas.openxmlformats.org/officeDocument/2006/relationships/oleObject" Target="embeddings/oleObject21.bin"/><Relationship Id="rId63" Type="http://schemas.openxmlformats.org/officeDocument/2006/relationships/header" Target="header1.xml"/><Relationship Id="rId68" Type="http://schemas.openxmlformats.org/officeDocument/2006/relationships/image" Target="media/image28.png"/><Relationship Id="rId84" Type="http://schemas.openxmlformats.org/officeDocument/2006/relationships/image" Target="media/image37.png"/><Relationship Id="rId89" Type="http://schemas.openxmlformats.org/officeDocument/2006/relationships/oleObject" Target="embeddings/oleObject39.bin"/><Relationship Id="rId112" Type="http://schemas.openxmlformats.org/officeDocument/2006/relationships/oleObject" Target="embeddings/oleObject50.bin"/><Relationship Id="rId133" Type="http://schemas.openxmlformats.org/officeDocument/2006/relationships/oleObject" Target="embeddings/oleObject61.bin"/><Relationship Id="rId138" Type="http://schemas.openxmlformats.org/officeDocument/2006/relationships/image" Target="media/image64.png"/><Relationship Id="rId154" Type="http://schemas.openxmlformats.org/officeDocument/2006/relationships/oleObject" Target="embeddings/oleObject72.bin"/><Relationship Id="rId159" Type="http://schemas.openxmlformats.org/officeDocument/2006/relationships/image" Target="media/image74.png"/><Relationship Id="rId175" Type="http://schemas.openxmlformats.org/officeDocument/2006/relationships/image" Target="media/image82.png"/><Relationship Id="rId170" Type="http://schemas.openxmlformats.org/officeDocument/2006/relationships/oleObject" Target="embeddings/oleObject80.bin"/><Relationship Id="rId191" Type="http://schemas.openxmlformats.org/officeDocument/2006/relationships/image" Target="media/image89.png"/><Relationship Id="rId16" Type="http://schemas.openxmlformats.org/officeDocument/2006/relationships/image" Target="media/image5.png"/><Relationship Id="rId107" Type="http://schemas.openxmlformats.org/officeDocument/2006/relationships/image" Target="media/image49.png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4.png"/><Relationship Id="rId53" Type="http://schemas.openxmlformats.org/officeDocument/2006/relationships/oleObject" Target="embeddings/oleObject25.bin"/><Relationship Id="rId58" Type="http://schemas.openxmlformats.org/officeDocument/2006/relationships/oleObject" Target="embeddings/oleObject27.bin"/><Relationship Id="rId74" Type="http://schemas.openxmlformats.org/officeDocument/2006/relationships/image" Target="media/image31.png"/><Relationship Id="rId79" Type="http://schemas.openxmlformats.org/officeDocument/2006/relationships/oleObject" Target="embeddings/oleObject34.bin"/><Relationship Id="rId102" Type="http://schemas.openxmlformats.org/officeDocument/2006/relationships/image" Target="media/image46.png"/><Relationship Id="rId123" Type="http://schemas.openxmlformats.org/officeDocument/2006/relationships/oleObject" Target="embeddings/oleObject56.bin"/><Relationship Id="rId128" Type="http://schemas.openxmlformats.org/officeDocument/2006/relationships/image" Target="media/image59.png"/><Relationship Id="rId144" Type="http://schemas.openxmlformats.org/officeDocument/2006/relationships/oleObject" Target="embeddings/oleObject67.bin"/><Relationship Id="rId14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image" Target="media/image40.png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oleObject75.bin"/><Relationship Id="rId165" Type="http://schemas.openxmlformats.org/officeDocument/2006/relationships/image" Target="media/image77.png"/><Relationship Id="rId181" Type="http://schemas.openxmlformats.org/officeDocument/2006/relationships/oleObject" Target="embeddings/oleObject86.bin"/><Relationship Id="rId186" Type="http://schemas.openxmlformats.org/officeDocument/2006/relationships/image" Target="media/image87.png"/><Relationship Id="rId22" Type="http://schemas.openxmlformats.org/officeDocument/2006/relationships/image" Target="media/image8.png"/><Relationship Id="rId27" Type="http://schemas.openxmlformats.org/officeDocument/2006/relationships/oleObject" Target="embeddings/oleObject11.bin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2.bin"/><Relationship Id="rId64" Type="http://schemas.openxmlformats.org/officeDocument/2006/relationships/footer" Target="footer1.xml"/><Relationship Id="rId69" Type="http://schemas.openxmlformats.org/officeDocument/2006/relationships/oleObject" Target="embeddings/oleObject30.bin"/><Relationship Id="rId113" Type="http://schemas.openxmlformats.org/officeDocument/2006/relationships/image" Target="media/image52.png"/><Relationship Id="rId118" Type="http://schemas.openxmlformats.org/officeDocument/2006/relationships/image" Target="media/image54.png"/><Relationship Id="rId134" Type="http://schemas.openxmlformats.org/officeDocument/2006/relationships/image" Target="media/image62.png"/><Relationship Id="rId139" Type="http://schemas.openxmlformats.org/officeDocument/2006/relationships/oleObject" Target="embeddings/oleObject64.bin"/><Relationship Id="rId80" Type="http://schemas.openxmlformats.org/officeDocument/2006/relationships/image" Target="media/image35.png"/><Relationship Id="rId85" Type="http://schemas.openxmlformats.org/officeDocument/2006/relationships/oleObject" Target="embeddings/oleObject37.bin"/><Relationship Id="rId150" Type="http://schemas.openxmlformats.org/officeDocument/2006/relationships/oleObject" Target="embeddings/oleObject70.bin"/><Relationship Id="rId155" Type="http://schemas.openxmlformats.org/officeDocument/2006/relationships/image" Target="media/image72.png"/><Relationship Id="rId171" Type="http://schemas.openxmlformats.org/officeDocument/2006/relationships/image" Target="media/image80.png"/><Relationship Id="rId176" Type="http://schemas.openxmlformats.org/officeDocument/2006/relationships/oleObject" Target="embeddings/oleObject83.bin"/><Relationship Id="rId192" Type="http://schemas.openxmlformats.org/officeDocument/2006/relationships/oleObject" Target="embeddings/oleObject92.bin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image" Target="media/image12.png"/><Relationship Id="rId38" Type="http://schemas.openxmlformats.org/officeDocument/2006/relationships/oleObject" Target="embeddings/oleObject17.bin"/><Relationship Id="rId59" Type="http://schemas.openxmlformats.org/officeDocument/2006/relationships/image" Target="media/image25.png"/><Relationship Id="rId103" Type="http://schemas.openxmlformats.org/officeDocument/2006/relationships/oleObject" Target="embeddings/oleObject46.bin"/><Relationship Id="rId108" Type="http://schemas.openxmlformats.org/officeDocument/2006/relationships/oleObject" Target="embeddings/oleObject48.bin"/><Relationship Id="rId124" Type="http://schemas.openxmlformats.org/officeDocument/2006/relationships/image" Target="media/image57.png"/><Relationship Id="rId129" Type="http://schemas.openxmlformats.org/officeDocument/2006/relationships/oleObject" Target="embeddings/oleObject59.bin"/><Relationship Id="rId54" Type="http://schemas.openxmlformats.org/officeDocument/2006/relationships/image" Target="media/image22.jpeg"/><Relationship Id="rId70" Type="http://schemas.openxmlformats.org/officeDocument/2006/relationships/image" Target="media/image29.png"/><Relationship Id="rId75" Type="http://schemas.openxmlformats.org/officeDocument/2006/relationships/oleObject" Target="embeddings/oleObject33.bin"/><Relationship Id="rId91" Type="http://schemas.openxmlformats.org/officeDocument/2006/relationships/oleObject" Target="embeddings/oleObject40.bin"/><Relationship Id="rId96" Type="http://schemas.openxmlformats.org/officeDocument/2006/relationships/image" Target="media/image43.png"/><Relationship Id="rId140" Type="http://schemas.openxmlformats.org/officeDocument/2006/relationships/image" Target="media/image65.png"/><Relationship Id="rId145" Type="http://schemas.openxmlformats.org/officeDocument/2006/relationships/image" Target="media/image67.png"/><Relationship Id="rId161" Type="http://schemas.openxmlformats.org/officeDocument/2006/relationships/image" Target="media/image75.png"/><Relationship Id="rId166" Type="http://schemas.openxmlformats.org/officeDocument/2006/relationships/oleObject" Target="embeddings/oleObject78.bin"/><Relationship Id="rId182" Type="http://schemas.openxmlformats.org/officeDocument/2006/relationships/image" Target="media/image85.png"/><Relationship Id="rId187" Type="http://schemas.openxmlformats.org/officeDocument/2006/relationships/oleObject" Target="embeddings/oleObject8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2.bin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51.bin"/><Relationship Id="rId119" Type="http://schemas.openxmlformats.org/officeDocument/2006/relationships/oleObject" Target="embeddings/oleObject54.bin"/><Relationship Id="rId44" Type="http://schemas.openxmlformats.org/officeDocument/2006/relationships/image" Target="media/image18.png"/><Relationship Id="rId60" Type="http://schemas.openxmlformats.org/officeDocument/2006/relationships/oleObject" Target="embeddings/oleObject28.bin"/><Relationship Id="rId65" Type="http://schemas.openxmlformats.org/officeDocument/2006/relationships/header" Target="header2.xml"/><Relationship Id="rId81" Type="http://schemas.openxmlformats.org/officeDocument/2006/relationships/oleObject" Target="embeddings/oleObject35.bin"/><Relationship Id="rId86" Type="http://schemas.openxmlformats.org/officeDocument/2006/relationships/image" Target="media/image38.png"/><Relationship Id="rId130" Type="http://schemas.openxmlformats.org/officeDocument/2006/relationships/image" Target="media/image60.png"/><Relationship Id="rId135" Type="http://schemas.openxmlformats.org/officeDocument/2006/relationships/oleObject" Target="embeddings/oleObject62.bin"/><Relationship Id="rId151" Type="http://schemas.openxmlformats.org/officeDocument/2006/relationships/image" Target="media/image70.png"/><Relationship Id="rId156" Type="http://schemas.openxmlformats.org/officeDocument/2006/relationships/oleObject" Target="embeddings/oleObject73.bin"/><Relationship Id="rId177" Type="http://schemas.openxmlformats.org/officeDocument/2006/relationships/image" Target="media/image83.png"/><Relationship Id="rId172" Type="http://schemas.openxmlformats.org/officeDocument/2006/relationships/oleObject" Target="embeddings/oleObject81.bin"/><Relationship Id="rId193" Type="http://schemas.openxmlformats.org/officeDocument/2006/relationships/fontTable" Target="fontTable.xml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image" Target="media/image15.jpeg"/><Relationship Id="rId109" Type="http://schemas.openxmlformats.org/officeDocument/2006/relationships/image" Target="media/image50.png"/><Relationship Id="rId34" Type="http://schemas.openxmlformats.org/officeDocument/2006/relationships/oleObject" Target="embeddings/oleObject15.bin"/><Relationship Id="rId50" Type="http://schemas.openxmlformats.org/officeDocument/2006/relationships/image" Target="media/image20.png"/><Relationship Id="rId55" Type="http://schemas.openxmlformats.org/officeDocument/2006/relationships/image" Target="media/image23.png"/><Relationship Id="rId76" Type="http://schemas.openxmlformats.org/officeDocument/2006/relationships/image" Target="media/image32.jpeg"/><Relationship Id="rId97" Type="http://schemas.openxmlformats.org/officeDocument/2006/relationships/oleObject" Target="embeddings/oleObject43.bin"/><Relationship Id="rId104" Type="http://schemas.openxmlformats.org/officeDocument/2006/relationships/image" Target="media/image47.jpeg"/><Relationship Id="rId120" Type="http://schemas.openxmlformats.org/officeDocument/2006/relationships/image" Target="media/image55.png"/><Relationship Id="rId125" Type="http://schemas.openxmlformats.org/officeDocument/2006/relationships/oleObject" Target="embeddings/oleObject57.bin"/><Relationship Id="rId141" Type="http://schemas.openxmlformats.org/officeDocument/2006/relationships/oleObject" Target="embeddings/oleObject65.bin"/><Relationship Id="rId146" Type="http://schemas.openxmlformats.org/officeDocument/2006/relationships/oleObject" Target="embeddings/oleObject68.bin"/><Relationship Id="rId167" Type="http://schemas.openxmlformats.org/officeDocument/2006/relationships/image" Target="media/image78.png"/><Relationship Id="rId188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oleObject" Target="embeddings/oleObject31.bin"/><Relationship Id="rId92" Type="http://schemas.openxmlformats.org/officeDocument/2006/relationships/image" Target="media/image41.png"/><Relationship Id="rId162" Type="http://schemas.openxmlformats.org/officeDocument/2006/relationships/oleObject" Target="embeddings/oleObject76.bin"/><Relationship Id="rId183" Type="http://schemas.openxmlformats.org/officeDocument/2006/relationships/oleObject" Target="embeddings/oleObject8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3.bin"/><Relationship Id="rId24" Type="http://schemas.openxmlformats.org/officeDocument/2006/relationships/image" Target="media/image9.png"/><Relationship Id="rId40" Type="http://schemas.openxmlformats.org/officeDocument/2006/relationships/image" Target="media/image16.png"/><Relationship Id="rId45" Type="http://schemas.openxmlformats.org/officeDocument/2006/relationships/oleObject" Target="embeddings/oleObject20.bin"/><Relationship Id="rId66" Type="http://schemas.openxmlformats.org/officeDocument/2006/relationships/footer" Target="footer2.xml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49.bin"/><Relationship Id="rId115" Type="http://schemas.openxmlformats.org/officeDocument/2006/relationships/image" Target="media/image53.png"/><Relationship Id="rId131" Type="http://schemas.openxmlformats.org/officeDocument/2006/relationships/oleObject" Target="embeddings/oleObject60.bin"/><Relationship Id="rId136" Type="http://schemas.openxmlformats.org/officeDocument/2006/relationships/image" Target="media/image63.png"/><Relationship Id="rId157" Type="http://schemas.openxmlformats.org/officeDocument/2006/relationships/image" Target="media/image73.png"/><Relationship Id="rId178" Type="http://schemas.openxmlformats.org/officeDocument/2006/relationships/oleObject" Target="embeddings/oleObject84.bin"/><Relationship Id="rId61" Type="http://schemas.openxmlformats.org/officeDocument/2006/relationships/image" Target="media/image26.png"/><Relationship Id="rId82" Type="http://schemas.openxmlformats.org/officeDocument/2006/relationships/image" Target="media/image36.png"/><Relationship Id="rId152" Type="http://schemas.openxmlformats.org/officeDocument/2006/relationships/oleObject" Target="embeddings/oleObject71.bin"/><Relationship Id="rId173" Type="http://schemas.openxmlformats.org/officeDocument/2006/relationships/image" Target="media/image81.png"/><Relationship Id="rId194" Type="http://schemas.openxmlformats.org/officeDocument/2006/relationships/glossaryDocument" Target="glossary/document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0.jpeg"/><Relationship Id="rId35" Type="http://schemas.openxmlformats.org/officeDocument/2006/relationships/image" Target="media/image13.png"/><Relationship Id="rId56" Type="http://schemas.openxmlformats.org/officeDocument/2006/relationships/oleObject" Target="embeddings/oleObject26.bin"/><Relationship Id="rId77" Type="http://schemas.openxmlformats.org/officeDocument/2006/relationships/image" Target="media/image33.jpeg"/><Relationship Id="rId100" Type="http://schemas.openxmlformats.org/officeDocument/2006/relationships/image" Target="media/image45.png"/><Relationship Id="rId105" Type="http://schemas.openxmlformats.org/officeDocument/2006/relationships/image" Target="media/image48.png"/><Relationship Id="rId126" Type="http://schemas.openxmlformats.org/officeDocument/2006/relationships/image" Target="media/image58.png"/><Relationship Id="rId147" Type="http://schemas.openxmlformats.org/officeDocument/2006/relationships/image" Target="media/image68.png"/><Relationship Id="rId168" Type="http://schemas.openxmlformats.org/officeDocument/2006/relationships/oleObject" Target="embeddings/oleObject79.bin"/><Relationship Id="rId8" Type="http://schemas.openxmlformats.org/officeDocument/2006/relationships/image" Target="media/image1.png"/><Relationship Id="rId51" Type="http://schemas.openxmlformats.org/officeDocument/2006/relationships/oleObject" Target="embeddings/oleObject24.bin"/><Relationship Id="rId72" Type="http://schemas.openxmlformats.org/officeDocument/2006/relationships/image" Target="media/image30.png"/><Relationship Id="rId93" Type="http://schemas.openxmlformats.org/officeDocument/2006/relationships/oleObject" Target="embeddings/oleObject41.bin"/><Relationship Id="rId98" Type="http://schemas.openxmlformats.org/officeDocument/2006/relationships/image" Target="media/image44.png"/><Relationship Id="rId121" Type="http://schemas.openxmlformats.org/officeDocument/2006/relationships/oleObject" Target="embeddings/oleObject55.bin"/><Relationship Id="rId142" Type="http://schemas.openxmlformats.org/officeDocument/2006/relationships/oleObject" Target="embeddings/oleObject66.bin"/><Relationship Id="rId163" Type="http://schemas.openxmlformats.org/officeDocument/2006/relationships/image" Target="media/image76.png"/><Relationship Id="rId184" Type="http://schemas.openxmlformats.org/officeDocument/2006/relationships/image" Target="media/image86.png"/><Relationship Id="rId189" Type="http://schemas.openxmlformats.org/officeDocument/2006/relationships/oleObject" Target="embeddings/oleObject90.bin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19.png"/><Relationship Id="rId67" Type="http://schemas.openxmlformats.org/officeDocument/2006/relationships/image" Target="media/image27.jpeg"/><Relationship Id="rId116" Type="http://schemas.openxmlformats.org/officeDocument/2006/relationships/oleObject" Target="embeddings/oleObject52.bin"/><Relationship Id="rId137" Type="http://schemas.openxmlformats.org/officeDocument/2006/relationships/oleObject" Target="embeddings/oleObject63.bin"/><Relationship Id="rId158" Type="http://schemas.openxmlformats.org/officeDocument/2006/relationships/oleObject" Target="embeddings/oleObject74.bin"/><Relationship Id="rId20" Type="http://schemas.openxmlformats.org/officeDocument/2006/relationships/image" Target="media/image7.png"/><Relationship Id="rId41" Type="http://schemas.openxmlformats.org/officeDocument/2006/relationships/oleObject" Target="embeddings/oleObject18.bin"/><Relationship Id="rId62" Type="http://schemas.openxmlformats.org/officeDocument/2006/relationships/oleObject" Target="embeddings/oleObject29.bin"/><Relationship Id="rId83" Type="http://schemas.openxmlformats.org/officeDocument/2006/relationships/oleObject" Target="embeddings/oleObject36.bin"/><Relationship Id="rId88" Type="http://schemas.openxmlformats.org/officeDocument/2006/relationships/image" Target="media/image39.png"/><Relationship Id="rId111" Type="http://schemas.openxmlformats.org/officeDocument/2006/relationships/image" Target="media/image51.png"/><Relationship Id="rId132" Type="http://schemas.openxmlformats.org/officeDocument/2006/relationships/image" Target="media/image61.png"/><Relationship Id="rId153" Type="http://schemas.openxmlformats.org/officeDocument/2006/relationships/image" Target="media/image71.png"/><Relationship Id="rId174" Type="http://schemas.openxmlformats.org/officeDocument/2006/relationships/oleObject" Target="embeddings/oleObject82.bin"/><Relationship Id="rId179" Type="http://schemas.openxmlformats.org/officeDocument/2006/relationships/oleObject" Target="embeddings/oleObject85.bin"/><Relationship Id="rId195" Type="http://schemas.openxmlformats.org/officeDocument/2006/relationships/theme" Target="theme/theme1.xml"/><Relationship Id="rId190" Type="http://schemas.openxmlformats.org/officeDocument/2006/relationships/oleObject" Target="embeddings/oleObject91.bin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6.bin"/><Relationship Id="rId57" Type="http://schemas.openxmlformats.org/officeDocument/2006/relationships/image" Target="media/image24.png"/><Relationship Id="rId106" Type="http://schemas.openxmlformats.org/officeDocument/2006/relationships/oleObject" Target="embeddings/oleObject47.bin"/><Relationship Id="rId127" Type="http://schemas.openxmlformats.org/officeDocument/2006/relationships/oleObject" Target="embeddings/oleObject58.bin"/><Relationship Id="rId10" Type="http://schemas.openxmlformats.org/officeDocument/2006/relationships/image" Target="media/image2.png"/><Relationship Id="rId31" Type="http://schemas.openxmlformats.org/officeDocument/2006/relationships/image" Target="media/image11.png"/><Relationship Id="rId52" Type="http://schemas.openxmlformats.org/officeDocument/2006/relationships/image" Target="media/image21.png"/><Relationship Id="rId73" Type="http://schemas.openxmlformats.org/officeDocument/2006/relationships/oleObject" Target="embeddings/oleObject32.bin"/><Relationship Id="rId78" Type="http://schemas.openxmlformats.org/officeDocument/2006/relationships/image" Target="media/image34.png"/><Relationship Id="rId94" Type="http://schemas.openxmlformats.org/officeDocument/2006/relationships/image" Target="media/image42.png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image" Target="media/image56.png"/><Relationship Id="rId143" Type="http://schemas.openxmlformats.org/officeDocument/2006/relationships/image" Target="media/image66.png"/><Relationship Id="rId148" Type="http://schemas.openxmlformats.org/officeDocument/2006/relationships/oleObject" Target="embeddings/oleObject69.bin"/><Relationship Id="rId164" Type="http://schemas.openxmlformats.org/officeDocument/2006/relationships/oleObject" Target="embeddings/oleObject77.bin"/><Relationship Id="rId169" Type="http://schemas.openxmlformats.org/officeDocument/2006/relationships/image" Target="media/image79.png"/><Relationship Id="rId185" Type="http://schemas.openxmlformats.org/officeDocument/2006/relationships/oleObject" Target="embeddings/oleObject88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4.png"/><Relationship Id="rId26" Type="http://schemas.openxmlformats.org/officeDocument/2006/relationships/oleObject" Target="embeddings/oleObject10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Assessment%20Bank%202015%20Draft%201\Templates\Year%207%208%20Test%20Template%20201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6D04D7CE8594FE4A6B262D0E390C3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221CDF-15BF-4DD2-98F9-8232E38107CD}"/>
      </w:docPartPr>
      <w:docPartBody>
        <w:p w:rsidR="001F421F" w:rsidRDefault="00991540">
          <w:pPr>
            <w:pStyle w:val="06D04D7CE8594FE4A6B262D0E390C3C4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00270515DEEA4223AB4C34799533D1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09567D-C194-46F0-B262-499BD14A8623}"/>
      </w:docPartPr>
      <w:docPartBody>
        <w:p w:rsidR="001F421F" w:rsidRDefault="00991540">
          <w:pPr>
            <w:pStyle w:val="00270515DEEA4223AB4C34799533D1DB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BD530B9CF45B4E25959671F90D926F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E28FBC-01A1-40A0-8A6A-740446AF6C6E}"/>
      </w:docPartPr>
      <w:docPartBody>
        <w:p w:rsidR="001F421F" w:rsidRDefault="00991540">
          <w:pPr>
            <w:pStyle w:val="BD530B9CF45B4E25959671F90D926FD9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D9187137C8AE4F1794F5F42CB04455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C2E128-8BE3-47CA-9808-11414E91DEF2}"/>
      </w:docPartPr>
      <w:docPartBody>
        <w:p w:rsidR="001F421F" w:rsidRDefault="00991540">
          <w:pPr>
            <w:pStyle w:val="D9187137C8AE4F1794F5F42CB04455D9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E15ED923886A42CF961D68B5D9E8C7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CD292F-D3E9-4A8E-A8A3-755422D522B6}"/>
      </w:docPartPr>
      <w:docPartBody>
        <w:p w:rsidR="00BD6536" w:rsidRDefault="001F421F" w:rsidP="001F421F">
          <w:pPr>
            <w:pStyle w:val="E15ED923886A42CF961D68B5D9E8C79F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12C6E9712B204754BB663D5417E54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974AC1-4F2D-4A08-9965-98D96B80B864}"/>
      </w:docPartPr>
      <w:docPartBody>
        <w:p w:rsidR="00BD6536" w:rsidRDefault="001F421F" w:rsidP="001F421F">
          <w:pPr>
            <w:pStyle w:val="12C6E9712B204754BB663D5417E546AD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BF5C2050A1664930957520764A0586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0ACA06-FA4A-4EB4-A008-BA5756CF64D0}"/>
      </w:docPartPr>
      <w:docPartBody>
        <w:p w:rsidR="00BD6536" w:rsidRDefault="001F421F" w:rsidP="001F421F">
          <w:pPr>
            <w:pStyle w:val="BF5C2050A1664930957520764A0586E8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9D124E1F31DC4C7F839F462FEEF228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944512-E7E1-4D8B-8E5B-34EEA081D866}"/>
      </w:docPartPr>
      <w:docPartBody>
        <w:p w:rsidR="00BD6536" w:rsidRDefault="001F421F" w:rsidP="001F421F">
          <w:pPr>
            <w:pStyle w:val="9D124E1F31DC4C7F839F462FEEF228EF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540"/>
    <w:rsid w:val="001F421F"/>
    <w:rsid w:val="00351F4C"/>
    <w:rsid w:val="007E729B"/>
    <w:rsid w:val="00991540"/>
    <w:rsid w:val="009A6AFB"/>
    <w:rsid w:val="00BD6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F421F"/>
    <w:rPr>
      <w:color w:val="808080"/>
    </w:rPr>
  </w:style>
  <w:style w:type="paragraph" w:customStyle="1" w:styleId="06D04D7CE8594FE4A6B262D0E390C3C4">
    <w:name w:val="06D04D7CE8594FE4A6B262D0E390C3C4"/>
  </w:style>
  <w:style w:type="paragraph" w:customStyle="1" w:styleId="00270515DEEA4223AB4C34799533D1DB">
    <w:name w:val="00270515DEEA4223AB4C34799533D1DB"/>
  </w:style>
  <w:style w:type="paragraph" w:customStyle="1" w:styleId="BD530B9CF45B4E25959671F90D926FD9">
    <w:name w:val="BD530B9CF45B4E25959671F90D926FD9"/>
  </w:style>
  <w:style w:type="paragraph" w:customStyle="1" w:styleId="D9187137C8AE4F1794F5F42CB04455D9">
    <w:name w:val="D9187137C8AE4F1794F5F42CB04455D9"/>
  </w:style>
  <w:style w:type="paragraph" w:customStyle="1" w:styleId="397143FB1406466F89F8E3AB2819DD78">
    <w:name w:val="397143FB1406466F89F8E3AB2819DD78"/>
  </w:style>
  <w:style w:type="paragraph" w:customStyle="1" w:styleId="61898418532243AE9AEF86E1DEF56F89">
    <w:name w:val="61898418532243AE9AEF86E1DEF56F89"/>
  </w:style>
  <w:style w:type="paragraph" w:customStyle="1" w:styleId="F2E104D87DF4498B930D4E5F7BE01A4E">
    <w:name w:val="F2E104D87DF4498B930D4E5F7BE01A4E"/>
  </w:style>
  <w:style w:type="paragraph" w:customStyle="1" w:styleId="C578DDA0A0564257A39CEF32FE6F2C7A">
    <w:name w:val="C578DDA0A0564257A39CEF32FE6F2C7A"/>
  </w:style>
  <w:style w:type="paragraph" w:customStyle="1" w:styleId="F97F365425DB44738091BEDB7FAA6A92">
    <w:name w:val="F97F365425DB44738091BEDB7FAA6A92"/>
  </w:style>
  <w:style w:type="paragraph" w:customStyle="1" w:styleId="10B5805D7F7C4846ADC124EAD874BED3">
    <w:name w:val="10B5805D7F7C4846ADC124EAD874BED3"/>
  </w:style>
  <w:style w:type="paragraph" w:customStyle="1" w:styleId="8CD037AE59054ADB90DE80D809C54252">
    <w:name w:val="8CD037AE59054ADB90DE80D809C54252"/>
  </w:style>
  <w:style w:type="paragraph" w:customStyle="1" w:styleId="D39C5724B3AC4E1BADECFC3AB07DDDF9">
    <w:name w:val="D39C5724B3AC4E1BADECFC3AB07DDDF9"/>
  </w:style>
  <w:style w:type="paragraph" w:customStyle="1" w:styleId="E15ED923886A42CF961D68B5D9E8C79F">
    <w:name w:val="E15ED923886A42CF961D68B5D9E8C79F"/>
    <w:rsid w:val="001F421F"/>
  </w:style>
  <w:style w:type="paragraph" w:customStyle="1" w:styleId="12C6E9712B204754BB663D5417E546AD">
    <w:name w:val="12C6E9712B204754BB663D5417E546AD"/>
    <w:rsid w:val="001F421F"/>
  </w:style>
  <w:style w:type="paragraph" w:customStyle="1" w:styleId="BF5C2050A1664930957520764A0586E8">
    <w:name w:val="BF5C2050A1664930957520764A0586E8"/>
    <w:rsid w:val="001F421F"/>
  </w:style>
  <w:style w:type="paragraph" w:customStyle="1" w:styleId="9D124E1F31DC4C7F839F462FEEF228EF">
    <w:name w:val="9D124E1F31DC4C7F839F462FEEF228EF"/>
    <w:rsid w:val="001F42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85BE7AE-E765-424B-B5E5-BB3F955621E0}">
  <we:reference id="wa102920437" version="1.3.1.0" store="en-GB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468FFD-77DB-492B-8E2E-209C22119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2015.dotx</Template>
  <TotalTime>0</TotalTime>
  <Pages>12</Pages>
  <Words>2127</Words>
  <Characters>12126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Space and Probability</vt:lpstr>
    </vt:vector>
  </TitlesOfParts>
  <Company>Western Mathematics</Company>
  <LinksUpToDate>false</LinksUpToDate>
  <CharactersWithSpaces>14225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Space and Probability</dc:title>
  <dc:creator>Garry</dc:creator>
  <cp:lastModifiedBy>Garry</cp:lastModifiedBy>
  <cp:revision>2</cp:revision>
  <dcterms:created xsi:type="dcterms:W3CDTF">2016-01-17T22:07:00Z</dcterms:created>
  <dcterms:modified xsi:type="dcterms:W3CDTF">2016-01-17T22:07:00Z</dcterms:modified>
  <cp:category>Year 7</cp:category>
</cp:coreProperties>
</file>