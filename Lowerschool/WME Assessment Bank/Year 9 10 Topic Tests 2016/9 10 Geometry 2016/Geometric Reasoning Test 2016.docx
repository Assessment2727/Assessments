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632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702"/>
        <w:gridCol w:w="5760"/>
        <w:gridCol w:w="3170"/>
      </w:tblGrid>
      <w:tr w:rsidR="001B1E4E" w:rsidTr="001B1E4E">
        <w:trPr>
          <w:cantSplit/>
          <w:trHeight w:val="680"/>
        </w:trPr>
        <w:bookmarkStart w:id="0" w:name="_GoBack" w:displacedByCustomXml="next"/>
        <w:bookmarkEnd w:id="0" w:displacedByCustomXml="next"/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903724393"/>
            <w:placeholder>
              <w:docPart w:val="360C336283BF42F39E4527342A121E1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702" w:type="dxa"/>
                <w:shd w:val="clear" w:color="auto" w:fill="B6DDE8" w:themeFill="accent5" w:themeFillTint="66"/>
                <w:vAlign w:val="center"/>
              </w:tcPr>
              <w:p w:rsidR="001B1E4E" w:rsidRPr="00325745" w:rsidRDefault="007F1E35" w:rsidP="001B1E4E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10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043896736"/>
            <w:placeholder>
              <w:docPart w:val="979C9D022BF7497BA4366C723906B14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760" w:type="dxa"/>
                <w:shd w:val="clear" w:color="auto" w:fill="B6DDE8" w:themeFill="accent5" w:themeFillTint="66"/>
              </w:tcPr>
              <w:p w:rsidR="001B1E4E" w:rsidRPr="005C44C0" w:rsidRDefault="007F1E35" w:rsidP="001B1E4E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Geometric Reasoning</w:t>
                </w:r>
              </w:p>
            </w:tc>
          </w:sdtContent>
        </w:sdt>
        <w:tc>
          <w:tcPr>
            <w:tcW w:w="3170" w:type="dxa"/>
            <w:shd w:val="clear" w:color="auto" w:fill="002060"/>
            <w:vAlign w:val="center"/>
          </w:tcPr>
          <w:p w:rsidR="001B1E4E" w:rsidRPr="00FC09DE" w:rsidRDefault="001B1E4E" w:rsidP="001B1E4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</w:t>
            </w:r>
            <w:r w:rsidR="00CB1627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 Allowed</w:t>
            </w:r>
          </w:p>
        </w:tc>
      </w:tr>
      <w:tr w:rsidR="007F1E35" w:rsidTr="0021035C">
        <w:trPr>
          <w:cantSplit/>
          <w:trHeight w:val="851"/>
        </w:trPr>
        <w:tc>
          <w:tcPr>
            <w:tcW w:w="7462" w:type="dxa"/>
            <w:gridSpan w:val="2"/>
            <w:shd w:val="clear" w:color="auto" w:fill="B6DDE8" w:themeFill="accent5" w:themeFillTint="66"/>
          </w:tcPr>
          <w:p w:rsidR="007F1E35" w:rsidRPr="0081256E" w:rsidRDefault="007F1E35" w:rsidP="007F1E35">
            <w:pPr>
              <w:spacing w:after="200" w:line="276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81256E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7F1E35" w:rsidRPr="0081256E" w:rsidRDefault="007F1E35" w:rsidP="007F1E35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81256E">
              <w:rPr>
                <w:rFonts w:ascii="Times New Roman" w:hAnsi="Times New Roman"/>
                <w:sz w:val="16"/>
                <w:szCs w:val="16"/>
              </w:rPr>
              <w:t>Apply logical reasoning, including the use of congruence and similarity, to proofs and numerical exercises involving plane shapes  (ACMMG244)</w:t>
            </w:r>
          </w:p>
          <w:p w:rsidR="007F1E35" w:rsidRPr="0081256E" w:rsidRDefault="007F1E35" w:rsidP="007F1E35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81256E">
              <w:rPr>
                <w:rFonts w:ascii="Times New Roman" w:hAnsi="Times New Roman"/>
                <w:sz w:val="16"/>
                <w:szCs w:val="16"/>
              </w:rPr>
              <w:t>Formulate proofs involving congruent triangles and angle properties (ACMMG243)</w:t>
            </w:r>
          </w:p>
        </w:tc>
        <w:tc>
          <w:tcPr>
            <w:tcW w:w="3170" w:type="dxa"/>
            <w:shd w:val="clear" w:color="auto" w:fill="B6DDE8" w:themeFill="accent5" w:themeFillTint="66"/>
          </w:tcPr>
          <w:p w:rsidR="007F1E35" w:rsidRDefault="007F1E35" w:rsidP="007F1E3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F1E35" w:rsidRPr="00325745" w:rsidRDefault="007F1E35" w:rsidP="007F1E35">
            <w:pPr>
              <w:rPr>
                <w:rFonts w:ascii="Times New Roman" w:hAnsi="Times New Roman"/>
                <w:sz w:val="36"/>
                <w:szCs w:val="36"/>
              </w:rPr>
            </w:pPr>
            <w:r w:rsidRPr="00204CB2">
              <w:rPr>
                <w:rFonts w:ascii="Times New Roman" w:hAnsi="Times New Roman"/>
                <w:sz w:val="24"/>
                <w:szCs w:val="24"/>
              </w:rPr>
              <w:t>Name</w:t>
            </w:r>
            <w:r>
              <w:rPr>
                <w:rFonts w:ascii="Times New Roman" w:hAnsi="Times New Roman"/>
                <w:sz w:val="28"/>
                <w:szCs w:val="28"/>
              </w:rPr>
              <w:t>_________________</w:t>
            </w:r>
          </w:p>
        </w:tc>
      </w:tr>
      <w:tr w:rsidR="00A82BA8" w:rsidTr="001B1E4E">
        <w:trPr>
          <w:cantSplit/>
          <w:trHeight w:val="454"/>
        </w:trPr>
        <w:tc>
          <w:tcPr>
            <w:tcW w:w="10632" w:type="dxa"/>
            <w:gridSpan w:val="3"/>
            <w:shd w:val="clear" w:color="auto" w:fill="B6DDE8" w:themeFill="accent5" w:themeFillTint="66"/>
          </w:tcPr>
          <w:p w:rsidR="00A82BA8" w:rsidRPr="007F1E35" w:rsidRDefault="00A82BA8" w:rsidP="007F1E35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 w:rsidR="007F1E35" w:rsidRPr="007F1E35">
              <w:rPr>
                <w:rFonts w:ascii="Times New Roman" w:hAnsi="Times New Roman"/>
                <w:b/>
                <w:sz w:val="28"/>
                <w:szCs w:val="28"/>
              </w:rPr>
              <w:t>Extended Answer Test.</w:t>
            </w:r>
          </w:p>
        </w:tc>
      </w:tr>
      <w:tr w:rsidR="00A82BA8" w:rsidTr="001B1E4E">
        <w:trPr>
          <w:cantSplit/>
          <w:trHeight w:val="624"/>
        </w:trPr>
        <w:tc>
          <w:tcPr>
            <w:tcW w:w="10632" w:type="dxa"/>
            <w:gridSpan w:val="3"/>
            <w:shd w:val="clear" w:color="auto" w:fill="B6DDE8" w:themeFill="accent5" w:themeFillTint="66"/>
          </w:tcPr>
          <w:p w:rsidR="007F1E35" w:rsidRDefault="007F1E35" w:rsidP="007F1E3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Answers should be supported by relevant mathematical reasoning and/or calculations</w:t>
            </w:r>
          </w:p>
          <w:p w:rsidR="007F1E35" w:rsidRPr="005E4C68" w:rsidRDefault="007F1E35" w:rsidP="007F1E3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E4C68">
              <w:rPr>
                <w:rFonts w:ascii="Times New Roman" w:hAnsi="Times New Roman"/>
                <w:b/>
                <w:sz w:val="24"/>
                <w:szCs w:val="24"/>
              </w:rPr>
              <w:t>Marks will not be awarded for answers with no reasoning.</w:t>
            </w:r>
          </w:p>
          <w:p w:rsidR="00A82BA8" w:rsidRDefault="007F1E35" w:rsidP="007F1E3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any diagrams and write all working and answers in the spaces provided on this test paper.</w:t>
            </w:r>
          </w:p>
        </w:tc>
      </w:tr>
    </w:tbl>
    <w:p w:rsidR="00A82BA8" w:rsidRPr="00A82BA8" w:rsidRDefault="00A82BA8">
      <w:pPr>
        <w:rPr>
          <w:sz w:val="16"/>
          <w:szCs w:val="16"/>
        </w:rPr>
      </w:pPr>
    </w:p>
    <w:tbl>
      <w:tblPr>
        <w:tblStyle w:val="TableGrid1"/>
        <w:tblW w:w="10740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4E01B5" w:rsidRPr="003A09E1" w:rsidTr="005E4C68">
        <w:trPr>
          <w:cantSplit/>
          <w:trHeight w:val="376"/>
          <w:tblHeader/>
        </w:trPr>
        <w:tc>
          <w:tcPr>
            <w:tcW w:w="9574" w:type="dxa"/>
            <w:gridSpan w:val="2"/>
          </w:tcPr>
          <w:p w:rsidR="004E01B5" w:rsidRPr="003A09E1" w:rsidRDefault="004E01B5" w:rsidP="003641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6" w:type="dxa"/>
          </w:tcPr>
          <w:p w:rsidR="004E01B5" w:rsidRPr="003A09E1" w:rsidRDefault="004E01B5" w:rsidP="0036416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A09E1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977711" w:rsidRPr="003A09E1" w:rsidTr="0021035C">
        <w:trPr>
          <w:cantSplit/>
          <w:trHeight w:val="851"/>
        </w:trPr>
        <w:tc>
          <w:tcPr>
            <w:tcW w:w="567" w:type="dxa"/>
            <w:shd w:val="clear" w:color="auto" w:fill="5DFF5D"/>
          </w:tcPr>
          <w:p w:rsidR="00977711" w:rsidRPr="003A09E1" w:rsidRDefault="00977711" w:rsidP="00977711">
            <w:pPr>
              <w:ind w:left="34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9007" w:type="dxa"/>
          </w:tcPr>
          <w:p w:rsidR="00977711" w:rsidRPr="004E417B" w:rsidRDefault="00826C3F" w:rsidP="00977711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6D73F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9" type="#_x0000_t75" style="position:absolute;margin-left:214.35pt;margin-top:-.55pt;width:176.8pt;height:117.55pt;z-index:251711488;mso-position-horizontal-relative:text;mso-position-vertical-relative:text">
                  <v:imagedata r:id="rId7" o:title=""/>
                </v:shape>
                <o:OLEObject Type="Embed" ProgID="FXDraw.Graphic" ShapeID="_x0000_s1069" DrawAspect="Content" ObjectID="_1516717723" r:id="rId8"/>
              </w:object>
            </w:r>
            <w:r w:rsidR="00977711">
              <w:rPr>
                <w:rFonts w:ascii="Times New Roman" w:hAnsi="Times New Roman"/>
                <w:sz w:val="24"/>
                <w:szCs w:val="24"/>
              </w:rPr>
              <w:t xml:space="preserve">(a)    Find the value of </w:t>
            </w:r>
            <w:r w:rsidR="00977711" w:rsidRPr="00EE79D3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="0097771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</w:tc>
        <w:tc>
          <w:tcPr>
            <w:tcW w:w="1166" w:type="dxa"/>
          </w:tcPr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70D87" w:rsidRPr="003A09E1" w:rsidTr="0021035C">
        <w:trPr>
          <w:cantSplit/>
          <w:trHeight w:val="851"/>
        </w:trPr>
        <w:tc>
          <w:tcPr>
            <w:tcW w:w="567" w:type="dxa"/>
            <w:shd w:val="clear" w:color="auto" w:fill="5DFF5D"/>
          </w:tcPr>
          <w:p w:rsidR="00970D87" w:rsidRPr="003A09E1" w:rsidRDefault="00970D87" w:rsidP="00970D87">
            <w:pPr>
              <w:ind w:left="34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0D87" w:rsidRPr="004E417B" w:rsidRDefault="00826C3F" w:rsidP="00970D87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C2D72A6">
                <v:shape id="_x0000_s1071" type="#_x0000_t75" style="position:absolute;margin-left:198.05pt;margin-top:1.4pt;width:219.15pt;height:147.9pt;z-index:251715584;mso-position-horizontal-relative:text;mso-position-vertical-relative:text">
                  <v:imagedata r:id="rId9" o:title=""/>
                </v:shape>
                <o:OLEObject Type="Embed" ProgID="FXDraw.Graphic" ShapeID="_x0000_s1071" DrawAspect="Content" ObjectID="_1516717724" r:id="rId10"/>
              </w:object>
            </w:r>
            <w:r w:rsidR="00970D87">
              <w:rPr>
                <w:rFonts w:ascii="Times New Roman" w:hAnsi="Times New Roman"/>
                <w:sz w:val="24"/>
                <w:szCs w:val="24"/>
              </w:rPr>
              <w:t xml:space="preserve">(b)     </w:t>
            </w:r>
            <w:r w:rsidR="00970D87" w:rsidRPr="004E417B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970D87" w:rsidRPr="004E417B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970D87" w:rsidRPr="004E417B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0D87" w:rsidRPr="004E417B" w:rsidRDefault="00970D87" w:rsidP="00970D87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</w:tc>
        <w:tc>
          <w:tcPr>
            <w:tcW w:w="1166" w:type="dxa"/>
          </w:tcPr>
          <w:p w:rsidR="00970D87" w:rsidRPr="003A09E1" w:rsidRDefault="00970D87" w:rsidP="00970D87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77711" w:rsidRPr="003A09E1" w:rsidTr="0021035C">
        <w:trPr>
          <w:cantSplit/>
          <w:trHeight w:val="851"/>
        </w:trPr>
        <w:tc>
          <w:tcPr>
            <w:tcW w:w="567" w:type="dxa"/>
            <w:shd w:val="clear" w:color="auto" w:fill="5DFF5D"/>
          </w:tcPr>
          <w:p w:rsidR="00977711" w:rsidRPr="003A09E1" w:rsidRDefault="00977711" w:rsidP="00977711">
            <w:pPr>
              <w:ind w:left="34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 w14:anchorId="04619219">
                <v:shape id="_x0000_s1070" type="#_x0000_t75" style="position:absolute;left:0;text-align:left;margin-left:284.4pt;margin-top:1.8pt;width:137.75pt;height:89.05pt;z-index:251713536;mso-position-horizontal-relative:text;mso-position-vertical-relative:text">
                  <v:imagedata r:id="rId11" o:title=""/>
                </v:shape>
                <o:OLEObject Type="Embed" ProgID="FXDraw.Graphic" ShapeID="_x0000_s1070" DrawAspect="Content" ObjectID="_1516717725" r:id="rId12"/>
              </w:object>
            </w:r>
            <w:r w:rsidR="00970D87">
              <w:t>(c</w:t>
            </w:r>
            <w:r w:rsidR="00977711">
              <w:t xml:space="preserve">)        Find the value of </w:t>
            </w:r>
            <w:r w:rsidR="00977711" w:rsidRPr="00614610">
              <w:rPr>
                <w:i/>
              </w:rPr>
              <w:t>m</w:t>
            </w:r>
            <w:r w:rsidR="00977711">
              <w:t>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….………………………………………..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……..……………………………………..</w:t>
            </w:r>
          </w:p>
        </w:tc>
        <w:tc>
          <w:tcPr>
            <w:tcW w:w="1166" w:type="dxa"/>
          </w:tcPr>
          <w:p w:rsidR="00977711" w:rsidRPr="003A09E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77711" w:rsidRPr="003A09E1" w:rsidTr="0021035C">
        <w:trPr>
          <w:cantSplit/>
          <w:trHeight w:val="851"/>
        </w:trPr>
        <w:tc>
          <w:tcPr>
            <w:tcW w:w="567" w:type="dxa"/>
            <w:shd w:val="clear" w:color="auto" w:fill="5DFF5D"/>
          </w:tcPr>
          <w:p w:rsidR="00977711" w:rsidRPr="003A09E1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6" w:type="dxa"/>
          </w:tcPr>
          <w:p w:rsidR="00977711" w:rsidRPr="003A09E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977711" w:rsidRPr="003A09E1" w:rsidTr="0021035C">
        <w:trPr>
          <w:cantSplit/>
          <w:trHeight w:val="851"/>
        </w:trPr>
        <w:tc>
          <w:tcPr>
            <w:tcW w:w="567" w:type="dxa"/>
            <w:shd w:val="clear" w:color="auto" w:fill="5DFF5D"/>
          </w:tcPr>
          <w:p w:rsidR="00977711" w:rsidRPr="003A09E1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9007" w:type="dxa"/>
          </w:tcPr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 w14:anchorId="0A7D63CB">
                <v:shape id="_x0000_s1054" type="#_x0000_t75" style="position:absolute;left:0;text-align:left;margin-left:263.05pt;margin-top:7.2pt;width:159.1pt;height:88.55pt;z-index:251696128;mso-position-horizontal-relative:text;mso-position-vertical-relative:text">
                  <v:imagedata r:id="rId13" o:title=""/>
                </v:shape>
                <o:OLEObject Type="Embed" ProgID="FXDraw.Graphic" ShapeID="_x0000_s1054" DrawAspect="Content" ObjectID="_1516717726" r:id="rId14"/>
              </w:object>
            </w:r>
            <w:r w:rsidR="00977711">
              <w:t xml:space="preserve">(a)        Find the value of </w:t>
            </w:r>
            <w:r w:rsidR="00977711">
              <w:rPr>
                <w:i/>
              </w:rPr>
              <w:t>g</w:t>
            </w:r>
            <w:r w:rsidR="00977711">
              <w:t>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….………………………………………..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……..……………………………………..</w:t>
            </w:r>
          </w:p>
        </w:tc>
        <w:tc>
          <w:tcPr>
            <w:tcW w:w="1166" w:type="dxa"/>
          </w:tcPr>
          <w:p w:rsidR="00977711" w:rsidRPr="003A09E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77711" w:rsidRPr="003A09E1" w:rsidTr="0021035C">
        <w:trPr>
          <w:cantSplit/>
          <w:trHeight w:val="851"/>
        </w:trPr>
        <w:tc>
          <w:tcPr>
            <w:tcW w:w="567" w:type="dxa"/>
            <w:shd w:val="clear" w:color="auto" w:fill="5DFF5D"/>
          </w:tcPr>
          <w:p w:rsidR="00977711" w:rsidRPr="003A09E1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Pr="004E417B" w:rsidRDefault="00826C3F" w:rsidP="00977711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586D37E">
                <v:shape id="_x0000_s1055" type="#_x0000_t75" style="position:absolute;margin-left:274.95pt;margin-top:3.05pt;width:117.05pt;height:102.65pt;z-index:251697152;mso-position-horizontal-relative:text;mso-position-vertical-relative:text">
                  <v:imagedata r:id="rId15" o:title=""/>
                </v:shape>
                <o:OLEObject Type="Embed" ProgID="FXDraw.Graphic" ShapeID="_x0000_s1055" DrawAspect="Content" ObjectID="_1516717727" r:id="rId16"/>
              </w:object>
            </w:r>
            <w:r w:rsidR="00977711">
              <w:rPr>
                <w:rFonts w:ascii="Times New Roman" w:hAnsi="Times New Roman"/>
                <w:sz w:val="24"/>
                <w:szCs w:val="24"/>
              </w:rPr>
              <w:t xml:space="preserve">(b)    Find the value of </w:t>
            </w:r>
            <w:r w:rsidR="00977711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97771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</w:tc>
        <w:tc>
          <w:tcPr>
            <w:tcW w:w="1166" w:type="dxa"/>
          </w:tcPr>
          <w:p w:rsidR="00977711" w:rsidRPr="003A09E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77711" w:rsidRPr="003A09E1" w:rsidTr="0021035C">
        <w:trPr>
          <w:cantSplit/>
          <w:trHeight w:val="851"/>
        </w:trPr>
        <w:tc>
          <w:tcPr>
            <w:tcW w:w="567" w:type="dxa"/>
            <w:shd w:val="clear" w:color="auto" w:fill="5DFF5D"/>
          </w:tcPr>
          <w:p w:rsidR="00977711" w:rsidRPr="003A09E1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Pr="004E417B" w:rsidRDefault="00826C3F" w:rsidP="00977711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AAB7FC4">
                <v:shape id="_x0000_s1056" type="#_x0000_t75" style="position:absolute;margin-left:274.95pt;margin-top:3.05pt;width:98.05pt;height:113.5pt;z-index:251698176;mso-position-horizontal-relative:text;mso-position-vertical-relative:text">
                  <v:imagedata r:id="rId17" o:title=""/>
                </v:shape>
                <o:OLEObject Type="Embed" ProgID="FXDraw.Graphic" ShapeID="_x0000_s1056" DrawAspect="Content" ObjectID="_1516717728" r:id="rId18"/>
              </w:object>
            </w:r>
            <w:r w:rsidR="00977711">
              <w:rPr>
                <w:rFonts w:ascii="Times New Roman" w:hAnsi="Times New Roman"/>
                <w:sz w:val="24"/>
                <w:szCs w:val="24"/>
              </w:rPr>
              <w:t xml:space="preserve">(c)    Find the value of </w:t>
            </w:r>
            <w:r w:rsidR="00977711" w:rsidRPr="005F2695">
              <w:rPr>
                <w:rFonts w:ascii="Times New Roman" w:hAnsi="Times New Roman"/>
                <w:i/>
                <w:sz w:val="24"/>
                <w:szCs w:val="24"/>
              </w:rPr>
              <w:t>w</w:t>
            </w:r>
            <w:r w:rsidR="0097771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</w:tc>
        <w:tc>
          <w:tcPr>
            <w:tcW w:w="1166" w:type="dxa"/>
          </w:tcPr>
          <w:p w:rsidR="00977711" w:rsidRDefault="00D43DBF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FF66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A417C8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9007" w:type="dxa"/>
          </w:tcPr>
          <w:p w:rsidR="00977711" w:rsidRPr="004E417B" w:rsidRDefault="00826C3F" w:rsidP="00977711">
            <w:pPr>
              <w:ind w:left="426" w:right="5035" w:hanging="4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A410404">
                <v:shape id="_x0000_s1057" type="#_x0000_t75" style="position:absolute;left:0;text-align:left;margin-left:228.9pt;margin-top:1.55pt;width:210.35pt;height:134.45pt;z-index:251699200;mso-position-horizontal-relative:text;mso-position-vertical-relative:text">
                  <v:imagedata r:id="rId19" o:title=""/>
                </v:shape>
                <o:OLEObject Type="Embed" ProgID="FXDraw.Graphic" ShapeID="_x0000_s1057" DrawAspect="Content" ObjectID="_1516717729" r:id="rId20"/>
              </w:object>
            </w:r>
            <w:r w:rsidR="00977711" w:rsidRPr="00AF732B">
              <w:rPr>
                <w:rFonts w:ascii="Times New Roman" w:hAnsi="Times New Roman"/>
                <w:sz w:val="24"/>
                <w:szCs w:val="24"/>
              </w:rPr>
              <w:t>(a)</w:t>
            </w:r>
            <w:r w:rsidR="00977711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977711" w:rsidRPr="00AF732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77711" w:rsidRPr="004E417B">
              <w:rPr>
                <w:rFonts w:ascii="Times New Roman" w:hAnsi="Times New Roman"/>
                <w:i/>
                <w:sz w:val="24"/>
                <w:szCs w:val="24"/>
              </w:rPr>
              <w:t>KL</w:t>
            </w:r>
            <w:r w:rsidR="00C4168A">
              <w:rPr>
                <w:rFonts w:ascii="Times New Roman" w:hAnsi="Times New Roman"/>
                <w:i/>
                <w:sz w:val="24"/>
                <w:szCs w:val="24"/>
              </w:rPr>
              <w:t>, MN</w:t>
            </w:r>
            <w:r w:rsidR="00977711" w:rsidRPr="004E417B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977711" w:rsidRPr="004E417B">
              <w:rPr>
                <w:rFonts w:ascii="Times New Roman" w:hAnsi="Times New Roman"/>
                <w:i/>
                <w:sz w:val="24"/>
                <w:szCs w:val="24"/>
              </w:rPr>
              <w:t>QR</w:t>
            </w:r>
            <w:r w:rsidR="00977711" w:rsidRPr="004E417B">
              <w:rPr>
                <w:rFonts w:ascii="Times New Roman" w:hAnsi="Times New Roman"/>
                <w:sz w:val="24"/>
                <w:szCs w:val="24"/>
              </w:rPr>
              <w:t xml:space="preserve"> are straight lines which intersect at </w:t>
            </w:r>
            <w:r w:rsidR="00977711" w:rsidRPr="004E417B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977711"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77711" w:rsidRDefault="00977711" w:rsidP="00977711">
            <w:pPr>
              <w:ind w:left="568" w:right="5035" w:hanging="56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4E417B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77711" w:rsidRPr="004E417B" w:rsidRDefault="00977711" w:rsidP="00977711">
            <w:pPr>
              <w:ind w:left="568" w:right="5035" w:hanging="568"/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</w:tc>
        <w:tc>
          <w:tcPr>
            <w:tcW w:w="1166" w:type="dxa"/>
          </w:tcPr>
          <w:p w:rsidR="00977711" w:rsidRPr="003A09E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FF66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Pr="00AF732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AF732B">
              <w:rPr>
                <w:rFonts w:ascii="Times New Roman" w:hAnsi="Times New Roman"/>
                <w:sz w:val="24"/>
                <w:szCs w:val="24"/>
              </w:rPr>
              <w:t>(b)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826C3F">
              <w:rPr>
                <w:noProof/>
                <w:lang w:eastAsia="en-AU"/>
              </w:rPr>
              <w:object w:dxaOrig="1440" w:dyaOrig="1440">
                <v:shape id="_x0000_s1058" type="#_x0000_t75" style="position:absolute;margin-left:329.4pt;margin-top:7.95pt;width:101.75pt;height:116.15pt;z-index:251700224;mso-position-horizontal-relative:text;mso-position-vertical:absolute;mso-position-vertical-relative:text">
                  <v:imagedata r:id="rId21" o:title=""/>
                </v:shape>
                <o:OLEObject Type="Embed" ProgID="FXDraw.Graphic" ShapeID="_x0000_s1058" DrawAspect="Content" ObjectID="_1516717730" r:id="rId22"/>
              </w:object>
            </w:r>
            <w:r w:rsidRPr="00AF732B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AB5D36"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 w:rsidRPr="00AF73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977711" w:rsidRPr="003A09E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FF66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826C3F" w:rsidP="00977711">
            <w:pPr>
              <w:rPr>
                <w:rFonts w:ascii="Times New Roman" w:hAnsi="Times New Roman"/>
                <w:i/>
                <w:position w:val="-38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object w:dxaOrig="1440" w:dyaOrig="1440">
                <v:shape id="_x0000_s1060" type="#_x0000_t75" style="position:absolute;margin-left:263.85pt;margin-top:5.55pt;width:165.2pt;height:120.7pt;z-index:251702272;mso-position-horizontal-relative:text;mso-position-vertical-relative:text">
                  <v:imagedata r:id="rId23" o:title=""/>
                </v:shape>
                <o:OLEObject Type="Embed" ProgID="FXDraw.Graphic" ShapeID="_x0000_s1060" DrawAspect="Content" ObjectID="_1516717731" r:id="rId24"/>
              </w:object>
            </w:r>
            <w:r w:rsidR="00977711" w:rsidRPr="00670FBC">
              <w:rPr>
                <w:rFonts w:ascii="Times New Roman" w:hAnsi="Times New Roman"/>
                <w:sz w:val="24"/>
                <w:szCs w:val="24"/>
              </w:rPr>
              <w:t>(c)       Find the value of</w:t>
            </w:r>
            <w:r w:rsidR="00977711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 </w:t>
            </w:r>
            <w:r w:rsidR="00977711" w:rsidRPr="007C581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0" w:dyaOrig="196">
                <v:shape id="_x0000_i1034" type="#_x0000_t75" style="width:10.5pt;height:9.75pt" o:ole="">
                  <v:imagedata r:id="rId25" o:title=""/>
                </v:shape>
                <o:OLEObject Type="Embed" ProgID="FXEquation.Equation" ShapeID="_x0000_i1034" DrawAspect="Content" ObjectID="_1516717685" r:id="rId26"/>
              </w:object>
            </w:r>
            <w:r w:rsidR="00977711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  <w:r w:rsidR="00977711"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</w:p>
          <w:p w:rsidR="00977711" w:rsidRDefault="00977711" w:rsidP="00977711">
            <w:pPr>
              <w:rPr>
                <w:rFonts w:ascii="Times New Roman" w:hAnsi="Times New Roman"/>
                <w:i/>
                <w:position w:val="-38"/>
                <w:sz w:val="24"/>
                <w:szCs w:val="24"/>
              </w:rPr>
            </w:pPr>
          </w:p>
          <w:p w:rsidR="00977711" w:rsidRPr="007C5811" w:rsidRDefault="00977711" w:rsidP="00977711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FF66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A417C8"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9007" w:type="dxa"/>
          </w:tcPr>
          <w:p w:rsidR="00977711" w:rsidRDefault="00826C3F" w:rsidP="00BC66D1">
            <w:pPr>
              <w:pStyle w:val="LongerQuestions"/>
            </w:pPr>
            <w:r>
              <w:rPr>
                <w:rFonts w:eastAsiaTheme="minorEastAsia"/>
              </w:rPr>
              <w:object w:dxaOrig="1440" w:dyaOrig="1440">
                <v:shape id="_x0000_s1061" type="#_x0000_t75" style="position:absolute;left:0;text-align:left;margin-left:246.45pt;margin-top:13.65pt;width:192.95pt;height:119.25pt;z-index:251703296;mso-position-horizontal-relative:text;mso-position-vertical-relative:text">
                  <v:imagedata r:id="rId27" o:title=""/>
                </v:shape>
                <o:OLEObject Type="Embed" ProgID="FXDraw.Graphic" ShapeID="_x0000_s1061" DrawAspect="Content" ObjectID="_1516717732" r:id="rId28"/>
              </w:object>
            </w:r>
            <w:r w:rsidR="00977711">
              <w:t>(a)    AC || DF.</w:t>
            </w:r>
          </w:p>
          <w:p w:rsidR="00977711" w:rsidRDefault="00977711" w:rsidP="00BC66D1">
            <w:pPr>
              <w:pStyle w:val="LongerQuestions"/>
            </w:pPr>
            <w:r>
              <w:t xml:space="preserve">        Find the value of </w:t>
            </w:r>
            <w:r w:rsidRPr="00B77DCA">
              <w:rPr>
                <w:i/>
              </w:rPr>
              <w:t>g</w:t>
            </w:r>
            <w:r>
              <w:t>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……………………………………………....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……………………………………………....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C17CC9">
            <w:pPr>
              <w:pStyle w:val="QuestionStyle"/>
              <w:spacing w:after="0"/>
              <w:ind w:left="0"/>
            </w:pPr>
            <w:r>
              <w:t>………………………………………………</w:t>
            </w:r>
          </w:p>
          <w:p w:rsidR="00977711" w:rsidRDefault="00977711" w:rsidP="00C17CC9">
            <w:pPr>
              <w:pStyle w:val="QuestionStyle"/>
              <w:spacing w:after="0"/>
              <w:ind w:left="0"/>
            </w:pPr>
          </w:p>
          <w:p w:rsidR="00977711" w:rsidRPr="00D1063D" w:rsidRDefault="00977711" w:rsidP="00C17CC9">
            <w:pPr>
              <w:pStyle w:val="QuestionStyle"/>
              <w:spacing w:after="0"/>
              <w:ind w:left="0"/>
            </w:pPr>
            <w:r>
              <w:t>……………………………………………….</w:t>
            </w:r>
          </w:p>
        </w:tc>
        <w:tc>
          <w:tcPr>
            <w:tcW w:w="1166" w:type="dxa"/>
          </w:tcPr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FF66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977711" w:rsidP="00BC66D1">
            <w:pPr>
              <w:pStyle w:val="LongerQuestions"/>
            </w:pPr>
            <w:r>
              <w:t>(b)    ABCD is a rect</w:t>
            </w:r>
            <w:r w:rsidR="00AB5D36">
              <w:t>angle.   F is a point on BC.</w:t>
            </w:r>
            <w:r>
              <w:t xml:space="preserve"> </w:t>
            </w:r>
            <w:r w:rsidRPr="00B77DCA">
              <w:rPr>
                <w:color w:val="FF0000"/>
                <w:position w:val="-2"/>
              </w:rPr>
              <w:object w:dxaOrig="1676" w:dyaOrig="194">
                <v:shape id="_x0000_i1036" type="#_x0000_t75" style="width:84pt;height:9.75pt" o:ole="">
                  <v:imagedata r:id="rId29" o:title=""/>
                </v:shape>
                <o:OLEObject Type="Embed" ProgID="FXEquation.Equation" ShapeID="_x0000_i1036" DrawAspect="Content" ObjectID="_1516717686" r:id="rId30"/>
              </w:object>
            </w:r>
            <w:r>
              <w:t xml:space="preserve"> </w:t>
            </w:r>
          </w:p>
          <w:p w:rsidR="00977711" w:rsidRDefault="00977711" w:rsidP="00BC66D1">
            <w:pPr>
              <w:pStyle w:val="LongerQuestions"/>
            </w:pPr>
            <w:r>
              <w:t xml:space="preserve">         Find the size of  </w:t>
            </w:r>
            <w:r w:rsidRPr="00B77DCA">
              <w:object w:dxaOrig="798" w:dyaOrig="190">
                <v:shape id="_x0000_i1037" type="#_x0000_t75" style="width:40.5pt;height:9.75pt" o:ole="">
                  <v:imagedata r:id="rId31" o:title=""/>
                </v:shape>
                <o:OLEObject Type="Embed" ProgID="FXEquation.Equation" ShapeID="_x0000_i1037" DrawAspect="Content" ObjectID="_1516717687" r:id="rId32"/>
              </w:object>
            </w:r>
            <w:r>
              <w:t xml:space="preserve"> </w:t>
            </w:r>
          </w:p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62" type="#_x0000_t75" style="position:absolute;left:0;text-align:left;margin-left:287.15pt;margin-top:12pt;width:91.9pt;height:150.95pt;z-index:251704320;mso-position-horizontal-relative:text;mso-position-vertical-relative:text">
                  <v:imagedata r:id="rId33" o:title=""/>
                </v:shape>
                <o:OLEObject Type="Embed" ProgID="FXDraw.Graphic" ShapeID="_x0000_s1062" DrawAspect="Content" ObjectID="_1516717733" r:id="rId34"/>
              </w:object>
            </w:r>
          </w:p>
          <w:p w:rsidR="00AB5D36" w:rsidRDefault="00AB5D36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……………………………………………....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AB5D36">
            <w:pPr>
              <w:pStyle w:val="QuestionStyle"/>
              <w:spacing w:after="0"/>
              <w:ind w:left="0"/>
            </w:pPr>
            <w:r>
              <w:t>………………………………………………</w:t>
            </w:r>
          </w:p>
          <w:p w:rsidR="00977711" w:rsidRDefault="00977711" w:rsidP="00AB5D36">
            <w:pPr>
              <w:pStyle w:val="QuestionStyle"/>
              <w:spacing w:after="0"/>
              <w:ind w:left="0"/>
            </w:pPr>
          </w:p>
          <w:p w:rsidR="00977711" w:rsidRDefault="00977711" w:rsidP="00AB5D36">
            <w:pPr>
              <w:pStyle w:val="QuestionStyle"/>
              <w:spacing w:after="0"/>
              <w:ind w:left="0"/>
            </w:pPr>
            <w:r>
              <w:t>……………………………………………….</w:t>
            </w:r>
          </w:p>
        </w:tc>
        <w:tc>
          <w:tcPr>
            <w:tcW w:w="1166" w:type="dxa"/>
          </w:tcPr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FF66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826C3F" w:rsidP="00977711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5498146">
                <v:shape id="_x0000_s1059" type="#_x0000_t75" style="position:absolute;margin-left:243.6pt;margin-top:19.2pt;width:193.2pt;height:121.65pt;z-index:251701248;mso-position-horizontal-relative:text;mso-position-vertical-relative:text">
                  <v:imagedata r:id="rId35" o:title=""/>
                </v:shape>
                <o:OLEObject Type="Embed" ProgID="FXDraw.Graphic" ShapeID="_x0000_s1059" DrawAspect="Content" ObjectID="_1516717734" r:id="rId36"/>
              </w:object>
            </w:r>
            <w:r w:rsidR="00977711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(c)      PQR is an isosceles triangle. PR is produced to S. 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         </w:t>
            </w:r>
            <w:r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Find the value of </w:t>
            </w:r>
            <w:r w:rsidRPr="00D41F74">
              <w:rPr>
                <w:rFonts w:ascii="Times New Roman" w:hAnsi="Times New Roman"/>
                <w:i/>
                <w:position w:val="-38"/>
                <w:sz w:val="24"/>
                <w:szCs w:val="24"/>
              </w:rPr>
              <w:t>q</w:t>
            </w:r>
            <w:r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>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Pr="004E417B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CC99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A417C8">
              <w:rPr>
                <w:rFonts w:ascii="Times New Roman" w:hAnsi="Times New Roman"/>
                <w:sz w:val="24"/>
                <w:szCs w:val="24"/>
              </w:rPr>
              <w:t>5.</w:t>
            </w:r>
          </w:p>
        </w:tc>
        <w:tc>
          <w:tcPr>
            <w:tcW w:w="9007" w:type="dxa"/>
          </w:tcPr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63" type="#_x0000_t75" style="position:absolute;left:0;text-align:left;margin-left:128.7pt;margin-top:10.45pt;width:304.05pt;height:123.05pt;z-index:251705344;mso-position-horizontal-relative:text;mso-position-vertical-relative:text">
                  <v:imagedata r:id="rId37" o:title=""/>
                </v:shape>
                <o:OLEObject Type="Embed" ProgID="FXDraw.Graphic" ShapeID="_x0000_s1063" DrawAspect="Content" ObjectID="_1516717735" r:id="rId38"/>
              </w:object>
            </w:r>
            <w:r w:rsidR="00977711">
              <w:t xml:space="preserve">(a)    </w:t>
            </w:r>
            <w:r w:rsidR="00C4168A" w:rsidRPr="00C4168A">
              <w:object w:dxaOrig="3574" w:dyaOrig="198">
                <v:shape id="_x0000_i1041" type="#_x0000_t75" style="width:178.5pt;height:9.75pt" o:ole="">
                  <v:imagedata r:id="rId39" o:title=""/>
                </v:shape>
                <o:OLEObject Type="Embed" ProgID="FXEquation.Equation" ShapeID="_x0000_i1041" DrawAspect="Content" ObjectID="_1516717688" r:id="rId40"/>
              </w:object>
            </w:r>
            <w:r w:rsidR="00977711">
              <w:t xml:space="preserve"> 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……………………………………………....……………………………………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977711">
            <w:pPr>
              <w:pStyle w:val="QuestionStyle"/>
              <w:spacing w:after="0"/>
            </w:pPr>
          </w:p>
          <w:p w:rsidR="00977711" w:rsidRPr="00D1063D" w:rsidRDefault="00977711" w:rsidP="00BC66D1">
            <w:pPr>
              <w:pStyle w:val="LongerQuestions"/>
            </w:pPr>
            <w:r>
              <w:t>……………………………………………….……………………………………</w:t>
            </w:r>
          </w:p>
        </w:tc>
        <w:tc>
          <w:tcPr>
            <w:tcW w:w="1166" w:type="dxa"/>
          </w:tcPr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CC99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977711" w:rsidP="00BC66D1">
            <w:pPr>
              <w:pStyle w:val="LongerQuestions"/>
            </w:pPr>
            <w:r>
              <w:t xml:space="preserve">(b)     </w:t>
            </w:r>
            <w:r w:rsidR="00C4168A" w:rsidRPr="00C4168A">
              <w:object w:dxaOrig="5434" w:dyaOrig="238">
                <v:shape id="_x0000_i1042" type="#_x0000_t75" style="width:271.5pt;height:12pt" o:ole="">
                  <v:imagedata r:id="rId41" o:title=""/>
                </v:shape>
                <o:OLEObject Type="Embed" ProgID="FXEquation.Equation" ShapeID="_x0000_i1042" DrawAspect="Content" ObjectID="_1516717689" r:id="rId42"/>
              </w:object>
            </w:r>
            <w:r>
              <w:t xml:space="preserve"> </w:t>
            </w:r>
          </w:p>
          <w:p w:rsidR="00977711" w:rsidRPr="008426EE" w:rsidRDefault="00977711" w:rsidP="00BC66D1">
            <w:pPr>
              <w:pStyle w:val="LongerQuestions"/>
            </w:pPr>
            <w:r>
              <w:t xml:space="preserve"> </w:t>
            </w:r>
            <w:r w:rsidR="008426EE">
              <w:t xml:space="preserve">        </w:t>
            </w:r>
            <w:r w:rsidR="008426EE" w:rsidRPr="008426EE">
              <w:object w:dxaOrig="4556" w:dyaOrig="238">
                <v:shape id="_x0000_i1043" type="#_x0000_t75" style="width:228pt;height:12pt" o:ole="">
                  <v:imagedata r:id="rId43" o:title=""/>
                </v:shape>
                <o:OLEObject Type="Embed" ProgID="FXEquation.Equation" ShapeID="_x0000_i1043" DrawAspect="Content" ObjectID="_1516717690" r:id="rId44"/>
              </w:object>
            </w:r>
            <w:r w:rsidRPr="008426EE">
              <w:t xml:space="preserve"> </w:t>
            </w:r>
          </w:p>
          <w:p w:rsidR="00977711" w:rsidRPr="000C2405" w:rsidRDefault="00977711" w:rsidP="00BC66D1">
            <w:pPr>
              <w:pStyle w:val="LongerQuestions"/>
            </w:pPr>
            <w:r>
              <w:rPr>
                <w:position w:val="-6"/>
              </w:rPr>
              <w:t xml:space="preserve">              </w:t>
            </w:r>
            <w:r w:rsidRPr="000C2405">
              <w:object w:dxaOrig="2466" w:dyaOrig="198">
                <v:shape id="_x0000_i1044" type="#_x0000_t75" style="width:123.75pt;height:9.75pt" o:ole="">
                  <v:imagedata r:id="rId45" o:title=""/>
                </v:shape>
                <o:OLEObject Type="Embed" ProgID="FXEquation.Equation" ShapeID="_x0000_i1044" DrawAspect="Content" ObjectID="_1516717691" r:id="rId46"/>
              </w:object>
            </w:r>
            <w:r w:rsidRPr="000C2405">
              <w:t xml:space="preserve"> </w:t>
            </w:r>
          </w:p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64" type="#_x0000_t75" style="position:absolute;left:0;text-align:left;margin-left:134.4pt;margin-top:4.05pt;width:254.4pt;height:89.5pt;z-index:251706368;mso-position-horizontal-relative:text;mso-position-vertical-relative:text">
                  <v:imagedata r:id="rId47" o:title=""/>
                </v:shape>
                <o:OLEObject Type="Embed" ProgID="FXDraw.Graphic" ShapeID="_x0000_s1064" DrawAspect="Content" ObjectID="_1516717736" r:id="rId48"/>
              </w:objec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……………………………………………....……………………………………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C17CC9">
            <w:pPr>
              <w:pStyle w:val="QuestionStyle"/>
              <w:spacing w:after="0"/>
              <w:ind w:left="0" w:firstLine="142"/>
            </w:pPr>
          </w:p>
          <w:p w:rsidR="00977711" w:rsidRDefault="00977711" w:rsidP="00C17CC9">
            <w:pPr>
              <w:pStyle w:val="QuestionStyle"/>
              <w:spacing w:after="0"/>
              <w:ind w:left="0" w:firstLine="142"/>
            </w:pPr>
            <w:r>
              <w:t>……………………………………………….……………………………………</w:t>
            </w:r>
          </w:p>
        </w:tc>
        <w:tc>
          <w:tcPr>
            <w:tcW w:w="1166" w:type="dxa"/>
          </w:tcPr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CC99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 TS and RP are straight line segments which bisect one another at right angles at Q. </w:t>
            </w: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Prove that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88" w:dyaOrig="312">
                <v:shape id="_x0000_i1046" type="#_x0000_t75" style="width:88.5pt;height:15.75pt" o:ole="">
                  <v:imagedata r:id="rId49" o:title=""/>
                </v:shape>
                <o:OLEObject Type="Embed" ProgID="FXEquation.Equation" ShapeID="_x0000_i1046" DrawAspect="Content" ObjectID="_1516717692" r:id="rId50"/>
              </w:object>
            </w:r>
          </w:p>
          <w:p w:rsidR="00977711" w:rsidRDefault="00826C3F" w:rsidP="00977711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065" type="#_x0000_t75" style="position:absolute;margin-left:74.4pt;margin-top:3.6pt;width:193.2pt;height:152.4pt;z-index:251707392;mso-position-horizontal-relative:text;mso-position-vertical-relative:text">
                  <v:imagedata r:id="rId51" o:title=""/>
                </v:shape>
                <o:OLEObject Type="Embed" ProgID="FXDraw.Graphic" ShapeID="_x0000_s1065" DrawAspect="Content" ObjectID="_1516717737" r:id="rId52"/>
              </w:object>
            </w: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97771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977711" w:rsidRDefault="00977711" w:rsidP="00BC66D1">
            <w:pPr>
              <w:pStyle w:val="LongerQuestions"/>
            </w:pPr>
          </w:p>
        </w:tc>
        <w:tc>
          <w:tcPr>
            <w:tcW w:w="1166" w:type="dxa"/>
          </w:tcPr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CC99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A417C8">
              <w:rPr>
                <w:rFonts w:ascii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9007" w:type="dxa"/>
          </w:tcPr>
          <w:p w:rsidR="00977711" w:rsidRDefault="00977711" w:rsidP="00BC66D1">
            <w:pPr>
              <w:pStyle w:val="LongerQuestions"/>
            </w:pPr>
            <w:r>
              <w:t xml:space="preserve">(a)       Using </w:t>
            </w:r>
            <w:r w:rsidR="00C4168A">
              <w:t xml:space="preserve">only the property that </w:t>
            </w:r>
            <w:r w:rsidR="00C4168A" w:rsidRPr="00C4168A">
              <w:rPr>
                <w:i/>
              </w:rPr>
              <w:t xml:space="preserve">two pairs of </w:t>
            </w:r>
            <w:r w:rsidRPr="00C4168A">
              <w:rPr>
                <w:i/>
              </w:rPr>
              <w:t>adjacent sides of the kite ABCD are equal</w:t>
            </w:r>
            <w:r>
              <w:t>, prove the property that the diagonal AC bisects the angle BAD.</w:t>
            </w:r>
          </w:p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66" type="#_x0000_t75" style="position:absolute;left:0;text-align:left;margin-left:55.2pt;margin-top:4.2pt;width:210.45pt;height:134.15pt;z-index:251708416;mso-position-horizontal-relative:text;mso-position-vertical-relative:text">
                  <v:imagedata r:id="rId53" o:title=""/>
                </v:shape>
                <o:OLEObject Type="Embed" ProgID="FXDraw.Graphic" ShapeID="_x0000_s1066" DrawAspect="Content" ObjectID="_1516717738" r:id="rId54"/>
              </w:objec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……………………………………………....……………………………………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977711">
            <w:pPr>
              <w:pStyle w:val="QuestionStyle"/>
              <w:spacing w:after="0"/>
            </w:pPr>
          </w:p>
          <w:p w:rsidR="00977711" w:rsidRPr="00D1063D" w:rsidRDefault="00977711" w:rsidP="00BC66D1">
            <w:pPr>
              <w:pStyle w:val="LongerQuestions"/>
            </w:pPr>
            <w:r>
              <w:t>……………………………………………….……………………………………</w:t>
            </w:r>
          </w:p>
        </w:tc>
        <w:tc>
          <w:tcPr>
            <w:tcW w:w="1166" w:type="dxa"/>
          </w:tcPr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CC99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977711" w:rsidP="00BC66D1">
            <w:pPr>
              <w:pStyle w:val="LongerQuestions"/>
            </w:pPr>
            <w:r>
              <w:t>(b)     IH || KL, IH</w:t>
            </w:r>
            <w:r w:rsidR="00AB5D36">
              <w:t xml:space="preserve"> = 4.5 cm, KL = 12 cm and JK = 8</w:t>
            </w:r>
            <w:r>
              <w:t xml:space="preserve"> cm.   </w:t>
            </w:r>
          </w:p>
          <w:p w:rsidR="00977711" w:rsidRDefault="00977711" w:rsidP="00BC66D1">
            <w:pPr>
              <w:pStyle w:val="LongerQuestions"/>
            </w:pPr>
            <w:r>
              <w:t xml:space="preserve">        </w:t>
            </w:r>
          </w:p>
          <w:p w:rsidR="00977711" w:rsidRPr="00C25842" w:rsidRDefault="00977711" w:rsidP="00BC66D1">
            <w:pPr>
              <w:pStyle w:val="LongerQuestions"/>
            </w:pPr>
            <w:r>
              <w:t xml:space="preserve">        (i)    </w:t>
            </w:r>
            <w:r w:rsidR="00C4168A" w:rsidRPr="00C4168A">
              <w:object w:dxaOrig="3214" w:dyaOrig="238" w14:anchorId="2161A16A">
                <v:shape id="_x0000_i1049" type="#_x0000_t75" style="width:160.5pt;height:12pt" o:ole="">
                  <v:imagedata r:id="rId55" o:title=""/>
                </v:shape>
                <o:OLEObject Type="Embed" ProgID="FXEquation.Equation" ShapeID="_x0000_i1049" DrawAspect="Content" ObjectID="_1516717693" r:id="rId56"/>
              </w:object>
            </w:r>
            <w:r w:rsidRPr="00C25842">
              <w:t xml:space="preserve"> </w:t>
            </w:r>
          </w:p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67" type="#_x0000_t75" style="position:absolute;left:0;text-align:left;margin-left:55.2pt;margin-top:12.55pt;width:239.5pt;height:137.05pt;z-index:251709440;mso-position-horizontal-relative:text;mso-position-vertical-relative:text">
                  <v:imagedata r:id="rId57" o:title=""/>
                </v:shape>
                <o:OLEObject Type="Embed" ProgID="FXDraw.Graphic" ShapeID="_x0000_s1067" DrawAspect="Content" ObjectID="_1516717739" r:id="rId58"/>
              </w:objec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……………………………………………....……………………………………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>……………………………………………………………………………………</w:t>
            </w:r>
          </w:p>
          <w:p w:rsidR="00977711" w:rsidRDefault="00977711" w:rsidP="00977711">
            <w:pPr>
              <w:pStyle w:val="QuestionStyle"/>
              <w:spacing w:after="0"/>
              <w:ind w:left="0"/>
            </w:pPr>
          </w:p>
          <w:p w:rsidR="00977711" w:rsidRDefault="00977711" w:rsidP="00977711">
            <w:pPr>
              <w:pStyle w:val="QuestionStyle"/>
              <w:spacing w:after="0"/>
              <w:ind w:left="0"/>
            </w:pPr>
            <w:r>
              <w:t xml:space="preserve">        (ii) Find the length of HJ.</w:t>
            </w:r>
          </w:p>
          <w:p w:rsidR="00977711" w:rsidRDefault="00977711" w:rsidP="00977711">
            <w:pPr>
              <w:pStyle w:val="QuestionStyle"/>
              <w:spacing w:after="0"/>
              <w:ind w:left="0"/>
            </w:pPr>
          </w:p>
          <w:p w:rsidR="00977711" w:rsidRDefault="00977711" w:rsidP="00977711">
            <w:pPr>
              <w:pStyle w:val="QuestionStyle"/>
              <w:spacing w:after="0"/>
              <w:ind w:left="0"/>
            </w:pPr>
            <w:r>
              <w:t>……………………………………………….……………………………………</w:t>
            </w:r>
          </w:p>
          <w:p w:rsidR="00977711" w:rsidRDefault="00977711" w:rsidP="00977711">
            <w:pPr>
              <w:pStyle w:val="QuestionStyle"/>
              <w:spacing w:after="0"/>
            </w:pPr>
          </w:p>
          <w:p w:rsidR="00977711" w:rsidRPr="00D1063D" w:rsidRDefault="00977711" w:rsidP="00BC66D1">
            <w:pPr>
              <w:pStyle w:val="LongerQuestions"/>
            </w:pPr>
            <w:r>
              <w:t>……………………………………………….……………………………………</w:t>
            </w:r>
          </w:p>
        </w:tc>
        <w:tc>
          <w:tcPr>
            <w:tcW w:w="1166" w:type="dxa"/>
          </w:tcPr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Pr="00A417C8" w:rsidRDefault="000147F8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77711" w:rsidRPr="00A417C8" w:rsidTr="0021035C">
        <w:trPr>
          <w:cantSplit/>
          <w:trHeight w:val="851"/>
        </w:trPr>
        <w:tc>
          <w:tcPr>
            <w:tcW w:w="567" w:type="dxa"/>
            <w:shd w:val="clear" w:color="auto" w:fill="FFCC99"/>
          </w:tcPr>
          <w:p w:rsidR="00977711" w:rsidRPr="00A417C8" w:rsidRDefault="00977711" w:rsidP="00977711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07" w:type="dxa"/>
          </w:tcPr>
          <w:p w:rsidR="00977711" w:rsidRDefault="00977711" w:rsidP="00BC66D1">
            <w:pPr>
              <w:pStyle w:val="LongerQuestions"/>
            </w:pPr>
            <w:r>
              <w:t>(c)     A, B C and D are three points on a circle centre O, such that BD is a diameter.</w:t>
            </w:r>
          </w:p>
          <w:p w:rsidR="0097771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68" type="#_x0000_t75" style="position:absolute;left:0;text-align:left;margin-left:247.8pt;margin-top:9pt;width:193.65pt;height:215.25pt;z-index:251710464;mso-position-horizontal-relative:text;mso-position-vertical-relative:text">
                  <v:imagedata r:id="rId59" o:title=""/>
                </v:shape>
                <o:OLEObject Type="Embed" ProgID="FXDraw.Graphic" ShapeID="_x0000_s1068" DrawAspect="Content" ObjectID="_1516717740" r:id="rId60"/>
              </w:object>
            </w:r>
          </w:p>
          <w:p w:rsidR="00977711" w:rsidRDefault="00977711" w:rsidP="00BC66D1">
            <w:pPr>
              <w:pStyle w:val="LongerQuestions"/>
            </w:pPr>
            <w:r>
              <w:t xml:space="preserve">         (i)    Prove that  </w:t>
            </w:r>
            <w:r w:rsidRPr="007D0BE3">
              <w:object w:dxaOrig="786" w:dyaOrig="194">
                <v:shape id="_x0000_i1052" type="#_x0000_t75" style="width:39.75pt;height:9.75pt" o:ole="">
                  <v:imagedata r:id="rId61" o:title=""/>
                </v:shape>
                <o:OLEObject Type="Embed" ProgID="FXEquation.Equation" ShapeID="_x0000_i1052" DrawAspect="Content" ObjectID="_1516717694" r:id="rId62"/>
              </w:object>
            </w:r>
            <w:r>
              <w:t xml:space="preserve"> =  </w:t>
            </w:r>
            <w:r w:rsidRPr="007D0BE3">
              <w:object w:dxaOrig="1350" w:dyaOrig="194">
                <v:shape id="_x0000_i1053" type="#_x0000_t75" style="width:67.5pt;height:9.75pt" o:ole="">
                  <v:imagedata r:id="rId63" o:title=""/>
                </v:shape>
                <o:OLEObject Type="Embed" ProgID="FXEquation.Equation" ShapeID="_x0000_i1053" DrawAspect="Content" ObjectID="_1516717695" r:id="rId64"/>
              </w:object>
            </w:r>
            <w:r>
              <w:t xml:space="preserve"> </w:t>
            </w:r>
          </w:p>
          <w:p w:rsidR="00977711" w:rsidRDefault="00977711" w:rsidP="00BC66D1">
            <w:pPr>
              <w:pStyle w:val="LongerQuestions"/>
            </w:pPr>
          </w:p>
          <w:p w:rsidR="00977711" w:rsidRPr="004E417B" w:rsidRDefault="00977711" w:rsidP="00977711">
            <w:pPr>
              <w:pStyle w:val="LongerStyle"/>
            </w:pPr>
          </w:p>
          <w:p w:rsidR="00977711" w:rsidRPr="004E417B" w:rsidRDefault="00977711" w:rsidP="00977711">
            <w:pPr>
              <w:pStyle w:val="LongerStyle"/>
            </w:pPr>
            <w:r w:rsidRPr="004E417B">
              <w:t>….……………………………………………</w:t>
            </w:r>
          </w:p>
          <w:p w:rsidR="00977711" w:rsidRPr="004E417B" w:rsidRDefault="00977711" w:rsidP="00977711">
            <w:pPr>
              <w:pStyle w:val="LongerStyle"/>
            </w:pPr>
          </w:p>
          <w:p w:rsidR="00977711" w:rsidRPr="004E417B" w:rsidRDefault="00977711" w:rsidP="00977711">
            <w:pPr>
              <w:pStyle w:val="LongerStyle"/>
            </w:pPr>
            <w:r w:rsidRPr="004E417B">
              <w:t>…….…………………………………………</w:t>
            </w:r>
          </w:p>
          <w:p w:rsidR="00977711" w:rsidRPr="004E417B" w:rsidRDefault="00977711" w:rsidP="00977711">
            <w:pPr>
              <w:pStyle w:val="LongerStyle"/>
            </w:pPr>
          </w:p>
          <w:p w:rsidR="00977711" w:rsidRPr="004E417B" w:rsidRDefault="00977711" w:rsidP="00977711">
            <w:pPr>
              <w:pStyle w:val="LongerStyle"/>
            </w:pPr>
            <w:r w:rsidRPr="004E417B">
              <w:t>……….………………………………………</w:t>
            </w:r>
          </w:p>
          <w:p w:rsidR="00977711" w:rsidRPr="004E417B" w:rsidRDefault="00977711" w:rsidP="00977711">
            <w:pPr>
              <w:pStyle w:val="LongerStyle"/>
            </w:pPr>
          </w:p>
          <w:p w:rsidR="00977711" w:rsidRPr="004E417B" w:rsidRDefault="00977711" w:rsidP="00977711">
            <w:pPr>
              <w:pStyle w:val="LongerStyle"/>
            </w:pPr>
            <w:r w:rsidRPr="004E417B">
              <w:t>………….……………………………………</w:t>
            </w:r>
          </w:p>
          <w:p w:rsidR="00977711" w:rsidRPr="004E417B" w:rsidRDefault="00977711" w:rsidP="00977711">
            <w:pPr>
              <w:pStyle w:val="LongerStyle"/>
            </w:pPr>
          </w:p>
          <w:p w:rsidR="00977711" w:rsidRDefault="00977711" w:rsidP="00BC66D1">
            <w:pPr>
              <w:pStyle w:val="LongerQuestions"/>
            </w:pPr>
            <w:r w:rsidRPr="004E417B">
              <w:t>…………….………………………….………</w:t>
            </w:r>
          </w:p>
          <w:p w:rsidR="00977711" w:rsidRDefault="00977711" w:rsidP="00BC66D1">
            <w:pPr>
              <w:pStyle w:val="LongerQuestions"/>
            </w:pPr>
          </w:p>
          <w:p w:rsidR="00977711" w:rsidRDefault="00977711" w:rsidP="00BC66D1">
            <w:pPr>
              <w:pStyle w:val="LongerQuestions"/>
            </w:pPr>
            <w:r>
              <w:t xml:space="preserve">        (ii)     Prove that  </w:t>
            </w:r>
            <w:r w:rsidRPr="007D0BE3">
              <w:object w:dxaOrig="774" w:dyaOrig="194">
                <v:shape id="_x0000_i1054" type="#_x0000_t75" style="width:39pt;height:9.75pt" o:ole="">
                  <v:imagedata r:id="rId65" o:title=""/>
                </v:shape>
                <o:OLEObject Type="Embed" ProgID="FXEquation.Equation" ShapeID="_x0000_i1054" DrawAspect="Content" ObjectID="_1516717696" r:id="rId66"/>
              </w:object>
            </w:r>
            <w:r>
              <w:t xml:space="preserve"> =  </w:t>
            </w:r>
            <w:r w:rsidRPr="007D0BE3">
              <w:object w:dxaOrig="1338" w:dyaOrig="194">
                <v:shape id="_x0000_i1055" type="#_x0000_t75" style="width:66.75pt;height:9.75pt" o:ole="">
                  <v:imagedata r:id="rId67" o:title=""/>
                </v:shape>
                <o:OLEObject Type="Embed" ProgID="FXEquation.Equation" ShapeID="_x0000_i1055" DrawAspect="Content" ObjectID="_1516717697" r:id="rId68"/>
              </w:object>
            </w:r>
            <w:r>
              <w:t xml:space="preserve"> </w:t>
            </w:r>
          </w:p>
          <w:p w:rsidR="00977711" w:rsidRPr="004E417B" w:rsidRDefault="00977711" w:rsidP="00977711">
            <w:pPr>
              <w:pStyle w:val="LongerStyle"/>
            </w:pPr>
          </w:p>
          <w:p w:rsidR="00977711" w:rsidRPr="004E417B" w:rsidRDefault="00977711" w:rsidP="00977711">
            <w:pPr>
              <w:pStyle w:val="LongerStyle"/>
            </w:pPr>
            <w:r w:rsidRPr="004E417B">
              <w:t>………….……………………………………</w:t>
            </w:r>
          </w:p>
          <w:p w:rsidR="00977711" w:rsidRPr="004E417B" w:rsidRDefault="00977711" w:rsidP="00977711">
            <w:pPr>
              <w:pStyle w:val="LongerStyle"/>
            </w:pPr>
          </w:p>
          <w:p w:rsidR="00977711" w:rsidRPr="004E417B" w:rsidRDefault="00977711" w:rsidP="00977711">
            <w:pPr>
              <w:pStyle w:val="LongerStyle"/>
            </w:pPr>
            <w:r w:rsidRPr="004E417B">
              <w:t>…….…………………………………………</w:t>
            </w:r>
          </w:p>
          <w:p w:rsidR="00977711" w:rsidRPr="004E417B" w:rsidRDefault="00977711" w:rsidP="00977711">
            <w:pPr>
              <w:pStyle w:val="LongerStyle"/>
            </w:pPr>
          </w:p>
          <w:p w:rsidR="00977711" w:rsidRPr="00D1063D" w:rsidRDefault="00977711" w:rsidP="00977711">
            <w:pPr>
              <w:pStyle w:val="LongerStyle"/>
            </w:pPr>
            <w:r w:rsidRPr="004E417B">
              <w:t>……….………………………………………</w:t>
            </w:r>
          </w:p>
        </w:tc>
        <w:tc>
          <w:tcPr>
            <w:tcW w:w="1166" w:type="dxa"/>
          </w:tcPr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3957CD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711" w:rsidRPr="00A417C8" w:rsidRDefault="00977711" w:rsidP="00977711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</w:tbl>
    <w:p w:rsidR="00216994" w:rsidRDefault="00216994"/>
    <w:p w:rsidR="008F4C0E" w:rsidRDefault="008F4C0E">
      <w:pPr>
        <w:sectPr w:rsidR="008F4C0E" w:rsidSect="006475AA">
          <w:headerReference w:type="default" r:id="rId69"/>
          <w:footerReference w:type="default" r:id="rId70"/>
          <w:headerReference w:type="first" r:id="rId71"/>
          <w:footerReference w:type="first" r:id="rId7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41" w:type="dxa"/>
        <w:tblInd w:w="-318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103"/>
        <w:gridCol w:w="317"/>
        <w:gridCol w:w="3402"/>
      </w:tblGrid>
      <w:tr w:rsidR="00062600" w:rsidTr="00C4168A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744551391"/>
            <w:placeholder>
              <w:docPart w:val="555D425A5C814F13A89B97EB82B0AF4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062600" w:rsidRPr="00325745" w:rsidRDefault="00062600" w:rsidP="003C39D8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10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236743850"/>
            <w:placeholder>
              <w:docPart w:val="7A854F5FAB8A44AE9D1846EE73980C5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062600" w:rsidRPr="005C44C0" w:rsidRDefault="00062600" w:rsidP="003C39D8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Geometric Reasoning</w:t>
                </w:r>
              </w:p>
            </w:tc>
          </w:sdtContent>
        </w:sdt>
        <w:tc>
          <w:tcPr>
            <w:tcW w:w="3719" w:type="dxa"/>
            <w:gridSpan w:val="2"/>
            <w:shd w:val="clear" w:color="auto" w:fill="215868" w:themeFill="accent5" w:themeFillShade="80"/>
          </w:tcPr>
          <w:p w:rsidR="00062600" w:rsidRPr="00423CB0" w:rsidRDefault="00062600" w:rsidP="003C39D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</w:tc>
      </w:tr>
      <w:tr w:rsidR="00062600" w:rsidTr="00C4168A">
        <w:trPr>
          <w:cantSplit/>
          <w:trHeight w:val="567"/>
        </w:trPr>
        <w:tc>
          <w:tcPr>
            <w:tcW w:w="10241" w:type="dxa"/>
            <w:gridSpan w:val="5"/>
            <w:shd w:val="clear" w:color="auto" w:fill="B6DDE8" w:themeFill="accent5" w:themeFillTint="66"/>
          </w:tcPr>
          <w:p w:rsidR="00062600" w:rsidRDefault="00062600" w:rsidP="003C39D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7F1E35">
              <w:rPr>
                <w:rFonts w:ascii="Times New Roman" w:hAnsi="Times New Roman"/>
                <w:b/>
                <w:sz w:val="28"/>
                <w:szCs w:val="28"/>
              </w:rPr>
              <w:t>Extended Answer Test.</w:t>
            </w:r>
          </w:p>
        </w:tc>
      </w:tr>
      <w:tr w:rsidR="00062600" w:rsidTr="00C4168A">
        <w:trPr>
          <w:cantSplit/>
          <w:trHeight w:val="567"/>
        </w:trPr>
        <w:tc>
          <w:tcPr>
            <w:tcW w:w="10241" w:type="dxa"/>
            <w:gridSpan w:val="5"/>
            <w:shd w:val="clear" w:color="auto" w:fill="B6DDE8" w:themeFill="accent5" w:themeFillTint="66"/>
          </w:tcPr>
          <w:p w:rsidR="00062600" w:rsidRPr="00325745" w:rsidRDefault="00062600" w:rsidP="003C39D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ANSWERS</w:t>
            </w:r>
          </w:p>
        </w:tc>
      </w:tr>
      <w:tr w:rsidR="00062600" w:rsidTr="00C4168A">
        <w:trPr>
          <w:cantSplit/>
          <w:trHeight w:val="227"/>
          <w:tblHeader/>
        </w:trPr>
        <w:tc>
          <w:tcPr>
            <w:tcW w:w="6839" w:type="dxa"/>
            <w:gridSpan w:val="4"/>
          </w:tcPr>
          <w:p w:rsidR="00062600" w:rsidRDefault="00062600" w:rsidP="003C39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62600" w:rsidRPr="00A252B0" w:rsidRDefault="00062600" w:rsidP="003C39D8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062600" w:rsidRDefault="00062600" w:rsidP="003C39D8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2" type="#_x0000_t75" style="position:absolute;left:0;text-align:left;margin-left:160.75pt;margin-top:-.15pt;width:123.6pt;height:82.2pt;z-index:251717632;mso-position-horizontal-relative:text;mso-position-vertical-relative:text">
                  <v:imagedata r:id="rId7" o:title=""/>
                </v:shape>
                <o:OLEObject Type="Embed" ProgID="FXDraw.Graphic" ShapeID="_x0000_s1072" DrawAspect="Content" ObjectID="_1516717741" r:id="rId73"/>
              </w:object>
            </w:r>
            <w:r w:rsidR="00062600">
              <w:t>(a)</w:t>
            </w:r>
          </w:p>
          <w:p w:rsidR="00062600" w:rsidRPr="004723CA" w:rsidRDefault="00062600" w:rsidP="00BC66D1">
            <w:pPr>
              <w:pStyle w:val="LongerQuestions"/>
            </w:pPr>
            <w:r>
              <w:t xml:space="preserve">       </w:t>
            </w:r>
            <w:r w:rsidRPr="004723CA">
              <w:object w:dxaOrig="2754" w:dyaOrig="518">
                <v:shape id="_x0000_i1057" type="#_x0000_t75" style="width:138pt;height:25.5pt" o:ole="">
                  <v:imagedata r:id="rId74" o:title=""/>
                </v:shape>
                <o:OLEObject Type="Embed" ProgID="FXEquation.Equation" ShapeID="_x0000_i1057" DrawAspect="Content" ObjectID="_1516717698" r:id="rId75"/>
              </w:object>
            </w:r>
            <w:r w:rsidRPr="004723CA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answer with reason.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or reason is wrong or not provided.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062600" w:rsidRPr="001B1E4E" w:rsidRDefault="00062600" w:rsidP="003C39D8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4" type="#_x0000_t75" style="position:absolute;left:0;text-align:left;margin-left:112.9pt;margin-top:12.3pt;width:171.45pt;height:115.7pt;z-index:251719680;mso-position-horizontal-relative:text;mso-position-vertical-relative:text">
                  <v:imagedata r:id="rId9" o:title=""/>
                </v:shape>
                <o:OLEObject Type="Embed" ProgID="FXDraw.Graphic" ShapeID="_x0000_s1074" DrawAspect="Content" ObjectID="_1516717742" r:id="rId76"/>
              </w:object>
            </w:r>
            <w:r w:rsidR="00062600">
              <w:t>(b)</w:t>
            </w:r>
          </w:p>
          <w:p w:rsidR="00062600" w:rsidRPr="004723CA" w:rsidRDefault="00062600" w:rsidP="00BC66D1">
            <w:pPr>
              <w:pStyle w:val="LongerQuestions"/>
            </w:pPr>
            <w:r>
              <w:t xml:space="preserve">  </w:t>
            </w:r>
            <w:r w:rsidRPr="004723CA">
              <w:object w:dxaOrig="2142" w:dyaOrig="518">
                <v:shape id="_x0000_i1059" type="#_x0000_t75" style="width:108pt;height:25.5pt" o:ole="">
                  <v:imagedata r:id="rId77" o:title=""/>
                </v:shape>
                <o:OLEObject Type="Embed" ProgID="FXEquation.Equation" ShapeID="_x0000_i1059" DrawAspect="Content" ObjectID="_1516717699" r:id="rId78"/>
              </w:object>
            </w:r>
            <w:r w:rsidRPr="004723CA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answer with reason.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or reason is wrong or not provided.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062600" w:rsidRPr="001B3341" w:rsidRDefault="00062600" w:rsidP="003C39D8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(c)</w:t>
            </w:r>
          </w:p>
          <w:p w:rsidR="00062600" w:rsidRPr="004723CA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3" type="#_x0000_t75" style="position:absolute;left:0;text-align:left;margin-left:159.45pt;margin-top:15.35pt;width:124.9pt;height:80.75pt;z-index:251718656;mso-position-horizontal-relative:text;mso-position-vertical-relative:text">
                  <v:imagedata r:id="rId11" o:title=""/>
                </v:shape>
                <o:OLEObject Type="Embed" ProgID="FXDraw.Graphic" ShapeID="_x0000_s1073" DrawAspect="Content" ObjectID="_1516717743" r:id="rId79"/>
              </w:object>
            </w:r>
            <w:r w:rsidR="00062600">
              <w:t xml:space="preserve"> </w:t>
            </w:r>
            <w:r w:rsidR="00062600" w:rsidRPr="004723CA">
              <w:object w:dxaOrig="5550" w:dyaOrig="718">
                <v:shape id="_x0000_i1061" type="#_x0000_t75" style="width:278.25pt;height:36pt" o:ole="">
                  <v:imagedata r:id="rId80" o:title=""/>
                </v:shape>
                <o:OLEObject Type="Embed" ProgID="FXEquation.Equation" ShapeID="_x0000_i1061" DrawAspect="Content" ObjectID="_1516717700" r:id="rId81"/>
              </w:object>
            </w:r>
            <w:r w:rsidR="00062600" w:rsidRPr="004723CA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answer with reason.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or reason is wrong or not provided.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062600" w:rsidRPr="001B1E4E" w:rsidRDefault="00062600" w:rsidP="003C39D8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5" type="#_x0000_t75" style="position:absolute;left:0;text-align:left;margin-left:67.6pt;margin-top:-2.65pt;width:159.1pt;height:88.55pt;z-index:251720704;mso-position-horizontal-relative:text;mso-position-vertical-relative:text">
                  <v:imagedata r:id="rId13" o:title=""/>
                </v:shape>
                <o:OLEObject Type="Embed" ProgID="FXDraw.Graphic" ShapeID="_x0000_s1075" DrawAspect="Content" ObjectID="_1516717744" r:id="rId82"/>
              </w:object>
            </w:r>
            <w:r w:rsidR="00062600">
              <w:t>(a)</w:t>
            </w:r>
          </w:p>
          <w:p w:rsidR="00062600" w:rsidRDefault="00062600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062600" w:rsidRPr="004723CA" w:rsidRDefault="00062600" w:rsidP="00BC66D1">
            <w:pPr>
              <w:pStyle w:val="LongerQuestions"/>
            </w:pPr>
            <w:r>
              <w:t xml:space="preserve"> </w:t>
            </w:r>
            <w:r w:rsidRPr="004723CA">
              <w:object w:dxaOrig="4874" w:dyaOrig="778">
                <v:shape id="_x0000_i1063" type="#_x0000_t75" style="width:243.75pt;height:39pt" o:ole="">
                  <v:imagedata r:id="rId83" o:title=""/>
                </v:shape>
                <o:OLEObject Type="Embed" ProgID="FXEquation.Equation" ShapeID="_x0000_i1063" DrawAspect="Content" ObjectID="_1516717701" r:id="rId84"/>
              </w:object>
            </w:r>
            <w:r w:rsidRPr="004723CA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answer with reason.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or reason is wrong or not provided.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062600" w:rsidRPr="001B3341" w:rsidRDefault="00062600" w:rsidP="003C39D8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(b)</w:t>
            </w:r>
          </w:p>
          <w:p w:rsidR="00062600" w:rsidRDefault="00062600" w:rsidP="00BC66D1">
            <w:pPr>
              <w:pStyle w:val="LongerQuestions"/>
            </w:pPr>
            <w:r>
              <w:t xml:space="preserve">   </w:t>
            </w:r>
          </w:p>
          <w:p w:rsidR="00062600" w:rsidRPr="004723CA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6" type="#_x0000_t75" style="position:absolute;left:0;text-align:left;margin-left:166.55pt;margin-top:30.15pt;width:117.05pt;height:102.65pt;z-index:251721728;mso-position-horizontal-relative:text;mso-position-vertical-relative:text">
                  <v:imagedata r:id="rId15" o:title=""/>
                </v:shape>
                <o:OLEObject Type="Embed" ProgID="FXDraw.Graphic" ShapeID="_x0000_s1076" DrawAspect="Content" ObjectID="_1516717745" r:id="rId85"/>
              </w:object>
            </w:r>
            <w:r w:rsidR="00062600" w:rsidRPr="004723CA">
              <w:object w:dxaOrig="7161" w:dyaOrig="778">
                <v:shape id="_x0000_i1065" type="#_x0000_t75" style="width:357.75pt;height:39pt" o:ole="">
                  <v:imagedata r:id="rId86" o:title=""/>
                </v:shape>
                <o:OLEObject Type="Embed" ProgID="FXEquation.Equation" ShapeID="_x0000_i1065" DrawAspect="Content" ObjectID="_1516717702" r:id="rId87"/>
              </w:object>
            </w:r>
            <w:r w:rsidR="00062600" w:rsidRPr="004723CA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answer with reason.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or reason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062600" w:rsidRPr="001B3341" w:rsidRDefault="00062600" w:rsidP="003C39D8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(c)</w:t>
            </w:r>
          </w:p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7" type="#_x0000_t75" style="position:absolute;left:0;text-align:left;margin-left:198.35pt;margin-top:43.45pt;width:88.3pt;height:102.2pt;z-index:251722752;mso-position-horizontal-relative:text;mso-position-vertical-relative:text">
                  <v:imagedata r:id="rId17" o:title=""/>
                </v:shape>
                <o:OLEObject Type="Embed" ProgID="FXDraw.Graphic" ShapeID="_x0000_s1077" DrawAspect="Content" ObjectID="_1516717746" r:id="rId88"/>
              </w:object>
            </w:r>
          </w:p>
          <w:p w:rsidR="00062600" w:rsidRPr="004723CA" w:rsidRDefault="00062600" w:rsidP="00BC66D1">
            <w:pPr>
              <w:pStyle w:val="LongerQuestions"/>
            </w:pPr>
            <w:r w:rsidRPr="004723CA">
              <w:object w:dxaOrig="6020" w:dyaOrig="1018">
                <v:shape id="_x0000_i1067" type="#_x0000_t75" style="width:300.75pt;height:51pt" o:ole="">
                  <v:imagedata r:id="rId89" o:title=""/>
                </v:shape>
                <o:OLEObject Type="Embed" ProgID="FXEquation.Equation" ShapeID="_x0000_i1067" DrawAspect="Content" ObjectID="_1516717703" r:id="rId90"/>
              </w:object>
            </w:r>
            <w:r w:rsidRPr="004723CA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answer with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or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062600" w:rsidRPr="001B1E4E" w:rsidRDefault="00062600" w:rsidP="003C39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3.</w:t>
            </w: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(a)</w:t>
            </w:r>
            <w:r w:rsidR="00C4168A" w:rsidRPr="00C4168A">
              <w:object w:dxaOrig="5644" w:dyaOrig="818">
                <v:shape id="_x0000_i1068" type="#_x0000_t75" style="width:282.75pt;height:40.5pt" o:ole="">
                  <v:imagedata r:id="rId91" o:title=""/>
                </v:shape>
                <o:OLEObject Type="Embed" ProgID="FXEquation.Equation" ShapeID="_x0000_i1068" DrawAspect="Content" ObjectID="_1516717704" r:id="rId92"/>
              </w:object>
            </w:r>
          </w:p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8" type="#_x0000_t75" style="position:absolute;left:0;text-align:left;margin-left:67.6pt;margin-top:11.45pt;width:216.7pt;height:138.5pt;z-index:251723776;mso-position-horizontal-relative:text;mso-position-vertical-relative:text">
                  <v:imagedata r:id="rId19" o:title=""/>
                </v:shape>
                <o:OLEObject Type="Embed" ProgID="FXDraw.Graphic" ShapeID="_x0000_s1078" DrawAspect="Content" ObjectID="_1516717747" r:id="rId93"/>
              </w:objec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incorrectly or one line of reasoning is wrong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and one line of reasoning is wrong or  more than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79" type="#_x0000_t75" style="position:absolute;left:0;text-align:left;margin-left:162.55pt;margin-top:62.3pt;width:101.5pt;height:115.9pt;z-index:251724800;mso-position-horizontal-relative:text;mso-position-vertical-relative:text">
                  <v:imagedata r:id="rId94" o:title=""/>
                </v:shape>
                <o:OLEObject Type="Embed" ProgID="FXDraw.Graphic" ShapeID="_x0000_s1079" DrawAspect="Content" ObjectID="_1516717748" r:id="rId95"/>
              </w:object>
            </w:r>
            <w:r w:rsidR="00062600">
              <w:t>(b)</w:t>
            </w:r>
            <w:r w:rsidR="00C4168A">
              <w:t xml:space="preserve">    </w:t>
            </w:r>
            <w:r w:rsidR="00062600">
              <w:t xml:space="preserve"> </w:t>
            </w:r>
            <w:r w:rsidR="00C4168A" w:rsidRPr="00C4168A">
              <w:object w:dxaOrig="4968" w:dyaOrig="1338">
                <v:shape id="_x0000_i1071" type="#_x0000_t75" style="width:248.25pt;height:66.75pt" o:ole="">
                  <v:imagedata r:id="rId96" o:title=""/>
                </v:shape>
                <o:OLEObject Type="Embed" ProgID="FXEquation.Equation" ShapeID="_x0000_i1071" DrawAspect="Content" ObjectID="_1516717705" r:id="rId97"/>
              </w:object>
            </w:r>
            <w:r w:rsidR="00062600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incorrectly or one line of reasoning is wrong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and one line of reasoning is wrong or  more than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0" type="#_x0000_t75" style="position:absolute;left:0;text-align:left;margin-left:103.45pt;margin-top:3.9pt;width:165.2pt;height:120.7pt;z-index:251725824;mso-position-horizontal-relative:text;mso-position-vertical-relative:text">
                  <v:imagedata r:id="rId23" o:title=""/>
                </v:shape>
                <o:OLEObject Type="Embed" ProgID="FXDraw.Graphic" ShapeID="_x0000_s1080" DrawAspect="Content" ObjectID="_1516717749" r:id="rId98"/>
              </w:object>
            </w:r>
            <w:r w:rsidR="00062600">
              <w:t>(c)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Pr="003959D8" w:rsidRDefault="00C4168A" w:rsidP="00BC66D1">
            <w:pPr>
              <w:pStyle w:val="LongerQuestions"/>
            </w:pPr>
            <w:r w:rsidRPr="003959D8">
              <w:object w:dxaOrig="6408" w:dyaOrig="1338">
                <v:shape id="_x0000_i1073" type="#_x0000_t75" style="width:320.25pt;height:66.75pt" o:ole="">
                  <v:imagedata r:id="rId99" o:title=""/>
                </v:shape>
                <o:OLEObject Type="Embed" ProgID="FXEquation.Equation" ShapeID="_x0000_i1073" DrawAspect="Content" ObjectID="_1516717706" r:id="rId100"/>
              </w:object>
            </w: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incorrectly or one line of reasoning is wrong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and one line of reasoning is wrong or  more than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(a)</w:t>
            </w:r>
          </w:p>
          <w:p w:rsidR="00062600" w:rsidRPr="003959D8" w:rsidRDefault="003959D8" w:rsidP="00BC66D1">
            <w:pPr>
              <w:pStyle w:val="LongerQuestions"/>
            </w:pPr>
            <w:r w:rsidRPr="003959D8">
              <w:object w:dxaOrig="5104" w:dyaOrig="818">
                <v:shape id="_x0000_i1074" type="#_x0000_t75" style="width:255.75pt;height:40.5pt" o:ole="">
                  <v:imagedata r:id="rId101" o:title=""/>
                </v:shape>
                <o:OLEObject Type="Embed" ProgID="FXEquation.Equation" ShapeID="_x0000_i1074" DrawAspect="Content" ObjectID="_1516717707" r:id="rId102"/>
              </w:object>
            </w:r>
            <w:r w:rsidR="00062600" w:rsidRPr="003959D8">
              <w:t xml:space="preserve"> </w:t>
            </w:r>
          </w:p>
          <w:p w:rsidR="00062600" w:rsidRDefault="00826C3F" w:rsidP="00BC66D1">
            <w:pPr>
              <w:pStyle w:val="LongerQuestions"/>
              <w:rPr>
                <w:position w:val="-6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81" type="#_x0000_t75" style="position:absolute;left:0;text-align:left;margin-left:53.25pt;margin-top:19.65pt;width:192.9pt;height:115.65pt;z-index:251726848;mso-position-horizontal-relative:text;mso-position-vertical-relative:text">
                  <v:imagedata r:id="rId103" o:title=""/>
                </v:shape>
                <o:OLEObject Type="Embed" ProgID="FXDraw.Graphic" ShapeID="_x0000_s1081" DrawAspect="Content" ObjectID="_1516717750" r:id="rId104"/>
              </w:objec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Pr="000E3B21" w:rsidRDefault="003959D8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incorrectly or one line of reasoning is wrong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and one line of reasoning is wrong or  more than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(b)</w:t>
            </w:r>
          </w:p>
          <w:p w:rsidR="00062600" w:rsidRPr="000E3B21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2" type="#_x0000_t75" style="position:absolute;left:0;text-align:left;margin-left:83.8pt;margin-top:46.25pt;width:91.9pt;height:150.95pt;z-index:251727872;mso-position-horizontal-relative:text;mso-position-vertical-relative:text">
                  <v:imagedata r:id="rId33" o:title=""/>
                </v:shape>
                <o:OLEObject Type="Embed" ProgID="FXDraw.Graphic" ShapeID="_x0000_s1082" DrawAspect="Content" ObjectID="_1516717751" r:id="rId105"/>
              </w:object>
            </w:r>
            <w:r w:rsidR="00062600">
              <w:t xml:space="preserve"> </w:t>
            </w:r>
            <w:r w:rsidR="00062600" w:rsidRPr="000E3B21">
              <w:object w:dxaOrig="5012" w:dyaOrig="778">
                <v:shape id="_x0000_i1077" type="#_x0000_t75" style="width:251.25pt;height:39pt" o:ole="">
                  <v:imagedata r:id="rId106" o:title=""/>
                </v:shape>
                <o:OLEObject Type="Embed" ProgID="FXEquation.Equation" ShapeID="_x0000_i1077" DrawAspect="Content" ObjectID="_1516717708" r:id="rId107"/>
              </w:objec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  <w:r w:rsidRPr="000E3B21">
              <w:t xml:space="preserve"> </w:t>
            </w:r>
          </w:p>
          <w:p w:rsidR="003959D8" w:rsidRDefault="003959D8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Default="003959D8" w:rsidP="00BC66D1">
            <w:pPr>
              <w:pStyle w:val="LongerQuestions"/>
            </w:pPr>
          </w:p>
          <w:p w:rsidR="003959D8" w:rsidRPr="000E3B21" w:rsidRDefault="003959D8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incorrectly or one line of reasoning is wrong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and one line of reasoning is wrong or  more than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(c)</w:t>
            </w:r>
          </w:p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3" type="#_x0000_t75" style="position:absolute;left:0;text-align:left;margin-left:46.2pt;margin-top:95.4pt;width:193.2pt;height:121.65pt;z-index:251728896;mso-position-horizontal-relative:text;mso-position-vertical-relative:text">
                  <v:imagedata r:id="rId35" o:title=""/>
                </v:shape>
                <o:OLEObject Type="Embed" ProgID="FXDraw.Graphic" ShapeID="_x0000_s1083" DrawAspect="Content" ObjectID="_1516717752" r:id="rId108"/>
              </w:object>
            </w:r>
            <w:r w:rsidR="00AB5D36" w:rsidRPr="00FC6930">
              <w:object w:dxaOrig="6907" w:dyaOrig="1338">
                <v:shape id="_x0000_i1079" type="#_x0000_t75" style="width:345.75pt;height:66.75pt" o:ole="">
                  <v:imagedata r:id="rId109" o:title=""/>
                </v:shape>
                <o:OLEObject Type="Embed" ProgID="FXEquation.Equation" ShapeID="_x0000_i1079" DrawAspect="Content" ObjectID="_1516717709" r:id="rId110"/>
              </w:objec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  <w:r w:rsidRPr="00FC6930">
              <w:t xml:space="preserve"> </w:t>
            </w:r>
          </w:p>
          <w:p w:rsidR="00C56EB3" w:rsidRDefault="00C56EB3" w:rsidP="00BC66D1">
            <w:pPr>
              <w:pStyle w:val="LongerQuestions"/>
            </w:pPr>
          </w:p>
          <w:p w:rsidR="00C56EB3" w:rsidRDefault="00C56EB3" w:rsidP="00BC66D1">
            <w:pPr>
              <w:pStyle w:val="LongerQuestions"/>
            </w:pPr>
          </w:p>
          <w:p w:rsidR="00C56EB3" w:rsidRDefault="00C56EB3" w:rsidP="00BC66D1">
            <w:pPr>
              <w:pStyle w:val="LongerQuestions"/>
            </w:pPr>
          </w:p>
          <w:p w:rsidR="00C56EB3" w:rsidRDefault="00C56EB3" w:rsidP="00BC66D1">
            <w:pPr>
              <w:pStyle w:val="LongerQuestions"/>
            </w:pPr>
          </w:p>
          <w:p w:rsidR="00C56EB3" w:rsidRDefault="00C56EB3" w:rsidP="00BC66D1">
            <w:pPr>
              <w:pStyle w:val="LongerQuestions"/>
            </w:pPr>
          </w:p>
          <w:p w:rsidR="00C56EB3" w:rsidRDefault="00C56EB3" w:rsidP="00BC66D1">
            <w:pPr>
              <w:pStyle w:val="LongerQuestions"/>
            </w:pPr>
          </w:p>
          <w:p w:rsidR="00C56EB3" w:rsidRDefault="00C56EB3" w:rsidP="00BC66D1">
            <w:pPr>
              <w:pStyle w:val="LongerQuestions"/>
            </w:pPr>
          </w:p>
          <w:p w:rsidR="00C56EB3" w:rsidRPr="00FC6930" w:rsidRDefault="00C56EB3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incorrectly or one line of reasoning is wrong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and one line of reasoning is wrong or  more than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062600" w:rsidRPr="001B1E4E" w:rsidRDefault="00062600" w:rsidP="003C39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(a)</w:t>
            </w:r>
          </w:p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4" type="#_x0000_t75" style="position:absolute;left:0;text-align:left;margin-left:.9pt;margin-top:6.4pt;width:278.25pt;height:112.6pt;z-index:251729920;mso-position-horizontal-relative:text;mso-position-vertical-relative:text">
                  <v:imagedata r:id="rId37" o:title=""/>
                </v:shape>
                <o:OLEObject Type="Embed" ProgID="FXDraw.Graphic" ShapeID="_x0000_s1084" DrawAspect="Content" ObjectID="_1516717753" r:id="rId111"/>
              </w:objec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Pr="003959D8" w:rsidRDefault="00062600" w:rsidP="00BC66D1">
            <w:pPr>
              <w:pStyle w:val="LongerQuestions"/>
            </w:pPr>
            <w:r>
              <w:t xml:space="preserve"> </w:t>
            </w:r>
            <w:r w:rsidR="003959D8" w:rsidRPr="003959D8">
              <w:object w:dxaOrig="3608" w:dyaOrig="1378">
                <v:shape id="_x0000_i1081" type="#_x0000_t75" style="width:180pt;height:69pt" o:ole="">
                  <v:imagedata r:id="rId112" o:title=""/>
                </v:shape>
                <o:OLEObject Type="Embed" ProgID="FXEquation.Equation" ShapeID="_x0000_i1081" DrawAspect="Content" ObjectID="_1516717710" r:id="rId113"/>
              </w:object>
            </w:r>
            <w:r w:rsidRPr="003959D8">
              <w:t xml:space="preserve"> </w:t>
            </w: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conclusion with right congruence test and all steps of reasoning given.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conclusion with one step of reasoning incorrect or not provided or if conclusion uses wrong test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at least one correct statement needed for the proof is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5" type="#_x0000_t75" style="position:absolute;left:0;text-align:left;margin-left:31.2pt;margin-top:3.5pt;width:254.4pt;height:89.5pt;z-index:251730944;mso-position-horizontal-relative:text;mso-position-vertical-relative:text">
                  <v:imagedata r:id="rId47" o:title=""/>
                </v:shape>
                <o:OLEObject Type="Embed" ProgID="FXDraw.Graphic" ShapeID="_x0000_s1085" DrawAspect="Content" ObjectID="_1516717754" r:id="rId114"/>
              </w:object>
            </w:r>
            <w:r w:rsidR="00062600">
              <w:t>(b)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Pr="003959D8" w:rsidRDefault="003959D8" w:rsidP="00BC66D1">
            <w:pPr>
              <w:pStyle w:val="LongerQuestions"/>
            </w:pPr>
            <w:r w:rsidRPr="003959D8">
              <w:object w:dxaOrig="4924" w:dyaOrig="1617">
                <v:shape id="_x0000_i1083" type="#_x0000_t75" style="width:246.75pt;height:80.25pt" o:ole="">
                  <v:imagedata r:id="rId115" o:title=""/>
                </v:shape>
                <o:OLEObject Type="Embed" ProgID="FXEquation.Equation" ShapeID="_x0000_i1083" DrawAspect="Content" ObjectID="_1516717711" r:id="rId116"/>
              </w:object>
            </w:r>
            <w:r w:rsidR="00062600" w:rsidRPr="003959D8">
              <w:t xml:space="preserve"> </w:t>
            </w: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incorrectly or one line of reasoning is wrong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and one line of reasoning is wrong or  more than one line of reasoning is wrong or not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6" type="#_x0000_t75" style="position:absolute;left:0;text-align:left;margin-left:52.8pt;margin-top:7.7pt;width:193.2pt;height:152.4pt;z-index:251731968;mso-position-horizontal-relative:text;mso-position-vertical-relative:text">
                  <v:imagedata r:id="rId117" o:title=""/>
                </v:shape>
                <o:OLEObject Type="Embed" ProgID="FXDraw.Graphic" ShapeID="_x0000_s1086" DrawAspect="Content" ObjectID="_1516717755" r:id="rId118"/>
              </w:object>
            </w:r>
            <w:r w:rsidR="00062600">
              <w:t>(c)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Pr="009854BF" w:rsidRDefault="00AB5D36" w:rsidP="00BC66D1">
            <w:pPr>
              <w:pStyle w:val="LongerQuestions"/>
            </w:pPr>
            <w:r w:rsidRPr="009854BF">
              <w:object w:dxaOrig="4958" w:dyaOrig="1378">
                <v:shape id="_x0000_i1085" type="#_x0000_t75" style="width:248.25pt;height:69pt" o:ole="">
                  <v:imagedata r:id="rId119" o:title=""/>
                </v:shape>
                <o:OLEObject Type="Embed" ProgID="FXEquation.Equation" ShapeID="_x0000_i1085" DrawAspect="Content" ObjectID="_1516717712" r:id="rId120"/>
              </w:object>
            </w: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conclusion with right congruence test and all steps of reasoning given.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conclusion with one step of reasoning incorrect or not provided or if conclusion uses wrong test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at least one correct statement needed for the proof is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5887" w:type="dxa"/>
            <w:gridSpan w:val="3"/>
          </w:tcPr>
          <w:p w:rsidR="00062600" w:rsidRDefault="00062600" w:rsidP="00BC66D1">
            <w:pPr>
              <w:pStyle w:val="LongerQuestions"/>
            </w:pPr>
            <w:r>
              <w:t>(a)     Adjacent sides are equal.</w:t>
            </w:r>
          </w:p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7" type="#_x0000_t75" style="position:absolute;left:0;text-align:left;margin-left:31.8pt;margin-top:3.35pt;width:210.45pt;height:134.15pt;z-index:251732992;mso-position-horizontal-relative:text;mso-position-vertical-relative:text">
                  <v:imagedata r:id="rId121" o:title=""/>
                </v:shape>
                <o:OLEObject Type="Embed" ProgID="FXDraw.Graphic" ShapeID="_x0000_s1087" DrawAspect="Content" ObjectID="_1516717756" r:id="rId122"/>
              </w:objec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AB5D36" w:rsidRDefault="00AB5D36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Pr="003959D8" w:rsidRDefault="003959D8" w:rsidP="00BC66D1">
            <w:pPr>
              <w:pStyle w:val="LongerQuestions"/>
            </w:pPr>
            <w:r w:rsidRPr="003959D8">
              <w:object w:dxaOrig="5378" w:dyaOrig="1918">
                <v:shape id="_x0000_i1087" type="#_x0000_t75" style="width:269.25pt;height:96.75pt" o:ole="">
                  <v:imagedata r:id="rId123" o:title=""/>
                </v:shape>
                <o:OLEObject Type="Embed" ProgID="FXEquation.Equation" ShapeID="_x0000_i1087" DrawAspect="Content" ObjectID="_1516717713" r:id="rId124"/>
              </w:object>
            </w:r>
          </w:p>
          <w:p w:rsidR="00C56EB3" w:rsidRDefault="00C56EB3" w:rsidP="00BC66D1">
            <w:pPr>
              <w:pStyle w:val="LongerQuestions"/>
            </w:pPr>
          </w:p>
          <w:p w:rsidR="00C56EB3" w:rsidRPr="00CA77E4" w:rsidRDefault="00C56EB3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conclusion with right congruence test and all steps of reasoning given, including the bisection of angle.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conclusion with one step of reasoning incorrect or not provided or if congruence uses wrong test or conclusion is incorrect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at least two correct statements needed for the proof are provided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8" type="#_x0000_t75" style="position:absolute;left:0;text-align:left;margin-left:26pt;margin-top:3.2pt;width:239.5pt;height:137.05pt;z-index:251734016;mso-position-horizontal-relative:text;mso-position-vertical-relative:text">
                  <v:imagedata r:id="rId57" o:title=""/>
                </v:shape>
                <o:OLEObject Type="Embed" ProgID="FXDraw.Graphic" ShapeID="_x0000_s1088" DrawAspect="Content" ObjectID="_1516717757" r:id="rId125"/>
              </w:object>
            </w:r>
            <w:r w:rsidR="00062600">
              <w:t>(b)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  <w:r>
              <w:t>(i)</w:t>
            </w:r>
          </w:p>
          <w:p w:rsidR="00062600" w:rsidRDefault="00062600" w:rsidP="00BC66D1">
            <w:pPr>
              <w:pStyle w:val="LongerQuestions"/>
            </w:pPr>
          </w:p>
          <w:p w:rsidR="00062600" w:rsidRPr="00BC66D1" w:rsidRDefault="00062600" w:rsidP="00BC66D1">
            <w:pPr>
              <w:pStyle w:val="LongerQuestions"/>
            </w:pPr>
            <w:r>
              <w:t xml:space="preserve"> </w:t>
            </w:r>
            <w:r w:rsidR="00BC66D1" w:rsidRPr="00BC66D1">
              <w:object w:dxaOrig="3698" w:dyaOrig="1378">
                <v:shape id="_x0000_i1089" type="#_x0000_t75" style="width:184.5pt;height:69pt" o:ole="">
                  <v:imagedata r:id="rId126" o:title=""/>
                </v:shape>
                <o:OLEObject Type="Embed" ProgID="FXEquation.Equation" ShapeID="_x0000_i1089" DrawAspect="Content" ObjectID="_1516717714" r:id="rId127"/>
              </w:object>
            </w:r>
          </w:p>
          <w:p w:rsidR="00062600" w:rsidRPr="00B353A2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  <w:r w:rsidRPr="00B353A2">
              <w:t>(ii)</w:t>
            </w:r>
            <w:r>
              <w:rPr>
                <w:position w:val="-118"/>
              </w:rPr>
              <w:t xml:space="preserve">    </w:t>
            </w:r>
            <w:r w:rsidR="00BC66D1" w:rsidRPr="00BC66D1">
              <w:object w:dxaOrig="3506" w:dyaOrig="1674">
                <v:shape id="_x0000_i1090" type="#_x0000_t75" style="width:175.5pt;height:84pt" o:ole="">
                  <v:imagedata r:id="rId128" o:title=""/>
                </v:shape>
                <o:OLEObject Type="Embed" ProgID="FXEquation.Equation" ShapeID="_x0000_i1090" DrawAspect="Content" ObjectID="_1516717715" r:id="rId129"/>
              </w:object>
            </w:r>
            <w:r>
              <w:rPr>
                <w:position w:val="-118"/>
              </w:rPr>
              <w:t xml:space="preserve"> </w:t>
            </w: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(i)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conclusion with right similarity test and all steps of reasoning given.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correct conclusion with one step of reasoning incorrect or not provided or if congruence uses wrong test or conclusion is incorrect or not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1 mark if at least two correct statements needed for the proof are provided 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(ii)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if answer is calculated correctly with reasoning/working provided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answer is calculated incorrectly with some correct working/reasoning</w:t>
            </w:r>
          </w:p>
        </w:tc>
      </w:tr>
      <w:tr w:rsidR="00062600" w:rsidTr="00C4168A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062600" w:rsidRPr="001B3341" w:rsidRDefault="00062600" w:rsidP="003C39D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87" w:type="dxa"/>
            <w:gridSpan w:val="3"/>
          </w:tcPr>
          <w:p w:rsidR="00062600" w:rsidRDefault="00826C3F" w:rsidP="00BC66D1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89" type="#_x0000_t75" style="position:absolute;left:0;text-align:left;margin-left:58.95pt;margin-top:.5pt;width:193.65pt;height:215.25pt;z-index:251735040;mso-position-horizontal-relative:text;mso-position-vertical-relative:text">
                  <v:imagedata r:id="rId59" o:title=""/>
                </v:shape>
                <o:OLEObject Type="Embed" ProgID="FXDraw.Graphic" ShapeID="_x0000_s1089" DrawAspect="Content" ObjectID="_1516717758" r:id="rId130"/>
              </w:object>
            </w:r>
            <w:r w:rsidR="00062600">
              <w:t>(c)</w: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  <w:r>
              <w:t>(i)</w:t>
            </w:r>
          </w:p>
          <w:p w:rsidR="00062600" w:rsidRDefault="00062600" w:rsidP="00BC66D1">
            <w:pPr>
              <w:pStyle w:val="LongerQuestions"/>
            </w:pPr>
          </w:p>
          <w:p w:rsidR="00062600" w:rsidRPr="00BC66D1" w:rsidRDefault="00BC66D1" w:rsidP="00BC66D1">
            <w:pPr>
              <w:pStyle w:val="LongerQuestions"/>
            </w:pPr>
            <w:r w:rsidRPr="00BC66D1">
              <w:object w:dxaOrig="4338" w:dyaOrig="814">
                <v:shape id="_x0000_i1092" type="#_x0000_t75" style="width:216.75pt;height:40.5pt" o:ole="">
                  <v:imagedata r:id="rId131" o:title=""/>
                </v:shape>
                <o:OLEObject Type="Embed" ProgID="FXEquation.Equation" ShapeID="_x0000_i1092" DrawAspect="Content" ObjectID="_1516717716" r:id="rId132"/>
              </w:object>
            </w:r>
            <w:r w:rsidR="00062600" w:rsidRPr="00BC66D1">
              <w:t xml:space="preserve"> </w:t>
            </w:r>
          </w:p>
          <w:p w:rsidR="00062600" w:rsidRDefault="00062600" w:rsidP="00BC66D1">
            <w:pPr>
              <w:pStyle w:val="LongerQuestions"/>
            </w:pPr>
            <w:r>
              <w:t xml:space="preserve">   </w:t>
            </w:r>
            <w:r w:rsidRPr="00CB24FF">
              <w:object w:dxaOrig="990" w:dyaOrig="194">
                <v:shape id="_x0000_i1093" type="#_x0000_t75" style="width:50.25pt;height:9.75pt" o:ole="">
                  <v:imagedata r:id="rId133" o:title=""/>
                </v:shape>
                <o:OLEObject Type="Embed" ProgID="FXEquation.Equation" ShapeID="_x0000_i1093" DrawAspect="Content" ObjectID="_1516717717" r:id="rId134"/>
              </w:object>
            </w:r>
            <w:r>
              <w:t xml:space="preserve"> =  </w:t>
            </w:r>
            <w:r w:rsidRPr="00CB24FF">
              <w:object w:dxaOrig="2156" w:dyaOrig="194">
                <v:shape id="_x0000_i1094" type="#_x0000_t75" style="width:108pt;height:9.75pt" o:ole="">
                  <v:imagedata r:id="rId135" o:title=""/>
                </v:shape>
                <o:OLEObject Type="Embed" ProgID="FXEquation.Equation" ShapeID="_x0000_i1094" DrawAspect="Content" ObjectID="_1516717718" r:id="rId136"/>
              </w:object>
            </w: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</w:p>
          <w:p w:rsidR="00062600" w:rsidRDefault="00062600" w:rsidP="00BC66D1">
            <w:pPr>
              <w:pStyle w:val="LongerQuestions"/>
            </w:pPr>
            <w:r>
              <w:t xml:space="preserve">(ii) </w:t>
            </w:r>
            <w:r>
              <w:rPr>
                <w:position w:val="-2"/>
              </w:rPr>
              <w:t xml:space="preserve">   </w:t>
            </w:r>
            <w:r w:rsidR="00BC66D1" w:rsidRPr="00BC66D1">
              <w:rPr>
                <w:color w:val="FF0000"/>
                <w:position w:val="-6"/>
              </w:rPr>
              <w:object w:dxaOrig="1698" w:dyaOrig="238">
                <v:shape id="_x0000_i1095" type="#_x0000_t75" style="width:84.75pt;height:12pt" o:ole="">
                  <v:imagedata r:id="rId137" o:title=""/>
                </v:shape>
                <o:OLEObject Type="Embed" ProgID="FXEquation.Equation" ShapeID="_x0000_i1095" DrawAspect="Content" ObjectID="_1516717719" r:id="rId138"/>
              </w:object>
            </w:r>
            <w:r>
              <w:t xml:space="preserve"> =  </w:t>
            </w:r>
            <w:r w:rsidR="00BC66D1" w:rsidRPr="00BC66D1">
              <w:rPr>
                <w:color w:val="FF0000"/>
                <w:position w:val="-6"/>
              </w:rPr>
              <w:object w:dxaOrig="1984" w:dyaOrig="234">
                <v:shape id="_x0000_i1096" type="#_x0000_t75" style="width:99.75pt;height:12pt" o:ole="">
                  <v:imagedata r:id="rId139" o:title=""/>
                </v:shape>
                <o:OLEObject Type="Embed" ProgID="FXEquation.Equation" ShapeID="_x0000_i1096" DrawAspect="Content" ObjectID="_1516717720" r:id="rId140"/>
              </w:object>
            </w:r>
          </w:p>
          <w:p w:rsidR="00062600" w:rsidRPr="00CB24FF" w:rsidRDefault="00062600" w:rsidP="00BC66D1">
            <w:pPr>
              <w:pStyle w:val="LongerQuestions"/>
            </w:pPr>
            <w:r>
              <w:t xml:space="preserve">       </w:t>
            </w:r>
            <w:r w:rsidR="00BC66D1" w:rsidRPr="00BC66D1">
              <w:rPr>
                <w:color w:val="FF0000"/>
                <w:position w:val="-6"/>
              </w:rPr>
              <w:object w:dxaOrig="4218" w:dyaOrig="238">
                <v:shape id="_x0000_i1097" type="#_x0000_t75" style="width:210.75pt;height:12pt" o:ole="">
                  <v:imagedata r:id="rId141" o:title=""/>
                </v:shape>
                <o:OLEObject Type="Embed" ProgID="FXEquation.Equation" ShapeID="_x0000_i1097" DrawAspect="Content" ObjectID="_1516717721" r:id="rId142"/>
              </w:object>
            </w:r>
            <w:r w:rsidR="00BC66D1" w:rsidRPr="00BC66D1">
              <w:rPr>
                <w:color w:val="FF0000"/>
                <w:position w:val="-6"/>
              </w:rPr>
              <w:object w:dxaOrig="4804" w:dyaOrig="238">
                <v:shape id="_x0000_i1098" type="#_x0000_t75" style="width:240.75pt;height:12pt" o:ole="">
                  <v:imagedata r:id="rId143" o:title=""/>
                </v:shape>
                <o:OLEObject Type="Embed" ProgID="FXEquation.Equation" ShapeID="_x0000_i1098" DrawAspect="Content" ObjectID="_1516717722" r:id="rId144"/>
              </w:object>
            </w:r>
            <w:r w:rsidRPr="00CB24FF">
              <w:t xml:space="preserve"> </w:t>
            </w:r>
          </w:p>
          <w:p w:rsidR="00062600" w:rsidRDefault="00062600" w:rsidP="00BC66D1">
            <w:pPr>
              <w:pStyle w:val="LongerQuestions"/>
            </w:pPr>
          </w:p>
        </w:tc>
        <w:tc>
          <w:tcPr>
            <w:tcW w:w="3402" w:type="dxa"/>
          </w:tcPr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(i)    2 marks for correct conclusion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some progress is made towards conclusion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(ii)  2 marks for correct conclusion with all reasons.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if some progress is made towards conclusion</w:t>
            </w:r>
          </w:p>
          <w:p w:rsidR="0006260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62600" w:rsidRPr="00A252B0" w:rsidRDefault="00062600" w:rsidP="003C39D8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062600" w:rsidRPr="00C71E16" w:rsidRDefault="00062600" w:rsidP="00062600">
      <w:pPr>
        <w:rPr>
          <w:rFonts w:asciiTheme="majorHAnsi" w:hAnsiTheme="majorHAnsi"/>
          <w:sz w:val="24"/>
          <w:szCs w:val="24"/>
        </w:rPr>
      </w:pPr>
    </w:p>
    <w:p w:rsidR="00062600" w:rsidRPr="008F4C0E" w:rsidRDefault="00062600" w:rsidP="00062600">
      <w:pPr>
        <w:spacing w:after="120"/>
      </w:pPr>
    </w:p>
    <w:p w:rsidR="00062600" w:rsidRDefault="00062600" w:rsidP="00062600"/>
    <w:p w:rsidR="001B1E4E" w:rsidRPr="008F4C0E" w:rsidRDefault="001B1E4E" w:rsidP="004E01B5">
      <w:pPr>
        <w:spacing w:after="120"/>
      </w:pPr>
    </w:p>
    <w:sectPr w:rsidR="001B1E4E" w:rsidRPr="008F4C0E" w:rsidSect="003C39D8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6C3F" w:rsidRDefault="00826C3F" w:rsidP="006475AA">
      <w:r>
        <w:separator/>
      </w:r>
    </w:p>
  </w:endnote>
  <w:endnote w:type="continuationSeparator" w:id="0">
    <w:p w:rsidR="00826C3F" w:rsidRDefault="00826C3F" w:rsidP="00647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23450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168A" w:rsidRDefault="00C416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46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4168A" w:rsidRDefault="00C41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09790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168A" w:rsidRDefault="00C416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6C3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4168A" w:rsidRDefault="00C41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6C3F" w:rsidRDefault="00826C3F" w:rsidP="006475AA">
      <w:r>
        <w:separator/>
      </w:r>
    </w:p>
  </w:footnote>
  <w:footnote w:type="continuationSeparator" w:id="0">
    <w:p w:rsidR="00826C3F" w:rsidRDefault="00826C3F" w:rsidP="00647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168A" w:rsidRPr="006475AA" w:rsidRDefault="00C4168A">
    <w:pPr>
      <w:pStyle w:val="Header"/>
      <w:rPr>
        <w:u w:val="single"/>
      </w:rPr>
    </w:pPr>
    <w:r w:rsidRPr="006475AA">
      <w:rPr>
        <w:u w:val="single"/>
      </w:rPr>
      <w:t xml:space="preserve">Mathematics </w:t>
    </w:r>
    <w:r>
      <w:rPr>
        <w:u w:val="single"/>
      </w:rPr>
      <w:tab/>
    </w:r>
    <w:r w:rsidRPr="00160727">
      <w:rPr>
        <w:u w:val="single"/>
      </w:rPr>
      <w:t>Geometric Reasoning</w:t>
    </w:r>
    <w:r w:rsidRPr="006475AA">
      <w:rPr>
        <w:u w:val="single"/>
      </w:rPr>
      <w:t xml:space="preserve"> Test</w:t>
    </w:r>
    <w:r w:rsidRPr="006475AA">
      <w:rPr>
        <w:u w:val="single"/>
      </w:rPr>
      <w:tab/>
    </w:r>
    <w:r w:rsidRPr="006475AA">
      <w:rPr>
        <w:u w:val="single"/>
      </w:rPr>
      <w:tab/>
    </w:r>
    <w:r w:rsidR="00B14645">
      <w:rPr>
        <w:u w:val="single"/>
      </w:rPr>
      <w:t>2016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168A" w:rsidRPr="0027637B" w:rsidRDefault="00C4168A" w:rsidP="008F4C0E">
    <w:pPr>
      <w:pStyle w:val="Header"/>
      <w:jc w:val="center"/>
      <w:rPr>
        <w:rFonts w:ascii="Baskerville Old Face" w:hAnsi="Baskerville Old Face"/>
        <w:i/>
        <w:sz w:val="48"/>
        <w:szCs w:val="48"/>
      </w:rPr>
    </w:pPr>
    <w:r w:rsidRPr="0027637B">
      <w:rPr>
        <w:rFonts w:ascii="Baskerville Old Face" w:hAnsi="Baskerville Old Face"/>
        <w:i/>
        <w:sz w:val="48"/>
        <w:szCs w:val="48"/>
      </w:rPr>
      <w:t>High School</w:t>
    </w:r>
  </w:p>
  <w:p w:rsidR="00C4168A" w:rsidRPr="0027637B" w:rsidRDefault="00C4168A" w:rsidP="00A82BA8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27637B">
      <w:rPr>
        <w:rFonts w:ascii="Baskerville Old Face" w:hAnsi="Baskerville Old Face"/>
        <w:i/>
        <w:sz w:val="52"/>
        <w:szCs w:val="52"/>
      </w:rPr>
      <w:t xml:space="preserve">Mathematics Test </w:t>
    </w:r>
    <w:r w:rsidR="00B14645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500BA"/>
    <w:multiLevelType w:val="hybridMultilevel"/>
    <w:tmpl w:val="1C80B3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61559C"/>
    <w:multiLevelType w:val="hybridMultilevel"/>
    <w:tmpl w:val="F6FA68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2A691A"/>
    <w:multiLevelType w:val="hybridMultilevel"/>
    <w:tmpl w:val="AFBADECC"/>
    <w:lvl w:ilvl="0" w:tplc="C00E49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05511"/>
    <w:multiLevelType w:val="hybridMultilevel"/>
    <w:tmpl w:val="53625B1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5434F"/>
    <w:multiLevelType w:val="hybridMultilevel"/>
    <w:tmpl w:val="7CAA04CE"/>
    <w:lvl w:ilvl="0" w:tplc="AD1816F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462D61"/>
    <w:multiLevelType w:val="hybridMultilevel"/>
    <w:tmpl w:val="5AD886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3"/>
  </w:num>
  <w:num w:numId="10">
    <w:abstractNumId w:val="19"/>
  </w:num>
  <w:num w:numId="11">
    <w:abstractNumId w:val="17"/>
  </w:num>
  <w:num w:numId="12">
    <w:abstractNumId w:val="8"/>
  </w:num>
  <w:num w:numId="13">
    <w:abstractNumId w:val="15"/>
  </w:num>
  <w:num w:numId="14">
    <w:abstractNumId w:val="7"/>
  </w:num>
  <w:num w:numId="15">
    <w:abstractNumId w:val="13"/>
  </w:num>
  <w:num w:numId="16">
    <w:abstractNumId w:val="16"/>
  </w:num>
  <w:num w:numId="17">
    <w:abstractNumId w:val="2"/>
  </w:num>
  <w:num w:numId="18">
    <w:abstractNumId w:val="4"/>
  </w:num>
  <w:num w:numId="19">
    <w:abstractNumId w:val="6"/>
  </w:num>
  <w:num w:numId="20">
    <w:abstractNumId w:val="1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E35"/>
    <w:rsid w:val="00003514"/>
    <w:rsid w:val="000147F8"/>
    <w:rsid w:val="00041F7D"/>
    <w:rsid w:val="0005581D"/>
    <w:rsid w:val="00062600"/>
    <w:rsid w:val="00074B30"/>
    <w:rsid w:val="00077B33"/>
    <w:rsid w:val="000966B2"/>
    <w:rsid w:val="000A10DA"/>
    <w:rsid w:val="000A3FD5"/>
    <w:rsid w:val="000C2405"/>
    <w:rsid w:val="000C5E8F"/>
    <w:rsid w:val="00104ACA"/>
    <w:rsid w:val="00160727"/>
    <w:rsid w:val="0018287C"/>
    <w:rsid w:val="001B0750"/>
    <w:rsid w:val="001B1E4E"/>
    <w:rsid w:val="001D51F7"/>
    <w:rsid w:val="00204CB2"/>
    <w:rsid w:val="0021035C"/>
    <w:rsid w:val="00216994"/>
    <w:rsid w:val="0027637B"/>
    <w:rsid w:val="002A67A9"/>
    <w:rsid w:val="002B1F86"/>
    <w:rsid w:val="002E3D4C"/>
    <w:rsid w:val="003005A3"/>
    <w:rsid w:val="00325745"/>
    <w:rsid w:val="00347A06"/>
    <w:rsid w:val="00347C93"/>
    <w:rsid w:val="00364163"/>
    <w:rsid w:val="003957CD"/>
    <w:rsid w:val="003959D8"/>
    <w:rsid w:val="003C39D8"/>
    <w:rsid w:val="00423CB0"/>
    <w:rsid w:val="004E01B5"/>
    <w:rsid w:val="004E1A64"/>
    <w:rsid w:val="00563AA5"/>
    <w:rsid w:val="005D09AE"/>
    <w:rsid w:val="005E4C68"/>
    <w:rsid w:val="005F2695"/>
    <w:rsid w:val="005F6CBB"/>
    <w:rsid w:val="00614610"/>
    <w:rsid w:val="006475AA"/>
    <w:rsid w:val="00670FBC"/>
    <w:rsid w:val="00674B12"/>
    <w:rsid w:val="006911A2"/>
    <w:rsid w:val="006D727A"/>
    <w:rsid w:val="0077682A"/>
    <w:rsid w:val="007832E9"/>
    <w:rsid w:val="007A12DD"/>
    <w:rsid w:val="007C5811"/>
    <w:rsid w:val="007D0BE3"/>
    <w:rsid w:val="007F0DF3"/>
    <w:rsid w:val="007F1E35"/>
    <w:rsid w:val="00826C3F"/>
    <w:rsid w:val="008426EE"/>
    <w:rsid w:val="00887934"/>
    <w:rsid w:val="008936CE"/>
    <w:rsid w:val="008E3476"/>
    <w:rsid w:val="008F4C0E"/>
    <w:rsid w:val="009430F2"/>
    <w:rsid w:val="00970D87"/>
    <w:rsid w:val="00977711"/>
    <w:rsid w:val="00A433DF"/>
    <w:rsid w:val="00A82BA8"/>
    <w:rsid w:val="00AB0393"/>
    <w:rsid w:val="00AB5D36"/>
    <w:rsid w:val="00AF2DC6"/>
    <w:rsid w:val="00AF732B"/>
    <w:rsid w:val="00B14645"/>
    <w:rsid w:val="00B14653"/>
    <w:rsid w:val="00B405DD"/>
    <w:rsid w:val="00B466FB"/>
    <w:rsid w:val="00B47C2C"/>
    <w:rsid w:val="00B71984"/>
    <w:rsid w:val="00B77DCA"/>
    <w:rsid w:val="00B92B31"/>
    <w:rsid w:val="00BC66D1"/>
    <w:rsid w:val="00BE2326"/>
    <w:rsid w:val="00BE51BB"/>
    <w:rsid w:val="00BF1211"/>
    <w:rsid w:val="00C17CC9"/>
    <w:rsid w:val="00C25842"/>
    <w:rsid w:val="00C4168A"/>
    <w:rsid w:val="00C56EB3"/>
    <w:rsid w:val="00CB1627"/>
    <w:rsid w:val="00D1063D"/>
    <w:rsid w:val="00D25036"/>
    <w:rsid w:val="00D41F74"/>
    <w:rsid w:val="00D43DBF"/>
    <w:rsid w:val="00D944F7"/>
    <w:rsid w:val="00DA0092"/>
    <w:rsid w:val="00DD0A60"/>
    <w:rsid w:val="00DD53EB"/>
    <w:rsid w:val="00DE2FF5"/>
    <w:rsid w:val="00DF2E58"/>
    <w:rsid w:val="00E33CD0"/>
    <w:rsid w:val="00EA3145"/>
    <w:rsid w:val="00EA33A1"/>
    <w:rsid w:val="00EE79D3"/>
    <w:rsid w:val="00FC09DE"/>
    <w:rsid w:val="00FC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6187471-A853-4C57-87D6-16AC8E34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B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257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5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75AA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475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75AA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75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5AA"/>
    <w:rPr>
      <w:rFonts w:ascii="Tahoma" w:eastAsia="Calibri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F6CBB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4E0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Style">
    <w:name w:val="Question Style"/>
    <w:basedOn w:val="Normal"/>
    <w:link w:val="QuestionStyleChar"/>
    <w:autoRedefine/>
    <w:qFormat/>
    <w:rsid w:val="00364163"/>
    <w:pPr>
      <w:spacing w:after="120"/>
      <w:ind w:left="459"/>
    </w:pPr>
    <w:rPr>
      <w:rFonts w:ascii="Times New Roman" w:hAnsi="Times New Roman"/>
      <w:sz w:val="24"/>
      <w:szCs w:val="24"/>
    </w:rPr>
  </w:style>
  <w:style w:type="paragraph" w:customStyle="1" w:styleId="LongerStyle">
    <w:name w:val="Longer Style"/>
    <w:basedOn w:val="ListParagraph"/>
    <w:link w:val="LongerStyleChar"/>
    <w:autoRedefine/>
    <w:qFormat/>
    <w:rsid w:val="00B405DD"/>
    <w:pPr>
      <w:ind w:left="567" w:hanging="567"/>
    </w:pPr>
    <w:rPr>
      <w:rFonts w:ascii="Times New Roman" w:hAnsi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364163"/>
    <w:rPr>
      <w:rFonts w:ascii="Times New Roman" w:eastAsia="Calibri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05DD"/>
    <w:rPr>
      <w:rFonts w:ascii="Calibri" w:eastAsia="Calibri" w:hAnsi="Calibri" w:cs="Times New Roman"/>
    </w:rPr>
  </w:style>
  <w:style w:type="character" w:customStyle="1" w:styleId="LongerStyleChar">
    <w:name w:val="Longer Style Char"/>
    <w:basedOn w:val="ListParagraphChar"/>
    <w:link w:val="LongerStyle"/>
    <w:rsid w:val="00B405DD"/>
    <w:rPr>
      <w:rFonts w:ascii="Times New Roman" w:eastAsia="Calibri" w:hAnsi="Times New Roman" w:cs="Times New Roman"/>
      <w:sz w:val="24"/>
      <w:szCs w:val="24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BC66D1"/>
    <w:pPr>
      <w:tabs>
        <w:tab w:val="left" w:pos="5151"/>
      </w:tabs>
      <w:ind w:left="217"/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BC66D1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D0BE3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3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48.png"/><Relationship Id="rId21" Type="http://schemas.openxmlformats.org/officeDocument/2006/relationships/image" Target="media/image8.png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37.png"/><Relationship Id="rId112" Type="http://schemas.openxmlformats.org/officeDocument/2006/relationships/image" Target="media/image46.png"/><Relationship Id="rId133" Type="http://schemas.openxmlformats.org/officeDocument/2006/relationships/image" Target="media/image55.png"/><Relationship Id="rId138" Type="http://schemas.openxmlformats.org/officeDocument/2006/relationships/oleObject" Target="embeddings/oleObject71.bin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53.bin"/><Relationship Id="rId11" Type="http://schemas.openxmlformats.org/officeDocument/2006/relationships/image" Target="media/image3.png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74" Type="http://schemas.openxmlformats.org/officeDocument/2006/relationships/image" Target="media/image32.png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50.bin"/><Relationship Id="rId123" Type="http://schemas.openxmlformats.org/officeDocument/2006/relationships/image" Target="media/image51.png"/><Relationship Id="rId128" Type="http://schemas.openxmlformats.org/officeDocument/2006/relationships/image" Target="media/image53.png"/><Relationship Id="rId144" Type="http://schemas.openxmlformats.org/officeDocument/2006/relationships/oleObject" Target="embeddings/oleObject74.bin"/><Relationship Id="rId5" Type="http://schemas.openxmlformats.org/officeDocument/2006/relationships/footnotes" Target="footnotes.xml"/><Relationship Id="rId90" Type="http://schemas.openxmlformats.org/officeDocument/2006/relationships/oleObject" Target="embeddings/oleObject43.bin"/><Relationship Id="rId95" Type="http://schemas.openxmlformats.org/officeDocument/2006/relationships/oleObject" Target="embeddings/oleObject46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header" Target="header1.xml"/><Relationship Id="rId113" Type="http://schemas.openxmlformats.org/officeDocument/2006/relationships/oleObject" Target="embeddings/oleObject57.bin"/><Relationship Id="rId118" Type="http://schemas.openxmlformats.org/officeDocument/2006/relationships/oleObject" Target="embeddings/oleObject60.bin"/><Relationship Id="rId134" Type="http://schemas.openxmlformats.org/officeDocument/2006/relationships/oleObject" Target="embeddings/oleObject69.bin"/><Relationship Id="rId139" Type="http://schemas.openxmlformats.org/officeDocument/2006/relationships/image" Target="media/image58.png"/><Relationship Id="rId80" Type="http://schemas.openxmlformats.org/officeDocument/2006/relationships/image" Target="media/image34.png"/><Relationship Id="rId85" Type="http://schemas.openxmlformats.org/officeDocument/2006/relationships/oleObject" Target="embeddings/oleObject40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103" Type="http://schemas.openxmlformats.org/officeDocument/2006/relationships/image" Target="media/image43.png"/><Relationship Id="rId108" Type="http://schemas.openxmlformats.org/officeDocument/2006/relationships/oleObject" Target="embeddings/oleObject54.bin"/><Relationship Id="rId116" Type="http://schemas.openxmlformats.org/officeDocument/2006/relationships/oleObject" Target="embeddings/oleObject59.bin"/><Relationship Id="rId124" Type="http://schemas.openxmlformats.org/officeDocument/2006/relationships/oleObject" Target="embeddings/oleObject63.bin"/><Relationship Id="rId129" Type="http://schemas.openxmlformats.org/officeDocument/2006/relationships/oleObject" Target="embeddings/oleObject66.bin"/><Relationship Id="rId137" Type="http://schemas.openxmlformats.org/officeDocument/2006/relationships/image" Target="media/image57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footer" Target="footer1.xml"/><Relationship Id="rId75" Type="http://schemas.openxmlformats.org/officeDocument/2006/relationships/oleObject" Target="embeddings/oleObject33.bin"/><Relationship Id="rId83" Type="http://schemas.openxmlformats.org/officeDocument/2006/relationships/image" Target="media/image35.png"/><Relationship Id="rId88" Type="http://schemas.openxmlformats.org/officeDocument/2006/relationships/oleObject" Target="embeddings/oleObject42.bin"/><Relationship Id="rId91" Type="http://schemas.openxmlformats.org/officeDocument/2006/relationships/image" Target="media/image38.png"/><Relationship Id="rId96" Type="http://schemas.openxmlformats.org/officeDocument/2006/relationships/image" Target="media/image40.png"/><Relationship Id="rId111" Type="http://schemas.openxmlformats.org/officeDocument/2006/relationships/oleObject" Target="embeddings/oleObject56.bin"/><Relationship Id="rId132" Type="http://schemas.openxmlformats.org/officeDocument/2006/relationships/oleObject" Target="embeddings/oleObject68.bin"/><Relationship Id="rId140" Type="http://schemas.openxmlformats.org/officeDocument/2006/relationships/oleObject" Target="embeddings/oleObject72.bin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png"/><Relationship Id="rId106" Type="http://schemas.openxmlformats.org/officeDocument/2006/relationships/image" Target="media/image44.png"/><Relationship Id="rId114" Type="http://schemas.openxmlformats.org/officeDocument/2006/relationships/oleObject" Target="embeddings/oleObject58.bin"/><Relationship Id="rId119" Type="http://schemas.openxmlformats.org/officeDocument/2006/relationships/image" Target="media/image49.png"/><Relationship Id="rId127" Type="http://schemas.openxmlformats.org/officeDocument/2006/relationships/oleObject" Target="embeddings/oleObject65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81" Type="http://schemas.openxmlformats.org/officeDocument/2006/relationships/oleObject" Target="embeddings/oleObject37.bin"/><Relationship Id="rId86" Type="http://schemas.openxmlformats.org/officeDocument/2006/relationships/image" Target="media/image36.png"/><Relationship Id="rId94" Type="http://schemas.openxmlformats.org/officeDocument/2006/relationships/image" Target="media/image39.png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122" Type="http://schemas.openxmlformats.org/officeDocument/2006/relationships/oleObject" Target="embeddings/oleObject62.bin"/><Relationship Id="rId130" Type="http://schemas.openxmlformats.org/officeDocument/2006/relationships/oleObject" Target="embeddings/oleObject67.bin"/><Relationship Id="rId135" Type="http://schemas.openxmlformats.org/officeDocument/2006/relationships/image" Target="media/image56.png"/><Relationship Id="rId143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109" Type="http://schemas.openxmlformats.org/officeDocument/2006/relationships/image" Target="media/image45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7.bin"/><Relationship Id="rId104" Type="http://schemas.openxmlformats.org/officeDocument/2006/relationships/oleObject" Target="embeddings/oleObject51.bin"/><Relationship Id="rId120" Type="http://schemas.openxmlformats.org/officeDocument/2006/relationships/oleObject" Target="embeddings/oleObject61.bin"/><Relationship Id="rId125" Type="http://schemas.openxmlformats.org/officeDocument/2006/relationships/oleObject" Target="embeddings/oleObject64.bin"/><Relationship Id="rId141" Type="http://schemas.openxmlformats.org/officeDocument/2006/relationships/image" Target="media/image59.png"/><Relationship Id="rId146" Type="http://schemas.openxmlformats.org/officeDocument/2006/relationships/glossaryDocument" Target="glossary/document.xml"/><Relationship Id="rId7" Type="http://schemas.openxmlformats.org/officeDocument/2006/relationships/image" Target="media/image1.png"/><Relationship Id="rId71" Type="http://schemas.openxmlformats.org/officeDocument/2006/relationships/header" Target="header2.xml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5.bin"/><Relationship Id="rId115" Type="http://schemas.openxmlformats.org/officeDocument/2006/relationships/image" Target="media/image47.png"/><Relationship Id="rId131" Type="http://schemas.openxmlformats.org/officeDocument/2006/relationships/image" Target="media/image54.png"/><Relationship Id="rId136" Type="http://schemas.openxmlformats.org/officeDocument/2006/relationships/oleObject" Target="embeddings/oleObject70.bin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56" Type="http://schemas.openxmlformats.org/officeDocument/2006/relationships/oleObject" Target="embeddings/oleObject25.bin"/><Relationship Id="rId77" Type="http://schemas.openxmlformats.org/officeDocument/2006/relationships/image" Target="media/image33.png"/><Relationship Id="rId100" Type="http://schemas.openxmlformats.org/officeDocument/2006/relationships/oleObject" Target="embeddings/oleObject49.bin"/><Relationship Id="rId105" Type="http://schemas.openxmlformats.org/officeDocument/2006/relationships/oleObject" Target="embeddings/oleObject52.bin"/><Relationship Id="rId126" Type="http://schemas.openxmlformats.org/officeDocument/2006/relationships/image" Target="media/image52.png"/><Relationship Id="rId147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footer" Target="footer2.xml"/><Relationship Id="rId93" Type="http://schemas.openxmlformats.org/officeDocument/2006/relationships/oleObject" Target="embeddings/oleObject45.bin"/><Relationship Id="rId98" Type="http://schemas.openxmlformats.org/officeDocument/2006/relationships/oleObject" Target="embeddings/oleObject48.bin"/><Relationship Id="rId121" Type="http://schemas.openxmlformats.org/officeDocument/2006/relationships/image" Target="media/image50.png"/><Relationship Id="rId142" Type="http://schemas.openxmlformats.org/officeDocument/2006/relationships/oleObject" Target="embeddings/oleObject73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9%2010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60C336283BF42F39E4527342A121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69631C-5A5E-4567-91C7-E211BAC6C565}"/>
      </w:docPartPr>
      <w:docPartBody>
        <w:p w:rsidR="00052020" w:rsidRDefault="00BC081D">
          <w:pPr>
            <w:pStyle w:val="360C336283BF42F39E4527342A121E1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79C9D022BF7497BA4366C723906B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68C7F4-5F2B-42FD-BEBA-967433FE604E}"/>
      </w:docPartPr>
      <w:docPartBody>
        <w:p w:rsidR="00052020" w:rsidRDefault="00BC081D">
          <w:pPr>
            <w:pStyle w:val="979C9D022BF7497BA4366C723906B14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555D425A5C814F13A89B97EB82B0AF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A2BC3E-4465-40A0-BB13-65CE8BB8925E}"/>
      </w:docPartPr>
      <w:docPartBody>
        <w:p w:rsidR="00052020" w:rsidRDefault="006B1280" w:rsidP="006B1280">
          <w:pPr>
            <w:pStyle w:val="555D425A5C814F13A89B97EB82B0AF4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7A854F5FAB8A44AE9D1846EE73980C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D0E48-35F9-4E59-B814-FAD31BEED912}"/>
      </w:docPartPr>
      <w:docPartBody>
        <w:p w:rsidR="00052020" w:rsidRDefault="006B1280" w:rsidP="006B1280">
          <w:pPr>
            <w:pStyle w:val="7A854F5FAB8A44AE9D1846EE73980C5D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280"/>
    <w:rsid w:val="0003026A"/>
    <w:rsid w:val="00052020"/>
    <w:rsid w:val="00374C78"/>
    <w:rsid w:val="00535973"/>
    <w:rsid w:val="006B1280"/>
    <w:rsid w:val="006D25F7"/>
    <w:rsid w:val="007C2B46"/>
    <w:rsid w:val="00BC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1280"/>
    <w:rPr>
      <w:color w:val="808080"/>
    </w:rPr>
  </w:style>
  <w:style w:type="paragraph" w:customStyle="1" w:styleId="360C336283BF42F39E4527342A121E13">
    <w:name w:val="360C336283BF42F39E4527342A121E13"/>
  </w:style>
  <w:style w:type="paragraph" w:customStyle="1" w:styleId="979C9D022BF7497BA4366C723906B146">
    <w:name w:val="979C9D022BF7497BA4366C723906B146"/>
  </w:style>
  <w:style w:type="paragraph" w:customStyle="1" w:styleId="B31813B36AE6410E8B75C6B0742E130C">
    <w:name w:val="B31813B36AE6410E8B75C6B0742E130C"/>
  </w:style>
  <w:style w:type="paragraph" w:customStyle="1" w:styleId="0080F820AF0840B7BD3106A896F31279">
    <w:name w:val="0080F820AF0840B7BD3106A896F31279"/>
  </w:style>
  <w:style w:type="paragraph" w:customStyle="1" w:styleId="0F59DCBBCB2C4FC7BA036E1D1CEFBCD0">
    <w:name w:val="0F59DCBBCB2C4FC7BA036E1D1CEFBCD0"/>
  </w:style>
  <w:style w:type="paragraph" w:customStyle="1" w:styleId="EA95A2D566FA41DCAC07CB2F13969BF2">
    <w:name w:val="EA95A2D566FA41DCAC07CB2F13969BF2"/>
  </w:style>
  <w:style w:type="paragraph" w:customStyle="1" w:styleId="EF4F5ABF03554237AD99D1904CEFD020">
    <w:name w:val="EF4F5ABF03554237AD99D1904CEFD020"/>
  </w:style>
  <w:style w:type="paragraph" w:customStyle="1" w:styleId="EC869F0E69A34D0CBC5515FD2937019A">
    <w:name w:val="EC869F0E69A34D0CBC5515FD2937019A"/>
  </w:style>
  <w:style w:type="paragraph" w:customStyle="1" w:styleId="49647385E82044398CF28CB98D2C426D">
    <w:name w:val="49647385E82044398CF28CB98D2C426D"/>
  </w:style>
  <w:style w:type="paragraph" w:customStyle="1" w:styleId="9B53AAE9C20A4022A00C5E8E28453CBD">
    <w:name w:val="9B53AAE9C20A4022A00C5E8E28453CBD"/>
  </w:style>
  <w:style w:type="paragraph" w:customStyle="1" w:styleId="B372CFFC22FC43849C641A4B61155ECE">
    <w:name w:val="B372CFFC22FC43849C641A4B61155ECE"/>
  </w:style>
  <w:style w:type="paragraph" w:customStyle="1" w:styleId="9A46C1E5033F4D39ACB66B5F39BB18F5">
    <w:name w:val="9A46C1E5033F4D39ACB66B5F39BB18F5"/>
  </w:style>
  <w:style w:type="paragraph" w:customStyle="1" w:styleId="2D61B8411C3C485B9ECE4958A115004E">
    <w:name w:val="2D61B8411C3C485B9ECE4958A115004E"/>
  </w:style>
  <w:style w:type="paragraph" w:customStyle="1" w:styleId="B41ED197D632400784ECEE832FB05775">
    <w:name w:val="B41ED197D632400784ECEE832FB05775"/>
  </w:style>
  <w:style w:type="paragraph" w:customStyle="1" w:styleId="555D425A5C814F13A89B97EB82B0AF48">
    <w:name w:val="555D425A5C814F13A89B97EB82B0AF48"/>
    <w:rsid w:val="006B1280"/>
  </w:style>
  <w:style w:type="paragraph" w:customStyle="1" w:styleId="7A854F5FAB8A44AE9D1846EE73980C5D">
    <w:name w:val="7A854F5FAB8A44AE9D1846EE73980C5D"/>
    <w:rsid w:val="006B12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Year 9 10 Test Template 2015</Template>
  <TotalTime>0</TotalTime>
  <Pages>14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Geometric Reasoning</vt:lpstr>
    </vt:vector>
  </TitlesOfParts>
  <Company>Toshiba</Company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Geometric Reasoning</dc:title>
  <dc:creator>Garry</dc:creator>
  <cp:lastModifiedBy>Garry Thorn</cp:lastModifiedBy>
  <cp:revision>4</cp:revision>
  <cp:lastPrinted>2015-06-29T09:28:00Z</cp:lastPrinted>
  <dcterms:created xsi:type="dcterms:W3CDTF">2015-06-29T11:45:00Z</dcterms:created>
  <dcterms:modified xsi:type="dcterms:W3CDTF">2016-02-11T06:29:00Z</dcterms:modified>
  <cp:category>Year 10</cp:category>
</cp:coreProperties>
</file>