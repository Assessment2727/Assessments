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B45" w:rsidRPr="005510ED" w:rsidRDefault="00507B45" w:rsidP="00507B45">
      <w:pPr>
        <w:pStyle w:val="csbullet"/>
        <w:numPr>
          <w:ilvl w:val="0"/>
          <w:numId w:val="0"/>
        </w:numPr>
        <w:tabs>
          <w:tab w:val="clear" w:pos="-851"/>
        </w:tabs>
        <w:spacing w:before="0" w:after="0" w:line="240" w:lineRule="auto"/>
        <w:rPr>
          <w:rFonts w:ascii="Arial" w:hAnsi="Arial"/>
          <w:b/>
          <w:szCs w:val="24"/>
        </w:rPr>
      </w:pPr>
      <w:r>
        <w:rPr>
          <w:rFonts w:ascii="Arial" w:hAnsi="Arial"/>
          <w:b/>
          <w:noProof/>
          <w:szCs w:val="24"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27480" cy="1427480"/>
            <wp:effectExtent l="0" t="0" r="1270" b="1270"/>
            <wp:wrapSquare wrapText="bothSides"/>
            <wp:docPr id="35" name="Picture 35" descr="http://www.civicsandcitizenship.edu.au/verve/_resources/narrogin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ivicsandcitizenship.edu.au/verve/_resources/narrogin_logo.gif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8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B45" w:rsidRPr="00FD051E" w:rsidRDefault="00507B45" w:rsidP="00507B45">
      <w:pPr>
        <w:tabs>
          <w:tab w:val="right" w:pos="7830"/>
          <w:tab w:val="right" w:pos="9270"/>
        </w:tabs>
        <w:rPr>
          <w:rFonts w:ascii="Arial" w:hAnsi="Arial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>
            <w:rPr>
              <w:rFonts w:ascii="Arial" w:hAnsi="Arial"/>
              <w:b/>
              <w:sz w:val="32"/>
              <w:szCs w:val="32"/>
            </w:rPr>
            <w:t>Narrogin</w:t>
          </w:r>
        </w:smartTag>
        <w:r>
          <w:rPr>
            <w:rFonts w:ascii="Arial" w:hAnsi="Arial"/>
            <w:b/>
            <w:sz w:val="32"/>
            <w:szCs w:val="32"/>
          </w:rPr>
          <w:t xml:space="preserve"> </w:t>
        </w:r>
        <w:smartTag w:uri="urn:schemas-microsoft-com:office:smarttags" w:element="PlaceType">
          <w:r>
            <w:rPr>
              <w:rFonts w:ascii="Arial" w:hAnsi="Arial"/>
              <w:b/>
              <w:sz w:val="32"/>
              <w:szCs w:val="32"/>
            </w:rPr>
            <w:t>Senior High School</w:t>
          </w:r>
        </w:smartTag>
      </w:smartTag>
    </w:p>
    <w:p w:rsidR="00507B45" w:rsidRDefault="00507B45" w:rsidP="00507B45">
      <w:pPr>
        <w:pStyle w:val="Caption"/>
        <w:rPr>
          <w:rFonts w:ascii="Arial" w:hAnsi="Arial"/>
          <w:color w:val="auto"/>
        </w:rPr>
      </w:pPr>
      <w:r w:rsidRPr="005510ED">
        <w:rPr>
          <w:rFonts w:ascii="Arial" w:hAnsi="Arial"/>
          <w:color w:val="auto"/>
        </w:rPr>
        <w:t>PHYSICAL EDUCATION</w:t>
      </w:r>
      <w:r>
        <w:rPr>
          <w:rFonts w:ascii="Arial" w:hAnsi="Arial"/>
          <w:color w:val="auto"/>
        </w:rPr>
        <w:t xml:space="preserve"> </w:t>
      </w:r>
      <w:r w:rsidRPr="005510ED">
        <w:rPr>
          <w:rFonts w:ascii="Arial" w:hAnsi="Arial"/>
          <w:color w:val="auto"/>
        </w:rPr>
        <w:t>STUDIES</w:t>
      </w:r>
      <w:r>
        <w:rPr>
          <w:rFonts w:ascii="Arial" w:hAnsi="Arial"/>
          <w:color w:val="auto"/>
        </w:rPr>
        <w:t xml:space="preserve"> – </w:t>
      </w:r>
      <w:r w:rsidRPr="006C2EBC">
        <w:rPr>
          <w:rFonts w:ascii="Arial" w:hAnsi="Arial"/>
          <w:color w:val="auto"/>
        </w:rPr>
        <w:t>ATAR</w:t>
      </w:r>
    </w:p>
    <w:p w:rsidR="00507B45" w:rsidRPr="005510ED" w:rsidRDefault="00507B45" w:rsidP="00507B45">
      <w:pPr>
        <w:rPr>
          <w:rFonts w:ascii="Arial" w:hAnsi="Arial"/>
        </w:rPr>
      </w:pPr>
    </w:p>
    <w:p w:rsidR="00507B45" w:rsidRPr="00753509" w:rsidRDefault="00507B45" w:rsidP="00507B45">
      <w:pPr>
        <w:pStyle w:val="Caption"/>
        <w:rPr>
          <w:rFonts w:ascii="Arial" w:hAnsi="Arial"/>
          <w:color w:val="auto"/>
          <w:sz w:val="32"/>
          <w:szCs w:val="32"/>
        </w:rPr>
      </w:pPr>
      <w:r w:rsidRPr="00753509">
        <w:rPr>
          <w:rFonts w:ascii="Arial" w:hAnsi="Arial"/>
          <w:color w:val="auto"/>
          <w:sz w:val="32"/>
          <w:szCs w:val="32"/>
        </w:rPr>
        <w:t xml:space="preserve">TEST </w:t>
      </w:r>
      <w:r>
        <w:rPr>
          <w:rFonts w:ascii="Arial" w:hAnsi="Arial"/>
          <w:color w:val="auto"/>
          <w:sz w:val="32"/>
          <w:szCs w:val="32"/>
        </w:rPr>
        <w:t>– Functional Anatomy</w:t>
      </w:r>
    </w:p>
    <w:p w:rsidR="00507B45" w:rsidRDefault="00507B45" w:rsidP="00507B45">
      <w:pPr>
        <w:pStyle w:val="Heading5"/>
        <w:rPr>
          <w:rFonts w:ascii="Arial" w:hAnsi="Arial"/>
        </w:rPr>
      </w:pPr>
    </w:p>
    <w:p w:rsidR="00507B45" w:rsidRDefault="00507B45" w:rsidP="00507B45">
      <w:pPr>
        <w:autoSpaceDE w:val="0"/>
        <w:autoSpaceDN w:val="0"/>
        <w:adjustRightInd w:val="0"/>
        <w:rPr>
          <w:rFonts w:ascii="Arial" w:hAnsi="Arial" w:cs="Times-Bold"/>
          <w:sz w:val="20"/>
        </w:rPr>
      </w:pPr>
    </w:p>
    <w:p w:rsidR="00507B45" w:rsidRPr="002E0E9A" w:rsidRDefault="00507B45" w:rsidP="00507B45">
      <w:pPr>
        <w:pStyle w:val="Heading5"/>
        <w:jc w:val="center"/>
        <w:rPr>
          <w:rFonts w:ascii="Arial" w:hAnsi="Arial"/>
          <w:i w:val="0"/>
        </w:rPr>
      </w:pPr>
      <w:r w:rsidRPr="002E0E9A">
        <w:rPr>
          <w:rFonts w:ascii="Arial" w:hAnsi="Arial"/>
          <w:i w:val="0"/>
        </w:rPr>
        <w:t>Question/Answer Booklet</w:t>
      </w:r>
    </w:p>
    <w:p w:rsidR="00507B45" w:rsidRPr="005510ED" w:rsidRDefault="00507B45" w:rsidP="00507B45">
      <w:pPr>
        <w:tabs>
          <w:tab w:val="right" w:pos="9270"/>
        </w:tabs>
        <w:rPr>
          <w:rFonts w:ascii="Arial" w:hAnsi="Arial"/>
          <w:b/>
        </w:rPr>
      </w:pPr>
    </w:p>
    <w:p w:rsidR="00507B45" w:rsidRPr="005510ED" w:rsidRDefault="00507B45" w:rsidP="00507B45">
      <w:pPr>
        <w:tabs>
          <w:tab w:val="right" w:pos="9270"/>
        </w:tabs>
        <w:rPr>
          <w:rFonts w:ascii="Arial" w:hAnsi="Arial"/>
        </w:rPr>
      </w:pPr>
    </w:p>
    <w:p w:rsidR="00507B45" w:rsidRPr="005510ED" w:rsidRDefault="00507B45" w:rsidP="00507B45">
      <w:pPr>
        <w:tabs>
          <w:tab w:val="left" w:pos="3119"/>
          <w:tab w:val="left" w:pos="4590"/>
          <w:tab w:val="left" w:leader="underscore" w:pos="9214"/>
        </w:tabs>
        <w:rPr>
          <w:rFonts w:ascii="Arial" w:hAnsi="Arial"/>
        </w:rPr>
      </w:pPr>
      <w:r>
        <w:rPr>
          <w:rFonts w:ascii="Arial" w:hAnsi="Arial"/>
        </w:rPr>
        <w:t>Name: _________________________________</w:t>
      </w:r>
    </w:p>
    <w:p w:rsidR="00507B45" w:rsidRPr="005510ED" w:rsidRDefault="00507B45" w:rsidP="00507B45">
      <w:pPr>
        <w:suppressAutoHyphens/>
        <w:rPr>
          <w:rFonts w:ascii="Arial" w:hAnsi="Arial"/>
          <w:spacing w:val="-4"/>
        </w:rPr>
      </w:pPr>
    </w:p>
    <w:p w:rsidR="00507B45" w:rsidRPr="00753509" w:rsidRDefault="00507B45" w:rsidP="00507B45">
      <w:pPr>
        <w:pStyle w:val="Heading3"/>
        <w:spacing w:before="0" w:after="0"/>
        <w:rPr>
          <w:rFonts w:ascii="Arial" w:hAnsi="Arial" w:cs="Arial"/>
          <w:noProof/>
        </w:rPr>
      </w:pPr>
      <w:r w:rsidRPr="00753509">
        <w:rPr>
          <w:rFonts w:ascii="Arial" w:hAnsi="Arial" w:cs="Arial"/>
          <w:noProof/>
        </w:rPr>
        <w:t>Structure of this paper</w:t>
      </w:r>
    </w:p>
    <w:p w:rsidR="00507B45" w:rsidRPr="005510ED" w:rsidRDefault="00507B45" w:rsidP="00507B45">
      <w:pPr>
        <w:tabs>
          <w:tab w:val="center" w:pos="4513"/>
        </w:tabs>
        <w:suppressAutoHyphens/>
        <w:rPr>
          <w:rFonts w:ascii="Arial" w:hAnsi="Arial"/>
          <w:bCs/>
          <w:spacing w:val="-2"/>
        </w:rPr>
      </w:pPr>
    </w:p>
    <w:tbl>
      <w:tblPr>
        <w:tblW w:w="78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4"/>
        <w:gridCol w:w="1964"/>
        <w:gridCol w:w="1701"/>
        <w:gridCol w:w="2268"/>
      </w:tblGrid>
      <w:tr w:rsidR="00507B45" w:rsidRPr="00FF20B8" w:rsidTr="00D03D6D">
        <w:trPr>
          <w:trHeight w:val="709"/>
          <w:jc w:val="center"/>
        </w:trPr>
        <w:tc>
          <w:tcPr>
            <w:tcW w:w="1964" w:type="dxa"/>
            <w:vAlign w:val="center"/>
          </w:tcPr>
          <w:p w:rsidR="00507B45" w:rsidRPr="00FF20B8" w:rsidRDefault="00507B45" w:rsidP="00D03D6D">
            <w:pPr>
              <w:tabs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>
              <w:rPr>
                <w:rFonts w:ascii="Arial" w:hAnsi="Arial"/>
                <w:b/>
                <w:spacing w:val="-2"/>
              </w:rPr>
              <w:t>Section</w:t>
            </w:r>
          </w:p>
        </w:tc>
        <w:tc>
          <w:tcPr>
            <w:tcW w:w="1964" w:type="dxa"/>
            <w:vAlign w:val="center"/>
          </w:tcPr>
          <w:p w:rsidR="00507B45" w:rsidRPr="00FF20B8" w:rsidRDefault="00507B45" w:rsidP="00D03D6D">
            <w:pPr>
              <w:tabs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 w:rsidRPr="00FF20B8">
              <w:rPr>
                <w:rFonts w:ascii="Arial" w:hAnsi="Arial"/>
                <w:b/>
                <w:spacing w:val="-2"/>
              </w:rPr>
              <w:t>No. of questions available</w:t>
            </w:r>
          </w:p>
        </w:tc>
        <w:tc>
          <w:tcPr>
            <w:tcW w:w="1701" w:type="dxa"/>
            <w:vAlign w:val="center"/>
          </w:tcPr>
          <w:p w:rsidR="00507B45" w:rsidRPr="00FF20B8" w:rsidRDefault="00507B45" w:rsidP="00D03D6D">
            <w:pPr>
              <w:tabs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 w:rsidRPr="00FF20B8">
              <w:rPr>
                <w:rFonts w:ascii="Arial" w:hAnsi="Arial"/>
                <w:b/>
                <w:spacing w:val="-2"/>
              </w:rPr>
              <w:t>No. of questions to be attempted</w:t>
            </w:r>
          </w:p>
        </w:tc>
        <w:tc>
          <w:tcPr>
            <w:tcW w:w="2268" w:type="dxa"/>
            <w:vAlign w:val="center"/>
          </w:tcPr>
          <w:p w:rsidR="00507B45" w:rsidRPr="00FF20B8" w:rsidRDefault="00507B45" w:rsidP="00D03D6D">
            <w:pPr>
              <w:tabs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>
              <w:rPr>
                <w:rFonts w:ascii="Arial" w:hAnsi="Arial"/>
                <w:b/>
                <w:spacing w:val="-2"/>
              </w:rPr>
              <w:t>Marks Available</w:t>
            </w:r>
          </w:p>
        </w:tc>
      </w:tr>
      <w:tr w:rsidR="00507B45" w:rsidRPr="005510ED" w:rsidTr="00D03D6D">
        <w:trPr>
          <w:trHeight w:val="709"/>
          <w:jc w:val="center"/>
        </w:trPr>
        <w:tc>
          <w:tcPr>
            <w:tcW w:w="1964" w:type="dxa"/>
            <w:tcBorders>
              <w:bottom w:val="single" w:sz="4" w:space="0" w:color="auto"/>
            </w:tcBorders>
            <w:vAlign w:val="center"/>
          </w:tcPr>
          <w:p w:rsidR="00507B45" w:rsidRDefault="00507B45" w:rsidP="00D03D6D">
            <w:pPr>
              <w:tabs>
                <w:tab w:val="right" w:pos="88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>
              <w:rPr>
                <w:rFonts w:ascii="Arial" w:hAnsi="Arial"/>
                <w:b/>
                <w:spacing w:val="-2"/>
              </w:rPr>
              <w:t>A</w:t>
            </w:r>
          </w:p>
        </w:tc>
        <w:tc>
          <w:tcPr>
            <w:tcW w:w="1964" w:type="dxa"/>
            <w:tcBorders>
              <w:bottom w:val="single" w:sz="4" w:space="0" w:color="auto"/>
            </w:tcBorders>
            <w:vAlign w:val="center"/>
          </w:tcPr>
          <w:p w:rsidR="00507B45" w:rsidRPr="002E0E9A" w:rsidRDefault="00507B45" w:rsidP="00D03D6D">
            <w:pPr>
              <w:tabs>
                <w:tab w:val="right" w:pos="88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 w:rsidRPr="002E0E9A">
              <w:rPr>
                <w:rFonts w:ascii="Arial" w:hAnsi="Arial"/>
                <w:b/>
                <w:spacing w:val="-2"/>
              </w:rPr>
              <w:t>10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507B45" w:rsidRPr="002E0E9A" w:rsidRDefault="00507B45" w:rsidP="00D03D6D">
            <w:pPr>
              <w:tabs>
                <w:tab w:val="right" w:pos="79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 w:rsidRPr="002E0E9A">
              <w:rPr>
                <w:rFonts w:ascii="Arial" w:hAnsi="Arial"/>
                <w:b/>
                <w:spacing w:val="-2"/>
              </w:rPr>
              <w:t>10</w:t>
            </w:r>
          </w:p>
        </w:tc>
        <w:tc>
          <w:tcPr>
            <w:tcW w:w="2268" w:type="dxa"/>
            <w:vAlign w:val="center"/>
          </w:tcPr>
          <w:p w:rsidR="00507B45" w:rsidRPr="002E0E9A" w:rsidRDefault="00507B45" w:rsidP="00D03D6D">
            <w:pPr>
              <w:tabs>
                <w:tab w:val="right" w:pos="79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 w:rsidRPr="002E0E9A">
              <w:rPr>
                <w:rFonts w:ascii="Arial" w:hAnsi="Arial"/>
                <w:b/>
                <w:spacing w:val="-2"/>
              </w:rPr>
              <w:t xml:space="preserve">             /10</w:t>
            </w:r>
          </w:p>
        </w:tc>
      </w:tr>
      <w:tr w:rsidR="00507B45" w:rsidRPr="005510ED" w:rsidTr="00D03D6D">
        <w:trPr>
          <w:trHeight w:val="709"/>
          <w:jc w:val="center"/>
        </w:trPr>
        <w:tc>
          <w:tcPr>
            <w:tcW w:w="1964" w:type="dxa"/>
            <w:tcBorders>
              <w:bottom w:val="single" w:sz="4" w:space="0" w:color="auto"/>
            </w:tcBorders>
            <w:vAlign w:val="center"/>
          </w:tcPr>
          <w:p w:rsidR="00507B45" w:rsidRPr="00ED0618" w:rsidRDefault="00507B45" w:rsidP="00D03D6D">
            <w:pPr>
              <w:tabs>
                <w:tab w:val="right" w:pos="88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>
              <w:rPr>
                <w:rFonts w:ascii="Arial" w:hAnsi="Arial"/>
                <w:b/>
                <w:spacing w:val="-2"/>
              </w:rPr>
              <w:t>B</w:t>
            </w:r>
          </w:p>
        </w:tc>
        <w:tc>
          <w:tcPr>
            <w:tcW w:w="1964" w:type="dxa"/>
            <w:tcBorders>
              <w:bottom w:val="single" w:sz="4" w:space="0" w:color="auto"/>
            </w:tcBorders>
            <w:vAlign w:val="center"/>
          </w:tcPr>
          <w:p w:rsidR="00507B45" w:rsidRPr="002E0E9A" w:rsidRDefault="00507B45" w:rsidP="00D03D6D">
            <w:pPr>
              <w:tabs>
                <w:tab w:val="right" w:pos="88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 w:rsidRPr="002E0E9A">
              <w:rPr>
                <w:rFonts w:ascii="Arial" w:hAnsi="Arial"/>
                <w:b/>
                <w:spacing w:val="-2"/>
              </w:rPr>
              <w:t>16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507B45" w:rsidRPr="002E0E9A" w:rsidRDefault="00507B45" w:rsidP="00D03D6D">
            <w:pPr>
              <w:tabs>
                <w:tab w:val="right" w:pos="79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 w:rsidRPr="002E0E9A">
              <w:rPr>
                <w:rFonts w:ascii="Arial" w:hAnsi="Arial"/>
                <w:b/>
                <w:spacing w:val="-2"/>
              </w:rPr>
              <w:t>16</w:t>
            </w:r>
          </w:p>
        </w:tc>
        <w:tc>
          <w:tcPr>
            <w:tcW w:w="2268" w:type="dxa"/>
            <w:vAlign w:val="center"/>
          </w:tcPr>
          <w:p w:rsidR="00507B45" w:rsidRPr="002E0E9A" w:rsidRDefault="00507B45" w:rsidP="00D03D6D">
            <w:pPr>
              <w:tabs>
                <w:tab w:val="right" w:pos="79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 w:rsidRPr="002E0E9A">
              <w:rPr>
                <w:rFonts w:ascii="Arial" w:hAnsi="Arial"/>
                <w:b/>
                <w:spacing w:val="-2"/>
              </w:rPr>
              <w:t xml:space="preserve">              </w:t>
            </w:r>
            <w:r w:rsidR="00BF36B6">
              <w:rPr>
                <w:rFonts w:ascii="Arial" w:hAnsi="Arial"/>
                <w:b/>
                <w:spacing w:val="-2"/>
              </w:rPr>
              <w:t>/78</w:t>
            </w:r>
          </w:p>
        </w:tc>
      </w:tr>
      <w:tr w:rsidR="00507B45" w:rsidRPr="005510ED" w:rsidTr="00D03D6D">
        <w:trPr>
          <w:trHeight w:val="709"/>
          <w:jc w:val="center"/>
        </w:trPr>
        <w:tc>
          <w:tcPr>
            <w:tcW w:w="19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07B45" w:rsidRDefault="00507B45" w:rsidP="00D03D6D">
            <w:pPr>
              <w:tabs>
                <w:tab w:val="center" w:pos="4513"/>
              </w:tabs>
              <w:suppressAutoHyphens/>
              <w:jc w:val="center"/>
              <w:rPr>
                <w:rFonts w:ascii="Arial" w:hAnsi="Arial"/>
                <w:spacing w:val="-2"/>
              </w:rPr>
            </w:pPr>
          </w:p>
        </w:tc>
        <w:tc>
          <w:tcPr>
            <w:tcW w:w="19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07B45" w:rsidRDefault="00507B45" w:rsidP="00D03D6D">
            <w:pPr>
              <w:tabs>
                <w:tab w:val="center" w:pos="4513"/>
              </w:tabs>
              <w:suppressAutoHyphens/>
              <w:jc w:val="center"/>
              <w:rPr>
                <w:rFonts w:ascii="Arial" w:hAnsi="Arial"/>
                <w:spacing w:val="-2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507B45" w:rsidRDefault="00507B45" w:rsidP="00D03D6D">
            <w:pPr>
              <w:tabs>
                <w:tab w:val="center" w:pos="4513"/>
              </w:tabs>
              <w:suppressAutoHyphens/>
              <w:jc w:val="center"/>
              <w:rPr>
                <w:rFonts w:ascii="Arial" w:hAnsi="Arial"/>
                <w:spacing w:val="-2"/>
              </w:rPr>
            </w:pPr>
            <w:r>
              <w:rPr>
                <w:rFonts w:ascii="Arial" w:hAnsi="Arial"/>
                <w:b/>
                <w:bCs/>
              </w:rPr>
              <w:t>Total</w:t>
            </w:r>
          </w:p>
        </w:tc>
        <w:tc>
          <w:tcPr>
            <w:tcW w:w="2268" w:type="dxa"/>
            <w:tcBorders>
              <w:left w:val="single" w:sz="4" w:space="0" w:color="auto"/>
            </w:tcBorders>
            <w:vAlign w:val="center"/>
          </w:tcPr>
          <w:p w:rsidR="00507B45" w:rsidRPr="00306845" w:rsidRDefault="00507B45" w:rsidP="00D03D6D">
            <w:pPr>
              <w:tabs>
                <w:tab w:val="right" w:pos="792"/>
                <w:tab w:val="center" w:pos="4513"/>
              </w:tabs>
              <w:suppressAutoHyphens/>
              <w:jc w:val="center"/>
              <w:rPr>
                <w:rFonts w:ascii="Arial" w:hAnsi="Arial"/>
                <w:b/>
                <w:spacing w:val="-2"/>
              </w:rPr>
            </w:pPr>
            <w:r>
              <w:rPr>
                <w:rFonts w:ascii="Arial" w:hAnsi="Arial"/>
                <w:b/>
                <w:spacing w:val="-2"/>
              </w:rPr>
              <w:t xml:space="preserve">              </w:t>
            </w:r>
            <w:r w:rsidR="00BF36B6">
              <w:rPr>
                <w:rFonts w:ascii="Arial" w:hAnsi="Arial"/>
                <w:b/>
                <w:spacing w:val="-2"/>
              </w:rPr>
              <w:t>/88</w:t>
            </w:r>
            <w:bookmarkStart w:id="0" w:name="_GoBack"/>
            <w:bookmarkEnd w:id="0"/>
          </w:p>
        </w:tc>
      </w:tr>
    </w:tbl>
    <w:p w:rsidR="00507B45" w:rsidRPr="005510ED" w:rsidRDefault="00507B45" w:rsidP="00507B45">
      <w:pPr>
        <w:rPr>
          <w:rFonts w:ascii="Arial" w:hAnsi="Arial"/>
          <w:noProof/>
        </w:rPr>
      </w:pPr>
    </w:p>
    <w:p w:rsidR="00507B45" w:rsidRPr="00753509" w:rsidRDefault="00507B45" w:rsidP="00507B45">
      <w:pPr>
        <w:pStyle w:val="Heading3"/>
        <w:spacing w:before="0" w:after="0"/>
        <w:rPr>
          <w:rFonts w:ascii="Arial" w:hAnsi="Arial" w:cs="Arial"/>
          <w:noProof/>
        </w:rPr>
      </w:pPr>
      <w:r w:rsidRPr="00753509">
        <w:rPr>
          <w:rFonts w:ascii="Arial" w:hAnsi="Arial" w:cs="Arial"/>
          <w:noProof/>
        </w:rPr>
        <w:t>Instructions to candidates</w:t>
      </w:r>
    </w:p>
    <w:p w:rsidR="00507B45" w:rsidRPr="004D2880" w:rsidRDefault="00507B45" w:rsidP="00507B45">
      <w:pPr>
        <w:rPr>
          <w:rFonts w:ascii="Arial" w:hAnsi="Arial" w:cs="Arial"/>
        </w:rPr>
      </w:pPr>
    </w:p>
    <w:p w:rsidR="00507B45" w:rsidRDefault="00507B45" w:rsidP="00507B45">
      <w:pPr>
        <w:pStyle w:val="instructions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W</w:t>
      </w:r>
      <w:r w:rsidRPr="004D2880">
        <w:rPr>
          <w:rFonts w:ascii="Arial" w:hAnsi="Arial" w:cs="Arial"/>
        </w:rPr>
        <w:t>rite your answers in the spaces provided in this Question/Answer Booklet. A blue or black ballpoint or ink pen should be used.  Wherever appropriate, fully labelled diagrams, tables and examples should be used to illustrate and support your answers.</w:t>
      </w:r>
    </w:p>
    <w:p w:rsidR="00507B45" w:rsidRDefault="00507B45" w:rsidP="00507B45">
      <w:pPr>
        <w:pStyle w:val="instructions"/>
        <w:numPr>
          <w:ilvl w:val="0"/>
          <w:numId w:val="0"/>
        </w:numPr>
        <w:rPr>
          <w:rFonts w:ascii="Arial" w:hAnsi="Arial" w:cs="Arial"/>
        </w:rPr>
      </w:pPr>
    </w:p>
    <w:p w:rsidR="00507B45" w:rsidRDefault="00507B45" w:rsidP="00507B45">
      <w:pPr>
        <w:pStyle w:val="instructions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Section A is to b</w:t>
      </w:r>
      <w:r w:rsidR="00BF36B6">
        <w:rPr>
          <w:rFonts w:ascii="Arial" w:hAnsi="Arial" w:cs="Arial"/>
        </w:rPr>
        <w:t>e answered on the question sheet, by crossing out the letter that is your answer</w:t>
      </w:r>
      <w:r>
        <w:rPr>
          <w:rFonts w:ascii="Arial" w:hAnsi="Arial" w:cs="Arial"/>
        </w:rPr>
        <w:t>.</w:t>
      </w:r>
    </w:p>
    <w:p w:rsidR="00BF36B6" w:rsidRDefault="00BF36B6" w:rsidP="00BF36B6">
      <w:pPr>
        <w:pStyle w:val="ListParagraph"/>
        <w:rPr>
          <w:rFonts w:ascii="Arial" w:hAnsi="Arial" w:cs="Arial"/>
        </w:rPr>
      </w:pPr>
    </w:p>
    <w:p w:rsidR="00BF36B6" w:rsidRPr="004D2880" w:rsidRDefault="00BF36B6" w:rsidP="00BF36B6">
      <w:pPr>
        <w:pStyle w:val="instructions"/>
        <w:numPr>
          <w:ilvl w:val="0"/>
          <w:numId w:val="0"/>
        </w:num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If you change your answer, circle the incorrect answer and cross out the letter that is your answer. </w:t>
      </w:r>
    </w:p>
    <w:p w:rsidR="00507B45" w:rsidRPr="002E6F2F" w:rsidRDefault="00507B45" w:rsidP="00507B45">
      <w:pPr>
        <w:tabs>
          <w:tab w:val="left" w:pos="-720"/>
        </w:tabs>
        <w:suppressAutoHyphens/>
        <w:rPr>
          <w:rFonts w:ascii="Arial" w:hAnsi="Arial"/>
          <w:spacing w:val="-2"/>
        </w:rPr>
      </w:pPr>
    </w:p>
    <w:p w:rsidR="00507B45" w:rsidRPr="002E6F2F" w:rsidRDefault="00BF36B6" w:rsidP="00507B45">
      <w:pPr>
        <w:tabs>
          <w:tab w:val="left" w:pos="-720"/>
        </w:tabs>
        <w:suppressAutoHyphens/>
        <w:rPr>
          <w:rFonts w:ascii="Arial" w:hAnsi="Arial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338066</wp:posOffset>
                </wp:positionH>
                <wp:positionV relativeFrom="paragraph">
                  <wp:posOffset>6947</wp:posOffset>
                </wp:positionV>
                <wp:extent cx="6286500" cy="2702257"/>
                <wp:effectExtent l="0" t="0" r="19050" b="2222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27022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Default="001A1853" w:rsidP="00507B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26.6pt;margin-top:.55pt;width:495pt;height:21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">
                <v:textbox>
                  <w:txbxContent>
                    <w:p w:rsidR="001A1853" w:rsidRDefault="001A1853" w:rsidP="00507B45"/>
                  </w:txbxContent>
                </v:textbox>
              </v:shape>
            </w:pict>
          </mc:Fallback>
        </mc:AlternateContent>
      </w:r>
    </w:p>
    <w:p w:rsidR="00507B45" w:rsidRDefault="00507B45" w:rsidP="00507B45"/>
    <w:p w:rsidR="00507B45" w:rsidRPr="000F694D" w:rsidRDefault="00507B45" w:rsidP="00507B45">
      <w:pPr>
        <w:jc w:val="center"/>
        <w:rPr>
          <w:rFonts w:ascii="Arial" w:hAnsi="Arial" w:cs="Arial"/>
          <w:b/>
        </w:rPr>
      </w:pPr>
      <w:r>
        <w:br w:type="page"/>
      </w:r>
      <w:r w:rsidRPr="000F694D">
        <w:rPr>
          <w:rFonts w:ascii="Arial" w:hAnsi="Arial" w:cs="Arial"/>
          <w:b/>
        </w:rPr>
        <w:lastRenderedPageBreak/>
        <w:t>SECTION A</w:t>
      </w: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  <w:r w:rsidRPr="000F694D">
        <w:rPr>
          <w:rFonts w:ascii="Arial" w:hAnsi="Arial" w:cs="Arial"/>
          <w:b/>
        </w:rPr>
        <w:t>Multiple Choice</w:t>
      </w: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rPr>
          <w:rFonts w:ascii="Arial" w:hAnsi="Arial" w:cs="Arial"/>
          <w:b/>
        </w:rPr>
      </w:pPr>
      <w:r w:rsidRPr="000F694D">
        <w:rPr>
          <w:rFonts w:ascii="Arial" w:hAnsi="Arial" w:cs="Arial"/>
          <w:b/>
        </w:rPr>
        <w:t xml:space="preserve">Answer all questions. </w:t>
      </w:r>
      <w:r w:rsidR="00FF4AED">
        <w:rPr>
          <w:rFonts w:ascii="Arial" w:hAnsi="Arial" w:cs="Arial"/>
          <w:b/>
        </w:rPr>
        <w:t>Circle the correct answer</w:t>
      </w:r>
      <w:r w:rsidRPr="000F694D">
        <w:rPr>
          <w:rFonts w:ascii="Arial" w:hAnsi="Arial" w:cs="Arial"/>
          <w:b/>
        </w:rPr>
        <w:t>.</w:t>
      </w:r>
    </w:p>
    <w:p w:rsidR="00507B45" w:rsidRDefault="00507B45" w:rsidP="00507B45">
      <w:pPr>
        <w:ind w:left="284" w:hanging="284"/>
        <w:rPr>
          <w:rFonts w:ascii="Arial" w:hAnsi="Arial" w:cs="Arial"/>
          <w:b/>
        </w:rPr>
      </w:pPr>
    </w:p>
    <w:p w:rsidR="00507B45" w:rsidRPr="000F694D" w:rsidRDefault="00507B45" w:rsidP="00507B45">
      <w:pPr>
        <w:ind w:left="284" w:hanging="284"/>
        <w:rPr>
          <w:rFonts w:ascii="Arial" w:hAnsi="Arial" w:cs="Arial"/>
          <w:b/>
        </w:rPr>
      </w:pPr>
    </w:p>
    <w:p w:rsidR="00507B45" w:rsidRDefault="00507B45" w:rsidP="00507B45">
      <w:pPr>
        <w:numPr>
          <w:ilvl w:val="0"/>
          <w:numId w:val="3"/>
        </w:numPr>
        <w:tabs>
          <w:tab w:val="clear" w:pos="720"/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The Superior Vena Cava carries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Oxygenated blood from the body to the heart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Deoxygenated blood from the body to the heart</w:t>
      </w:r>
    </w:p>
    <w:p w:rsidR="00507B45" w:rsidRPr="000F694D" w:rsidRDefault="00FF4AED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507B45" w:rsidRPr="000F694D">
        <w:rPr>
          <w:rFonts w:ascii="Arial" w:hAnsi="Arial" w:cs="Arial"/>
        </w:rPr>
        <w:t>Oxygenated blood from the heart to the body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Deoxygenated blood from the heart to the body</w:t>
      </w: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FF4AED" w:rsidP="00507B45">
      <w:pPr>
        <w:numPr>
          <w:ilvl w:val="0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What relationship do antagonistic pairs of muscles have</w:t>
      </w:r>
      <w:r w:rsidR="00507B45" w:rsidRPr="000F694D">
        <w:rPr>
          <w:rFonts w:ascii="Arial" w:hAnsi="Arial" w:cs="Arial"/>
        </w:rPr>
        <w:t>?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FF4AED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They have nothing to do with each other</w:t>
      </w:r>
    </w:p>
    <w:p w:rsidR="00507B45" w:rsidRPr="000F694D" w:rsidRDefault="00FF4AED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One is always the origin or the insertion for the other</w:t>
      </w:r>
    </w:p>
    <w:p w:rsidR="00507B45" w:rsidRPr="000F694D" w:rsidRDefault="00FF4AED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When one is contracting the other is relaxing and visa versa</w:t>
      </w:r>
    </w:p>
    <w:p w:rsidR="00507B45" w:rsidRPr="000F694D" w:rsidRDefault="00FF4AED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If one is contracting isotonically the other is relaxing isometrically</w:t>
      </w: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507B45" w:rsidP="00507B45">
      <w:pPr>
        <w:numPr>
          <w:ilvl w:val="0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Which of</w:t>
      </w:r>
      <w:r w:rsidR="004F7512">
        <w:rPr>
          <w:rFonts w:ascii="Arial" w:hAnsi="Arial" w:cs="Arial"/>
        </w:rPr>
        <w:t xml:space="preserve"> the following muscles is the agonist for </w:t>
      </w:r>
      <w:r w:rsidRPr="000F694D">
        <w:rPr>
          <w:rFonts w:ascii="Arial" w:hAnsi="Arial" w:cs="Arial"/>
        </w:rPr>
        <w:t>extension at the elbow?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Deltoids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Biceps</w:t>
      </w:r>
    </w:p>
    <w:p w:rsidR="00507B45" w:rsidRPr="000F694D" w:rsidRDefault="00FF4AED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507B45" w:rsidRPr="000F694D">
        <w:rPr>
          <w:rFonts w:ascii="Arial" w:hAnsi="Arial" w:cs="Arial"/>
        </w:rPr>
        <w:t>Quadriceps Group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Triceps</w:t>
      </w: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507B45" w:rsidP="00507B45">
      <w:pPr>
        <w:numPr>
          <w:ilvl w:val="0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All skeletal muscles contain a mixture of fast-twitch and slow-twitch fibres. Through training an athlete: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Can only increase the number of either muscle fibre type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Can increase the size of either muscle fibre type</w:t>
      </w:r>
    </w:p>
    <w:p w:rsidR="00507B45" w:rsidRPr="000F694D" w:rsidRDefault="00FF4AED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507B45" w:rsidRPr="000F694D">
        <w:rPr>
          <w:rFonts w:ascii="Arial" w:hAnsi="Arial" w:cs="Arial"/>
        </w:rPr>
        <w:t>Can cause all muscle fibres to change from one type to the other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Cannot alter the number o</w:t>
      </w:r>
      <w:r>
        <w:rPr>
          <w:rFonts w:ascii="Arial" w:hAnsi="Arial" w:cs="Arial"/>
        </w:rPr>
        <w:t>r</w:t>
      </w:r>
      <w:r w:rsidRPr="000F694D">
        <w:rPr>
          <w:rFonts w:ascii="Arial" w:hAnsi="Arial" w:cs="Arial"/>
        </w:rPr>
        <w:t xml:space="preserve"> capacity of either muscle fibre types</w:t>
      </w: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507B45" w:rsidP="00507B45">
      <w:pPr>
        <w:numPr>
          <w:ilvl w:val="0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The accurate description of the position of the forearms in the anatomical or reference position is: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Pronated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Rotated</w:t>
      </w:r>
    </w:p>
    <w:p w:rsidR="00507B45" w:rsidRPr="000F694D" w:rsidRDefault="00FF4AED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507B45" w:rsidRPr="000F694D">
        <w:rPr>
          <w:rFonts w:ascii="Arial" w:hAnsi="Arial" w:cs="Arial"/>
        </w:rPr>
        <w:t>Supinated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Adducted</w:t>
      </w: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507B45" w:rsidP="00507B45">
      <w:pPr>
        <w:numPr>
          <w:ilvl w:val="0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 xml:space="preserve">The </w:t>
      </w:r>
      <w:proofErr w:type="spellStart"/>
      <w:r w:rsidRPr="000F694D">
        <w:rPr>
          <w:rFonts w:ascii="Arial" w:hAnsi="Arial" w:cs="Arial"/>
        </w:rPr>
        <w:t>tibialis</w:t>
      </w:r>
      <w:proofErr w:type="spellEnd"/>
      <w:r w:rsidRPr="000F694D">
        <w:rPr>
          <w:rFonts w:ascii="Arial" w:hAnsi="Arial" w:cs="Arial"/>
        </w:rPr>
        <w:t xml:space="preserve"> anterior muscle contracts to cause which of the follow</w:t>
      </w:r>
      <w:r>
        <w:rPr>
          <w:rFonts w:ascii="Arial" w:hAnsi="Arial" w:cs="Arial"/>
        </w:rPr>
        <w:t>ing movements at the ankle</w:t>
      </w:r>
      <w:r w:rsidRPr="000F694D">
        <w:rPr>
          <w:rFonts w:ascii="Arial" w:hAnsi="Arial" w:cs="Arial"/>
        </w:rPr>
        <w:t>?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Pronation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proofErr w:type="spellStart"/>
      <w:r w:rsidRPr="000F694D">
        <w:rPr>
          <w:rFonts w:ascii="Arial" w:hAnsi="Arial" w:cs="Arial"/>
        </w:rPr>
        <w:t>Dorsi</w:t>
      </w:r>
      <w:proofErr w:type="spellEnd"/>
      <w:r w:rsidRPr="000F694D">
        <w:rPr>
          <w:rFonts w:ascii="Arial" w:hAnsi="Arial" w:cs="Arial"/>
        </w:rPr>
        <w:t xml:space="preserve"> flexion</w:t>
      </w:r>
    </w:p>
    <w:p w:rsidR="00507B45" w:rsidRPr="000F694D" w:rsidRDefault="004F7512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507B45" w:rsidRPr="000F694D">
        <w:rPr>
          <w:rFonts w:ascii="Arial" w:hAnsi="Arial" w:cs="Arial"/>
        </w:rPr>
        <w:t>Plantar flexion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Rotation</w:t>
      </w:r>
    </w:p>
    <w:p w:rsidR="00507B45" w:rsidRDefault="00507B45" w:rsidP="00507B45">
      <w:pPr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rPr>
          <w:rFonts w:ascii="Arial" w:hAnsi="Arial" w:cs="Arial"/>
        </w:rPr>
      </w:pPr>
    </w:p>
    <w:p w:rsidR="00507B45" w:rsidRDefault="00507B45" w:rsidP="00507B45">
      <w:pPr>
        <w:numPr>
          <w:ilvl w:val="0"/>
          <w:numId w:val="3"/>
        </w:numPr>
        <w:tabs>
          <w:tab w:val="clear" w:pos="720"/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Pr="000F694D">
        <w:rPr>
          <w:rFonts w:ascii="Arial" w:hAnsi="Arial" w:cs="Arial"/>
        </w:rPr>
        <w:lastRenderedPageBreak/>
        <w:t>From superior to inferior, the 5 regions of the spinal column are: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Cervical, thoracic, sacrum, lumbar, coccyx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Cervical, thoracic, lumbar, sacrum, coccyx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Thoracic, cervical, lumbar, coccyx, sacrum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Cervical, lumbar, thoracic, sacrum, coccyx</w:t>
      </w: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507B45" w:rsidP="00507B45">
      <w:pPr>
        <w:numPr>
          <w:ilvl w:val="0"/>
          <w:numId w:val="3"/>
        </w:numPr>
        <w:tabs>
          <w:tab w:val="clear" w:pos="720"/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Where does gaseous exchange take place in the lungs?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Alveoli</w:t>
      </w:r>
    </w:p>
    <w:p w:rsidR="00507B45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9C7DAB">
        <w:rPr>
          <w:rFonts w:ascii="Arial" w:hAnsi="Arial" w:cs="Arial"/>
        </w:rPr>
        <w:t>Pleura</w:t>
      </w:r>
    </w:p>
    <w:p w:rsidR="00507B45" w:rsidRPr="009C7DAB" w:rsidRDefault="004F7512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507B45">
        <w:rPr>
          <w:rFonts w:ascii="Arial" w:hAnsi="Arial" w:cs="Arial"/>
        </w:rPr>
        <w:t>Diffusion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Bronchus</w:t>
      </w: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507B45" w:rsidP="00507B45">
      <w:pPr>
        <w:numPr>
          <w:ilvl w:val="0"/>
          <w:numId w:val="3"/>
        </w:numPr>
        <w:tabs>
          <w:tab w:val="clear" w:pos="720"/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Ligaments are a fibrous, slightly stretchy connective tissue that hold: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Muscle fibres to bone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 xml:space="preserve">One bone </w:t>
      </w:r>
      <w:r>
        <w:rPr>
          <w:rFonts w:ascii="Arial" w:hAnsi="Arial" w:cs="Arial"/>
        </w:rPr>
        <w:t>to another bone</w:t>
      </w:r>
    </w:p>
    <w:p w:rsidR="00507B45" w:rsidRPr="000F694D" w:rsidRDefault="004F7512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507B45" w:rsidRPr="000F694D">
        <w:rPr>
          <w:rFonts w:ascii="Arial" w:hAnsi="Arial" w:cs="Arial"/>
        </w:rPr>
        <w:t>Muscles to other muscles</w:t>
      </w:r>
    </w:p>
    <w:p w:rsidR="00507B45" w:rsidRPr="000F694D" w:rsidRDefault="00507B45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 w:rsidRPr="000F694D">
        <w:rPr>
          <w:rFonts w:ascii="Arial" w:hAnsi="Arial" w:cs="Arial"/>
        </w:rPr>
        <w:t>Bone to cartilage</w:t>
      </w:r>
    </w:p>
    <w:p w:rsidR="00507B45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Default="004F7512" w:rsidP="00507B45">
      <w:pPr>
        <w:numPr>
          <w:ilvl w:val="0"/>
          <w:numId w:val="3"/>
        </w:numPr>
        <w:tabs>
          <w:tab w:val="clear" w:pos="720"/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Tendons do what</w:t>
      </w:r>
      <w:r w:rsidR="00507B45" w:rsidRPr="000F694D">
        <w:rPr>
          <w:rFonts w:ascii="Arial" w:hAnsi="Arial" w:cs="Arial"/>
        </w:rPr>
        <w:t>:</w:t>
      </w:r>
    </w:p>
    <w:p w:rsidR="00507B45" w:rsidRPr="000F694D" w:rsidRDefault="00507B45" w:rsidP="00507B45">
      <w:pPr>
        <w:tabs>
          <w:tab w:val="num" w:pos="426"/>
        </w:tabs>
        <w:ind w:left="284" w:hanging="284"/>
        <w:rPr>
          <w:rFonts w:ascii="Arial" w:hAnsi="Arial" w:cs="Arial"/>
        </w:rPr>
      </w:pPr>
    </w:p>
    <w:p w:rsidR="00507B45" w:rsidRPr="000F694D" w:rsidRDefault="004F7512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Join bone to bone</w:t>
      </w:r>
    </w:p>
    <w:p w:rsidR="00507B45" w:rsidRPr="000F694D" w:rsidRDefault="004F7512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Join muscles to other muscles</w:t>
      </w:r>
    </w:p>
    <w:p w:rsidR="00507B45" w:rsidRPr="000F694D" w:rsidRDefault="004F7512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 xml:space="preserve">  Join ligaments to muscles</w:t>
      </w:r>
    </w:p>
    <w:p w:rsidR="00507B45" w:rsidRPr="000F694D" w:rsidRDefault="004F7512" w:rsidP="00507B45">
      <w:pPr>
        <w:numPr>
          <w:ilvl w:val="1"/>
          <w:numId w:val="3"/>
        </w:numPr>
        <w:tabs>
          <w:tab w:val="num" w:pos="426"/>
        </w:tabs>
        <w:ind w:left="284" w:hanging="284"/>
        <w:rPr>
          <w:rFonts w:ascii="Arial" w:hAnsi="Arial" w:cs="Arial"/>
        </w:rPr>
      </w:pPr>
      <w:r>
        <w:rPr>
          <w:rFonts w:ascii="Arial" w:hAnsi="Arial" w:cs="Arial"/>
        </w:rPr>
        <w:t>Join muscles to bones</w:t>
      </w:r>
    </w:p>
    <w:p w:rsidR="00507B45" w:rsidRPr="000F694D" w:rsidRDefault="00507B45" w:rsidP="00507B45">
      <w:pPr>
        <w:rPr>
          <w:rFonts w:ascii="Arial" w:hAnsi="Arial" w:cs="Arial"/>
        </w:rPr>
      </w:pPr>
    </w:p>
    <w:p w:rsidR="00507B45" w:rsidRPr="000F694D" w:rsidRDefault="00507B45" w:rsidP="00507B45">
      <w:pPr>
        <w:rPr>
          <w:rFonts w:ascii="Arial" w:hAnsi="Arial" w:cs="Arial"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  <w:sz w:val="32"/>
          <w:szCs w:val="32"/>
        </w:rPr>
      </w:pPr>
      <w:r w:rsidRPr="000F694D">
        <w:rPr>
          <w:rFonts w:ascii="Arial" w:hAnsi="Arial" w:cs="Arial"/>
          <w:b/>
          <w:sz w:val="32"/>
          <w:szCs w:val="32"/>
        </w:rPr>
        <w:t xml:space="preserve"> </w:t>
      </w: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Pr="000F694D" w:rsidRDefault="00507B45" w:rsidP="00507B45">
      <w:pPr>
        <w:jc w:val="center"/>
        <w:rPr>
          <w:rFonts w:ascii="Arial" w:hAnsi="Arial" w:cs="Arial"/>
          <w:b/>
        </w:rPr>
      </w:pPr>
    </w:p>
    <w:p w:rsidR="00507B45" w:rsidRDefault="00507B45" w:rsidP="00507B45">
      <w:pPr>
        <w:jc w:val="center"/>
        <w:rPr>
          <w:rFonts w:ascii="Arial" w:hAnsi="Arial" w:cs="Arial"/>
          <w:b/>
          <w:sz w:val="22"/>
          <w:szCs w:val="22"/>
        </w:rPr>
      </w:pPr>
    </w:p>
    <w:p w:rsidR="00507B45" w:rsidRPr="0022349B" w:rsidRDefault="00507B45" w:rsidP="00507B4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  <w:r w:rsidRPr="0022349B">
        <w:rPr>
          <w:rFonts w:ascii="Arial" w:hAnsi="Arial" w:cs="Arial"/>
          <w:b/>
          <w:sz w:val="22"/>
          <w:szCs w:val="22"/>
        </w:rPr>
        <w:lastRenderedPageBreak/>
        <w:t>SECTION B</w:t>
      </w:r>
    </w:p>
    <w:p w:rsidR="00507B45" w:rsidRPr="0022349B" w:rsidRDefault="00507B45" w:rsidP="00507B45">
      <w:pPr>
        <w:jc w:val="center"/>
        <w:rPr>
          <w:rFonts w:ascii="Arial" w:hAnsi="Arial" w:cs="Arial"/>
          <w:b/>
          <w:sz w:val="22"/>
          <w:szCs w:val="22"/>
        </w:rPr>
      </w:pPr>
      <w:r w:rsidRPr="0022349B">
        <w:rPr>
          <w:rFonts w:ascii="Arial" w:hAnsi="Arial" w:cs="Arial"/>
          <w:b/>
          <w:sz w:val="22"/>
          <w:szCs w:val="22"/>
        </w:rPr>
        <w:t>Short Answer</w:t>
      </w:r>
    </w:p>
    <w:p w:rsidR="00507B45" w:rsidRPr="0022349B" w:rsidRDefault="00507B45" w:rsidP="00507B45">
      <w:pPr>
        <w:jc w:val="center"/>
        <w:rPr>
          <w:rFonts w:ascii="Arial" w:hAnsi="Arial" w:cs="Arial"/>
          <w:b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b/>
          <w:sz w:val="22"/>
          <w:szCs w:val="22"/>
        </w:rPr>
      </w:pPr>
      <w:r w:rsidRPr="0022349B">
        <w:rPr>
          <w:rFonts w:ascii="Arial" w:hAnsi="Arial" w:cs="Arial"/>
          <w:b/>
          <w:sz w:val="22"/>
          <w:szCs w:val="22"/>
        </w:rPr>
        <w:t>Answer all questions. Use the lined page at the back of the test paper if room is insufficient, ensuring that answers are clearly labelled.</w:t>
      </w:r>
    </w:p>
    <w:p w:rsidR="00D03D6D" w:rsidRDefault="00D03D6D" w:rsidP="00507B45">
      <w:pPr>
        <w:rPr>
          <w:rFonts w:ascii="Arial" w:hAnsi="Arial" w:cs="Arial"/>
          <w:b/>
          <w:sz w:val="22"/>
          <w:szCs w:val="22"/>
        </w:rPr>
      </w:pPr>
    </w:p>
    <w:p w:rsidR="00D03D6D" w:rsidRPr="0022349B" w:rsidRDefault="00D03D6D" w:rsidP="00507B4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Question 1</w:t>
      </w:r>
    </w:p>
    <w:p w:rsidR="00507B45" w:rsidRPr="0022349B" w:rsidRDefault="00507B45" w:rsidP="00507B45">
      <w:pPr>
        <w:rPr>
          <w:rFonts w:ascii="Arial" w:hAnsi="Arial" w:cs="Arial"/>
          <w:b/>
          <w:sz w:val="22"/>
          <w:szCs w:val="22"/>
        </w:rPr>
      </w:pPr>
    </w:p>
    <w:p w:rsidR="00232EAE" w:rsidRDefault="00232EAE" w:rsidP="00232EA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5375910</wp:posOffset>
                </wp:positionH>
                <wp:positionV relativeFrom="paragraph">
                  <wp:posOffset>2455545</wp:posOffset>
                </wp:positionV>
                <wp:extent cx="262890" cy="571500"/>
                <wp:effectExtent l="38100" t="0" r="22860" b="571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89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339A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423.3pt;margin-top:193.35pt;width:20.7pt;height:4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E53340" wp14:editId="4EEBDD90">
                <wp:simplePos x="0" y="0"/>
                <wp:positionH relativeFrom="column">
                  <wp:posOffset>3161030</wp:posOffset>
                </wp:positionH>
                <wp:positionV relativeFrom="paragraph">
                  <wp:posOffset>1958975</wp:posOffset>
                </wp:positionV>
                <wp:extent cx="308758" cy="973776"/>
                <wp:effectExtent l="0" t="0" r="72390" b="552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758" cy="973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6F680" id="Straight Arrow Connector 41" o:spid="_x0000_s1026" type="#_x0000_t32" style="position:absolute;margin-left:248.9pt;margin-top:154.25pt;width:24.3pt;height:76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5467350</wp:posOffset>
                </wp:positionH>
                <wp:positionV relativeFrom="paragraph">
                  <wp:posOffset>3341370</wp:posOffset>
                </wp:positionV>
                <wp:extent cx="371475" cy="1733550"/>
                <wp:effectExtent l="57150" t="38100" r="28575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F605E" id="Straight Arrow Connector 51" o:spid="_x0000_s1026" type="#_x0000_t32" style="position:absolute;margin-left:430.5pt;margin-top:263.1pt;width:29.25pt;height:136.5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46FA52" wp14:editId="34FDFBD9">
                <wp:simplePos x="0" y="0"/>
                <wp:positionH relativeFrom="column">
                  <wp:posOffset>1888177</wp:posOffset>
                </wp:positionH>
                <wp:positionV relativeFrom="paragraph">
                  <wp:posOffset>5878286</wp:posOffset>
                </wp:positionV>
                <wp:extent cx="285007" cy="142504"/>
                <wp:effectExtent l="38100" t="38100" r="20320" b="292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7" cy="1425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363DC" id="Straight Arrow Connector 36" o:spid="_x0000_s1026" type="#_x0000_t32" style="position:absolute;margin-left:148.7pt;margin-top:462.85pt;width:22.45pt;height:11.2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B3886E" wp14:editId="18859A36">
                <wp:simplePos x="0" y="0"/>
                <wp:positionH relativeFrom="column">
                  <wp:posOffset>700644</wp:posOffset>
                </wp:positionH>
                <wp:positionV relativeFrom="paragraph">
                  <wp:posOffset>5735782</wp:posOffset>
                </wp:positionV>
                <wp:extent cx="415637" cy="23750"/>
                <wp:effectExtent l="0" t="57150" r="41910" b="7175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7" cy="2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5BC05" id="Straight Arrow Connector 37" o:spid="_x0000_s1026" type="#_x0000_t32" style="position:absolute;margin-left:55.15pt;margin-top:451.65pt;width:32.75pt;height:1.8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79D093" wp14:editId="544371C4">
                <wp:simplePos x="0" y="0"/>
                <wp:positionH relativeFrom="column">
                  <wp:posOffset>1805049</wp:posOffset>
                </wp:positionH>
                <wp:positionV relativeFrom="paragraph">
                  <wp:posOffset>5474525</wp:posOffset>
                </wp:positionV>
                <wp:extent cx="997528" cy="190005"/>
                <wp:effectExtent l="38100" t="0" r="12700" b="7683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7528" cy="190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FC5DE" id="Straight Arrow Connector 38" o:spid="_x0000_s1026" type="#_x0000_t32" style="position:absolute;margin-left:142.15pt;margin-top:431.05pt;width:78.55pt;height:14.9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27133C" wp14:editId="531997E6">
                <wp:simplePos x="0" y="0"/>
                <wp:positionH relativeFrom="column">
                  <wp:posOffset>2339439</wp:posOffset>
                </wp:positionH>
                <wp:positionV relativeFrom="paragraph">
                  <wp:posOffset>3063834</wp:posOffset>
                </wp:positionV>
                <wp:extent cx="724395" cy="1270660"/>
                <wp:effectExtent l="38100" t="38100" r="19050" b="247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395" cy="12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F6647" id="Straight Arrow Connector 40" o:spid="_x0000_s1026" type="#_x0000_t32" style="position:absolute;margin-left:184.2pt;margin-top:241.25pt;width:57.05pt;height:100.0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9FC9CF" wp14:editId="120DE4A4">
                <wp:simplePos x="0" y="0"/>
                <wp:positionH relativeFrom="column">
                  <wp:posOffset>4702629</wp:posOffset>
                </wp:positionH>
                <wp:positionV relativeFrom="paragraph">
                  <wp:posOffset>1555668</wp:posOffset>
                </wp:positionV>
                <wp:extent cx="1175657" cy="23750"/>
                <wp:effectExtent l="38100" t="57150" r="0" b="908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5657" cy="2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A23C" id="Straight Arrow Connector 42" o:spid="_x0000_s1026" type="#_x0000_t32" style="position:absolute;margin-left:370.3pt;margin-top:122.5pt;width:92.55pt;height:1.8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092445" wp14:editId="0BC149DB">
                <wp:simplePos x="0" y="0"/>
                <wp:positionH relativeFrom="column">
                  <wp:posOffset>1413164</wp:posOffset>
                </wp:positionH>
                <wp:positionV relativeFrom="paragraph">
                  <wp:posOffset>1270660</wp:posOffset>
                </wp:positionV>
                <wp:extent cx="1175657" cy="47501"/>
                <wp:effectExtent l="38100" t="38100" r="24765" b="8636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5657" cy="47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ACD98" id="Straight Arrow Connector 43" o:spid="_x0000_s1026" type="#_x0000_t32" style="position:absolute;margin-left:111.25pt;margin-top:100.05pt;width:92.55pt;height:3.7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3B016C" wp14:editId="1FB23BD1">
                <wp:simplePos x="0" y="0"/>
                <wp:positionH relativeFrom="column">
                  <wp:posOffset>249382</wp:posOffset>
                </wp:positionH>
                <wp:positionV relativeFrom="paragraph">
                  <wp:posOffset>2398816</wp:posOffset>
                </wp:positionV>
                <wp:extent cx="914400" cy="1484415"/>
                <wp:effectExtent l="0" t="38100" r="57150" b="2095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484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2FF9F" id="Straight Arrow Connector 44" o:spid="_x0000_s1026" type="#_x0000_t32" style="position:absolute;margin-left:19.65pt;margin-top:188.9pt;width:1in;height:116.9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AD8184" wp14:editId="024E6E76">
                <wp:simplePos x="0" y="0"/>
                <wp:positionH relativeFrom="column">
                  <wp:posOffset>261257</wp:posOffset>
                </wp:positionH>
                <wp:positionV relativeFrom="paragraph">
                  <wp:posOffset>5011387</wp:posOffset>
                </wp:positionV>
                <wp:extent cx="795647" cy="35626"/>
                <wp:effectExtent l="0" t="76200" r="24130" b="5969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647" cy="35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3EF68" id="Straight Arrow Connector 45" o:spid="_x0000_s1026" type="#_x0000_t32" style="position:absolute;margin-left:20.55pt;margin-top:394.6pt;width:62.65pt;height:2.8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F05F9D" wp14:editId="4190CD19">
                <wp:simplePos x="0" y="0"/>
                <wp:positionH relativeFrom="column">
                  <wp:posOffset>4120738</wp:posOffset>
                </wp:positionH>
                <wp:positionV relativeFrom="paragraph">
                  <wp:posOffset>5189517</wp:posOffset>
                </wp:positionV>
                <wp:extent cx="510639" cy="1223158"/>
                <wp:effectExtent l="38100" t="38100" r="22860" b="152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639" cy="1223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3CED8" id="Straight Arrow Connector 6" o:spid="_x0000_s1026" type="#_x0000_t32" style="position:absolute;margin-left:324.45pt;margin-top:408.6pt;width:40.2pt;height:96.3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19185D" wp14:editId="3CC89149">
                <wp:simplePos x="0" y="0"/>
                <wp:positionH relativeFrom="column">
                  <wp:posOffset>1757548</wp:posOffset>
                </wp:positionH>
                <wp:positionV relativeFrom="paragraph">
                  <wp:posOffset>4239491</wp:posOffset>
                </wp:positionV>
                <wp:extent cx="688769" cy="391886"/>
                <wp:effectExtent l="38100" t="38100" r="16510" b="2730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8769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5AD38" id="Straight Arrow Connector 5" o:spid="_x0000_s1026" type="#_x0000_t32" style="position:absolute;margin-left:138.4pt;margin-top:333.8pt;width:54.25pt;height:30.8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7A6DC4" wp14:editId="74D1E6A5">
                <wp:simplePos x="0" y="0"/>
                <wp:positionH relativeFrom="column">
                  <wp:posOffset>3265714</wp:posOffset>
                </wp:positionH>
                <wp:positionV relativeFrom="paragraph">
                  <wp:posOffset>3847605</wp:posOffset>
                </wp:positionV>
                <wp:extent cx="748146" cy="11876"/>
                <wp:effectExtent l="0" t="76200" r="13970" b="8382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146" cy="118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E74E8" id="Straight Arrow Connector 46" o:spid="_x0000_s1026" type="#_x0000_t32" style="position:absolute;margin-left:257.15pt;margin-top:302.95pt;width:58.9pt;height:.9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8A3E41" wp14:editId="59831642">
                <wp:simplePos x="0" y="0"/>
                <wp:positionH relativeFrom="column">
                  <wp:posOffset>5213268</wp:posOffset>
                </wp:positionH>
                <wp:positionV relativeFrom="paragraph">
                  <wp:posOffset>2660073</wp:posOffset>
                </wp:positionV>
                <wp:extent cx="166254" cy="1828800"/>
                <wp:effectExtent l="38100" t="38100" r="24765" b="190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254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21007" id="Straight Arrow Connector 47" o:spid="_x0000_s1026" type="#_x0000_t32" style="position:absolute;margin-left:410.5pt;margin-top:209.45pt;width:13.1pt;height:2in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F9C93B" wp14:editId="4DA99B73">
                <wp:simplePos x="0" y="0"/>
                <wp:positionH relativeFrom="column">
                  <wp:posOffset>106878</wp:posOffset>
                </wp:positionH>
                <wp:positionV relativeFrom="paragraph">
                  <wp:posOffset>1365662</wp:posOffset>
                </wp:positionV>
                <wp:extent cx="486888" cy="1140032"/>
                <wp:effectExtent l="0" t="0" r="66040" b="603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888" cy="1140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3D725" id="Straight Arrow Connector 48" o:spid="_x0000_s1026" type="#_x0000_t32" style="position:absolute;margin-left:8.4pt;margin-top:107.55pt;width:38.35pt;height:89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BD5B66" wp14:editId="416842FA">
                <wp:simplePos x="0" y="0"/>
                <wp:positionH relativeFrom="column">
                  <wp:posOffset>3135086</wp:posOffset>
                </wp:positionH>
                <wp:positionV relativeFrom="paragraph">
                  <wp:posOffset>-71252</wp:posOffset>
                </wp:positionV>
                <wp:extent cx="700644" cy="1686296"/>
                <wp:effectExtent l="0" t="0" r="61595" b="476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0644" cy="1686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371E0" id="Straight Arrow Connector 49" o:spid="_x0000_s1026" type="#_x0000_t32" style="position:absolute;margin-left:246.85pt;margin-top:-5.6pt;width:55.15pt;height:132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DE5273" wp14:editId="070DF99F">
            <wp:extent cx="5731510" cy="6205745"/>
            <wp:effectExtent l="0" t="0" r="2540" b="5080"/>
            <wp:docPr id="50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AE" w:rsidRDefault="00232EAE" w:rsidP="00232EAE">
      <w:pPr>
        <w:rPr>
          <w:b/>
        </w:rPr>
      </w:pPr>
    </w:p>
    <w:p w:rsidR="00232EAE" w:rsidRDefault="00232EAE" w:rsidP="00232EAE">
      <w:pPr>
        <w:rPr>
          <w:b/>
        </w:rPr>
      </w:pPr>
    </w:p>
    <w:p w:rsidR="00232EAE" w:rsidRDefault="00232EAE" w:rsidP="00232EAE">
      <w:pPr>
        <w:rPr>
          <w:b/>
        </w:rPr>
      </w:pPr>
    </w:p>
    <w:p w:rsidR="00232EAE" w:rsidRDefault="00232EAE" w:rsidP="00232EAE">
      <w:pPr>
        <w:rPr>
          <w:b/>
        </w:rPr>
      </w:pPr>
    </w:p>
    <w:p w:rsidR="00232EAE" w:rsidRPr="00A57DB1" w:rsidRDefault="00232EAE" w:rsidP="00232EAE">
      <w:pPr>
        <w:rPr>
          <w:b/>
        </w:rPr>
      </w:pPr>
      <w:r>
        <w:rPr>
          <w:b/>
        </w:rPr>
        <w:t>17</w:t>
      </w:r>
      <w:r w:rsidRPr="00A57DB1">
        <w:rPr>
          <w:b/>
        </w:rPr>
        <w:t xml:space="preserve"> Marks </w:t>
      </w:r>
    </w:p>
    <w:p w:rsidR="00232EAE" w:rsidRDefault="00232EAE" w:rsidP="00232EAE">
      <w:r>
        <w:t>Write the name of the bone close to the beginning of the arrowed line</w:t>
      </w:r>
    </w:p>
    <w:p w:rsidR="00232EAE" w:rsidRDefault="00232EAE" w:rsidP="00232EAE"/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/>
    <w:p w:rsidR="00507B45" w:rsidRDefault="00507B45" w:rsidP="00507B45">
      <w:pPr>
        <w:jc w:val="center"/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-3989070</wp:posOffset>
                </wp:positionH>
                <wp:positionV relativeFrom="paragraph">
                  <wp:posOffset>5786755</wp:posOffset>
                </wp:positionV>
                <wp:extent cx="1028700" cy="228600"/>
                <wp:effectExtent l="1905" t="0" r="0" b="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1853" w:rsidRDefault="001A1853" w:rsidP="00507B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27" type="#_x0000_t202" style="position:absolute;left:0;text-align:left;margin-left:-314.1pt;margin-top:455.65pt;width:81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" stroked="f">
                <v:textbox>
                  <w:txbxContent>
                    <w:p w:rsidR="001A1853" w:rsidRDefault="001A1853" w:rsidP="00507B4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-1362075</wp:posOffset>
                </wp:positionH>
                <wp:positionV relativeFrom="paragraph">
                  <wp:posOffset>4529455</wp:posOffset>
                </wp:positionV>
                <wp:extent cx="342900" cy="228600"/>
                <wp:effectExtent l="9525" t="9525" r="9525" b="952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28" type="#_x0000_t202" style="position:absolute;left:0;text-align:left;margin-left:-107.25pt;margin-top:356.65pt;width:27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-1247775</wp:posOffset>
                </wp:positionH>
                <wp:positionV relativeFrom="paragraph">
                  <wp:posOffset>4986655</wp:posOffset>
                </wp:positionV>
                <wp:extent cx="342900" cy="228600"/>
                <wp:effectExtent l="9525" t="9525" r="9525" b="952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9" type="#_x0000_t202" style="position:absolute;left:0;text-align:left;margin-left:-98.25pt;margin-top:392.65pt;width:27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-1590675</wp:posOffset>
                </wp:positionH>
                <wp:positionV relativeFrom="paragraph">
                  <wp:posOffset>5558155</wp:posOffset>
                </wp:positionV>
                <wp:extent cx="342900" cy="228600"/>
                <wp:effectExtent l="9525" t="9525" r="9525" b="952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0" type="#_x0000_t202" style="position:absolute;left:0;text-align:left;margin-left:-125.25pt;margin-top:437.65pt;width:27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-2390775</wp:posOffset>
                </wp:positionH>
                <wp:positionV relativeFrom="paragraph">
                  <wp:posOffset>5558155</wp:posOffset>
                </wp:positionV>
                <wp:extent cx="342900" cy="228600"/>
                <wp:effectExtent l="9525" t="9525" r="9525" b="952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1" type="#_x0000_t202" style="position:absolute;left:0;text-align:left;margin-left:-188.25pt;margin-top:437.65pt;width:27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lhLAIAAFg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-3190875</wp:posOffset>
                </wp:positionH>
                <wp:positionV relativeFrom="paragraph">
                  <wp:posOffset>2014855</wp:posOffset>
                </wp:positionV>
                <wp:extent cx="342900" cy="228600"/>
                <wp:effectExtent l="9525" t="9525" r="9525" b="952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left:0;text-align:left;margin-left:-251.25pt;margin-top:158.65pt;width:27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TETKwIAAFg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-3190875</wp:posOffset>
                </wp:positionH>
                <wp:positionV relativeFrom="paragraph">
                  <wp:posOffset>1329055</wp:posOffset>
                </wp:positionV>
                <wp:extent cx="342900" cy="228600"/>
                <wp:effectExtent l="9525" t="9525" r="9525" b="95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3" type="#_x0000_t202" style="position:absolute;left:0;text-align:left;margin-left:-251.25pt;margin-top:104.65pt;width:27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-3305175</wp:posOffset>
                </wp:positionH>
                <wp:positionV relativeFrom="paragraph">
                  <wp:posOffset>871855</wp:posOffset>
                </wp:positionV>
                <wp:extent cx="342900" cy="228600"/>
                <wp:effectExtent l="9525" t="9525" r="9525" b="952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4" type="#_x0000_t202" style="position:absolute;left:0;text-align:left;margin-left:-260.25pt;margin-top:68.65pt;width:27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DHaLAIAAFg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-3305175</wp:posOffset>
                </wp:positionH>
                <wp:positionV relativeFrom="paragraph">
                  <wp:posOffset>300355</wp:posOffset>
                </wp:positionV>
                <wp:extent cx="342900" cy="228600"/>
                <wp:effectExtent l="9525" t="9525" r="9525" b="952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5" type="#_x0000_t202" style="position:absolute;left:0;text-align:left;margin-left:-260.25pt;margin-top:23.65pt;width:27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-3305175</wp:posOffset>
                </wp:positionH>
                <wp:positionV relativeFrom="paragraph">
                  <wp:posOffset>2357755</wp:posOffset>
                </wp:positionV>
                <wp:extent cx="457200" cy="22860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1853" w:rsidRDefault="001A1853" w:rsidP="00507B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6" type="#_x0000_t202" style="position:absolute;left:0;text-align:left;margin-left:-260.25pt;margin-top:185.65pt;width:36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" stroked="f">
                <v:textbox>
                  <w:txbxContent>
                    <w:p w:rsidR="001A1853" w:rsidRDefault="001A1853" w:rsidP="00507B4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-2847975</wp:posOffset>
                </wp:positionH>
                <wp:positionV relativeFrom="paragraph">
                  <wp:posOffset>528955</wp:posOffset>
                </wp:positionV>
                <wp:extent cx="685800" cy="45720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1853" w:rsidRDefault="001A1853" w:rsidP="00507B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7" type="#_x0000_t202" style="position:absolute;left:0;text-align:left;margin-left:-224.25pt;margin-top:41.65pt;width:54pt;height:3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" stroked="f">
                <v:textbox>
                  <w:txbxContent>
                    <w:p w:rsidR="001A1853" w:rsidRDefault="001A1853" w:rsidP="00507B4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-2390775</wp:posOffset>
                </wp:positionH>
                <wp:positionV relativeFrom="paragraph">
                  <wp:posOffset>2929255</wp:posOffset>
                </wp:positionV>
                <wp:extent cx="342900" cy="2286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1853" w:rsidRDefault="001A1853" w:rsidP="00507B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left:0;text-align:left;margin-left:-188.25pt;margin-top:230.65pt;width:27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" stroked="f">
                <v:textbox>
                  <w:txbxContent>
                    <w:p w:rsidR="001A1853" w:rsidRDefault="001A1853" w:rsidP="00507B4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-2505075</wp:posOffset>
                </wp:positionH>
                <wp:positionV relativeFrom="paragraph">
                  <wp:posOffset>4072255</wp:posOffset>
                </wp:positionV>
                <wp:extent cx="457200" cy="45720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1853" w:rsidRDefault="001A1853" w:rsidP="00507B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9" type="#_x0000_t202" style="position:absolute;left:0;text-align:left;margin-left:-197.25pt;margin-top:320.65pt;width:36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" stroked="f">
                <v:textbox>
                  <w:txbxContent>
                    <w:p w:rsidR="001A1853" w:rsidRDefault="001A1853" w:rsidP="00507B4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-3305175</wp:posOffset>
                </wp:positionH>
                <wp:positionV relativeFrom="paragraph">
                  <wp:posOffset>2586355</wp:posOffset>
                </wp:positionV>
                <wp:extent cx="342900" cy="22860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1853" w:rsidRDefault="001A1853" w:rsidP="00507B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0" type="#_x0000_t202" style="position:absolute;left:0;text-align:left;margin-left:-260.25pt;margin-top:203.65pt;width:27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" stroked="f">
                <v:textbox>
                  <w:txbxContent>
                    <w:p w:rsidR="001A1853" w:rsidRDefault="001A1853" w:rsidP="00507B4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-3074670</wp:posOffset>
                </wp:positionH>
                <wp:positionV relativeFrom="paragraph">
                  <wp:posOffset>1557655</wp:posOffset>
                </wp:positionV>
                <wp:extent cx="455295" cy="342900"/>
                <wp:effectExtent l="1905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9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1853" w:rsidRDefault="001A1853" w:rsidP="00507B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1" type="#_x0000_t202" style="position:absolute;left:0;text-align:left;margin-left:-242.1pt;margin-top:122.65pt;width:35.8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" stroked="f">
                <v:textbox>
                  <w:txbxContent>
                    <w:p w:rsidR="001A1853" w:rsidRDefault="001A1853" w:rsidP="00507B4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-1362075</wp:posOffset>
                </wp:positionH>
                <wp:positionV relativeFrom="paragraph">
                  <wp:posOffset>643255</wp:posOffset>
                </wp:positionV>
                <wp:extent cx="342900" cy="228600"/>
                <wp:effectExtent l="9525" t="9525" r="9525" b="952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2" type="#_x0000_t202" style="position:absolute;left:0;text-align:left;margin-left:-107.25pt;margin-top:50.65pt;width:27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gM6KwIAAFk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-1247775</wp:posOffset>
                </wp:positionH>
                <wp:positionV relativeFrom="paragraph">
                  <wp:posOffset>871855</wp:posOffset>
                </wp:positionV>
                <wp:extent cx="342900" cy="228600"/>
                <wp:effectExtent l="9525" t="9525" r="9525" b="952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3" type="#_x0000_t202" style="position:absolute;left:0;text-align:left;margin-left:-98.25pt;margin-top:68.65pt;width:27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-1133475</wp:posOffset>
                </wp:positionH>
                <wp:positionV relativeFrom="paragraph">
                  <wp:posOffset>1100455</wp:posOffset>
                </wp:positionV>
                <wp:extent cx="342900" cy="228600"/>
                <wp:effectExtent l="9525" t="9525" r="9525" b="952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  <w:p w:rsidR="001A1853" w:rsidRPr="00CD6260" w:rsidRDefault="001A1853" w:rsidP="00507B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4" type="#_x0000_t202" style="position:absolute;left:0;text-align:left;margin-left:-89.25pt;margin-top:86.65pt;width:27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mx+KwIAAFk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">
                <v:textbox>
                  <w:txbxContent>
                    <w:p w:rsidR="001A1853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18</w:t>
                      </w:r>
                    </w:p>
                    <w:p w:rsidR="001A1853" w:rsidRPr="00CD6260" w:rsidRDefault="001A1853" w:rsidP="00507B4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1671955</wp:posOffset>
                </wp:positionV>
                <wp:extent cx="342900" cy="228600"/>
                <wp:effectExtent l="9525" t="9525" r="9525" b="952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5" type="#_x0000_t202" style="position:absolute;left:0;text-align:left;margin-left:-71.25pt;margin-top:131.65pt;width:27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9rKwIAAFk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-1019175</wp:posOffset>
                </wp:positionH>
                <wp:positionV relativeFrom="paragraph">
                  <wp:posOffset>1900555</wp:posOffset>
                </wp:positionV>
                <wp:extent cx="342900" cy="228600"/>
                <wp:effectExtent l="9525" t="9525" r="9525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6" type="#_x0000_t202" style="position:absolute;left:0;text-align:left;margin-left:-80.25pt;margin-top:149.65pt;width:27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WnNKwIAAFk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2129155</wp:posOffset>
                </wp:positionV>
                <wp:extent cx="342900" cy="228600"/>
                <wp:effectExtent l="9525" t="9525" r="9525" b="952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7" type="#_x0000_t202" style="position:absolute;left:0;text-align:left;margin-left:-71.25pt;margin-top:167.65pt;width:27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-1590675</wp:posOffset>
                </wp:positionH>
                <wp:positionV relativeFrom="paragraph">
                  <wp:posOffset>2472055</wp:posOffset>
                </wp:positionV>
                <wp:extent cx="342900" cy="228600"/>
                <wp:effectExtent l="9525" t="9525" r="9525" b="952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8" type="#_x0000_t202" style="position:absolute;left:0;text-align:left;margin-left:-125.25pt;margin-top:194.65pt;width:27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-1476375</wp:posOffset>
                </wp:positionH>
                <wp:positionV relativeFrom="paragraph">
                  <wp:posOffset>2929255</wp:posOffset>
                </wp:positionV>
                <wp:extent cx="342900" cy="228600"/>
                <wp:effectExtent l="9525" t="9525" r="9525" b="952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9" type="#_x0000_t202" style="position:absolute;left:0;text-align:left;margin-left:-116.25pt;margin-top:230.65pt;width:27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-1362075</wp:posOffset>
                </wp:positionH>
                <wp:positionV relativeFrom="paragraph">
                  <wp:posOffset>3272155</wp:posOffset>
                </wp:positionV>
                <wp:extent cx="342900" cy="228600"/>
                <wp:effectExtent l="9525" t="9525" r="9525" b="952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50" type="#_x0000_t202" style="position:absolute;left:0;text-align:left;margin-left:-107.25pt;margin-top:257.65pt;width:27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vb4KwIAAFk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-1362075</wp:posOffset>
                </wp:positionH>
                <wp:positionV relativeFrom="paragraph">
                  <wp:posOffset>3500755</wp:posOffset>
                </wp:positionV>
                <wp:extent cx="342900" cy="228600"/>
                <wp:effectExtent l="9525" t="9525" r="952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51" type="#_x0000_t202" style="position:absolute;left:0;text-align:left;margin-left:-107.25pt;margin-top:275.65pt;width:27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RwSKwIAAFc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-1362075</wp:posOffset>
                </wp:positionH>
                <wp:positionV relativeFrom="paragraph">
                  <wp:posOffset>3843655</wp:posOffset>
                </wp:positionV>
                <wp:extent cx="342900" cy="228600"/>
                <wp:effectExtent l="9525" t="9525" r="9525" b="952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CD6260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52" type="#_x0000_t202" style="position:absolute;left:0;text-align:left;margin-left:-107.25pt;margin-top:302.65pt;width:27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IlKKgIAAFc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">
                <v:textbox>
                  <w:txbxContent>
                    <w:p w:rsidR="001A1853" w:rsidRPr="00CD6260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-1362075</wp:posOffset>
                </wp:positionH>
                <wp:positionV relativeFrom="paragraph">
                  <wp:posOffset>4186555</wp:posOffset>
                </wp:positionV>
                <wp:extent cx="342900" cy="228600"/>
                <wp:effectExtent l="9525" t="9525" r="9525" b="952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853" w:rsidRPr="00B8569E" w:rsidRDefault="001A1853" w:rsidP="00507B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8569E"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53" type="#_x0000_t202" style="position:absolute;left:0;text-align:left;margin-left:-107.25pt;margin-top:329.65pt;width:27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">
                <v:textbox>
                  <w:txbxContent>
                    <w:p w:rsidR="001A1853" w:rsidRPr="00B8569E" w:rsidRDefault="001A1853" w:rsidP="00507B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8569E">
                        <w:rPr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br w:type="textWrapping" w:clear="all"/>
      </w:r>
    </w:p>
    <w:p w:rsidR="00507B45" w:rsidRDefault="00507B45" w:rsidP="00507B45">
      <w:pPr>
        <w:sectPr w:rsidR="00507B45" w:rsidSect="00D03D6D">
          <w:pgSz w:w="11906" w:h="16838"/>
          <w:pgMar w:top="510" w:right="510" w:bottom="510" w:left="510" w:header="709" w:footer="709" w:gutter="0"/>
          <w:cols w:space="708"/>
          <w:docGrid w:linePitch="360"/>
        </w:sect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D03D6D" w:rsidRDefault="00D03D6D" w:rsidP="00507B45">
      <w:pPr>
        <w:rPr>
          <w:b/>
        </w:rPr>
      </w:pPr>
      <w:r w:rsidRPr="00D03D6D">
        <w:rPr>
          <w:b/>
        </w:rPr>
        <w:t>Question 2</w:t>
      </w:r>
    </w:p>
    <w:p w:rsidR="00507B45" w:rsidRDefault="00507B45" w:rsidP="00507B45">
      <w:pPr>
        <w:jc w:val="center"/>
      </w:pPr>
    </w:p>
    <w:p w:rsidR="00507B45" w:rsidRDefault="00507B45" w:rsidP="00507B45"/>
    <w:p w:rsidR="00232EAE" w:rsidRPr="00232EAE" w:rsidRDefault="00D03D6D" w:rsidP="00232EAE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46989</wp:posOffset>
                </wp:positionV>
                <wp:extent cx="1514475" cy="1266825"/>
                <wp:effectExtent l="38100" t="0" r="28575" b="476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266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E895C" id="Straight Arrow Connector 71" o:spid="_x0000_s1026" type="#_x0000_t32" style="position:absolute;margin-left:129.75pt;margin-top:3.7pt;width:119.25pt;height:99.75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AA6E07" wp14:editId="104C0359">
                <wp:simplePos x="0" y="0"/>
                <wp:positionH relativeFrom="column">
                  <wp:posOffset>4972049</wp:posOffset>
                </wp:positionH>
                <wp:positionV relativeFrom="paragraph">
                  <wp:posOffset>6828789</wp:posOffset>
                </wp:positionV>
                <wp:extent cx="447675" cy="161925"/>
                <wp:effectExtent l="38100" t="0" r="28575" b="6667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1619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8A0C" id="Straight Arrow Connector 57" o:spid="_x0000_s1026" type="#_x0000_t32" style="position:absolute;margin-left:391.5pt;margin-top:537.7pt;width:35.25pt;height:12.7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C2DB14" wp14:editId="7F5B7E21">
                <wp:simplePos x="0" y="0"/>
                <wp:positionH relativeFrom="column">
                  <wp:posOffset>1752600</wp:posOffset>
                </wp:positionH>
                <wp:positionV relativeFrom="paragraph">
                  <wp:posOffset>6552565</wp:posOffset>
                </wp:positionV>
                <wp:extent cx="400050" cy="457200"/>
                <wp:effectExtent l="38100" t="38100" r="19050" b="190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4572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998" id="Straight Arrow Connector 60" o:spid="_x0000_s1026" type="#_x0000_t32" style="position:absolute;margin-left:138pt;margin-top:515.95pt;width:31.5pt;height:36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3077D2" wp14:editId="16716019">
                <wp:simplePos x="0" y="0"/>
                <wp:positionH relativeFrom="column">
                  <wp:posOffset>895350</wp:posOffset>
                </wp:positionH>
                <wp:positionV relativeFrom="paragraph">
                  <wp:posOffset>4647565</wp:posOffset>
                </wp:positionV>
                <wp:extent cx="1371600" cy="971550"/>
                <wp:effectExtent l="38100" t="38100" r="19050" b="190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9715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48234" id="Straight Arrow Connector 62" o:spid="_x0000_s1026" type="#_x0000_t32" style="position:absolute;margin-left:70.5pt;margin-top:365.95pt;width:108pt;height:76.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83CC12" wp14:editId="35388BAE">
                <wp:simplePos x="0" y="0"/>
                <wp:positionH relativeFrom="column">
                  <wp:posOffset>114299</wp:posOffset>
                </wp:positionH>
                <wp:positionV relativeFrom="paragraph">
                  <wp:posOffset>1094740</wp:posOffset>
                </wp:positionV>
                <wp:extent cx="485775" cy="1390650"/>
                <wp:effectExtent l="0" t="0" r="66675" b="571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13906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C89A6" id="Straight Arrow Connector 67" o:spid="_x0000_s1026" type="#_x0000_t32" style="position:absolute;margin-left:9pt;margin-top:86.2pt;width:38.25pt;height:10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B17B62" wp14:editId="5FD730DF">
                <wp:simplePos x="0" y="0"/>
                <wp:positionH relativeFrom="column">
                  <wp:posOffset>4105274</wp:posOffset>
                </wp:positionH>
                <wp:positionV relativeFrom="paragraph">
                  <wp:posOffset>1761490</wp:posOffset>
                </wp:positionV>
                <wp:extent cx="1390650" cy="485775"/>
                <wp:effectExtent l="38100" t="38100" r="19050" b="285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0650" cy="48577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9300" id="Straight Arrow Connector 64" o:spid="_x0000_s1026" type="#_x0000_t32" style="position:absolute;margin-left:323.25pt;margin-top:138.7pt;width:109.5pt;height:38.2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80F954" wp14:editId="37E9E1AF">
                <wp:simplePos x="0" y="0"/>
                <wp:positionH relativeFrom="column">
                  <wp:posOffset>3438526</wp:posOffset>
                </wp:positionH>
                <wp:positionV relativeFrom="paragraph">
                  <wp:posOffset>2390139</wp:posOffset>
                </wp:positionV>
                <wp:extent cx="2305050" cy="523875"/>
                <wp:effectExtent l="19050" t="57150" r="19050" b="2857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5050" cy="52387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A46D9" id="Straight Arrow Connector 66" o:spid="_x0000_s1026" type="#_x0000_t32" style="position:absolute;margin-left:270.75pt;margin-top:188.2pt;width:181.5pt;height:41.2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292A06" wp14:editId="793E06F6">
                <wp:simplePos x="0" y="0"/>
                <wp:positionH relativeFrom="column">
                  <wp:posOffset>4114799</wp:posOffset>
                </wp:positionH>
                <wp:positionV relativeFrom="paragraph">
                  <wp:posOffset>2980690</wp:posOffset>
                </wp:positionV>
                <wp:extent cx="1247775" cy="904875"/>
                <wp:effectExtent l="38100" t="38100" r="28575" b="2857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775" cy="90487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0E5A" id="Straight Arrow Connector 58" o:spid="_x0000_s1026" type="#_x0000_t32" style="position:absolute;margin-left:324pt;margin-top:234.7pt;width:98.25pt;height:71.2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EE316E9" wp14:editId="78F2D67C">
                <wp:simplePos x="0" y="0"/>
                <wp:positionH relativeFrom="column">
                  <wp:posOffset>4743450</wp:posOffset>
                </wp:positionH>
                <wp:positionV relativeFrom="paragraph">
                  <wp:posOffset>4257675</wp:posOffset>
                </wp:positionV>
                <wp:extent cx="1085850" cy="533400"/>
                <wp:effectExtent l="38100" t="38100" r="19050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5850" cy="5334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A5F9B" id="Straight Arrow Connector 55" o:spid="_x0000_s1026" type="#_x0000_t32" style="position:absolute;margin-left:373.5pt;margin-top:335.25pt;width:85.5pt;height:42pt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02BF75" wp14:editId="2877D4EE">
                <wp:simplePos x="0" y="0"/>
                <wp:positionH relativeFrom="column">
                  <wp:posOffset>4791075</wp:posOffset>
                </wp:positionH>
                <wp:positionV relativeFrom="paragraph">
                  <wp:posOffset>5229225</wp:posOffset>
                </wp:positionV>
                <wp:extent cx="1123950" cy="257175"/>
                <wp:effectExtent l="19050" t="57150" r="19050" b="2857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25717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24100" id="Straight Arrow Connector 61" o:spid="_x0000_s1026" type="#_x0000_t32" style="position:absolute;margin-left:377.25pt;margin-top:411.75pt;width:88.5pt;height:20.2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7AC5C8" wp14:editId="4A0283A4">
                <wp:simplePos x="0" y="0"/>
                <wp:positionH relativeFrom="column">
                  <wp:posOffset>2933700</wp:posOffset>
                </wp:positionH>
                <wp:positionV relativeFrom="paragraph">
                  <wp:posOffset>6218555</wp:posOffset>
                </wp:positionV>
                <wp:extent cx="800100" cy="238125"/>
                <wp:effectExtent l="0" t="38100" r="57150" b="2857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2381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A657" id="Straight Arrow Connector 65" o:spid="_x0000_s1026" type="#_x0000_t32" style="position:absolute;margin-left:231pt;margin-top:489.65pt;width:63pt;height:18.7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" strokecolor="#4a7ebb">
                <v:stroke endarrow="block"/>
              </v:shape>
            </w:pict>
          </mc:Fallback>
        </mc:AlternateContent>
      </w:r>
      <w:r w:rsid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456564</wp:posOffset>
                </wp:positionV>
                <wp:extent cx="733425" cy="2238375"/>
                <wp:effectExtent l="38100" t="0" r="28575" b="476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2238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18E03" id="Straight Arrow Connector 70" o:spid="_x0000_s1026" type="#_x0000_t32" style="position:absolute;margin-left:106.5pt;margin-top:35.95pt;width:57.75pt;height:176.2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B007EC" wp14:editId="372CDB3A">
                <wp:simplePos x="0" y="0"/>
                <wp:positionH relativeFrom="column">
                  <wp:posOffset>1638300</wp:posOffset>
                </wp:positionH>
                <wp:positionV relativeFrom="paragraph">
                  <wp:posOffset>1847850</wp:posOffset>
                </wp:positionV>
                <wp:extent cx="942975" cy="990600"/>
                <wp:effectExtent l="38100" t="38100" r="28575" b="190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9906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45E4C" id="Straight Arrow Connector 54" o:spid="_x0000_s1026" type="#_x0000_t32" style="position:absolute;margin-left:129pt;margin-top:145.5pt;width:74.25pt;height:78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9E02F4" wp14:editId="57E42095">
                <wp:simplePos x="0" y="0"/>
                <wp:positionH relativeFrom="column">
                  <wp:posOffset>1476375</wp:posOffset>
                </wp:positionH>
                <wp:positionV relativeFrom="paragraph">
                  <wp:posOffset>4629150</wp:posOffset>
                </wp:positionV>
                <wp:extent cx="1285875" cy="47625"/>
                <wp:effectExtent l="38100" t="38100" r="28575" b="857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476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90BE6" id="Straight Arrow Connector 59" o:spid="_x0000_s1026" type="#_x0000_t32" style="position:absolute;margin-left:116.25pt;margin-top:364.5pt;width:101.25pt;height:3.7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6806A63" wp14:editId="577E207F">
                <wp:simplePos x="0" y="0"/>
                <wp:positionH relativeFrom="column">
                  <wp:posOffset>2085975</wp:posOffset>
                </wp:positionH>
                <wp:positionV relativeFrom="paragraph">
                  <wp:posOffset>1019175</wp:posOffset>
                </wp:positionV>
                <wp:extent cx="323850" cy="628650"/>
                <wp:effectExtent l="38100" t="0" r="19050" b="571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6286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3424FF" id="Straight Arrow Connector 63" o:spid="_x0000_s1026" type="#_x0000_t32" style="position:absolute;margin-left:164.25pt;margin-top:80.25pt;width:25.5pt;height:49.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" strokecolor="#4a7ebb">
                <v:stroke endarrow="block"/>
              </v:shape>
            </w:pict>
          </mc:Fallback>
        </mc:AlternateContent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5537471" wp14:editId="7DA6F1E8">
            <wp:extent cx="2647950" cy="7547929"/>
            <wp:effectExtent l="0" t="0" r="0" b="0"/>
            <wp:docPr id="68" name="Picture 68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40" cy="765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2EAE" w:rsidRPr="00232EAE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89B4FD7" wp14:editId="495296A3">
            <wp:extent cx="3209925" cy="77343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AE" w:rsidRPr="00232EAE" w:rsidRDefault="00D03D6D" w:rsidP="00232EAE">
      <w:pPr>
        <w:spacing w:after="200" w:line="276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26175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15</w:t>
      </w:r>
      <w:r w:rsidR="00232EAE" w:rsidRPr="00A26175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Marks</w:t>
      </w:r>
      <w:r w:rsidR="00232EAE" w:rsidRPr="00232EA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Write the name of the muscle close to the beginning of the arrowed line</w:t>
      </w:r>
    </w:p>
    <w:p w:rsidR="00507B45" w:rsidRDefault="00507B45" w:rsidP="00507B45">
      <w:pPr>
        <w:sectPr w:rsidR="00507B45" w:rsidSect="00232EAE">
          <w:pgSz w:w="11906" w:h="16838"/>
          <w:pgMar w:top="510" w:right="510" w:bottom="510" w:left="510" w:header="709" w:footer="709" w:gutter="0"/>
          <w:cols w:space="708"/>
          <w:docGrid w:linePitch="360"/>
        </w:sectPr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3</w:t>
      </w:r>
      <w:r w:rsidRPr="0022349B">
        <w:rPr>
          <w:rFonts w:ascii="Arial" w:hAnsi="Arial" w:cs="Arial"/>
          <w:sz w:val="22"/>
          <w:szCs w:val="22"/>
        </w:rPr>
        <w:t xml:space="preserve">. </w:t>
      </w:r>
      <w:r w:rsidRPr="00611900">
        <w:rPr>
          <w:rFonts w:ascii="Arial" w:hAnsi="Arial" w:cs="Arial"/>
          <w:b/>
          <w:sz w:val="22"/>
          <w:szCs w:val="22"/>
        </w:rPr>
        <w:t>Compare</w:t>
      </w:r>
      <w:r w:rsidRPr="0022349B">
        <w:rPr>
          <w:rFonts w:ascii="Arial" w:hAnsi="Arial" w:cs="Arial"/>
          <w:sz w:val="22"/>
          <w:szCs w:val="22"/>
        </w:rPr>
        <w:t xml:space="preserve"> and </w:t>
      </w:r>
      <w:r w:rsidRPr="00611900">
        <w:rPr>
          <w:rFonts w:ascii="Arial" w:hAnsi="Arial" w:cs="Arial"/>
          <w:b/>
          <w:sz w:val="22"/>
          <w:szCs w:val="22"/>
        </w:rPr>
        <w:t>contrast</w:t>
      </w:r>
      <w:r w:rsidRPr="0022349B">
        <w:rPr>
          <w:rFonts w:ascii="Arial" w:hAnsi="Arial" w:cs="Arial"/>
          <w:sz w:val="22"/>
          <w:szCs w:val="22"/>
        </w:rPr>
        <w:t xml:space="preserve"> the structure and function of veins and arteries.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(4 marks)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07B45" w:rsidRDefault="00507B45" w:rsidP="00507B45">
      <w:pPr>
        <w:spacing w:line="360" w:lineRule="auto"/>
      </w:pPr>
    </w:p>
    <w:p w:rsidR="00507B45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Pr="0022349B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With the a</w:t>
      </w:r>
      <w:r w:rsidR="00EB2413">
        <w:rPr>
          <w:rFonts w:ascii="Arial" w:hAnsi="Arial" w:cs="Arial"/>
          <w:sz w:val="22"/>
          <w:szCs w:val="22"/>
        </w:rPr>
        <w:t xml:space="preserve">id of </w:t>
      </w:r>
      <w:r>
        <w:rPr>
          <w:rFonts w:ascii="Arial" w:hAnsi="Arial" w:cs="Arial"/>
          <w:sz w:val="22"/>
          <w:szCs w:val="22"/>
        </w:rPr>
        <w:t>diagram</w:t>
      </w:r>
      <w:r w:rsidR="00EB2413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, e</w:t>
      </w:r>
      <w:r w:rsidRPr="0022349B">
        <w:rPr>
          <w:rFonts w:ascii="Arial" w:hAnsi="Arial" w:cs="Arial"/>
          <w:sz w:val="22"/>
          <w:szCs w:val="22"/>
        </w:rPr>
        <w:t xml:space="preserve">xplain </w:t>
      </w:r>
      <w:r>
        <w:rPr>
          <w:rFonts w:ascii="Arial" w:hAnsi="Arial" w:cs="Arial"/>
          <w:sz w:val="22"/>
          <w:szCs w:val="22"/>
        </w:rPr>
        <w:t>how</w:t>
      </w:r>
      <w:r w:rsidRPr="0022349B">
        <w:rPr>
          <w:rFonts w:ascii="Arial" w:hAnsi="Arial" w:cs="Arial"/>
          <w:sz w:val="22"/>
          <w:szCs w:val="22"/>
        </w:rPr>
        <w:t xml:space="preserve"> gas </w:t>
      </w:r>
      <w:r>
        <w:rPr>
          <w:rFonts w:ascii="Arial" w:hAnsi="Arial" w:cs="Arial"/>
          <w:sz w:val="22"/>
          <w:szCs w:val="22"/>
        </w:rPr>
        <w:t>exchange</w:t>
      </w:r>
      <w:r w:rsidR="00E92CEB">
        <w:rPr>
          <w:rFonts w:ascii="Arial" w:hAnsi="Arial" w:cs="Arial"/>
          <w:sz w:val="22"/>
          <w:szCs w:val="22"/>
        </w:rPr>
        <w:t xml:space="preserve"> occurs at the capillary</w:t>
      </w:r>
      <w:r w:rsidRPr="0022349B">
        <w:rPr>
          <w:rFonts w:ascii="Arial" w:hAnsi="Arial" w:cs="Arial"/>
          <w:sz w:val="22"/>
          <w:szCs w:val="22"/>
        </w:rPr>
        <w:t>.</w:t>
      </w:r>
      <w:r w:rsidRPr="0022349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4</w:t>
      </w:r>
      <w:r w:rsidRPr="0022349B">
        <w:rPr>
          <w:rFonts w:ascii="Arial" w:hAnsi="Arial" w:cs="Arial"/>
          <w:sz w:val="22"/>
          <w:szCs w:val="22"/>
        </w:rPr>
        <w:t xml:space="preserve"> marks)</w:t>
      </w:r>
    </w:p>
    <w:p w:rsidR="00507B45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07B45" w:rsidRDefault="00507B45" w:rsidP="00507B45">
      <w:pPr>
        <w:spacing w:line="360" w:lineRule="auto"/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</w:t>
      </w:r>
      <w:r w:rsidRPr="0022349B">
        <w:rPr>
          <w:rFonts w:ascii="Arial" w:hAnsi="Arial" w:cs="Arial"/>
          <w:sz w:val="22"/>
          <w:szCs w:val="22"/>
        </w:rPr>
        <w:t>. Label the diagram of the heart below.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(4 marks)</w:t>
      </w:r>
    </w:p>
    <w:p w:rsidR="00507B45" w:rsidRDefault="00507B45" w:rsidP="00507B45">
      <w:pPr>
        <w:spacing w:line="360" w:lineRule="auto"/>
      </w:pPr>
    </w:p>
    <w:p w:rsidR="00507B45" w:rsidRPr="00D11C50" w:rsidRDefault="00507B45" w:rsidP="00507B45">
      <w:pPr>
        <w:spacing w:line="360" w:lineRule="auto"/>
      </w:pPr>
      <w:r>
        <w:tab/>
      </w:r>
      <w:r>
        <w:tab/>
      </w:r>
      <w:r>
        <w:tab/>
      </w:r>
      <w:r w:rsidRPr="006B207C">
        <w:rPr>
          <w:noProof/>
        </w:rPr>
        <w:drawing>
          <wp:inline distT="0" distB="0" distL="0" distR="0">
            <wp:extent cx="3571875" cy="2628900"/>
            <wp:effectExtent l="0" t="0" r="9525" b="0"/>
            <wp:docPr id="4" name="Picture 4" descr="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B45" w:rsidRDefault="00507B45" w:rsidP="00507B45">
      <w:pPr>
        <w:spacing w:line="360" w:lineRule="auto"/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Pr="0022349B">
        <w:rPr>
          <w:rFonts w:ascii="Arial" w:hAnsi="Arial" w:cs="Arial"/>
          <w:sz w:val="22"/>
          <w:szCs w:val="22"/>
        </w:rPr>
        <w:t>. List 3 functions of the blood.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(3 marks)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</w:t>
      </w: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7</w:t>
      </w:r>
      <w:r w:rsidRPr="0022349B">
        <w:rPr>
          <w:rFonts w:ascii="Arial" w:hAnsi="Arial" w:cs="Arial"/>
          <w:sz w:val="22"/>
          <w:szCs w:val="22"/>
        </w:rPr>
        <w:t xml:space="preserve">. List the 4 primary components of blood. 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(2 marks)</w:t>
      </w:r>
    </w:p>
    <w:p w:rsidR="00507B45" w:rsidRPr="00AF758C" w:rsidRDefault="00507B45" w:rsidP="00507B45">
      <w:pPr>
        <w:spacing w:line="360" w:lineRule="auto"/>
        <w:rPr>
          <w:sz w:val="28"/>
          <w:szCs w:val="28"/>
        </w:rPr>
      </w:pPr>
      <w:r w:rsidRPr="00AF758C">
        <w:rPr>
          <w:sz w:val="28"/>
          <w:szCs w:val="28"/>
        </w:rPr>
        <w:t>_________________________</w:t>
      </w:r>
      <w:r w:rsidRPr="00AF758C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F758C">
        <w:rPr>
          <w:sz w:val="28"/>
          <w:szCs w:val="28"/>
        </w:rPr>
        <w:t>_______________________</w:t>
      </w:r>
    </w:p>
    <w:p w:rsidR="00507B45" w:rsidRPr="00AF758C" w:rsidRDefault="00507B45" w:rsidP="00507B45">
      <w:pPr>
        <w:spacing w:line="360" w:lineRule="auto"/>
        <w:rPr>
          <w:sz w:val="28"/>
          <w:szCs w:val="28"/>
        </w:rPr>
      </w:pPr>
      <w:r w:rsidRPr="00AF758C">
        <w:rPr>
          <w:sz w:val="28"/>
          <w:szCs w:val="28"/>
        </w:rPr>
        <w:t>_________________________</w:t>
      </w:r>
      <w:r w:rsidRPr="00AF758C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F758C">
        <w:rPr>
          <w:sz w:val="28"/>
          <w:szCs w:val="28"/>
        </w:rPr>
        <w:t>_______________________</w:t>
      </w:r>
    </w:p>
    <w:p w:rsidR="00507B45" w:rsidRDefault="00507B45" w:rsidP="00507B45">
      <w:pPr>
        <w:spacing w:line="360" w:lineRule="auto"/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</w:t>
      </w:r>
      <w:r w:rsidRPr="0022349B">
        <w:rPr>
          <w:rFonts w:ascii="Arial" w:hAnsi="Arial" w:cs="Arial"/>
          <w:sz w:val="22"/>
          <w:szCs w:val="22"/>
        </w:rPr>
        <w:t xml:space="preserve">. </w:t>
      </w:r>
      <w:r w:rsidR="00EB2413">
        <w:rPr>
          <w:rFonts w:ascii="Arial" w:hAnsi="Arial" w:cs="Arial"/>
          <w:sz w:val="22"/>
          <w:szCs w:val="22"/>
        </w:rPr>
        <w:t>Draw two (2) labelled diagrams that explain the mechanics of breathing.</w:t>
      </w:r>
      <w:r w:rsidR="00EB2413">
        <w:rPr>
          <w:rFonts w:ascii="Arial" w:hAnsi="Arial" w:cs="Arial"/>
          <w:sz w:val="22"/>
          <w:szCs w:val="22"/>
        </w:rPr>
        <w:tab/>
      </w:r>
      <w:r w:rsidR="00EB2413">
        <w:rPr>
          <w:rFonts w:ascii="Arial" w:hAnsi="Arial" w:cs="Arial"/>
          <w:sz w:val="22"/>
          <w:szCs w:val="22"/>
        </w:rPr>
        <w:tab/>
      </w:r>
      <w:r w:rsidR="00EB2413">
        <w:rPr>
          <w:rFonts w:ascii="Arial" w:hAnsi="Arial" w:cs="Arial"/>
          <w:sz w:val="22"/>
          <w:szCs w:val="22"/>
        </w:rPr>
        <w:tab/>
        <w:t>(6</w:t>
      </w:r>
      <w:r w:rsidRPr="0022349B">
        <w:rPr>
          <w:rFonts w:ascii="Arial" w:hAnsi="Arial" w:cs="Arial"/>
          <w:sz w:val="22"/>
          <w:szCs w:val="22"/>
        </w:rPr>
        <w:t xml:space="preserve"> marks)</w:t>
      </w:r>
    </w:p>
    <w:p w:rsidR="00507B45" w:rsidRDefault="00507B45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EB2413" w:rsidRDefault="00EB2413" w:rsidP="00507B45">
      <w:pPr>
        <w:spacing w:line="360" w:lineRule="auto"/>
        <w:jc w:val="center"/>
      </w:pPr>
    </w:p>
    <w:p w:rsidR="00507B45" w:rsidRDefault="00507B45" w:rsidP="00507B45">
      <w:pPr>
        <w:spacing w:line="360" w:lineRule="auto"/>
        <w:jc w:val="center"/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9</w:t>
      </w:r>
      <w:r w:rsidRPr="0022349B">
        <w:rPr>
          <w:rFonts w:ascii="Arial" w:hAnsi="Arial" w:cs="Arial"/>
          <w:sz w:val="22"/>
          <w:szCs w:val="22"/>
        </w:rPr>
        <w:t>. Describe the mechanics of inspiration and expiration.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(4 marks)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</w:t>
      </w:r>
    </w:p>
    <w:p w:rsidR="00507B45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10</w:t>
      </w:r>
      <w:r w:rsidRPr="0022349B">
        <w:rPr>
          <w:rFonts w:ascii="Arial" w:hAnsi="Arial" w:cs="Arial"/>
          <w:sz w:val="22"/>
          <w:szCs w:val="22"/>
        </w:rPr>
        <w:t xml:space="preserve">. </w:t>
      </w:r>
      <w:r w:rsidR="00D03D6D">
        <w:rPr>
          <w:rFonts w:ascii="Arial" w:hAnsi="Arial" w:cs="Arial"/>
          <w:sz w:val="22"/>
          <w:szCs w:val="22"/>
        </w:rPr>
        <w:t xml:space="preserve">Define with an example two different </w:t>
      </w:r>
      <w:r>
        <w:rPr>
          <w:rFonts w:ascii="Arial" w:hAnsi="Arial" w:cs="Arial"/>
          <w:sz w:val="22"/>
          <w:szCs w:val="22"/>
        </w:rPr>
        <w:t>types of muscle contraction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>(</w:t>
      </w:r>
      <w:r w:rsidR="00D03D6D">
        <w:rPr>
          <w:rFonts w:ascii="Arial" w:hAnsi="Arial" w:cs="Arial"/>
          <w:sz w:val="22"/>
          <w:szCs w:val="22"/>
        </w:rPr>
        <w:t xml:space="preserve">4 </w:t>
      </w:r>
      <w:r w:rsidRPr="0022349B">
        <w:rPr>
          <w:rFonts w:ascii="Arial" w:hAnsi="Arial" w:cs="Arial"/>
          <w:sz w:val="22"/>
          <w:szCs w:val="22"/>
        </w:rPr>
        <w:t>marks)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07B45" w:rsidRDefault="00507B45" w:rsidP="00507B45">
      <w:pPr>
        <w:spacing w:line="360" w:lineRule="auto"/>
        <w:jc w:val="center"/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1</w:t>
      </w:r>
      <w:r w:rsidRPr="0022349B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Explain the difference between systemic and pulmonary circulation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(2 marks)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lastRenderedPageBreak/>
        <w:t>1</w:t>
      </w:r>
      <w:r>
        <w:rPr>
          <w:rFonts w:ascii="Arial" w:hAnsi="Arial" w:cs="Arial"/>
          <w:sz w:val="22"/>
          <w:szCs w:val="22"/>
        </w:rPr>
        <w:t>2</w:t>
      </w:r>
      <w:r w:rsidRPr="0022349B">
        <w:rPr>
          <w:rFonts w:ascii="Arial" w:hAnsi="Arial" w:cs="Arial"/>
          <w:sz w:val="22"/>
          <w:szCs w:val="22"/>
        </w:rPr>
        <w:t xml:space="preserve">. The diagram below breaks down the movements involved in kicking a soccer ball.  </w:t>
      </w:r>
      <w:r w:rsidRPr="0022349B">
        <w:rPr>
          <w:rFonts w:ascii="Arial" w:hAnsi="Arial" w:cs="Arial"/>
          <w:sz w:val="22"/>
          <w:szCs w:val="22"/>
        </w:rPr>
        <w:tab/>
        <w:t>(5 marks</w:t>
      </w:r>
      <w:r>
        <w:rPr>
          <w:rFonts w:ascii="Arial" w:hAnsi="Arial" w:cs="Arial"/>
          <w:sz w:val="22"/>
          <w:szCs w:val="22"/>
        </w:rPr>
        <w:t>- 1, 1, 1, 2</w:t>
      </w:r>
      <w:r w:rsidRPr="0022349B">
        <w:rPr>
          <w:rFonts w:ascii="Arial" w:hAnsi="Arial" w:cs="Arial"/>
          <w:sz w:val="22"/>
          <w:szCs w:val="22"/>
        </w:rPr>
        <w:t>)</w:t>
      </w:r>
    </w:p>
    <w:p w:rsidR="00507B45" w:rsidRPr="00AB5CAE" w:rsidRDefault="00507B45" w:rsidP="00507B45">
      <w:pPr>
        <w:spacing w:line="360" w:lineRule="auto"/>
        <w:rPr>
          <w:sz w:val="12"/>
          <w:szCs w:val="12"/>
        </w:rPr>
      </w:pPr>
    </w:p>
    <w:p w:rsidR="00507B45" w:rsidRDefault="00507B45" w:rsidP="00507B45">
      <w:pPr>
        <w:spacing w:line="360" w:lineRule="auto"/>
        <w:jc w:val="center"/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867025" cy="1295400"/>
            <wp:effectExtent l="0" t="0" r="9525" b="0"/>
            <wp:docPr id="2" name="Picture 2" descr="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B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905125" cy="1257300"/>
            <wp:effectExtent l="0" t="0" r="9525" b="0"/>
            <wp:docPr id="1" name="Picture 1" descr="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B45" w:rsidRPr="00AB5CAE" w:rsidRDefault="00507B45" w:rsidP="00507B45">
      <w:pPr>
        <w:spacing w:line="360" w:lineRule="auto"/>
        <w:rPr>
          <w:sz w:val="12"/>
          <w:szCs w:val="12"/>
        </w:rPr>
      </w:pPr>
    </w:p>
    <w:p w:rsidR="00507B45" w:rsidRDefault="00507B45" w:rsidP="00507B45">
      <w:pPr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What movement occurs at the knee joint when a football player strikes the ball (stages D, E, F, in the diagram</w:t>
      </w:r>
      <w:r>
        <w:t xml:space="preserve"> </w:t>
      </w:r>
      <w:r w:rsidRPr="0022349B">
        <w:rPr>
          <w:rFonts w:ascii="Arial" w:hAnsi="Arial" w:cs="Arial"/>
          <w:sz w:val="22"/>
          <w:szCs w:val="22"/>
        </w:rPr>
        <w:t>above)</w:t>
      </w:r>
      <w:r>
        <w:rPr>
          <w:rFonts w:ascii="Arial" w:hAnsi="Arial" w:cs="Arial"/>
          <w:sz w:val="22"/>
          <w:szCs w:val="22"/>
        </w:rPr>
        <w:t>?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 w:rsidRPr="00AF758C">
        <w:rPr>
          <w:sz w:val="28"/>
          <w:szCs w:val="28"/>
        </w:rPr>
        <w:t>__________________________________________________</w:t>
      </w:r>
      <w:r>
        <w:rPr>
          <w:sz w:val="28"/>
          <w:szCs w:val="28"/>
        </w:rPr>
        <w:t>___________________________</w:t>
      </w:r>
    </w:p>
    <w:p w:rsidR="00507B45" w:rsidRDefault="00507B45" w:rsidP="00507B45">
      <w:pPr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Which group of muscles is the prime mover/agonist for this action?</w:t>
      </w:r>
    </w:p>
    <w:p w:rsidR="00507B45" w:rsidRDefault="00507B45" w:rsidP="00507B45">
      <w:pPr>
        <w:spacing w:line="360" w:lineRule="auto"/>
      </w:pPr>
      <w:r w:rsidRPr="00AF758C">
        <w:rPr>
          <w:sz w:val="28"/>
          <w:szCs w:val="28"/>
        </w:rPr>
        <w:t>__________________________________________________</w:t>
      </w:r>
      <w:r>
        <w:rPr>
          <w:sz w:val="28"/>
          <w:szCs w:val="28"/>
        </w:rPr>
        <w:t>___________________________</w:t>
      </w:r>
    </w:p>
    <w:p w:rsidR="00507B45" w:rsidRDefault="00507B45" w:rsidP="00507B45">
      <w:pPr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Which group of muscles is the antagonist for this action?</w:t>
      </w:r>
    </w:p>
    <w:p w:rsidR="00507B45" w:rsidRDefault="00507B45" w:rsidP="00507B45">
      <w:pPr>
        <w:spacing w:line="360" w:lineRule="auto"/>
      </w:pPr>
      <w:r w:rsidRPr="00AF758C">
        <w:rPr>
          <w:sz w:val="28"/>
          <w:szCs w:val="28"/>
        </w:rPr>
        <w:t>__________________________________________________</w:t>
      </w:r>
      <w:r>
        <w:rPr>
          <w:sz w:val="28"/>
          <w:szCs w:val="28"/>
        </w:rPr>
        <w:t>___________________________</w:t>
      </w:r>
    </w:p>
    <w:p w:rsidR="00507B45" w:rsidRDefault="00507B45" w:rsidP="00507B45">
      <w:pPr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These 2 groups of muscles also produce movement at the hip joint. State the movement that each group produces</w:t>
      </w:r>
      <w:r>
        <w:t xml:space="preserve"> </w:t>
      </w:r>
      <w:r w:rsidRPr="0022349B">
        <w:rPr>
          <w:rFonts w:ascii="Arial" w:hAnsi="Arial" w:cs="Arial"/>
          <w:sz w:val="22"/>
          <w:szCs w:val="22"/>
        </w:rPr>
        <w:t>at the hip.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</w:t>
      </w:r>
    </w:p>
    <w:p w:rsidR="00507B45" w:rsidRDefault="00507B45" w:rsidP="00507B45">
      <w:pPr>
        <w:spacing w:line="360" w:lineRule="auto"/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3</w:t>
      </w:r>
      <w:r w:rsidR="00D03D6D">
        <w:rPr>
          <w:rFonts w:ascii="Arial" w:hAnsi="Arial" w:cs="Arial"/>
          <w:sz w:val="22"/>
          <w:szCs w:val="22"/>
        </w:rPr>
        <w:t>. Total lung capacity is the sum of what capacity and what volume?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(1 mark)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</w:t>
      </w:r>
    </w:p>
    <w:p w:rsidR="00507B45" w:rsidRDefault="00507B45" w:rsidP="00507B45">
      <w:pPr>
        <w:spacing w:line="360" w:lineRule="auto"/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4</w:t>
      </w:r>
      <w:r w:rsidRPr="0022349B">
        <w:rPr>
          <w:rFonts w:ascii="Arial" w:hAnsi="Arial" w:cs="Arial"/>
          <w:sz w:val="22"/>
          <w:szCs w:val="22"/>
        </w:rPr>
        <w:t>. List 4 joints where circumduction is possible.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(2 marks)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</w:t>
      </w:r>
    </w:p>
    <w:p w:rsidR="00507B45" w:rsidRPr="00F04A20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</w:t>
      </w:r>
    </w:p>
    <w:p w:rsidR="00507B45" w:rsidRDefault="00507B45" w:rsidP="00507B45">
      <w:pPr>
        <w:spacing w:line="360" w:lineRule="auto"/>
      </w:pPr>
    </w:p>
    <w:p w:rsidR="00507B45" w:rsidRPr="0022349B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</w:t>
      </w:r>
      <w:r w:rsidRPr="0022349B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What are the performance differences between fast and slow twitch muscle fibres?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>(</w:t>
      </w:r>
      <w:r w:rsidR="00B01513">
        <w:rPr>
          <w:rFonts w:ascii="Arial" w:hAnsi="Arial" w:cs="Arial"/>
          <w:sz w:val="22"/>
          <w:szCs w:val="22"/>
        </w:rPr>
        <w:t>3</w:t>
      </w:r>
      <w:r w:rsidRPr="0022349B">
        <w:rPr>
          <w:rFonts w:ascii="Arial" w:hAnsi="Arial" w:cs="Arial"/>
          <w:sz w:val="22"/>
          <w:szCs w:val="22"/>
        </w:rPr>
        <w:t xml:space="preserve"> marks)</w:t>
      </w:r>
    </w:p>
    <w:p w:rsidR="00507B45" w:rsidRDefault="00507B45" w:rsidP="00507B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07B45" w:rsidRDefault="00507B45" w:rsidP="00507B45"/>
    <w:p w:rsidR="00507B45" w:rsidRPr="0077223D" w:rsidRDefault="00507B45" w:rsidP="00507B45">
      <w:pPr>
        <w:spacing w:line="360" w:lineRule="auto"/>
        <w:rPr>
          <w:rFonts w:ascii="Arial" w:hAnsi="Arial" w:cs="Arial"/>
          <w:sz w:val="22"/>
          <w:szCs w:val="22"/>
        </w:rPr>
      </w:pPr>
      <w:r w:rsidRPr="0077223D">
        <w:rPr>
          <w:rFonts w:ascii="Arial" w:hAnsi="Arial" w:cs="Arial"/>
          <w:sz w:val="22"/>
          <w:szCs w:val="22"/>
        </w:rPr>
        <w:t xml:space="preserve">16. </w:t>
      </w:r>
      <w:r w:rsidR="00D03D6D">
        <w:rPr>
          <w:rFonts w:ascii="Arial" w:hAnsi="Arial" w:cs="Arial"/>
          <w:sz w:val="22"/>
          <w:szCs w:val="22"/>
        </w:rPr>
        <w:t>What</w:t>
      </w:r>
      <w:r w:rsidR="00FF4AED">
        <w:rPr>
          <w:rFonts w:ascii="Arial" w:hAnsi="Arial" w:cs="Arial"/>
          <w:sz w:val="22"/>
          <w:szCs w:val="22"/>
        </w:rPr>
        <w:t xml:space="preserve"> is the difference between:</w:t>
      </w:r>
      <w:r w:rsidRPr="0077223D">
        <w:rPr>
          <w:rFonts w:ascii="Arial" w:hAnsi="Arial" w:cs="Arial"/>
          <w:sz w:val="22"/>
          <w:szCs w:val="22"/>
        </w:rPr>
        <w:tab/>
      </w:r>
      <w:r w:rsidRPr="0077223D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77223D">
        <w:rPr>
          <w:rFonts w:ascii="Arial" w:hAnsi="Arial" w:cs="Arial"/>
          <w:sz w:val="22"/>
          <w:szCs w:val="22"/>
        </w:rPr>
        <w:tab/>
      </w:r>
      <w:r w:rsidRPr="0077223D">
        <w:rPr>
          <w:rFonts w:ascii="Arial" w:hAnsi="Arial" w:cs="Arial"/>
          <w:sz w:val="22"/>
          <w:szCs w:val="22"/>
        </w:rPr>
        <w:tab/>
      </w:r>
      <w:r w:rsidR="00BF36B6">
        <w:rPr>
          <w:rFonts w:ascii="Arial" w:hAnsi="Arial" w:cs="Arial"/>
          <w:sz w:val="22"/>
          <w:szCs w:val="22"/>
        </w:rPr>
        <w:tab/>
      </w:r>
      <w:r w:rsidR="00BF36B6">
        <w:rPr>
          <w:rFonts w:ascii="Arial" w:hAnsi="Arial" w:cs="Arial"/>
          <w:sz w:val="22"/>
          <w:szCs w:val="22"/>
        </w:rPr>
        <w:tab/>
      </w:r>
      <w:r w:rsidR="00BF36B6">
        <w:rPr>
          <w:rFonts w:ascii="Arial" w:hAnsi="Arial" w:cs="Arial"/>
          <w:sz w:val="22"/>
          <w:szCs w:val="22"/>
        </w:rPr>
        <w:tab/>
      </w:r>
      <w:r w:rsidR="00BF36B6">
        <w:rPr>
          <w:rFonts w:ascii="Arial" w:hAnsi="Arial" w:cs="Arial"/>
          <w:sz w:val="22"/>
          <w:szCs w:val="22"/>
        </w:rPr>
        <w:tab/>
      </w:r>
      <w:r w:rsidRPr="0077223D">
        <w:rPr>
          <w:rFonts w:ascii="Arial" w:hAnsi="Arial" w:cs="Arial"/>
          <w:sz w:val="22"/>
          <w:szCs w:val="22"/>
        </w:rPr>
        <w:t>(2 marks)</w:t>
      </w:r>
    </w:p>
    <w:p w:rsidR="00507B45" w:rsidRPr="0077223D" w:rsidRDefault="00FF4AED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a). Origin of the muscle </w:t>
      </w:r>
      <w:r w:rsidR="00507B45" w:rsidRPr="0077223D">
        <w:rPr>
          <w:rFonts w:ascii="Arial" w:hAnsi="Arial" w:cs="Arial"/>
          <w:sz w:val="22"/>
          <w:szCs w:val="22"/>
        </w:rPr>
        <w:t>_____________________________</w:t>
      </w:r>
      <w:r>
        <w:rPr>
          <w:rFonts w:ascii="Arial" w:hAnsi="Arial" w:cs="Arial"/>
          <w:sz w:val="22"/>
          <w:szCs w:val="22"/>
        </w:rPr>
        <w:t>_____________________________</w:t>
      </w:r>
    </w:p>
    <w:p w:rsidR="00507B45" w:rsidRPr="0077223D" w:rsidRDefault="00FF4AED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b). Insertion of the muscle</w:t>
      </w:r>
      <w:r w:rsidR="00507B45" w:rsidRPr="0077223D">
        <w:rPr>
          <w:rFonts w:ascii="Arial" w:hAnsi="Arial" w:cs="Arial"/>
          <w:sz w:val="22"/>
          <w:szCs w:val="22"/>
        </w:rPr>
        <w:t xml:space="preserve"> _________________________________</w:t>
      </w:r>
      <w:r>
        <w:rPr>
          <w:rFonts w:ascii="Arial" w:hAnsi="Arial" w:cs="Arial"/>
          <w:sz w:val="22"/>
          <w:szCs w:val="22"/>
        </w:rPr>
        <w:t>_______________________</w:t>
      </w:r>
    </w:p>
    <w:p w:rsidR="00507B45" w:rsidRPr="00F04A20" w:rsidRDefault="00507B45" w:rsidP="00507B45">
      <w:pPr>
        <w:spacing w:line="360" w:lineRule="auto"/>
      </w:pPr>
    </w:p>
    <w:p w:rsidR="00507B45" w:rsidRPr="004D28EE" w:rsidRDefault="00507B45" w:rsidP="00507B45">
      <w:pPr>
        <w:autoSpaceDE w:val="0"/>
        <w:autoSpaceDN w:val="0"/>
        <w:adjustRightInd w:val="0"/>
        <w:jc w:val="center"/>
        <w:rPr>
          <w:b/>
        </w:rPr>
      </w:pPr>
      <w:r>
        <w:rPr>
          <w:rFonts w:ascii="Arial" w:hAnsi="Arial" w:cs="Arial"/>
          <w:b/>
          <w:bCs/>
          <w:sz w:val="20"/>
          <w:szCs w:val="20"/>
        </w:rPr>
        <w:t xml:space="preserve">END OF SECTION B </w:t>
      </w:r>
    </w:p>
    <w:p w:rsidR="00507B45" w:rsidRDefault="00507B45" w:rsidP="00507B45">
      <w:pPr>
        <w:pStyle w:val="Heading8"/>
        <w:jc w:val="center"/>
        <w:rPr>
          <w:rFonts w:ascii="Arial" w:hAnsi="Arial" w:cs="Arial"/>
          <w:i w:val="0"/>
          <w:iCs w:val="0"/>
          <w:sz w:val="40"/>
          <w:szCs w:val="40"/>
        </w:rPr>
      </w:pPr>
      <w:r>
        <w:rPr>
          <w:rFonts w:ascii="Arial" w:hAnsi="Arial" w:cs="Arial"/>
          <w:b/>
          <w:sz w:val="22"/>
          <w:szCs w:val="22"/>
          <w:u w:val="single"/>
        </w:rPr>
        <w:br w:type="page"/>
      </w:r>
      <w:r>
        <w:rPr>
          <w:rFonts w:ascii="Arial" w:hAnsi="Arial" w:cs="Arial"/>
          <w:i w:val="0"/>
          <w:sz w:val="40"/>
          <w:szCs w:val="40"/>
        </w:rPr>
        <w:lastRenderedPageBreak/>
        <w:t xml:space="preserve">ATAR PHYSICAL EDUCATION STUDIES </w:t>
      </w:r>
    </w:p>
    <w:p w:rsidR="00507B45" w:rsidRDefault="00507B45" w:rsidP="00507B45">
      <w:pPr>
        <w:tabs>
          <w:tab w:val="right" w:pos="9270"/>
        </w:tabs>
        <w:rPr>
          <w:rFonts w:ascii="Arial" w:hAnsi="Arial" w:cs="Arial"/>
          <w:b/>
        </w:rPr>
      </w:pPr>
    </w:p>
    <w:p w:rsidR="00507B45" w:rsidRDefault="00507B45" w:rsidP="00507B45">
      <w:pPr>
        <w:tabs>
          <w:tab w:val="right" w:pos="9270"/>
        </w:tabs>
        <w:rPr>
          <w:rFonts w:ascii="Arial" w:hAnsi="Arial" w:cs="Arial"/>
          <w:b/>
        </w:rPr>
      </w:pPr>
    </w:p>
    <w:p w:rsidR="00507B45" w:rsidRDefault="00507B45" w:rsidP="00507B45">
      <w:pPr>
        <w:tabs>
          <w:tab w:val="right" w:pos="9270"/>
        </w:tabs>
        <w:rPr>
          <w:rFonts w:ascii="Arial" w:hAnsi="Arial" w:cs="Arial"/>
          <w:b/>
        </w:rPr>
      </w:pPr>
    </w:p>
    <w:p w:rsidR="00507B45" w:rsidRDefault="00507B45" w:rsidP="00507B45">
      <w:pPr>
        <w:tabs>
          <w:tab w:val="right" w:pos="9270"/>
        </w:tabs>
        <w:rPr>
          <w:rFonts w:ascii="Arial" w:hAnsi="Arial" w:cs="Arial"/>
        </w:rPr>
      </w:pPr>
    </w:p>
    <w:p w:rsidR="00507B45" w:rsidRDefault="00507B45" w:rsidP="00507B45">
      <w:pPr>
        <w:tabs>
          <w:tab w:val="left" w:pos="3119"/>
          <w:tab w:val="left" w:pos="4590"/>
          <w:tab w:val="left" w:leader="underscore" w:pos="9214"/>
        </w:tabs>
        <w:rPr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Student Name</w:t>
      </w:r>
      <w:r>
        <w:rPr>
          <w:b/>
        </w:rPr>
        <w:tab/>
      </w:r>
      <w:r>
        <w:rPr>
          <w:b/>
        </w:rPr>
        <w:tab/>
      </w:r>
    </w:p>
    <w:p w:rsidR="00507B45" w:rsidRDefault="00507B45" w:rsidP="00507B45">
      <w:pPr>
        <w:tabs>
          <w:tab w:val="left" w:pos="2250"/>
          <w:tab w:val="left" w:pos="4590"/>
          <w:tab w:val="left" w:leader="underscore" w:pos="9270"/>
        </w:tabs>
        <w:rPr>
          <w:sz w:val="18"/>
        </w:rPr>
      </w:pPr>
    </w:p>
    <w:p w:rsidR="00507B45" w:rsidRDefault="00507B45" w:rsidP="00507B45">
      <w:pPr>
        <w:suppressAutoHyphens/>
        <w:rPr>
          <w:b/>
          <w:spacing w:val="-4"/>
        </w:rPr>
      </w:pPr>
    </w:p>
    <w:p w:rsidR="00507B45" w:rsidRDefault="00507B45" w:rsidP="00507B45">
      <w:pPr>
        <w:suppressAutoHyphens/>
        <w:rPr>
          <w:b/>
          <w:spacing w:val="-4"/>
        </w:rPr>
      </w:pPr>
    </w:p>
    <w:p w:rsidR="00507B45" w:rsidRDefault="00507B45" w:rsidP="00507B45">
      <w:pPr>
        <w:suppressAutoHyphens/>
        <w:rPr>
          <w:b/>
          <w:spacing w:val="-4"/>
        </w:rPr>
      </w:pPr>
    </w:p>
    <w:p w:rsidR="00507B45" w:rsidRDefault="00507B45" w:rsidP="00507B4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Multiple choice answer sheet.</w:t>
      </w:r>
    </w:p>
    <w:p w:rsidR="00507B45" w:rsidRDefault="00507B45" w:rsidP="00507B45">
      <w:pPr>
        <w:tabs>
          <w:tab w:val="right" w:pos="9214"/>
        </w:tabs>
        <w:rPr>
          <w:rFonts w:ascii="Arial" w:hAnsi="Arial" w:cs="Arial"/>
        </w:rPr>
      </w:pPr>
      <w:r>
        <w:rPr>
          <w:rFonts w:ascii="Arial" w:hAnsi="Arial" w:cs="Arial"/>
        </w:rPr>
        <w:t>For each question, put a cross through the letter which indicates your answer.  If you make a mistake, clearly indicate your answer by writing it next to the appropriate question number.</w:t>
      </w:r>
    </w:p>
    <w:p w:rsidR="00507B45" w:rsidRDefault="00507B45" w:rsidP="00507B45">
      <w:pPr>
        <w:rPr>
          <w:rFonts w:ascii="Arial" w:hAnsi="Arial" w:cs="Arial"/>
        </w:rPr>
      </w:pPr>
    </w:p>
    <w:tbl>
      <w:tblPr>
        <w:tblW w:w="0" w:type="auto"/>
        <w:tblInd w:w="1548" w:type="dxa"/>
        <w:tblLook w:val="01E0" w:firstRow="1" w:lastRow="1" w:firstColumn="1" w:lastColumn="1" w:noHBand="0" w:noVBand="0"/>
      </w:tblPr>
      <w:tblGrid>
        <w:gridCol w:w="846"/>
        <w:gridCol w:w="846"/>
        <w:gridCol w:w="846"/>
        <w:gridCol w:w="846"/>
        <w:gridCol w:w="846"/>
      </w:tblGrid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  <w:tr w:rsidR="00507B45" w:rsidTr="00D03D6D">
        <w:trPr>
          <w:trHeight w:val="567"/>
        </w:trPr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846" w:type="dxa"/>
            <w:vAlign w:val="center"/>
            <w:hideMark/>
          </w:tcPr>
          <w:p w:rsidR="00507B45" w:rsidRDefault="00507B45" w:rsidP="00D03D6D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</w:tr>
    </w:tbl>
    <w:p w:rsidR="00507B45" w:rsidRDefault="00507B45" w:rsidP="00507B45">
      <w:pPr>
        <w:rPr>
          <w:lang w:eastAsia="en-US"/>
        </w:rPr>
      </w:pPr>
    </w:p>
    <w:p w:rsidR="00507B45" w:rsidRDefault="00507B45" w:rsidP="00507B45"/>
    <w:p w:rsidR="00507B45" w:rsidRPr="0022349B" w:rsidRDefault="00507B45" w:rsidP="00507B45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br w:type="page"/>
      </w:r>
      <w:r w:rsidRPr="0022349B">
        <w:rPr>
          <w:rFonts w:ascii="Arial" w:hAnsi="Arial" w:cs="Arial"/>
          <w:b/>
          <w:sz w:val="22"/>
          <w:szCs w:val="22"/>
          <w:u w:val="single"/>
        </w:rPr>
        <w:lastRenderedPageBreak/>
        <w:t>Marking Key</w:t>
      </w:r>
    </w:p>
    <w:p w:rsidR="00507B45" w:rsidRPr="0022349B" w:rsidRDefault="00507B45" w:rsidP="00507B45">
      <w:pPr>
        <w:rPr>
          <w:rFonts w:ascii="Arial" w:hAnsi="Arial" w:cs="Arial"/>
          <w:b/>
          <w:sz w:val="22"/>
          <w:szCs w:val="22"/>
          <w:u w:val="single"/>
        </w:rPr>
      </w:pPr>
    </w:p>
    <w:p w:rsidR="00507B45" w:rsidRPr="0022349B" w:rsidRDefault="00507B45" w:rsidP="00507B45">
      <w:pPr>
        <w:rPr>
          <w:rFonts w:ascii="Arial" w:hAnsi="Arial" w:cs="Arial"/>
          <w:b/>
          <w:sz w:val="22"/>
          <w:szCs w:val="22"/>
          <w:u w:val="single"/>
        </w:rPr>
      </w:pPr>
      <w:r w:rsidRPr="0022349B">
        <w:rPr>
          <w:rFonts w:ascii="Arial" w:hAnsi="Arial" w:cs="Arial"/>
          <w:b/>
          <w:sz w:val="22"/>
          <w:szCs w:val="22"/>
          <w:u w:val="single"/>
        </w:rPr>
        <w:t>SECTION A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  <w:u w:val="single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 xml:space="preserve">1. 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b/>
          <w:color w:val="FF0000"/>
          <w:sz w:val="22"/>
          <w:szCs w:val="22"/>
          <w:u w:val="single"/>
        </w:rPr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2.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4F7512">
        <w:rPr>
          <w:rFonts w:ascii="Arial" w:hAnsi="Arial" w:cs="Arial"/>
          <w:b/>
          <w:color w:val="FF0000"/>
          <w:sz w:val="22"/>
          <w:szCs w:val="22"/>
          <w:u w:val="single"/>
        </w:rPr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4F7512">
        <w:rPr>
          <w:rFonts w:ascii="Arial" w:hAnsi="Arial" w:cs="Arial"/>
          <w:b/>
          <w:sz w:val="22"/>
          <w:szCs w:val="22"/>
        </w:rPr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 xml:space="preserve"> </w:t>
      </w:r>
      <w:r w:rsidRPr="0022349B">
        <w:rPr>
          <w:rFonts w:ascii="Arial" w:hAnsi="Arial" w:cs="Arial"/>
          <w:sz w:val="22"/>
          <w:szCs w:val="22"/>
        </w:rPr>
        <w:tab/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 xml:space="preserve">3. 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b/>
          <w:color w:val="FF0000"/>
          <w:sz w:val="22"/>
          <w:szCs w:val="22"/>
          <w:u w:val="single"/>
        </w:rPr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4.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b/>
          <w:color w:val="FF0000"/>
          <w:sz w:val="22"/>
          <w:szCs w:val="22"/>
          <w:u w:val="single"/>
        </w:rPr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5.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b/>
          <w:color w:val="FF0000"/>
          <w:sz w:val="22"/>
          <w:szCs w:val="22"/>
          <w:u w:val="single"/>
        </w:rPr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6.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b/>
          <w:color w:val="FF0000"/>
          <w:sz w:val="22"/>
          <w:szCs w:val="22"/>
          <w:u w:val="single"/>
        </w:rPr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7.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b/>
          <w:color w:val="FF0000"/>
          <w:sz w:val="22"/>
          <w:szCs w:val="22"/>
          <w:u w:val="single"/>
        </w:rPr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8.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b/>
          <w:color w:val="FF0000"/>
          <w:sz w:val="22"/>
          <w:szCs w:val="22"/>
          <w:u w:val="single"/>
        </w:rPr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9.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b/>
          <w:color w:val="FF0000"/>
          <w:sz w:val="22"/>
          <w:szCs w:val="22"/>
          <w:u w:val="single"/>
        </w:rPr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10.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a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4F7512">
        <w:rPr>
          <w:rFonts w:ascii="Arial" w:hAnsi="Arial" w:cs="Arial"/>
          <w:b/>
          <w:sz w:val="22"/>
          <w:szCs w:val="22"/>
        </w:rPr>
        <w:t>b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  <w:t>c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4F7512">
        <w:rPr>
          <w:rFonts w:ascii="Arial" w:hAnsi="Arial" w:cs="Arial"/>
          <w:color w:val="FF0000"/>
          <w:sz w:val="22"/>
          <w:szCs w:val="22"/>
          <w:u w:val="single"/>
        </w:rPr>
        <w:t>d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b/>
          <w:sz w:val="22"/>
          <w:szCs w:val="22"/>
          <w:u w:val="single"/>
        </w:rPr>
      </w:pPr>
    </w:p>
    <w:p w:rsidR="00507B45" w:rsidRPr="0022349B" w:rsidRDefault="00507B45" w:rsidP="00507B45">
      <w:pPr>
        <w:rPr>
          <w:rFonts w:ascii="Arial" w:hAnsi="Arial" w:cs="Arial"/>
          <w:b/>
          <w:sz w:val="22"/>
          <w:szCs w:val="22"/>
          <w:u w:val="single"/>
        </w:rPr>
      </w:pPr>
      <w:r w:rsidRPr="0022349B">
        <w:rPr>
          <w:rFonts w:ascii="Arial" w:hAnsi="Arial" w:cs="Arial"/>
          <w:b/>
          <w:sz w:val="22"/>
          <w:szCs w:val="22"/>
          <w:u w:val="single"/>
        </w:rPr>
        <w:t>SECTION B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 xml:space="preserve">1. Label the bones on the diagram below. 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92CEB">
        <w:rPr>
          <w:rFonts w:ascii="Arial" w:hAnsi="Arial" w:cs="Arial"/>
          <w:sz w:val="22"/>
          <w:szCs w:val="22"/>
        </w:rPr>
        <w:t>(17</w:t>
      </w:r>
      <w:r w:rsidRPr="0022349B">
        <w:rPr>
          <w:rFonts w:ascii="Arial" w:hAnsi="Arial" w:cs="Arial"/>
          <w:sz w:val="22"/>
          <w:szCs w:val="22"/>
        </w:rPr>
        <w:t xml:space="preserve">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Insert key according to your diagram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2. Label the muscles on the diagram below.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="00E92CEB">
        <w:rPr>
          <w:rFonts w:ascii="Arial" w:hAnsi="Arial" w:cs="Arial"/>
          <w:sz w:val="22"/>
          <w:szCs w:val="22"/>
        </w:rPr>
        <w:t xml:space="preserve">(15 </w:t>
      </w:r>
      <w:r w:rsidRPr="0022349B">
        <w:rPr>
          <w:rFonts w:ascii="Arial" w:hAnsi="Arial" w:cs="Arial"/>
          <w:sz w:val="22"/>
          <w:szCs w:val="22"/>
        </w:rPr>
        <w:t>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Insert key according to your diagram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E92CEB" w:rsidRDefault="00E92CEB" w:rsidP="00507B45">
      <w:pPr>
        <w:rPr>
          <w:rFonts w:ascii="Arial" w:hAnsi="Arial" w:cs="Arial"/>
          <w:sz w:val="22"/>
          <w:szCs w:val="22"/>
        </w:rPr>
      </w:pPr>
    </w:p>
    <w:p w:rsidR="00E92CEB" w:rsidRDefault="00E92CEB" w:rsidP="00507B45">
      <w:pPr>
        <w:rPr>
          <w:rFonts w:ascii="Arial" w:hAnsi="Arial" w:cs="Arial"/>
          <w:sz w:val="22"/>
          <w:szCs w:val="22"/>
        </w:rPr>
      </w:pPr>
    </w:p>
    <w:p w:rsidR="00E92CEB" w:rsidRDefault="00E92CEB" w:rsidP="00507B45">
      <w:pPr>
        <w:rPr>
          <w:rFonts w:ascii="Arial" w:hAnsi="Arial" w:cs="Arial"/>
          <w:sz w:val="22"/>
          <w:szCs w:val="22"/>
        </w:rPr>
      </w:pPr>
    </w:p>
    <w:p w:rsidR="00E92CEB" w:rsidRDefault="00E92CEB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EB2413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3</w:t>
      </w:r>
      <w:r w:rsidR="00507B45" w:rsidRPr="0022349B">
        <w:rPr>
          <w:rFonts w:ascii="Arial" w:hAnsi="Arial" w:cs="Arial"/>
          <w:sz w:val="22"/>
          <w:szCs w:val="22"/>
        </w:rPr>
        <w:t>. Compare and contrast the structure and function of veins and arteries.</w:t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  <w:t>(4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3960"/>
        <w:gridCol w:w="3912"/>
      </w:tblGrid>
      <w:tr w:rsidR="00507B45" w:rsidRPr="007D0C33" w:rsidTr="00D03D6D">
        <w:tc>
          <w:tcPr>
            <w:tcW w:w="118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960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1 mark</w:t>
            </w:r>
          </w:p>
        </w:tc>
        <w:tc>
          <w:tcPr>
            <w:tcW w:w="3912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2 marks</w:t>
            </w:r>
          </w:p>
        </w:tc>
      </w:tr>
      <w:tr w:rsidR="00507B45" w:rsidRPr="007D0C33" w:rsidTr="00D03D6D">
        <w:tc>
          <w:tcPr>
            <w:tcW w:w="118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Compare</w:t>
            </w:r>
          </w:p>
        </w:tc>
        <w:tc>
          <w:tcPr>
            <w:tcW w:w="396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 xml:space="preserve">Both transport blood around the body </w:t>
            </w:r>
            <w:r w:rsidRPr="007D0C33">
              <w:rPr>
                <w:rFonts w:ascii="Arial" w:hAnsi="Arial" w:cs="Arial"/>
                <w:b/>
                <w:sz w:val="22"/>
                <w:szCs w:val="22"/>
              </w:rPr>
              <w:t xml:space="preserve">or </w:t>
            </w:r>
            <w:r w:rsidRPr="007D0C33">
              <w:rPr>
                <w:rFonts w:ascii="Arial" w:hAnsi="Arial" w:cs="Arial"/>
                <w:sz w:val="22"/>
                <w:szCs w:val="22"/>
              </w:rPr>
              <w:t>both are tubes containing smooth muscle</w:t>
            </w:r>
          </w:p>
        </w:tc>
        <w:tc>
          <w:tcPr>
            <w:tcW w:w="3912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 xml:space="preserve">Both transport blood around the body </w:t>
            </w:r>
            <w:r w:rsidRPr="007D0C33">
              <w:rPr>
                <w:rFonts w:ascii="Arial" w:hAnsi="Arial" w:cs="Arial"/>
                <w:b/>
                <w:sz w:val="22"/>
                <w:szCs w:val="22"/>
              </w:rPr>
              <w:t xml:space="preserve">and </w:t>
            </w:r>
            <w:r w:rsidRPr="007D0C33">
              <w:rPr>
                <w:rFonts w:ascii="Arial" w:hAnsi="Arial" w:cs="Arial"/>
                <w:sz w:val="22"/>
                <w:szCs w:val="22"/>
              </w:rPr>
              <w:t>both are tubes containing smooth muscle</w:t>
            </w:r>
          </w:p>
        </w:tc>
      </w:tr>
      <w:tr w:rsidR="00507B45" w:rsidRPr="007D0C33" w:rsidTr="00D03D6D">
        <w:tc>
          <w:tcPr>
            <w:tcW w:w="118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Contrast</w:t>
            </w:r>
          </w:p>
        </w:tc>
        <w:tc>
          <w:tcPr>
            <w:tcW w:w="396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 xml:space="preserve">Arteries take oxygenated blood away from the heart whereas veins return deoxygenated blood to the heart </w:t>
            </w:r>
            <w:r w:rsidRPr="007D0C33">
              <w:rPr>
                <w:rFonts w:ascii="Arial" w:hAnsi="Arial" w:cs="Arial"/>
                <w:b/>
                <w:sz w:val="22"/>
                <w:szCs w:val="22"/>
              </w:rPr>
              <w:t xml:space="preserve">or </w:t>
            </w:r>
            <w:r w:rsidRPr="007D0C33">
              <w:rPr>
                <w:rFonts w:ascii="Arial" w:hAnsi="Arial" w:cs="Arial"/>
                <w:sz w:val="22"/>
                <w:szCs w:val="22"/>
              </w:rPr>
              <w:t>arteries have a thicker layer of smooth muscle tissue whereas veins have valves to prevent backflow of blood</w:t>
            </w:r>
          </w:p>
        </w:tc>
        <w:tc>
          <w:tcPr>
            <w:tcW w:w="3912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 xml:space="preserve">Arteries take oxygenated blood away from the heart whereas veins return deoxygenated blood to the heart </w:t>
            </w:r>
            <w:r w:rsidRPr="007D0C33">
              <w:rPr>
                <w:rFonts w:ascii="Arial" w:hAnsi="Arial" w:cs="Arial"/>
                <w:b/>
                <w:sz w:val="22"/>
                <w:szCs w:val="22"/>
              </w:rPr>
              <w:t xml:space="preserve">and </w:t>
            </w:r>
            <w:r w:rsidRPr="007D0C33">
              <w:rPr>
                <w:rFonts w:ascii="Arial" w:hAnsi="Arial" w:cs="Arial"/>
                <w:sz w:val="22"/>
                <w:szCs w:val="22"/>
              </w:rPr>
              <w:t>arteries have a thicker layer of smooth muscle tissue whereas veins have valves to prevent backflow of blood</w:t>
            </w:r>
          </w:p>
        </w:tc>
      </w:tr>
    </w:tbl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EB2413" w:rsidRDefault="0088474F" w:rsidP="0088474F">
      <w:pPr>
        <w:pStyle w:val="instructions"/>
        <w:numPr>
          <w:ilvl w:val="0"/>
          <w:numId w:val="0"/>
        </w:numPr>
        <w:ind w:left="360" w:hanging="360"/>
      </w:pPr>
      <w:r>
        <w:rPr>
          <w:rFonts w:ascii="Arial" w:hAnsi="Arial" w:cs="Arial"/>
          <w:sz w:val="22"/>
          <w:szCs w:val="22"/>
        </w:rPr>
        <w:t>4. With the aid of diagrams, e</w:t>
      </w:r>
      <w:r w:rsidRPr="0022349B">
        <w:rPr>
          <w:rFonts w:ascii="Arial" w:hAnsi="Arial" w:cs="Arial"/>
          <w:sz w:val="22"/>
          <w:szCs w:val="22"/>
        </w:rPr>
        <w:t xml:space="preserve">xplain </w:t>
      </w:r>
      <w:r>
        <w:rPr>
          <w:rFonts w:ascii="Arial" w:hAnsi="Arial" w:cs="Arial"/>
          <w:sz w:val="22"/>
          <w:szCs w:val="22"/>
        </w:rPr>
        <w:t>how</w:t>
      </w:r>
      <w:r w:rsidRPr="0022349B">
        <w:rPr>
          <w:rFonts w:ascii="Arial" w:hAnsi="Arial" w:cs="Arial"/>
          <w:sz w:val="22"/>
          <w:szCs w:val="22"/>
        </w:rPr>
        <w:t xml:space="preserve"> gas </w:t>
      </w:r>
      <w:r>
        <w:rPr>
          <w:rFonts w:ascii="Arial" w:hAnsi="Arial" w:cs="Arial"/>
          <w:sz w:val="22"/>
          <w:szCs w:val="22"/>
        </w:rPr>
        <w:t>exchange occurs at the capillary</w:t>
      </w:r>
      <w:r w:rsidR="001A1853">
        <w:rPr>
          <w:rFonts w:ascii="Arial" w:hAnsi="Arial" w:cs="Arial"/>
          <w:sz w:val="22"/>
          <w:szCs w:val="22"/>
        </w:rPr>
        <w:t xml:space="preserve"> or alveoli</w:t>
      </w:r>
      <w:r w:rsidRPr="0022349B">
        <w:rPr>
          <w:rFonts w:ascii="Arial" w:hAnsi="Arial" w:cs="Arial"/>
          <w:sz w:val="22"/>
          <w:szCs w:val="22"/>
        </w:rPr>
        <w:t>.</w:t>
      </w:r>
      <w:r w:rsidR="001A1853">
        <w:rPr>
          <w:rFonts w:ascii="Arial" w:hAnsi="Arial" w:cs="Arial"/>
          <w:sz w:val="22"/>
          <w:szCs w:val="22"/>
        </w:rPr>
        <w:t xml:space="preserve">                 </w:t>
      </w:r>
      <w:r>
        <w:rPr>
          <w:rFonts w:ascii="Arial" w:hAnsi="Arial" w:cs="Arial"/>
          <w:sz w:val="22"/>
          <w:szCs w:val="22"/>
        </w:rPr>
        <w:t>4 Marks</w:t>
      </w: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1559"/>
      </w:tblGrid>
      <w:tr w:rsidR="0088474F" w:rsidTr="0088474F">
        <w:tc>
          <w:tcPr>
            <w:tcW w:w="7508" w:type="dxa"/>
          </w:tcPr>
          <w:p w:rsidR="0088474F" w:rsidRDefault="0088474F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1559" w:type="dxa"/>
          </w:tcPr>
          <w:p w:rsidR="0088474F" w:rsidRDefault="0088474F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Marks</w:t>
            </w:r>
          </w:p>
        </w:tc>
      </w:tr>
      <w:tr w:rsidR="0088474F" w:rsidTr="0088474F">
        <w:tc>
          <w:tcPr>
            <w:tcW w:w="7508" w:type="dxa"/>
          </w:tcPr>
          <w:p w:rsidR="0088474F" w:rsidRPr="0088474F" w:rsidRDefault="0088474F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Draws a diagram with O</w:t>
            </w:r>
            <w:r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 xml:space="preserve"> in the alveoli</w:t>
            </w:r>
          </w:p>
        </w:tc>
        <w:tc>
          <w:tcPr>
            <w:tcW w:w="1559" w:type="dxa"/>
          </w:tcPr>
          <w:p w:rsidR="0088474F" w:rsidRDefault="0088474F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88474F" w:rsidTr="0088474F">
        <w:tc>
          <w:tcPr>
            <w:tcW w:w="7508" w:type="dxa"/>
          </w:tcPr>
          <w:p w:rsidR="0088474F" w:rsidRPr="00E92CEB" w:rsidRDefault="0088474F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Draws a second diagram with O</w:t>
            </w:r>
            <w:r>
              <w:rPr>
                <w:rFonts w:ascii="Arial" w:hAnsi="Arial" w:cs="Arial"/>
                <w:sz w:val="22"/>
                <w:szCs w:val="22"/>
                <w:vertAlign w:val="superscript"/>
              </w:rPr>
              <w:t xml:space="preserve">2 </w:t>
            </w:r>
            <w:r w:rsidR="00E92CEB">
              <w:rPr>
                <w:rFonts w:ascii="Arial" w:hAnsi="Arial" w:cs="Arial"/>
                <w:sz w:val="22"/>
                <w:szCs w:val="22"/>
              </w:rPr>
              <w:t>having moved over</w:t>
            </w:r>
          </w:p>
        </w:tc>
        <w:tc>
          <w:tcPr>
            <w:tcW w:w="1559" w:type="dxa"/>
          </w:tcPr>
          <w:p w:rsidR="0088474F" w:rsidRDefault="00E92CEB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88474F" w:rsidTr="0088474F">
        <w:tc>
          <w:tcPr>
            <w:tcW w:w="7508" w:type="dxa"/>
          </w:tcPr>
          <w:p w:rsidR="0088474F" w:rsidRDefault="00E92CEB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Identifies that the walls of the capillary are very thin.</w:t>
            </w:r>
          </w:p>
        </w:tc>
        <w:tc>
          <w:tcPr>
            <w:tcW w:w="1559" w:type="dxa"/>
          </w:tcPr>
          <w:p w:rsidR="0088474F" w:rsidRDefault="00E92CEB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88474F" w:rsidTr="0088474F">
        <w:tc>
          <w:tcPr>
            <w:tcW w:w="7508" w:type="dxa"/>
          </w:tcPr>
          <w:p w:rsidR="0088474F" w:rsidRDefault="00E92CEB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Identifies that the capillary</w:t>
            </w:r>
            <w:r w:rsidR="001A1853">
              <w:rPr>
                <w:rFonts w:ascii="Arial" w:hAnsi="Arial" w:cs="Arial"/>
                <w:sz w:val="22"/>
                <w:szCs w:val="22"/>
              </w:rPr>
              <w:t>/alveoli</w:t>
            </w:r>
            <w:r>
              <w:rPr>
                <w:rFonts w:ascii="Arial" w:hAnsi="Arial" w:cs="Arial"/>
                <w:sz w:val="22"/>
                <w:szCs w:val="22"/>
              </w:rPr>
              <w:t xml:space="preserve"> is the junction between the circu</w:t>
            </w:r>
            <w:r w:rsidR="001A1853">
              <w:rPr>
                <w:rFonts w:ascii="Arial" w:hAnsi="Arial" w:cs="Arial"/>
                <w:sz w:val="22"/>
                <w:szCs w:val="22"/>
              </w:rPr>
              <w:t>latory system and a muscle cell or the respiratory system and the circulatory</w:t>
            </w:r>
          </w:p>
        </w:tc>
        <w:tc>
          <w:tcPr>
            <w:tcW w:w="1559" w:type="dxa"/>
          </w:tcPr>
          <w:p w:rsidR="0088474F" w:rsidRDefault="00E92CEB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</w:tbl>
    <w:p w:rsidR="0088474F" w:rsidRPr="0022349B" w:rsidRDefault="0088474F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E92CEB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</w:t>
      </w:r>
      <w:r w:rsidR="00507B45" w:rsidRPr="0022349B">
        <w:rPr>
          <w:rFonts w:ascii="Arial" w:hAnsi="Arial" w:cs="Arial"/>
          <w:sz w:val="22"/>
          <w:szCs w:val="22"/>
        </w:rPr>
        <w:t xml:space="preserve"> Label the diagram of the heart below.</w:t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>(4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E92CEB" w:rsidP="00E92CEB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Superior vena cava</w:t>
      </w:r>
    </w:p>
    <w:p w:rsidR="00E92CEB" w:rsidRDefault="00E92CEB" w:rsidP="00E92CEB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 Atrium</w:t>
      </w:r>
    </w:p>
    <w:p w:rsidR="00E92CEB" w:rsidRDefault="00E92CEB" w:rsidP="00E92CEB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 Ventricle</w:t>
      </w:r>
    </w:p>
    <w:p w:rsidR="00E92CEB" w:rsidRDefault="00E92CEB" w:rsidP="00E92CEB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Inferior vena cava</w:t>
      </w:r>
    </w:p>
    <w:p w:rsidR="00E92CEB" w:rsidRDefault="00E92CEB" w:rsidP="00E92CEB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Aorta</w:t>
      </w:r>
    </w:p>
    <w:p w:rsidR="00E92CEB" w:rsidRDefault="00E92CEB" w:rsidP="00E92CEB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Pulmonary Artery</w:t>
      </w:r>
    </w:p>
    <w:p w:rsidR="00E92CEB" w:rsidRDefault="00E92CEB" w:rsidP="00E92CEB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 Atrium</w:t>
      </w:r>
    </w:p>
    <w:p w:rsidR="00E92CEB" w:rsidRPr="00E92CEB" w:rsidRDefault="00E92CEB" w:rsidP="00E92CEB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 Ventricle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016EBA" w:rsidP="00507B45">
      <w:pPr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 xml:space="preserve">6 </w:t>
      </w:r>
      <w:r w:rsidR="00507B45" w:rsidRPr="0022349B">
        <w:rPr>
          <w:rFonts w:ascii="Arial" w:hAnsi="Arial" w:cs="Arial"/>
          <w:sz w:val="22"/>
          <w:szCs w:val="22"/>
        </w:rPr>
        <w:t xml:space="preserve"> List</w:t>
      </w:r>
      <w:proofErr w:type="gramEnd"/>
      <w:r w:rsidR="00507B45" w:rsidRPr="0022349B">
        <w:rPr>
          <w:rFonts w:ascii="Arial" w:hAnsi="Arial" w:cs="Arial"/>
          <w:sz w:val="22"/>
          <w:szCs w:val="22"/>
        </w:rPr>
        <w:t xml:space="preserve"> 3 functions of the blood.</w:t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>(3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7512"/>
      </w:tblGrid>
      <w:tr w:rsidR="00507B45" w:rsidRPr="007D0C33" w:rsidTr="00D03D6D">
        <w:tc>
          <w:tcPr>
            <w:tcW w:w="154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512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1 mark per acceptable response to a maximum of 3 marks</w:t>
            </w:r>
          </w:p>
        </w:tc>
      </w:tr>
      <w:tr w:rsidR="00507B45" w:rsidRPr="007D0C33" w:rsidTr="00D03D6D">
        <w:tc>
          <w:tcPr>
            <w:tcW w:w="154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Function</w:t>
            </w:r>
          </w:p>
        </w:tc>
        <w:tc>
          <w:tcPr>
            <w:tcW w:w="7512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Any of: transport water, oxygen, nutrients to the body; transport wastes away from cells; thermoregulation; fight disease</w:t>
            </w:r>
          </w:p>
        </w:tc>
      </w:tr>
    </w:tbl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016EBA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</w:t>
      </w:r>
      <w:r w:rsidR="00507B45" w:rsidRPr="0022349B">
        <w:rPr>
          <w:rFonts w:ascii="Arial" w:hAnsi="Arial" w:cs="Arial"/>
          <w:sz w:val="22"/>
          <w:szCs w:val="22"/>
        </w:rPr>
        <w:t xml:space="preserve">. List the 4 primary components of blood. </w:t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>(2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7512"/>
      </w:tblGrid>
      <w:tr w:rsidR="00507B45" w:rsidRPr="007D0C33" w:rsidTr="00D03D6D">
        <w:tc>
          <w:tcPr>
            <w:tcW w:w="154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512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½ mark per acceptable response to a maximum of 2 marks</w:t>
            </w:r>
          </w:p>
        </w:tc>
      </w:tr>
      <w:tr w:rsidR="00507B45" w:rsidRPr="007D0C33" w:rsidTr="00D03D6D">
        <w:tc>
          <w:tcPr>
            <w:tcW w:w="154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Components</w:t>
            </w:r>
          </w:p>
        </w:tc>
        <w:tc>
          <w:tcPr>
            <w:tcW w:w="7512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Any of: red blood cells; white blood cells; plasma; platelets</w:t>
            </w:r>
          </w:p>
        </w:tc>
      </w:tr>
    </w:tbl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016EBA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8. Draw 2 labelled diagrams</w:t>
      </w:r>
    </w:p>
    <w:p w:rsidR="00016EBA" w:rsidRDefault="00016EBA" w:rsidP="00507B45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6"/>
        <w:gridCol w:w="1100"/>
      </w:tblGrid>
      <w:tr w:rsidR="00016EBA" w:rsidTr="00016EBA">
        <w:tc>
          <w:tcPr>
            <w:tcW w:w="9776" w:type="dxa"/>
          </w:tcPr>
          <w:p w:rsidR="00016EBA" w:rsidRDefault="00016EBA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1100" w:type="dxa"/>
          </w:tcPr>
          <w:p w:rsidR="00016EBA" w:rsidRDefault="00016EBA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Marks</w:t>
            </w:r>
          </w:p>
        </w:tc>
      </w:tr>
      <w:tr w:rsidR="00016EBA" w:rsidTr="00016EBA">
        <w:tc>
          <w:tcPr>
            <w:tcW w:w="9776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Diagram labelled Inspiration</w:t>
            </w:r>
          </w:p>
        </w:tc>
        <w:tc>
          <w:tcPr>
            <w:tcW w:w="1100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016EBA" w:rsidTr="00016EBA">
        <w:tc>
          <w:tcPr>
            <w:tcW w:w="9776" w:type="dxa"/>
          </w:tcPr>
          <w:p w:rsidR="0054291D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Diagram Labelled Expiration</w:t>
            </w:r>
          </w:p>
        </w:tc>
        <w:tc>
          <w:tcPr>
            <w:tcW w:w="1100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016EBA" w:rsidTr="00016EBA">
        <w:tc>
          <w:tcPr>
            <w:tcW w:w="9776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Diaphragm contracts on Inspiration</w:t>
            </w:r>
          </w:p>
        </w:tc>
        <w:tc>
          <w:tcPr>
            <w:tcW w:w="1100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016EBA" w:rsidTr="00016EBA">
        <w:tc>
          <w:tcPr>
            <w:tcW w:w="9776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Diaphragm relaxes on Expiration</w:t>
            </w:r>
          </w:p>
        </w:tc>
        <w:tc>
          <w:tcPr>
            <w:tcW w:w="1100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016EBA" w:rsidTr="00016EBA">
        <w:tc>
          <w:tcPr>
            <w:tcW w:w="9776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High &amp; Low pressures accurate Expiration</w:t>
            </w:r>
          </w:p>
        </w:tc>
        <w:tc>
          <w:tcPr>
            <w:tcW w:w="1100" w:type="dxa"/>
          </w:tcPr>
          <w:p w:rsidR="00016EBA" w:rsidRDefault="0054291D" w:rsidP="00507B4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4291D" w:rsidTr="00016EBA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High &amp; Low pressures accurate Inspiration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</w:tbl>
    <w:p w:rsidR="00016EBA" w:rsidRPr="0022349B" w:rsidRDefault="00016EBA" w:rsidP="00507B45">
      <w:pPr>
        <w:rPr>
          <w:rFonts w:ascii="Arial" w:hAnsi="Arial" w:cs="Arial"/>
          <w:sz w:val="22"/>
          <w:szCs w:val="22"/>
        </w:rPr>
      </w:pPr>
    </w:p>
    <w:p w:rsidR="0054291D" w:rsidRDefault="0054291D" w:rsidP="00507B45">
      <w:pPr>
        <w:rPr>
          <w:rFonts w:ascii="Arial" w:hAnsi="Arial" w:cs="Arial"/>
          <w:sz w:val="22"/>
          <w:szCs w:val="22"/>
        </w:rPr>
      </w:pPr>
    </w:p>
    <w:p w:rsidR="0054291D" w:rsidRDefault="0054291D" w:rsidP="00507B45">
      <w:pPr>
        <w:rPr>
          <w:rFonts w:ascii="Arial" w:hAnsi="Arial" w:cs="Arial"/>
          <w:sz w:val="22"/>
          <w:szCs w:val="22"/>
        </w:rPr>
      </w:pPr>
    </w:p>
    <w:p w:rsidR="0054291D" w:rsidRDefault="0054291D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lastRenderedPageBreak/>
        <w:t>9. Describe the mechanics of breathing.</w:t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>(4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3780"/>
        <w:gridCol w:w="3912"/>
      </w:tblGrid>
      <w:tr w:rsidR="00507B45" w:rsidRPr="007D0C33" w:rsidTr="00D03D6D">
        <w:tc>
          <w:tcPr>
            <w:tcW w:w="136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780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1 mark</w:t>
            </w:r>
          </w:p>
        </w:tc>
        <w:tc>
          <w:tcPr>
            <w:tcW w:w="3912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2 marks</w:t>
            </w:r>
          </w:p>
        </w:tc>
      </w:tr>
      <w:tr w:rsidR="00507B45" w:rsidRPr="007D0C33" w:rsidTr="00D03D6D">
        <w:tc>
          <w:tcPr>
            <w:tcW w:w="136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Inspiration</w:t>
            </w:r>
          </w:p>
        </w:tc>
        <w:tc>
          <w:tcPr>
            <w:tcW w:w="378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 xml:space="preserve">Diaphragm contracts and pulls down </w:t>
            </w:r>
            <w:r w:rsidRPr="007D0C33">
              <w:rPr>
                <w:rFonts w:ascii="Arial" w:hAnsi="Arial" w:cs="Arial"/>
                <w:b/>
                <w:sz w:val="22"/>
                <w:szCs w:val="22"/>
              </w:rPr>
              <w:t xml:space="preserve">or </w:t>
            </w:r>
            <w:r w:rsidRPr="007D0C33">
              <w:rPr>
                <w:rFonts w:ascii="Arial" w:hAnsi="Arial" w:cs="Arial"/>
                <w:sz w:val="22"/>
                <w:szCs w:val="22"/>
              </w:rPr>
              <w:t>intercostal muscles contract to pull the ribcage outwards</w:t>
            </w:r>
          </w:p>
        </w:tc>
        <w:tc>
          <w:tcPr>
            <w:tcW w:w="3912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 xml:space="preserve">Diaphragm contracts and pulls down </w:t>
            </w:r>
            <w:r w:rsidRPr="007D0C33">
              <w:rPr>
                <w:rFonts w:ascii="Arial" w:hAnsi="Arial" w:cs="Arial"/>
                <w:b/>
                <w:sz w:val="22"/>
                <w:szCs w:val="22"/>
              </w:rPr>
              <w:t xml:space="preserve">and </w:t>
            </w:r>
            <w:r w:rsidRPr="007D0C33">
              <w:rPr>
                <w:rFonts w:ascii="Arial" w:hAnsi="Arial" w:cs="Arial"/>
                <w:sz w:val="22"/>
                <w:szCs w:val="22"/>
              </w:rPr>
              <w:t>intercostal muscles contract to pull the ribcage outwards</w:t>
            </w:r>
          </w:p>
        </w:tc>
      </w:tr>
      <w:tr w:rsidR="00507B45" w:rsidRPr="007D0C33" w:rsidTr="00D03D6D">
        <w:tc>
          <w:tcPr>
            <w:tcW w:w="136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Expiration</w:t>
            </w:r>
          </w:p>
        </w:tc>
        <w:tc>
          <w:tcPr>
            <w:tcW w:w="378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 xml:space="preserve">Diaphragm relaxes and draws upwards </w:t>
            </w:r>
            <w:r w:rsidRPr="007D0C33">
              <w:rPr>
                <w:rFonts w:ascii="Arial" w:hAnsi="Arial" w:cs="Arial"/>
                <w:b/>
                <w:sz w:val="22"/>
                <w:szCs w:val="22"/>
              </w:rPr>
              <w:t xml:space="preserve">or </w:t>
            </w:r>
            <w:r w:rsidRPr="007D0C33">
              <w:rPr>
                <w:rFonts w:ascii="Arial" w:hAnsi="Arial" w:cs="Arial"/>
                <w:sz w:val="22"/>
                <w:szCs w:val="22"/>
              </w:rPr>
              <w:t>intercostal muscles relax causing the ribcage to draw inwards</w:t>
            </w:r>
          </w:p>
        </w:tc>
        <w:tc>
          <w:tcPr>
            <w:tcW w:w="3912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 xml:space="preserve">Diaphragm relaxes and draws upwards </w:t>
            </w:r>
            <w:r w:rsidRPr="007D0C33">
              <w:rPr>
                <w:rFonts w:ascii="Arial" w:hAnsi="Arial" w:cs="Arial"/>
                <w:b/>
                <w:sz w:val="22"/>
                <w:szCs w:val="22"/>
              </w:rPr>
              <w:t xml:space="preserve">and </w:t>
            </w:r>
            <w:r w:rsidRPr="007D0C33">
              <w:rPr>
                <w:rFonts w:ascii="Arial" w:hAnsi="Arial" w:cs="Arial"/>
                <w:sz w:val="22"/>
                <w:szCs w:val="22"/>
              </w:rPr>
              <w:t>intercostal muscles relax causing the ribcage to draw inwards</w:t>
            </w:r>
          </w:p>
        </w:tc>
      </w:tr>
    </w:tbl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54291D" w:rsidRDefault="0054291D" w:rsidP="0054291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10. Define with example two different types of muscle contraction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(4 Marks)</w:t>
      </w: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6"/>
        <w:gridCol w:w="1100"/>
      </w:tblGrid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Marks</w:t>
            </w:r>
          </w:p>
        </w:tc>
      </w:tr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Isotonic- accurate definition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Isotonic – relevant example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Isometric - accurate definition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Isometric – relevant example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Isokinetic - accurate definition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Isokinetic – relevant example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</w:tbl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4291D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11. Explain the difference between systemic and pulmonary circulation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6"/>
        <w:gridCol w:w="1100"/>
      </w:tblGrid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Marks</w:t>
            </w:r>
          </w:p>
        </w:tc>
      </w:tr>
      <w:tr w:rsidR="0054291D" w:rsidTr="0054291D">
        <w:tc>
          <w:tcPr>
            <w:tcW w:w="9776" w:type="dxa"/>
          </w:tcPr>
          <w:p w:rsidR="0054291D" w:rsidRP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Systemic- O</w:t>
            </w:r>
            <w:r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 xml:space="preserve"> rich side of the circulatory system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4291D" w:rsidTr="0054291D">
        <w:tc>
          <w:tcPr>
            <w:tcW w:w="9776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Pulmonary- deoxygenated side of the circulatory system</w:t>
            </w:r>
          </w:p>
        </w:tc>
        <w:tc>
          <w:tcPr>
            <w:tcW w:w="1100" w:type="dxa"/>
          </w:tcPr>
          <w:p w:rsidR="0054291D" w:rsidRDefault="0054291D" w:rsidP="0054291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</w:tbl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1A1853" w:rsidRDefault="00507B45" w:rsidP="00507B45">
      <w:pPr>
        <w:rPr>
          <w:rFonts w:ascii="Arial" w:hAnsi="Arial" w:cs="Arial"/>
          <w:color w:val="FF0000"/>
          <w:sz w:val="22"/>
          <w:szCs w:val="22"/>
        </w:rPr>
      </w:pPr>
      <w:r w:rsidRPr="001A1853">
        <w:rPr>
          <w:rFonts w:ascii="Arial" w:hAnsi="Arial" w:cs="Arial"/>
          <w:color w:val="FF0000"/>
          <w:sz w:val="22"/>
          <w:szCs w:val="22"/>
        </w:rPr>
        <w:t>10. List, in order, the structures that a molecule of oxygen passes through on its journey from the mouth to a pulmonary capillary?</w:t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  <w:t>(4 marks)</w:t>
      </w:r>
    </w:p>
    <w:p w:rsidR="00507B45" w:rsidRPr="001A1853" w:rsidRDefault="00507B45" w:rsidP="00507B45">
      <w:pPr>
        <w:rPr>
          <w:rFonts w:ascii="Arial" w:hAnsi="Arial" w:cs="Arial"/>
          <w:color w:val="FF0000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7512"/>
      </w:tblGrid>
      <w:tr w:rsidR="00507B45" w:rsidRPr="001A1853" w:rsidTr="00D03D6D">
        <w:tc>
          <w:tcPr>
            <w:tcW w:w="1548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Structures</w:t>
            </w:r>
          </w:p>
        </w:tc>
        <w:tc>
          <w:tcPr>
            <w:tcW w:w="7512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½ mark per structure: pharynx, larynx, trachea, bronchi, bronchiole, alveoli</w:t>
            </w:r>
          </w:p>
        </w:tc>
      </w:tr>
      <w:tr w:rsidR="00507B45" w:rsidRPr="001A1853" w:rsidTr="00D03D6D">
        <w:tc>
          <w:tcPr>
            <w:tcW w:w="1548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Correct order</w:t>
            </w:r>
          </w:p>
        </w:tc>
        <w:tc>
          <w:tcPr>
            <w:tcW w:w="7512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1 mark for the 6 structures in the correct order</w:t>
            </w:r>
          </w:p>
        </w:tc>
      </w:tr>
    </w:tbl>
    <w:p w:rsidR="00507B45" w:rsidRPr="001A1853" w:rsidRDefault="00507B45" w:rsidP="00507B45">
      <w:pPr>
        <w:rPr>
          <w:rFonts w:ascii="Arial" w:hAnsi="Arial" w:cs="Arial"/>
          <w:color w:val="FF0000"/>
          <w:sz w:val="22"/>
          <w:szCs w:val="22"/>
        </w:rPr>
      </w:pPr>
    </w:p>
    <w:p w:rsidR="00507B45" w:rsidRPr="0022349B" w:rsidRDefault="001A1853" w:rsidP="00507B45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12</w:t>
      </w:r>
      <w:r w:rsidR="00507B45" w:rsidRPr="0022349B">
        <w:rPr>
          <w:rFonts w:ascii="Arial" w:hAnsi="Arial" w:cs="Arial"/>
          <w:sz w:val="22"/>
          <w:szCs w:val="22"/>
        </w:rPr>
        <w:t xml:space="preserve">. </w:t>
      </w:r>
      <w:r w:rsidR="00507B45" w:rsidRPr="0022349B">
        <w:rPr>
          <w:rFonts w:ascii="Arial" w:hAnsi="Arial" w:cs="Arial"/>
          <w:sz w:val="22"/>
          <w:szCs w:val="22"/>
        </w:rPr>
        <w:tab/>
        <w:t xml:space="preserve">The diagram below breaks down the movements involved in kicking a soccer ball.  </w:t>
      </w:r>
      <w:r w:rsidR="00507B45" w:rsidRPr="0022349B">
        <w:rPr>
          <w:rFonts w:ascii="Arial" w:hAnsi="Arial" w:cs="Arial"/>
          <w:sz w:val="22"/>
          <w:szCs w:val="22"/>
        </w:rPr>
        <w:tab/>
        <w:t>(5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  <w:r w:rsidRPr="0022349B">
        <w:rPr>
          <w:rFonts w:ascii="Arial" w:hAnsi="Arial" w:cs="Arial"/>
          <w:sz w:val="22"/>
          <w:szCs w:val="22"/>
        </w:rPr>
        <w:tab/>
      </w:r>
    </w:p>
    <w:p w:rsidR="00507B45" w:rsidRDefault="00507B45" w:rsidP="00507B45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What movement occurs at the knee joint when a football player kicks the ball?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30"/>
        <w:gridCol w:w="4530"/>
      </w:tblGrid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1 mark</w:t>
            </w:r>
          </w:p>
        </w:tc>
      </w:tr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Movement</w:t>
            </w: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Extension</w:t>
            </w:r>
          </w:p>
        </w:tc>
      </w:tr>
    </w:tbl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Which group of muscles is the prime mover/agonist for this action?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30"/>
        <w:gridCol w:w="4530"/>
      </w:tblGrid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1 mark</w:t>
            </w:r>
          </w:p>
        </w:tc>
      </w:tr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Prime mover</w:t>
            </w: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Quadriceps group</w:t>
            </w:r>
          </w:p>
        </w:tc>
      </w:tr>
    </w:tbl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507B45" w:rsidP="00507B45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Which group of muscles is the antagonist for this action?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30"/>
        <w:gridCol w:w="4530"/>
      </w:tblGrid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1 mark</w:t>
            </w:r>
          </w:p>
        </w:tc>
      </w:tr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Antagonist</w:t>
            </w: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Hamstrings group</w:t>
            </w:r>
          </w:p>
        </w:tc>
      </w:tr>
    </w:tbl>
    <w:p w:rsidR="00507B45" w:rsidRDefault="00507B45" w:rsidP="00507B45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2349B">
        <w:rPr>
          <w:rFonts w:ascii="Arial" w:hAnsi="Arial" w:cs="Arial"/>
          <w:sz w:val="22"/>
          <w:szCs w:val="22"/>
        </w:rPr>
        <w:t>These 2 groups of muscles also produce movement at the hip joint. State the movement that each group produces at the hip.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30"/>
        <w:gridCol w:w="4530"/>
      </w:tblGrid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1 mark</w:t>
            </w:r>
          </w:p>
        </w:tc>
      </w:tr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Quadriceps group</w:t>
            </w: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Flexion</w:t>
            </w:r>
          </w:p>
        </w:tc>
      </w:tr>
      <w:tr w:rsidR="00507B45" w:rsidRPr="007D0C33" w:rsidTr="00D03D6D"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Hamstrings group</w:t>
            </w:r>
          </w:p>
        </w:tc>
        <w:tc>
          <w:tcPr>
            <w:tcW w:w="4530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Extension</w:t>
            </w:r>
          </w:p>
        </w:tc>
      </w:tr>
    </w:tbl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B01513" w:rsidRDefault="00B01513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13.</w:t>
      </w:r>
      <w:r>
        <w:rPr>
          <w:rFonts w:ascii="Arial" w:hAnsi="Arial" w:cs="Arial"/>
          <w:sz w:val="22"/>
          <w:szCs w:val="22"/>
        </w:rPr>
        <w:tab/>
        <w:t>Total lung capacity is the sum of what capacity and what volume?</w:t>
      </w:r>
    </w:p>
    <w:p w:rsidR="00B01513" w:rsidRDefault="00B01513" w:rsidP="00507B45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6"/>
        <w:gridCol w:w="1100"/>
      </w:tblGrid>
      <w:tr w:rsidR="00B01513" w:rsidTr="00B01513">
        <w:tc>
          <w:tcPr>
            <w:tcW w:w="9776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1100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Marks</w:t>
            </w:r>
          </w:p>
        </w:tc>
      </w:tr>
      <w:tr w:rsidR="00B01513" w:rsidTr="00B01513">
        <w:tc>
          <w:tcPr>
            <w:tcW w:w="9776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Vital capacity + residual volume</w:t>
            </w:r>
          </w:p>
        </w:tc>
        <w:tc>
          <w:tcPr>
            <w:tcW w:w="1100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</w:tbl>
    <w:p w:rsidR="00B01513" w:rsidRDefault="00B01513" w:rsidP="00507B45">
      <w:pPr>
        <w:rPr>
          <w:rFonts w:ascii="Arial" w:hAnsi="Arial" w:cs="Arial"/>
          <w:sz w:val="22"/>
          <w:szCs w:val="22"/>
        </w:rPr>
      </w:pPr>
    </w:p>
    <w:p w:rsidR="00B01513" w:rsidRDefault="00B01513" w:rsidP="00507B45">
      <w:pPr>
        <w:rPr>
          <w:rFonts w:ascii="Arial" w:hAnsi="Arial" w:cs="Arial"/>
          <w:sz w:val="22"/>
          <w:szCs w:val="22"/>
        </w:rPr>
      </w:pPr>
    </w:p>
    <w:p w:rsidR="00507B45" w:rsidRPr="001A1853" w:rsidRDefault="00507B45" w:rsidP="00507B45">
      <w:pPr>
        <w:rPr>
          <w:rFonts w:ascii="Arial" w:hAnsi="Arial" w:cs="Arial"/>
          <w:color w:val="FF0000"/>
          <w:sz w:val="22"/>
          <w:szCs w:val="22"/>
        </w:rPr>
      </w:pPr>
      <w:r w:rsidRPr="001A1853">
        <w:rPr>
          <w:rFonts w:ascii="Arial" w:hAnsi="Arial" w:cs="Arial"/>
          <w:color w:val="FF0000"/>
          <w:sz w:val="22"/>
          <w:szCs w:val="22"/>
        </w:rPr>
        <w:t>12. Explain the difference between adduction and abduction?</w:t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  <w:t>(1 mark)</w:t>
      </w:r>
    </w:p>
    <w:p w:rsidR="00507B45" w:rsidRPr="001A1853" w:rsidRDefault="00507B45" w:rsidP="00507B45">
      <w:pPr>
        <w:rPr>
          <w:rFonts w:ascii="Arial" w:hAnsi="Arial" w:cs="Arial"/>
          <w:color w:val="FF0000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7512"/>
      </w:tblGrid>
      <w:tr w:rsidR="00507B45" w:rsidRPr="001A1853" w:rsidTr="00D03D6D">
        <w:tc>
          <w:tcPr>
            <w:tcW w:w="1548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</w:tc>
        <w:tc>
          <w:tcPr>
            <w:tcW w:w="7512" w:type="dxa"/>
            <w:shd w:val="clear" w:color="auto" w:fill="auto"/>
          </w:tcPr>
          <w:p w:rsidR="00507B45" w:rsidRPr="001A1853" w:rsidRDefault="00507B45" w:rsidP="00D03D6D">
            <w:pPr>
              <w:jc w:val="center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1 mark</w:t>
            </w:r>
          </w:p>
        </w:tc>
      </w:tr>
      <w:tr w:rsidR="00507B45" w:rsidRPr="001A1853" w:rsidTr="00D03D6D">
        <w:tc>
          <w:tcPr>
            <w:tcW w:w="1548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Difference</w:t>
            </w:r>
          </w:p>
        </w:tc>
        <w:tc>
          <w:tcPr>
            <w:tcW w:w="7512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 xml:space="preserve">Abduction – limb taken away from the midline of the body </w:t>
            </w:r>
            <w:r w:rsidRPr="001A1853">
              <w:rPr>
                <w:rFonts w:ascii="Arial" w:hAnsi="Arial" w:cs="Arial"/>
                <w:b/>
                <w:color w:val="FF0000"/>
                <w:sz w:val="22"/>
                <w:szCs w:val="22"/>
              </w:rPr>
              <w:t>and</w:t>
            </w: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 xml:space="preserve"> adduction – limb brought towards the midline of the body</w:t>
            </w:r>
          </w:p>
        </w:tc>
      </w:tr>
    </w:tbl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B01513" w:rsidRPr="0022349B" w:rsidRDefault="00B01513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B01513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14</w:t>
      </w:r>
      <w:r w:rsidR="00507B45" w:rsidRPr="0022349B">
        <w:rPr>
          <w:rFonts w:ascii="Arial" w:hAnsi="Arial" w:cs="Arial"/>
          <w:sz w:val="22"/>
          <w:szCs w:val="22"/>
        </w:rPr>
        <w:t>. List 4 joints where circumduction is possible.</w:t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>(2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8052"/>
      </w:tblGrid>
      <w:tr w:rsidR="00507B45" w:rsidRPr="007D0C33" w:rsidTr="00D03D6D">
        <w:tc>
          <w:tcPr>
            <w:tcW w:w="100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052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½ mark per acceptable response to a maximum of 2 marks</w:t>
            </w:r>
          </w:p>
        </w:tc>
      </w:tr>
      <w:tr w:rsidR="00507B45" w:rsidRPr="007D0C33" w:rsidTr="00D03D6D">
        <w:tc>
          <w:tcPr>
            <w:tcW w:w="100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Joints</w:t>
            </w:r>
          </w:p>
        </w:tc>
        <w:tc>
          <w:tcPr>
            <w:tcW w:w="8052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Head/neck, shoulder, hip, phalange/metacarpal, phalange/metatarsal, wrist</w:t>
            </w:r>
          </w:p>
        </w:tc>
      </w:tr>
    </w:tbl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Default="00B01513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</w:t>
      </w:r>
      <w:r w:rsidR="00507B45" w:rsidRPr="0022349B">
        <w:rPr>
          <w:rFonts w:ascii="Arial" w:hAnsi="Arial" w:cs="Arial"/>
          <w:sz w:val="22"/>
          <w:szCs w:val="22"/>
        </w:rPr>
        <w:t>. What are the performance differences between fast and slow twitch muscle fibres?</w:t>
      </w:r>
      <w:r w:rsidR="00507B45">
        <w:rPr>
          <w:rFonts w:ascii="Arial" w:hAnsi="Arial" w:cs="Arial"/>
          <w:sz w:val="22"/>
          <w:szCs w:val="22"/>
        </w:rPr>
        <w:tab/>
      </w:r>
      <w:r w:rsidR="00507B45">
        <w:rPr>
          <w:rFonts w:ascii="Arial" w:hAnsi="Arial" w:cs="Arial"/>
          <w:sz w:val="22"/>
          <w:szCs w:val="22"/>
        </w:rPr>
        <w:tab/>
      </w:r>
      <w:r w:rsidR="00507B45" w:rsidRPr="0022349B">
        <w:rPr>
          <w:rFonts w:ascii="Arial" w:hAnsi="Arial" w:cs="Arial"/>
          <w:sz w:val="22"/>
          <w:szCs w:val="22"/>
        </w:rPr>
        <w:t>(3 marks)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7512"/>
      </w:tblGrid>
      <w:tr w:rsidR="00507B45" w:rsidRPr="007D0C33" w:rsidTr="00D03D6D">
        <w:tc>
          <w:tcPr>
            <w:tcW w:w="154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512" w:type="dxa"/>
            <w:shd w:val="clear" w:color="auto" w:fill="auto"/>
          </w:tcPr>
          <w:p w:rsidR="00507B45" w:rsidRPr="007D0C33" w:rsidRDefault="00507B45" w:rsidP="00D03D6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1 mark per acceptable response to a maximum of 3 marks</w:t>
            </w:r>
          </w:p>
        </w:tc>
      </w:tr>
      <w:tr w:rsidR="00507B45" w:rsidRPr="007D0C33" w:rsidTr="00D03D6D">
        <w:tc>
          <w:tcPr>
            <w:tcW w:w="1548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Performance difference</w:t>
            </w:r>
          </w:p>
        </w:tc>
        <w:tc>
          <w:tcPr>
            <w:tcW w:w="7512" w:type="dxa"/>
            <w:shd w:val="clear" w:color="auto" w:fill="auto"/>
          </w:tcPr>
          <w:p w:rsidR="00507B45" w:rsidRPr="007D0C33" w:rsidRDefault="00507B45" w:rsidP="00D03D6D">
            <w:pPr>
              <w:rPr>
                <w:rFonts w:ascii="Arial" w:hAnsi="Arial" w:cs="Arial"/>
                <w:sz w:val="22"/>
                <w:szCs w:val="22"/>
              </w:rPr>
            </w:pPr>
            <w:r w:rsidRPr="007D0C33">
              <w:rPr>
                <w:rFonts w:ascii="Arial" w:hAnsi="Arial" w:cs="Arial"/>
                <w:sz w:val="22"/>
                <w:szCs w:val="22"/>
              </w:rPr>
              <w:t>Fast twitch – contract more quickly; fast twitch – contract with greater force; slow twitch – fatigue resistant</w:t>
            </w:r>
          </w:p>
        </w:tc>
      </w:tr>
    </w:tbl>
    <w:p w:rsidR="00507B45" w:rsidRDefault="00507B45" w:rsidP="00507B45">
      <w:pPr>
        <w:rPr>
          <w:rFonts w:ascii="Arial" w:hAnsi="Arial" w:cs="Arial"/>
          <w:sz w:val="22"/>
          <w:szCs w:val="22"/>
        </w:rPr>
      </w:pPr>
    </w:p>
    <w:p w:rsidR="00B01513" w:rsidRDefault="00B01513" w:rsidP="00507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16. What is the difference between the origin and the insertion of a muscle  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:rsidR="00B01513" w:rsidRDefault="00B01513" w:rsidP="00507B45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6"/>
        <w:gridCol w:w="1100"/>
      </w:tblGrid>
      <w:tr w:rsidR="00B01513" w:rsidTr="00B01513">
        <w:tc>
          <w:tcPr>
            <w:tcW w:w="9776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Description</w:t>
            </w:r>
          </w:p>
        </w:tc>
        <w:tc>
          <w:tcPr>
            <w:tcW w:w="1100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Marks</w:t>
            </w:r>
          </w:p>
        </w:tc>
      </w:tr>
      <w:tr w:rsidR="00B01513" w:rsidTr="00B01513">
        <w:tc>
          <w:tcPr>
            <w:tcW w:w="9776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Origin attaches to the bone that doesn’t move</w:t>
            </w:r>
          </w:p>
        </w:tc>
        <w:tc>
          <w:tcPr>
            <w:tcW w:w="1100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B01513" w:rsidTr="00B01513">
        <w:tc>
          <w:tcPr>
            <w:tcW w:w="9776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Insertion attaches to the bone that does move</w:t>
            </w:r>
          </w:p>
        </w:tc>
        <w:tc>
          <w:tcPr>
            <w:tcW w:w="1100" w:type="dxa"/>
          </w:tcPr>
          <w:p w:rsidR="00B01513" w:rsidRDefault="00B01513" w:rsidP="00B015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</w:tbl>
    <w:p w:rsidR="00B01513" w:rsidRPr="0022349B" w:rsidRDefault="00B01513" w:rsidP="00507B45">
      <w:pPr>
        <w:rPr>
          <w:rFonts w:ascii="Arial" w:hAnsi="Arial" w:cs="Arial"/>
          <w:sz w:val="22"/>
          <w:szCs w:val="22"/>
        </w:rPr>
      </w:pPr>
    </w:p>
    <w:p w:rsidR="00507B45" w:rsidRPr="001A1853" w:rsidRDefault="00507B45" w:rsidP="00507B45">
      <w:pPr>
        <w:rPr>
          <w:rFonts w:ascii="Arial" w:hAnsi="Arial" w:cs="Arial"/>
          <w:color w:val="FF0000"/>
          <w:sz w:val="22"/>
          <w:szCs w:val="22"/>
        </w:rPr>
      </w:pPr>
      <w:r w:rsidRPr="001A1853">
        <w:rPr>
          <w:rFonts w:ascii="Arial" w:hAnsi="Arial" w:cs="Arial"/>
          <w:color w:val="FF0000"/>
          <w:sz w:val="22"/>
          <w:szCs w:val="22"/>
        </w:rPr>
        <w:t>15. What colour are slow twitch muscle fibres? Explain why?</w:t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</w:r>
      <w:r w:rsidRPr="001A1853">
        <w:rPr>
          <w:rFonts w:ascii="Arial" w:hAnsi="Arial" w:cs="Arial"/>
          <w:color w:val="FF0000"/>
          <w:sz w:val="22"/>
          <w:szCs w:val="22"/>
        </w:rPr>
        <w:tab/>
        <w:t>(2 marks)</w:t>
      </w:r>
    </w:p>
    <w:p w:rsidR="00507B45" w:rsidRPr="001A1853" w:rsidRDefault="00507B45" w:rsidP="00507B45">
      <w:pPr>
        <w:rPr>
          <w:rFonts w:ascii="Arial" w:hAnsi="Arial" w:cs="Arial"/>
          <w:color w:val="FF0000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960"/>
        <w:gridCol w:w="4092"/>
      </w:tblGrid>
      <w:tr w:rsidR="00507B45" w:rsidRPr="001A1853" w:rsidTr="00D03D6D">
        <w:tc>
          <w:tcPr>
            <w:tcW w:w="1008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</w:tc>
        <w:tc>
          <w:tcPr>
            <w:tcW w:w="3960" w:type="dxa"/>
            <w:shd w:val="clear" w:color="auto" w:fill="auto"/>
          </w:tcPr>
          <w:p w:rsidR="00507B45" w:rsidRPr="001A1853" w:rsidRDefault="00507B45" w:rsidP="00D03D6D">
            <w:pPr>
              <w:jc w:val="center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1 mark</w:t>
            </w:r>
          </w:p>
        </w:tc>
        <w:tc>
          <w:tcPr>
            <w:tcW w:w="4092" w:type="dxa"/>
            <w:shd w:val="clear" w:color="auto" w:fill="auto"/>
          </w:tcPr>
          <w:p w:rsidR="00507B45" w:rsidRPr="001A1853" w:rsidRDefault="00507B45" w:rsidP="00D03D6D">
            <w:pPr>
              <w:jc w:val="center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2 marks</w:t>
            </w:r>
          </w:p>
        </w:tc>
      </w:tr>
      <w:tr w:rsidR="00507B45" w:rsidRPr="001A1853" w:rsidTr="00D03D6D">
        <w:tc>
          <w:tcPr>
            <w:tcW w:w="1008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>Colour &amp; why</w:t>
            </w:r>
          </w:p>
        </w:tc>
        <w:tc>
          <w:tcPr>
            <w:tcW w:w="3960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 xml:space="preserve">States that slow twitch muscle fibres are red </w:t>
            </w:r>
            <w:r w:rsidRPr="001A1853">
              <w:rPr>
                <w:rFonts w:ascii="Arial" w:hAnsi="Arial" w:cs="Arial"/>
                <w:b/>
                <w:color w:val="FF0000"/>
                <w:sz w:val="22"/>
                <w:szCs w:val="22"/>
              </w:rPr>
              <w:t xml:space="preserve">or </w:t>
            </w: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 xml:space="preserve">because they have a plentiful blood supply </w:t>
            </w:r>
          </w:p>
        </w:tc>
        <w:tc>
          <w:tcPr>
            <w:tcW w:w="4092" w:type="dxa"/>
            <w:shd w:val="clear" w:color="auto" w:fill="auto"/>
          </w:tcPr>
          <w:p w:rsidR="00507B45" w:rsidRPr="001A1853" w:rsidRDefault="00507B45" w:rsidP="00D03D6D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 xml:space="preserve">States that slow twitch muscle fibres are red </w:t>
            </w:r>
            <w:r w:rsidRPr="001A1853">
              <w:rPr>
                <w:rFonts w:ascii="Arial" w:hAnsi="Arial" w:cs="Arial"/>
                <w:b/>
                <w:color w:val="FF0000"/>
                <w:sz w:val="22"/>
                <w:szCs w:val="22"/>
              </w:rPr>
              <w:t xml:space="preserve">and </w:t>
            </w:r>
            <w:r w:rsidRPr="001A1853">
              <w:rPr>
                <w:rFonts w:ascii="Arial" w:hAnsi="Arial" w:cs="Arial"/>
                <w:color w:val="FF0000"/>
                <w:sz w:val="22"/>
                <w:szCs w:val="22"/>
              </w:rPr>
              <w:t xml:space="preserve">because they have a plentiful blood supply </w:t>
            </w:r>
          </w:p>
        </w:tc>
      </w:tr>
    </w:tbl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507B45" w:rsidRPr="0022349B" w:rsidRDefault="00507B45" w:rsidP="00507B45">
      <w:pPr>
        <w:rPr>
          <w:rFonts w:ascii="Arial" w:hAnsi="Arial" w:cs="Arial"/>
          <w:b/>
          <w:sz w:val="22"/>
          <w:szCs w:val="22"/>
        </w:rPr>
      </w:pPr>
      <w:r w:rsidRPr="0022349B">
        <w:rPr>
          <w:rFonts w:ascii="Arial" w:hAnsi="Arial" w:cs="Arial"/>
          <w:b/>
          <w:sz w:val="22"/>
          <w:szCs w:val="22"/>
        </w:rPr>
        <w:t>Convert mark out of 60 to a mark out of 5 for Units 2A and 2B.</w:t>
      </w:r>
    </w:p>
    <w:p w:rsidR="00507B45" w:rsidRPr="0022349B" w:rsidRDefault="00507B45" w:rsidP="00507B45">
      <w:pPr>
        <w:rPr>
          <w:rFonts w:ascii="Arial" w:hAnsi="Arial" w:cs="Arial"/>
          <w:sz w:val="22"/>
          <w:szCs w:val="22"/>
        </w:rPr>
      </w:pPr>
    </w:p>
    <w:p w:rsidR="00E67E04" w:rsidRDefault="00E67E04"/>
    <w:sectPr w:rsidR="00E67E04" w:rsidSect="00D03D6D">
      <w:pgSz w:w="11906" w:h="16838"/>
      <w:pgMar w:top="510" w:right="510" w:bottom="510" w:left="5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815DE"/>
    <w:multiLevelType w:val="hybridMultilevel"/>
    <w:tmpl w:val="A7304C88"/>
    <w:lvl w:ilvl="0" w:tplc="0C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B935957"/>
    <w:multiLevelType w:val="hybridMultilevel"/>
    <w:tmpl w:val="92042892"/>
    <w:lvl w:ilvl="0" w:tplc="0C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D5817B4"/>
    <w:multiLevelType w:val="hybridMultilevel"/>
    <w:tmpl w:val="8B1C246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B48054A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</w:lvl>
  </w:abstractNum>
  <w:abstractNum w:abstractNumId="4" w15:restartNumberingAfterBreak="0">
    <w:nsid w:val="4C215813"/>
    <w:multiLevelType w:val="hybridMultilevel"/>
    <w:tmpl w:val="2FDC8DDA"/>
    <w:lvl w:ilvl="0" w:tplc="0ADE2508">
      <w:start w:val="4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1A4117"/>
    <w:multiLevelType w:val="hybridMultilevel"/>
    <w:tmpl w:val="55B216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F8667C"/>
    <w:multiLevelType w:val="hybridMultilevel"/>
    <w:tmpl w:val="EAE2A638"/>
    <w:lvl w:ilvl="0" w:tplc="3C90BAB6">
      <w:start w:val="1"/>
      <w:numFmt w:val="decimal"/>
      <w:pStyle w:val="instructions"/>
      <w:lvlText w:val="%1."/>
      <w:lvlJc w:val="left"/>
      <w:pPr>
        <w:tabs>
          <w:tab w:val="num" w:pos="720"/>
        </w:tabs>
        <w:ind w:left="720" w:hanging="360"/>
      </w:pPr>
    </w:lvl>
    <w:lvl w:ilvl="1" w:tplc="D24EA420">
      <w:start w:val="2"/>
      <w:numFmt w:val="lowerRoman"/>
      <w:lvlText w:val="(%2)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B45"/>
    <w:rsid w:val="000011F5"/>
    <w:rsid w:val="00016EBA"/>
    <w:rsid w:val="001A1853"/>
    <w:rsid w:val="00232EAE"/>
    <w:rsid w:val="004F7512"/>
    <w:rsid w:val="00507B45"/>
    <w:rsid w:val="0054291D"/>
    <w:rsid w:val="0088474F"/>
    <w:rsid w:val="00A26175"/>
    <w:rsid w:val="00B01513"/>
    <w:rsid w:val="00BF36B6"/>
    <w:rsid w:val="00D03D6D"/>
    <w:rsid w:val="00E67E04"/>
    <w:rsid w:val="00E92CEB"/>
    <w:rsid w:val="00EB2413"/>
    <w:rsid w:val="00FF4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4:docId w14:val="1DE8BFF0"/>
  <w15:chartTrackingRefBased/>
  <w15:docId w15:val="{22CE2F48-F679-4781-962B-B1BA15476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B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eading3">
    <w:name w:val="heading 3"/>
    <w:basedOn w:val="Normal"/>
    <w:next w:val="Normal"/>
    <w:link w:val="Heading3Char"/>
    <w:qFormat/>
    <w:rsid w:val="00507B45"/>
    <w:pPr>
      <w:keepNext/>
      <w:spacing w:before="240" w:after="60"/>
      <w:outlineLvl w:val="2"/>
    </w:pPr>
    <w:rPr>
      <w:rFonts w:ascii="Calibri" w:hAnsi="Calibri"/>
      <w:b/>
      <w:bCs/>
      <w:sz w:val="26"/>
      <w:szCs w:val="26"/>
      <w:lang w:val="en-US" w:eastAsia="en-US"/>
    </w:rPr>
  </w:style>
  <w:style w:type="paragraph" w:styleId="Heading5">
    <w:name w:val="heading 5"/>
    <w:basedOn w:val="Normal"/>
    <w:next w:val="Normal"/>
    <w:link w:val="Heading5Char"/>
    <w:qFormat/>
    <w:rsid w:val="00507B45"/>
    <w:pPr>
      <w:spacing w:before="240" w:after="60"/>
      <w:outlineLvl w:val="4"/>
    </w:pPr>
    <w:rPr>
      <w:rFonts w:ascii="Cambria" w:hAnsi="Cambria"/>
      <w:b/>
      <w:bCs/>
      <w:i/>
      <w:iCs/>
      <w:sz w:val="26"/>
      <w:szCs w:val="26"/>
      <w:lang w:val="en-US" w:eastAsia="en-US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07B45"/>
    <w:pPr>
      <w:spacing w:before="240" w:after="60"/>
      <w:outlineLvl w:val="7"/>
    </w:pPr>
    <w:rPr>
      <w:rFonts w:ascii="Calibri" w:hAnsi="Calibr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507B45"/>
    <w:rPr>
      <w:rFonts w:ascii="Calibri" w:eastAsia="Times New Roman" w:hAnsi="Calibri" w:cs="Times New Roman"/>
      <w:b/>
      <w:bCs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rsid w:val="00507B45"/>
    <w:rPr>
      <w:rFonts w:ascii="Cambria" w:eastAsia="Times New Roman" w:hAnsi="Cambria" w:cs="Times New Roman"/>
      <w:b/>
      <w:bCs/>
      <w:i/>
      <w:iCs/>
      <w:sz w:val="26"/>
      <w:szCs w:val="26"/>
      <w:lang w:val="en-US"/>
    </w:rPr>
  </w:style>
  <w:style w:type="character" w:customStyle="1" w:styleId="Heading8Char">
    <w:name w:val="Heading 8 Char"/>
    <w:basedOn w:val="DefaultParagraphFont"/>
    <w:link w:val="Heading8"/>
    <w:semiHidden/>
    <w:rsid w:val="00507B45"/>
    <w:rPr>
      <w:rFonts w:ascii="Calibri" w:eastAsia="Times New Roman" w:hAnsi="Calibri" w:cs="Times New Roman"/>
      <w:i/>
      <w:iCs/>
      <w:sz w:val="24"/>
      <w:szCs w:val="24"/>
      <w:lang w:eastAsia="en-AU"/>
    </w:rPr>
  </w:style>
  <w:style w:type="paragraph" w:customStyle="1" w:styleId="csbullet">
    <w:name w:val="csbullet"/>
    <w:basedOn w:val="Normal"/>
    <w:rsid w:val="00507B45"/>
    <w:pPr>
      <w:numPr>
        <w:numId w:val="1"/>
      </w:numPr>
      <w:tabs>
        <w:tab w:val="left" w:pos="-851"/>
      </w:tabs>
      <w:spacing w:before="120" w:after="120" w:line="280" w:lineRule="exact"/>
    </w:pPr>
    <w:rPr>
      <w:sz w:val="22"/>
      <w:szCs w:val="20"/>
      <w:lang w:eastAsia="en-US"/>
    </w:rPr>
  </w:style>
  <w:style w:type="paragraph" w:styleId="Caption">
    <w:name w:val="caption"/>
    <w:basedOn w:val="Normal"/>
    <w:next w:val="Normal"/>
    <w:qFormat/>
    <w:rsid w:val="00507B45"/>
    <w:pPr>
      <w:tabs>
        <w:tab w:val="right" w:pos="9360"/>
      </w:tabs>
    </w:pPr>
    <w:rPr>
      <w:b/>
      <w:color w:val="FF0000"/>
      <w:sz w:val="40"/>
      <w:lang w:eastAsia="en-US"/>
    </w:rPr>
  </w:style>
  <w:style w:type="paragraph" w:customStyle="1" w:styleId="instructions">
    <w:name w:val="instructions"/>
    <w:basedOn w:val="Normal"/>
    <w:rsid w:val="00507B45"/>
    <w:pPr>
      <w:numPr>
        <w:numId w:val="2"/>
      </w:numPr>
      <w:tabs>
        <w:tab w:val="clear" w:pos="720"/>
      </w:tabs>
      <w:suppressAutoHyphens/>
      <w:ind w:left="360"/>
    </w:pPr>
    <w:rPr>
      <w:spacing w:val="-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3D6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D6D"/>
    <w:rPr>
      <w:rFonts w:ascii="Segoe UI" w:eastAsia="Times New Roman" w:hAnsi="Segoe UI" w:cs="Segoe UI"/>
      <w:sz w:val="18"/>
      <w:szCs w:val="18"/>
      <w:lang w:eastAsia="en-AU"/>
    </w:rPr>
  </w:style>
  <w:style w:type="table" w:styleId="TableGrid">
    <w:name w:val="Table Grid"/>
    <w:basedOn w:val="TableNormal"/>
    <w:uiPriority w:val="59"/>
    <w:rsid w:val="00884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2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civicsandcitizenship.edu.au/verve/_resources/narrogin_logo.gif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gi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C2AD1DCA</Template>
  <TotalTime>2741</TotalTime>
  <Pages>13</Pages>
  <Words>2059</Words>
  <Characters>11741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13773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CORNER Andrew [Narrogin Senior High School]</dc:creator>
  <cp:keywords/>
  <dc:description/>
  <cp:lastModifiedBy>CORNER Andrew [Narrogin Senior High School]</cp:lastModifiedBy>
  <cp:revision>5</cp:revision>
  <cp:lastPrinted>2020-03-01T03:15:00Z</cp:lastPrinted>
  <dcterms:created xsi:type="dcterms:W3CDTF">2019-02-24T05:09:00Z</dcterms:created>
  <dcterms:modified xsi:type="dcterms:W3CDTF">2020-03-03T04:23:00Z</dcterms:modified>
</cp:coreProperties>
</file>